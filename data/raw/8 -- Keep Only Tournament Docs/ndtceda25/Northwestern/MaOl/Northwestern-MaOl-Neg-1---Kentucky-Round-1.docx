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5233922" w14:textId="5E65985A" w:rsidR="005D388F" w:rsidRPr="00C01882" w:rsidRDefault="00697313" w:rsidP="00697313">
      <w:pPr>
        <w:pStyle w:val="Heading1"/>
      </w:pPr>
      <w:r w:rsidRPr="00C01882">
        <w:t>1NC---Round 1---KY</w:t>
      </w:r>
    </w:p>
    <w:p w14:paraId="070695D2" w14:textId="68EDF69A" w:rsidR="00D9396B" w:rsidRPr="00C01882" w:rsidRDefault="00697313" w:rsidP="00697313">
      <w:pPr>
        <w:pStyle w:val="Heading2"/>
      </w:pPr>
      <w:r w:rsidRPr="00C01882">
        <w:lastRenderedPageBreak/>
        <w:t>K</w:t>
      </w:r>
    </w:p>
    <w:p w14:paraId="6369939F" w14:textId="68784894" w:rsidR="00697313" w:rsidRPr="00C01882" w:rsidRDefault="00697313" w:rsidP="00697313">
      <w:pPr>
        <w:pStyle w:val="Heading4"/>
        <w:rPr>
          <w:rStyle w:val="TitleChar"/>
        </w:rPr>
      </w:pPr>
      <w:r w:rsidRPr="00C01882">
        <w:t xml:space="preserve">No slave, no world; no slave in the world.  Blackness is a </w:t>
      </w:r>
      <w:r w:rsidRPr="00C01882">
        <w:rPr>
          <w:u w:val="single"/>
        </w:rPr>
        <w:t>paradigm</w:t>
      </w:r>
      <w:r w:rsidRPr="00C01882">
        <w:t xml:space="preserve"> coterminous with the </w:t>
      </w:r>
      <w:r w:rsidRPr="00C01882">
        <w:rPr>
          <w:u w:val="single"/>
        </w:rPr>
        <w:t>historical stillness</w:t>
      </w:r>
      <w:r w:rsidRPr="00C01882">
        <w:t xml:space="preserve"> of slavery, not a racial </w:t>
      </w:r>
      <w:r w:rsidRPr="00C01882">
        <w:rPr>
          <w:u w:val="single"/>
        </w:rPr>
        <w:t>identity</w:t>
      </w:r>
      <w:r w:rsidRPr="00C01882">
        <w:t xml:space="preserve"> to collectivize social grammars around – the 1AC is </w:t>
      </w:r>
      <w:r w:rsidRPr="00C01882">
        <w:rPr>
          <w:u w:val="single"/>
        </w:rPr>
        <w:t>complicit</w:t>
      </w:r>
      <w:r w:rsidRPr="00C01882">
        <w:t xml:space="preserve"> in an anti-black cognitive map that coheres them as </w:t>
      </w:r>
      <w:r w:rsidRPr="00C01882">
        <w:rPr>
          <w:u w:val="single"/>
        </w:rPr>
        <w:t>protagonists</w:t>
      </w:r>
      <w:r w:rsidRPr="00C01882">
        <w:t xml:space="preserve"> of indeterminacy.</w:t>
      </w:r>
    </w:p>
    <w:p w14:paraId="645124BF" w14:textId="77777777" w:rsidR="00697313" w:rsidRPr="00C01882" w:rsidRDefault="00697313" w:rsidP="00697313">
      <w:pPr>
        <w:rPr>
          <w:rStyle w:val="TitleChar"/>
        </w:rPr>
      </w:pPr>
      <w:r w:rsidRPr="00C01882">
        <w:rPr>
          <w:rStyle w:val="Style13ptBold"/>
        </w:rPr>
        <w:t>Wilderson 20</w:t>
      </w:r>
      <w:r w:rsidRPr="00C01882">
        <w:t xml:space="preserve"> </w:t>
      </w:r>
      <w:r w:rsidRPr="00C01882">
        <w:rPr>
          <w:sz w:val="16"/>
          <w:szCs w:val="16"/>
        </w:rPr>
        <w:t>(Frank B Wilderson III (born April 11, 1956) is an American writer, dramatist, filmmaker and critic. He is a full professor of Drama and African American studies at the University of California, Irvine. Afropessimism. LIVERIGHT PUBLISHING CORPORATION A DIVISION OF W. W. NORTON &amp; COMPANY. P 225- 229//shree)</w:t>
      </w:r>
    </w:p>
    <w:p w14:paraId="17FB9DCA" w14:textId="77777777" w:rsidR="00697313" w:rsidRPr="00C01882" w:rsidRDefault="00697313" w:rsidP="00697313">
      <w:pPr>
        <w:rPr>
          <w:rStyle w:val="TitleChar"/>
        </w:rPr>
      </w:pPr>
      <w:r w:rsidRPr="00C01882">
        <w:rPr>
          <w:rStyle w:val="TitleChar"/>
        </w:rPr>
        <w:t xml:space="preserve">Afropessimism is premised on an </w:t>
      </w:r>
      <w:r w:rsidRPr="00C01882">
        <w:rPr>
          <w:rStyle w:val="Emphasis"/>
        </w:rPr>
        <w:t>iconoclastic</w:t>
      </w:r>
      <w:r w:rsidRPr="00C01882">
        <w:rPr>
          <w:rStyle w:val="TitleChar"/>
        </w:rPr>
        <w:t xml:space="preserve"> claim</w:t>
      </w:r>
      <w:r w:rsidRPr="00C01882">
        <w:rPr>
          <w:sz w:val="14"/>
        </w:rPr>
        <w:t xml:space="preserve">: that </w:t>
      </w:r>
      <w:r w:rsidRPr="00C01882">
        <w:rPr>
          <w:rStyle w:val="Emphasis"/>
        </w:rPr>
        <w:t>Blackness is coterminous with Slaveness</w:t>
      </w:r>
      <w:r w:rsidRPr="00C01882">
        <w:rPr>
          <w:sz w:val="14"/>
        </w:rPr>
        <w:t xml:space="preserve">. </w:t>
      </w:r>
      <w:r w:rsidRPr="00C01882">
        <w:rPr>
          <w:rStyle w:val="TitleChar"/>
        </w:rPr>
        <w:t>Blackness is social death</w:t>
      </w:r>
      <w:r w:rsidRPr="00C01882">
        <w:rPr>
          <w:sz w:val="14"/>
        </w:rPr>
        <w:t xml:space="preserve">, which is to say that </w:t>
      </w:r>
      <w:r w:rsidRPr="00C01882">
        <w:rPr>
          <w:rStyle w:val="TitleChar"/>
        </w:rPr>
        <w:t>there was never a prior moment of plenitude, never a moment of equilibrium, never a moment of social life</w:t>
      </w:r>
      <w:r w:rsidRPr="00C01882">
        <w:rPr>
          <w:sz w:val="14"/>
        </w:rPr>
        <w:t xml:space="preserve">. </w:t>
      </w:r>
      <w:r w:rsidRPr="00C01882">
        <w:rPr>
          <w:rStyle w:val="TitleChar"/>
          <w:highlight w:val="green"/>
        </w:rPr>
        <w:t>Blackness</w:t>
      </w:r>
      <w:r w:rsidRPr="00C01882">
        <w:rPr>
          <w:rStyle w:val="TitleChar"/>
        </w:rPr>
        <w:t xml:space="preserve">, </w:t>
      </w:r>
      <w:r w:rsidRPr="00C01882">
        <w:rPr>
          <w:rStyle w:val="TitleChar"/>
          <w:highlight w:val="green"/>
        </w:rPr>
        <w:t xml:space="preserve">as a </w:t>
      </w:r>
      <w:r w:rsidRPr="00C01882">
        <w:rPr>
          <w:rStyle w:val="Emphasis"/>
          <w:highlight w:val="green"/>
        </w:rPr>
        <w:t>paradigm</w:t>
      </w:r>
      <w:r w:rsidRPr="00C01882">
        <w:rPr>
          <w:rStyle w:val="Emphasis"/>
        </w:rPr>
        <w:t>atic position</w:t>
      </w:r>
      <w:r w:rsidRPr="00C01882">
        <w:rPr>
          <w:sz w:val="14"/>
        </w:rPr>
        <w:t xml:space="preserve"> (</w:t>
      </w:r>
      <w:r w:rsidRPr="00C01882">
        <w:rPr>
          <w:rStyle w:val="Emphasis"/>
          <w:highlight w:val="green"/>
        </w:rPr>
        <w:t>rather than as</w:t>
      </w:r>
      <w:r w:rsidRPr="00C01882">
        <w:rPr>
          <w:rStyle w:val="Emphasis"/>
        </w:rPr>
        <w:t xml:space="preserve"> </w:t>
      </w:r>
      <w:r w:rsidRPr="00C01882">
        <w:rPr>
          <w:rStyle w:val="TitleChar"/>
        </w:rPr>
        <w:t xml:space="preserve">an ensemble of </w:t>
      </w:r>
      <w:r w:rsidRPr="00C01882">
        <w:rPr>
          <w:rStyle w:val="Emphasis"/>
          <w:highlight w:val="green"/>
        </w:rPr>
        <w:t>identities</w:t>
      </w:r>
      <w:r w:rsidRPr="00C01882">
        <w:rPr>
          <w:sz w:val="14"/>
        </w:rPr>
        <w:t xml:space="preserve">, cultural practices, or anthropological accoutrements), </w:t>
      </w:r>
      <w:r w:rsidRPr="00C01882">
        <w:rPr>
          <w:rStyle w:val="TitleChar"/>
          <w:highlight w:val="green"/>
        </w:rPr>
        <w:t>cannot be disimbricated from slavery</w:t>
      </w:r>
      <w:r w:rsidRPr="00C01882">
        <w:rPr>
          <w:sz w:val="14"/>
        </w:rPr>
        <w:t xml:space="preserve">. </w:t>
      </w:r>
      <w:r w:rsidRPr="00C01882">
        <w:rPr>
          <w:rStyle w:val="TitleChar"/>
          <w:highlight w:val="green"/>
        </w:rPr>
        <w:t xml:space="preserve">The narrative arc of the </w:t>
      </w:r>
      <w:r w:rsidRPr="00C01882">
        <w:rPr>
          <w:rStyle w:val="TitleChar"/>
        </w:rPr>
        <w:t xml:space="preserve">slave who is </w:t>
      </w:r>
      <w:r w:rsidRPr="00C01882">
        <w:rPr>
          <w:rStyle w:val="TitleChar"/>
          <w:highlight w:val="green"/>
        </w:rPr>
        <w:t>Black</w:t>
      </w:r>
      <w:r w:rsidRPr="00C01882">
        <w:rPr>
          <w:sz w:val="14"/>
        </w:rPr>
        <w:t xml:space="preserve"> (unlike the generic slave who may be of any race) </w:t>
      </w:r>
      <w:r w:rsidRPr="00C01882">
        <w:rPr>
          <w:rStyle w:val="TitleChar"/>
          <w:highlight w:val="green"/>
        </w:rPr>
        <w:t>is</w:t>
      </w:r>
      <w:r w:rsidRPr="00C01882">
        <w:rPr>
          <w:rStyle w:val="TitleChar"/>
        </w:rPr>
        <w:t xml:space="preserve"> not a narrative arc at all, but a flat line of “</w:t>
      </w:r>
      <w:r w:rsidRPr="00C01882">
        <w:rPr>
          <w:rStyle w:val="Emphasis"/>
          <w:highlight w:val="green"/>
        </w:rPr>
        <w:t>historical stillness</w:t>
      </w:r>
      <w:r w:rsidRPr="00C01882">
        <w:rPr>
          <w:rStyle w:val="TitleChar"/>
        </w:rPr>
        <w:t xml:space="preserve">”: a flat line </w:t>
      </w:r>
      <w:r w:rsidRPr="00C01882">
        <w:rPr>
          <w:rStyle w:val="TitleChar"/>
          <w:highlight w:val="green"/>
        </w:rPr>
        <w:t xml:space="preserve">that “moves” from </w:t>
      </w:r>
      <w:r w:rsidRPr="00C01882">
        <w:rPr>
          <w:rStyle w:val="Emphasis"/>
          <w:highlight w:val="green"/>
        </w:rPr>
        <w:t>disequilibrium</w:t>
      </w:r>
      <w:r w:rsidRPr="00C01882">
        <w:rPr>
          <w:rStyle w:val="TitleChar"/>
          <w:highlight w:val="green"/>
        </w:rPr>
        <w:t xml:space="preserve"> to</w:t>
      </w:r>
      <w:r w:rsidRPr="00C01882">
        <w:rPr>
          <w:rStyle w:val="TitleChar"/>
        </w:rPr>
        <w:t xml:space="preserve"> a moment in the narrative of </w:t>
      </w:r>
      <w:r w:rsidRPr="00C01882">
        <w:rPr>
          <w:rStyle w:val="Emphasis"/>
          <w:highlight w:val="green"/>
        </w:rPr>
        <w:t>faux-equilibrium</w:t>
      </w:r>
      <w:r w:rsidRPr="00C01882">
        <w:rPr>
          <w:rStyle w:val="TitleChar"/>
        </w:rPr>
        <w:t xml:space="preserve">, </w:t>
      </w:r>
      <w:r w:rsidRPr="00C01882">
        <w:rPr>
          <w:rStyle w:val="Emphasis"/>
          <w:highlight w:val="green"/>
        </w:rPr>
        <w:t>to disequilibrium</w:t>
      </w:r>
      <w:r w:rsidRPr="00C01882">
        <w:rPr>
          <w:rStyle w:val="TitleChar"/>
        </w:rPr>
        <w:t xml:space="preserve"> restored and/or </w:t>
      </w:r>
      <w:r w:rsidRPr="00C01882">
        <w:rPr>
          <w:rStyle w:val="Emphasis"/>
          <w:highlight w:val="green"/>
        </w:rPr>
        <w:t>rearticulated</w:t>
      </w:r>
      <w:r w:rsidRPr="00C01882">
        <w:rPr>
          <w:rStyle w:val="TitleChar"/>
        </w:rPr>
        <w:t>.</w:t>
      </w:r>
    </w:p>
    <w:p w14:paraId="2AE0FF2A" w14:textId="77777777" w:rsidR="00697313" w:rsidRPr="00C01882" w:rsidRDefault="00697313" w:rsidP="00697313">
      <w:pPr>
        <w:rPr>
          <w:rStyle w:val="TitleChar"/>
        </w:rPr>
      </w:pPr>
      <w:r w:rsidRPr="00C01882">
        <w:rPr>
          <w:sz w:val="14"/>
        </w:rPr>
        <w:t xml:space="preserve">To put it differently, </w:t>
      </w:r>
      <w:r w:rsidRPr="00C01882">
        <w:rPr>
          <w:rStyle w:val="TitleChar"/>
          <w:highlight w:val="green"/>
        </w:rPr>
        <w:t>the violence that</w:t>
      </w:r>
      <w:r w:rsidRPr="00C01882">
        <w:rPr>
          <w:rStyle w:val="TitleChar"/>
        </w:rPr>
        <w:t xml:space="preserve"> both </w:t>
      </w:r>
      <w:r w:rsidRPr="00C01882">
        <w:rPr>
          <w:rStyle w:val="Emphasis"/>
        </w:rPr>
        <w:t>elaborates</w:t>
      </w:r>
      <w:r w:rsidRPr="00C01882">
        <w:rPr>
          <w:rStyle w:val="TitleChar"/>
        </w:rPr>
        <w:t xml:space="preserve"> and </w:t>
      </w:r>
      <w:r w:rsidRPr="00C01882">
        <w:rPr>
          <w:rStyle w:val="Emphasis"/>
          <w:highlight w:val="green"/>
        </w:rPr>
        <w:t>saturates</w:t>
      </w:r>
      <w:r w:rsidRPr="00C01882">
        <w:rPr>
          <w:rStyle w:val="TitleChar"/>
          <w:highlight w:val="green"/>
        </w:rPr>
        <w:t xml:space="preserve"> Black “life” is </w:t>
      </w:r>
      <w:r w:rsidRPr="00C01882">
        <w:rPr>
          <w:rStyle w:val="Emphasis"/>
          <w:highlight w:val="green"/>
        </w:rPr>
        <w:t>totalizing</w:t>
      </w:r>
      <w:r w:rsidRPr="00C01882">
        <w:rPr>
          <w:rStyle w:val="TitleChar"/>
        </w:rPr>
        <w:t xml:space="preserve">, so much so as </w:t>
      </w:r>
      <w:r w:rsidRPr="00C01882">
        <w:rPr>
          <w:rStyle w:val="TitleChar"/>
          <w:highlight w:val="green"/>
        </w:rPr>
        <w:t xml:space="preserve">to make </w:t>
      </w:r>
      <w:r w:rsidRPr="00C01882">
        <w:rPr>
          <w:rStyle w:val="TitleChar"/>
        </w:rPr>
        <w:t xml:space="preserve">narrative </w:t>
      </w:r>
      <w:r w:rsidRPr="00C01882">
        <w:rPr>
          <w:rStyle w:val="Emphasis"/>
          <w:highlight w:val="green"/>
        </w:rPr>
        <w:t>inaccessible</w:t>
      </w:r>
      <w:r w:rsidRPr="00C01882">
        <w:rPr>
          <w:rStyle w:val="TitleChar"/>
        </w:rPr>
        <w:t xml:space="preserve"> to Blacks</w:t>
      </w:r>
      <w:r w:rsidRPr="00C01882">
        <w:rPr>
          <w:sz w:val="14"/>
        </w:rPr>
        <w:t xml:space="preserve">. </w:t>
      </w:r>
      <w:r w:rsidRPr="00C01882">
        <w:rPr>
          <w:rStyle w:val="TitleChar"/>
        </w:rPr>
        <w:t>This is not simply a problem for Black people. It is a problem for the organizational calculus of critical theory and radical politics writ large</w:t>
      </w:r>
      <w:r w:rsidRPr="00C01882">
        <w:rPr>
          <w:sz w:val="14"/>
        </w:rPr>
        <w:t>.</w:t>
      </w:r>
    </w:p>
    <w:p w14:paraId="14A9AB41" w14:textId="77777777" w:rsidR="00697313" w:rsidRPr="00C01882" w:rsidRDefault="00697313" w:rsidP="00697313">
      <w:pPr>
        <w:rPr>
          <w:rStyle w:val="TitleChar"/>
        </w:rPr>
      </w:pPr>
      <w:r w:rsidRPr="00C01882">
        <w:rPr>
          <w:rStyle w:val="TitleChar"/>
        </w:rPr>
        <w:t xml:space="preserve">Foundational to </w:t>
      </w:r>
      <w:r w:rsidRPr="00C01882">
        <w:rPr>
          <w:rStyle w:val="TitleChar"/>
          <w:highlight w:val="green"/>
        </w:rPr>
        <w:t>the cognitive maps of</w:t>
      </w:r>
      <w:r w:rsidRPr="00C01882">
        <w:rPr>
          <w:rStyle w:val="TitleChar"/>
        </w:rPr>
        <w:t xml:space="preserve"> radical </w:t>
      </w:r>
      <w:r w:rsidRPr="00C01882">
        <w:rPr>
          <w:rStyle w:val="TitleChar"/>
          <w:highlight w:val="green"/>
        </w:rPr>
        <w:t>politics</w:t>
      </w:r>
      <w:r w:rsidRPr="00C01882">
        <w:rPr>
          <w:rStyle w:val="TitleChar"/>
        </w:rPr>
        <w:t xml:space="preserve"> is the belief </w:t>
      </w:r>
      <w:r w:rsidRPr="00C01882">
        <w:rPr>
          <w:rStyle w:val="TitleChar"/>
          <w:highlight w:val="green"/>
        </w:rPr>
        <w:t>that all</w:t>
      </w:r>
      <w:r w:rsidRPr="00C01882">
        <w:rPr>
          <w:rStyle w:val="TitleChar"/>
        </w:rPr>
        <w:t xml:space="preserve"> sentient </w:t>
      </w:r>
      <w:r w:rsidRPr="00C01882">
        <w:rPr>
          <w:rStyle w:val="TitleChar"/>
          <w:highlight w:val="green"/>
        </w:rPr>
        <w:t xml:space="preserve">beings can be </w:t>
      </w:r>
      <w:r w:rsidRPr="00C01882">
        <w:rPr>
          <w:rStyle w:val="Emphasis"/>
          <w:highlight w:val="green"/>
        </w:rPr>
        <w:t>protagonists</w:t>
      </w:r>
      <w:r w:rsidRPr="00C01882">
        <w:rPr>
          <w:rStyle w:val="TitleChar"/>
        </w:rPr>
        <w:t xml:space="preserve"> within a</w:t>
      </w:r>
      <w:r w:rsidRPr="00C01882">
        <w:rPr>
          <w:sz w:val="14"/>
        </w:rPr>
        <w:t xml:space="preserve"> (</w:t>
      </w:r>
      <w:r w:rsidRPr="00C01882">
        <w:rPr>
          <w:rStyle w:val="TitleChar"/>
        </w:rPr>
        <w:t>political</w:t>
      </w:r>
      <w:r w:rsidRPr="00C01882">
        <w:rPr>
          <w:sz w:val="14"/>
        </w:rPr>
        <w:t xml:space="preserve"> or personal) </w:t>
      </w:r>
      <w:r w:rsidRPr="00C01882">
        <w:rPr>
          <w:rStyle w:val="TitleChar"/>
        </w:rPr>
        <w:t>narrative</w:t>
      </w:r>
      <w:r w:rsidRPr="00C01882">
        <w:rPr>
          <w:sz w:val="14"/>
        </w:rPr>
        <w:t xml:space="preserve">; that every sentient being arrives with a history. This belief is underwritten by another idea that constitutes narrative: that all sentient beings can be redeemed. </w:t>
      </w:r>
      <w:r w:rsidRPr="00C01882">
        <w:rPr>
          <w:rStyle w:val="TitleChar"/>
        </w:rPr>
        <w:t>History and redemption are the weave</w:t>
      </w:r>
      <w:r w:rsidRPr="00C01882">
        <w:rPr>
          <w:sz w:val="14"/>
        </w:rPr>
        <w:t xml:space="preserve"> of narrative. As provocative as it may sound, </w:t>
      </w:r>
      <w:r w:rsidRPr="00C01882">
        <w:rPr>
          <w:rStyle w:val="Emphasis"/>
          <w:highlight w:val="green"/>
        </w:rPr>
        <w:t>history</w:t>
      </w:r>
      <w:r w:rsidRPr="00C01882">
        <w:rPr>
          <w:rStyle w:val="TitleChar"/>
          <w:highlight w:val="green"/>
        </w:rPr>
        <w:t xml:space="preserve"> and </w:t>
      </w:r>
      <w:r w:rsidRPr="00C01882">
        <w:rPr>
          <w:rStyle w:val="Emphasis"/>
          <w:highlight w:val="green"/>
        </w:rPr>
        <w:t>redemption</w:t>
      </w:r>
      <w:r w:rsidRPr="00C01882">
        <w:rPr>
          <w:sz w:val="14"/>
        </w:rPr>
        <w:t xml:space="preserve"> (and therefore narrative itself) </w:t>
      </w:r>
      <w:r w:rsidRPr="00C01882">
        <w:rPr>
          <w:rStyle w:val="TitleChar"/>
          <w:highlight w:val="green"/>
        </w:rPr>
        <w:t>are</w:t>
      </w:r>
      <w:r w:rsidRPr="00C01882">
        <w:rPr>
          <w:rStyle w:val="TitleChar"/>
        </w:rPr>
        <w:t xml:space="preserve"> inherently </w:t>
      </w:r>
      <w:r w:rsidRPr="00C01882">
        <w:rPr>
          <w:rStyle w:val="TitleChar"/>
          <w:highlight w:val="green"/>
        </w:rPr>
        <w:t>antiBlack</w:t>
      </w:r>
      <w:r w:rsidRPr="00C01882">
        <w:rPr>
          <w:sz w:val="14"/>
        </w:rPr>
        <w:t xml:space="preserve">. </w:t>
      </w:r>
      <w:r w:rsidRPr="00C01882">
        <w:rPr>
          <w:rStyle w:val="TitleChar"/>
          <w:highlight w:val="green"/>
        </w:rPr>
        <w:t>Without the presence of a being who is</w:t>
      </w:r>
      <w:r w:rsidRPr="00C01882">
        <w:rPr>
          <w:sz w:val="14"/>
        </w:rPr>
        <w:t xml:space="preserve">, ab initio, </w:t>
      </w:r>
      <w:r w:rsidRPr="00C01882">
        <w:rPr>
          <w:rStyle w:val="TitleChar"/>
        </w:rPr>
        <w:t>barred from redemption</w:t>
      </w:r>
      <w:r w:rsidRPr="00C01882">
        <w:rPr>
          <w:sz w:val="14"/>
        </w:rPr>
        <w:t xml:space="preserve"> </w:t>
      </w:r>
      <w:r w:rsidRPr="00C01882">
        <w:rPr>
          <w:rStyle w:val="TitleChar"/>
        </w:rPr>
        <w:t xml:space="preserve">(a being that is </w:t>
      </w:r>
      <w:r w:rsidRPr="00C01882">
        <w:rPr>
          <w:rStyle w:val="TitleChar"/>
          <w:highlight w:val="green"/>
        </w:rPr>
        <w:t xml:space="preserve">generally dishonored, natally alienated, and open to </w:t>
      </w:r>
      <w:r w:rsidRPr="00C01882">
        <w:rPr>
          <w:rStyle w:val="TitleChar"/>
        </w:rPr>
        <w:t xml:space="preserve">naked </w:t>
      </w:r>
      <w:r w:rsidRPr="00C01882">
        <w:rPr>
          <w:rStyle w:val="TitleChar"/>
          <w:highlight w:val="green"/>
        </w:rPr>
        <w:t>violence</w:t>
      </w:r>
      <w:r w:rsidRPr="00C01882">
        <w:rPr>
          <w:sz w:val="14"/>
        </w:rPr>
        <w:t xml:space="preserve">), </w:t>
      </w:r>
      <w:r w:rsidRPr="00C01882">
        <w:rPr>
          <w:rStyle w:val="TitleChar"/>
        </w:rPr>
        <w:t xml:space="preserve">history and </w:t>
      </w:r>
      <w:r w:rsidRPr="00C01882">
        <w:rPr>
          <w:rStyle w:val="TitleChar"/>
          <w:highlight w:val="green"/>
        </w:rPr>
        <w:t>narrative would lack</w:t>
      </w:r>
      <w:r w:rsidRPr="00C01882">
        <w:rPr>
          <w:rStyle w:val="TitleChar"/>
        </w:rPr>
        <w:t xml:space="preserve"> their touchstones of </w:t>
      </w:r>
      <w:r w:rsidRPr="00C01882">
        <w:rPr>
          <w:rStyle w:val="Emphasis"/>
          <w:highlight w:val="green"/>
        </w:rPr>
        <w:t>cohesion</w:t>
      </w:r>
      <w:r w:rsidRPr="00C01882">
        <w:rPr>
          <w:rStyle w:val="TitleChar"/>
        </w:rPr>
        <w:t>. Without the Black, one would not be able to know what a world devoid of redemption looks like</w:t>
      </w:r>
      <w:r w:rsidRPr="00C01882">
        <w:rPr>
          <w:sz w:val="14"/>
        </w:rPr>
        <w:t>—and if one could not conceive of the absence of redemption, then redemption would be inconceivable as well.</w:t>
      </w:r>
    </w:p>
    <w:p w14:paraId="4C1B8A8B" w14:textId="77777777" w:rsidR="00697313" w:rsidRPr="00C01882" w:rsidRDefault="00697313" w:rsidP="00697313">
      <w:pPr>
        <w:rPr>
          <w:rStyle w:val="TitleChar"/>
        </w:rPr>
      </w:pPr>
      <w:r w:rsidRPr="00C01882">
        <w:rPr>
          <w:sz w:val="14"/>
        </w:rPr>
        <w:t xml:space="preserve">At the heart of my argument is the assertion that </w:t>
      </w:r>
      <w:r w:rsidRPr="00C01882">
        <w:rPr>
          <w:rStyle w:val="TitleChar"/>
        </w:rPr>
        <w:t xml:space="preserve">Black emplotment is a catastrophe for narrative at a metalevel </w:t>
      </w:r>
      <w:r w:rsidRPr="00C01882">
        <w:rPr>
          <w:sz w:val="14"/>
        </w:rPr>
        <w:t xml:space="preserve">rather than a crisis or aporia* within a particular narrative. To put it differently, social death is aporetic with respect to narrative writ large (and, by extension, to redemption writ large). If social death is aporetic with respect to narrative, this is a function of both space and time, or, more precisely, their absence. Narrative time is always historical (imbued with historicity): “It marks stasis and change within a [human] paradigm, [but] it does not mark the time of the [human] paradigm, the time of time itself, the time by which the Slave’s dramatic clock is set. </w:t>
      </w:r>
      <w:r w:rsidRPr="00C01882">
        <w:rPr>
          <w:rStyle w:val="TitleChar"/>
        </w:rPr>
        <w:t>For the Slave</w:t>
      </w:r>
      <w:r w:rsidRPr="00C01882">
        <w:rPr>
          <w:sz w:val="14"/>
        </w:rPr>
        <w:t xml:space="preserve">, historical </w:t>
      </w:r>
      <w:r w:rsidRPr="00C01882">
        <w:rPr>
          <w:rStyle w:val="Emphasis"/>
        </w:rPr>
        <w:t>‘time’ is not possible</w:t>
      </w:r>
      <w:r w:rsidRPr="00C01882">
        <w:rPr>
          <w:sz w:val="14"/>
        </w:rPr>
        <w:t xml:space="preserve">.” </w:t>
      </w:r>
      <w:r w:rsidRPr="00C01882">
        <w:rPr>
          <w:rStyle w:val="Emphasis"/>
          <w:highlight w:val="green"/>
        </w:rPr>
        <w:t>Social death bars the Slave from access to</w:t>
      </w:r>
      <w:r w:rsidRPr="00C01882">
        <w:rPr>
          <w:sz w:val="14"/>
        </w:rPr>
        <w:t xml:space="preserve"> narrative at the level of </w:t>
      </w:r>
      <w:r w:rsidRPr="00C01882">
        <w:rPr>
          <w:rStyle w:val="Emphasis"/>
          <w:highlight w:val="green"/>
        </w:rPr>
        <w:t>temporality</w:t>
      </w:r>
      <w:r w:rsidRPr="00C01882">
        <w:rPr>
          <w:sz w:val="14"/>
        </w:rPr>
        <w:t xml:space="preserve">; but it also does so at the level of spatiality. The other element that constitutes narrative is setting, or mise-en-scène, or for a larger conceptualization, we might follow H. Porter Abbott and say “story world.” But just as there is no time for the Slave, </w:t>
      </w:r>
      <w:r w:rsidRPr="00C01882">
        <w:rPr>
          <w:rStyle w:val="Emphasis"/>
          <w:highlight w:val="green"/>
        </w:rPr>
        <w:t>there is also no place</w:t>
      </w:r>
      <w:r w:rsidRPr="00C01882">
        <w:rPr>
          <w:sz w:val="14"/>
        </w:rPr>
        <w:t xml:space="preserve"> of the Slave. </w:t>
      </w:r>
      <w:r w:rsidRPr="00C01882">
        <w:rPr>
          <w:rStyle w:val="TitleChar"/>
          <w:highlight w:val="green"/>
        </w:rPr>
        <w:t>The Slave’s reference to</w:t>
      </w:r>
      <w:r w:rsidRPr="00C01882">
        <w:rPr>
          <w:sz w:val="14"/>
        </w:rPr>
        <w:t xml:space="preserve"> his or her quarters as </w:t>
      </w:r>
      <w:r w:rsidRPr="00C01882">
        <w:rPr>
          <w:rStyle w:val="Emphasis"/>
          <w:highlight w:val="green"/>
        </w:rPr>
        <w:t>a “home”</w:t>
      </w:r>
      <w:r w:rsidRPr="00C01882">
        <w:rPr>
          <w:sz w:val="14"/>
        </w:rPr>
        <w:t xml:space="preserve"> </w:t>
      </w:r>
      <w:r w:rsidRPr="00C01882">
        <w:rPr>
          <w:rStyle w:val="TitleChar"/>
          <w:highlight w:val="green"/>
        </w:rPr>
        <w:t>does not change the fact that it is a</w:t>
      </w:r>
      <w:r w:rsidRPr="00C01882">
        <w:rPr>
          <w:sz w:val="14"/>
        </w:rPr>
        <w:t xml:space="preserve"> spatial </w:t>
      </w:r>
      <w:r w:rsidRPr="00C01882">
        <w:rPr>
          <w:rStyle w:val="Emphasis"/>
          <w:highlight w:val="green"/>
        </w:rPr>
        <w:t>extension of the master’s dominion</w:t>
      </w:r>
      <w:r w:rsidRPr="00C01882">
        <w:rPr>
          <w:sz w:val="14"/>
        </w:rPr>
        <w:t>.</w:t>
      </w:r>
    </w:p>
    <w:p w14:paraId="579EDD99" w14:textId="77777777" w:rsidR="00697313" w:rsidRPr="00C01882" w:rsidRDefault="00697313" w:rsidP="00697313">
      <w:pPr>
        <w:rPr>
          <w:rStyle w:val="TitleChar"/>
        </w:rPr>
      </w:pPr>
      <w:r w:rsidRPr="00C01882">
        <w:rPr>
          <w:rStyle w:val="TitleChar"/>
        </w:rPr>
        <w:t>The three constituent elements of slavery—naked (or gratuitous) violence, general dishonor, and natal alienation</w:t>
      </w:r>
      <w:r w:rsidRPr="00C01882">
        <w:rPr>
          <w:sz w:val="14"/>
        </w:rPr>
        <w:t>—</w:t>
      </w:r>
      <w:r w:rsidRPr="00C01882">
        <w:rPr>
          <w:rStyle w:val="TitleChar"/>
        </w:rPr>
        <w:t>make the temporal and spatial logic of the entity</w:t>
      </w:r>
      <w:r w:rsidRPr="00C01882">
        <w:rPr>
          <w:sz w:val="14"/>
        </w:rPr>
        <w:t xml:space="preserve"> (a character or persona in a narrative) </w:t>
      </w:r>
      <w:r w:rsidRPr="00C01882">
        <w:rPr>
          <w:rStyle w:val="TitleChar"/>
        </w:rPr>
        <w:t>and of setting untenable</w:t>
      </w:r>
      <w:r w:rsidRPr="00C01882">
        <w:rPr>
          <w:sz w:val="14"/>
        </w:rPr>
        <w:t>, impossible to conceive (as in birth) and/or conceive of (as in assume any coherence). The violence of slavery is not precipitated as a result of any transgression that can be turned into an event (which is why I have argued that this violence is gratuitous, not contingent); the dishonor embodied by the slave is not a function of an event either; his or her dishonor is general, it is best understood as abjection rather than as degradation (the latter implies a transition); and since a slave is natally alienated, she is never an entity in the metanarrative genealogy.</w:t>
      </w:r>
    </w:p>
    <w:p w14:paraId="04A80E07" w14:textId="77777777" w:rsidR="00697313" w:rsidRPr="00C01882" w:rsidRDefault="00697313" w:rsidP="00697313">
      <w:pPr>
        <w:rPr>
          <w:rStyle w:val="TitleChar"/>
        </w:rPr>
      </w:pPr>
      <w:r w:rsidRPr="00C01882">
        <w:rPr>
          <w:rStyle w:val="TitleChar"/>
          <w:highlight w:val="green"/>
        </w:rPr>
        <w:lastRenderedPageBreak/>
        <w:t>Afropessimism</w:t>
      </w:r>
      <w:r w:rsidRPr="00C01882">
        <w:rPr>
          <w:sz w:val="16"/>
        </w:rPr>
        <w:t xml:space="preserve"> is a theoretical lens that </w:t>
      </w:r>
      <w:r w:rsidRPr="00C01882">
        <w:rPr>
          <w:rStyle w:val="TitleChar"/>
          <w:highlight w:val="green"/>
        </w:rPr>
        <w:t xml:space="preserve">clarifies the </w:t>
      </w:r>
      <w:r w:rsidRPr="00C01882">
        <w:rPr>
          <w:rStyle w:val="Emphasis"/>
          <w:highlight w:val="green"/>
        </w:rPr>
        <w:t>irreconcilable</w:t>
      </w:r>
      <w:r w:rsidRPr="00C01882">
        <w:rPr>
          <w:rStyle w:val="TitleChar"/>
          <w:highlight w:val="green"/>
        </w:rPr>
        <w:t xml:space="preserve"> difference between</w:t>
      </w:r>
      <w:r w:rsidRPr="00C01882">
        <w:rPr>
          <w:sz w:val="16"/>
        </w:rPr>
        <w:t xml:space="preserve">, on the one hand, the violence of </w:t>
      </w:r>
      <w:r w:rsidRPr="00C01882">
        <w:rPr>
          <w:rStyle w:val="Emphasis"/>
          <w:highlight w:val="green"/>
        </w:rPr>
        <w:t>capitalism</w:t>
      </w:r>
      <w:r w:rsidRPr="00C01882">
        <w:rPr>
          <w:sz w:val="16"/>
        </w:rPr>
        <w:t xml:space="preserve">, </w:t>
      </w:r>
      <w:r w:rsidRPr="00C01882">
        <w:rPr>
          <w:rStyle w:val="Emphasis"/>
          <w:highlight w:val="green"/>
        </w:rPr>
        <w:t>gender</w:t>
      </w:r>
      <w:r w:rsidRPr="00C01882">
        <w:rPr>
          <w:rStyle w:val="TitleChar"/>
          <w:highlight w:val="green"/>
        </w:rPr>
        <w:t xml:space="preserve"> oppression</w:t>
      </w:r>
      <w:r w:rsidRPr="00C01882">
        <w:rPr>
          <w:sz w:val="16"/>
        </w:rPr>
        <w:t xml:space="preserve">, </w:t>
      </w:r>
      <w:r w:rsidRPr="00C01882">
        <w:rPr>
          <w:rStyle w:val="TitleChar"/>
          <w:highlight w:val="green"/>
        </w:rPr>
        <w:t xml:space="preserve">and </w:t>
      </w:r>
      <w:r w:rsidRPr="00C01882">
        <w:rPr>
          <w:rStyle w:val="Emphasis"/>
          <w:highlight w:val="green"/>
        </w:rPr>
        <w:t>White supremacy</w:t>
      </w:r>
      <w:r w:rsidRPr="00C01882">
        <w:rPr>
          <w:sz w:val="16"/>
        </w:rPr>
        <w:t xml:space="preserve"> (such as the colonial utility of the Palestinian Nakba or the Sand Creek massacre*) </w:t>
      </w:r>
      <w:r w:rsidRPr="00C01882">
        <w:rPr>
          <w:rStyle w:val="TitleChar"/>
          <w:highlight w:val="green"/>
        </w:rPr>
        <w:t>and</w:t>
      </w:r>
      <w:r w:rsidRPr="00C01882">
        <w:rPr>
          <w:sz w:val="16"/>
        </w:rPr>
        <w:t xml:space="preserve">, on the other hand, the violence of </w:t>
      </w:r>
      <w:r w:rsidRPr="00C01882">
        <w:rPr>
          <w:rStyle w:val="Emphasis"/>
          <w:highlight w:val="green"/>
        </w:rPr>
        <w:t>anti-Blackness</w:t>
      </w:r>
      <w:r w:rsidRPr="00C01882">
        <w:rPr>
          <w:sz w:val="16"/>
        </w:rPr>
        <w:t xml:space="preserve"> (the Human necessity for violence against Black people).</w:t>
      </w:r>
    </w:p>
    <w:p w14:paraId="3E2ED50C" w14:textId="77777777" w:rsidR="00697313" w:rsidRPr="00C01882" w:rsidRDefault="00697313" w:rsidP="00697313">
      <w:pPr>
        <w:rPr>
          <w:rStyle w:val="TitleChar"/>
        </w:rPr>
      </w:pPr>
      <w:r w:rsidRPr="00C01882">
        <w:rPr>
          <w:rStyle w:val="TitleChar"/>
        </w:rPr>
        <w:t>The antagonism between the postcolonial subject and the settler cannot</w:t>
      </w:r>
      <w:r w:rsidRPr="00C01882">
        <w:rPr>
          <w:sz w:val="14"/>
          <w:szCs w:val="14"/>
        </w:rPr>
        <w:t>—and should not—</w:t>
      </w:r>
      <w:r w:rsidRPr="00C01882">
        <w:rPr>
          <w:rStyle w:val="TitleChar"/>
        </w:rPr>
        <w:t>be analogized with the violence of social death</w:t>
      </w:r>
      <w:r w:rsidRPr="00C01882">
        <w:rPr>
          <w:sz w:val="14"/>
          <w:szCs w:val="14"/>
        </w:rPr>
        <w:t>: that is the violence of slavery, which did not end in 1865 for the simple reason that slavery did not end in 1865. Slavery is a relational dynamic—not an event and certainly not a place in space like the South; just as colonialism is a relational dynamic—and that relational dynamic can continue to exist once the settler has left or ceded governmental power. And these two relations are secured by radically different structures of violence. Afropessimism offers an analytic lens that labors as a corrective to Humanist assumptive logic. It provides a theoretical apparatus that allows Black people to not have to be burdened by the ruse of analogy—because analogy mystifies, rather than clarifies, Black suffering. Analogy mystifies Black peoples’ relationship to other people of color. Afropessimism labors to throw this mystification into relief—without fear of the faults and fissures that are revealed in the process</w:t>
      </w:r>
      <w:r w:rsidRPr="00C01882">
        <w:t>.</w:t>
      </w:r>
    </w:p>
    <w:p w14:paraId="25AFF12C" w14:textId="77777777" w:rsidR="00697313" w:rsidRPr="00C01882" w:rsidRDefault="00697313" w:rsidP="00697313">
      <w:pPr>
        <w:rPr>
          <w:rStyle w:val="TitleChar"/>
        </w:rPr>
      </w:pPr>
      <w:r w:rsidRPr="00C01882">
        <w:rPr>
          <w:sz w:val="14"/>
        </w:rPr>
        <w:t xml:space="preserve">Let me put it another way: </w:t>
      </w:r>
      <w:r w:rsidRPr="00C01882">
        <w:rPr>
          <w:rStyle w:val="Emphasis"/>
          <w:highlight w:val="green"/>
        </w:rPr>
        <w:t>Human Life is dependent on Black death for</w:t>
      </w:r>
      <w:r w:rsidRPr="00C01882">
        <w:rPr>
          <w:sz w:val="14"/>
        </w:rPr>
        <w:t xml:space="preserve"> its </w:t>
      </w:r>
      <w:r w:rsidRPr="00C01882">
        <w:rPr>
          <w:rStyle w:val="Emphasis"/>
          <w:highlight w:val="green"/>
        </w:rPr>
        <w:t>existence</w:t>
      </w:r>
      <w:r w:rsidRPr="00C01882">
        <w:rPr>
          <w:sz w:val="14"/>
        </w:rPr>
        <w:t xml:space="preserve"> and for its conceptual coherence. </w:t>
      </w:r>
      <w:r w:rsidRPr="00C01882">
        <w:rPr>
          <w:rStyle w:val="Emphasis"/>
          <w:highlight w:val="green"/>
        </w:rPr>
        <w:t>There is no world without Blacks</w:t>
      </w:r>
      <w:r w:rsidRPr="00C01882">
        <w:rPr>
          <w:sz w:val="14"/>
        </w:rPr>
        <w:t xml:space="preserve">, </w:t>
      </w:r>
      <w:r w:rsidRPr="00C01882">
        <w:rPr>
          <w:rStyle w:val="Emphasis"/>
          <w:highlight w:val="green"/>
        </w:rPr>
        <w:t>yet there are no Blacks</w:t>
      </w:r>
      <w:r w:rsidRPr="00C01882">
        <w:rPr>
          <w:sz w:val="14"/>
        </w:rPr>
        <w:t xml:space="preserve"> who are </w:t>
      </w:r>
      <w:r w:rsidRPr="00C01882">
        <w:rPr>
          <w:rStyle w:val="Emphasis"/>
          <w:highlight w:val="green"/>
        </w:rPr>
        <w:t>in the world</w:t>
      </w:r>
      <w:r w:rsidRPr="00C01882">
        <w:rPr>
          <w:sz w:val="14"/>
        </w:rPr>
        <w:t xml:space="preserve">. The Black is indeed a sentient being, but </w:t>
      </w:r>
      <w:r w:rsidRPr="00C01882">
        <w:rPr>
          <w:rStyle w:val="TitleChar"/>
        </w:rPr>
        <w:t xml:space="preserve">the hobble of </w:t>
      </w:r>
      <w:r w:rsidRPr="00C01882">
        <w:rPr>
          <w:rStyle w:val="TitleChar"/>
          <w:highlight w:val="green"/>
        </w:rPr>
        <w:t>Humanist thought is</w:t>
      </w:r>
      <w:r w:rsidRPr="00C01882">
        <w:rPr>
          <w:sz w:val="14"/>
        </w:rPr>
        <w:t xml:space="preserve"> a constitutive disavowal of Blackness as social death, </w:t>
      </w:r>
      <w:r w:rsidRPr="00C01882">
        <w:rPr>
          <w:rStyle w:val="TitleChar"/>
          <w:highlight w:val="green"/>
        </w:rPr>
        <w:t xml:space="preserve">a disavowal that theorizes the Black as </w:t>
      </w:r>
      <w:r w:rsidRPr="00C01882">
        <w:rPr>
          <w:rStyle w:val="Emphasis"/>
          <w:highlight w:val="green"/>
        </w:rPr>
        <w:t>degraded human</w:t>
      </w:r>
      <w:r w:rsidRPr="00C01882">
        <w:rPr>
          <w:sz w:val="14"/>
        </w:rPr>
        <w:t xml:space="preserve"> entity (for example, as </w:t>
      </w:r>
      <w:r w:rsidRPr="00C01882">
        <w:rPr>
          <w:rStyle w:val="Emphasis"/>
          <w:highlight w:val="green"/>
        </w:rPr>
        <w:t>an oppressed worker</w:t>
      </w:r>
      <w:r w:rsidRPr="00C01882">
        <w:rPr>
          <w:sz w:val="14"/>
        </w:rPr>
        <w:t xml:space="preserve">, </w:t>
      </w:r>
      <w:r w:rsidRPr="00C01882">
        <w:rPr>
          <w:rStyle w:val="Emphasis"/>
          <w:highlight w:val="green"/>
        </w:rPr>
        <w:t>a vanquished</w:t>
      </w:r>
      <w:r w:rsidRPr="00C01882">
        <w:rPr>
          <w:sz w:val="14"/>
        </w:rPr>
        <w:t xml:space="preserve"> postcolonial </w:t>
      </w:r>
      <w:r w:rsidRPr="00C01882">
        <w:rPr>
          <w:rStyle w:val="Emphasis"/>
          <w:highlight w:val="green"/>
        </w:rPr>
        <w:t>subaltern</w:t>
      </w:r>
      <w:r w:rsidRPr="00C01882">
        <w:rPr>
          <w:sz w:val="14"/>
        </w:rPr>
        <w:t>, or a non-Black woman suffering under the disciplinary regime of patriarchy). The Black is not a sentient being whose narrative progression has been circumscribed by racism, colonialism, or even slavery, for that matter. Blackness and Slaveness are inextricably bound in such a way that whereas Slaveness can be disimbricated from Blackness, Blackness cannot exist as other than Slaveness.</w:t>
      </w:r>
    </w:p>
    <w:p w14:paraId="69C3E738" w14:textId="77777777" w:rsidR="00697313" w:rsidRPr="00C01882" w:rsidRDefault="00697313" w:rsidP="00697313">
      <w:pPr>
        <w:pStyle w:val="Heading4"/>
        <w:rPr>
          <w:rStyle w:val="TitleChar"/>
        </w:rPr>
      </w:pPr>
      <w:r w:rsidRPr="00C01882">
        <w:t xml:space="preserve">Slavery must be theorized as </w:t>
      </w:r>
      <w:r w:rsidRPr="00C01882">
        <w:rPr>
          <w:u w:val="single"/>
        </w:rPr>
        <w:t>maximum captivity</w:t>
      </w:r>
      <w:r w:rsidRPr="00C01882">
        <w:t xml:space="preserve"> to produce a </w:t>
      </w:r>
      <w:r w:rsidRPr="00C01882">
        <w:rPr>
          <w:u w:val="single"/>
        </w:rPr>
        <w:t>structural analysis</w:t>
      </w:r>
      <w:r w:rsidRPr="00C01882">
        <w:t xml:space="preserve"> capable of coming to terms with the world</w:t>
      </w:r>
    </w:p>
    <w:p w14:paraId="1B8A3F10" w14:textId="77777777" w:rsidR="00697313" w:rsidRPr="00C01882" w:rsidRDefault="00697313" w:rsidP="00697313">
      <w:pPr>
        <w:rPr>
          <w:rStyle w:val="TitleChar"/>
        </w:rPr>
      </w:pPr>
      <w:r w:rsidRPr="00C01882">
        <w:rPr>
          <w:rStyle w:val="Style13ptBold"/>
        </w:rPr>
        <w:t>Sexton 8</w:t>
      </w:r>
      <w:r w:rsidRPr="00C01882">
        <w:t xml:space="preserve"> </w:t>
      </w:r>
      <w:r w:rsidRPr="00C01882">
        <w:rPr>
          <w:sz w:val="16"/>
          <w:szCs w:val="16"/>
        </w:rPr>
        <w:t>(Jared Sexton, Director of African American Studies at UC Irvine, 2008, “Amalgamation Schemes: Antiblackness and the Critique of Multiracialism”, pages 111-114)  FYI: Randall Kennedy is “one of the first black scholars in this generation to pen a sustained argument advocating what he terms ‘a cosmopolitan ethos that welcomes the prospect of genuine, loving interracial intimacy’ ” (page 107-108)</w:t>
      </w:r>
    </w:p>
    <w:p w14:paraId="21A21BFC" w14:textId="77777777" w:rsidR="00697313" w:rsidRPr="00C01882" w:rsidRDefault="00697313" w:rsidP="00697313">
      <w:pPr>
        <w:rPr>
          <w:rStyle w:val="TitleChar"/>
        </w:rPr>
      </w:pPr>
      <w:r w:rsidRPr="00C01882">
        <w:rPr>
          <w:sz w:val="16"/>
        </w:rPr>
        <w:t xml:space="preserve">In response to the last question, we examine several comments from Kennedy’s opening chapter, “In the Age of Slavery.” As noted, </w:t>
      </w:r>
      <w:r w:rsidRPr="00C01882">
        <w:rPr>
          <w:rStyle w:val="TitleChar"/>
        </w:rPr>
        <w:t xml:space="preserve">Kennedy is at pains to counter the claims of a </w:t>
      </w:r>
      <w:r w:rsidRPr="00C01882">
        <w:rPr>
          <w:sz w:val="16"/>
        </w:rPr>
        <w:t xml:space="preserve">certain </w:t>
      </w:r>
      <w:r w:rsidRPr="00C01882">
        <w:rPr>
          <w:rStyle w:val="TitleChar"/>
        </w:rPr>
        <w:t>black feminist history regarding the</w:t>
      </w:r>
      <w:r w:rsidRPr="00C01882">
        <w:rPr>
          <w:sz w:val="16"/>
        </w:rPr>
        <w:t xml:space="preserve"> “extremity of power” exercised by the slaveholder and “</w:t>
      </w:r>
      <w:r w:rsidRPr="00C01882">
        <w:rPr>
          <w:rStyle w:val="TitleChar"/>
        </w:rPr>
        <w:t>the absolute submission required of the slave</w:t>
      </w:r>
      <w:r w:rsidRPr="00C01882">
        <w:rPr>
          <w:sz w:val="16"/>
        </w:rPr>
        <w:t xml:space="preserve">” (Hartman, quoted in Kennedy 2003, 532fn11). </w:t>
      </w:r>
      <w:r w:rsidRPr="00C01882">
        <w:rPr>
          <w:rStyle w:val="TitleChar"/>
        </w:rPr>
        <w:t>He is</w:t>
      </w:r>
      <w:r w:rsidRPr="00C01882">
        <w:rPr>
          <w:sz w:val="16"/>
        </w:rPr>
        <w:t xml:space="preserve">, in other words, </w:t>
      </w:r>
      <w:r w:rsidRPr="00C01882">
        <w:rPr>
          <w:rStyle w:val="TitleChar"/>
        </w:rPr>
        <w:t>attempting to demonstrate</w:t>
      </w:r>
      <w:r w:rsidRPr="00C01882">
        <w:rPr>
          <w:sz w:val="16"/>
        </w:rPr>
        <w:t xml:space="preserve">, or at least to speculate upon, </w:t>
      </w:r>
      <w:r w:rsidRPr="00C01882">
        <w:rPr>
          <w:rStyle w:val="TitleChar"/>
        </w:rPr>
        <w:t>the limits of the slave system’s power of domination. Beyond this limit—whose locus proves frustratingly obscure—</w:t>
      </w:r>
      <w:r w:rsidRPr="00C01882">
        <w:rPr>
          <w:rStyle w:val="TitleChar"/>
          <w:highlight w:val="green"/>
        </w:rPr>
        <w:t>the agency of the slave</w:t>
      </w:r>
      <w:r w:rsidRPr="00C01882">
        <w:rPr>
          <w:rStyle w:val="TitleChar"/>
        </w:rPr>
        <w:t xml:space="preserve"> herself </w:t>
      </w:r>
      <w:r w:rsidRPr="00C01882">
        <w:rPr>
          <w:rStyle w:val="TitleChar"/>
          <w:highlight w:val="green"/>
        </w:rPr>
        <w:t>was</w:t>
      </w:r>
      <w:r w:rsidRPr="00C01882">
        <w:rPr>
          <w:rStyle w:val="TitleChar"/>
        </w:rPr>
        <w:t xml:space="preserve">, </w:t>
      </w:r>
      <w:r w:rsidRPr="00C01882">
        <w:rPr>
          <w:rStyle w:val="TitleChar"/>
          <w:highlight w:val="green"/>
        </w:rPr>
        <w:t>we are told</w:t>
      </w:r>
      <w:r w:rsidRPr="00C01882">
        <w:rPr>
          <w:rStyle w:val="TitleChar"/>
        </w:rPr>
        <w:t xml:space="preserve">, </w:t>
      </w:r>
      <w:r w:rsidRPr="00C01882">
        <w:rPr>
          <w:rStyle w:val="TitleChar"/>
          <w:highlight w:val="green"/>
        </w:rPr>
        <w:t>able to affect</w:t>
      </w:r>
      <w:r w:rsidRPr="00C01882">
        <w:rPr>
          <w:rStyle w:val="TitleChar"/>
        </w:rPr>
        <w:t xml:space="preserve"> significantly </w:t>
      </w:r>
      <w:r w:rsidRPr="00C01882">
        <w:rPr>
          <w:rStyle w:val="TitleChar"/>
          <w:highlight w:val="green"/>
        </w:rPr>
        <w:t>the conditions of captivity</w:t>
      </w:r>
      <w:r w:rsidRPr="00C01882">
        <w:rPr>
          <w:rStyle w:val="TitleChar"/>
        </w:rPr>
        <w:t xml:space="preserve"> to alternate ends. </w:t>
      </w:r>
      <w:r w:rsidRPr="00C01882">
        <w:rPr>
          <w:rStyle w:val="Emphasis"/>
        </w:rPr>
        <w:t>Kennedy</w:t>
      </w:r>
      <w:r w:rsidRPr="00C01882">
        <w:rPr>
          <w:sz w:val="16"/>
        </w:rPr>
        <w:t xml:space="preserve">, in other words, </w:t>
      </w:r>
      <w:r w:rsidRPr="00C01882">
        <w:rPr>
          <w:rStyle w:val="Emphasis"/>
        </w:rPr>
        <w:t>proffers a narrative in which</w:t>
      </w:r>
      <w:r w:rsidRPr="00C01882">
        <w:rPr>
          <w:sz w:val="16"/>
        </w:rPr>
        <w:t xml:space="preserve"> evidence of agency (evidence, that is, confirming </w:t>
      </w:r>
      <w:r w:rsidRPr="00C01882">
        <w:rPr>
          <w:rStyle w:val="Emphasis"/>
        </w:rPr>
        <w:t>an assumption of agency</w:t>
      </w:r>
      <w:r w:rsidRPr="00C01882">
        <w:rPr>
          <w:sz w:val="16"/>
        </w:rPr>
        <w:t xml:space="preserve">), </w:t>
      </w:r>
      <w:r w:rsidRPr="00C01882">
        <w:rPr>
          <w:rStyle w:val="Emphasis"/>
        </w:rPr>
        <w:t>however circumscribed or practically ineffective, is taken as a sign of resistance</w:t>
      </w:r>
      <w:r w:rsidRPr="00C01882">
        <w:rPr>
          <w:sz w:val="16"/>
        </w:rPr>
        <w:t xml:space="preserve">. More properly, </w:t>
      </w:r>
      <w:r w:rsidRPr="00C01882">
        <w:rPr>
          <w:rStyle w:val="TitleChar"/>
        </w:rPr>
        <w:t>this is a narrative of resistant affection, an insistence that the dehumanizing social order of racial slavery was unable to achieve its ultimate goal—“the absolute submission of the slave”—because it could not overcome the irresistible force of affection between men and women, “regardless of color.”</w:t>
      </w:r>
      <w:r w:rsidRPr="00C01882">
        <w:rPr>
          <w:sz w:val="16"/>
        </w:rPr>
        <w:t xml:space="preserve"> When all is said and done</w:t>
      </w:r>
      <w:r w:rsidRPr="00C01882">
        <w:t xml:space="preserve">, </w:t>
      </w:r>
      <w:r w:rsidRPr="00C01882">
        <w:rPr>
          <w:rStyle w:val="TitleChar"/>
        </w:rPr>
        <w:t>a human is still a human</w:t>
      </w:r>
      <w:r w:rsidRPr="00C01882">
        <w:rPr>
          <w:sz w:val="16"/>
        </w:rPr>
        <w:t xml:space="preserve">, as it were, </w:t>
      </w:r>
      <w:r w:rsidRPr="00C01882">
        <w:rPr>
          <w:rStyle w:val="TitleChar"/>
        </w:rPr>
        <w:t>and the family romance of normative heterosexuality persists “even within” hierarchies that preclude for the captive all of the recognizable</w:t>
      </w:r>
      <w:r w:rsidRPr="00C01882">
        <w:rPr>
          <w:sz w:val="16"/>
        </w:rPr>
        <w:t xml:space="preserve"> (social, political, economic, cultural, legal) </w:t>
      </w:r>
      <w:r w:rsidRPr="00C01882">
        <w:rPr>
          <w:rStyle w:val="TitleChar"/>
        </w:rPr>
        <w:t>trappings of “human being” in the modern sense. Here is Kennedy: The slave system failed</w:t>
      </w:r>
      <w:r w:rsidRPr="00C01882">
        <w:rPr>
          <w:sz w:val="16"/>
        </w:rPr>
        <w:t xml:space="preserve">, however, to perfect the domination that [ Judge Thomas] Ruffin envisioned. It failed </w:t>
      </w:r>
      <w:r w:rsidRPr="00C01882">
        <w:rPr>
          <w:rStyle w:val="TitleChar"/>
        </w:rPr>
        <w:t>to bind the slaves so tightly as to deprive them of all room to maneuver</w:t>
      </w:r>
      <w:r w:rsidRPr="00C01882">
        <w:rPr>
          <w:sz w:val="16"/>
        </w:rPr>
        <w:t xml:space="preserve">. It failed to wring from them all prohibited yearnings. Slavery was, to be sure, a horribly oppressive system that severely restricted the ambit within which its victims could make decisions. But slavery did not extinguish altogether the possibility of choice. (43) </w:t>
      </w:r>
      <w:r w:rsidRPr="00C01882">
        <w:rPr>
          <w:rStyle w:val="TitleChar"/>
          <w:highlight w:val="green"/>
        </w:rPr>
        <w:t>We</w:t>
      </w:r>
      <w:r w:rsidRPr="00C01882">
        <w:rPr>
          <w:rStyle w:val="TitleChar"/>
        </w:rPr>
        <w:t xml:space="preserve"> might </w:t>
      </w:r>
      <w:r w:rsidRPr="00C01882">
        <w:rPr>
          <w:rStyle w:val="TitleChar"/>
          <w:highlight w:val="green"/>
        </w:rPr>
        <w:t>ask</w:t>
      </w:r>
      <w:r w:rsidRPr="00C01882">
        <w:rPr>
          <w:rStyle w:val="TitleChar"/>
        </w:rPr>
        <w:t xml:space="preserve">, </w:t>
      </w:r>
      <w:r w:rsidRPr="00C01882">
        <w:rPr>
          <w:rStyle w:val="Emphasis"/>
          <w:highlight w:val="green"/>
        </w:rPr>
        <w:t>what is the minimum ambit of decision making</w:t>
      </w:r>
      <w:r w:rsidRPr="00C01882">
        <w:rPr>
          <w:sz w:val="12"/>
        </w:rPr>
        <w:t>?</w:t>
      </w:r>
      <w:r w:rsidRPr="00C01882">
        <w:rPr>
          <w:sz w:val="16"/>
        </w:rPr>
        <w:t xml:space="preserve"> </w:t>
      </w:r>
      <w:r w:rsidRPr="00C01882">
        <w:rPr>
          <w:rStyle w:val="Emphasis"/>
        </w:rPr>
        <w:t>What sort of system, if not slavery, would bind one so tightly as to deprive one of all “room to maneuver</w:t>
      </w:r>
      <w:r w:rsidRPr="00C01882">
        <w:rPr>
          <w:sz w:val="16"/>
        </w:rPr>
        <w:t>”</w:t>
      </w:r>
      <w:r w:rsidRPr="00C01882">
        <w:rPr>
          <w:sz w:val="12"/>
        </w:rPr>
        <w:t>?</w:t>
      </w:r>
      <w:r w:rsidRPr="00C01882">
        <w:rPr>
          <w:sz w:val="16"/>
        </w:rPr>
        <w:t xml:space="preserve"> </w:t>
      </w:r>
      <w:r w:rsidRPr="00C01882">
        <w:rPr>
          <w:rStyle w:val="Emphasis"/>
          <w:highlight w:val="green"/>
        </w:rPr>
        <w:t>Need a system</w:t>
      </w:r>
      <w:r w:rsidRPr="00C01882">
        <w:rPr>
          <w:rStyle w:val="Emphasis"/>
        </w:rPr>
        <w:t xml:space="preserve"> of domination </w:t>
      </w:r>
      <w:r w:rsidRPr="00C01882">
        <w:rPr>
          <w:rStyle w:val="Emphasis"/>
          <w:highlight w:val="green"/>
        </w:rPr>
        <w:t>be “perfect”</w:t>
      </w:r>
      <w:r w:rsidRPr="00C01882">
        <w:rPr>
          <w:rStyle w:val="Emphasis"/>
        </w:rPr>
        <w:t xml:space="preserve"> in order </w:t>
      </w:r>
      <w:r w:rsidRPr="00C01882">
        <w:rPr>
          <w:rStyle w:val="Emphasis"/>
          <w:highlight w:val="green"/>
        </w:rPr>
        <w:t>for it to be</w:t>
      </w:r>
      <w:r w:rsidRPr="00C01882">
        <w:rPr>
          <w:rStyle w:val="Emphasis"/>
        </w:rPr>
        <w:t xml:space="preserve"> legally binding or socially effective or </w:t>
      </w:r>
      <w:r w:rsidRPr="00C01882">
        <w:rPr>
          <w:rStyle w:val="Emphasis"/>
          <w:highlight w:val="green"/>
        </w:rPr>
        <w:t>politically determinant</w:t>
      </w:r>
      <w:r w:rsidRPr="00C01882">
        <w:rPr>
          <w:sz w:val="12"/>
        </w:rPr>
        <w:t>?</w:t>
      </w:r>
      <w:r w:rsidRPr="00C01882">
        <w:rPr>
          <w:sz w:val="16"/>
        </w:rPr>
        <w:t xml:space="preserve"> </w:t>
      </w:r>
      <w:r w:rsidRPr="00C01882">
        <w:rPr>
          <w:rStyle w:val="Emphasis"/>
          <w:highlight w:val="green"/>
        </w:rPr>
        <w:t>Need the captive</w:t>
      </w:r>
      <w:r w:rsidRPr="00C01882">
        <w:rPr>
          <w:rStyle w:val="Emphasis"/>
        </w:rPr>
        <w:t xml:space="preserve"> body </w:t>
      </w:r>
      <w:r w:rsidRPr="00C01882">
        <w:rPr>
          <w:rStyle w:val="Emphasis"/>
          <w:highlight w:val="green"/>
        </w:rPr>
        <w:t>be deprived of all room to maneuver</w:t>
      </w:r>
      <w:r w:rsidRPr="00C01882">
        <w:rPr>
          <w:rStyle w:val="Emphasis"/>
        </w:rPr>
        <w:t xml:space="preserve"> for </w:t>
      </w:r>
      <w:r w:rsidRPr="00C01882">
        <w:rPr>
          <w:rStyle w:val="Emphasis"/>
        </w:rPr>
        <w:lastRenderedPageBreak/>
        <w:t>the situation to be considered one of extremity</w:t>
      </w:r>
      <w:r w:rsidRPr="00C01882">
        <w:rPr>
          <w:sz w:val="12"/>
        </w:rPr>
        <w:t>?</w:t>
      </w:r>
      <w:r w:rsidRPr="00C01882">
        <w:rPr>
          <w:sz w:val="16"/>
        </w:rPr>
        <w:t xml:space="preserve"> </w:t>
      </w:r>
      <w:r w:rsidRPr="00C01882">
        <w:rPr>
          <w:rStyle w:val="Emphasis"/>
        </w:rPr>
        <w:t xml:space="preserve">Need the yearnings of slaves be wrung entirely from them for their prohibition </w:t>
      </w:r>
      <w:r w:rsidRPr="00C01882">
        <w:rPr>
          <w:rStyle w:val="Emphasis"/>
          <w:highlight w:val="green"/>
        </w:rPr>
        <w:t>to be considered</w:t>
      </w:r>
      <w:r w:rsidRPr="00C01882">
        <w:rPr>
          <w:rStyle w:val="Emphasis"/>
        </w:rPr>
        <w:t xml:space="preserve"> a </w:t>
      </w:r>
      <w:r w:rsidRPr="00C01882">
        <w:rPr>
          <w:rStyle w:val="Emphasis"/>
          <w:highlight w:val="green"/>
        </w:rPr>
        <w:t>constitutive</w:t>
      </w:r>
      <w:r w:rsidRPr="00C01882">
        <w:rPr>
          <w:rStyle w:val="Emphasis"/>
        </w:rPr>
        <w:t xml:space="preserve"> element of life</w:t>
      </w:r>
      <w:r w:rsidRPr="00C01882">
        <w:rPr>
          <w:sz w:val="12"/>
        </w:rPr>
        <w:t>?</w:t>
      </w:r>
      <w:r w:rsidRPr="00C01882">
        <w:rPr>
          <w:sz w:val="16"/>
        </w:rPr>
        <w:t xml:space="preserve"> </w:t>
      </w:r>
      <w:r w:rsidRPr="00C01882">
        <w:rPr>
          <w:rStyle w:val="Emphasis"/>
        </w:rPr>
        <w:t>At what point does the quantitative measure of the slave’s bondage become difference of a qualitative sort</w:t>
      </w:r>
      <w:r w:rsidRPr="00C01882">
        <w:rPr>
          <w:sz w:val="12"/>
        </w:rPr>
        <w:t>?</w:t>
      </w:r>
      <w:r w:rsidRPr="00C01882">
        <w:rPr>
          <w:sz w:val="16"/>
        </w:rPr>
        <w:t xml:space="preserve"> </w:t>
      </w:r>
      <w:r w:rsidRPr="00C01882">
        <w:rPr>
          <w:rStyle w:val="Emphasis"/>
          <w:highlight w:val="green"/>
        </w:rPr>
        <w:t>What</w:t>
      </w:r>
      <w:r w:rsidRPr="00C01882">
        <w:rPr>
          <w:rStyle w:val="Emphasis"/>
        </w:rPr>
        <w:t xml:space="preserve"> precisely </w:t>
      </w:r>
      <w:r w:rsidRPr="00C01882">
        <w:rPr>
          <w:rStyle w:val="Emphasis"/>
          <w:highlight w:val="green"/>
        </w:rPr>
        <w:t>is the “choice” available under slavery</w:t>
      </w:r>
      <w:r w:rsidRPr="00C01882">
        <w:rPr>
          <w:rStyle w:val="Emphasis"/>
        </w:rPr>
        <w:t xml:space="preserve">, </w:t>
      </w:r>
      <w:r w:rsidRPr="00C01882">
        <w:rPr>
          <w:rStyle w:val="Emphasis"/>
          <w:highlight w:val="green"/>
        </w:rPr>
        <w:t xml:space="preserve">and is it </w:t>
      </w:r>
      <w:r w:rsidRPr="00C01882">
        <w:rPr>
          <w:rStyle w:val="Emphasis"/>
        </w:rPr>
        <w:t xml:space="preserve">one </w:t>
      </w:r>
      <w:r w:rsidRPr="00C01882">
        <w:rPr>
          <w:rStyle w:val="Emphasis"/>
          <w:highlight w:val="green"/>
        </w:rPr>
        <w:t>worthy of belaboring</w:t>
      </w:r>
      <w:r w:rsidRPr="00C01882">
        <w:rPr>
          <w:rStyle w:val="Emphasis"/>
        </w:rPr>
        <w:t>, one whose sphere of influence is to be considered newsworthy</w:t>
      </w:r>
      <w:r w:rsidRPr="00C01882">
        <w:rPr>
          <w:sz w:val="12"/>
        </w:rPr>
        <w:t>?</w:t>
      </w:r>
      <w:r w:rsidRPr="00C01882">
        <w:rPr>
          <w:sz w:val="16"/>
        </w:rPr>
        <w:t xml:space="preserve"> To put a finer point on it, why is </w:t>
      </w:r>
      <w:r w:rsidRPr="00C01882">
        <w:rPr>
          <w:rStyle w:val="Emphasis"/>
          <w:highlight w:val="green"/>
        </w:rPr>
        <w:t>the categorical discrepancy refused between</w:t>
      </w:r>
      <w:r w:rsidRPr="00C01882">
        <w:rPr>
          <w:sz w:val="16"/>
        </w:rPr>
        <w:t xml:space="preserve"> the free and the enslaved, or more specifically, between </w:t>
      </w:r>
      <w:r w:rsidRPr="00C01882">
        <w:rPr>
          <w:rStyle w:val="TitleChar"/>
          <w:highlight w:val="green"/>
        </w:rPr>
        <w:t>the slave and</w:t>
      </w:r>
      <w:r w:rsidRPr="00C01882">
        <w:rPr>
          <w:rStyle w:val="TitleChar"/>
        </w:rPr>
        <w:t xml:space="preserve"> the </w:t>
      </w:r>
      <w:r w:rsidRPr="00C01882">
        <w:rPr>
          <w:rStyle w:val="TitleChar"/>
          <w:highlight w:val="green"/>
        </w:rPr>
        <w:t>slaveholder</w:t>
      </w:r>
      <w:r w:rsidRPr="00C01882">
        <w:rPr>
          <w:sz w:val="12"/>
        </w:rPr>
        <w:t>?</w:t>
      </w:r>
      <w:r w:rsidRPr="00C01882">
        <w:rPr>
          <w:rStyle w:val="Emphasis"/>
        </w:rPr>
        <w:t xml:space="preserve"> </w:t>
      </w:r>
      <w:r w:rsidRPr="00C01882">
        <w:rPr>
          <w:rStyle w:val="Emphasis"/>
          <w:highlight w:val="green"/>
        </w:rPr>
        <w:t>Is</w:t>
      </w:r>
      <w:r w:rsidRPr="00C01882">
        <w:rPr>
          <w:sz w:val="16"/>
        </w:rPr>
        <w:t xml:space="preserve"> such refusal not </w:t>
      </w:r>
      <w:r w:rsidRPr="00C01882">
        <w:rPr>
          <w:rStyle w:val="Emphasis"/>
          <w:highlight w:val="green"/>
        </w:rPr>
        <w:t>tantamount to denying the</w:t>
      </w:r>
      <w:r w:rsidRPr="00C01882">
        <w:rPr>
          <w:rStyle w:val="Emphasis"/>
        </w:rPr>
        <w:t xml:space="preserve"> very </w:t>
      </w:r>
      <w:r w:rsidRPr="00C01882">
        <w:rPr>
          <w:rStyle w:val="Emphasis"/>
          <w:highlight w:val="green"/>
        </w:rPr>
        <w:t>existence of slavery as a system that produced slaves rather than free people whose freedom was</w:t>
      </w:r>
      <w:r w:rsidRPr="00C01882">
        <w:rPr>
          <w:rStyle w:val="Emphasis"/>
        </w:rPr>
        <w:t xml:space="preserve"> simply </w:t>
      </w:r>
      <w:r w:rsidRPr="00C01882">
        <w:rPr>
          <w:rStyle w:val="Emphasis"/>
          <w:highlight w:val="green"/>
        </w:rPr>
        <w:t>“</w:t>
      </w:r>
      <w:r w:rsidRPr="00C01882">
        <w:rPr>
          <w:rStyle w:val="Emphasis"/>
        </w:rPr>
        <w:t xml:space="preserve">severely </w:t>
      </w:r>
      <w:r w:rsidRPr="00C01882">
        <w:rPr>
          <w:rStyle w:val="Emphasis"/>
          <w:highlight w:val="green"/>
        </w:rPr>
        <w:t>restricted”</w:t>
      </w:r>
      <w:r w:rsidRPr="00C01882">
        <w:rPr>
          <w:rStyle w:val="Emphasis"/>
        </w:rPr>
        <w:t xml:space="preserve"> or whose power was simply “severely limited” </w:t>
      </w:r>
      <w:r w:rsidRPr="00C01882">
        <w:rPr>
          <w:rStyle w:val="Emphasis"/>
          <w:highlight w:val="green"/>
        </w:rPr>
        <w:t>or who simply faced “difficult situations”</w:t>
      </w:r>
      <w:r w:rsidRPr="00C01882">
        <w:rPr>
          <w:sz w:val="12"/>
        </w:rPr>
        <w:t>?</w:t>
      </w:r>
      <w:r w:rsidRPr="00C01882">
        <w:rPr>
          <w:sz w:val="16"/>
        </w:rPr>
        <w:t xml:space="preserve"> Kennedy continues: Bondage severely limited the power—including the sexual power—of slaves. But it did not wholly erase their capacity to attract and shape affectionate, erotic attachments of all sorts, including interracial ones. In a hard-to-quantify but substantial number of cases, feelings of affection and attachment between white male masters and their black female slaves somehow survived slavery’s deadening influence. The great difficulty, in any particular instance, lies in determining whether sex between a male master and a female slave was an expression of sexual autonomy or an act of unwanted sex. The truth is that most often we cannot know for sure, since there exists little direct testimony from those involved, especially the enslaved women. (44) </w:t>
      </w:r>
      <w:r w:rsidRPr="00C01882">
        <w:rPr>
          <w:rStyle w:val="TitleChar"/>
        </w:rPr>
        <w:t>The inability to quantify</w:t>
      </w:r>
      <w:r w:rsidRPr="00C01882">
        <w:rPr>
          <w:rStyle w:val="Emphasis"/>
        </w:rPr>
        <w:t xml:space="preserve"> </w:t>
      </w:r>
      <w:r w:rsidRPr="00C01882">
        <w:rPr>
          <w:sz w:val="16"/>
        </w:rPr>
        <w:t xml:space="preserve">the “number of cases” or, indeed, </w:t>
      </w:r>
      <w:r w:rsidRPr="00C01882">
        <w:rPr>
          <w:rStyle w:val="TitleChar"/>
        </w:rPr>
        <w:t>to “know for sure” anything about them</w:t>
      </w:r>
      <w:r w:rsidRPr="00C01882">
        <w:rPr>
          <w:sz w:val="16"/>
        </w:rPr>
        <w:t xml:space="preserve"> does not prevent the author from considering them nonetheless “substantial,” </w:t>
      </w:r>
      <w:r w:rsidRPr="00C01882">
        <w:rPr>
          <w:rStyle w:val="TitleChar"/>
        </w:rPr>
        <w:t>and the paucity of direct testimony,6 “especially [from] the enslaved women,” does not stop the author from extrapolating wildly</w:t>
      </w:r>
      <w:r w:rsidRPr="00C01882">
        <w:rPr>
          <w:sz w:val="16"/>
        </w:rPr>
        <w:t xml:space="preserve"> about said “feelings of affection and attachment” between them and their “white male masters.” In fact, it is the void in its place—the great historic silence—</w:t>
      </w:r>
      <w:r w:rsidRPr="00C01882">
        <w:rPr>
          <w:rStyle w:val="TitleChar"/>
          <w:highlight w:val="green"/>
        </w:rPr>
        <w:t>that enables</w:t>
      </w:r>
      <w:r w:rsidRPr="00C01882">
        <w:rPr>
          <w:rStyle w:val="TitleChar"/>
        </w:rPr>
        <w:t xml:space="preserve"> both the reiteration of longstanding </w:t>
      </w:r>
      <w:r w:rsidRPr="00C01882">
        <w:rPr>
          <w:rStyle w:val="Emphasis"/>
          <w:highlight w:val="green"/>
        </w:rPr>
        <w:t>alibis</w:t>
      </w:r>
      <w:r w:rsidRPr="00C01882">
        <w:rPr>
          <w:rStyle w:val="TitleChar"/>
          <w:highlight w:val="green"/>
        </w:rPr>
        <w:t xml:space="preserve"> for white</w:t>
      </w:r>
      <w:r w:rsidRPr="00C01882">
        <w:rPr>
          <w:rStyle w:val="TitleChar"/>
        </w:rPr>
        <w:t xml:space="preserve"> male sexual </w:t>
      </w:r>
      <w:r w:rsidRPr="00C01882">
        <w:rPr>
          <w:rStyle w:val="TitleChar"/>
          <w:highlight w:val="green"/>
        </w:rPr>
        <w:t>violence</w:t>
      </w:r>
      <w:r w:rsidRPr="00C01882">
        <w:rPr>
          <w:sz w:val="16"/>
        </w:rPr>
        <w:t>—what Hartman (1997) discusses skillfully as the “ruses of seduction”—</w:t>
      </w:r>
      <w:r w:rsidRPr="00C01882">
        <w:rPr>
          <w:rStyle w:val="TitleChar"/>
        </w:rPr>
        <w:t xml:space="preserve">and the projection of this newfangled, though no less menacing, </w:t>
      </w:r>
      <w:r w:rsidRPr="00C01882">
        <w:rPr>
          <w:rStyle w:val="Emphasis"/>
        </w:rPr>
        <w:t>story about a maverick interracial intimacy that</w:t>
      </w:r>
      <w:r w:rsidRPr="00C01882">
        <w:rPr>
          <w:rStyle w:val="TitleChar"/>
        </w:rPr>
        <w:t xml:space="preserve">, almost undetectably, </w:t>
      </w:r>
      <w:r w:rsidRPr="00C01882">
        <w:rPr>
          <w:rStyle w:val="Emphasis"/>
        </w:rPr>
        <w:t>undermines the injunctions of white supremacy, serving not only as a sign of agency for enslaved women but a moment of their resistance as well</w:t>
      </w:r>
      <w:r w:rsidRPr="00C01882">
        <w:rPr>
          <w:rStyle w:val="TitleChar"/>
        </w:rPr>
        <w:t>. Their “sexual power” is expressed as the “capacity to attract”—and “somehow” to manipulate—the erotic attachments of white male slaveholders. There is here an unsubtle shift in terms</w:t>
      </w:r>
      <w:r w:rsidRPr="00C01882">
        <w:rPr>
          <w:sz w:val="16"/>
        </w:rPr>
        <w:t xml:space="preserve">: </w:t>
      </w:r>
      <w:r w:rsidRPr="00C01882">
        <w:rPr>
          <w:rStyle w:val="TitleChar"/>
          <w:highlight w:val="green"/>
        </w:rPr>
        <w:t>agency is not in itself subversive</w:t>
      </w:r>
      <w:r w:rsidRPr="00C01882">
        <w:rPr>
          <w:sz w:val="16"/>
        </w:rPr>
        <w:t xml:space="preserve">; indeed, </w:t>
      </w:r>
      <w:r w:rsidRPr="00C01882">
        <w:rPr>
          <w:rStyle w:val="TitleChar"/>
          <w:highlight w:val="green"/>
        </w:rPr>
        <w:t>the</w:t>
      </w:r>
      <w:r w:rsidRPr="00C01882">
        <w:rPr>
          <w:rStyle w:val="TitleChar"/>
        </w:rPr>
        <w:t xml:space="preserve"> </w:t>
      </w:r>
      <w:r w:rsidRPr="00C01882">
        <w:rPr>
          <w:sz w:val="16"/>
        </w:rPr>
        <w:t xml:space="preserve">entire </w:t>
      </w:r>
      <w:r w:rsidRPr="00C01882">
        <w:rPr>
          <w:rStyle w:val="TitleChar"/>
          <w:highlight w:val="green"/>
        </w:rPr>
        <w:t xml:space="preserve">slave system </w:t>
      </w:r>
      <w:r w:rsidRPr="00C01882">
        <w:rPr>
          <w:rStyle w:val="Emphasis"/>
          <w:highlight w:val="green"/>
        </w:rPr>
        <w:t>derives</w:t>
      </w:r>
      <w:r w:rsidRPr="00C01882">
        <w:rPr>
          <w:sz w:val="16"/>
        </w:rPr>
        <w:t xml:space="preserve">, in large part, </w:t>
      </w:r>
      <w:r w:rsidRPr="00C01882">
        <w:rPr>
          <w:rStyle w:val="TitleChar"/>
          <w:highlight w:val="green"/>
        </w:rPr>
        <w:t>from the agency of the enslaved</w:t>
      </w:r>
      <w:r w:rsidRPr="00C01882">
        <w:rPr>
          <w:sz w:val="16"/>
        </w:rPr>
        <w:t xml:space="preserve"> (</w:t>
      </w:r>
      <w:r w:rsidRPr="00C01882">
        <w:rPr>
          <w:rStyle w:val="Emphasis"/>
          <w:highlight w:val="green"/>
        </w:rPr>
        <w:t>its capture, manipulation, redeployment</w:t>
      </w:r>
      <w:r w:rsidRPr="00C01882">
        <w:rPr>
          <w:sz w:val="16"/>
        </w:rPr>
        <w:t xml:space="preserve">, etc.) (Chandler 2000). </w:t>
      </w:r>
      <w:r w:rsidRPr="00C01882">
        <w:rPr>
          <w:sz w:val="16"/>
          <w:szCs w:val="16"/>
        </w:rPr>
        <w:t>Agency may be resistant or complicit or both, and it may or may not have practical effects in the world; all of this can only be determined contextually.</w:t>
      </w:r>
      <w:r w:rsidRPr="00C01882">
        <w:rPr>
          <w:rStyle w:val="TitleChar"/>
        </w:rPr>
        <w:t xml:space="preserve"> Much more troubling</w:t>
      </w:r>
      <w:r w:rsidRPr="00C01882">
        <w:rPr>
          <w:sz w:val="16"/>
        </w:rPr>
        <w:t xml:space="preserve"> than Kennedy’s imprecision here, however, </w:t>
      </w:r>
      <w:r w:rsidRPr="00C01882">
        <w:rPr>
          <w:rStyle w:val="TitleChar"/>
        </w:rPr>
        <w:t>is</w:t>
      </w:r>
      <w:r w:rsidRPr="00C01882">
        <w:rPr>
          <w:sz w:val="16"/>
        </w:rPr>
        <w:t xml:space="preserve"> his entirely </w:t>
      </w:r>
      <w:r w:rsidRPr="00C01882">
        <w:rPr>
          <w:rStyle w:val="TitleChar"/>
        </w:rPr>
        <w:t>uncritical suggestion about the “sexual power” of slaves</w:t>
      </w:r>
      <w:r w:rsidRPr="00C01882">
        <w:rPr>
          <w:rStyle w:val="Emphasis"/>
        </w:rPr>
        <w:t>. Is not one of the principal conceits of power to suggest that though the dominant may monopolize power</w:t>
      </w:r>
      <w:r w:rsidRPr="00C01882">
        <w:rPr>
          <w:sz w:val="16"/>
        </w:rPr>
        <w:t xml:space="preserve"> political, economic, and social, </w:t>
      </w:r>
      <w:r w:rsidRPr="00C01882">
        <w:rPr>
          <w:rStyle w:val="Emphasis"/>
        </w:rPr>
        <w:t>the dominated nonetheless enjoy a wily aptitude for “getting their way” by other means, namely</w:t>
      </w:r>
      <w:r w:rsidRPr="00C01882">
        <w:rPr>
          <w:sz w:val="16"/>
        </w:rPr>
        <w:t xml:space="preserve">, the ars erotica of </w:t>
      </w:r>
      <w:r w:rsidRPr="00C01882">
        <w:rPr>
          <w:rStyle w:val="Emphasis"/>
        </w:rPr>
        <w:t>seduction</w:t>
      </w:r>
      <w:r w:rsidRPr="00C01882">
        <w:rPr>
          <w:sz w:val="12"/>
        </w:rPr>
        <w:t>?</w:t>
      </w:r>
      <w:r w:rsidRPr="00C01882">
        <w:rPr>
          <w:sz w:val="16"/>
        </w:rPr>
        <w:t xml:space="preserve"> </w:t>
      </w:r>
      <w:r w:rsidRPr="00C01882">
        <w:rPr>
          <w:rStyle w:val="TitleChar"/>
        </w:rPr>
        <w:t>Is not one of the most pernicious elements of the proslavery discourse that the “attractiveness” of enslaved black women presents a threat of corruption to civilized white manhood and</w:t>
      </w:r>
      <w:r w:rsidRPr="00C01882">
        <w:rPr>
          <w:sz w:val="16"/>
        </w:rPr>
        <w:t xml:space="preserve">/or </w:t>
      </w:r>
      <w:r w:rsidRPr="00C01882">
        <w:rPr>
          <w:rStyle w:val="TitleChar"/>
        </w:rPr>
        <w:t>an internal guarantee against the excesses of state-sanctioned violence reserved for white slaveholders</w:t>
      </w:r>
      <w:r w:rsidRPr="00C01882">
        <w:rPr>
          <w:sz w:val="12"/>
        </w:rPr>
        <w:t>?</w:t>
      </w:r>
      <w:r w:rsidRPr="00C01882">
        <w:rPr>
          <w:sz w:val="16"/>
        </w:rPr>
        <w:t xml:space="preserve"> </w:t>
      </w:r>
      <w:r w:rsidRPr="00C01882">
        <w:rPr>
          <w:rStyle w:val="Emphasis"/>
        </w:rPr>
        <w:t>The same quality that served as temptation was also</w:t>
      </w:r>
      <w:r w:rsidRPr="00C01882">
        <w:rPr>
          <w:sz w:val="16"/>
        </w:rPr>
        <w:t xml:space="preserve">, or alternately, taken to be that which would forestall the descent of slaveholding into unrestrained brutality, </w:t>
      </w:r>
      <w:r w:rsidRPr="00C01882">
        <w:rPr>
          <w:rStyle w:val="Emphasis"/>
        </w:rPr>
        <w:t>an essential rationalization for the upholding of white (male) impunity toward blacks</w:t>
      </w:r>
      <w:r w:rsidRPr="00C01882">
        <w:rPr>
          <w:rStyle w:val="TitleChar"/>
        </w:rPr>
        <w:t>, whether enslaved or nominally “free”</w:t>
      </w:r>
      <w:r w:rsidRPr="00C01882">
        <w:rPr>
          <w:sz w:val="16"/>
        </w:rPr>
        <w:t xml:space="preserve"> (Hartman 1997).7 Finally, </w:t>
      </w:r>
      <w:r w:rsidRPr="00C01882">
        <w:rPr>
          <w:rStyle w:val="Emphasis"/>
        </w:rPr>
        <w:t>was not the suggestion that enslaved black men might have the power to seduce white women</w:t>
      </w:r>
      <w:r w:rsidRPr="00C01882">
        <w:rPr>
          <w:sz w:val="16"/>
        </w:rPr>
        <w:t xml:space="preserve"> (whether free or, in earlier periods, indentured) </w:t>
      </w:r>
      <w:r w:rsidRPr="00C01882">
        <w:rPr>
          <w:rStyle w:val="Emphasis"/>
        </w:rPr>
        <w:t>one of the prime alibis for the construction of regulatory or prohibitory statutes around interracial marriage and sexual relations from the seventeenth century onward</w:t>
      </w:r>
      <w:r w:rsidRPr="00C01882">
        <w:rPr>
          <w:sz w:val="16"/>
        </w:rPr>
        <w:t xml:space="preserve"> (Bardaglio 1999)</w:t>
      </w:r>
      <w:r w:rsidRPr="00C01882">
        <w:rPr>
          <w:sz w:val="12"/>
        </w:rPr>
        <w:t>?</w:t>
      </w:r>
      <w:r w:rsidRPr="00C01882">
        <w:rPr>
          <w:sz w:val="16"/>
        </w:rPr>
        <w:t xml:space="preserve"> </w:t>
      </w:r>
      <w:r w:rsidRPr="00C01882">
        <w:rPr>
          <w:rStyle w:val="Emphasis"/>
        </w:rPr>
        <w:t xml:space="preserve">In each case, </w:t>
      </w:r>
      <w:r w:rsidRPr="00C01882">
        <w:rPr>
          <w:rStyle w:val="Emphasis"/>
          <w:highlight w:val="green"/>
        </w:rPr>
        <w:t xml:space="preserve">the focus on </w:t>
      </w:r>
      <w:r w:rsidRPr="00C01882">
        <w:rPr>
          <w:rStyle w:val="Emphasis"/>
        </w:rPr>
        <w:t xml:space="preserve">the “sexual </w:t>
      </w:r>
      <w:r w:rsidRPr="00C01882">
        <w:rPr>
          <w:rStyle w:val="Emphasis"/>
          <w:highlight w:val="green"/>
        </w:rPr>
        <w:t>power</w:t>
      </w:r>
      <w:r w:rsidRPr="00C01882">
        <w:rPr>
          <w:rStyle w:val="Emphasis"/>
        </w:rPr>
        <w:t xml:space="preserve">” </w:t>
      </w:r>
      <w:r w:rsidRPr="00C01882">
        <w:rPr>
          <w:rStyle w:val="Emphasis"/>
          <w:highlight w:val="green"/>
        </w:rPr>
        <w:t xml:space="preserve">of slaves was </w:t>
      </w:r>
      <w:r w:rsidRPr="00C01882">
        <w:rPr>
          <w:rStyle w:val="Emphasis"/>
        </w:rPr>
        <w:t xml:space="preserve">undoubtedly </w:t>
      </w:r>
      <w:r w:rsidRPr="00C01882">
        <w:rPr>
          <w:rStyle w:val="Emphasis"/>
          <w:highlight w:val="green"/>
        </w:rPr>
        <w:t>a displacement of the organized violence</w:t>
      </w:r>
      <w:r w:rsidRPr="00C01882">
        <w:rPr>
          <w:rStyle w:val="Emphasis"/>
        </w:rPr>
        <w:t xml:space="preserve"> consistently </w:t>
      </w:r>
      <w:r w:rsidRPr="00C01882">
        <w:rPr>
          <w:rStyle w:val="Emphasis"/>
          <w:highlight w:val="green"/>
        </w:rPr>
        <w:t xml:space="preserve">required of captivity </w:t>
      </w:r>
      <w:r w:rsidRPr="00C01882">
        <w:rPr>
          <w:rStyle w:val="Emphasis"/>
          <w:highlight w:val="green"/>
        </w:rPr>
        <w:lastRenderedPageBreak/>
        <w:t>and</w:t>
      </w:r>
      <w:r w:rsidRPr="00C01882">
        <w:rPr>
          <w:rStyle w:val="Emphasis"/>
        </w:rPr>
        <w:t xml:space="preserve">, further, a </w:t>
      </w:r>
      <w:r w:rsidRPr="00C01882">
        <w:rPr>
          <w:rStyle w:val="Emphasis"/>
          <w:highlight w:val="green"/>
        </w:rPr>
        <w:t>dissimulation of the institutionalized sexual power of slaveholders</w:t>
      </w:r>
      <w:r w:rsidRPr="00C01882">
        <w:rPr>
          <w:rStyle w:val="Emphasis"/>
        </w:rPr>
        <w:t xml:space="preserve"> in particular</w:t>
      </w:r>
      <w:r w:rsidRPr="00C01882">
        <w:rPr>
          <w:sz w:val="16"/>
        </w:rPr>
        <w:t xml:space="preserve"> (whose authority not only foreclosed the possibility of prosecution and militated against the extralegal reprisals but also contributed immeasurably to their “capacity to attract and shape affectionate, erotic attachments of all kinds.” </w:t>
      </w:r>
      <w:r w:rsidRPr="00C01882">
        <w:rPr>
          <w:rStyle w:val="Emphasis"/>
        </w:rPr>
        <w:t>The asymmetry here approaches the incommensurable—how, after all, would a slave go on to “court” a master? How would such an exercise in self-objectification, supplementing structural availability with an affirmation of “willingness,” rightly be called power?).</w:t>
      </w:r>
      <w:r w:rsidRPr="00C01882">
        <w:rPr>
          <w:sz w:val="16"/>
        </w:rPr>
        <w:t xml:space="preserve"> </w:t>
      </w:r>
      <w:r w:rsidRPr="00C01882">
        <w:rPr>
          <w:rStyle w:val="TitleChar"/>
        </w:rPr>
        <w:t>This is no less the case simply because for Kennedy</w:t>
      </w:r>
      <w:r w:rsidRPr="00C01882">
        <w:rPr>
          <w:sz w:val="16"/>
        </w:rPr>
        <w:t xml:space="preserve"> </w:t>
      </w:r>
      <w:r w:rsidRPr="00C01882">
        <w:rPr>
          <w:rStyle w:val="TitleChar"/>
        </w:rPr>
        <w:t>the “sexual power” of slaves is something to honor or celebrate rather than to fear</w:t>
      </w:r>
      <w:r w:rsidRPr="00C01882">
        <w:rPr>
          <w:sz w:val="16"/>
        </w:rPr>
        <w:t>.</w:t>
      </w:r>
    </w:p>
    <w:p w14:paraId="63185DD9" w14:textId="698532AD" w:rsidR="00697313" w:rsidRPr="00C01882" w:rsidRDefault="00697313" w:rsidP="00697313">
      <w:pPr>
        <w:pStyle w:val="Heading4"/>
        <w:rPr>
          <w:rStyle w:val="TitleChar"/>
        </w:rPr>
      </w:pPr>
      <w:r w:rsidRPr="00C01882">
        <w:t xml:space="preserve">There is no </w:t>
      </w:r>
      <w:r w:rsidRPr="00C01882">
        <w:rPr>
          <w:u w:val="single"/>
        </w:rPr>
        <w:t>outside</w:t>
      </w:r>
      <w:r w:rsidRPr="00C01882">
        <w:t xml:space="preserve"> to civil society, no possible space of </w:t>
      </w:r>
      <w:r w:rsidRPr="00C01882">
        <w:rPr>
          <w:u w:val="single"/>
        </w:rPr>
        <w:t>fugitivity</w:t>
      </w:r>
      <w:r w:rsidRPr="00C01882">
        <w:t xml:space="preserve">. The affirmative relies on a false faith in an </w:t>
      </w:r>
      <w:r w:rsidRPr="00C01882">
        <w:rPr>
          <w:u w:val="single"/>
        </w:rPr>
        <w:t>outside</w:t>
      </w:r>
      <w:r w:rsidRPr="00C01882">
        <w:t xml:space="preserve"> of sovereignty in which sociality can exist – this habit of affirmation enables absolute dereliction.</w:t>
      </w:r>
    </w:p>
    <w:p w14:paraId="38D53CBA" w14:textId="7AF219F0" w:rsidR="00697313" w:rsidRPr="00C01882" w:rsidRDefault="00697313" w:rsidP="00697313">
      <w:pPr>
        <w:rPr>
          <w:rStyle w:val="TitleChar"/>
        </w:rPr>
      </w:pPr>
      <w:r w:rsidRPr="00C01882">
        <w:rPr>
          <w:rStyle w:val="Style13ptBold"/>
        </w:rPr>
        <w:t>Sexton 10</w:t>
      </w:r>
      <w:r w:rsidRPr="00C01882">
        <w:rPr>
          <w:sz w:val="16"/>
          <w:szCs w:val="16"/>
        </w:rPr>
        <w:t xml:space="preserve"> (Jared, Professor of African-American Studies at UC-Irvine) 2010 (The Curtain of the Sky: An Introduction, Critical Sociology, Vol. 36 (1), pg. 11-24.)</w:t>
      </w:r>
    </w:p>
    <w:p w14:paraId="67877ED0" w14:textId="77777777" w:rsidR="00697313" w:rsidRPr="00C01882" w:rsidRDefault="00697313" w:rsidP="00697313">
      <w:pPr>
        <w:rPr>
          <w:rStyle w:val="TitleChar"/>
        </w:rPr>
      </w:pPr>
      <w:r w:rsidRPr="00C01882">
        <w:rPr>
          <w:rStyle w:val="TitleChar"/>
        </w:rPr>
        <w:t>But what if slavery does not die, as it were, because it is immortal, but rather because it is non-mortal, because it has never lived, at least not in the psychic life of power?</w:t>
      </w:r>
      <w:r w:rsidRPr="00C01882">
        <w:rPr>
          <w:sz w:val="16"/>
        </w:rPr>
        <w:t xml:space="preserve"> What if the source of slavery’s longevity is not its resilience in the face of opposition, but the obscurity of its existence? Not the accumulation of its political capital, but the illegibility of its grammar? On this account, </w:t>
      </w:r>
      <w:r w:rsidRPr="00C01882">
        <w:rPr>
          <w:rStyle w:val="TitleChar"/>
          <w:highlight w:val="green"/>
        </w:rPr>
        <w:t>for those that bear the mark of slavery</w:t>
      </w:r>
      <w:r w:rsidRPr="00C01882">
        <w:rPr>
          <w:rStyle w:val="TitleChar"/>
        </w:rPr>
        <w:t xml:space="preserve"> – the trace of blackness – </w:t>
      </w:r>
      <w:r w:rsidRPr="00C01882">
        <w:rPr>
          <w:rStyle w:val="TitleChar"/>
          <w:highlight w:val="green"/>
        </w:rPr>
        <w:t>to speak is to</w:t>
      </w:r>
      <w:r w:rsidRPr="00C01882">
        <w:rPr>
          <w:rStyle w:val="TitleChar"/>
        </w:rPr>
        <w:t xml:space="preserve"> sound off without foundation, to </w:t>
      </w:r>
      <w:r w:rsidRPr="00C01882">
        <w:rPr>
          <w:rStyle w:val="TitleChar"/>
          <w:highlight w:val="green"/>
        </w:rPr>
        <w:t>appear as a ghost on the threshold of the visible world</w:t>
      </w:r>
      <w:r w:rsidRPr="00C01882">
        <w:rPr>
          <w:rStyle w:val="TitleChar"/>
        </w:rPr>
        <w:t>, a spook retaining (only) the negative capacity to absent the presence, or negate the will to presence, of every claim to human being</w:t>
      </w:r>
      <w:r w:rsidRPr="00C01882">
        <w:rPr>
          <w:sz w:val="16"/>
        </w:rPr>
        <w:t xml:space="preserve">, even perhaps the fugitive movement of stolen life explored masterfully by Fred Moten (2008). We might rethink as well the very fruitful notion of ‘fugitive justice’ that shapes the prize-winning 2005 special issue of Representations on ‘Redress’. Co-editors Saidiya </w:t>
      </w:r>
      <w:r w:rsidRPr="00C01882">
        <w:rPr>
          <w:rStyle w:val="TitleChar"/>
        </w:rPr>
        <w:t>Hartman and</w:t>
      </w:r>
      <w:r w:rsidRPr="00C01882">
        <w:rPr>
          <w:sz w:val="16"/>
        </w:rPr>
        <w:t xml:space="preserve"> Stephen </w:t>
      </w:r>
      <w:r w:rsidRPr="00C01882">
        <w:rPr>
          <w:rStyle w:val="TitleChar"/>
        </w:rPr>
        <w:t>Best are posing the right question: ‘</w:t>
      </w:r>
      <w:r w:rsidRPr="00C01882">
        <w:rPr>
          <w:rStyle w:val="TitleChar"/>
          <w:highlight w:val="green"/>
        </w:rPr>
        <w:t>How does one compensate</w:t>
      </w:r>
      <w:r w:rsidRPr="00C01882">
        <w:rPr>
          <w:rStyle w:val="TitleChar"/>
        </w:rPr>
        <w:t xml:space="preserve"> for </w:t>
      </w:r>
      <w:r w:rsidRPr="00C01882">
        <w:rPr>
          <w:rStyle w:val="TitleChar"/>
          <w:highlight w:val="green"/>
        </w:rPr>
        <w:t>centuries of violence</w:t>
      </w:r>
      <w:r w:rsidRPr="00C01882">
        <w:rPr>
          <w:rStyle w:val="TitleChar"/>
        </w:rPr>
        <w:t xml:space="preserve"> that have as their consequence the impossibility of restoring a prior existence</w:t>
      </w:r>
      <w:r w:rsidRPr="00C01882">
        <w:rPr>
          <w:sz w:val="16"/>
        </w:rPr>
        <w:t xml:space="preserve">, of giving back what was taken, of repairing what was broken?’ (Hartman and Best 2005: 2) That is to say, they are thinking about ‘the question of slavery in terms of the incomplete nature of abolition’, ‘the contemporary predicament of freedom’ (2005: 5, emphasis added). </w:t>
      </w:r>
      <w:r w:rsidRPr="00C01882">
        <w:rPr>
          <w:rStyle w:val="TitleChar"/>
        </w:rPr>
        <w:t xml:space="preserve">Yet, the notion subsequently developed of </w:t>
      </w:r>
      <w:r w:rsidRPr="00C01882">
        <w:rPr>
          <w:rStyle w:val="Emphasis"/>
          <w:highlight w:val="green"/>
        </w:rPr>
        <w:t>a fugitive life ‘lived in loss’</w:t>
      </w:r>
      <w:r w:rsidRPr="00C01882">
        <w:rPr>
          <w:rStyle w:val="TitleChar"/>
        </w:rPr>
        <w:t xml:space="preserve"> – </w:t>
      </w:r>
      <w:r w:rsidRPr="00C01882">
        <w:rPr>
          <w:rStyle w:val="Emphasis"/>
          <w:highlight w:val="green"/>
        </w:rPr>
        <w:t>spanning the split difference</w:t>
      </w:r>
      <w:r w:rsidRPr="00C01882">
        <w:rPr>
          <w:rStyle w:val="TitleChar"/>
          <w:highlight w:val="green"/>
        </w:rPr>
        <w:t xml:space="preserve"> between</w:t>
      </w:r>
      <w:r w:rsidRPr="00C01882">
        <w:rPr>
          <w:sz w:val="16"/>
        </w:rPr>
        <w:t xml:space="preserve"> grievance and grief, </w:t>
      </w:r>
      <w:r w:rsidRPr="00C01882">
        <w:rPr>
          <w:rStyle w:val="TitleChar"/>
        </w:rPr>
        <w:t xml:space="preserve">remedy and redress, law and justice, </w:t>
      </w:r>
      <w:r w:rsidRPr="00C01882">
        <w:rPr>
          <w:rStyle w:val="Emphasis"/>
          <w:highlight w:val="green"/>
        </w:rPr>
        <w:t>hope and resignation</w:t>
      </w:r>
      <w:r w:rsidRPr="00C01882">
        <w:rPr>
          <w:rStyle w:val="TitleChar"/>
        </w:rPr>
        <w:t xml:space="preserve"> – </w:t>
      </w:r>
      <w:r w:rsidRPr="00C01882">
        <w:rPr>
          <w:rStyle w:val="Emphasis"/>
          <w:highlight w:val="green"/>
        </w:rPr>
        <w:t>relies</w:t>
      </w:r>
      <w:r w:rsidRPr="00C01882">
        <w:rPr>
          <w:rStyle w:val="Emphasis"/>
        </w:rPr>
        <w:t xml:space="preserve"> nonetheless </w:t>
      </w:r>
      <w:r w:rsidRPr="00C01882">
        <w:rPr>
          <w:rStyle w:val="Emphasis"/>
          <w:highlight w:val="green"/>
        </w:rPr>
        <w:t>on an outside, howeve</w:t>
      </w:r>
      <w:r w:rsidRPr="00C01882">
        <w:rPr>
          <w:rStyle w:val="Emphasis"/>
        </w:rPr>
        <w:t xml:space="preserve">r improbable or </w:t>
      </w:r>
      <w:r w:rsidRPr="00C01882">
        <w:rPr>
          <w:rStyle w:val="Emphasis"/>
          <w:highlight w:val="green"/>
        </w:rPr>
        <w:t>impossible, as the</w:t>
      </w:r>
      <w:r w:rsidRPr="00C01882">
        <w:rPr>
          <w:rStyle w:val="Emphasis"/>
        </w:rPr>
        <w:t xml:space="preserve"> space of possibility, of </w:t>
      </w:r>
      <w:r w:rsidRPr="00C01882">
        <w:rPr>
          <w:rStyle w:val="Emphasis"/>
          <w:highlight w:val="green"/>
        </w:rPr>
        <w:t>movement</w:t>
      </w:r>
      <w:r w:rsidRPr="00C01882">
        <w:rPr>
          <w:rStyle w:val="Emphasis"/>
        </w:rPr>
        <w:t xml:space="preserve">, </w:t>
      </w:r>
      <w:r w:rsidRPr="00C01882">
        <w:rPr>
          <w:rStyle w:val="Emphasis"/>
          <w:highlight w:val="green"/>
        </w:rPr>
        <w:t>of life</w:t>
      </w:r>
      <w:r w:rsidRPr="00C01882">
        <w:rPr>
          <w:rStyle w:val="Emphasis"/>
        </w:rPr>
        <w:t>.</w:t>
      </w:r>
      <w:r w:rsidRPr="00C01882">
        <w:rPr>
          <w:sz w:val="16"/>
        </w:rPr>
        <w:t xml:space="preserve"> Returning to our schematization of Fanon, we can say that </w:t>
      </w:r>
      <w:r w:rsidRPr="00C01882">
        <w:rPr>
          <w:rStyle w:val="Emphasis"/>
          <w:highlight w:val="green"/>
        </w:rPr>
        <w:t>the outside is</w:t>
      </w:r>
      <w:r w:rsidRPr="00C01882">
        <w:rPr>
          <w:rStyle w:val="Emphasis"/>
        </w:rPr>
        <w:t xml:space="preserve"> a concept </w:t>
      </w:r>
      <w:r w:rsidRPr="00C01882">
        <w:rPr>
          <w:rStyle w:val="Emphasis"/>
          <w:highlight w:val="green"/>
        </w:rPr>
        <w:t>embedded in the problématique of colonization and its imaginary topography</w:t>
      </w:r>
      <w:r w:rsidRPr="00C01882">
        <w:rPr>
          <w:rStyle w:val="Emphasis"/>
        </w:rPr>
        <w:t xml:space="preserve">, indeed, </w:t>
      </w:r>
      <w:r w:rsidRPr="00C01882">
        <w:rPr>
          <w:rStyle w:val="Emphasis"/>
          <w:highlight w:val="green"/>
        </w:rPr>
        <w:t>the fact that it can imagine topographically at</w:t>
      </w:r>
      <w:r w:rsidRPr="00C01882">
        <w:rPr>
          <w:rStyle w:val="Emphasis"/>
        </w:rPr>
        <w:t xml:space="preserve"> all.</w:t>
      </w:r>
      <w:r w:rsidRPr="00C01882">
        <w:rPr>
          <w:sz w:val="16"/>
        </w:rPr>
        <w:t xml:space="preserve"> </w:t>
      </w:r>
      <w:r w:rsidRPr="00C01882">
        <w:rPr>
          <w:rStyle w:val="TitleChar"/>
        </w:rPr>
        <w:t>But, even if the freedom dreams of the black radical imagination do conjure images of place</w:t>
      </w:r>
      <w:r w:rsidRPr="00C01882">
        <w:rPr>
          <w:sz w:val="16"/>
        </w:rPr>
        <w:t xml:space="preserve"> (and to do here does not imply that one can in either sense of the latter word: able or permitted); </w:t>
      </w:r>
      <w:r w:rsidRPr="00C01882">
        <w:rPr>
          <w:rStyle w:val="TitleChar"/>
        </w:rPr>
        <w:t xml:space="preserve">what </w:t>
      </w:r>
      <w:r w:rsidRPr="00C01882">
        <w:rPr>
          <w:sz w:val="16"/>
        </w:rPr>
        <w:t xml:space="preserve">both </w:t>
      </w:r>
      <w:r w:rsidRPr="00C01882">
        <w:rPr>
          <w:rStyle w:val="TitleChar"/>
          <w:highlight w:val="green"/>
        </w:rPr>
        <w:t>the fact</w:t>
      </w:r>
      <w:r w:rsidRPr="00C01882">
        <w:rPr>
          <w:rStyle w:val="TitleChar"/>
        </w:rPr>
        <w:t xml:space="preserve"> of blackness</w:t>
      </w:r>
      <w:r w:rsidRPr="00C01882">
        <w:rPr>
          <w:sz w:val="16"/>
        </w:rPr>
        <w:t xml:space="preserve"> and the lived experience of the black name for us, in their discrepant </w:t>
      </w:r>
      <w:r w:rsidRPr="00C01882">
        <w:rPr>
          <w:rStyle w:val="TitleChar"/>
        </w:rPr>
        <w:t>registers</w:t>
      </w:r>
      <w:r w:rsidRPr="00C01882">
        <w:rPr>
          <w:sz w:val="16"/>
        </w:rPr>
        <w:t xml:space="preserve">, </w:t>
      </w:r>
      <w:r w:rsidRPr="00C01882">
        <w:rPr>
          <w:rStyle w:val="Emphasis"/>
          <w:highlight w:val="green"/>
        </w:rPr>
        <w:t>is an anti-black world for which there is no outside</w:t>
      </w:r>
      <w:r w:rsidRPr="00C01882">
        <w:rPr>
          <w:rStyle w:val="Emphasis"/>
        </w:rPr>
        <w:t>.</w:t>
      </w:r>
      <w:r w:rsidRPr="00C01882">
        <w:rPr>
          <w:sz w:val="16"/>
        </w:rPr>
        <w:t xml:space="preserve">6 ‘The language of race developed in the modern period and in the context of the slave trade’ (Hartman 2007: 5). And if that context is our context and that context is the world, then </w:t>
      </w:r>
      <w:r w:rsidRPr="00C01882">
        <w:rPr>
          <w:rStyle w:val="Emphasis"/>
        </w:rPr>
        <w:t xml:space="preserve">this is the principal insight revealed by the contemporary predicament of freedom: </w:t>
      </w:r>
      <w:r w:rsidRPr="00C01882">
        <w:rPr>
          <w:rStyle w:val="Emphasis"/>
          <w:highlight w:val="green"/>
        </w:rPr>
        <w:t>there is no such thing as a fugitive slave</w:t>
      </w:r>
      <w:r w:rsidRPr="00C01882">
        <w:rPr>
          <w:rStyle w:val="Emphasis"/>
        </w:rPr>
        <w:t>.</w:t>
      </w:r>
    </w:p>
    <w:p w14:paraId="5418EA32" w14:textId="77777777" w:rsidR="00697313" w:rsidRPr="00C01882" w:rsidRDefault="00697313" w:rsidP="00697313">
      <w:pPr>
        <w:pStyle w:val="Heading4"/>
        <w:rPr>
          <w:rStyle w:val="TitleChar"/>
        </w:rPr>
      </w:pPr>
      <w:r w:rsidRPr="00C01882">
        <w:lastRenderedPageBreak/>
        <w:t xml:space="preserve">Anti-blackness is founded on a </w:t>
      </w:r>
      <w:r w:rsidRPr="00C01882">
        <w:rPr>
          <w:u w:val="single"/>
        </w:rPr>
        <w:t>libidinal economy</w:t>
      </w:r>
      <w:r w:rsidRPr="00C01882">
        <w:t xml:space="preserve"> that cannot be adjudicated or fabulated away through discourse Indeterminacy can only be achieved </w:t>
      </w:r>
      <w:r w:rsidRPr="00C01882">
        <w:rPr>
          <w:u w:val="single"/>
        </w:rPr>
        <w:t>outside of the world</w:t>
      </w:r>
      <w:r w:rsidRPr="00C01882">
        <w:t xml:space="preserve"> in vacuoles of noncommunication, not through </w:t>
      </w:r>
      <w:r w:rsidRPr="00C01882">
        <w:rPr>
          <w:u w:val="single"/>
        </w:rPr>
        <w:t>institutional relations within it</w:t>
      </w:r>
      <w:r w:rsidRPr="00C01882">
        <w:t xml:space="preserve"> like debate</w:t>
      </w:r>
    </w:p>
    <w:p w14:paraId="5ADD6AF0" w14:textId="77777777" w:rsidR="00697313" w:rsidRPr="00C01882" w:rsidRDefault="00697313" w:rsidP="00697313">
      <w:pPr>
        <w:rPr>
          <w:rStyle w:val="TitleChar"/>
        </w:rPr>
      </w:pPr>
      <w:r w:rsidRPr="00C01882">
        <w:rPr>
          <w:rStyle w:val="Style13ptBold"/>
        </w:rPr>
        <w:t>Wilderson 14</w:t>
      </w:r>
      <w:r w:rsidRPr="00C01882">
        <w:rPr>
          <w:sz w:val="16"/>
          <w:szCs w:val="16"/>
        </w:rPr>
        <w:t xml:space="preserve"> (Frank, professor of Drama and African American studies at the University of California, Irvine, Irvine RR Conference - Discussion with Frank B. Wilderson III, The Libidinal Economy of the Northwestern Initiative. March 9, https://www.youtube.com/watch?v=KxMfL35rQsA 1:50-1:53:10 Accessed 3/27/14]</w:t>
      </w:r>
    </w:p>
    <w:p w14:paraId="7B5C4CCE" w14:textId="77777777" w:rsidR="00697313" w:rsidRPr="00C01882" w:rsidRDefault="00697313" w:rsidP="00697313">
      <w:pPr>
        <w:rPr>
          <w:rStyle w:val="TitleChar"/>
        </w:rPr>
      </w:pPr>
      <w:r w:rsidRPr="00C01882">
        <w:rPr>
          <w:sz w:val="16"/>
        </w:rPr>
        <w:t xml:space="preserve">I would never say that what I have drawn from my conversations and the limited amount of research that I have done, is the totality of the debate world, but I believe it is the truth of the world, I believe it is the truth of the world and I believe that </w:t>
      </w:r>
      <w:r w:rsidRPr="00C01882">
        <w:rPr>
          <w:rStyle w:val="TitleChar"/>
          <w:highlight w:val="green"/>
        </w:rPr>
        <w:t xml:space="preserve">debate is a set of institutional relations </w:t>
      </w:r>
      <w:r w:rsidRPr="00C01882">
        <w:rPr>
          <w:rStyle w:val="Emphasis"/>
          <w:highlight w:val="green"/>
        </w:rPr>
        <w:t>in the world</w:t>
      </w:r>
      <w:r w:rsidRPr="00C01882">
        <w:rPr>
          <w:sz w:val="16"/>
        </w:rPr>
        <w:t xml:space="preserve"> that cannot escape that truth. So it kind of doesn’t matter to me if there is good will over here and bad will over here and good intentions over here and bad intentions over here.  For two reasons, one because what you are talking about is part - is only one initiative from the schema of subjectivity that comes from preconscious interests and there are two other registers of subjectivity at least, right, which is unconscious identifications and structural positions and so what I was trying to single </w:t>
      </w:r>
      <w:r w:rsidRPr="00C01882">
        <w:rPr>
          <w:rStyle w:val="TitleChar"/>
          <w:highlight w:val="green"/>
        </w:rPr>
        <w:t xml:space="preserve">the limitations of debate </w:t>
      </w:r>
      <w:r w:rsidRPr="00C01882">
        <w:rPr>
          <w:sz w:val="16"/>
        </w:rPr>
        <w:t xml:space="preserve">as an institution towards the end of this talk what I was </w:t>
      </w:r>
      <w:r w:rsidRPr="00C01882">
        <w:rPr>
          <w:rStyle w:val="TitleChar"/>
          <w:highlight w:val="green"/>
        </w:rPr>
        <w:t>signal</w:t>
      </w:r>
      <w:r w:rsidRPr="00C01882">
        <w:rPr>
          <w:sz w:val="16"/>
        </w:rPr>
        <w:t xml:space="preserve">ing was </w:t>
      </w:r>
      <w:r w:rsidRPr="00C01882">
        <w:rPr>
          <w:rStyle w:val="TitleChar"/>
          <w:highlight w:val="green"/>
        </w:rPr>
        <w:t xml:space="preserve">that the form of the institution is </w:t>
      </w:r>
      <w:r w:rsidRPr="00C01882">
        <w:rPr>
          <w:rStyle w:val="Emphasis"/>
          <w:highlight w:val="green"/>
        </w:rPr>
        <w:t>ideologically overdetermined</w:t>
      </w:r>
      <w:r w:rsidRPr="00C01882">
        <w:rPr>
          <w:sz w:val="16"/>
        </w:rPr>
        <w:t xml:space="preserve"> because it press - it forces discourse or tries to force discourse - this is part of the problem right now - </w:t>
      </w:r>
      <w:r w:rsidRPr="00C01882">
        <w:rPr>
          <w:rStyle w:val="TitleChar"/>
          <w:highlight w:val="green"/>
        </w:rPr>
        <w:t xml:space="preserve">it tries to force discourse into debating discourse in the realm of </w:t>
      </w:r>
      <w:r w:rsidRPr="00C01882">
        <w:rPr>
          <w:rStyle w:val="Emphasis"/>
          <w:highlight w:val="green"/>
        </w:rPr>
        <w:t>preconscious interests</w:t>
      </w:r>
      <w:r w:rsidRPr="00C01882">
        <w:rPr>
          <w:rStyle w:val="Emphasis"/>
        </w:rPr>
        <w:t xml:space="preserve"> </w:t>
      </w:r>
      <w:r w:rsidRPr="00C01882">
        <w:rPr>
          <w:sz w:val="16"/>
        </w:rPr>
        <w:t xml:space="preserve">in other words what one can know and say I am actually talking about a process of identification how aggression, fixation, desire also works to form institutions and I think that's as vital if not more so than the political, sorry, the preconscious aspects of political economy so I actually I can believe that one could have a certain kind of noble intentions although, I wouldn’t say any intentions in civil society are noble, while at the same time being driven by unconscious fixations, attachments, and aggression to what I am calling </w:t>
      </w:r>
      <w:r w:rsidRPr="00C01882">
        <w:rPr>
          <w:rStyle w:val="Emphasis"/>
          <w:highlight w:val="green"/>
        </w:rPr>
        <w:t>anti-blackness</w:t>
      </w:r>
      <w:r w:rsidRPr="00C01882">
        <w:rPr>
          <w:sz w:val="16"/>
        </w:rPr>
        <w:t xml:space="preserve">. And furthermore saying that it </w:t>
      </w:r>
      <w:r w:rsidRPr="00C01882">
        <w:rPr>
          <w:rStyle w:val="Emphasis"/>
          <w:highlight w:val="green"/>
        </w:rPr>
        <w:t>is not something that can be adjudicated or gotten rid of through dialogue</w:t>
      </w:r>
      <w:r w:rsidRPr="00C01882">
        <w:rPr>
          <w:sz w:val="16"/>
        </w:rPr>
        <w:t xml:space="preserve">, I am not saying that dialogue is bad we should all stop talking, but I am saying that </w:t>
      </w:r>
      <w:r w:rsidRPr="00C01882">
        <w:rPr>
          <w:rStyle w:val="TitleChar"/>
          <w:highlight w:val="green"/>
        </w:rPr>
        <w:t>the fundamental change which black embodiment portends is so big that most black people don’t even want to be involved</w:t>
      </w:r>
      <w:r w:rsidRPr="00C01882">
        <w:rPr>
          <w:sz w:val="16"/>
        </w:rPr>
        <w:t xml:space="preserve"> with it </w:t>
      </w:r>
      <w:r w:rsidRPr="00C01882">
        <w:rPr>
          <w:rStyle w:val="TitleChar"/>
          <w:highlight w:val="green"/>
        </w:rPr>
        <w:t>except in moments when we’ve come together around that antagonism and those</w:t>
      </w:r>
      <w:r w:rsidRPr="00C01882">
        <w:rPr>
          <w:sz w:val="16"/>
        </w:rPr>
        <w:t xml:space="preserve"> moments</w:t>
      </w:r>
      <w:r w:rsidRPr="00C01882">
        <w:rPr>
          <w:rStyle w:val="TitleChar"/>
          <w:highlight w:val="green"/>
        </w:rPr>
        <w:t xml:space="preserve"> last </w:t>
      </w:r>
      <w:r w:rsidRPr="00C01882">
        <w:rPr>
          <w:rStyle w:val="Emphasis"/>
          <w:highlight w:val="green"/>
        </w:rPr>
        <w:t>for this long</w:t>
      </w:r>
      <w:r w:rsidRPr="00C01882">
        <w:rPr>
          <w:sz w:val="16"/>
        </w:rPr>
        <w:t xml:space="preserve"> [</w:t>
      </w:r>
      <w:r w:rsidRPr="00C01882">
        <w:rPr>
          <w:rStyle w:val="TitleChar"/>
          <w:highlight w:val="green"/>
        </w:rPr>
        <w:t>holding his fingers and inch apart</w:t>
      </w:r>
      <w:r w:rsidRPr="00C01882">
        <w:rPr>
          <w:sz w:val="16"/>
        </w:rPr>
        <w:t xml:space="preserve">] because violence advance-   and I think that one of the debaters the other day, yesterday said was trying to – one of the things I see in the debate blogs and stuff is how violence on the other side of the resistance is theorized as state violence afropessimism theorizes violence as human violence so its not the state, it's the human his or her self. </w:t>
      </w:r>
    </w:p>
    <w:p w14:paraId="1EFB6FF4" w14:textId="77777777" w:rsidR="00697313" w:rsidRPr="00C01882" w:rsidRDefault="00697313" w:rsidP="00697313">
      <w:pPr>
        <w:pStyle w:val="Heading4"/>
        <w:rPr>
          <w:rStyle w:val="TitleChar"/>
        </w:rPr>
      </w:pPr>
      <w:r w:rsidRPr="00C01882">
        <w:t xml:space="preserve">The 1AC is tied to habits of affirmation that are complicit with the anti-black grammar of communicative capital – debate is a </w:t>
      </w:r>
      <w:r w:rsidRPr="00C01882">
        <w:rPr>
          <w:u w:val="single"/>
        </w:rPr>
        <w:t>manifestation</w:t>
      </w:r>
      <w:r w:rsidRPr="00C01882">
        <w:t xml:space="preserve"> of control society that establishes domination not thru disciplinary repression but thru </w:t>
      </w:r>
      <w:r w:rsidRPr="00C01882">
        <w:rPr>
          <w:u w:val="single"/>
        </w:rPr>
        <w:t>unending</w:t>
      </w:r>
      <w:r w:rsidRPr="00C01882">
        <w:t xml:space="preserve"> encouragement and </w:t>
      </w:r>
      <w:r w:rsidRPr="00C01882">
        <w:rPr>
          <w:u w:val="single"/>
        </w:rPr>
        <w:t>receptive</w:t>
      </w:r>
      <w:r w:rsidRPr="00C01882">
        <w:t xml:space="preserve"> listening to indeterminacy that recreates the violence of modernity thru logics of </w:t>
      </w:r>
      <w:r w:rsidRPr="00C01882">
        <w:rPr>
          <w:u w:val="single"/>
        </w:rPr>
        <w:t>possibility</w:t>
      </w:r>
      <w:r w:rsidRPr="00C01882">
        <w:t xml:space="preserve">. The alt is to create </w:t>
      </w:r>
      <w:r w:rsidRPr="00C01882">
        <w:rPr>
          <w:u w:val="single"/>
        </w:rPr>
        <w:t>vacuoles of noncommunication</w:t>
      </w:r>
      <w:r w:rsidRPr="00C01882">
        <w:t xml:space="preserve"> that presumes towards an </w:t>
      </w:r>
      <w:r w:rsidRPr="00C01882">
        <w:rPr>
          <w:u w:val="single"/>
        </w:rPr>
        <w:t>unmitigated</w:t>
      </w:r>
      <w:r w:rsidRPr="00C01882">
        <w:t xml:space="preserve"> insistence on negation </w:t>
      </w:r>
    </w:p>
    <w:p w14:paraId="2F029385" w14:textId="77777777" w:rsidR="00697313" w:rsidRPr="00C01882" w:rsidRDefault="00697313" w:rsidP="00697313">
      <w:pPr>
        <w:rPr>
          <w:rStyle w:val="TitleChar"/>
        </w:rPr>
      </w:pPr>
      <w:r w:rsidRPr="00C01882">
        <w:rPr>
          <w:rStyle w:val="Style13ptBold"/>
        </w:rPr>
        <w:t>Barber 16</w:t>
      </w:r>
      <w:r w:rsidRPr="00C01882">
        <w:rPr>
          <w:sz w:val="16"/>
          <w:szCs w:val="16"/>
        </w:rPr>
        <w:t xml:space="preserve"> (Daniel Colucciello Barber, Daniel Colucciello Barber, Pace University, Philosophy and Religious Studies Department, Faculty Member. “The Creation of Non-Being.”  Rhizomes Issue 29 (2016) //shree)</w:t>
      </w:r>
    </w:p>
    <w:p w14:paraId="10E231C8" w14:textId="77777777" w:rsidR="00697313" w:rsidRPr="00C01882" w:rsidRDefault="00697313" w:rsidP="00697313">
      <w:pPr>
        <w:rPr>
          <w:rStyle w:val="TitleChar"/>
        </w:rPr>
      </w:pPr>
      <w:r w:rsidRPr="00C01882">
        <w:rPr>
          <w:sz w:val="16"/>
        </w:rPr>
        <w:t xml:space="preserve">[3] </w:t>
      </w:r>
      <w:r w:rsidRPr="00C01882">
        <w:rPr>
          <w:rStyle w:val="TitleChar"/>
        </w:rPr>
        <w:t xml:space="preserve">Deleuze's philosophy has come to be associated with </w:t>
      </w:r>
      <w:r w:rsidRPr="00C01882">
        <w:rPr>
          <w:rStyle w:val="TitleChar"/>
          <w:highlight w:val="green"/>
        </w:rPr>
        <w:t xml:space="preserve">habits of </w:t>
      </w:r>
      <w:r w:rsidRPr="00C01882">
        <w:rPr>
          <w:rStyle w:val="Emphasis"/>
          <w:highlight w:val="green"/>
        </w:rPr>
        <w:t>affirmation</w:t>
      </w:r>
      <w:r w:rsidRPr="00C01882">
        <w:rPr>
          <w:rStyle w:val="TitleChar"/>
        </w:rPr>
        <w:t xml:space="preserve">, where "habits" indicate the practices or operations </w:t>
      </w:r>
      <w:r w:rsidRPr="00C01882">
        <w:rPr>
          <w:rStyle w:val="TitleChar"/>
          <w:highlight w:val="green"/>
        </w:rPr>
        <w:t>by which reality is</w:t>
      </w:r>
      <w:r w:rsidRPr="00C01882">
        <w:rPr>
          <w:rStyle w:val="TitleChar"/>
        </w:rPr>
        <w:t xml:space="preserve"> experientially and </w:t>
      </w:r>
      <w:r w:rsidRPr="00C01882">
        <w:rPr>
          <w:rStyle w:val="Emphasis"/>
          <w:highlight w:val="green"/>
        </w:rPr>
        <w:t>experimentally enacted</w:t>
      </w:r>
      <w:r w:rsidRPr="00C01882">
        <w:rPr>
          <w:sz w:val="16"/>
        </w:rPr>
        <w:t xml:space="preserve">.[4] </w:t>
      </w:r>
      <w:r w:rsidRPr="00C01882">
        <w:rPr>
          <w:sz w:val="16"/>
          <w:szCs w:val="16"/>
        </w:rPr>
        <w:t>This association could be attributed to Deleuze's invocation of concepts such as the rhizome,</w:t>
      </w:r>
      <w:r w:rsidRPr="00C01882">
        <w:rPr>
          <w:rStyle w:val="TitleChar"/>
        </w:rPr>
        <w:t xml:space="preserve"> which appears to </w:t>
      </w:r>
      <w:r w:rsidRPr="00C01882">
        <w:rPr>
          <w:rStyle w:val="TitleChar"/>
          <w:highlight w:val="green"/>
        </w:rPr>
        <w:t>advocate</w:t>
      </w:r>
      <w:r w:rsidRPr="00C01882">
        <w:rPr>
          <w:rStyle w:val="TitleChar"/>
        </w:rPr>
        <w:t xml:space="preserve"> teeming, </w:t>
      </w:r>
      <w:r w:rsidRPr="00C01882">
        <w:rPr>
          <w:rStyle w:val="TitleChar"/>
          <w:highlight w:val="green"/>
        </w:rPr>
        <w:t>emergent</w:t>
      </w:r>
      <w:r w:rsidRPr="00C01882">
        <w:rPr>
          <w:rStyle w:val="TitleChar"/>
        </w:rPr>
        <w:t xml:space="preserve">, multiplicitous </w:t>
      </w:r>
      <w:r w:rsidRPr="00C01882">
        <w:rPr>
          <w:rStyle w:val="TitleChar"/>
          <w:highlight w:val="green"/>
        </w:rPr>
        <w:t xml:space="preserve">movement in </w:t>
      </w:r>
      <w:r w:rsidRPr="00C01882">
        <w:rPr>
          <w:rStyle w:val="Emphasis"/>
          <w:highlight w:val="green"/>
        </w:rPr>
        <w:t>excess</w:t>
      </w:r>
      <w:r w:rsidRPr="00C01882">
        <w:rPr>
          <w:rStyle w:val="TitleChar"/>
          <w:highlight w:val="green"/>
        </w:rPr>
        <w:t xml:space="preserve"> of</w:t>
      </w:r>
      <w:r w:rsidRPr="00C01882">
        <w:rPr>
          <w:sz w:val="16"/>
        </w:rPr>
        <w:t xml:space="preserve"> all</w:t>
      </w:r>
      <w:r w:rsidRPr="00C01882">
        <w:rPr>
          <w:rStyle w:val="TitleChar"/>
        </w:rPr>
        <w:t xml:space="preserve"> </w:t>
      </w:r>
      <w:r w:rsidRPr="00C01882">
        <w:rPr>
          <w:rStyle w:val="Emphasis"/>
          <w:highlight w:val="green"/>
        </w:rPr>
        <w:t>boundaries</w:t>
      </w:r>
      <w:r w:rsidRPr="00C01882">
        <w:rPr>
          <w:rStyle w:val="TitleChar"/>
        </w:rPr>
        <w:t xml:space="preserve">. </w:t>
      </w:r>
      <w:r w:rsidRPr="00C01882">
        <w:rPr>
          <w:sz w:val="16"/>
          <w:szCs w:val="16"/>
        </w:rPr>
        <w:t>In such a landscape of fluidity and flux, Deleuze's notion of creation then becomes associated with the affirmation of alternative possibilities</w:t>
      </w:r>
      <w:r w:rsidRPr="00C01882">
        <w:rPr>
          <w:sz w:val="16"/>
        </w:rPr>
        <w:t xml:space="preserve">. This association may also be attributed to Deleuze's rigorous refusal of the being of negativity. He contends that negative being plays no role in the determination of reality, that it is in fact an illusion that conceals the force of differential immanence. Given the centrality of this contention, any association of Deleuze's thought with habits of affirmation would have to depend on the following claim: the refusal of negative being entails the refusal of habits of negativity, in favor of habits of affirmation.[5] [4] Yet it is fundamentally mistaken to conflate the refusal of negative being with the refusal of negative habits. The call for </w:t>
      </w:r>
      <w:r w:rsidRPr="00C01882">
        <w:rPr>
          <w:sz w:val="16"/>
        </w:rPr>
        <w:lastRenderedPageBreak/>
        <w:t xml:space="preserve">habits of affirmation is theoretically illegitimate: if all habits are real, and if reality has no negative being, then all habits—precisely because they are real—do not involve negative being; the reality that is habituated—regardless of whether this habituation is characterized as affirmative or negative—has no negative being. If the call for habits of affirmation is therefore not entailed by Deleuze's refusal of negative being, then from where does this call arise? </w:t>
      </w:r>
      <w:r w:rsidRPr="00C01882">
        <w:rPr>
          <w:rStyle w:val="TitleChar"/>
        </w:rPr>
        <w:t>If habits of affirmation are imperative, then from where does this imperativity draw its mandate?</w:t>
      </w:r>
      <w:r w:rsidRPr="00C01882">
        <w:rPr>
          <w:sz w:val="16"/>
        </w:rPr>
        <w:t xml:space="preserve"> To begin to answer these questions, one must address the ways in which </w:t>
      </w:r>
      <w:r w:rsidRPr="00C01882">
        <w:rPr>
          <w:rStyle w:val="TitleChar"/>
          <w:highlight w:val="green"/>
        </w:rPr>
        <w:t>habits of affirmation are</w:t>
      </w:r>
      <w:r w:rsidRPr="00C01882">
        <w:rPr>
          <w:sz w:val="16"/>
        </w:rPr>
        <w:t xml:space="preserve"> logically consistent—and ultimately </w:t>
      </w:r>
      <w:r w:rsidRPr="00C01882">
        <w:rPr>
          <w:rStyle w:val="TitleChar"/>
        </w:rPr>
        <w:t xml:space="preserve">politically </w:t>
      </w:r>
      <w:r w:rsidRPr="00C01882">
        <w:rPr>
          <w:rStyle w:val="TitleChar"/>
          <w:highlight w:val="green"/>
        </w:rPr>
        <w:t>complicit</w:t>
      </w:r>
      <w:r w:rsidRPr="00C01882">
        <w:rPr>
          <w:sz w:val="16"/>
        </w:rPr>
        <w:t>—</w:t>
      </w:r>
      <w:r w:rsidRPr="00C01882">
        <w:rPr>
          <w:rStyle w:val="TitleChar"/>
          <w:highlight w:val="green"/>
        </w:rPr>
        <w:t>with</w:t>
      </w:r>
      <w:r w:rsidRPr="00C01882">
        <w:rPr>
          <w:sz w:val="16"/>
        </w:rPr>
        <w:t xml:space="preserve"> the contemporary conjuncture of capitalism. [5] This conjuncture, which has been variously described in terms of "late capitalism," "postfordism," or "</w:t>
      </w:r>
      <w:r w:rsidRPr="00C01882">
        <w:rPr>
          <w:rStyle w:val="Emphasis"/>
          <w:highlight w:val="green"/>
        </w:rPr>
        <w:t>communicative capital</w:t>
      </w:r>
      <w:r w:rsidRPr="00C01882">
        <w:rPr>
          <w:rStyle w:val="Emphasis"/>
        </w:rPr>
        <w:t>ism</w:t>
      </w:r>
      <w:r w:rsidRPr="00C01882">
        <w:rPr>
          <w:sz w:val="16"/>
        </w:rPr>
        <w:t xml:space="preserve">," is </w:t>
      </w:r>
      <w:r w:rsidRPr="00C01882">
        <w:rPr>
          <w:rStyle w:val="TitleChar"/>
          <w:highlight w:val="green"/>
        </w:rPr>
        <w:t>marked by</w:t>
      </w:r>
      <w:r w:rsidRPr="00C01882">
        <w:rPr>
          <w:rStyle w:val="TitleChar"/>
        </w:rPr>
        <w:t xml:space="preserve"> an affirmation of mobility,</w:t>
      </w:r>
      <w:r w:rsidRPr="00C01882">
        <w:rPr>
          <w:rStyle w:val="TitleChar"/>
          <w:highlight w:val="green"/>
        </w:rPr>
        <w:t xml:space="preserve"> innovation</w:t>
      </w:r>
      <w:r w:rsidRPr="00C01882">
        <w:rPr>
          <w:rStyle w:val="TitleChar"/>
        </w:rPr>
        <w:t xml:space="preserve">, fluidity, </w:t>
      </w:r>
      <w:r w:rsidRPr="00C01882">
        <w:rPr>
          <w:rStyle w:val="TitleChar"/>
          <w:highlight w:val="green"/>
        </w:rPr>
        <w:t>possibility,</w:t>
      </w:r>
      <w:r w:rsidRPr="00C01882">
        <w:rPr>
          <w:rStyle w:val="TitleChar"/>
        </w:rPr>
        <w:t xml:space="preserve"> and creativity</w:t>
      </w:r>
      <w:r w:rsidRPr="00C01882">
        <w:rPr>
          <w:sz w:val="16"/>
        </w:rPr>
        <w:t xml:space="preserve">. </w:t>
      </w:r>
      <w:r w:rsidRPr="00C01882">
        <w:rPr>
          <w:rStyle w:val="TitleChar"/>
        </w:rPr>
        <w:t xml:space="preserve">Deleuze analyzed this conjuncture in terms of </w:t>
      </w:r>
      <w:r w:rsidRPr="00C01882">
        <w:rPr>
          <w:rStyle w:val="Emphasis"/>
          <w:highlight w:val="green"/>
        </w:rPr>
        <w:t>control societies</w:t>
      </w:r>
      <w:r w:rsidRPr="00C01882">
        <w:rPr>
          <w:sz w:val="16"/>
        </w:rPr>
        <w:t xml:space="preserve">, which he distinguished from disciplinary societies. </w:t>
      </w:r>
      <w:r w:rsidRPr="00C01882">
        <w:rPr>
          <w:rStyle w:val="TitleChar"/>
        </w:rPr>
        <w:t xml:space="preserve">Control </w:t>
      </w:r>
      <w:r w:rsidRPr="00C01882">
        <w:rPr>
          <w:rStyle w:val="TitleChar"/>
          <w:highlight w:val="green"/>
        </w:rPr>
        <w:t>establish</w:t>
      </w:r>
      <w:r w:rsidRPr="00C01882">
        <w:rPr>
          <w:rStyle w:val="TitleChar"/>
        </w:rPr>
        <w:t xml:space="preserve">es </w:t>
      </w:r>
      <w:r w:rsidRPr="00C01882">
        <w:rPr>
          <w:rStyle w:val="TitleChar"/>
          <w:highlight w:val="green"/>
        </w:rPr>
        <w:t>domination not by setting up</w:t>
      </w:r>
      <w:r w:rsidRPr="00C01882">
        <w:rPr>
          <w:rStyle w:val="TitleChar"/>
        </w:rPr>
        <w:t xml:space="preserve"> in advance </w:t>
      </w:r>
      <w:r w:rsidRPr="00C01882">
        <w:rPr>
          <w:rStyle w:val="TitleChar"/>
          <w:highlight w:val="green"/>
        </w:rPr>
        <w:t>strict boundaries</w:t>
      </w:r>
      <w:r w:rsidRPr="00C01882">
        <w:rPr>
          <w:rStyle w:val="TitleChar"/>
        </w:rPr>
        <w:t xml:space="preserve">, </w:t>
      </w:r>
      <w:r w:rsidRPr="00C01882">
        <w:rPr>
          <w:rStyle w:val="TitleChar"/>
          <w:highlight w:val="green"/>
        </w:rPr>
        <w:t>but</w:t>
      </w:r>
      <w:r w:rsidRPr="00C01882">
        <w:rPr>
          <w:rStyle w:val="TitleChar"/>
        </w:rPr>
        <w:t xml:space="preserve"> rather </w:t>
      </w:r>
      <w:r w:rsidRPr="00C01882">
        <w:rPr>
          <w:rStyle w:val="TitleChar"/>
          <w:highlight w:val="green"/>
        </w:rPr>
        <w:t>by</w:t>
      </w:r>
      <w:r w:rsidRPr="00C01882">
        <w:rPr>
          <w:rStyle w:val="TitleChar"/>
        </w:rPr>
        <w:t xml:space="preserve"> a kind of </w:t>
      </w:r>
      <w:r w:rsidRPr="00C01882">
        <w:rPr>
          <w:rStyle w:val="Emphasis"/>
          <w:highlight w:val="green"/>
        </w:rPr>
        <w:t>unending encouragement</w:t>
      </w:r>
      <w:r w:rsidRPr="00C01882">
        <w:rPr>
          <w:rStyle w:val="TitleChar"/>
        </w:rPr>
        <w:t xml:space="preserve">, or motivated permissiveness: control establishes and expands itself by establishing and </w:t>
      </w:r>
      <w:r w:rsidRPr="00C01882">
        <w:rPr>
          <w:rStyle w:val="Emphasis"/>
        </w:rPr>
        <w:t>expanding possibilities of communication</w:t>
      </w:r>
      <w:r w:rsidRPr="00C01882">
        <w:rPr>
          <w:sz w:val="16"/>
        </w:rPr>
        <w:t xml:space="preserve">. Domination "no longer operate[s] by confining people but through continuous control and instant communication" (Deleuze 1997: 174). Whereas discipline names the prohibition of excessive mobility and innovation, control names the "modulation" of the possibilities implied in such mobility and innovation (Deleuze 1997: 179).[6] [6] </w:t>
      </w:r>
      <w:r w:rsidRPr="00C01882">
        <w:rPr>
          <w:rStyle w:val="TitleChar"/>
        </w:rPr>
        <w:t xml:space="preserve">With control, domination remains not despite, nor in opposition to, but precisely </w:t>
      </w:r>
      <w:r w:rsidRPr="00C01882">
        <w:rPr>
          <w:rStyle w:val="Emphasis"/>
        </w:rPr>
        <w:t>as possibility</w:t>
      </w:r>
      <w:r w:rsidRPr="00C01882">
        <w:rPr>
          <w:rStyle w:val="TitleChar"/>
        </w:rPr>
        <w:t xml:space="preserve">, which is </w:t>
      </w:r>
      <w:r w:rsidRPr="00C01882">
        <w:rPr>
          <w:rStyle w:val="TitleChar"/>
          <w:highlight w:val="green"/>
        </w:rPr>
        <w:t>modulated through</w:t>
      </w:r>
      <w:r w:rsidRPr="00C01882">
        <w:rPr>
          <w:rStyle w:val="TitleChar"/>
        </w:rPr>
        <w:t xml:space="preserve"> a </w:t>
      </w:r>
      <w:r w:rsidRPr="00C01882">
        <w:rPr>
          <w:rStyle w:val="TitleChar"/>
          <w:highlight w:val="green"/>
        </w:rPr>
        <w:t>communicability that is</w:t>
      </w:r>
      <w:r w:rsidRPr="00C01882">
        <w:rPr>
          <w:rStyle w:val="TitleChar"/>
        </w:rPr>
        <w:t xml:space="preserve"> ever </w:t>
      </w:r>
      <w:r w:rsidRPr="00C01882">
        <w:rPr>
          <w:rStyle w:val="TitleChar"/>
          <w:highlight w:val="green"/>
        </w:rPr>
        <w:t>more</w:t>
      </w:r>
      <w:r w:rsidRPr="00C01882">
        <w:rPr>
          <w:rStyle w:val="TitleChar"/>
        </w:rPr>
        <w:t xml:space="preserve"> fluid and </w:t>
      </w:r>
      <w:r w:rsidRPr="00C01882">
        <w:rPr>
          <w:rStyle w:val="Emphasis"/>
          <w:highlight w:val="green"/>
        </w:rPr>
        <w:t>receptive in its listening</w:t>
      </w:r>
      <w:r w:rsidRPr="00C01882">
        <w:rPr>
          <w:rStyle w:val="TitleChar"/>
        </w:rPr>
        <w:t xml:space="preserve"> in order </w:t>
      </w:r>
      <w:r w:rsidRPr="00C01882">
        <w:rPr>
          <w:rStyle w:val="TitleChar"/>
          <w:highlight w:val="green"/>
        </w:rPr>
        <w:t>to be</w:t>
      </w:r>
      <w:r w:rsidRPr="00C01882">
        <w:rPr>
          <w:rStyle w:val="TitleChar"/>
        </w:rPr>
        <w:t xml:space="preserve"> ever </w:t>
      </w:r>
      <w:r w:rsidRPr="00C01882">
        <w:rPr>
          <w:rStyle w:val="Emphasis"/>
          <w:highlight w:val="green"/>
        </w:rPr>
        <w:t xml:space="preserve">more innovative in </w:t>
      </w:r>
      <w:r w:rsidRPr="00C01882">
        <w:rPr>
          <w:rStyle w:val="Emphasis"/>
        </w:rPr>
        <w:t xml:space="preserve">its </w:t>
      </w:r>
      <w:r w:rsidRPr="00C01882">
        <w:rPr>
          <w:rStyle w:val="Emphasis"/>
          <w:highlight w:val="green"/>
        </w:rPr>
        <w:t>surveilling</w:t>
      </w:r>
      <w:r w:rsidRPr="00C01882">
        <w:rPr>
          <w:sz w:val="16"/>
        </w:rPr>
        <w:t xml:space="preserve">.[7] Following Deleuze's analysis of control, </w:t>
      </w:r>
      <w:r w:rsidRPr="00C01882">
        <w:rPr>
          <w:rStyle w:val="TitleChar"/>
          <w:highlight w:val="green"/>
        </w:rPr>
        <w:t>habits of affirmation</w:t>
      </w:r>
      <w:r w:rsidRPr="00C01882">
        <w:rPr>
          <w:sz w:val="16"/>
        </w:rPr>
        <w:t>—</w:t>
      </w:r>
      <w:r w:rsidRPr="00C01882">
        <w:rPr>
          <w:rStyle w:val="TitleChar"/>
          <w:highlight w:val="green"/>
        </w:rPr>
        <w:t xml:space="preserve">of </w:t>
      </w:r>
      <w:r w:rsidRPr="00C01882">
        <w:rPr>
          <w:rStyle w:val="Emphasis"/>
        </w:rPr>
        <w:t>multiplicitous possibilities</w:t>
      </w:r>
      <w:r w:rsidRPr="00C01882">
        <w:rPr>
          <w:rStyle w:val="TitleChar"/>
        </w:rPr>
        <w:t xml:space="preserve">, </w:t>
      </w:r>
      <w:r w:rsidRPr="00C01882">
        <w:rPr>
          <w:rStyle w:val="Emphasis"/>
        </w:rPr>
        <w:t xml:space="preserve">or of the possibility of </w:t>
      </w:r>
      <w:r w:rsidRPr="00C01882">
        <w:rPr>
          <w:rStyle w:val="Emphasis"/>
          <w:highlight w:val="green"/>
        </w:rPr>
        <w:t>being-otherwise</w:t>
      </w:r>
      <w:r w:rsidRPr="00C01882">
        <w:rPr>
          <w:sz w:val="16"/>
        </w:rPr>
        <w:t>—</w:t>
      </w:r>
      <w:r w:rsidRPr="00C01882">
        <w:rPr>
          <w:rStyle w:val="TitleChar"/>
          <w:highlight w:val="green"/>
        </w:rPr>
        <w:t>are not resistant to</w:t>
      </w:r>
      <w:r w:rsidRPr="00C01882">
        <w:rPr>
          <w:rStyle w:val="TitleChar"/>
        </w:rPr>
        <w:t xml:space="preserve">, </w:t>
      </w:r>
      <w:r w:rsidRPr="00C01882">
        <w:rPr>
          <w:rStyle w:val="TitleChar"/>
          <w:highlight w:val="green"/>
        </w:rPr>
        <w:t>but</w:t>
      </w:r>
      <w:r w:rsidRPr="00C01882">
        <w:rPr>
          <w:rStyle w:val="TitleChar"/>
        </w:rPr>
        <w:t xml:space="preserve"> actually </w:t>
      </w:r>
      <w:r w:rsidRPr="00C01882">
        <w:rPr>
          <w:rStyle w:val="Emphasis"/>
          <w:highlight w:val="green"/>
        </w:rPr>
        <w:t>constitutive</w:t>
      </w:r>
      <w:r w:rsidRPr="00C01882">
        <w:rPr>
          <w:rStyle w:val="TitleChar"/>
          <w:highlight w:val="green"/>
        </w:rPr>
        <w:t xml:space="preserve"> of</w:t>
      </w:r>
      <w:r w:rsidRPr="00C01882">
        <w:rPr>
          <w:rStyle w:val="TitleChar"/>
        </w:rPr>
        <w:t xml:space="preserve">, </w:t>
      </w:r>
      <w:r w:rsidRPr="00C01882">
        <w:rPr>
          <w:rStyle w:val="TitleChar"/>
          <w:highlight w:val="green"/>
        </w:rPr>
        <w:t>control</w:t>
      </w:r>
      <w:r w:rsidRPr="00C01882">
        <w:rPr>
          <w:rStyle w:val="TitleChar"/>
        </w:rPr>
        <w:t>'s modulation</w:t>
      </w:r>
      <w:r w:rsidRPr="00C01882">
        <w:rPr>
          <w:sz w:val="16"/>
        </w:rPr>
        <w:t xml:space="preserve">. </w:t>
      </w:r>
      <w:r w:rsidRPr="00C01882">
        <w:rPr>
          <w:rStyle w:val="Emphasis"/>
          <w:highlight w:val="green"/>
        </w:rPr>
        <w:t>Control is marked by "endless postponement"</w:t>
      </w:r>
      <w:r w:rsidRPr="00C01882">
        <w:rPr>
          <w:rStyle w:val="Emphasis"/>
        </w:rPr>
        <w:t xml:space="preserve"> </w:t>
      </w:r>
      <w:r w:rsidRPr="00C01882">
        <w:rPr>
          <w:sz w:val="16"/>
        </w:rPr>
        <w:t xml:space="preserve">(Deleuze 1997: 179), </w:t>
      </w:r>
      <w:r w:rsidRPr="00C01882">
        <w:rPr>
          <w:rStyle w:val="TitleChar"/>
          <w:highlight w:val="green"/>
        </w:rPr>
        <w:t>meaning</w:t>
      </w:r>
      <w:r w:rsidRPr="00C01882">
        <w:rPr>
          <w:rStyle w:val="TitleChar"/>
        </w:rPr>
        <w:t xml:space="preserve"> that </w:t>
      </w:r>
      <w:r w:rsidRPr="00C01882">
        <w:rPr>
          <w:rStyle w:val="TitleChar"/>
          <w:highlight w:val="green"/>
        </w:rPr>
        <w:t>the future</w:t>
      </w:r>
      <w:r w:rsidRPr="00C01882">
        <w:rPr>
          <w:sz w:val="16"/>
        </w:rPr>
        <w:t>—</w:t>
      </w:r>
      <w:r w:rsidRPr="00C01882">
        <w:rPr>
          <w:rStyle w:val="TitleChar"/>
        </w:rPr>
        <w:t>as that which breaks with the present</w:t>
      </w:r>
      <w:r w:rsidRPr="00C01882">
        <w:rPr>
          <w:sz w:val="16"/>
        </w:rPr>
        <w:t>—</w:t>
      </w:r>
      <w:r w:rsidRPr="00C01882">
        <w:rPr>
          <w:rStyle w:val="Emphasis"/>
          <w:highlight w:val="green"/>
        </w:rPr>
        <w:t>never takes place</w:t>
      </w:r>
      <w:r w:rsidRPr="00C01882">
        <w:rPr>
          <w:sz w:val="16"/>
        </w:rPr>
        <w:t xml:space="preserve">. </w:t>
      </w:r>
      <w:r w:rsidRPr="00C01882">
        <w:rPr>
          <w:rStyle w:val="TitleChar"/>
        </w:rPr>
        <w:t>The present is extended into the future, and so the future becomes a modulation of the present</w:t>
      </w:r>
      <w:r w:rsidRPr="00C01882">
        <w:rPr>
          <w:sz w:val="16"/>
        </w:rPr>
        <w:t xml:space="preserve">; an essential incommensurability between present and future remains unthinkable.[8] Given Deleuze's analysis, it is not by accident that he increasingly experimented with habits of negativity. In his last book, What is Philosophy? – co-written with Félix Guattari, and published one year after his analysis of control—one can observe, for instance, his attentiveness to "shame" (Deleuze and Guattari 1996: 107), which was motivated by his reading of Primo Levi, or his indication of agreement with the negative dialectic of Theodor Adorno.[9] [7] One finds, in the same book, a polemic against communication and a concomitant positioning of creation as distinct from and incommensurable with the communicative.[10] Simply put, Deleuze's increased attention to control, or communication, directly corresponds to his increased attention to the negative—not as being but as experience and experiment, as habit. Thus it is not only that Deleuze's refusal of negative being cannot be conflated with habits of affirmation, it is also that Deleuze, when attending to control, attempts to articulate habits of negativity. What is Philosophy? concludes with an articulation of the No of chaos, the non of thought that enables creation: philosophy must attain "an essential relationship with the No that concerns it"; philosophy does "not need the No as beginning, or as the end in which [it] would be called upon to disappear by being realized, but at every moment of [its] becoming or [its] development" (Deleuze and Guattari 1996: 218). [8] The </w:t>
      </w:r>
      <w:r w:rsidRPr="00C01882">
        <w:rPr>
          <w:rStyle w:val="Emphasis"/>
        </w:rPr>
        <w:t>creation</w:t>
      </w:r>
      <w:r w:rsidRPr="00C01882">
        <w:rPr>
          <w:sz w:val="16"/>
        </w:rPr>
        <w:t xml:space="preserve"> named by Deleuze's philosophy </w:t>
      </w:r>
      <w:r w:rsidRPr="00C01882">
        <w:rPr>
          <w:rStyle w:val="TitleChar"/>
        </w:rPr>
        <w:t>is</w:t>
      </w:r>
      <w:r w:rsidRPr="00C01882">
        <w:rPr>
          <w:sz w:val="16"/>
        </w:rPr>
        <w:t xml:space="preserve"> thus </w:t>
      </w:r>
      <w:r w:rsidRPr="00C01882">
        <w:rPr>
          <w:rStyle w:val="TitleChar"/>
        </w:rPr>
        <w:t>in immanence with the No</w:t>
      </w:r>
      <w:r w:rsidRPr="00C01882">
        <w:rPr>
          <w:sz w:val="16"/>
        </w:rPr>
        <w:t xml:space="preserve">, </w:t>
      </w:r>
      <w:r w:rsidRPr="00C01882">
        <w:rPr>
          <w:rStyle w:val="TitleChar"/>
        </w:rPr>
        <w:t>and</w:t>
      </w:r>
      <w:r w:rsidRPr="00C01882">
        <w:rPr>
          <w:sz w:val="16"/>
        </w:rPr>
        <w:t xml:space="preserve"> it is </w:t>
      </w:r>
      <w:r w:rsidRPr="00C01882">
        <w:rPr>
          <w:rStyle w:val="TitleChar"/>
        </w:rPr>
        <w:t>this</w:t>
      </w:r>
      <w:r w:rsidRPr="00C01882">
        <w:rPr>
          <w:sz w:val="16"/>
        </w:rPr>
        <w:t xml:space="preserve"> No-creation immanence that </w:t>
      </w:r>
      <w:r w:rsidRPr="00C01882">
        <w:rPr>
          <w:rStyle w:val="TitleChar"/>
        </w:rPr>
        <w:t xml:space="preserve">begins to </w:t>
      </w:r>
      <w:r w:rsidRPr="00C01882">
        <w:rPr>
          <w:rStyle w:val="Emphasis"/>
        </w:rPr>
        <w:t>articulate antagonism toward communication</w:t>
      </w:r>
      <w:r w:rsidRPr="00C01882">
        <w:rPr>
          <w:sz w:val="16"/>
        </w:rPr>
        <w:t>: "</w:t>
      </w:r>
      <w:r w:rsidRPr="00C01882">
        <w:rPr>
          <w:rStyle w:val="Emphasis"/>
        </w:rPr>
        <w:t>Creating has always been something different from communicating</w:t>
      </w:r>
      <w:r w:rsidRPr="00C01882">
        <w:rPr>
          <w:sz w:val="16"/>
        </w:rPr>
        <w:t xml:space="preserve">" (Deleuze 1997: 175). </w:t>
      </w:r>
      <w:r w:rsidRPr="00C01882">
        <w:rPr>
          <w:rStyle w:val="TitleChar"/>
        </w:rPr>
        <w:t xml:space="preserve">This </w:t>
      </w:r>
      <w:r w:rsidRPr="00C01882">
        <w:rPr>
          <w:rStyle w:val="TitleChar"/>
          <w:highlight w:val="green"/>
        </w:rPr>
        <w:t xml:space="preserve">divergence between </w:t>
      </w:r>
      <w:r w:rsidRPr="00C01882">
        <w:rPr>
          <w:rStyle w:val="Emphasis"/>
          <w:highlight w:val="green"/>
        </w:rPr>
        <w:t>communication</w:t>
      </w:r>
      <w:r w:rsidRPr="00C01882">
        <w:rPr>
          <w:rStyle w:val="TitleChar"/>
          <w:highlight w:val="green"/>
        </w:rPr>
        <w:t xml:space="preserve"> and the </w:t>
      </w:r>
      <w:r w:rsidRPr="00C01882">
        <w:rPr>
          <w:rStyle w:val="Emphasis"/>
          <w:highlight w:val="green"/>
        </w:rPr>
        <w:t>No of creation</w:t>
      </w:r>
      <w:r w:rsidRPr="00C01882">
        <w:rPr>
          <w:rStyle w:val="TitleChar"/>
          <w:highlight w:val="green"/>
        </w:rPr>
        <w:t xml:space="preserve"> is</w:t>
      </w:r>
      <w:r w:rsidRPr="00C01882">
        <w:rPr>
          <w:rStyle w:val="TitleChar"/>
        </w:rPr>
        <w:t xml:space="preserve"> </w:t>
      </w:r>
      <w:r w:rsidRPr="00C01882">
        <w:rPr>
          <w:sz w:val="16"/>
        </w:rPr>
        <w:t xml:space="preserve">utter, essential, and </w:t>
      </w:r>
      <w:r w:rsidRPr="00C01882">
        <w:rPr>
          <w:rStyle w:val="Emphasis"/>
          <w:highlight w:val="green"/>
        </w:rPr>
        <w:t>irredeemable</w:t>
      </w:r>
      <w:r w:rsidRPr="00C01882">
        <w:rPr>
          <w:sz w:val="16"/>
        </w:rPr>
        <w:t xml:space="preserve">. </w:t>
      </w:r>
      <w:r w:rsidRPr="00C01882">
        <w:rPr>
          <w:rStyle w:val="Emphasis"/>
          <w:highlight w:val="green"/>
        </w:rPr>
        <w:t>There is no possibility of emancipating communication</w:t>
      </w:r>
      <w:r w:rsidRPr="00C01882">
        <w:rPr>
          <w:sz w:val="16"/>
        </w:rPr>
        <w:t xml:space="preserve">, nor is there any affirmative basis for creation—for the base is communication. </w:t>
      </w:r>
      <w:r w:rsidRPr="00C01882">
        <w:rPr>
          <w:rStyle w:val="Emphasis"/>
          <w:highlight w:val="green"/>
        </w:rPr>
        <w:t>There is nothing to affirm</w:t>
      </w:r>
      <w:r w:rsidRPr="00C01882">
        <w:rPr>
          <w:sz w:val="16"/>
        </w:rPr>
        <w:t>, and so creation is immanent with the negativity of the non: "</w:t>
      </w:r>
      <w:r w:rsidRPr="00C01882">
        <w:rPr>
          <w:rStyle w:val="TitleChar"/>
          <w:highlight w:val="green"/>
        </w:rPr>
        <w:t>The key</w:t>
      </w:r>
      <w:r w:rsidRPr="00C01882">
        <w:rPr>
          <w:rStyle w:val="TitleChar"/>
        </w:rPr>
        <w:t xml:space="preserve"> thing </w:t>
      </w:r>
      <w:r w:rsidRPr="00C01882">
        <w:rPr>
          <w:rStyle w:val="TitleChar"/>
          <w:highlight w:val="green"/>
        </w:rPr>
        <w:t xml:space="preserve">may be to </w:t>
      </w:r>
      <w:r w:rsidRPr="00C01882">
        <w:rPr>
          <w:rStyle w:val="Emphasis"/>
          <w:highlight w:val="green"/>
        </w:rPr>
        <w:t>create vacuoles of noncommunication</w:t>
      </w:r>
      <w:r w:rsidRPr="00C01882">
        <w:rPr>
          <w:sz w:val="16"/>
        </w:rPr>
        <w:t xml:space="preserve">" (Deleuze 1997: 175). The Reality of Non-Being [9] My argument, drawing on Deleuze, is that </w:t>
      </w:r>
      <w:r w:rsidRPr="00C01882">
        <w:rPr>
          <w:rStyle w:val="Emphasis"/>
          <w:highlight w:val="green"/>
        </w:rPr>
        <w:t>the logic of possibility</w:t>
      </w:r>
      <w:r w:rsidRPr="00C01882">
        <w:rPr>
          <w:rStyle w:val="Emphasis"/>
        </w:rPr>
        <w:t xml:space="preserve"> actually </w:t>
      </w:r>
      <w:r w:rsidRPr="00C01882">
        <w:rPr>
          <w:rStyle w:val="Emphasis"/>
          <w:highlight w:val="green"/>
        </w:rPr>
        <w:t>serves to modulatively reproduce the anti-black grammar of the world</w:t>
      </w:r>
      <w:r w:rsidRPr="00C01882">
        <w:rPr>
          <w:sz w:val="16"/>
        </w:rPr>
        <w:t xml:space="preserve">. Creation, defined as a break with the presently given world, is not a possibility. It is rather immanent with an axiomatic No to such possibility, with habits of negativity. [10] </w:t>
      </w:r>
      <w:r w:rsidRPr="00C01882">
        <w:rPr>
          <w:rStyle w:val="TitleChar"/>
        </w:rPr>
        <w:t xml:space="preserve">This thesis concerns a key problematic that stems from the Afro-Pessimist analysis of anti-blackness: </w:t>
      </w:r>
      <w:r w:rsidRPr="00C01882">
        <w:rPr>
          <w:rStyle w:val="TitleChar"/>
          <w:highlight w:val="green"/>
        </w:rPr>
        <w:t>if blackness stands</w:t>
      </w:r>
      <w:r w:rsidRPr="00C01882">
        <w:rPr>
          <w:rStyle w:val="TitleChar"/>
        </w:rPr>
        <w:t xml:space="preserve"> both within the habitus of modernity</w:t>
      </w:r>
      <w:r w:rsidRPr="00C01882">
        <w:rPr>
          <w:sz w:val="16"/>
          <w:highlight w:val="green"/>
        </w:rPr>
        <w:t xml:space="preserve">, </w:t>
      </w:r>
      <w:r w:rsidRPr="00C01882">
        <w:rPr>
          <w:rStyle w:val="TitleChar"/>
          <w:highlight w:val="green"/>
        </w:rPr>
        <w:t xml:space="preserve">as an </w:t>
      </w:r>
      <w:r w:rsidRPr="00C01882">
        <w:rPr>
          <w:rStyle w:val="Emphasis"/>
          <w:highlight w:val="green"/>
        </w:rPr>
        <w:t>organizing principle</w:t>
      </w:r>
      <w:r w:rsidRPr="00C01882">
        <w:rPr>
          <w:sz w:val="16"/>
        </w:rPr>
        <w:t xml:space="preserve">, </w:t>
      </w:r>
      <w:r w:rsidRPr="00C01882">
        <w:rPr>
          <w:rStyle w:val="TitleChar"/>
        </w:rPr>
        <w:t>and without this habitus</w:t>
      </w:r>
      <w:r w:rsidRPr="00C01882">
        <w:rPr>
          <w:sz w:val="16"/>
        </w:rPr>
        <w:t xml:space="preserve">, </w:t>
      </w:r>
      <w:r w:rsidRPr="00C01882">
        <w:rPr>
          <w:rStyle w:val="TitleChar"/>
        </w:rPr>
        <w:t>as a perpetually banished subjectivity</w:t>
      </w:r>
      <w:r w:rsidRPr="00C01882">
        <w:rPr>
          <w:sz w:val="16"/>
        </w:rPr>
        <w:t xml:space="preserve">, </w:t>
      </w:r>
      <w:r w:rsidRPr="00C01882">
        <w:rPr>
          <w:rStyle w:val="TitleChar"/>
        </w:rPr>
        <w:t xml:space="preserve">then the </w:t>
      </w:r>
      <w:r w:rsidRPr="00C01882">
        <w:rPr>
          <w:rStyle w:val="Emphasis"/>
        </w:rPr>
        <w:t>very articulation</w:t>
      </w:r>
      <w:r w:rsidRPr="00C01882">
        <w:rPr>
          <w:rStyle w:val="TitleChar"/>
        </w:rPr>
        <w:t xml:space="preserve"> of blackness would seem to </w:t>
      </w:r>
      <w:r w:rsidRPr="00C01882">
        <w:rPr>
          <w:rStyle w:val="Emphasis"/>
        </w:rPr>
        <w:t>depend on</w:t>
      </w:r>
      <w:r w:rsidRPr="00C01882">
        <w:rPr>
          <w:rStyle w:val="TitleChar"/>
        </w:rPr>
        <w:t xml:space="preserve"> and </w:t>
      </w:r>
      <w:r w:rsidRPr="00C01882">
        <w:rPr>
          <w:rStyle w:val="Emphasis"/>
        </w:rPr>
        <w:t>reproduce</w:t>
      </w:r>
      <w:r w:rsidRPr="00C01882">
        <w:rPr>
          <w:rStyle w:val="TitleChar"/>
        </w:rPr>
        <w:t xml:space="preserve"> such a habitus</w:t>
      </w:r>
      <w:r w:rsidRPr="00C01882">
        <w:rPr>
          <w:sz w:val="16"/>
        </w:rPr>
        <w:t xml:space="preserve">. In other words, both </w:t>
      </w:r>
      <w:r w:rsidRPr="00C01882">
        <w:rPr>
          <w:rStyle w:val="Emphasis"/>
        </w:rPr>
        <w:t>being-within</w:t>
      </w:r>
      <w:r w:rsidRPr="00C01882">
        <w:rPr>
          <w:sz w:val="16"/>
        </w:rPr>
        <w:t xml:space="preserve"> </w:t>
      </w:r>
      <w:r w:rsidRPr="00C01882">
        <w:rPr>
          <w:rStyle w:val="TitleChar"/>
        </w:rPr>
        <w:t>and</w:t>
      </w:r>
      <w:r w:rsidRPr="00C01882">
        <w:rPr>
          <w:sz w:val="16"/>
        </w:rPr>
        <w:t xml:space="preserve"> </w:t>
      </w:r>
      <w:r w:rsidRPr="00C01882">
        <w:rPr>
          <w:rStyle w:val="Emphasis"/>
        </w:rPr>
        <w:t>being-without</w:t>
      </w:r>
      <w:r w:rsidRPr="00C01882">
        <w:rPr>
          <w:sz w:val="16"/>
        </w:rPr>
        <w:t xml:space="preserve"> </w:t>
      </w:r>
      <w:r w:rsidRPr="00C01882">
        <w:rPr>
          <w:rStyle w:val="TitleChar"/>
        </w:rPr>
        <w:t xml:space="preserve">are possibilities governed by </w:t>
      </w:r>
      <w:r w:rsidRPr="00C01882">
        <w:rPr>
          <w:rStyle w:val="TitleChar"/>
        </w:rPr>
        <w:lastRenderedPageBreak/>
        <w:t>modernity's dominative positioning of blackness</w:t>
      </w:r>
      <w:r w:rsidRPr="00C01882">
        <w:rPr>
          <w:sz w:val="16"/>
        </w:rPr>
        <w:t xml:space="preserve">. </w:t>
      </w:r>
      <w:r w:rsidRPr="00C01882">
        <w:rPr>
          <w:rStyle w:val="TitleChar"/>
        </w:rPr>
        <w:t xml:space="preserve">The </w:t>
      </w:r>
      <w:r w:rsidRPr="00C01882">
        <w:rPr>
          <w:rStyle w:val="Emphasis"/>
        </w:rPr>
        <w:t>articulation</w:t>
      </w:r>
      <w:r w:rsidRPr="00C01882">
        <w:rPr>
          <w:rStyle w:val="TitleChar"/>
        </w:rPr>
        <w:t xml:space="preserve"> of blackness is</w:t>
      </w:r>
      <w:r w:rsidRPr="00C01882">
        <w:rPr>
          <w:sz w:val="16"/>
        </w:rPr>
        <w:t xml:space="preserve"> in fact bound by this </w:t>
      </w:r>
      <w:r w:rsidRPr="00C01882">
        <w:rPr>
          <w:rStyle w:val="TitleChar"/>
        </w:rPr>
        <w:t>problematic insofar as one remains within the ambit of habits of affirmation</w:t>
      </w:r>
      <w:r w:rsidRPr="00C01882">
        <w:rPr>
          <w:sz w:val="16"/>
        </w:rPr>
        <w:t xml:space="preserve">. In other words, </w:t>
      </w:r>
      <w:r w:rsidRPr="00C01882">
        <w:rPr>
          <w:rStyle w:val="Emphasis"/>
          <w:highlight w:val="green"/>
        </w:rPr>
        <w:t>the presumption of affirmation</w:t>
      </w:r>
      <w:r w:rsidRPr="00C01882">
        <w:rPr>
          <w:sz w:val="16"/>
          <w:highlight w:val="green"/>
        </w:rPr>
        <w:t xml:space="preserve"> </w:t>
      </w:r>
      <w:r w:rsidRPr="00C01882">
        <w:rPr>
          <w:rStyle w:val="TitleChar"/>
          <w:highlight w:val="green"/>
        </w:rPr>
        <w:t>is co-extensive with the reproduction of</w:t>
      </w:r>
      <w:r w:rsidRPr="00C01882">
        <w:rPr>
          <w:rStyle w:val="TitleChar"/>
        </w:rPr>
        <w:t xml:space="preserve"> the habitus of </w:t>
      </w:r>
      <w:r w:rsidRPr="00C01882">
        <w:rPr>
          <w:rStyle w:val="TitleChar"/>
          <w:highlight w:val="green"/>
        </w:rPr>
        <w:t>modernity</w:t>
      </w:r>
      <w:r w:rsidRPr="00C01882">
        <w:rPr>
          <w:sz w:val="16"/>
        </w:rPr>
        <w:t xml:space="preserve">: that which is presently available for </w:t>
      </w:r>
      <w:r w:rsidRPr="00C01882">
        <w:rPr>
          <w:rStyle w:val="TitleChar"/>
        </w:rPr>
        <w:t>affirmation is already governed by modernity and its articulation of blackness, and so habits of affirmation inevitably participate in and reproduce the double-bind in which modernity positions blackness</w:t>
      </w:r>
      <w:r w:rsidRPr="00C01882">
        <w:rPr>
          <w:sz w:val="16"/>
        </w:rPr>
        <w:t xml:space="preserve">. [11] </w:t>
      </w:r>
      <w:r w:rsidRPr="00C01882">
        <w:rPr>
          <w:rStyle w:val="TitleChar"/>
        </w:rPr>
        <w:t xml:space="preserve">Against such reproduction, </w:t>
      </w:r>
      <w:r w:rsidRPr="00C01882">
        <w:rPr>
          <w:rStyle w:val="TitleChar"/>
          <w:highlight w:val="green"/>
        </w:rPr>
        <w:t>it is essential to insist on</w:t>
      </w:r>
      <w:r w:rsidRPr="00C01882">
        <w:rPr>
          <w:rStyle w:val="TitleChar"/>
        </w:rPr>
        <w:t xml:space="preserve"> habits of </w:t>
      </w:r>
      <w:r w:rsidRPr="00C01882">
        <w:rPr>
          <w:rStyle w:val="TitleChar"/>
          <w:highlight w:val="green"/>
        </w:rPr>
        <w:t>negativity</w:t>
      </w:r>
      <w:r w:rsidRPr="00C01882">
        <w:rPr>
          <w:rStyle w:val="TitleChar"/>
        </w:rPr>
        <w:t xml:space="preserve">. </w:t>
      </w:r>
      <w:r w:rsidRPr="00C01882">
        <w:rPr>
          <w:rStyle w:val="Emphasis"/>
          <w:highlight w:val="green"/>
        </w:rPr>
        <w:t>Such insistence is total</w:t>
      </w:r>
      <w:r w:rsidRPr="00C01882">
        <w:rPr>
          <w:sz w:val="16"/>
        </w:rPr>
        <w:t xml:space="preserve">: </w:t>
      </w:r>
      <w:r w:rsidRPr="00C01882">
        <w:rPr>
          <w:rStyle w:val="TitleChar"/>
          <w:highlight w:val="green"/>
        </w:rPr>
        <w:t>since</w:t>
      </w:r>
      <w:r w:rsidRPr="00C01882">
        <w:rPr>
          <w:rStyle w:val="TitleChar"/>
        </w:rPr>
        <w:t xml:space="preserve"> it is </w:t>
      </w:r>
      <w:r w:rsidRPr="00C01882">
        <w:rPr>
          <w:rStyle w:val="TitleChar"/>
          <w:highlight w:val="green"/>
        </w:rPr>
        <w:t>affirmation</w:t>
      </w:r>
      <w:r w:rsidRPr="00C01882">
        <w:rPr>
          <w:rStyle w:val="TitleChar"/>
        </w:rPr>
        <w:t xml:space="preserve"> as such that </w:t>
      </w:r>
      <w:r w:rsidRPr="00C01882">
        <w:rPr>
          <w:rStyle w:val="TitleChar"/>
          <w:highlight w:val="green"/>
        </w:rPr>
        <w:t xml:space="preserve">entails </w:t>
      </w:r>
      <w:r w:rsidRPr="00C01882">
        <w:rPr>
          <w:rStyle w:val="Emphasis"/>
          <w:highlight w:val="green"/>
        </w:rPr>
        <w:t>participation</w:t>
      </w:r>
      <w:r w:rsidRPr="00C01882">
        <w:rPr>
          <w:rStyle w:val="TitleChar"/>
          <w:highlight w:val="green"/>
        </w:rPr>
        <w:t xml:space="preserve"> in</w:t>
      </w:r>
      <w:r w:rsidRPr="00C01882">
        <w:rPr>
          <w:rStyle w:val="TitleChar"/>
        </w:rPr>
        <w:t xml:space="preserve"> the being here indexed by </w:t>
      </w:r>
      <w:r w:rsidRPr="00C01882">
        <w:rPr>
          <w:rStyle w:val="TitleChar"/>
          <w:highlight w:val="green"/>
        </w:rPr>
        <w:t xml:space="preserve">modernity, </w:t>
      </w:r>
      <w:r w:rsidRPr="00C01882">
        <w:rPr>
          <w:rStyle w:val="Emphasis"/>
          <w:highlight w:val="green"/>
        </w:rPr>
        <w:t>even a modicum of affirmation mitigates the force enacted by negativity</w:t>
      </w:r>
      <w:r w:rsidRPr="00C01882">
        <w:rPr>
          <w:sz w:val="16"/>
        </w:rPr>
        <w:t xml:space="preserve">. </w:t>
      </w:r>
      <w:r w:rsidRPr="00C01882">
        <w:rPr>
          <w:rStyle w:val="TitleChar"/>
        </w:rPr>
        <w:t xml:space="preserve">The power of </w:t>
      </w:r>
      <w:r w:rsidRPr="00C01882">
        <w:rPr>
          <w:rStyle w:val="TitleChar"/>
          <w:highlight w:val="green"/>
        </w:rPr>
        <w:t>creation</w:t>
      </w:r>
      <w:r w:rsidRPr="00C01882">
        <w:rPr>
          <w:rStyle w:val="TitleChar"/>
        </w:rPr>
        <w:t xml:space="preserve"> therefore </w:t>
      </w:r>
      <w:r w:rsidRPr="00C01882">
        <w:rPr>
          <w:rStyle w:val="TitleChar"/>
          <w:highlight w:val="green"/>
        </w:rPr>
        <w:t xml:space="preserve">resides </w:t>
      </w:r>
      <w:r w:rsidRPr="00C01882">
        <w:rPr>
          <w:rStyle w:val="Emphasis"/>
          <w:highlight w:val="green"/>
        </w:rPr>
        <w:t>entirely</w:t>
      </w:r>
      <w:r w:rsidRPr="00C01882">
        <w:rPr>
          <w:rStyle w:val="TitleChar"/>
        </w:rPr>
        <w:t xml:space="preserve"> and essentially </w:t>
      </w:r>
      <w:r w:rsidRPr="00C01882">
        <w:rPr>
          <w:rStyle w:val="TitleChar"/>
          <w:highlight w:val="green"/>
        </w:rPr>
        <w:t>on the side of negativity</w:t>
      </w:r>
      <w:r w:rsidRPr="00C01882">
        <w:rPr>
          <w:sz w:val="16"/>
        </w:rPr>
        <w:t xml:space="preserve">—and not at all on the side of affirmation. Concomitantly, </w:t>
      </w:r>
      <w:r w:rsidRPr="00C01882">
        <w:rPr>
          <w:rStyle w:val="TitleChar"/>
        </w:rPr>
        <w:t>to invoke such power actually entails an unmitigated refusal of habits of affirmation</w:t>
      </w:r>
      <w:r w:rsidRPr="00C01882">
        <w:rPr>
          <w:sz w:val="16"/>
        </w:rPr>
        <w:t xml:space="preserve">; </w:t>
      </w:r>
      <w:r w:rsidRPr="00C01882">
        <w:rPr>
          <w:rStyle w:val="TitleChar"/>
          <w:highlight w:val="green"/>
        </w:rPr>
        <w:t>affirmation</w:t>
      </w:r>
      <w:r w:rsidRPr="00C01882">
        <w:rPr>
          <w:rStyle w:val="TitleChar"/>
        </w:rPr>
        <w:t xml:space="preserve"> does not name or support, but</w:t>
      </w:r>
      <w:r w:rsidRPr="00C01882">
        <w:rPr>
          <w:sz w:val="16"/>
        </w:rPr>
        <w:t xml:space="preserve"> on the contrary </w:t>
      </w:r>
      <w:r w:rsidRPr="00C01882">
        <w:rPr>
          <w:rStyle w:val="TitleChar"/>
          <w:highlight w:val="green"/>
        </w:rPr>
        <w:t>denies</w:t>
      </w:r>
      <w:r w:rsidRPr="00C01882">
        <w:rPr>
          <w:sz w:val="16"/>
        </w:rPr>
        <w:t xml:space="preserve">, </w:t>
      </w:r>
      <w:r w:rsidRPr="00C01882">
        <w:rPr>
          <w:rStyle w:val="TitleChar"/>
        </w:rPr>
        <w:t xml:space="preserve">the power of </w:t>
      </w:r>
      <w:r w:rsidRPr="00C01882">
        <w:rPr>
          <w:rStyle w:val="TitleChar"/>
          <w:highlight w:val="green"/>
        </w:rPr>
        <w:t>creation</w:t>
      </w:r>
      <w:r w:rsidRPr="00C01882">
        <w:rPr>
          <w:sz w:val="16"/>
        </w:rPr>
        <w:t xml:space="preserve">. Given the double-bind in which modernity positions blackness, this is to say that the negativity of the non, in virtue of its immanence with a force of creation, indexes blackness as a power of non-being, as that which is without need of—and in fact opposed to—reliance on the affirmative. [12] </w:t>
      </w:r>
      <w:r w:rsidRPr="00C01882">
        <w:rPr>
          <w:rStyle w:val="TitleChar"/>
        </w:rPr>
        <w:t>It remains necessary to outline the articulation of this immanence of creation and non-being</w:t>
      </w:r>
      <w:r w:rsidRPr="00C01882">
        <w:rPr>
          <w:sz w:val="16"/>
        </w:rPr>
        <w:t>—</w:t>
      </w:r>
      <w:r w:rsidRPr="00C01882">
        <w:rPr>
          <w:rStyle w:val="TitleChar"/>
        </w:rPr>
        <w:t xml:space="preserve">that is, to theoretically express how </w:t>
      </w:r>
      <w:r w:rsidRPr="00C01882">
        <w:rPr>
          <w:rStyle w:val="TitleChar"/>
          <w:highlight w:val="green"/>
        </w:rPr>
        <w:t>an unmitigated insistence on habits of negativity can be</w:t>
      </w:r>
      <w:r w:rsidRPr="00C01882">
        <w:rPr>
          <w:rStyle w:val="TitleChar"/>
        </w:rPr>
        <w:t xml:space="preserve"> both </w:t>
      </w:r>
      <w:r w:rsidRPr="00C01882">
        <w:rPr>
          <w:rStyle w:val="TitleChar"/>
          <w:highlight w:val="green"/>
        </w:rPr>
        <w:t xml:space="preserve">a </w:t>
      </w:r>
      <w:r w:rsidRPr="00C01882">
        <w:rPr>
          <w:rStyle w:val="Emphasis"/>
          <w:highlight w:val="green"/>
        </w:rPr>
        <w:t>refusal of affirmation</w:t>
      </w:r>
      <w:r w:rsidRPr="00C01882">
        <w:rPr>
          <w:rStyle w:val="TitleChar"/>
          <w:highlight w:val="green"/>
        </w:rPr>
        <w:t xml:space="preserve"> and an </w:t>
      </w:r>
      <w:r w:rsidRPr="00C01882">
        <w:rPr>
          <w:rStyle w:val="Emphasis"/>
          <w:highlight w:val="green"/>
        </w:rPr>
        <w:t>enactment of power</w:t>
      </w:r>
      <w:r w:rsidRPr="00C01882">
        <w:rPr>
          <w:sz w:val="16"/>
        </w:rPr>
        <w:t xml:space="preserve">. This warrants a return to Deleuze's thought by way of some questions: How can habits of negativity, articulated via Deleuze's insistence on the non, gain theoretical consistency with his conceptual refusal of negative being? If negative being is refused, then in what sense can there be insistence on the non? [13] Deleuze argues that "being is difference itself. Being is also non-being, but non-being is not the being of the negative . . . non-being is Difference" (Deleuze 1994: 76-77). This makes clear that negative being is refused in virtue of difference; what is essential is difference in itself. Hence difference is articulated not as the affirmation of affirmative being, nor even as the affirmation of being as such. On the contrary, difference is articulated as "non-being": negative being is refused, but it is refused in favor of non-being. Difference antecedes both positive being and negative being, thereby displacing their dialectical or conflictual relation. In other words, difference is not between opposed beings but in itself, autonomous from and antecedent to every being or thing; difference is real, but precisely as a matter of non-being. Its reality is not the being of a thing, it is no-thing. [14] </w:t>
      </w:r>
      <w:r w:rsidRPr="00C01882">
        <w:rPr>
          <w:rStyle w:val="TitleChar"/>
        </w:rPr>
        <w:t xml:space="preserve">Such theorization enables the </w:t>
      </w:r>
      <w:r w:rsidRPr="00C01882">
        <w:rPr>
          <w:rStyle w:val="TitleChar"/>
          <w:highlight w:val="green"/>
        </w:rPr>
        <w:t>delinking</w:t>
      </w:r>
      <w:r w:rsidRPr="00C01882">
        <w:rPr>
          <w:rStyle w:val="TitleChar"/>
        </w:rPr>
        <w:t xml:space="preserve"> of </w:t>
      </w:r>
      <w:r w:rsidRPr="00C01882">
        <w:rPr>
          <w:rStyle w:val="TitleChar"/>
          <w:highlight w:val="green"/>
        </w:rPr>
        <w:t>creation</w:t>
      </w:r>
      <w:r w:rsidRPr="00C01882">
        <w:rPr>
          <w:sz w:val="16"/>
        </w:rPr>
        <w:t xml:space="preserve"> (as force of non-being, or no-thing) </w:t>
      </w:r>
      <w:r w:rsidRPr="00C01882">
        <w:rPr>
          <w:rStyle w:val="TitleChar"/>
          <w:highlight w:val="green"/>
        </w:rPr>
        <w:t>from affirmation</w:t>
      </w:r>
      <w:r w:rsidRPr="00C01882">
        <w:rPr>
          <w:sz w:val="16"/>
        </w:rPr>
        <w:t xml:space="preserve"> (</w:t>
      </w:r>
      <w:r w:rsidRPr="00C01882">
        <w:rPr>
          <w:rStyle w:val="TitleChar"/>
          <w:highlight w:val="green"/>
        </w:rPr>
        <w:t>as possibility of being</w:t>
      </w:r>
      <w:r w:rsidRPr="00C01882">
        <w:rPr>
          <w:sz w:val="16"/>
        </w:rPr>
        <w:t xml:space="preserve">). Difference, or non-being, marks a real force of creation that is without, and incommensurable with, being. In virtue of this unanalogizability of non-being with being, creation is articulated as a force stemming from negativity, and not at all from affirmation: </w:t>
      </w:r>
      <w:r w:rsidRPr="00C01882">
        <w:rPr>
          <w:rStyle w:val="TitleChar"/>
        </w:rPr>
        <w:t>affirmation is said of being and its possibilization, whereas</w:t>
      </w:r>
      <w:r w:rsidRPr="00C01882">
        <w:rPr>
          <w:sz w:val="16"/>
        </w:rPr>
        <w:t xml:space="preserve"> creation is said of non-being. Habits of </w:t>
      </w:r>
      <w:r w:rsidRPr="00C01882">
        <w:rPr>
          <w:rStyle w:val="TitleChar"/>
        </w:rPr>
        <w:t>negativity</w:t>
      </w:r>
      <w:r w:rsidRPr="00C01882">
        <w:rPr>
          <w:sz w:val="16"/>
        </w:rPr>
        <w:t xml:space="preserve">, which </w:t>
      </w:r>
      <w:r w:rsidRPr="00C01882">
        <w:rPr>
          <w:rStyle w:val="TitleChar"/>
        </w:rPr>
        <w:t>antagonize every (positively or negatively described) being</w:t>
      </w:r>
      <w:r w:rsidRPr="00C01882">
        <w:rPr>
          <w:sz w:val="16"/>
        </w:rPr>
        <w:t xml:space="preserve">, or being as such, are thus coeval </w:t>
      </w:r>
      <w:r w:rsidRPr="00C01882">
        <w:rPr>
          <w:rStyle w:val="TitleChar"/>
        </w:rPr>
        <w:t>with an insistence on the real force of non-being</w:t>
      </w:r>
      <w:r w:rsidRPr="00C01882">
        <w:rPr>
          <w:sz w:val="16"/>
        </w:rPr>
        <w:t>.</w:t>
      </w:r>
    </w:p>
    <w:p w14:paraId="509C7EAD" w14:textId="77777777" w:rsidR="00697313" w:rsidRPr="00C01882" w:rsidRDefault="00697313" w:rsidP="00697313"/>
    <w:p w14:paraId="1EB49575" w14:textId="77777777" w:rsidR="00697313" w:rsidRPr="00C01882" w:rsidRDefault="00697313" w:rsidP="00697313">
      <w:pPr>
        <w:pStyle w:val="Heading4"/>
        <w:rPr>
          <w:u w:val="single"/>
        </w:rPr>
      </w:pPr>
      <w:r w:rsidRPr="00C01882">
        <w:t xml:space="preserve">The alt is Black </w:t>
      </w:r>
      <w:r w:rsidRPr="00C01882">
        <w:rPr>
          <w:u w:val="single"/>
        </w:rPr>
        <w:t>redaction</w:t>
      </w:r>
      <w:r w:rsidRPr="00C01882">
        <w:t xml:space="preserve"> and </w:t>
      </w:r>
      <w:r w:rsidRPr="00C01882">
        <w:rPr>
          <w:u w:val="single"/>
        </w:rPr>
        <w:t>annotation</w:t>
      </w:r>
      <w:r w:rsidRPr="00C01882">
        <w:t xml:space="preserve"> of the 1AC – key to defending the dead </w:t>
      </w:r>
    </w:p>
    <w:p w14:paraId="10D65E7B" w14:textId="77777777" w:rsidR="00697313" w:rsidRPr="00C01882" w:rsidRDefault="00697313" w:rsidP="00697313">
      <w:r w:rsidRPr="00C01882">
        <w:rPr>
          <w:rStyle w:val="Style13ptBold"/>
        </w:rPr>
        <w:t>Murillo 16</w:t>
      </w:r>
      <w:r w:rsidRPr="00C01882">
        <w:rPr>
          <w:sz w:val="16"/>
          <w:szCs w:val="16"/>
        </w:rPr>
        <w:t xml:space="preserve"> (Dr. John Murillo III is a graduate of Brown University with a PhD in English. His primary research interests include twentieth century black literature, afro-pessimism, critical theory, quantum mechanics, astrophysics, and cosmology. Review of “In the Wake: On Blackness and Being”.  10-4-16.  </w:t>
      </w:r>
      <w:hyperlink r:id="rId8" w:history="1">
        <w:r w:rsidRPr="00C01882">
          <w:rPr>
            <w:rStyle w:val="Hyperlink"/>
            <w:sz w:val="16"/>
            <w:szCs w:val="16"/>
          </w:rPr>
          <w:t>http://makemag.com/in-the-wake/</w:t>
        </w:r>
      </w:hyperlink>
      <w:r w:rsidRPr="00C01882">
        <w:rPr>
          <w:sz w:val="16"/>
          <w:szCs w:val="16"/>
        </w:rPr>
        <w:t xml:space="preserve"> //shree)</w:t>
      </w:r>
    </w:p>
    <w:p w14:paraId="0AF35846" w14:textId="77777777" w:rsidR="00697313" w:rsidRPr="00C01882" w:rsidRDefault="00697313" w:rsidP="00697313">
      <w:pPr>
        <w:rPr>
          <w:sz w:val="10"/>
        </w:rPr>
      </w:pPr>
      <w:r w:rsidRPr="00C01882">
        <w:rPr>
          <w:sz w:val="10"/>
        </w:rPr>
        <w:t>Imperative for Sharpe, and for all of we who inhabit the wake of enslavement, is an ensemble of questions aimed at the work of Black being—questions Frank B. Wilderson III might describe as “menacing and unbearable:” “</w:t>
      </w:r>
      <w:r w:rsidRPr="00C01882">
        <w:rPr>
          <w:rStyle w:val="Emphasis"/>
          <w:highlight w:val="green"/>
        </w:rPr>
        <w:t>What does it mean to defend the dead?</w:t>
      </w:r>
      <w:r w:rsidRPr="00C01882">
        <w:rPr>
          <w:sz w:val="10"/>
        </w:rPr>
        <w:t xml:space="preserve"> </w:t>
      </w:r>
      <w:r w:rsidRPr="00C01882">
        <w:rPr>
          <w:rStyle w:val="TitleChar"/>
        </w:rPr>
        <w:t>To tend to the Black dead and dying: to tend to the Black person, to Black people, always living in the push toward death?”</w:t>
      </w:r>
      <w:r w:rsidRPr="00C01882">
        <w:rPr>
          <w:sz w:val="10"/>
        </w:rPr>
        <w:t xml:space="preserve"> Further, what might emerge should we-in-the-wake really harness “the power of sitting with someone as they die,” and really, devotionally be about “the important work of sitting (together) in the pain and sorrow of death as a way of marking, remembering…celebrating” and “[trying] to really see” Black life, “if only momentarily?” </w:t>
      </w:r>
      <w:r w:rsidRPr="00C01882">
        <w:rPr>
          <w:rStyle w:val="TitleChar"/>
        </w:rPr>
        <w:t>Against the “dysgraphia” and misnaming that subject Black being to every order of disaster, Sharpe works to “find the language for this work…to find the words that will articulate care</w:t>
      </w:r>
      <w:r w:rsidRPr="00C01882">
        <w:rPr>
          <w:sz w:val="10"/>
        </w:rPr>
        <w:t>…[</w:t>
      </w:r>
      <w:r w:rsidRPr="00C01882">
        <w:rPr>
          <w:rStyle w:val="TitleChar"/>
        </w:rPr>
        <w:t xml:space="preserve">and] to sound a new language,” to consider “how to perform the labor” of those words and that language. </w:t>
      </w:r>
      <w:r w:rsidRPr="00C01882">
        <w:rPr>
          <w:sz w:val="10"/>
        </w:rPr>
        <w:t xml:space="preserve">Chapter by chapter she proceeds, carefully working to examine the space and time of Black subjection in the antiblack world, </w:t>
      </w:r>
      <w:r w:rsidRPr="00C01882">
        <w:rPr>
          <w:rStyle w:val="TitleChar"/>
        </w:rPr>
        <w:t>while</w:t>
      </w:r>
      <w:r w:rsidRPr="00C01882">
        <w:rPr>
          <w:sz w:val="10"/>
        </w:rPr>
        <w:t xml:space="preserve"> also </w:t>
      </w:r>
      <w:r w:rsidRPr="00C01882">
        <w:rPr>
          <w:rStyle w:val="TitleChar"/>
        </w:rPr>
        <w:t>taking care to “insist”—</w:t>
      </w:r>
      <w:r w:rsidRPr="00C01882">
        <w:rPr>
          <w:sz w:val="10"/>
        </w:rPr>
        <w:t>a verb Sharpe returns to repeatedly—</w:t>
      </w:r>
      <w:r w:rsidRPr="00C01882">
        <w:rPr>
          <w:rStyle w:val="TitleChar"/>
        </w:rPr>
        <w:t>upon real, fleeting and/or fractured glimpses of Black life scattered throughout the violence of the archive</w:t>
      </w:r>
      <w:r w:rsidRPr="00C01882">
        <w:rPr>
          <w:sz w:val="10"/>
        </w:rPr>
        <w:t xml:space="preserve">. Be that deathly life on or as “The Ship,” (Chapter 2), life as “boat people,” which is life marked by the figure of the slave ship—itself like the photograph of the young Haitian girl with “ship” mysteriously, </w:t>
      </w:r>
      <w:r w:rsidRPr="00C01882">
        <w:rPr>
          <w:sz w:val="10"/>
        </w:rPr>
        <w:lastRenderedPageBreak/>
        <w:t xml:space="preserve">menacingly, taped to her forehead (Sharpe returns to this girl and her image throughout the text). Or, be it in “The Hold” of the ship (Chapter 3), known by all its attendant conditions and resonant images, which continues to hold—bind, contain, strangle—us, the very same hold which we (are made to) hold within, in the flesh. Or, be it in the gasping for air against the reality of the “disaster” that is “The Weather” and the water (Chapter 4) that is antiblackness. In every iteration of the space and time of Black life and death, life/death, Sharpe locates a moment, glimpse, or fragment that insists Black life/death through the wake.For Sharpe, this is deathly Black life, and these are its words and doings. </w:t>
      </w:r>
      <w:r w:rsidRPr="00C01882">
        <w:rPr>
          <w:rStyle w:val="TitleChar"/>
          <w:highlight w:val="green"/>
        </w:rPr>
        <w:t>Black life is</w:t>
      </w:r>
      <w:r w:rsidRPr="00C01882">
        <w:rPr>
          <w:sz w:val="10"/>
        </w:rPr>
        <w:t xml:space="preserve"> “</w:t>
      </w:r>
      <w:r w:rsidRPr="00C01882">
        <w:rPr>
          <w:rStyle w:val="TitleChar"/>
          <w:highlight w:val="green"/>
        </w:rPr>
        <w:t>anagrammatical</w:t>
      </w:r>
      <w:r w:rsidRPr="00C01882">
        <w:rPr>
          <w:sz w:val="10"/>
        </w:rPr>
        <w:t>.” “Anagrammatical blackness…exists,” as she puts it, “</w:t>
      </w:r>
      <w:r w:rsidRPr="00C01882">
        <w:rPr>
          <w:rStyle w:val="TitleChar"/>
        </w:rPr>
        <w:t xml:space="preserve">as an index of violability </w:t>
      </w:r>
      <w:r w:rsidRPr="00C01882">
        <w:rPr>
          <w:rStyle w:val="Emphasis"/>
        </w:rPr>
        <w:t>and potentiality</w:t>
      </w:r>
      <w:r w:rsidRPr="00C01882">
        <w:rPr>
          <w:sz w:val="10"/>
        </w:rPr>
        <w:t xml:space="preserve">.” </w:t>
      </w:r>
      <w:r w:rsidRPr="00C01882">
        <w:rPr>
          <w:rStyle w:val="TitleChar"/>
        </w:rPr>
        <w:t>This is</w:t>
      </w:r>
      <w:r w:rsidRPr="00C01882">
        <w:rPr>
          <w:sz w:val="10"/>
        </w:rPr>
        <w:t xml:space="preserve"> a </w:t>
      </w:r>
      <w:r w:rsidRPr="00C01882">
        <w:rPr>
          <w:rStyle w:val="TitleChar"/>
        </w:rPr>
        <w:t>Blackness</w:t>
      </w:r>
      <w:r w:rsidRPr="00C01882">
        <w:rPr>
          <w:sz w:val="10"/>
        </w:rPr>
        <w:t xml:space="preserve"> betwixt and between, </w:t>
      </w:r>
      <w:r w:rsidRPr="00C01882">
        <w:rPr>
          <w:rStyle w:val="TitleChar"/>
        </w:rPr>
        <w:t>caught in the</w:t>
      </w:r>
      <w:r w:rsidRPr="00C01882">
        <w:rPr>
          <w:sz w:val="10"/>
        </w:rPr>
        <w:t xml:space="preserve"> opening/rift/</w:t>
      </w:r>
      <w:r w:rsidRPr="00C01882">
        <w:rPr>
          <w:rStyle w:val="TitleChar"/>
        </w:rPr>
        <w:t>tear marked by this index</w:t>
      </w:r>
      <w:r w:rsidRPr="00C01882">
        <w:rPr>
          <w:sz w:val="10"/>
        </w:rPr>
        <w:t xml:space="preserve">—“blackness anew, </w:t>
      </w:r>
      <w:r w:rsidRPr="00C01882">
        <w:rPr>
          <w:rStyle w:val="TitleChar"/>
        </w:rPr>
        <w:t xml:space="preserve">blackness as </w:t>
      </w:r>
      <w:r w:rsidRPr="00C01882">
        <w:rPr>
          <w:sz w:val="10"/>
        </w:rPr>
        <w:t xml:space="preserve">a/temporal, </w:t>
      </w:r>
      <w:r w:rsidRPr="00C01882">
        <w:rPr>
          <w:rStyle w:val="TitleChar"/>
        </w:rPr>
        <w:t>in and out of place and time</w:t>
      </w:r>
      <w:r w:rsidRPr="00C01882">
        <w:rPr>
          <w:sz w:val="10"/>
        </w:rPr>
        <w:t xml:space="preserve"> putting pressure on meaning </w:t>
      </w:r>
      <w:r w:rsidRPr="00C01882">
        <w:rPr>
          <w:rStyle w:val="TitleChar"/>
        </w:rPr>
        <w:t>and that against which meaning is made</w:t>
      </w:r>
      <w:r w:rsidRPr="00C01882">
        <w:rPr>
          <w:sz w:val="10"/>
        </w:rPr>
        <w:t xml:space="preserve">.” </w:t>
      </w:r>
      <w:r w:rsidRPr="00C01882">
        <w:rPr>
          <w:rStyle w:val="TitleChar"/>
          <w:highlight w:val="green"/>
        </w:rPr>
        <w:t>This</w:t>
      </w:r>
      <w:r w:rsidRPr="00C01882">
        <w:rPr>
          <w:rStyle w:val="TitleChar"/>
        </w:rPr>
        <w:t xml:space="preserve"> is a Black betwixt</w:t>
      </w:r>
      <w:r w:rsidRPr="00C01882">
        <w:rPr>
          <w:sz w:val="10"/>
        </w:rPr>
        <w:t xml:space="preserve">/betweenness. This betwixt/between region, like the asterisk in Trans*, </w:t>
      </w:r>
      <w:r w:rsidRPr="00C01882">
        <w:rPr>
          <w:rStyle w:val="TitleChar"/>
          <w:highlight w:val="green"/>
        </w:rPr>
        <w:t>holds open</w:t>
      </w:r>
      <w:r w:rsidRPr="00C01882">
        <w:rPr>
          <w:sz w:val="10"/>
        </w:rPr>
        <w:t xml:space="preserve"> a space/time in </w:t>
      </w:r>
      <w:r w:rsidRPr="00C01882">
        <w:rPr>
          <w:rStyle w:val="TitleChar"/>
        </w:rPr>
        <w:t xml:space="preserve">the </w:t>
      </w:r>
      <w:r w:rsidRPr="00C01882">
        <w:rPr>
          <w:rStyle w:val="TitleChar"/>
          <w:highlight w:val="green"/>
        </w:rPr>
        <w:t>imagination for</w:t>
      </w:r>
      <w:r w:rsidRPr="00C01882">
        <w:rPr>
          <w:sz w:val="10"/>
        </w:rPr>
        <w:t xml:space="preserve"> “</w:t>
      </w:r>
      <w:r w:rsidRPr="00C01882">
        <w:rPr>
          <w:rStyle w:val="Emphasis"/>
          <w:highlight w:val="green"/>
        </w:rPr>
        <w:t>new modes of writing</w:t>
      </w:r>
      <w:r w:rsidRPr="00C01882">
        <w:rPr>
          <w:sz w:val="10"/>
        </w:rPr>
        <w:t xml:space="preserve">, new modes of making-sensible” with/against the orthographies of the wake, an alternative set of reading and writing practices </w:t>
      </w:r>
      <w:r w:rsidRPr="00C01882">
        <w:rPr>
          <w:rStyle w:val="TitleChar"/>
          <w:highlight w:val="green"/>
        </w:rPr>
        <w:t xml:space="preserve">that carry out </w:t>
      </w:r>
      <w:r w:rsidRPr="00C01882">
        <w:rPr>
          <w:rStyle w:val="Emphasis"/>
          <w:highlight w:val="green"/>
        </w:rPr>
        <w:t>wake work</w:t>
      </w:r>
      <w:r w:rsidRPr="00C01882">
        <w:rPr>
          <w:rStyle w:val="TitleChar"/>
        </w:rPr>
        <w:t>,</w:t>
      </w:r>
      <w:r w:rsidRPr="00C01882">
        <w:rPr>
          <w:sz w:val="10"/>
        </w:rPr>
        <w:t xml:space="preserve"> what Christina Sharpe calls “</w:t>
      </w:r>
      <w:r w:rsidRPr="00C01882">
        <w:rPr>
          <w:rStyle w:val="Emphasis"/>
          <w:highlight w:val="green"/>
        </w:rPr>
        <w:t>Black annotation and</w:t>
      </w:r>
      <w:r w:rsidRPr="00C01882">
        <w:rPr>
          <w:sz w:val="10"/>
        </w:rPr>
        <w:t xml:space="preserve"> Black </w:t>
      </w:r>
      <w:r w:rsidRPr="00C01882">
        <w:rPr>
          <w:rStyle w:val="Emphasis"/>
          <w:highlight w:val="green"/>
        </w:rPr>
        <w:t>redaction</w:t>
      </w:r>
      <w:r w:rsidRPr="00C01882">
        <w:rPr>
          <w:sz w:val="10"/>
        </w:rPr>
        <w:t xml:space="preserve">.” Perhaps most essentially, in relation to the dead, the dying, and “those living lives consigned to the possibility of always-imminent death, life lived in the presence of death,” </w:t>
      </w:r>
      <w:r w:rsidRPr="00C01882">
        <w:rPr>
          <w:rStyle w:val="TitleChar"/>
          <w:highlight w:val="green"/>
        </w:rPr>
        <w:t>Black life</w:t>
      </w:r>
      <w:r w:rsidRPr="00C01882">
        <w:rPr>
          <w:rStyle w:val="TitleChar"/>
        </w:rPr>
        <w:t>—</w:t>
      </w:r>
      <w:r w:rsidRPr="00C01882">
        <w:rPr>
          <w:rStyle w:val="Emphasis"/>
          <w:highlight w:val="green"/>
        </w:rPr>
        <w:t>in</w:t>
      </w:r>
      <w:r w:rsidRPr="00C01882">
        <w:rPr>
          <w:rStyle w:val="Emphasis"/>
        </w:rPr>
        <w:t xml:space="preserve"> blips and </w:t>
      </w:r>
      <w:r w:rsidRPr="00C01882">
        <w:rPr>
          <w:rStyle w:val="Emphasis"/>
          <w:highlight w:val="green"/>
        </w:rPr>
        <w:t>bits</w:t>
      </w:r>
      <w:r w:rsidRPr="00C01882">
        <w:rPr>
          <w:rStyle w:val="TitleChar"/>
        </w:rPr>
        <w:t>, silences and looks—</w:t>
      </w:r>
      <w:r w:rsidRPr="00C01882">
        <w:rPr>
          <w:rStyle w:val="TitleChar"/>
          <w:highlight w:val="green"/>
        </w:rPr>
        <w:t>insists</w:t>
      </w:r>
      <w:r w:rsidRPr="00C01882">
        <w:rPr>
          <w:rStyle w:val="TitleChar"/>
        </w:rPr>
        <w:t xml:space="preserve"> up</w:t>
      </w:r>
      <w:r w:rsidRPr="00C01882">
        <w:rPr>
          <w:rStyle w:val="TitleChar"/>
          <w:highlight w:val="green"/>
        </w:rPr>
        <w:t>on</w:t>
      </w:r>
      <w:r w:rsidRPr="00C01882">
        <w:rPr>
          <w:rStyle w:val="TitleChar"/>
        </w:rPr>
        <w:t xml:space="preserve"> a different kind of holding, </w:t>
      </w:r>
      <w:r w:rsidRPr="00C01882">
        <w:rPr>
          <w:rStyle w:val="TitleChar"/>
          <w:highlight w:val="green"/>
        </w:rPr>
        <w:t xml:space="preserve">an </w:t>
      </w:r>
      <w:r w:rsidRPr="00C01882">
        <w:rPr>
          <w:rStyle w:val="Emphasis"/>
          <w:highlight w:val="green"/>
        </w:rPr>
        <w:t>alternative kind of care</w:t>
      </w:r>
      <w:r w:rsidRPr="00C01882">
        <w:rPr>
          <w:rStyle w:val="TitleChar"/>
        </w:rPr>
        <w:t xml:space="preserve">, and </w:t>
      </w:r>
      <w:r w:rsidRPr="00C01882">
        <w:rPr>
          <w:rStyle w:val="TitleChar"/>
          <w:highlight w:val="green"/>
        </w:rPr>
        <w:t>a</w:t>
      </w:r>
      <w:r w:rsidRPr="00C01882">
        <w:rPr>
          <w:rStyle w:val="TitleChar"/>
        </w:rPr>
        <w:t xml:space="preserve"> violent and </w:t>
      </w:r>
      <w:r w:rsidRPr="00C01882">
        <w:rPr>
          <w:rStyle w:val="Emphasis"/>
          <w:highlight w:val="green"/>
        </w:rPr>
        <w:t>lifesaving</w:t>
      </w:r>
      <w:r w:rsidRPr="00C01882">
        <w:rPr>
          <w:rStyle w:val="TitleChar"/>
        </w:rPr>
        <w:t xml:space="preserve"> kind of </w:t>
      </w:r>
      <w:r w:rsidRPr="00C01882">
        <w:rPr>
          <w:rStyle w:val="TitleChar"/>
          <w:highlight w:val="green"/>
        </w:rPr>
        <w:t>aspiration</w:t>
      </w:r>
      <w:r w:rsidRPr="00C01882">
        <w:rPr>
          <w:rStyle w:val="TitleChar"/>
        </w:rPr>
        <w:t xml:space="preserve">—aspiration, in Sharpe’s use, being the process of “keeping and putting breath back into the Black body” as we approach “the histories and presents” of Black life and death in the wake. To be, to think, and to move with In the Wake is to meet the look of this insistence </w:t>
      </w:r>
      <w:r w:rsidRPr="00C01882">
        <w:rPr>
          <w:rStyle w:val="Emphasis"/>
        </w:rPr>
        <w:t>unflinchingly</w:t>
      </w:r>
      <w:r w:rsidRPr="00C01882">
        <w:rPr>
          <w:rStyle w:val="TitleChar"/>
        </w:rPr>
        <w:t xml:space="preserve">, to linger in that look and to look carefully, with care, and to claim, to accompany, and to hold those dead, dying, and living in death’s proximity in our memory, our thought, and our imagination, through, and as our very consciousness. Without and </w:t>
      </w:r>
      <w:r w:rsidRPr="00C01882">
        <w:rPr>
          <w:rStyle w:val="Emphasis"/>
          <w:highlight w:val="green"/>
        </w:rPr>
        <w:t>against the desire to fantasize a Black</w:t>
      </w:r>
      <w:r w:rsidRPr="00C01882">
        <w:rPr>
          <w:rStyle w:val="TitleChar"/>
        </w:rPr>
        <w:t xml:space="preserve"> humanity and </w:t>
      </w:r>
      <w:r w:rsidRPr="00C01882">
        <w:rPr>
          <w:rStyle w:val="Emphasis"/>
          <w:highlight w:val="green"/>
        </w:rPr>
        <w:t>subject</w:t>
      </w:r>
      <w:r w:rsidRPr="00C01882">
        <w:rPr>
          <w:rStyle w:val="Emphasis"/>
        </w:rPr>
        <w:t xml:space="preserve">ivity </w:t>
      </w:r>
      <w:r w:rsidRPr="00C01882">
        <w:rPr>
          <w:rStyle w:val="Emphasis"/>
          <w:highlight w:val="green"/>
        </w:rPr>
        <w:t>that fills in</w:t>
      </w:r>
      <w:r w:rsidRPr="00C01882">
        <w:rPr>
          <w:rStyle w:val="Emphasis"/>
        </w:rPr>
        <w:t xml:space="preserve"> the silences, </w:t>
      </w:r>
      <w:r w:rsidRPr="00C01882">
        <w:rPr>
          <w:rStyle w:val="Emphasis"/>
          <w:highlight w:val="green"/>
        </w:rPr>
        <w:t>the breaks</w:t>
      </w:r>
      <w:r w:rsidRPr="00C01882">
        <w:rPr>
          <w:rStyle w:val="Emphasis"/>
        </w:rPr>
        <w:t>, the lapses and absences in the archive</w:t>
      </w:r>
      <w:r w:rsidRPr="00C01882">
        <w:rPr>
          <w:rStyle w:val="TitleChar"/>
        </w:rPr>
        <w:t>, In the Wake, and the wake work it practices and theorizes, insists on a reimagining of the way we locate, hold, carry, and, again, really try to see Black life as it is lived bound up with death</w:t>
      </w:r>
      <w:r w:rsidRPr="00C01882">
        <w:rPr>
          <w:sz w:val="10"/>
        </w:rPr>
        <w:t>—</w:t>
      </w:r>
      <w:r w:rsidRPr="00C01882">
        <w:rPr>
          <w:rStyle w:val="TitleChar"/>
        </w:rPr>
        <w:t>as it creates, thinks, and moves with, through, and against storming, disastrous antiblackness</w:t>
      </w:r>
      <w:r w:rsidRPr="00C01882">
        <w:rPr>
          <w:sz w:val="10"/>
        </w:rPr>
        <w:t xml:space="preserve">. What precedes is a circumstantial account. I am unable to capture in this limited space the complexity and beauty of the maneuvers Christina Sharpe makes as she sits with, drifts with, and never abandons, the many Black lives and deaths that give In the Wake, its theorization, and its practices their force; even less am I able to wholly account for the fullness of the “new language…new modes of writing, [and] new modes of making-sensible” she painstakingly develops, applies, and reexamines in her work. This is, after all, only a sounding of a small note of care and careful critique for an extraordinary work. Instead, I will conclude with Sharpe’s own summation of the mission of the text, its theorization of the wake, of its wake work and ours, of the past and ongoing works it holds tightly, and of the work it has inspired and is bound to inspire. At the end of the first chapter, “The Wake,” she writes: </w:t>
      </w:r>
      <w:r w:rsidRPr="00C01882">
        <w:rPr>
          <w:rStyle w:val="TitleChar"/>
        </w:rPr>
        <w:t xml:space="preserve">I want In the Wake to declare that </w:t>
      </w:r>
      <w:r w:rsidRPr="00C01882">
        <w:rPr>
          <w:rStyle w:val="TitleChar"/>
          <w:highlight w:val="green"/>
        </w:rPr>
        <w:t>we are Black</w:t>
      </w:r>
      <w:r w:rsidRPr="00C01882">
        <w:rPr>
          <w:rStyle w:val="TitleChar"/>
        </w:rPr>
        <w:t xml:space="preserve"> peoples in the wake </w:t>
      </w:r>
      <w:r w:rsidRPr="00C01882">
        <w:rPr>
          <w:rStyle w:val="TitleChar"/>
          <w:highlight w:val="green"/>
        </w:rPr>
        <w:t>with no state</w:t>
      </w:r>
      <w:r w:rsidRPr="00C01882">
        <w:rPr>
          <w:rStyle w:val="TitleChar"/>
        </w:rPr>
        <w:t xml:space="preserve"> or nation </w:t>
      </w:r>
      <w:r w:rsidRPr="00C01882">
        <w:rPr>
          <w:rStyle w:val="TitleChar"/>
          <w:highlight w:val="green"/>
        </w:rPr>
        <w:t>to protect us</w:t>
      </w:r>
      <w:r w:rsidRPr="00C01882">
        <w:rPr>
          <w:rStyle w:val="TitleChar"/>
        </w:rPr>
        <w:t>, with no citizenship bound to be respected, and to position us in the modalities of Black life lived in, as, under, despite Black death: to think and be and act from there. It is my particular hope that the praxis of the wake and wake work, the theory and performance of the wake and wake work, as modes of attending to Black life and Black suffering, are imagined and performed here with enough specificity to attend to the direness of the multiple</w:t>
      </w:r>
      <w:r w:rsidRPr="00C01882">
        <w:rPr>
          <w:sz w:val="10"/>
        </w:rPr>
        <w:t xml:space="preserve"> and overlapping </w:t>
      </w:r>
      <w:r w:rsidRPr="00C01882">
        <w:rPr>
          <w:rStyle w:val="TitleChar"/>
        </w:rPr>
        <w:t>presents that we face; it is also my hope that the praxis of the wake and wake work might have enough capaciousness to travel and do work that I have not here been able to imagine or anticipate. To echo Fanon</w:t>
      </w:r>
      <w:r w:rsidRPr="00C01882">
        <w:rPr>
          <w:sz w:val="10"/>
        </w:rPr>
        <w:t xml:space="preserve">, perhaps, here, in the wake, and </w:t>
      </w:r>
      <w:r w:rsidRPr="00C01882">
        <w:rPr>
          <w:rStyle w:val="TitleChar"/>
        </w:rPr>
        <w:t xml:space="preserve">from </w:t>
      </w:r>
      <w:r w:rsidRPr="00C01882">
        <w:rPr>
          <w:rStyle w:val="TitleChar"/>
          <w:highlight w:val="green"/>
        </w:rPr>
        <w:t>In the Wake</w:t>
      </w:r>
      <w:r w:rsidRPr="00C01882">
        <w:rPr>
          <w:sz w:val="10"/>
        </w:rPr>
        <w:t>, and with all the work it holds close, sits with, and aspires/inspires, “</w:t>
      </w:r>
      <w:r w:rsidRPr="00C01882">
        <w:rPr>
          <w:rStyle w:val="TitleChar"/>
          <w:highlight w:val="green"/>
        </w:rPr>
        <w:t xml:space="preserve">might an </w:t>
      </w:r>
      <w:r w:rsidRPr="00C01882">
        <w:rPr>
          <w:rStyle w:val="TitleChar"/>
        </w:rPr>
        <w:t xml:space="preserve">authentic </w:t>
      </w:r>
      <w:r w:rsidRPr="00C01882">
        <w:rPr>
          <w:rStyle w:val="TitleChar"/>
          <w:highlight w:val="green"/>
        </w:rPr>
        <w:t>upheaval be born</w:t>
      </w:r>
      <w:r w:rsidRPr="00C01882">
        <w:rPr>
          <w:sz w:val="10"/>
        </w:rPr>
        <w:t>” (Black Skin White Masks). With In the Wake, Christina Sharpe looks out from the text and really tries to see us, both those here and gone, living and dead, in the wake, for all we are. We might begin, anew, by carefully looking back—double emphasis on care.</w:t>
      </w:r>
    </w:p>
    <w:p w14:paraId="348E22C3" w14:textId="77777777" w:rsidR="00697313" w:rsidRPr="00C01882" w:rsidRDefault="00697313" w:rsidP="00697313"/>
    <w:p w14:paraId="4BD8688F" w14:textId="77777777" w:rsidR="00697313" w:rsidRPr="00C01882" w:rsidRDefault="00697313" w:rsidP="00697313"/>
    <w:p w14:paraId="483007FF" w14:textId="77777777" w:rsidR="00697313" w:rsidRPr="00C01882" w:rsidRDefault="00697313" w:rsidP="00697313">
      <w:pPr>
        <w:pStyle w:val="Heading4"/>
      </w:pPr>
      <w:r w:rsidRPr="00C01882">
        <w:t xml:space="preserve">Black redaction is </w:t>
      </w:r>
      <w:r w:rsidRPr="00C01882">
        <w:rPr>
          <w:u w:val="single"/>
        </w:rPr>
        <w:t>not</w:t>
      </w:r>
      <w:r w:rsidRPr="00C01882">
        <w:t xml:space="preserve"> an accommodation to the dictates of an anti-black world, but a </w:t>
      </w:r>
      <w:r w:rsidRPr="00C01882">
        <w:rPr>
          <w:u w:val="single"/>
        </w:rPr>
        <w:t>transvaluation</w:t>
      </w:r>
      <w:r w:rsidRPr="00C01882">
        <w:t xml:space="preserve"> of pathology that </w:t>
      </w:r>
      <w:r w:rsidRPr="00C01882">
        <w:rPr>
          <w:u w:val="single"/>
        </w:rPr>
        <w:t>energizes</w:t>
      </w:r>
      <w:r w:rsidRPr="00C01882">
        <w:t xml:space="preserve"> social life within death.</w:t>
      </w:r>
    </w:p>
    <w:p w14:paraId="75AF9780" w14:textId="77777777" w:rsidR="00697313" w:rsidRPr="00C01882" w:rsidRDefault="00697313" w:rsidP="00697313">
      <w:r w:rsidRPr="00C01882">
        <w:rPr>
          <w:rStyle w:val="Style13ptBold"/>
        </w:rPr>
        <w:t>Sexton 11</w:t>
      </w:r>
      <w:r w:rsidRPr="00C01882">
        <w:t xml:space="preserve"> </w:t>
      </w:r>
      <w:r w:rsidRPr="00C01882">
        <w:rPr>
          <w:sz w:val="16"/>
          <w:szCs w:val="16"/>
        </w:rPr>
        <w:t xml:space="preserve">(Jared Sexton, Director of African American Studies at UC Irvine.  “The Social Life of Social Death: On Afro-Pessimism and Black Optimism” InTensions Issue 5, Fall/Winter 2011.   </w:t>
      </w:r>
      <w:hyperlink r:id="rId9" w:history="1">
        <w:r w:rsidRPr="00C01882">
          <w:rPr>
            <w:rStyle w:val="Hyperlink"/>
            <w:sz w:val="16"/>
            <w:szCs w:val="16"/>
          </w:rPr>
          <w:t>http://www.yorku.ca/intent/issue5/articles/jaredsexton.php</w:t>
        </w:r>
      </w:hyperlink>
      <w:r w:rsidRPr="00C01882">
        <w:rPr>
          <w:sz w:val="16"/>
          <w:szCs w:val="16"/>
        </w:rPr>
        <w:t xml:space="preserve"> //shree)</w:t>
      </w:r>
    </w:p>
    <w:p w14:paraId="6C540FD8" w14:textId="77777777" w:rsidR="00697313" w:rsidRPr="00C01882" w:rsidRDefault="00697313" w:rsidP="00697313">
      <w:pPr>
        <w:rPr>
          <w:rStyle w:val="TitleChar"/>
        </w:rPr>
      </w:pPr>
      <w:r w:rsidRPr="00C01882">
        <w:rPr>
          <w:sz w:val="10"/>
        </w:rPr>
        <w:t xml:space="preserve">Fanon and his interlocutors, or what appear rather as his fateful adherents, would seem to have a problem embracing black social life because they never really come to believe in it, because they cannot acknowledge the social life from which they speak and of which they speak – as negation and impossibility – as their own (Moten 2008: 192). Another way of putting this might be to say that they are caught in a performative contradiction enabled by disavowal. I wonder, however, whether things are even this clear in Fanon and the readings his writing might facilitate. </w:t>
      </w:r>
      <w:r w:rsidRPr="00C01882">
        <w:rPr>
          <w:rStyle w:val="Emphasis"/>
        </w:rPr>
        <w:t xml:space="preserve">Lewis </w:t>
      </w:r>
      <w:r w:rsidRPr="00C01882">
        <w:rPr>
          <w:rStyle w:val="Emphasis"/>
          <w:highlight w:val="green"/>
        </w:rPr>
        <w:t>Gordon</w:t>
      </w:r>
      <w:r w:rsidRPr="00C01882">
        <w:rPr>
          <w:rStyle w:val="TitleChar"/>
          <w:highlight w:val="green"/>
        </w:rPr>
        <w:t>'s</w:t>
      </w:r>
      <w:r w:rsidRPr="00C01882">
        <w:rPr>
          <w:rStyle w:val="TitleChar"/>
        </w:rPr>
        <w:t xml:space="preserve"> sustained </w:t>
      </w:r>
      <w:r w:rsidRPr="00C01882">
        <w:rPr>
          <w:rStyle w:val="TitleChar"/>
          <w:highlight w:val="green"/>
        </w:rPr>
        <w:t>engagement with Fanon</w:t>
      </w:r>
      <w:r w:rsidRPr="00C01882">
        <w:rPr>
          <w:rStyle w:val="TitleChar"/>
        </w:rPr>
        <w:t xml:space="preserve"> finds him situated in an ethical stance </w:t>
      </w:r>
      <w:r w:rsidRPr="00C01882">
        <w:rPr>
          <w:rStyle w:val="TitleChar"/>
          <w:highlight w:val="green"/>
        </w:rPr>
        <w:t xml:space="preserve">grounded in the </w:t>
      </w:r>
      <w:r w:rsidRPr="00C01882">
        <w:rPr>
          <w:rStyle w:val="Emphasis"/>
          <w:highlight w:val="green"/>
        </w:rPr>
        <w:t>affirmation of blackness</w:t>
      </w:r>
      <w:r w:rsidRPr="00C01882">
        <w:rPr>
          <w:rStyle w:val="TitleChar"/>
        </w:rPr>
        <w:t xml:space="preserve"> in the historic anti-black world.</w:t>
      </w:r>
      <w:r w:rsidRPr="00C01882">
        <w:rPr>
          <w:sz w:val="10"/>
        </w:rPr>
        <w:t xml:space="preserve"> In a response to the discourse of multiracialism emergent in the late twentieth-century United States, for instance, Gordon writes, following Fanon, that "there is no way to reject the thesis that </w:t>
      </w:r>
      <w:r w:rsidRPr="00C01882">
        <w:rPr>
          <w:sz w:val="10"/>
        </w:rPr>
        <w:lastRenderedPageBreak/>
        <w:t xml:space="preserve">there is something wrong with being black beyond the willingness to 'be' black – not in terms of convenient fads of playing blackness, but in paying the costs of anti-blackness on a global scale. Against the raceless credo, then, racism cannot be rejected without a dialectic in which humanity experiences a blackened world" (Gordon 1997: 67). What is this willingness to 'be' black, of choosing to be black affirmatively rather than reluctantly, that Gordon finds as the key ethical moment in Fanon? Elsewhere, in a discussion of W. E. B. Du Bois on the study of black folk, Gordon restates an existential phenomenological conception of the anti-black world developed across his first several books: "Blacks here suffer the phobogenic reality posed by the spirit of racial seriousness. In effect, they more than symbolize or signify various social pathologies – they become them. In our anti-black world, blacks are pathology" (Gordon 2000: 87). This conception would seem to support to Moten's contention that even much radical black studies scholarship sustains the association of blackness with a certain sense of decay and thereby fortifies and extends the interlocutory life of widely accepted political common sense. In fact, it would seem that Gordon deepens the already problematic association to the level of identity. And yet, </w:t>
      </w:r>
      <w:r w:rsidRPr="00C01882">
        <w:rPr>
          <w:rStyle w:val="TitleChar"/>
        </w:rPr>
        <w:t xml:space="preserve">this is precisely what Gordon argues is the value and insight of Fanon: he fully </w:t>
      </w:r>
      <w:r w:rsidRPr="00C01882">
        <w:rPr>
          <w:rStyle w:val="TitleChar"/>
          <w:highlight w:val="green"/>
        </w:rPr>
        <w:t>accepts the definition of him</w:t>
      </w:r>
      <w:r w:rsidRPr="00C01882">
        <w:rPr>
          <w:rStyle w:val="TitleChar"/>
        </w:rPr>
        <w:t xml:space="preserve">self </w:t>
      </w:r>
      <w:r w:rsidRPr="00C01882">
        <w:rPr>
          <w:rStyle w:val="TitleChar"/>
          <w:highlight w:val="green"/>
        </w:rPr>
        <w:t xml:space="preserve">as </w:t>
      </w:r>
      <w:r w:rsidRPr="00C01882">
        <w:rPr>
          <w:rStyle w:val="Emphasis"/>
          <w:highlight w:val="green"/>
        </w:rPr>
        <w:t>pathological</w:t>
      </w:r>
      <w:r w:rsidRPr="00C01882">
        <w:rPr>
          <w:rStyle w:val="TitleChar"/>
        </w:rPr>
        <w:t xml:space="preserve"> as it is imposed by a world that knows itself through that imposition, </w:t>
      </w:r>
      <w:r w:rsidRPr="00C01882">
        <w:rPr>
          <w:rStyle w:val="TitleChar"/>
          <w:highlight w:val="green"/>
        </w:rPr>
        <w:t>rather than remaining in a reactive stance that insists on</w:t>
      </w:r>
      <w:r w:rsidRPr="00C01882">
        <w:rPr>
          <w:rStyle w:val="TitleChar"/>
        </w:rPr>
        <w:t xml:space="preserve"> the </w:t>
      </w:r>
      <w:r w:rsidRPr="00C01882">
        <w:rPr>
          <w:rStyle w:val="TitleChar"/>
          <w:highlight w:val="green"/>
        </w:rPr>
        <w:t>heterogeneity between a self</w:t>
      </w:r>
      <w:r w:rsidRPr="00C01882">
        <w:rPr>
          <w:rStyle w:val="TitleChar"/>
        </w:rPr>
        <w:t xml:space="preserve"> </w:t>
      </w:r>
      <w:r w:rsidRPr="00C01882">
        <w:rPr>
          <w:rStyle w:val="TitleChar"/>
          <w:highlight w:val="green"/>
        </w:rPr>
        <w:t>and an imago</w:t>
      </w:r>
      <w:r w:rsidRPr="00C01882">
        <w:rPr>
          <w:rStyle w:val="TitleChar"/>
        </w:rPr>
        <w:t xml:space="preserve"> originating </w:t>
      </w:r>
      <w:r w:rsidRPr="00C01882">
        <w:rPr>
          <w:rStyle w:val="TitleChar"/>
          <w:highlight w:val="green"/>
        </w:rPr>
        <w:t>in culture</w:t>
      </w:r>
      <w:r w:rsidRPr="00C01882">
        <w:rPr>
          <w:sz w:val="10"/>
        </w:rPr>
        <w:t xml:space="preserve">. Though it may appear counter-intuitive, or rather because it is counter-intuitive, </w:t>
      </w:r>
      <w:r w:rsidRPr="00C01882">
        <w:rPr>
          <w:rStyle w:val="TitleChar"/>
          <w:highlight w:val="green"/>
        </w:rPr>
        <w:t>this</w:t>
      </w:r>
      <w:r w:rsidRPr="00C01882">
        <w:rPr>
          <w:rStyle w:val="TitleChar"/>
        </w:rPr>
        <w:t xml:space="preserve"> acceptance or affirmation is active; it </w:t>
      </w:r>
      <w:r w:rsidRPr="00C01882">
        <w:rPr>
          <w:rStyle w:val="TitleChar"/>
          <w:highlight w:val="green"/>
        </w:rPr>
        <w:t>is</w:t>
      </w:r>
      <w:r w:rsidRPr="00C01882">
        <w:rPr>
          <w:rStyle w:val="TitleChar"/>
        </w:rPr>
        <w:t xml:space="preserve"> a </w:t>
      </w:r>
      <w:r w:rsidRPr="00C01882">
        <w:rPr>
          <w:rStyle w:val="TitleChar"/>
          <w:highlight w:val="green"/>
        </w:rPr>
        <w:t>willing</w:t>
      </w:r>
      <w:r w:rsidRPr="00C01882">
        <w:rPr>
          <w:rStyle w:val="TitleChar"/>
        </w:rPr>
        <w:t xml:space="preserve"> or willingness, in other words, </w:t>
      </w:r>
      <w:r w:rsidRPr="00C01882">
        <w:rPr>
          <w:rStyle w:val="TitleChar"/>
          <w:highlight w:val="green"/>
        </w:rPr>
        <w:t>to pay whatever</w:t>
      </w:r>
      <w:r w:rsidRPr="00C01882">
        <w:rPr>
          <w:rStyle w:val="TitleChar"/>
        </w:rPr>
        <w:t xml:space="preserve"> social </w:t>
      </w:r>
      <w:r w:rsidRPr="00C01882">
        <w:rPr>
          <w:rStyle w:val="TitleChar"/>
          <w:highlight w:val="green"/>
        </w:rPr>
        <w:t>costs accrue to</w:t>
      </w:r>
      <w:r w:rsidRPr="00C01882">
        <w:rPr>
          <w:rStyle w:val="TitleChar"/>
        </w:rPr>
        <w:t xml:space="preserve"> being black, to </w:t>
      </w:r>
      <w:r w:rsidRPr="00C01882">
        <w:rPr>
          <w:rStyle w:val="TitleChar"/>
          <w:highlight w:val="green"/>
        </w:rPr>
        <w:t>inhabiting blackness</w:t>
      </w:r>
      <w:r w:rsidRPr="00C01882">
        <w:rPr>
          <w:rStyle w:val="TitleChar"/>
        </w:rPr>
        <w:t>, to living a black social life under the shadow of social death</w:t>
      </w:r>
      <w:r w:rsidRPr="00C01882">
        <w:rPr>
          <w:sz w:val="10"/>
        </w:rPr>
        <w:t xml:space="preserve">. </w:t>
      </w:r>
      <w:r w:rsidRPr="00C01882">
        <w:rPr>
          <w:rStyle w:val="Emphasis"/>
          <w:highlight w:val="green"/>
        </w:rPr>
        <w:t>This is not an accommodation to the dictates of the anti-black world</w:t>
      </w:r>
      <w:r w:rsidRPr="00C01882">
        <w:rPr>
          <w:rStyle w:val="TitleChar"/>
        </w:rPr>
        <w:t xml:space="preserve">. The affirmation of blackness, which is to say </w:t>
      </w:r>
      <w:r w:rsidRPr="00C01882">
        <w:rPr>
          <w:rStyle w:val="TitleChar"/>
          <w:highlight w:val="green"/>
        </w:rPr>
        <w:t>an affirmation of pathological being</w:t>
      </w:r>
      <w:r w:rsidRPr="00C01882">
        <w:rPr>
          <w:rStyle w:val="TitleChar"/>
        </w:rPr>
        <w:t xml:space="preserve">, </w:t>
      </w:r>
      <w:r w:rsidRPr="00C01882">
        <w:rPr>
          <w:rStyle w:val="TitleChar"/>
          <w:highlight w:val="green"/>
        </w:rPr>
        <w:t>is a refusal to distance</w:t>
      </w:r>
      <w:r w:rsidRPr="00C01882">
        <w:rPr>
          <w:rStyle w:val="TitleChar"/>
        </w:rPr>
        <w:t xml:space="preserve"> oneself </w:t>
      </w:r>
      <w:r w:rsidRPr="00C01882">
        <w:rPr>
          <w:rStyle w:val="TitleChar"/>
          <w:highlight w:val="green"/>
        </w:rPr>
        <w:t xml:space="preserve">from blackness in a valorization </w:t>
      </w:r>
      <w:r w:rsidRPr="00C01882">
        <w:rPr>
          <w:rStyle w:val="TitleChar"/>
        </w:rPr>
        <w:t xml:space="preserve">of minor differences </w:t>
      </w:r>
      <w:r w:rsidRPr="00C01882">
        <w:rPr>
          <w:rStyle w:val="TitleChar"/>
          <w:highlight w:val="green"/>
        </w:rPr>
        <w:t xml:space="preserve">that </w:t>
      </w:r>
      <w:r w:rsidRPr="00C01882">
        <w:rPr>
          <w:rStyle w:val="Emphasis"/>
          <w:highlight w:val="green"/>
        </w:rPr>
        <w:t>bring one closer to health, life, or sociality</w:t>
      </w:r>
      <w:r w:rsidRPr="00C01882">
        <w:rPr>
          <w:sz w:val="10"/>
        </w:rPr>
        <w:t xml:space="preserve">. Fanon writes in the first chapter of Black Skin, White Masks: "A Senegalese who learns Creole to pass for Antillean is a case of alienation. The Antilleans who make a mockery out of him are lacking in judgment" (Fanon 2008: 21). In a world structured by the twin axioms of white superiority and black inferiority, of white existence and black non-existence, a world structured by a negative categorical imperative – "above all, don’t be black" (Gordon 1997: 63) – in this world, the zero degree of transformation is the turn toward blackness, a turn toward the shame, as it were, that "resides in the idea that 'I am thought of as less than human'" (Nyong'o 2002: 389). [22] In this </w:t>
      </w:r>
      <w:r w:rsidRPr="00C01882">
        <w:rPr>
          <w:rStyle w:val="TitleChar"/>
          <w:highlight w:val="green"/>
        </w:rPr>
        <w:t>we</w:t>
      </w:r>
      <w:r w:rsidRPr="00C01882">
        <w:rPr>
          <w:sz w:val="10"/>
        </w:rPr>
        <w:t xml:space="preserve"> might </w:t>
      </w:r>
      <w:r w:rsidRPr="00C01882">
        <w:rPr>
          <w:rStyle w:val="TitleChar"/>
          <w:highlight w:val="green"/>
        </w:rPr>
        <w:t xml:space="preserve">create a </w:t>
      </w:r>
      <w:r w:rsidRPr="00C01882">
        <w:rPr>
          <w:rStyle w:val="Emphasis"/>
          <w:highlight w:val="green"/>
        </w:rPr>
        <w:t>transvaluation</w:t>
      </w:r>
      <w:r w:rsidRPr="00C01882">
        <w:rPr>
          <w:rStyle w:val="TitleChar"/>
          <w:highlight w:val="green"/>
        </w:rPr>
        <w:t xml:space="preserve"> of pathology</w:t>
      </w:r>
      <w:r w:rsidRPr="00C01882">
        <w:rPr>
          <w:rStyle w:val="TitleChar"/>
        </w:rPr>
        <w:t xml:space="preserve"> itself, something like an embrace of pathology without pathos</w:t>
      </w:r>
      <w:r w:rsidRPr="00C01882">
        <w:rPr>
          <w:sz w:val="10"/>
        </w:rPr>
        <w:t xml:space="preserve">. To speak of black social life and black social death, black social life against black social death, black social life as black social death, black social life in black social death – all of this is to find oneself in the midst of an argument that is also a profound agreement, an agreement that takes shape in (between) meconnaissance and (dis)belief. </w:t>
      </w:r>
      <w:r w:rsidRPr="00C01882">
        <w:rPr>
          <w:rStyle w:val="TitleChar"/>
        </w:rPr>
        <w:t xml:space="preserve">Black optimism is not the negation of the negation that is afro-pessimism, just as black social life does not negate black social death by vitalizing it. A living death is a much a death as it is a living. </w:t>
      </w:r>
      <w:r w:rsidRPr="00C01882">
        <w:rPr>
          <w:rStyle w:val="TitleChar"/>
          <w:highlight w:val="green"/>
        </w:rPr>
        <w:t>Nothing in afro-pessimism suggests</w:t>
      </w:r>
      <w:r w:rsidRPr="00C01882">
        <w:rPr>
          <w:rStyle w:val="TitleChar"/>
        </w:rPr>
        <w:t xml:space="preserve"> that </w:t>
      </w:r>
      <w:r w:rsidRPr="00C01882">
        <w:rPr>
          <w:rStyle w:val="TitleChar"/>
          <w:highlight w:val="green"/>
        </w:rPr>
        <w:t>there is no black</w:t>
      </w:r>
      <w:r w:rsidRPr="00C01882">
        <w:rPr>
          <w:rStyle w:val="TitleChar"/>
        </w:rPr>
        <w:t xml:space="preserve"> (</w:t>
      </w:r>
      <w:r w:rsidRPr="00C01882">
        <w:rPr>
          <w:rStyle w:val="TitleChar"/>
          <w:highlight w:val="green"/>
        </w:rPr>
        <w:t>social</w:t>
      </w:r>
      <w:r w:rsidRPr="00C01882">
        <w:rPr>
          <w:rStyle w:val="TitleChar"/>
        </w:rPr>
        <w:t xml:space="preserve">) </w:t>
      </w:r>
      <w:r w:rsidRPr="00C01882">
        <w:rPr>
          <w:rStyle w:val="TitleChar"/>
          <w:highlight w:val="green"/>
        </w:rPr>
        <w:t>life</w:t>
      </w:r>
      <w:r w:rsidRPr="00C01882">
        <w:rPr>
          <w:rStyle w:val="TitleChar"/>
        </w:rPr>
        <w:t xml:space="preserve">, </w:t>
      </w:r>
      <w:r w:rsidRPr="00C01882">
        <w:rPr>
          <w:rStyle w:val="TitleChar"/>
          <w:highlight w:val="green"/>
        </w:rPr>
        <w:t>only that black life is not</w:t>
      </w:r>
      <w:r w:rsidRPr="00C01882">
        <w:rPr>
          <w:rStyle w:val="TitleChar"/>
        </w:rPr>
        <w:t xml:space="preserve"> social life </w:t>
      </w:r>
      <w:r w:rsidRPr="00C01882">
        <w:rPr>
          <w:rStyle w:val="TitleChar"/>
          <w:highlight w:val="green"/>
        </w:rPr>
        <w:t>in the universe formed by the codes of state</w:t>
      </w:r>
      <w:r w:rsidRPr="00C01882">
        <w:rPr>
          <w:rStyle w:val="TitleChar"/>
        </w:rPr>
        <w:t xml:space="preserve"> and civil society, of citizen and subject, of nation and culture, of people and place, of history </w:t>
      </w:r>
      <w:r w:rsidRPr="00C01882">
        <w:rPr>
          <w:rStyle w:val="TitleChar"/>
          <w:highlight w:val="green"/>
        </w:rPr>
        <w:t>and heritage</w:t>
      </w:r>
      <w:r w:rsidRPr="00C01882">
        <w:rPr>
          <w:rStyle w:val="TitleChar"/>
        </w:rPr>
        <w:t>, of all the things that colonial society has in common with the colonized, of all that capital has in common with labor</w:t>
      </w:r>
      <w:r w:rsidRPr="00C01882">
        <w:rPr>
          <w:sz w:val="10"/>
        </w:rPr>
        <w:t xml:space="preserve"> – the modern world system. [23] </w:t>
      </w:r>
      <w:r w:rsidRPr="00C01882">
        <w:rPr>
          <w:rStyle w:val="TitleChar"/>
          <w:highlight w:val="green"/>
        </w:rPr>
        <w:t>Black life is not lived in the world</w:t>
      </w:r>
      <w:r w:rsidRPr="00C01882">
        <w:rPr>
          <w:rStyle w:val="TitleChar"/>
        </w:rPr>
        <w:t xml:space="preserve"> that the world lives in, </w:t>
      </w:r>
      <w:r w:rsidRPr="00C01882">
        <w:rPr>
          <w:rStyle w:val="TitleChar"/>
          <w:highlight w:val="green"/>
        </w:rPr>
        <w:t>but it is</w:t>
      </w:r>
      <w:r w:rsidRPr="00C01882">
        <w:rPr>
          <w:rStyle w:val="TitleChar"/>
        </w:rPr>
        <w:t xml:space="preserve"> lived </w:t>
      </w:r>
      <w:r w:rsidRPr="00C01882">
        <w:rPr>
          <w:rStyle w:val="TitleChar"/>
          <w:highlight w:val="green"/>
        </w:rPr>
        <w:t>underground, in outer space</w:t>
      </w:r>
      <w:r w:rsidRPr="00C01882">
        <w:rPr>
          <w:rStyle w:val="TitleChar"/>
        </w:rPr>
        <w:t>.</w:t>
      </w:r>
      <w:r w:rsidRPr="00C01882">
        <w:rPr>
          <w:sz w:val="10"/>
        </w:rPr>
        <w:t xml:space="preserve"> This is agreed. That is to say, </w:t>
      </w:r>
      <w:r w:rsidRPr="00C01882">
        <w:rPr>
          <w:rStyle w:val="TitleChar"/>
          <w:highlight w:val="green"/>
        </w:rPr>
        <w:t xml:space="preserve">what </w:t>
      </w:r>
      <w:r w:rsidRPr="00C01882">
        <w:rPr>
          <w:rStyle w:val="Emphasis"/>
          <w:highlight w:val="green"/>
        </w:rPr>
        <w:t>Moten</w:t>
      </w:r>
      <w:r w:rsidRPr="00C01882">
        <w:rPr>
          <w:rStyle w:val="TitleChar"/>
          <w:highlight w:val="green"/>
        </w:rPr>
        <w:t xml:space="preserve"> asserts against afro-pessimism is</w:t>
      </w:r>
      <w:r w:rsidRPr="00C01882">
        <w:rPr>
          <w:rStyle w:val="TitleChar"/>
        </w:rPr>
        <w:t xml:space="preserve"> a point </w:t>
      </w:r>
      <w:r w:rsidRPr="00C01882">
        <w:rPr>
          <w:rStyle w:val="Emphasis"/>
          <w:highlight w:val="green"/>
        </w:rPr>
        <w:t>already affirmed</w:t>
      </w:r>
      <w:r w:rsidRPr="00C01882">
        <w:rPr>
          <w:rStyle w:val="Emphasis"/>
        </w:rPr>
        <w:t xml:space="preserve"> by afro-pessimism</w:t>
      </w:r>
      <w:r w:rsidRPr="00C01882">
        <w:rPr>
          <w:sz w:val="10"/>
        </w:rPr>
        <w:t xml:space="preserve">, is, in fact, one of the most polemical dimensions of afro-pessimism as a project: namely, that black life is not social, or rather that black life is lived in social death. Double emphasis, on lived and on death. That's the whole point of the enterprise at some level. It is all about the implications of this agreed upon point where arguments (should) begin, but they cannot (yet) proceed. Wilderson's is an analysis of the law in its operation as "police power and racial prerogative both under and after slavery" (Wagner 2009: 243). So too is Moten's analysis, at least that just-less-than-half of the intellectual labor committed to the object of black studies as critique of (the anti-blackness of) Western civilization. But </w:t>
      </w:r>
      <w:r w:rsidRPr="00C01882">
        <w:rPr>
          <w:rStyle w:val="TitleChar"/>
        </w:rPr>
        <w:t>Moten is just that much more interested in how black social life steals away or escapes from the law, how it frustrates the police power and, in so doing, calls that very policing into being in the first place. The policing of black freedom, then, is aimed less at its dreaded prospect</w:t>
      </w:r>
      <w:r w:rsidRPr="00C01882">
        <w:rPr>
          <w:sz w:val="10"/>
        </w:rPr>
        <w:t xml:space="preserve">, apocalyptic rhetoric notwithstanding, </w:t>
      </w:r>
      <w:r w:rsidRPr="00C01882">
        <w:rPr>
          <w:rStyle w:val="TitleChar"/>
        </w:rPr>
        <w:t>than at its irreducible precedence. The logical and ontological priority of the unorthodox self-predicating activity of blackness, the "improvisatory exteriority" or "improvisational immanence" that blackness is, renders the law dependent upon what it polices. This is not the noble agency of resistance. It is a reticence or reluctance that we might not know if it were not pushing back, so long as we know that this pushing back is really a pushing forward</w:t>
      </w:r>
      <w:r w:rsidRPr="00C01882">
        <w:rPr>
          <w:sz w:val="10"/>
        </w:rPr>
        <w:t xml:space="preserve">. So, in this perverse sense, black social death is black social life. The object of black studies is the aim of black studies. </w:t>
      </w:r>
      <w:r w:rsidRPr="00C01882">
        <w:rPr>
          <w:rStyle w:val="TitleChar"/>
          <w:highlight w:val="green"/>
        </w:rPr>
        <w:t>The</w:t>
      </w:r>
      <w:r w:rsidRPr="00C01882">
        <w:rPr>
          <w:rStyle w:val="TitleChar"/>
        </w:rPr>
        <w:t xml:space="preserve"> most radical </w:t>
      </w:r>
      <w:r w:rsidRPr="00C01882">
        <w:rPr>
          <w:rStyle w:val="TitleChar"/>
          <w:highlight w:val="green"/>
        </w:rPr>
        <w:t xml:space="preserve">negation of the anti-black world </w:t>
      </w:r>
      <w:r w:rsidRPr="00C01882">
        <w:rPr>
          <w:rStyle w:val="Emphasis"/>
          <w:highlight w:val="green"/>
        </w:rPr>
        <w:t>is</w:t>
      </w:r>
      <w:r w:rsidRPr="00C01882">
        <w:rPr>
          <w:rStyle w:val="TitleChar"/>
        </w:rPr>
        <w:t xml:space="preserve"> the most radical affirmation of a blackened world. Afro-pessimism is "not but nothing other than" </w:t>
      </w:r>
      <w:r w:rsidRPr="00C01882">
        <w:rPr>
          <w:rStyle w:val="TitleChar"/>
          <w:highlight w:val="green"/>
        </w:rPr>
        <w:t>black optimism</w:t>
      </w:r>
    </w:p>
    <w:p w14:paraId="6FF0C588" w14:textId="77777777" w:rsidR="00697313" w:rsidRPr="00C01882" w:rsidRDefault="00697313" w:rsidP="00697313"/>
    <w:p w14:paraId="2B5992AB" w14:textId="7A489C43" w:rsidR="00697313" w:rsidRPr="00C01882" w:rsidRDefault="0059600D" w:rsidP="00697313">
      <w:pPr>
        <w:pStyle w:val="Heading2"/>
      </w:pPr>
      <w:r w:rsidRPr="00C01882">
        <w:lastRenderedPageBreak/>
        <w:t>Case</w:t>
      </w:r>
    </w:p>
    <w:p w14:paraId="23A15FB0" w14:textId="77777777" w:rsidR="00863E3D" w:rsidRPr="00C01882" w:rsidRDefault="00863E3D" w:rsidP="00863E3D">
      <w:pPr>
        <w:pStyle w:val="Heading4"/>
      </w:pPr>
      <w:r w:rsidRPr="00C01882">
        <w:t xml:space="preserve">Vote </w:t>
      </w:r>
      <w:r w:rsidRPr="00C01882">
        <w:rPr>
          <w:u w:val="single"/>
        </w:rPr>
        <w:t>NEG</w:t>
      </w:r>
      <w:r w:rsidRPr="00C01882">
        <w:t xml:space="preserve"> on presumption---scholars have been circulating their arguments outside of debate, and no change has happened. No reason the symbolic affirmation of voting AFF is key.</w:t>
      </w:r>
    </w:p>
    <w:p w14:paraId="00E0AED8" w14:textId="77777777" w:rsidR="00863E3D" w:rsidRPr="00C01882" w:rsidRDefault="00863E3D" w:rsidP="00863E3D"/>
    <w:p w14:paraId="46A04805" w14:textId="77777777" w:rsidR="00863E3D" w:rsidRPr="00C01882" w:rsidRDefault="00863E3D" w:rsidP="00863E3D">
      <w:pPr>
        <w:pStyle w:val="Heading4"/>
      </w:pPr>
      <w:r w:rsidRPr="00C01882">
        <w:t xml:space="preserve">The AFF can’t escape the neoliberal university </w:t>
      </w:r>
    </w:p>
    <w:p w14:paraId="0DF7C076" w14:textId="77777777" w:rsidR="00863E3D" w:rsidRPr="00C01882" w:rsidRDefault="00863E3D" w:rsidP="00863E3D">
      <w:r w:rsidRPr="00C01882">
        <w:t xml:space="preserve">Aidan </w:t>
      </w:r>
      <w:r w:rsidRPr="00C01882">
        <w:rPr>
          <w:rStyle w:val="Style13ptBold"/>
        </w:rPr>
        <w:t>Gnoth 19</w:t>
      </w:r>
      <w:r w:rsidRPr="00C01882">
        <w:t>, PhD Graduate and Researcher at the National Centre for Peace and Conflict Studies at University of Otago, “A crisis of criticality? Reimagining academia in international peacebuilding,” Thesis for doctorate degree in Philosophy at the University of Otago, November 2019, https://ourarchive.otago.ac.nz/bitstream/handle/10523/9990/Gnoth%20Aidan%20-%20A%20Crisis%20of%20Criticality.pdf?sequence=1</w:t>
      </w:r>
    </w:p>
    <w:p w14:paraId="749F293C" w14:textId="77777777" w:rsidR="00863E3D" w:rsidRPr="00C01882" w:rsidRDefault="00863E3D" w:rsidP="00863E3D">
      <w:pPr>
        <w:rPr>
          <w:sz w:val="16"/>
        </w:rPr>
      </w:pPr>
      <w:r w:rsidRPr="00C01882">
        <w:rPr>
          <w:rStyle w:val="StyleUnderline"/>
          <w:highlight w:val="green"/>
        </w:rPr>
        <w:t>Intellectuals</w:t>
      </w:r>
      <w:r w:rsidRPr="00C01882">
        <w:rPr>
          <w:sz w:val="16"/>
        </w:rPr>
        <w:t xml:space="preserve">, particularly </w:t>
      </w:r>
      <w:r w:rsidRPr="00C01882">
        <w:rPr>
          <w:rStyle w:val="StyleUnderline"/>
        </w:rPr>
        <w:t>within Western societies</w:t>
      </w:r>
      <w:r w:rsidRPr="00C01882">
        <w:rPr>
          <w:sz w:val="16"/>
        </w:rPr>
        <w:t xml:space="preserve">, </w:t>
      </w:r>
      <w:r w:rsidRPr="00C01882">
        <w:rPr>
          <w:rStyle w:val="StyleUnderline"/>
          <w:highlight w:val="green"/>
        </w:rPr>
        <w:t>occupy</w:t>
      </w:r>
      <w:r w:rsidRPr="00C01882">
        <w:rPr>
          <w:sz w:val="16"/>
          <w:highlight w:val="green"/>
        </w:rPr>
        <w:t xml:space="preserve"> </w:t>
      </w:r>
      <w:r w:rsidRPr="00C01882">
        <w:rPr>
          <w:rStyle w:val="Emphasis"/>
          <w:highlight w:val="green"/>
        </w:rPr>
        <w:t>privileged positions</w:t>
      </w:r>
      <w:r w:rsidRPr="00C01882">
        <w:rPr>
          <w:sz w:val="16"/>
        </w:rPr>
        <w:t xml:space="preserve"> </w:t>
      </w:r>
      <w:r w:rsidRPr="00C01882">
        <w:rPr>
          <w:rStyle w:val="StyleUnderline"/>
        </w:rPr>
        <w:t xml:space="preserve">which enable them to </w:t>
      </w:r>
      <w:r w:rsidRPr="00C01882">
        <w:rPr>
          <w:rStyle w:val="Emphasis"/>
        </w:rPr>
        <w:t>scrutinize</w:t>
      </w:r>
      <w:r w:rsidRPr="00C01882">
        <w:rPr>
          <w:rStyle w:val="StyleUnderline"/>
        </w:rPr>
        <w:t xml:space="preserve"> the actions of those in power</w:t>
      </w:r>
      <w:r w:rsidRPr="00C01882">
        <w:rPr>
          <w:sz w:val="16"/>
        </w:rPr>
        <w:t xml:space="preserve"> – </w:t>
      </w:r>
      <w:r w:rsidRPr="00C01882">
        <w:rPr>
          <w:rStyle w:val="StyleUnderline"/>
        </w:rPr>
        <w:t xml:space="preserve">having the </w:t>
      </w:r>
      <w:r w:rsidRPr="00C01882">
        <w:rPr>
          <w:rStyle w:val="Emphasis"/>
        </w:rPr>
        <w:t>time</w:t>
      </w:r>
      <w:r w:rsidRPr="00C01882">
        <w:rPr>
          <w:rStyle w:val="StyleUnderline"/>
        </w:rPr>
        <w:t xml:space="preserve">, </w:t>
      </w:r>
      <w:r w:rsidRPr="00C01882">
        <w:rPr>
          <w:rStyle w:val="Emphasis"/>
        </w:rPr>
        <w:t>expertise</w:t>
      </w:r>
      <w:r w:rsidRPr="00C01882">
        <w:rPr>
          <w:sz w:val="16"/>
        </w:rPr>
        <w:t xml:space="preserve">, </w:t>
      </w:r>
      <w:r w:rsidRPr="00C01882">
        <w:rPr>
          <w:rStyle w:val="StyleUnderline"/>
        </w:rPr>
        <w:t>and</w:t>
      </w:r>
      <w:r w:rsidRPr="00C01882">
        <w:rPr>
          <w:sz w:val="16"/>
        </w:rPr>
        <w:t xml:space="preserve"> </w:t>
      </w:r>
      <w:r w:rsidRPr="00C01882">
        <w:rPr>
          <w:rStyle w:val="Emphasis"/>
        </w:rPr>
        <w:t>resources</w:t>
      </w:r>
      <w:r w:rsidRPr="00C01882">
        <w:rPr>
          <w:sz w:val="16"/>
        </w:rPr>
        <w:t xml:space="preserve"> </w:t>
      </w:r>
      <w:r w:rsidRPr="00C01882">
        <w:rPr>
          <w:rStyle w:val="StyleUnderline"/>
        </w:rPr>
        <w:t>to analyse motives, expose lies, and</w:t>
      </w:r>
      <w:r w:rsidRPr="00C01882">
        <w:rPr>
          <w:sz w:val="16"/>
        </w:rPr>
        <w:t xml:space="preserve"> </w:t>
      </w:r>
      <w:r w:rsidRPr="00C01882">
        <w:rPr>
          <w:rStyle w:val="StyleUnderline"/>
        </w:rPr>
        <w:t>imagine alternative futures</w:t>
      </w:r>
      <w:r w:rsidRPr="00C01882">
        <w:rPr>
          <w:sz w:val="16"/>
        </w:rPr>
        <w:t xml:space="preserve">. </w:t>
      </w:r>
      <w:r w:rsidRPr="00C01882">
        <w:rPr>
          <w:rStyle w:val="StyleUnderline"/>
        </w:rPr>
        <w:t xml:space="preserve">This ability is not a given however, and it manifests in a multitude of ways as </w:t>
      </w:r>
      <w:r w:rsidRPr="00C01882">
        <w:rPr>
          <w:rStyle w:val="StyleUnderline"/>
          <w:highlight w:val="green"/>
        </w:rPr>
        <w:t>academics’</w:t>
      </w:r>
      <w:r w:rsidRPr="00C01882">
        <w:rPr>
          <w:sz w:val="16"/>
        </w:rPr>
        <w:t xml:space="preserve"> </w:t>
      </w:r>
      <w:r w:rsidRPr="00C01882">
        <w:rPr>
          <w:rStyle w:val="StyleUnderline"/>
        </w:rPr>
        <w:t xml:space="preserve">epistemological and ontological </w:t>
      </w:r>
      <w:r w:rsidRPr="00C01882">
        <w:rPr>
          <w:rStyle w:val="Emphasis"/>
          <w:highlight w:val="green"/>
        </w:rPr>
        <w:t>biases</w:t>
      </w:r>
      <w:r w:rsidRPr="00C01882">
        <w:rPr>
          <w:sz w:val="16"/>
        </w:rPr>
        <w:t xml:space="preserve">, </w:t>
      </w:r>
      <w:r w:rsidRPr="00C01882">
        <w:rPr>
          <w:rStyle w:val="Emphasis"/>
        </w:rPr>
        <w:t xml:space="preserve">normative </w:t>
      </w:r>
      <w:r w:rsidRPr="00C01882">
        <w:rPr>
          <w:rStyle w:val="Emphasis"/>
          <w:highlight w:val="green"/>
        </w:rPr>
        <w:t>interests</w:t>
      </w:r>
      <w:r w:rsidRPr="00C01882">
        <w:rPr>
          <w:sz w:val="16"/>
          <w:highlight w:val="green"/>
        </w:rPr>
        <w:t xml:space="preserve">, </w:t>
      </w:r>
      <w:r w:rsidRPr="00C01882">
        <w:rPr>
          <w:rStyle w:val="StyleUnderline"/>
          <w:highlight w:val="green"/>
        </w:rPr>
        <w:t>and</w:t>
      </w:r>
      <w:r w:rsidRPr="00C01882">
        <w:rPr>
          <w:sz w:val="16"/>
          <w:highlight w:val="green"/>
        </w:rPr>
        <w:t xml:space="preserve"> </w:t>
      </w:r>
      <w:r w:rsidRPr="00C01882">
        <w:rPr>
          <w:rStyle w:val="Emphasis"/>
          <w:highlight w:val="green"/>
        </w:rPr>
        <w:t>career security</w:t>
      </w:r>
      <w:r w:rsidRPr="00C01882">
        <w:rPr>
          <w:sz w:val="16"/>
          <w:highlight w:val="green"/>
        </w:rPr>
        <w:t xml:space="preserve"> </w:t>
      </w:r>
      <w:r w:rsidRPr="00C01882">
        <w:rPr>
          <w:rStyle w:val="StyleUnderline"/>
          <w:highlight w:val="green"/>
        </w:rPr>
        <w:t>are</w:t>
      </w:r>
      <w:r w:rsidRPr="00C01882">
        <w:rPr>
          <w:sz w:val="16"/>
        </w:rPr>
        <w:t xml:space="preserve"> </w:t>
      </w:r>
      <w:r w:rsidRPr="00C01882">
        <w:rPr>
          <w:rStyle w:val="StyleUnderline"/>
        </w:rPr>
        <w:t xml:space="preserve">continually </w:t>
      </w:r>
      <w:r w:rsidRPr="00C01882">
        <w:rPr>
          <w:rStyle w:val="Emphasis"/>
          <w:highlight w:val="green"/>
        </w:rPr>
        <w:t>renegotiated</w:t>
      </w:r>
      <w:r w:rsidRPr="00C01882">
        <w:rPr>
          <w:sz w:val="16"/>
        </w:rPr>
        <w:t xml:space="preserve"> </w:t>
      </w:r>
      <w:r w:rsidRPr="00C01882">
        <w:rPr>
          <w:rStyle w:val="StyleUnderline"/>
          <w:highlight w:val="green"/>
        </w:rPr>
        <w:t xml:space="preserve">in the face of </w:t>
      </w:r>
      <w:r w:rsidRPr="00C01882">
        <w:rPr>
          <w:rStyle w:val="Emphasis"/>
          <w:highlight w:val="green"/>
        </w:rPr>
        <w:t>increasingly neoliberal rationales</w:t>
      </w:r>
      <w:r w:rsidRPr="00C01882">
        <w:rPr>
          <w:sz w:val="16"/>
        </w:rPr>
        <w:t xml:space="preserve">. Since the foundation of Peace and Conflict Studies over half a century ago, </w:t>
      </w:r>
      <w:r w:rsidRPr="00C01882">
        <w:rPr>
          <w:rStyle w:val="StyleUnderline"/>
        </w:rPr>
        <w:t xml:space="preserve">these pressures have </w:t>
      </w:r>
      <w:r w:rsidRPr="00C01882">
        <w:rPr>
          <w:rStyle w:val="StyleUnderline"/>
          <w:highlight w:val="green"/>
        </w:rPr>
        <w:t xml:space="preserve">played out along a </w:t>
      </w:r>
      <w:r w:rsidRPr="00C01882">
        <w:rPr>
          <w:rStyle w:val="Emphasis"/>
          <w:highlight w:val="green"/>
        </w:rPr>
        <w:t>problem-solving/critical theory dichotomy</w:t>
      </w:r>
      <w:r w:rsidRPr="00C01882">
        <w:rPr>
          <w:sz w:val="16"/>
        </w:rPr>
        <w:t xml:space="preserve">, </w:t>
      </w:r>
      <w:r w:rsidRPr="00C01882">
        <w:rPr>
          <w:rStyle w:val="StyleUnderline"/>
        </w:rPr>
        <w:t xml:space="preserve">in which problem-oriented scholars </w:t>
      </w:r>
      <w:r w:rsidRPr="00C01882">
        <w:rPr>
          <w:sz w:val="16"/>
        </w:rPr>
        <w:t>produce knowledge to</w:t>
      </w:r>
      <w:r w:rsidRPr="00C01882">
        <w:rPr>
          <w:rStyle w:val="StyleUnderline"/>
        </w:rPr>
        <w:t xml:space="preserve"> improve the current system, while critical theorists seek to transform the entire paradigm</w:t>
      </w:r>
      <w:r w:rsidRPr="00C01882">
        <w:rPr>
          <w:sz w:val="16"/>
        </w:rPr>
        <w:t xml:space="preserve"> and establish more emancipatory and positive types of peace. By assessing how this contestation has played out within the discourse of international peacebuilding, </w:t>
      </w:r>
      <w:r w:rsidRPr="00C01882">
        <w:rPr>
          <w:rStyle w:val="StyleUnderline"/>
        </w:rPr>
        <w:t xml:space="preserve">this </w:t>
      </w:r>
      <w:r w:rsidRPr="00C01882">
        <w:rPr>
          <w:rStyle w:val="StyleUnderline"/>
          <w:highlight w:val="green"/>
        </w:rPr>
        <w:t>thesis seeks to understand how critical theorists</w:t>
      </w:r>
      <w:r w:rsidRPr="00C01882">
        <w:rPr>
          <w:rStyle w:val="StyleUnderline"/>
        </w:rPr>
        <w:t xml:space="preserve"> have </w:t>
      </w:r>
      <w:r w:rsidRPr="00C01882">
        <w:rPr>
          <w:rStyle w:val="Emphasis"/>
          <w:highlight w:val="green"/>
        </w:rPr>
        <w:t>challenged the status-quo</w:t>
      </w:r>
      <w:r w:rsidRPr="00C01882">
        <w:rPr>
          <w:rStyle w:val="StyleUnderline"/>
        </w:rPr>
        <w:t xml:space="preserve"> by exposing and challenging the epistemic, discursive and institutional barriers to radical and transformative peacebuilding critique</w:t>
      </w:r>
      <w:r w:rsidRPr="00C01882">
        <w:rPr>
          <w:sz w:val="16"/>
        </w:rPr>
        <w:t>. To do this, it undertakes a critical discourse and citation network analysis of 111 prominent Peace and Conflict scholars writing on peacebuilding between 2005 and 2017, synthesised by observations drawn from over 40 interviews. It evaluates the scale and limits of critique by exploring the questions and problems that scholars concern themselves with, the extent to which their studies reflect on broader systemic and conflict promoting factors, the alternatives and possible futures that are envisioned, and the ways in which academia and surrounding institutions constrain and dilute radical critiques.</w:t>
      </w:r>
    </w:p>
    <w:p w14:paraId="18FDCFBF" w14:textId="77777777" w:rsidR="00863E3D" w:rsidRPr="00C01882" w:rsidRDefault="00863E3D" w:rsidP="00863E3D">
      <w:pPr>
        <w:rPr>
          <w:sz w:val="16"/>
        </w:rPr>
      </w:pPr>
      <w:r w:rsidRPr="00C01882">
        <w:rPr>
          <w:sz w:val="16"/>
        </w:rPr>
        <w:t xml:space="preserve">By systematically unpacking and assessing the problems addressed by academics and the arguments they make, </w:t>
      </w:r>
      <w:r w:rsidRPr="00C01882">
        <w:rPr>
          <w:rStyle w:val="StyleUnderline"/>
        </w:rPr>
        <w:t xml:space="preserve">the thesis identifies a </w:t>
      </w:r>
      <w:r w:rsidRPr="00C01882">
        <w:rPr>
          <w:rStyle w:val="Emphasis"/>
        </w:rPr>
        <w:t>lacuna</w:t>
      </w:r>
      <w:r w:rsidRPr="00C01882">
        <w:rPr>
          <w:rStyle w:val="StyleUnderline"/>
        </w:rPr>
        <w:t xml:space="preserve"> of </w:t>
      </w:r>
      <w:r w:rsidRPr="00C01882">
        <w:rPr>
          <w:rStyle w:val="StyleUnderline"/>
          <w:highlight w:val="green"/>
        </w:rPr>
        <w:t>radical</w:t>
      </w:r>
      <w:r w:rsidRPr="00C01882">
        <w:rPr>
          <w:rStyle w:val="StyleUnderline"/>
        </w:rPr>
        <w:t xml:space="preserve"> and imaginative </w:t>
      </w:r>
      <w:r w:rsidRPr="00C01882">
        <w:rPr>
          <w:rStyle w:val="StyleUnderline"/>
          <w:highlight w:val="green"/>
        </w:rPr>
        <w:t>writing</w:t>
      </w:r>
      <w:r w:rsidRPr="00C01882">
        <w:rPr>
          <w:rStyle w:val="StyleUnderline"/>
        </w:rPr>
        <w:t xml:space="preserve"> which </w:t>
      </w:r>
      <w:r w:rsidRPr="00C01882">
        <w:rPr>
          <w:rStyle w:val="StyleUnderline"/>
          <w:highlight w:val="green"/>
        </w:rPr>
        <w:t>is</w:t>
      </w:r>
      <w:r w:rsidRPr="00C01882">
        <w:rPr>
          <w:rStyle w:val="StyleUnderline"/>
        </w:rPr>
        <w:t xml:space="preserve"> further </w:t>
      </w:r>
      <w:r w:rsidRPr="00C01882">
        <w:rPr>
          <w:rStyle w:val="Emphasis"/>
          <w:highlight w:val="green"/>
        </w:rPr>
        <w:t>diluted</w:t>
      </w:r>
      <w:r w:rsidRPr="00C01882">
        <w:rPr>
          <w:sz w:val="16"/>
          <w:highlight w:val="green"/>
        </w:rPr>
        <w:t xml:space="preserve"> </w:t>
      </w:r>
      <w:r w:rsidRPr="00C01882">
        <w:rPr>
          <w:rStyle w:val="StyleUnderline"/>
          <w:highlight w:val="green"/>
        </w:rPr>
        <w:t>and</w:t>
      </w:r>
      <w:r w:rsidRPr="00C01882">
        <w:rPr>
          <w:sz w:val="16"/>
          <w:highlight w:val="green"/>
        </w:rPr>
        <w:t xml:space="preserve"> </w:t>
      </w:r>
      <w:r w:rsidRPr="00C01882">
        <w:rPr>
          <w:rStyle w:val="Emphasis"/>
          <w:highlight w:val="green"/>
        </w:rPr>
        <w:t>gentrified</w:t>
      </w:r>
      <w:r w:rsidRPr="00C01882">
        <w:rPr>
          <w:sz w:val="16"/>
          <w:highlight w:val="green"/>
        </w:rPr>
        <w:t xml:space="preserve"> </w:t>
      </w:r>
      <w:r w:rsidRPr="00C01882">
        <w:rPr>
          <w:rStyle w:val="StyleUnderline"/>
          <w:highlight w:val="green"/>
        </w:rPr>
        <w:t>from</w:t>
      </w:r>
      <w:r w:rsidRPr="00C01882">
        <w:rPr>
          <w:sz w:val="16"/>
        </w:rPr>
        <w:t xml:space="preserve"> </w:t>
      </w:r>
      <w:r w:rsidRPr="00C01882">
        <w:rPr>
          <w:rStyle w:val="StyleUnderline"/>
          <w:highlight w:val="green"/>
        </w:rPr>
        <w:t>within the academy</w:t>
      </w:r>
      <w:r w:rsidRPr="00C01882">
        <w:rPr>
          <w:rStyle w:val="StyleUnderline"/>
        </w:rPr>
        <w:t xml:space="preserve"> itself as ideas are disseminated, popularized, and utilized. It</w:t>
      </w:r>
      <w:r w:rsidRPr="00C01882">
        <w:rPr>
          <w:sz w:val="16"/>
        </w:rPr>
        <w:t xml:space="preserve"> </w:t>
      </w:r>
      <w:r w:rsidRPr="00C01882">
        <w:rPr>
          <w:rStyle w:val="StyleUnderline"/>
        </w:rPr>
        <w:t xml:space="preserve">finds that studies on international peacebuilding are </w:t>
      </w:r>
      <w:r w:rsidRPr="00C01882">
        <w:rPr>
          <w:rStyle w:val="Emphasis"/>
        </w:rPr>
        <w:t>overwhelming</w:t>
      </w:r>
      <w:r w:rsidRPr="00C01882">
        <w:rPr>
          <w:rStyle w:val="StyleUnderline"/>
        </w:rPr>
        <w:t xml:space="preserve"> focused on perceived problematic ‘post-conflict’ locales within the Global South, and while the actions of Global North actors in these operations are often </w:t>
      </w:r>
      <w:r w:rsidRPr="00C01882">
        <w:rPr>
          <w:rStyle w:val="Emphasis"/>
        </w:rPr>
        <w:t>scrutinized</w:t>
      </w:r>
      <w:r w:rsidRPr="00C01882">
        <w:rPr>
          <w:sz w:val="16"/>
        </w:rPr>
        <w:t xml:space="preserve">, </w:t>
      </w:r>
      <w:r w:rsidRPr="00C01882">
        <w:rPr>
          <w:rStyle w:val="StyleUnderline"/>
        </w:rPr>
        <w:t>this does not extend beyond</w:t>
      </w:r>
      <w:r w:rsidRPr="00C01882">
        <w:rPr>
          <w:sz w:val="16"/>
        </w:rPr>
        <w:t xml:space="preserve"> </w:t>
      </w:r>
      <w:r w:rsidRPr="00C01882">
        <w:rPr>
          <w:rStyle w:val="StyleUnderline"/>
        </w:rPr>
        <w:t>the</w:t>
      </w:r>
      <w:r w:rsidRPr="00C01882">
        <w:rPr>
          <w:sz w:val="16"/>
        </w:rPr>
        <w:t xml:space="preserve"> </w:t>
      </w:r>
      <w:r w:rsidRPr="00C01882">
        <w:rPr>
          <w:rStyle w:val="StyleUnderline"/>
        </w:rPr>
        <w:t>immediate post-conflict environment</w:t>
      </w:r>
      <w:r w:rsidRPr="00C01882">
        <w:rPr>
          <w:sz w:val="16"/>
          <w:highlight w:val="green"/>
        </w:rPr>
        <w:t xml:space="preserve">. </w:t>
      </w:r>
      <w:r w:rsidRPr="00C01882">
        <w:rPr>
          <w:rStyle w:val="Emphasis"/>
          <w:highlight w:val="green"/>
        </w:rPr>
        <w:t>Paradigm critiques</w:t>
      </w:r>
      <w:r w:rsidRPr="00C01882">
        <w:rPr>
          <w:sz w:val="16"/>
        </w:rPr>
        <w:t xml:space="preserve"> </w:t>
      </w:r>
      <w:r w:rsidRPr="00C01882">
        <w:rPr>
          <w:rStyle w:val="StyleUnderline"/>
          <w:highlight w:val="green"/>
        </w:rPr>
        <w:t>and</w:t>
      </w:r>
      <w:r w:rsidRPr="00C01882">
        <w:rPr>
          <w:sz w:val="16"/>
        </w:rPr>
        <w:t xml:space="preserve"> </w:t>
      </w:r>
      <w:r w:rsidRPr="00C01882">
        <w:rPr>
          <w:rStyle w:val="Emphasis"/>
        </w:rPr>
        <w:t xml:space="preserve">reflexive </w:t>
      </w:r>
      <w:r w:rsidRPr="00C01882">
        <w:rPr>
          <w:rStyle w:val="Emphasis"/>
          <w:highlight w:val="green"/>
        </w:rPr>
        <w:t>challenges</w:t>
      </w:r>
      <w:r w:rsidRPr="00C01882">
        <w:rPr>
          <w:sz w:val="16"/>
          <w:highlight w:val="green"/>
        </w:rPr>
        <w:t xml:space="preserve"> </w:t>
      </w:r>
      <w:r w:rsidRPr="00C01882">
        <w:rPr>
          <w:rStyle w:val="StyleUnderline"/>
          <w:highlight w:val="green"/>
        </w:rPr>
        <w:t>to institutions</w:t>
      </w:r>
      <w:r w:rsidRPr="00C01882">
        <w:rPr>
          <w:sz w:val="16"/>
        </w:rPr>
        <w:t xml:space="preserve"> </w:t>
      </w:r>
      <w:r w:rsidRPr="00C01882">
        <w:rPr>
          <w:rStyle w:val="StyleUnderline"/>
          <w:highlight w:val="green"/>
        </w:rPr>
        <w:t>such as</w:t>
      </w:r>
      <w:r w:rsidRPr="00C01882">
        <w:rPr>
          <w:rStyle w:val="StyleUnderline"/>
        </w:rPr>
        <w:t xml:space="preserve"> violence, </w:t>
      </w:r>
      <w:r w:rsidRPr="00C01882">
        <w:rPr>
          <w:rStyle w:val="StyleUnderline"/>
          <w:highlight w:val="green"/>
        </w:rPr>
        <w:t>the Westphalian state</w:t>
      </w:r>
      <w:r w:rsidRPr="00C01882">
        <w:rPr>
          <w:rStyle w:val="StyleUnderline"/>
        </w:rPr>
        <w:t xml:space="preserve">, </w:t>
      </w:r>
      <w:r w:rsidRPr="00C01882">
        <w:rPr>
          <w:rStyle w:val="StyleUnderline"/>
          <w:highlight w:val="green"/>
        </w:rPr>
        <w:t xml:space="preserve">and the international economic system are </w:t>
      </w:r>
      <w:r w:rsidRPr="00C01882">
        <w:rPr>
          <w:rStyle w:val="Emphasis"/>
          <w:highlight w:val="green"/>
        </w:rPr>
        <w:t>exceedingly rare</w:t>
      </w:r>
      <w:r w:rsidRPr="00C01882">
        <w:rPr>
          <w:sz w:val="16"/>
        </w:rPr>
        <w:t xml:space="preserve"> </w:t>
      </w:r>
      <w:r w:rsidRPr="00C01882">
        <w:rPr>
          <w:rStyle w:val="StyleUnderline"/>
          <w:highlight w:val="green"/>
        </w:rPr>
        <w:t>and</w:t>
      </w:r>
      <w:r w:rsidRPr="00C01882">
        <w:rPr>
          <w:rStyle w:val="StyleUnderline"/>
        </w:rPr>
        <w:t xml:space="preserve"> are most often problematized only in relation to the post-conflict paradigm. Furthermore</w:t>
      </w:r>
      <w:r w:rsidRPr="00C01882">
        <w:rPr>
          <w:sz w:val="16"/>
        </w:rPr>
        <w:t xml:space="preserve">, </w:t>
      </w:r>
      <w:r w:rsidRPr="00C01882">
        <w:rPr>
          <w:rStyle w:val="StyleUnderline"/>
          <w:highlight w:val="green"/>
        </w:rPr>
        <w:t xml:space="preserve">very few scholars </w:t>
      </w:r>
      <w:r w:rsidRPr="00C01882">
        <w:rPr>
          <w:rStyle w:val="Emphasis"/>
          <w:highlight w:val="green"/>
        </w:rPr>
        <w:t>engage with</w:t>
      </w:r>
      <w:r w:rsidRPr="00C01882">
        <w:rPr>
          <w:sz w:val="16"/>
        </w:rPr>
        <w:t xml:space="preserve"> </w:t>
      </w:r>
      <w:r w:rsidRPr="00C01882">
        <w:rPr>
          <w:rStyle w:val="StyleUnderline"/>
        </w:rPr>
        <w:t>or</w:t>
      </w:r>
      <w:r w:rsidRPr="00C01882">
        <w:rPr>
          <w:sz w:val="16"/>
        </w:rPr>
        <w:t xml:space="preserve"> </w:t>
      </w:r>
      <w:r w:rsidRPr="00C01882">
        <w:rPr>
          <w:rStyle w:val="StyleUnderline"/>
        </w:rPr>
        <w:t xml:space="preserve">offer a </w:t>
      </w:r>
      <w:r w:rsidRPr="00C01882">
        <w:rPr>
          <w:rStyle w:val="StyleUnderline"/>
          <w:highlight w:val="green"/>
        </w:rPr>
        <w:t>conceptualisation of peace</w:t>
      </w:r>
      <w:r w:rsidRPr="00C01882">
        <w:rPr>
          <w:rStyle w:val="StyleUnderline"/>
        </w:rPr>
        <w:t xml:space="preserve"> </w:t>
      </w:r>
      <w:r w:rsidRPr="00C01882">
        <w:rPr>
          <w:rStyle w:val="StyleUnderline"/>
          <w:highlight w:val="green"/>
        </w:rPr>
        <w:t xml:space="preserve">which </w:t>
      </w:r>
      <w:r w:rsidRPr="00C01882">
        <w:rPr>
          <w:rStyle w:val="Emphasis"/>
          <w:highlight w:val="green"/>
        </w:rPr>
        <w:t>extends beyond status quo systems</w:t>
      </w:r>
      <w:r w:rsidRPr="00C01882">
        <w:rPr>
          <w:rStyle w:val="StyleUnderline"/>
        </w:rPr>
        <w:t xml:space="preserve"> of management and order experienced by those with</w:t>
      </w:r>
      <w:r w:rsidRPr="00C01882">
        <w:rPr>
          <w:rStyle w:val="StyleUnderline"/>
          <w:highlight w:val="green"/>
        </w:rPr>
        <w:t>in the Global North.</w:t>
      </w:r>
      <w:r w:rsidRPr="00C01882">
        <w:rPr>
          <w:rStyle w:val="StyleUnderline"/>
        </w:rPr>
        <w:t xml:space="preserve"> </w:t>
      </w:r>
      <w:r w:rsidRPr="00C01882">
        <w:rPr>
          <w:sz w:val="16"/>
        </w:rPr>
        <w:t xml:space="preserve">Consequently, </w:t>
      </w:r>
      <w:r w:rsidRPr="00C01882">
        <w:rPr>
          <w:rStyle w:val="StyleUnderline"/>
        </w:rPr>
        <w:t xml:space="preserve">the possible futures and types of peace that are envisioned by scholars are </w:t>
      </w:r>
      <w:r w:rsidRPr="00C01882">
        <w:rPr>
          <w:rStyle w:val="Emphasis"/>
        </w:rPr>
        <w:t>iterative</w:t>
      </w:r>
      <w:r w:rsidRPr="00C01882">
        <w:rPr>
          <w:rStyle w:val="StyleUnderline"/>
        </w:rPr>
        <w:t xml:space="preserve"> rather than </w:t>
      </w:r>
      <w:r w:rsidRPr="00C01882">
        <w:rPr>
          <w:rStyle w:val="Emphasis"/>
        </w:rPr>
        <w:t>revolutionary</w:t>
      </w:r>
      <w:r w:rsidRPr="00C01882">
        <w:rPr>
          <w:sz w:val="16"/>
        </w:rPr>
        <w:t xml:space="preserve">, </w:t>
      </w:r>
      <w:r w:rsidRPr="00C01882">
        <w:rPr>
          <w:rStyle w:val="StyleUnderline"/>
        </w:rPr>
        <w:t xml:space="preserve">seeking to </w:t>
      </w:r>
      <w:r w:rsidRPr="00C01882">
        <w:rPr>
          <w:rStyle w:val="Emphasis"/>
        </w:rPr>
        <w:t xml:space="preserve">integrate states </w:t>
      </w:r>
      <w:r w:rsidRPr="00C01882">
        <w:rPr>
          <w:rStyle w:val="StyleUnderline"/>
        </w:rPr>
        <w:t xml:space="preserve">within the </w:t>
      </w:r>
      <w:r w:rsidRPr="00C01882">
        <w:rPr>
          <w:rStyle w:val="Emphasis"/>
        </w:rPr>
        <w:t>existing international order</w:t>
      </w:r>
      <w:r w:rsidRPr="00C01882">
        <w:rPr>
          <w:sz w:val="16"/>
        </w:rPr>
        <w:t xml:space="preserve"> </w:t>
      </w:r>
      <w:r w:rsidRPr="00C01882">
        <w:rPr>
          <w:rStyle w:val="StyleUnderline"/>
        </w:rPr>
        <w:t xml:space="preserve">rather </w:t>
      </w:r>
      <w:r w:rsidRPr="00C01882">
        <w:rPr>
          <w:rStyle w:val="StyleUnderline"/>
        </w:rPr>
        <w:lastRenderedPageBreak/>
        <w:t xml:space="preserve">than finding ways to </w:t>
      </w:r>
      <w:r w:rsidRPr="00C01882">
        <w:rPr>
          <w:rStyle w:val="Emphasis"/>
        </w:rPr>
        <w:t>challenge</w:t>
      </w:r>
      <w:r w:rsidRPr="00C01882">
        <w:rPr>
          <w:sz w:val="16"/>
        </w:rPr>
        <w:t xml:space="preserve"> </w:t>
      </w:r>
      <w:r w:rsidRPr="00C01882">
        <w:rPr>
          <w:rStyle w:val="StyleUnderline"/>
        </w:rPr>
        <w:t>and</w:t>
      </w:r>
      <w:r w:rsidRPr="00C01882">
        <w:rPr>
          <w:sz w:val="16"/>
        </w:rPr>
        <w:t xml:space="preserve"> </w:t>
      </w:r>
      <w:r w:rsidRPr="00C01882">
        <w:rPr>
          <w:rStyle w:val="Emphasis"/>
        </w:rPr>
        <w:t>produce new international orders</w:t>
      </w:r>
      <w:r w:rsidRPr="00C01882">
        <w:rPr>
          <w:sz w:val="16"/>
        </w:rPr>
        <w:t xml:space="preserve"> which are more adept at responding to issues of environmental degradation and social justice.</w:t>
      </w:r>
    </w:p>
    <w:p w14:paraId="5C1789E8" w14:textId="77777777" w:rsidR="00863E3D" w:rsidRPr="00C01882" w:rsidRDefault="00863E3D" w:rsidP="00863E3D">
      <w:pPr>
        <w:rPr>
          <w:sz w:val="16"/>
        </w:rPr>
      </w:pPr>
      <w:r w:rsidRPr="00C01882">
        <w:rPr>
          <w:rStyle w:val="StyleUnderline"/>
        </w:rPr>
        <w:t xml:space="preserve">Ultimately, the </w:t>
      </w:r>
      <w:r w:rsidRPr="00C01882">
        <w:rPr>
          <w:rStyle w:val="StyleUnderline"/>
          <w:highlight w:val="green"/>
        </w:rPr>
        <w:t>negotiation between</w:t>
      </w:r>
      <w:r w:rsidRPr="00C01882">
        <w:rPr>
          <w:rStyle w:val="StyleUnderline"/>
        </w:rPr>
        <w:t xml:space="preserve"> </w:t>
      </w:r>
      <w:r w:rsidRPr="00C01882">
        <w:rPr>
          <w:rStyle w:val="StyleUnderline"/>
          <w:highlight w:val="green"/>
        </w:rPr>
        <w:t xml:space="preserve">critical and problem-solving theories has </w:t>
      </w:r>
      <w:r w:rsidRPr="00C01882">
        <w:rPr>
          <w:rStyle w:val="Emphasis"/>
          <w:highlight w:val="green"/>
        </w:rPr>
        <w:t>erred on the side of caution</w:t>
      </w:r>
      <w:r w:rsidRPr="00C01882">
        <w:rPr>
          <w:sz w:val="16"/>
        </w:rPr>
        <w:t xml:space="preserve"> </w:t>
      </w:r>
      <w:r w:rsidRPr="00C01882">
        <w:rPr>
          <w:rStyle w:val="StyleUnderline"/>
          <w:highlight w:val="green"/>
        </w:rPr>
        <w:t xml:space="preserve">and </w:t>
      </w:r>
      <w:r w:rsidRPr="00C01882">
        <w:rPr>
          <w:rStyle w:val="Emphasis"/>
          <w:highlight w:val="green"/>
        </w:rPr>
        <w:t>reflected</w:t>
      </w:r>
      <w:r w:rsidRPr="00C01882">
        <w:rPr>
          <w:rStyle w:val="Emphasis"/>
        </w:rPr>
        <w:t xml:space="preserve"> the </w:t>
      </w:r>
      <w:r w:rsidRPr="00C01882">
        <w:rPr>
          <w:rStyle w:val="Emphasis"/>
          <w:highlight w:val="green"/>
        </w:rPr>
        <w:t>interests of power</w:t>
      </w:r>
      <w:r w:rsidRPr="00C01882">
        <w:rPr>
          <w:rStyle w:val="StyleUnderline"/>
        </w:rPr>
        <w:t xml:space="preserve"> and</w:t>
      </w:r>
      <w:r w:rsidRPr="00C01882">
        <w:rPr>
          <w:sz w:val="16"/>
        </w:rPr>
        <w:t xml:space="preserve"> </w:t>
      </w:r>
      <w:r w:rsidRPr="00C01882">
        <w:rPr>
          <w:rStyle w:val="Emphasis"/>
        </w:rPr>
        <w:t>order</w:t>
      </w:r>
      <w:r w:rsidRPr="00C01882">
        <w:rPr>
          <w:sz w:val="16"/>
        </w:rPr>
        <w:t xml:space="preserve"> </w:t>
      </w:r>
      <w:r w:rsidRPr="00C01882">
        <w:rPr>
          <w:rStyle w:val="StyleUnderline"/>
        </w:rPr>
        <w:t>in the face of uncertainty and change</w:t>
      </w:r>
      <w:r w:rsidRPr="00C01882">
        <w:rPr>
          <w:sz w:val="16"/>
        </w:rPr>
        <w:t xml:space="preserve">. </w:t>
      </w:r>
      <w:r w:rsidRPr="00C01882">
        <w:rPr>
          <w:rStyle w:val="StyleUnderline"/>
        </w:rPr>
        <w:t xml:space="preserve">Where more </w:t>
      </w:r>
      <w:r w:rsidRPr="00C01882">
        <w:rPr>
          <w:rStyle w:val="StyleUnderline"/>
          <w:highlight w:val="green"/>
        </w:rPr>
        <w:t>critical</w:t>
      </w:r>
      <w:r w:rsidRPr="00C01882">
        <w:rPr>
          <w:rStyle w:val="StyleUnderline"/>
        </w:rPr>
        <w:t xml:space="preserve"> </w:t>
      </w:r>
      <w:r w:rsidRPr="00C01882">
        <w:rPr>
          <w:rStyle w:val="StyleUnderline"/>
          <w:highlight w:val="green"/>
        </w:rPr>
        <w:t>work</w:t>
      </w:r>
      <w:r w:rsidRPr="00C01882">
        <w:rPr>
          <w:rStyle w:val="StyleUnderline"/>
        </w:rPr>
        <w:t xml:space="preserve"> has emerged, its </w:t>
      </w:r>
      <w:r w:rsidRPr="00C01882">
        <w:rPr>
          <w:rStyle w:val="Emphasis"/>
          <w:highlight w:val="green"/>
        </w:rPr>
        <w:t>emancipatory intent</w:t>
      </w:r>
      <w:r w:rsidRPr="00C01882">
        <w:rPr>
          <w:rStyle w:val="StyleUnderline"/>
          <w:highlight w:val="green"/>
        </w:rPr>
        <w:t xml:space="preserve"> is </w:t>
      </w:r>
      <w:r w:rsidRPr="00C01882">
        <w:rPr>
          <w:rStyle w:val="Emphasis"/>
          <w:highlight w:val="green"/>
        </w:rPr>
        <w:t>overlooked</w:t>
      </w:r>
      <w:r w:rsidRPr="00C01882">
        <w:rPr>
          <w:sz w:val="16"/>
          <w:highlight w:val="green"/>
        </w:rPr>
        <w:t xml:space="preserve"> </w:t>
      </w:r>
      <w:r w:rsidRPr="00C01882">
        <w:rPr>
          <w:rStyle w:val="StyleUnderline"/>
          <w:highlight w:val="green"/>
        </w:rPr>
        <w:t>and</w:t>
      </w:r>
      <w:r w:rsidRPr="00C01882">
        <w:rPr>
          <w:sz w:val="16"/>
          <w:highlight w:val="green"/>
        </w:rPr>
        <w:t xml:space="preserve"> </w:t>
      </w:r>
      <w:r w:rsidRPr="00C01882">
        <w:rPr>
          <w:rStyle w:val="Emphasis"/>
          <w:highlight w:val="green"/>
        </w:rPr>
        <w:t>repurposed</w:t>
      </w:r>
      <w:r w:rsidRPr="00C01882">
        <w:rPr>
          <w:sz w:val="16"/>
          <w:highlight w:val="green"/>
        </w:rPr>
        <w:t xml:space="preserve"> </w:t>
      </w:r>
      <w:r w:rsidRPr="00C01882">
        <w:rPr>
          <w:rStyle w:val="StyleUnderline"/>
          <w:highlight w:val="green"/>
        </w:rPr>
        <w:t xml:space="preserve">by the </w:t>
      </w:r>
      <w:r w:rsidRPr="00C01882">
        <w:rPr>
          <w:rStyle w:val="Emphasis"/>
          <w:highlight w:val="green"/>
        </w:rPr>
        <w:t>performances of academia</w:t>
      </w:r>
      <w:r w:rsidRPr="00C01882">
        <w:rPr>
          <w:rStyle w:val="Emphasis"/>
        </w:rPr>
        <w:t xml:space="preserve"> itself</w:t>
      </w:r>
      <w:r w:rsidRPr="00C01882">
        <w:rPr>
          <w:sz w:val="16"/>
        </w:rPr>
        <w:t xml:space="preserve"> which transmit realisable empirical findings and problematize operational elements of peacebuilding at the expense of fuzzy and difficult transformations. More broadly, </w:t>
      </w:r>
      <w:r w:rsidRPr="00C01882">
        <w:rPr>
          <w:rStyle w:val="StyleUnderline"/>
        </w:rPr>
        <w:t xml:space="preserve">the subservience of academia to power in the face of neoliberal pressures and self-regulation has </w:t>
      </w:r>
      <w:r w:rsidRPr="00C01882">
        <w:rPr>
          <w:rStyle w:val="StyleUnderline"/>
          <w:highlight w:val="green"/>
        </w:rPr>
        <w:t xml:space="preserve">relegated the role of speaking truth to power to the </w:t>
      </w:r>
      <w:r w:rsidRPr="00C01882">
        <w:rPr>
          <w:rStyle w:val="Emphasis"/>
          <w:highlight w:val="green"/>
        </w:rPr>
        <w:t>subaltern</w:t>
      </w:r>
      <w:r w:rsidRPr="00C01882">
        <w:rPr>
          <w:rStyle w:val="StyleUnderline"/>
        </w:rPr>
        <w:t>,</w:t>
      </w:r>
      <w:r w:rsidRPr="00C01882">
        <w:rPr>
          <w:sz w:val="16"/>
        </w:rPr>
        <w:t xml:space="preserve"> </w:t>
      </w:r>
      <w:r w:rsidRPr="00C01882">
        <w:rPr>
          <w:rStyle w:val="StyleUnderline"/>
        </w:rPr>
        <w:t xml:space="preserve">and while critical scholars increasingly turn their gaze to these locales to amplify their voices and identify alternative orders, these </w:t>
      </w:r>
      <w:r w:rsidRPr="00C01882">
        <w:rPr>
          <w:rStyle w:val="StyleUnderline"/>
          <w:highlight w:val="green"/>
        </w:rPr>
        <w:t>efforts are</w:t>
      </w:r>
      <w:r w:rsidRPr="00C01882">
        <w:rPr>
          <w:rStyle w:val="StyleUnderline"/>
        </w:rPr>
        <w:t xml:space="preserve"> </w:t>
      </w:r>
      <w:r w:rsidRPr="00C01882">
        <w:rPr>
          <w:rStyle w:val="Emphasis"/>
        </w:rPr>
        <w:t xml:space="preserve">continually </w:t>
      </w:r>
      <w:r w:rsidRPr="00C01882">
        <w:rPr>
          <w:rStyle w:val="Emphasis"/>
          <w:highlight w:val="green"/>
        </w:rPr>
        <w:t>subsumed into the status-quo</w:t>
      </w:r>
      <w:r w:rsidRPr="00C01882">
        <w:rPr>
          <w:rStyle w:val="StyleUnderline"/>
        </w:rPr>
        <w:t xml:space="preserve"> as interventions delve deeper into the private sphere, </w:t>
      </w:r>
      <w:r w:rsidRPr="00C01882">
        <w:rPr>
          <w:rStyle w:val="Emphasis"/>
          <w:highlight w:val="green"/>
        </w:rPr>
        <w:t>placating resistance</w:t>
      </w:r>
      <w:r w:rsidRPr="00C01882">
        <w:rPr>
          <w:rStyle w:val="StyleUnderline"/>
          <w:highlight w:val="green"/>
        </w:rPr>
        <w:t xml:space="preserve"> </w:t>
      </w:r>
      <w:r w:rsidRPr="00C01882">
        <w:rPr>
          <w:rStyle w:val="StyleUnderline"/>
        </w:rPr>
        <w:t xml:space="preserve">and </w:t>
      </w:r>
      <w:r w:rsidRPr="00C01882">
        <w:rPr>
          <w:rStyle w:val="Emphasis"/>
        </w:rPr>
        <w:t>reshaping transformation</w:t>
      </w:r>
      <w:r w:rsidRPr="00C01882">
        <w:rPr>
          <w:sz w:val="16"/>
        </w:rPr>
        <w:t xml:space="preserve">. A radical reassessment of pedagogy is needed that repurposes engagement with the post-conflict other in favour of sincere transformation and resistance, led by renewed and extensive reflexive critiques on the structures and systems of power within the West which exacerbate inequality and promote social injustice. The potential for peacebuilding to offer emancipatory transformation of the international system remains, but post-conflict societies cannot, and should not need to undertake this task without being met by equal reflexive and critical efforts within the Global North. </w:t>
      </w:r>
    </w:p>
    <w:p w14:paraId="0E1279FA" w14:textId="77777777" w:rsidR="00863E3D" w:rsidRPr="00C01882" w:rsidRDefault="00863E3D" w:rsidP="00863E3D">
      <w:pPr>
        <w:rPr>
          <w:sz w:val="16"/>
        </w:rPr>
      </w:pPr>
    </w:p>
    <w:p w14:paraId="75DE267C" w14:textId="77777777" w:rsidR="00863E3D" w:rsidRPr="00C01882" w:rsidRDefault="00863E3D" w:rsidP="00863E3D">
      <w:pPr>
        <w:pStyle w:val="Heading4"/>
        <w:rPr>
          <w:rStyle w:val="StyleUnderline"/>
        </w:rPr>
      </w:pPr>
      <w:r w:rsidRPr="00C01882">
        <w:t xml:space="preserve">The university is </w:t>
      </w:r>
      <w:r w:rsidRPr="00C01882">
        <w:rPr>
          <w:u w:val="single"/>
        </w:rPr>
        <w:t>colonialist</w:t>
      </w:r>
      <w:r w:rsidRPr="00C01882">
        <w:t xml:space="preserve">. </w:t>
      </w:r>
      <w:r w:rsidRPr="00C01882">
        <w:rPr>
          <w:u w:val="single"/>
        </w:rPr>
        <w:t>Academic recognition</w:t>
      </w:r>
      <w:r w:rsidRPr="00C01882">
        <w:t xml:space="preserve"> through the </w:t>
      </w:r>
      <w:r w:rsidRPr="00C01882">
        <w:rPr>
          <w:u w:val="single"/>
        </w:rPr>
        <w:t>ballot</w:t>
      </w:r>
      <w:r w:rsidRPr="00C01882">
        <w:t xml:space="preserve"> legitimizes </w:t>
      </w:r>
      <w:r w:rsidRPr="00C01882">
        <w:rPr>
          <w:u w:val="single"/>
        </w:rPr>
        <w:t>settler colonialism</w:t>
      </w:r>
      <w:r w:rsidRPr="00C01882">
        <w:t xml:space="preserve">, which perpetuates enduring violence. </w:t>
      </w:r>
    </w:p>
    <w:p w14:paraId="66776BDD" w14:textId="77777777" w:rsidR="00863E3D" w:rsidRPr="00C01882" w:rsidRDefault="00863E3D" w:rsidP="00863E3D">
      <w:pPr>
        <w:rPr>
          <w:rStyle w:val="StyleUnderline"/>
        </w:rPr>
      </w:pPr>
      <w:r w:rsidRPr="00C01882">
        <w:t xml:space="preserve">Edwin </w:t>
      </w:r>
      <w:r w:rsidRPr="00C01882">
        <w:rPr>
          <w:rStyle w:val="Style13ptBold"/>
        </w:rPr>
        <w:t>Mayorga et al. 19</w:t>
      </w:r>
      <w:r w:rsidRPr="00C01882">
        <w:t>, Assistant Professor in the Department of Educational Studies and the Program in Latín American and Latino Studies at Swarthmore College, 2019, “Burn it Down: The Incommensurability of the University and Decolonization,” Journal of Critical Thought and Praxis, 8(1), pp. 87-106</w:t>
      </w:r>
    </w:p>
    <w:p w14:paraId="0E71F10D" w14:textId="77777777" w:rsidR="00863E3D" w:rsidRPr="00C01882" w:rsidRDefault="00863E3D" w:rsidP="00863E3D">
      <w:pPr>
        <w:rPr>
          <w:rStyle w:val="StyleUnderline"/>
        </w:rPr>
      </w:pPr>
      <w:r w:rsidRPr="00C01882">
        <w:rPr>
          <w:sz w:val="16"/>
        </w:rPr>
        <w:t xml:space="preserve">We three collaborators, who met while ensnared in a small liberal arts college, draw upon our lived and felt experiences of that place to argue that the institution of </w:t>
      </w:r>
      <w:r w:rsidRPr="00C01882">
        <w:rPr>
          <w:rStyle w:val="Emphasis"/>
        </w:rPr>
        <w:t>higher education</w:t>
      </w:r>
      <w:r w:rsidRPr="00C01882">
        <w:rPr>
          <w:rStyle w:val="StyleUnderline"/>
        </w:rPr>
        <w:t xml:space="preserve"> is an integral site for the reproduction of </w:t>
      </w:r>
      <w:r w:rsidRPr="00C01882">
        <w:rPr>
          <w:rStyle w:val="Emphasis"/>
        </w:rPr>
        <w:t>settler colonial violence</w:t>
      </w:r>
      <w:r w:rsidRPr="00C01882">
        <w:rPr>
          <w:sz w:val="16"/>
        </w:rPr>
        <w:t xml:space="preserve">. Weaving together historical analysis, the ideas of other “criminal” (Moten &amp; Harney 2004) scholars, and our own testimonios (Acevedo 2001), we highlight ways in which </w:t>
      </w:r>
      <w:r w:rsidRPr="00C01882">
        <w:rPr>
          <w:rStyle w:val="StyleUnderline"/>
        </w:rPr>
        <w:t xml:space="preserve">the </w:t>
      </w:r>
      <w:r w:rsidRPr="00C01882">
        <w:rPr>
          <w:rStyle w:val="Emphasis"/>
        </w:rPr>
        <w:t>university</w:t>
      </w:r>
      <w:r w:rsidRPr="00C01882">
        <w:rPr>
          <w:rStyle w:val="StyleUnderline"/>
        </w:rPr>
        <w:t xml:space="preserve"> sustains itself</w:t>
      </w:r>
      <w:r w:rsidRPr="00C01882">
        <w:rPr>
          <w:sz w:val="16"/>
        </w:rPr>
        <w:t xml:space="preserve"> in, </w:t>
      </w:r>
      <w:r w:rsidRPr="00C01882">
        <w:rPr>
          <w:rStyle w:val="StyleUnderline"/>
        </w:rPr>
        <w:t>through</w:t>
      </w:r>
      <w:r w:rsidRPr="00C01882">
        <w:rPr>
          <w:sz w:val="16"/>
        </w:rPr>
        <w:t xml:space="preserve">, and for </w:t>
      </w:r>
      <w:r w:rsidRPr="00C01882">
        <w:rPr>
          <w:rStyle w:val="Emphasis"/>
        </w:rPr>
        <w:t>coloniality</w:t>
      </w:r>
      <w:r w:rsidRPr="00C01882">
        <w:rPr>
          <w:sz w:val="16"/>
        </w:rPr>
        <w:t xml:space="preserve">. We contend that </w:t>
      </w:r>
      <w:r w:rsidRPr="00C01882">
        <w:rPr>
          <w:rStyle w:val="StyleUnderline"/>
          <w:highlight w:val="green"/>
        </w:rPr>
        <w:t>the university</w:t>
      </w:r>
      <w:r w:rsidRPr="00C01882">
        <w:rPr>
          <w:sz w:val="16"/>
        </w:rPr>
        <w:t xml:space="preserve">, as such, </w:t>
      </w:r>
      <w:r w:rsidRPr="00C01882">
        <w:rPr>
          <w:rStyle w:val="StyleUnderline"/>
          <w:highlight w:val="green"/>
        </w:rPr>
        <w:t xml:space="preserve">can never be </w:t>
      </w:r>
      <w:r w:rsidRPr="00C01882">
        <w:rPr>
          <w:rStyle w:val="Emphasis"/>
          <w:highlight w:val="green"/>
        </w:rPr>
        <w:t>unsnarled</w:t>
      </w:r>
      <w:r w:rsidRPr="00C01882">
        <w:rPr>
          <w:rStyle w:val="StyleUnderline"/>
          <w:highlight w:val="green"/>
        </w:rPr>
        <w:t xml:space="preserve"> from its </w:t>
      </w:r>
      <w:r w:rsidRPr="00C01882">
        <w:rPr>
          <w:rStyle w:val="Emphasis"/>
          <w:highlight w:val="green"/>
        </w:rPr>
        <w:t>colonial origin</w:t>
      </w:r>
      <w:r w:rsidRPr="00C01882">
        <w:rPr>
          <w:rStyle w:val="StyleUnderline"/>
        </w:rPr>
        <w:t xml:space="preserve"> and operation, </w:t>
      </w:r>
      <w:r w:rsidRPr="00C01882">
        <w:rPr>
          <w:rStyle w:val="StyleUnderline"/>
          <w:highlight w:val="green"/>
        </w:rPr>
        <w:t xml:space="preserve">and must be </w:t>
      </w:r>
      <w:r w:rsidRPr="00C01882">
        <w:rPr>
          <w:rStyle w:val="Emphasis"/>
          <w:highlight w:val="green"/>
        </w:rPr>
        <w:t>destroyed</w:t>
      </w:r>
      <w:r w:rsidRPr="00C01882">
        <w:rPr>
          <w:sz w:val="16"/>
        </w:rPr>
        <w:t xml:space="preserve"> in order </w:t>
      </w:r>
      <w:r w:rsidRPr="00C01882">
        <w:rPr>
          <w:rStyle w:val="StyleUnderline"/>
        </w:rPr>
        <w:t xml:space="preserve">to build </w:t>
      </w:r>
      <w:r w:rsidRPr="00C01882">
        <w:rPr>
          <w:rStyle w:val="Emphasis"/>
        </w:rPr>
        <w:t>educational spaces</w:t>
      </w:r>
      <w:r w:rsidRPr="00C01882">
        <w:rPr>
          <w:rStyle w:val="StyleUnderline"/>
        </w:rPr>
        <w:t xml:space="preserve"> that support thriving </w:t>
      </w:r>
      <w:r w:rsidRPr="00C01882">
        <w:rPr>
          <w:rStyle w:val="Emphasis"/>
        </w:rPr>
        <w:t>indigenous communities</w:t>
      </w:r>
      <w:r w:rsidRPr="00C01882">
        <w:rPr>
          <w:sz w:val="16"/>
        </w:rPr>
        <w:t>. To these ends, we present three “stances” that may be adopted from within the university and move towards this alternative vision of education.</w:t>
      </w:r>
    </w:p>
    <w:p w14:paraId="44394B8D" w14:textId="77777777" w:rsidR="00863E3D" w:rsidRPr="00C01882" w:rsidRDefault="00863E3D" w:rsidP="00863E3D">
      <w:pPr>
        <w:rPr>
          <w:rStyle w:val="StyleUnderline"/>
        </w:rPr>
      </w:pPr>
      <w:r w:rsidRPr="00C01882">
        <w:rPr>
          <w:sz w:val="16"/>
          <w:szCs w:val="16"/>
        </w:rPr>
        <w:t>Of the authors of this piece, one is the child of Southern rednecks and Natives, and two of us are from communities of color who settled on indigenous North American lands. While we have different relationships to settler colonialism, we were brought together by shared struggles within the university, which led to a shared desire to see something else grow in its place. That desire birthed this collaboration of study and writing, interrogating our responsibilities to both end the settler colonial state, and all its mechanisms, and to simultaneously secure the wellbeing and futures of our communities. This work summarizes our thinking and learning about ways that we can get there together.</w:t>
      </w:r>
    </w:p>
    <w:p w14:paraId="6514332B" w14:textId="77777777" w:rsidR="00863E3D" w:rsidRPr="00C01882" w:rsidRDefault="00863E3D" w:rsidP="00863E3D">
      <w:pPr>
        <w:rPr>
          <w:rStyle w:val="StyleUnderline"/>
        </w:rPr>
      </w:pPr>
      <w:r w:rsidRPr="00C01882">
        <w:rPr>
          <w:sz w:val="16"/>
          <w:szCs w:val="16"/>
        </w:rPr>
        <w:t>The three of us met at Swarthmore College, a small liberal arts college just outside Philadelphia, Pennsylvania in the United States. Lekey and Daniel had come as undergraduate students. From the beginning, they lived at the school struggling to keep their heads above water, navigating the trauma of feeling themselves unknowingly uprooted from the homes they left behind. Eventually they learned to make their way through that place, and both, although by separate paths, found refuge in the Educational Studies Department. In the fall of 2014, Edwin joined that department as a faculty member.</w:t>
      </w:r>
    </w:p>
    <w:p w14:paraId="52FBD562" w14:textId="77777777" w:rsidR="00863E3D" w:rsidRPr="00C01882" w:rsidRDefault="00863E3D" w:rsidP="00863E3D">
      <w:pPr>
        <w:rPr>
          <w:rStyle w:val="StyleUnderline"/>
        </w:rPr>
      </w:pPr>
      <w:r w:rsidRPr="00C01882">
        <w:rPr>
          <w:sz w:val="16"/>
          <w:szCs w:val="16"/>
        </w:rPr>
        <w:t>It was Lekey who first reached out to Edwin, looking for guidance in her remaining time at the college. As a student and teacher, and now as a non/member of the academy, Edwin had relied on the work of Gerald Vizenor to navigate the violence of higher education. And so he shared with Lekey Vizenor’s (1999) teachings on survivance. Not long after, Daniel also came to Edwin, needing help to complete his major and stay enrolled. Edwin became his academic mentor and greatest support. In the time we spent together we sought to live beyond a survivable name (Vizenor, 1999).</w:t>
      </w:r>
    </w:p>
    <w:p w14:paraId="2235E57F" w14:textId="77777777" w:rsidR="00863E3D" w:rsidRPr="00C01882" w:rsidRDefault="00863E3D" w:rsidP="00863E3D">
      <w:pPr>
        <w:rPr>
          <w:rStyle w:val="StyleUnderline"/>
        </w:rPr>
      </w:pPr>
      <w:r w:rsidRPr="00C01882">
        <w:rPr>
          <w:sz w:val="16"/>
          <w:szCs w:val="16"/>
        </w:rPr>
        <w:lastRenderedPageBreak/>
        <w:t>Now, since Lekey and Daniel have left Swarthmore, and as Edwin continues to work at the college, we are all trying to recover ourselves from the violence of that place. We write this article to understand our own experiences there and to study together in ways that are “separate from the thinking that the institution had required” of us (Halberstam, 2013, p. 11). To study in this manner is to engage in a process of inquiring and platicando (speaking) “with people, rather than teaching them, in service of a project,” (Harney &amp; Moten, 2013, p. 148). This paper is therefore, in the tradition of Grande (2015), a joining of lived experience and theory as subversive practice; the creation of a theory which is personally, and intimately felt (Million, 2014).</w:t>
      </w:r>
    </w:p>
    <w:p w14:paraId="08B20B43" w14:textId="77777777" w:rsidR="00863E3D" w:rsidRPr="00C01882" w:rsidRDefault="00863E3D" w:rsidP="00863E3D">
      <w:pPr>
        <w:rPr>
          <w:rStyle w:val="StyleUnderline"/>
        </w:rPr>
      </w:pPr>
      <w:r w:rsidRPr="00C01882">
        <w:rPr>
          <w:rStyle w:val="StyleUnderline"/>
        </w:rPr>
        <w:t xml:space="preserve">The </w:t>
      </w:r>
      <w:r w:rsidRPr="00C01882">
        <w:rPr>
          <w:rStyle w:val="Emphasis"/>
        </w:rPr>
        <w:t>derelict</w:t>
      </w:r>
      <w:r w:rsidRPr="00C01882">
        <w:rPr>
          <w:sz w:val="16"/>
        </w:rPr>
        <w:t xml:space="preserve"> and devastative image of the </w:t>
      </w:r>
      <w:r w:rsidRPr="00C01882">
        <w:rPr>
          <w:rStyle w:val="Emphasis"/>
        </w:rPr>
        <w:t>university</w:t>
      </w:r>
      <w:r w:rsidRPr="00C01882">
        <w:rPr>
          <w:sz w:val="16"/>
        </w:rPr>
        <w:t xml:space="preserve"> that manifested in our pláticas </w:t>
      </w:r>
      <w:r w:rsidRPr="00C01882">
        <w:rPr>
          <w:rStyle w:val="StyleUnderline"/>
        </w:rPr>
        <w:t>led us to ask whether our</w:t>
      </w:r>
      <w:r w:rsidRPr="00C01882">
        <w:rPr>
          <w:sz w:val="16"/>
        </w:rPr>
        <w:t xml:space="preserve"> current </w:t>
      </w:r>
      <w:r w:rsidRPr="00C01882">
        <w:rPr>
          <w:rStyle w:val="StyleUnderline"/>
        </w:rPr>
        <w:t xml:space="preserve">institutions of </w:t>
      </w:r>
      <w:r w:rsidRPr="00C01882">
        <w:rPr>
          <w:rStyle w:val="Emphasis"/>
        </w:rPr>
        <w:t>higher</w:t>
      </w:r>
      <w:r w:rsidRPr="00C01882">
        <w:rPr>
          <w:rStyle w:val="StyleUnderline"/>
        </w:rPr>
        <w:t xml:space="preserve"> </w:t>
      </w:r>
      <w:r w:rsidRPr="00C01882">
        <w:rPr>
          <w:rStyle w:val="Emphasis"/>
        </w:rPr>
        <w:t>education</w:t>
      </w:r>
      <w:r w:rsidRPr="00C01882">
        <w:rPr>
          <w:rStyle w:val="StyleUnderline"/>
        </w:rPr>
        <w:t xml:space="preserve"> are compatible with</w:t>
      </w:r>
      <w:r w:rsidRPr="00C01882">
        <w:rPr>
          <w:sz w:val="16"/>
        </w:rPr>
        <w:t xml:space="preserve"> a project of </w:t>
      </w:r>
      <w:r w:rsidRPr="00C01882">
        <w:rPr>
          <w:rStyle w:val="Emphasis"/>
        </w:rPr>
        <w:t>decolonization</w:t>
      </w:r>
      <w:r w:rsidRPr="00C01882">
        <w:rPr>
          <w:sz w:val="16"/>
        </w:rPr>
        <w:t xml:space="preserve">. In what follows, we construct a genealogy of Western knowledge and the university, and put that into conversation with our own testimonios (Acevedo, 2001; Flores &amp; Garcia, 2009) to argue that </w:t>
      </w:r>
      <w:r w:rsidRPr="00C01882">
        <w:rPr>
          <w:rStyle w:val="StyleUnderline"/>
        </w:rPr>
        <w:t>U.S. higher education</w:t>
      </w:r>
      <w:r w:rsidRPr="00C01882">
        <w:rPr>
          <w:sz w:val="16"/>
        </w:rPr>
        <w:t xml:space="preserve"> both </w:t>
      </w:r>
      <w:r w:rsidRPr="00C01882">
        <w:rPr>
          <w:rStyle w:val="StyleUnderline"/>
        </w:rPr>
        <w:t xml:space="preserve">authorizes and perpetrates </w:t>
      </w:r>
      <w:r w:rsidRPr="00C01882">
        <w:rPr>
          <w:rStyle w:val="Emphasis"/>
        </w:rPr>
        <w:t>settler colonial violence</w:t>
      </w:r>
      <w:r w:rsidRPr="00C01882">
        <w:rPr>
          <w:sz w:val="16"/>
        </w:rPr>
        <w:t xml:space="preserve">. As such, </w:t>
      </w:r>
      <w:r w:rsidRPr="00C01882">
        <w:rPr>
          <w:rStyle w:val="StyleUnderline"/>
        </w:rPr>
        <w:t>we find</w:t>
      </w:r>
      <w:r w:rsidRPr="00C01882">
        <w:rPr>
          <w:sz w:val="16"/>
        </w:rPr>
        <w:t xml:space="preserve"> that </w:t>
      </w:r>
      <w:r w:rsidRPr="00C01882">
        <w:rPr>
          <w:rStyle w:val="StyleUnderline"/>
          <w:highlight w:val="green"/>
        </w:rPr>
        <w:t>higher education is not</w:t>
      </w:r>
      <w:r w:rsidRPr="00C01882">
        <w:rPr>
          <w:rStyle w:val="StyleUnderline"/>
        </w:rPr>
        <w:t xml:space="preserve"> only </w:t>
      </w:r>
      <w:r w:rsidRPr="00C01882">
        <w:rPr>
          <w:rStyle w:val="Emphasis"/>
        </w:rPr>
        <w:t>in</w:t>
      </w:r>
      <w:r w:rsidRPr="00C01882">
        <w:rPr>
          <w:rStyle w:val="Emphasis"/>
          <w:highlight w:val="green"/>
        </w:rPr>
        <w:t>compatible</w:t>
      </w:r>
      <w:r w:rsidRPr="00C01882">
        <w:rPr>
          <w:rStyle w:val="StyleUnderline"/>
          <w:highlight w:val="green"/>
        </w:rPr>
        <w:t xml:space="preserve"> with </w:t>
      </w:r>
      <w:r w:rsidRPr="00C01882">
        <w:rPr>
          <w:rStyle w:val="Emphasis"/>
          <w:highlight w:val="green"/>
        </w:rPr>
        <w:t>decolonization</w:t>
      </w:r>
      <w:r w:rsidRPr="00C01882">
        <w:rPr>
          <w:rStyle w:val="StyleUnderline"/>
          <w:highlight w:val="green"/>
        </w:rPr>
        <w:t>, but</w:t>
      </w:r>
      <w:r w:rsidRPr="00C01882">
        <w:rPr>
          <w:rStyle w:val="StyleUnderline"/>
        </w:rPr>
        <w:t xml:space="preserve"> </w:t>
      </w:r>
      <w:r w:rsidRPr="00C01882">
        <w:rPr>
          <w:rStyle w:val="Emphasis"/>
        </w:rPr>
        <w:t xml:space="preserve">irredeemably </w:t>
      </w:r>
      <w:r w:rsidRPr="00C01882">
        <w:rPr>
          <w:rStyle w:val="Emphasis"/>
          <w:highlight w:val="green"/>
        </w:rPr>
        <w:t>incommensurable</w:t>
      </w:r>
      <w:r w:rsidRPr="00C01882">
        <w:rPr>
          <w:sz w:val="16"/>
        </w:rPr>
        <w:t xml:space="preserve"> </w:t>
      </w:r>
      <w:r w:rsidRPr="00C01882">
        <w:rPr>
          <w:rStyle w:val="StyleUnderline"/>
        </w:rPr>
        <w:t xml:space="preserve">with it, and must be </w:t>
      </w:r>
      <w:r w:rsidRPr="00C01882">
        <w:rPr>
          <w:rStyle w:val="Emphasis"/>
        </w:rPr>
        <w:t>eliminated</w:t>
      </w:r>
      <w:r w:rsidRPr="00C01882">
        <w:rPr>
          <w:sz w:val="16"/>
        </w:rPr>
        <w:t xml:space="preserve"> so that we may start anew. Thus, </w:t>
      </w:r>
      <w:r w:rsidRPr="00C01882">
        <w:rPr>
          <w:rStyle w:val="StyleUnderline"/>
        </w:rPr>
        <w:t xml:space="preserve">we </w:t>
      </w:r>
      <w:r w:rsidRPr="00C01882">
        <w:rPr>
          <w:rStyle w:val="StyleUnderline"/>
          <w:highlight w:val="green"/>
        </w:rPr>
        <w:t>reject</w:t>
      </w:r>
      <w:r w:rsidRPr="00C01882">
        <w:rPr>
          <w:rStyle w:val="StyleUnderline"/>
        </w:rPr>
        <w:t xml:space="preserve"> the desire for “</w:t>
      </w:r>
      <w:r w:rsidRPr="00C01882">
        <w:rPr>
          <w:rStyle w:val="Emphasis"/>
          <w:highlight w:val="green"/>
        </w:rPr>
        <w:t>inclusion</w:t>
      </w:r>
      <w:r w:rsidRPr="00C01882">
        <w:rPr>
          <w:rStyle w:val="StyleUnderline"/>
        </w:rPr>
        <w:t>” within that institution</w:t>
      </w:r>
      <w:r w:rsidRPr="00C01882">
        <w:rPr>
          <w:sz w:val="16"/>
        </w:rPr>
        <w:t xml:space="preserve">; rather, </w:t>
      </w:r>
      <w:r w:rsidRPr="00C01882">
        <w:rPr>
          <w:rStyle w:val="StyleUnderline"/>
        </w:rPr>
        <w:t xml:space="preserve">we </w:t>
      </w:r>
      <w:r w:rsidRPr="00C01882">
        <w:rPr>
          <w:rStyle w:val="StyleUnderline"/>
          <w:highlight w:val="green"/>
        </w:rPr>
        <w:t>strive for</w:t>
      </w:r>
      <w:r w:rsidRPr="00C01882">
        <w:rPr>
          <w:rStyle w:val="StyleUnderline"/>
        </w:rPr>
        <w:t xml:space="preserve"> its </w:t>
      </w:r>
      <w:r w:rsidRPr="00C01882">
        <w:rPr>
          <w:rStyle w:val="Emphasis"/>
          <w:highlight w:val="green"/>
        </w:rPr>
        <w:t>deflagration</w:t>
      </w:r>
      <w:r w:rsidRPr="00C01882">
        <w:rPr>
          <w:sz w:val="16"/>
        </w:rPr>
        <w:t>.</w:t>
      </w:r>
    </w:p>
    <w:p w14:paraId="3166BFD0" w14:textId="77777777" w:rsidR="00863E3D" w:rsidRPr="00C01882" w:rsidRDefault="00863E3D" w:rsidP="00863E3D">
      <w:pPr>
        <w:rPr>
          <w:rStyle w:val="StyleUnderline"/>
        </w:rPr>
      </w:pPr>
      <w:r w:rsidRPr="00C01882">
        <w:rPr>
          <w:rStyle w:val="StyleUnderline"/>
          <w:highlight w:val="green"/>
        </w:rPr>
        <w:t>Those</w:t>
      </w:r>
      <w:r w:rsidRPr="00C01882">
        <w:rPr>
          <w:rStyle w:val="StyleUnderline"/>
        </w:rPr>
        <w:t xml:space="preserve"> of us who are </w:t>
      </w:r>
      <w:r w:rsidRPr="00C01882">
        <w:rPr>
          <w:rStyle w:val="Emphasis"/>
          <w:highlight w:val="green"/>
        </w:rPr>
        <w:t>in the university</w:t>
      </w:r>
      <w:r w:rsidRPr="00C01882">
        <w:rPr>
          <w:sz w:val="16"/>
        </w:rPr>
        <w:t xml:space="preserve"> but not of the university (Harney &amp; Moten, 2013), with intimate access to the institution and its resources, </w:t>
      </w:r>
      <w:r w:rsidRPr="00C01882">
        <w:rPr>
          <w:rStyle w:val="StyleUnderline"/>
          <w:highlight w:val="green"/>
        </w:rPr>
        <w:t>are</w:t>
      </w:r>
      <w:r w:rsidRPr="00C01882">
        <w:rPr>
          <w:rStyle w:val="StyleUnderline"/>
        </w:rPr>
        <w:t xml:space="preserve"> </w:t>
      </w:r>
      <w:r w:rsidRPr="00C01882">
        <w:rPr>
          <w:rStyle w:val="Emphasis"/>
        </w:rPr>
        <w:t xml:space="preserve">especially </w:t>
      </w:r>
      <w:r w:rsidRPr="00C01882">
        <w:rPr>
          <w:rStyle w:val="Emphasis"/>
          <w:highlight w:val="green"/>
        </w:rPr>
        <w:t>responsible</w:t>
      </w:r>
      <w:r w:rsidRPr="00C01882">
        <w:rPr>
          <w:rStyle w:val="StyleUnderline"/>
          <w:highlight w:val="green"/>
        </w:rPr>
        <w:t xml:space="preserve"> for </w:t>
      </w:r>
      <w:r w:rsidRPr="00C01882">
        <w:rPr>
          <w:rStyle w:val="Emphasis"/>
          <w:highlight w:val="green"/>
        </w:rPr>
        <w:t>stoking</w:t>
      </w:r>
      <w:r w:rsidRPr="00C01882">
        <w:rPr>
          <w:rStyle w:val="StyleUnderline"/>
        </w:rPr>
        <w:t xml:space="preserve"> and </w:t>
      </w:r>
      <w:r w:rsidRPr="00C01882">
        <w:rPr>
          <w:rStyle w:val="Emphasis"/>
        </w:rPr>
        <w:t xml:space="preserve">managing </w:t>
      </w:r>
      <w:r w:rsidRPr="00C01882">
        <w:rPr>
          <w:rStyle w:val="Emphasis"/>
          <w:highlight w:val="green"/>
        </w:rPr>
        <w:t>the fire</w:t>
      </w:r>
      <w:r w:rsidRPr="00C01882">
        <w:rPr>
          <w:sz w:val="16"/>
        </w:rPr>
        <w:t>. However, our peoples and communities are entangled in the university. Enkindling it, therefore, requires that we determine how to nullify this entanglement, while also mobilizing techniques to steal from, survive, and build space for life outside of the institution. For that purpose, we conclude by discussing three constructive and transformative techniques which work towards the development of a new social structure, one that will outlast and supplant higher education; we name them stances of survival, empowerment, and (theft by) conversion.</w:t>
      </w:r>
    </w:p>
    <w:p w14:paraId="4DD96A6D" w14:textId="77777777" w:rsidR="00863E3D" w:rsidRPr="00C01882" w:rsidRDefault="00863E3D" w:rsidP="00863E3D">
      <w:pPr>
        <w:rPr>
          <w:rStyle w:val="StyleUnderline"/>
        </w:rPr>
      </w:pPr>
      <w:r w:rsidRPr="00C01882">
        <w:rPr>
          <w:sz w:val="16"/>
        </w:rPr>
        <w:t xml:space="preserve">To us </w:t>
      </w:r>
      <w:r w:rsidRPr="00C01882">
        <w:rPr>
          <w:rStyle w:val="StyleUnderline"/>
        </w:rPr>
        <w:t>this writing is</w:t>
      </w:r>
      <w:r w:rsidRPr="00C01882">
        <w:rPr>
          <w:sz w:val="16"/>
        </w:rPr>
        <w:t xml:space="preserve"> itself a </w:t>
      </w:r>
      <w:r w:rsidRPr="00C01882">
        <w:rPr>
          <w:rStyle w:val="StyleUnderline"/>
        </w:rPr>
        <w:t xml:space="preserve">decolonial act of </w:t>
      </w:r>
      <w:r w:rsidRPr="00C01882">
        <w:rPr>
          <w:rStyle w:val="Emphasis"/>
        </w:rPr>
        <w:t>studying</w:t>
      </w:r>
      <w:r w:rsidRPr="00C01882">
        <w:rPr>
          <w:sz w:val="16"/>
        </w:rPr>
        <w:t xml:space="preserve">, planning, </w:t>
      </w:r>
      <w:r w:rsidRPr="00C01882">
        <w:rPr>
          <w:rStyle w:val="StyleUnderline"/>
        </w:rPr>
        <w:t xml:space="preserve">and </w:t>
      </w:r>
      <w:r w:rsidRPr="00C01882">
        <w:rPr>
          <w:rStyle w:val="Emphasis"/>
        </w:rPr>
        <w:t>actualizing</w:t>
      </w:r>
      <w:r w:rsidRPr="00C01882">
        <w:rPr>
          <w:rStyle w:val="StyleUnderline"/>
        </w:rPr>
        <w:t xml:space="preserve"> what we</w:t>
      </w:r>
      <w:r w:rsidRPr="00C01882">
        <w:rPr>
          <w:sz w:val="16"/>
        </w:rPr>
        <w:t xml:space="preserve"> do </w:t>
      </w:r>
      <w:r w:rsidRPr="00C01882">
        <w:rPr>
          <w:rStyle w:val="StyleUnderline"/>
        </w:rPr>
        <w:t>want</w:t>
      </w:r>
      <w:r w:rsidRPr="00C01882">
        <w:rPr>
          <w:sz w:val="16"/>
        </w:rPr>
        <w:t xml:space="preserve">. </w:t>
      </w:r>
      <w:r w:rsidRPr="00C01882">
        <w:rPr>
          <w:rStyle w:val="StyleUnderline"/>
        </w:rPr>
        <w:t xml:space="preserve">By speaking </w:t>
      </w:r>
      <w:r w:rsidRPr="00C01882">
        <w:rPr>
          <w:sz w:val="16"/>
        </w:rPr>
        <w:t xml:space="preserve">the truth of </w:t>
      </w:r>
      <w:r w:rsidRPr="00C01882">
        <w:rPr>
          <w:rStyle w:val="StyleUnderline"/>
        </w:rPr>
        <w:t>our experiences</w:t>
      </w:r>
      <w:r w:rsidRPr="00C01882">
        <w:rPr>
          <w:sz w:val="16"/>
        </w:rPr>
        <w:t xml:space="preserve">, without compromise, and </w:t>
      </w:r>
      <w:r w:rsidRPr="00C01882">
        <w:rPr>
          <w:rStyle w:val="Emphasis"/>
        </w:rPr>
        <w:t>without regard for the settler or their institutions</w:t>
      </w:r>
      <w:r w:rsidRPr="00C01882">
        <w:rPr>
          <w:rStyle w:val="StyleUnderline"/>
        </w:rPr>
        <w:t xml:space="preserve">, the oppressed confront hegemonic attempts to </w:t>
      </w:r>
      <w:r w:rsidRPr="00C01882">
        <w:rPr>
          <w:rStyle w:val="Emphasis"/>
        </w:rPr>
        <w:t>confine</w:t>
      </w:r>
      <w:r w:rsidRPr="00C01882">
        <w:rPr>
          <w:sz w:val="16"/>
        </w:rPr>
        <w:t xml:space="preserve"> and foreclose upon </w:t>
      </w:r>
      <w:r w:rsidRPr="00C01882">
        <w:rPr>
          <w:rStyle w:val="Emphasis"/>
        </w:rPr>
        <w:t>decolonization</w:t>
      </w:r>
      <w:r w:rsidRPr="00C01882">
        <w:rPr>
          <w:sz w:val="16"/>
        </w:rPr>
        <w:t>. This is no handbook to destroying the neoliberal colonial structure of higher education. It is, however, an affirmation of the necessity of its deflagration within the larger project of decolonization, and an opportunity to imagine life after the burning.</w:t>
      </w:r>
    </w:p>
    <w:p w14:paraId="28D4A59A" w14:textId="77777777" w:rsidR="00863E3D" w:rsidRPr="00C01882" w:rsidRDefault="00863E3D" w:rsidP="00863E3D">
      <w:pPr>
        <w:rPr>
          <w:rStyle w:val="StyleUnderline"/>
        </w:rPr>
      </w:pPr>
      <w:r w:rsidRPr="00C01882">
        <w:rPr>
          <w:sz w:val="16"/>
          <w:szCs w:val="16"/>
        </w:rPr>
        <w:t>A Definition of Settler Colonialism</w:t>
      </w:r>
    </w:p>
    <w:p w14:paraId="00E1BBCC" w14:textId="77777777" w:rsidR="00863E3D" w:rsidRPr="00C01882" w:rsidRDefault="00863E3D" w:rsidP="00863E3D">
      <w:pPr>
        <w:rPr>
          <w:rStyle w:val="StyleUnderline"/>
        </w:rPr>
      </w:pPr>
      <w:r w:rsidRPr="00C01882">
        <w:rPr>
          <w:rStyle w:val="StyleUnderline"/>
        </w:rPr>
        <w:t xml:space="preserve">We speak of </w:t>
      </w:r>
      <w:r w:rsidRPr="00C01882">
        <w:rPr>
          <w:rStyle w:val="Emphasis"/>
          <w:highlight w:val="green"/>
        </w:rPr>
        <w:t>settler colonialism</w:t>
      </w:r>
      <w:r w:rsidRPr="00C01882">
        <w:rPr>
          <w:rStyle w:val="StyleUnderline"/>
        </w:rPr>
        <w:t xml:space="preserve"> as that</w:t>
      </w:r>
      <w:r w:rsidRPr="00C01882">
        <w:rPr>
          <w:sz w:val="16"/>
        </w:rPr>
        <w:t xml:space="preserve"> particular </w:t>
      </w:r>
      <w:r w:rsidRPr="00C01882">
        <w:rPr>
          <w:rStyle w:val="Emphasis"/>
        </w:rPr>
        <w:t>imperial violence</w:t>
      </w:r>
      <w:r w:rsidRPr="00C01882">
        <w:rPr>
          <w:rStyle w:val="StyleUnderline"/>
        </w:rPr>
        <w:t xml:space="preserve"> practiced by settler populations on colonized lands</w:t>
      </w:r>
      <w:r w:rsidRPr="00C01882">
        <w:rPr>
          <w:sz w:val="16"/>
        </w:rPr>
        <w:t xml:space="preserve">. As settlers, these populations must secure their own futurity, belonging, and dominion within the homelands of indigenous peoples. For that reason, settler colonialism is primarily concerned with territoriality (Wolfe, 2006), exercising both internal and external modes of imperialism in order to secure the permanent occupation of indigenous territory, with the “express purpose of building an ethnically distinct national community” (Bonds &amp; Inwood, 2016, p. 716). </w:t>
      </w:r>
      <w:r w:rsidRPr="00C01882">
        <w:rPr>
          <w:rStyle w:val="StyleUnderline"/>
        </w:rPr>
        <w:t>The maintenance of</w:t>
      </w:r>
      <w:r w:rsidRPr="00C01882">
        <w:rPr>
          <w:sz w:val="16"/>
        </w:rPr>
        <w:t xml:space="preserve"> that national community, i.e. </w:t>
      </w:r>
      <w:r w:rsidRPr="00C01882">
        <w:rPr>
          <w:rStyle w:val="StyleUnderline"/>
        </w:rPr>
        <w:t xml:space="preserve">the </w:t>
      </w:r>
      <w:r w:rsidRPr="00C01882">
        <w:rPr>
          <w:rStyle w:val="Emphasis"/>
        </w:rPr>
        <w:t>settler state</w:t>
      </w:r>
      <w:r w:rsidRPr="00C01882">
        <w:rPr>
          <w:sz w:val="16"/>
        </w:rPr>
        <w:t xml:space="preserve">, is defined by and </w:t>
      </w:r>
      <w:r w:rsidRPr="00C01882">
        <w:rPr>
          <w:rStyle w:val="StyleUnderline"/>
          <w:highlight w:val="green"/>
        </w:rPr>
        <w:t>depends</w:t>
      </w:r>
      <w:r w:rsidRPr="00C01882">
        <w:rPr>
          <w:rStyle w:val="StyleUnderline"/>
        </w:rPr>
        <w:t xml:space="preserve"> up</w:t>
      </w:r>
      <w:r w:rsidRPr="00C01882">
        <w:rPr>
          <w:rStyle w:val="StyleUnderline"/>
          <w:highlight w:val="green"/>
        </w:rPr>
        <w:t>on eliminating indigenous peoples</w:t>
      </w:r>
      <w:r w:rsidRPr="00C01882">
        <w:rPr>
          <w:rStyle w:val="StyleUnderline"/>
        </w:rPr>
        <w:t>,</w:t>
      </w:r>
      <w:r w:rsidRPr="00C01882">
        <w:rPr>
          <w:sz w:val="16"/>
        </w:rPr>
        <w:t xml:space="preserve"> seizing and privatizing indigenous lands, </w:t>
      </w:r>
      <w:r w:rsidRPr="00C01882">
        <w:rPr>
          <w:rStyle w:val="StyleUnderline"/>
        </w:rPr>
        <w:t xml:space="preserve">exploiting and containing marginalized peoples </w:t>
      </w:r>
      <w:r w:rsidRPr="00C01882">
        <w:rPr>
          <w:rStyle w:val="StyleUnderline"/>
          <w:highlight w:val="green"/>
        </w:rPr>
        <w:t>in</w:t>
      </w:r>
      <w:r w:rsidRPr="00C01882">
        <w:rPr>
          <w:rStyle w:val="StyleUnderline"/>
        </w:rPr>
        <w:t xml:space="preserve"> a system of </w:t>
      </w:r>
      <w:r w:rsidRPr="00C01882">
        <w:rPr>
          <w:rStyle w:val="Emphasis"/>
          <w:highlight w:val="green"/>
        </w:rPr>
        <w:t>racial capitalism</w:t>
      </w:r>
      <w:r w:rsidRPr="00C01882">
        <w:rPr>
          <w:sz w:val="16"/>
        </w:rPr>
        <w:t xml:space="preserve"> (Bonds &amp; Inwood, 2016; Gilmore, 2007). These operations, of what we henceforth describe as </w:t>
      </w:r>
      <w:r w:rsidRPr="00C01882">
        <w:rPr>
          <w:rStyle w:val="StyleUnderline"/>
        </w:rPr>
        <w:t>settler colonial violence</w:t>
      </w:r>
      <w:r w:rsidRPr="00C01882">
        <w:rPr>
          <w:sz w:val="16"/>
        </w:rPr>
        <w:t xml:space="preserve">, </w:t>
      </w:r>
      <w:r w:rsidRPr="00C01882">
        <w:rPr>
          <w:rStyle w:val="StyleUnderline"/>
        </w:rPr>
        <w:t>are carried out by</w:t>
      </w:r>
      <w:r w:rsidRPr="00C01882">
        <w:rPr>
          <w:sz w:val="16"/>
        </w:rPr>
        <w:t xml:space="preserve"> the various formal institutions and informal social systems of </w:t>
      </w:r>
      <w:r w:rsidRPr="00C01882">
        <w:rPr>
          <w:rStyle w:val="StyleUnderline"/>
        </w:rPr>
        <w:t xml:space="preserve">the </w:t>
      </w:r>
      <w:r w:rsidRPr="00C01882">
        <w:rPr>
          <w:rStyle w:val="Emphasis"/>
        </w:rPr>
        <w:t>settler state</w:t>
      </w:r>
      <w:r w:rsidRPr="00C01882">
        <w:rPr>
          <w:rStyle w:val="StyleUnderline"/>
        </w:rPr>
        <w:t xml:space="preserve">; the </w:t>
      </w:r>
      <w:r w:rsidRPr="00C01882">
        <w:rPr>
          <w:rStyle w:val="Emphasis"/>
          <w:highlight w:val="green"/>
        </w:rPr>
        <w:t>murder</w:t>
      </w:r>
      <w:r w:rsidRPr="00C01882">
        <w:rPr>
          <w:rStyle w:val="StyleUnderline"/>
          <w:highlight w:val="green"/>
        </w:rPr>
        <w:t xml:space="preserve"> of </w:t>
      </w:r>
      <w:r w:rsidRPr="00C01882">
        <w:rPr>
          <w:rStyle w:val="Emphasis"/>
          <w:highlight w:val="green"/>
        </w:rPr>
        <w:t>indigenous women</w:t>
      </w:r>
      <w:r w:rsidRPr="00C01882">
        <w:rPr>
          <w:rStyle w:val="StyleUnderline"/>
        </w:rPr>
        <w:t xml:space="preserve">, </w:t>
      </w:r>
      <w:r w:rsidRPr="00C01882">
        <w:rPr>
          <w:rStyle w:val="Emphasis"/>
        </w:rPr>
        <w:t xml:space="preserve">industry-driven </w:t>
      </w:r>
      <w:r w:rsidRPr="00C01882">
        <w:rPr>
          <w:rStyle w:val="Emphasis"/>
          <w:highlight w:val="green"/>
        </w:rPr>
        <w:t>environmental genocide</w:t>
      </w:r>
      <w:r w:rsidRPr="00C01882">
        <w:rPr>
          <w:sz w:val="16"/>
        </w:rPr>
        <w:t xml:space="preserve"> (Whyte, 2018)</w:t>
      </w:r>
      <w:r w:rsidRPr="00C01882">
        <w:rPr>
          <w:rStyle w:val="StyleUnderline"/>
        </w:rPr>
        <w:t xml:space="preserve">, </w:t>
      </w:r>
      <w:r w:rsidRPr="00C01882">
        <w:rPr>
          <w:rStyle w:val="Emphasis"/>
        </w:rPr>
        <w:t xml:space="preserve">racist </w:t>
      </w:r>
      <w:r w:rsidRPr="00C01882">
        <w:rPr>
          <w:rStyle w:val="Emphasis"/>
          <w:highlight w:val="green"/>
        </w:rPr>
        <w:t>border expansion</w:t>
      </w:r>
      <w:r w:rsidRPr="00C01882">
        <w:rPr>
          <w:rStyle w:val="StyleUnderline"/>
        </w:rPr>
        <w:t xml:space="preserve">, </w:t>
      </w:r>
      <w:r w:rsidRPr="00C01882">
        <w:rPr>
          <w:rStyle w:val="Emphasis"/>
        </w:rPr>
        <w:t>urban restructuring</w:t>
      </w:r>
      <w:r w:rsidRPr="00C01882">
        <w:rPr>
          <w:rStyle w:val="StyleUnderline"/>
        </w:rPr>
        <w:t xml:space="preserve">, </w:t>
      </w:r>
      <w:r w:rsidRPr="00C01882">
        <w:rPr>
          <w:rStyle w:val="Emphasis"/>
          <w:highlight w:val="green"/>
        </w:rPr>
        <w:t>mass incarceration</w:t>
      </w:r>
      <w:r w:rsidRPr="00C01882">
        <w:rPr>
          <w:rStyle w:val="StyleUnderline"/>
          <w:highlight w:val="green"/>
        </w:rPr>
        <w:t>, and</w:t>
      </w:r>
      <w:r w:rsidRPr="00C01882">
        <w:rPr>
          <w:rStyle w:val="StyleUnderline"/>
        </w:rPr>
        <w:t xml:space="preserve"> the </w:t>
      </w:r>
      <w:r w:rsidRPr="00C01882">
        <w:rPr>
          <w:rStyle w:val="Emphasis"/>
        </w:rPr>
        <w:t>exploitation</w:t>
      </w:r>
      <w:r w:rsidRPr="00C01882">
        <w:rPr>
          <w:rStyle w:val="StyleUnderline"/>
        </w:rPr>
        <w:t xml:space="preserve"> and </w:t>
      </w:r>
      <w:r w:rsidRPr="00C01882">
        <w:rPr>
          <w:rStyle w:val="Emphasis"/>
          <w:highlight w:val="green"/>
        </w:rPr>
        <w:t>killing</w:t>
      </w:r>
      <w:r w:rsidRPr="00C01882">
        <w:rPr>
          <w:rStyle w:val="StyleUnderline"/>
        </w:rPr>
        <w:t xml:space="preserve"> of </w:t>
      </w:r>
      <w:r w:rsidRPr="00C01882">
        <w:rPr>
          <w:rStyle w:val="Emphasis"/>
          <w:highlight w:val="green"/>
        </w:rPr>
        <w:t>Black people</w:t>
      </w:r>
      <w:r w:rsidRPr="00C01882">
        <w:rPr>
          <w:sz w:val="16"/>
        </w:rPr>
        <w:t xml:space="preserve"> (to name a few examples), </w:t>
      </w:r>
      <w:r w:rsidRPr="00C01882">
        <w:rPr>
          <w:rStyle w:val="StyleUnderline"/>
          <w:highlight w:val="green"/>
        </w:rPr>
        <w:t xml:space="preserve">are its </w:t>
      </w:r>
      <w:r w:rsidRPr="00C01882">
        <w:rPr>
          <w:rStyle w:val="Emphasis"/>
          <w:highlight w:val="green"/>
        </w:rPr>
        <w:t>evidence</w:t>
      </w:r>
      <w:r w:rsidRPr="00C01882">
        <w:rPr>
          <w:rStyle w:val="StyleUnderline"/>
        </w:rPr>
        <w:t>. What must be understood</w:t>
      </w:r>
      <w:r w:rsidRPr="00C01882">
        <w:rPr>
          <w:sz w:val="16"/>
        </w:rPr>
        <w:t xml:space="preserve"> then, </w:t>
      </w:r>
      <w:r w:rsidRPr="00C01882">
        <w:rPr>
          <w:rStyle w:val="StyleUnderline"/>
        </w:rPr>
        <w:t xml:space="preserve">is that </w:t>
      </w:r>
      <w:r w:rsidRPr="00C01882">
        <w:rPr>
          <w:rStyle w:val="Emphasis"/>
          <w:highlight w:val="green"/>
        </w:rPr>
        <w:t>settler colonialism</w:t>
      </w:r>
      <w:r w:rsidRPr="00C01882">
        <w:rPr>
          <w:rStyle w:val="StyleUnderline"/>
          <w:highlight w:val="green"/>
        </w:rPr>
        <w:t xml:space="preserve"> is</w:t>
      </w:r>
      <w:r w:rsidRPr="00C01882">
        <w:rPr>
          <w:rStyle w:val="StyleUnderline"/>
        </w:rPr>
        <w:t xml:space="preserve"> not an isolated </w:t>
      </w:r>
      <w:r w:rsidRPr="00C01882">
        <w:rPr>
          <w:rStyle w:val="Emphasis"/>
        </w:rPr>
        <w:t>historical event</w:t>
      </w:r>
      <w:r w:rsidRPr="00C01882">
        <w:rPr>
          <w:rStyle w:val="StyleUnderline"/>
        </w:rPr>
        <w:t xml:space="preserve">, nor a regrettable </w:t>
      </w:r>
      <w:r w:rsidRPr="00C01882">
        <w:rPr>
          <w:rStyle w:val="Emphasis"/>
        </w:rPr>
        <w:t>vestige</w:t>
      </w:r>
      <w:r w:rsidRPr="00C01882">
        <w:rPr>
          <w:sz w:val="16"/>
        </w:rPr>
        <w:t xml:space="preserve"> of times passed. </w:t>
      </w:r>
      <w:r w:rsidRPr="00C01882">
        <w:rPr>
          <w:rStyle w:val="StyleUnderline"/>
        </w:rPr>
        <w:t>It is</w:t>
      </w:r>
      <w:r w:rsidRPr="00C01882">
        <w:rPr>
          <w:sz w:val="16"/>
        </w:rPr>
        <w:t xml:space="preserve">, rather, </w:t>
      </w:r>
      <w:r w:rsidRPr="00C01882">
        <w:rPr>
          <w:rStyle w:val="StyleUnderline"/>
          <w:highlight w:val="green"/>
        </w:rPr>
        <w:t xml:space="preserve">an </w:t>
      </w:r>
      <w:r w:rsidRPr="00C01882">
        <w:rPr>
          <w:rStyle w:val="Emphasis"/>
          <w:highlight w:val="green"/>
        </w:rPr>
        <w:t>enduring reality</w:t>
      </w:r>
      <w:r w:rsidRPr="00C01882">
        <w:rPr>
          <w:rStyle w:val="StyleUnderline"/>
        </w:rPr>
        <w:t>, re/</w:t>
      </w:r>
      <w:r w:rsidRPr="00C01882">
        <w:rPr>
          <w:rStyle w:val="StyleUnderline"/>
          <w:highlight w:val="green"/>
        </w:rPr>
        <w:t>structured by</w:t>
      </w:r>
      <w:r w:rsidRPr="00C01882">
        <w:rPr>
          <w:sz w:val="16"/>
        </w:rPr>
        <w:t xml:space="preserve"> the </w:t>
      </w:r>
      <w:r w:rsidRPr="00C01882">
        <w:rPr>
          <w:rStyle w:val="StyleUnderline"/>
        </w:rPr>
        <w:t xml:space="preserve">settler insecurities of living on </w:t>
      </w:r>
      <w:r w:rsidRPr="00C01882">
        <w:rPr>
          <w:rStyle w:val="Emphasis"/>
          <w:highlight w:val="green"/>
        </w:rPr>
        <w:t>stolen land</w:t>
      </w:r>
      <w:r w:rsidRPr="00C01882">
        <w:rPr>
          <w:sz w:val="16"/>
        </w:rPr>
        <w:t>, and reckoning with the violence of their own existence.</w:t>
      </w:r>
    </w:p>
    <w:p w14:paraId="6EEE3316" w14:textId="77777777" w:rsidR="00863E3D" w:rsidRPr="00C01882" w:rsidRDefault="00863E3D" w:rsidP="00863E3D">
      <w:pPr>
        <w:rPr>
          <w:rStyle w:val="StyleUnderline"/>
        </w:rPr>
      </w:pPr>
      <w:r w:rsidRPr="00C01882">
        <w:rPr>
          <w:sz w:val="16"/>
          <w:szCs w:val="16"/>
        </w:rPr>
        <w:t>A Definition of Decolonization</w:t>
      </w:r>
    </w:p>
    <w:p w14:paraId="432AB2C0" w14:textId="77777777" w:rsidR="00863E3D" w:rsidRPr="00C01882" w:rsidRDefault="00863E3D" w:rsidP="00863E3D">
      <w:pPr>
        <w:rPr>
          <w:rStyle w:val="StyleUnderline"/>
        </w:rPr>
      </w:pPr>
      <w:r w:rsidRPr="00C01882">
        <w:rPr>
          <w:sz w:val="16"/>
        </w:rPr>
        <w:t xml:space="preserve">As Tuck and Yang (2012) have urged us to see, </w:t>
      </w:r>
      <w:r w:rsidRPr="00C01882">
        <w:rPr>
          <w:rStyle w:val="Emphasis"/>
        </w:rPr>
        <w:t>decolonization</w:t>
      </w:r>
      <w:r w:rsidRPr="00C01882">
        <w:rPr>
          <w:sz w:val="16"/>
        </w:rPr>
        <w:t xml:space="preserve"> is not a metaphor for social change. It </w:t>
      </w:r>
      <w:r w:rsidRPr="00C01882">
        <w:rPr>
          <w:rStyle w:val="StyleUnderline"/>
        </w:rPr>
        <w:t xml:space="preserve">is a </w:t>
      </w:r>
      <w:r w:rsidRPr="00C01882">
        <w:rPr>
          <w:sz w:val="16"/>
        </w:rPr>
        <w:t xml:space="preserve">likewise necessarily </w:t>
      </w:r>
      <w:r w:rsidRPr="00C01882">
        <w:rPr>
          <w:rStyle w:val="Emphasis"/>
        </w:rPr>
        <w:t>violent disruption</w:t>
      </w:r>
      <w:r w:rsidRPr="00C01882">
        <w:rPr>
          <w:rStyle w:val="StyleUnderline"/>
        </w:rPr>
        <w:t xml:space="preserve"> and expulsion of </w:t>
      </w:r>
      <w:r w:rsidRPr="00C01882">
        <w:rPr>
          <w:rStyle w:val="Emphasis"/>
        </w:rPr>
        <w:t>colonial order</w:t>
      </w:r>
      <w:r w:rsidRPr="00C01882">
        <w:rPr>
          <w:rStyle w:val="StyleUnderline"/>
        </w:rPr>
        <w:t xml:space="preserve"> from </w:t>
      </w:r>
      <w:r w:rsidRPr="00C01882">
        <w:rPr>
          <w:rStyle w:val="Emphasis"/>
        </w:rPr>
        <w:t>indigenous lives</w:t>
      </w:r>
      <w:r w:rsidRPr="00C01882">
        <w:rPr>
          <w:rStyle w:val="StyleUnderline"/>
        </w:rPr>
        <w:t xml:space="preserve"> and </w:t>
      </w:r>
      <w:r w:rsidRPr="00C01882">
        <w:rPr>
          <w:rStyle w:val="Emphasis"/>
        </w:rPr>
        <w:t>lands</w:t>
      </w:r>
      <w:r w:rsidRPr="00C01882">
        <w:rPr>
          <w:sz w:val="16"/>
        </w:rPr>
        <w:t xml:space="preserve"> (Smith, 2012). </w:t>
      </w:r>
      <w:r w:rsidRPr="00C01882">
        <w:rPr>
          <w:rStyle w:val="StyleUnderline"/>
        </w:rPr>
        <w:t xml:space="preserve">Decolonization </w:t>
      </w:r>
      <w:r w:rsidRPr="00C01882">
        <w:rPr>
          <w:rStyle w:val="StyleUnderline"/>
        </w:rPr>
        <w:lastRenderedPageBreak/>
        <w:t xml:space="preserve">is not an attempt to seize </w:t>
      </w:r>
      <w:r w:rsidRPr="00C01882">
        <w:rPr>
          <w:rStyle w:val="Emphasis"/>
        </w:rPr>
        <w:t>imperial wealth</w:t>
      </w:r>
      <w:r w:rsidRPr="00C01882">
        <w:rPr>
          <w:rStyle w:val="StyleUnderline"/>
        </w:rPr>
        <w:t xml:space="preserve"> or recreate</w:t>
      </w:r>
      <w:r w:rsidRPr="00C01882">
        <w:rPr>
          <w:sz w:val="16"/>
        </w:rPr>
        <w:t xml:space="preserve"> the </w:t>
      </w:r>
      <w:r w:rsidRPr="00C01882">
        <w:rPr>
          <w:rStyle w:val="StyleUnderline"/>
        </w:rPr>
        <w:t>progress it affords, but to end</w:t>
      </w:r>
      <w:r w:rsidRPr="00C01882">
        <w:rPr>
          <w:sz w:val="16"/>
        </w:rPr>
        <w:t xml:space="preserve"> the systems of </w:t>
      </w:r>
      <w:r w:rsidRPr="00C01882">
        <w:rPr>
          <w:rStyle w:val="Emphasis"/>
        </w:rPr>
        <w:t>exploitation</w:t>
      </w:r>
      <w:r w:rsidRPr="00C01882">
        <w:rPr>
          <w:rStyle w:val="StyleUnderline"/>
        </w:rPr>
        <w:t xml:space="preserve"> that produce them both. Decolonization is concerned with the reclamation of </w:t>
      </w:r>
      <w:r w:rsidRPr="00C01882">
        <w:rPr>
          <w:rStyle w:val="Emphasis"/>
        </w:rPr>
        <w:t>indigenous</w:t>
      </w:r>
      <w:r w:rsidRPr="00C01882">
        <w:rPr>
          <w:sz w:val="16"/>
        </w:rPr>
        <w:t xml:space="preserve"> modes of </w:t>
      </w:r>
      <w:r w:rsidRPr="00C01882">
        <w:rPr>
          <w:rStyle w:val="Emphasis"/>
        </w:rPr>
        <w:t>life</w:t>
      </w:r>
      <w:r w:rsidRPr="00C01882">
        <w:rPr>
          <w:sz w:val="16"/>
        </w:rPr>
        <w:t xml:space="preserve"> (Coulthard, 2014), </w:t>
      </w:r>
      <w:r w:rsidRPr="00C01882">
        <w:rPr>
          <w:rStyle w:val="StyleUnderline"/>
        </w:rPr>
        <w:t>centering relationships between people and the land, and envisioning</w:t>
      </w:r>
      <w:r w:rsidRPr="00C01882">
        <w:rPr>
          <w:sz w:val="16"/>
        </w:rPr>
        <w:t xml:space="preserve"> our own </w:t>
      </w:r>
      <w:r w:rsidRPr="00C01882">
        <w:rPr>
          <w:rStyle w:val="StyleUnderline"/>
        </w:rPr>
        <w:t xml:space="preserve">futurities without regard for the </w:t>
      </w:r>
      <w:r w:rsidRPr="00C01882">
        <w:rPr>
          <w:rStyle w:val="Emphasis"/>
        </w:rPr>
        <w:t>settler</w:t>
      </w:r>
      <w:r w:rsidRPr="00C01882">
        <w:rPr>
          <w:sz w:val="16"/>
        </w:rPr>
        <w:t>.</w:t>
      </w:r>
    </w:p>
    <w:p w14:paraId="58185A5F" w14:textId="77777777" w:rsidR="00863E3D" w:rsidRPr="00C01882" w:rsidRDefault="00863E3D" w:rsidP="00863E3D"/>
    <w:p w14:paraId="394FDA8F" w14:textId="77777777" w:rsidR="00863E3D" w:rsidRPr="00C01882" w:rsidRDefault="00863E3D" w:rsidP="00863E3D">
      <w:pPr>
        <w:pStyle w:val="Heading4"/>
        <w:rPr>
          <w:rStyle w:val="StyleUnderline"/>
        </w:rPr>
      </w:pPr>
      <w:r w:rsidRPr="00C01882">
        <w:t xml:space="preserve">The demand of the 1AC falls into the </w:t>
      </w:r>
      <w:r w:rsidRPr="00C01882">
        <w:rPr>
          <w:u w:val="single"/>
        </w:rPr>
        <w:t>dialectic of recognition</w:t>
      </w:r>
      <w:r w:rsidRPr="00C01882">
        <w:t xml:space="preserve"> that consolidates the settler university---even if the content of their AFF might be refusal it functions as recognition in </w:t>
      </w:r>
      <w:r w:rsidRPr="00C01882">
        <w:rPr>
          <w:u w:val="single"/>
        </w:rPr>
        <w:t>form</w:t>
      </w:r>
    </w:p>
    <w:p w14:paraId="478076F1" w14:textId="77777777" w:rsidR="00863E3D" w:rsidRPr="00C01882" w:rsidRDefault="00863E3D" w:rsidP="00863E3D">
      <w:pPr>
        <w:rPr>
          <w:rStyle w:val="StyleUnderline"/>
        </w:rPr>
      </w:pPr>
      <w:r w:rsidRPr="00C01882">
        <w:t xml:space="preserve">Sandy </w:t>
      </w:r>
      <w:r w:rsidRPr="00C01882">
        <w:rPr>
          <w:rStyle w:val="Style13ptBold"/>
        </w:rPr>
        <w:t>Grande</w:t>
      </w:r>
      <w:r w:rsidRPr="00C01882">
        <w:t xml:space="preserve"> 20</w:t>
      </w:r>
      <w:r w:rsidRPr="00C01882">
        <w:rPr>
          <w:rStyle w:val="Style13ptBold"/>
        </w:rPr>
        <w:t>18</w:t>
      </w:r>
      <w:r w:rsidRPr="00C01882">
        <w:t xml:space="preserve">, Professor of Political Science and Native American and Indigenous Studies at the University of Connecticut, 2018, Chapter 10: “Refusing the University,” </w:t>
      </w:r>
      <w:r w:rsidRPr="00C01882">
        <w:rPr>
          <w:i/>
          <w:iCs/>
        </w:rPr>
        <w:t>Dissident Knowledge in Higher Education</w:t>
      </w:r>
      <w:r w:rsidRPr="00C01882">
        <w:t>, University of Regina Press, pp. 176-180</w:t>
      </w:r>
    </w:p>
    <w:p w14:paraId="265FD0F9" w14:textId="77777777" w:rsidR="00863E3D" w:rsidRPr="00C01882" w:rsidRDefault="00863E3D" w:rsidP="00863E3D">
      <w:pPr>
        <w:tabs>
          <w:tab w:val="left" w:pos="2160"/>
        </w:tabs>
        <w:rPr>
          <w:sz w:val="14"/>
        </w:rPr>
      </w:pPr>
      <w:r w:rsidRPr="00C01882">
        <w:rPr>
          <w:sz w:val="14"/>
        </w:rPr>
        <w:t xml:space="preserve">Historically, </w:t>
      </w:r>
      <w:r w:rsidRPr="00C01882">
        <w:rPr>
          <w:rStyle w:val="StyleUnderline"/>
          <w:highlight w:val="green"/>
        </w:rPr>
        <w:t xml:space="preserve">the university functioned as the </w:t>
      </w:r>
      <w:r w:rsidRPr="00C01882">
        <w:rPr>
          <w:rStyle w:val="Emphasis"/>
          <w:highlight w:val="green"/>
        </w:rPr>
        <w:t>institutional nexus</w:t>
      </w:r>
      <w:r w:rsidRPr="00C01882">
        <w:rPr>
          <w:rStyle w:val="StyleUnderline"/>
          <w:highlight w:val="green"/>
        </w:rPr>
        <w:t xml:space="preserve"> for</w:t>
      </w:r>
      <w:r w:rsidRPr="00C01882">
        <w:rPr>
          <w:rStyle w:val="StyleUnderline"/>
        </w:rPr>
        <w:t xml:space="preserve"> the </w:t>
      </w:r>
      <w:r w:rsidRPr="00C01882">
        <w:rPr>
          <w:rStyle w:val="StyleUnderline"/>
          <w:highlight w:val="green"/>
        </w:rPr>
        <w:t xml:space="preserve">capitalist and religious missions of the </w:t>
      </w:r>
      <w:r w:rsidRPr="00C01882">
        <w:rPr>
          <w:rStyle w:val="Emphasis"/>
          <w:highlight w:val="green"/>
        </w:rPr>
        <w:t>settler state</w:t>
      </w:r>
      <w:r w:rsidRPr="00C01882">
        <w:rPr>
          <w:rStyle w:val="StyleUnderline"/>
          <w:highlight w:val="green"/>
        </w:rPr>
        <w:t>, mirroring</w:t>
      </w:r>
      <w:r w:rsidRPr="00C01882">
        <w:rPr>
          <w:rStyle w:val="StyleUnderline"/>
        </w:rPr>
        <w:t xml:space="preserve"> its history of </w:t>
      </w:r>
      <w:r w:rsidRPr="00C01882">
        <w:rPr>
          <w:rStyle w:val="StyleUnderline"/>
          <w:highlight w:val="green"/>
        </w:rPr>
        <w:t>dispossession, enslavement, exclusion, forced assimilation, and integration</w:t>
      </w:r>
      <w:r w:rsidRPr="00C01882">
        <w:rPr>
          <w:rStyle w:val="StyleUnderline"/>
        </w:rPr>
        <w:t>.</w:t>
      </w:r>
      <w:r w:rsidRPr="00C01882">
        <w:rPr>
          <w:sz w:val="14"/>
        </w:rPr>
        <w:t xml:space="preserve"> As noted by Craig Wilder (2014), author of Ebony and Ivy: Race, </w:t>
      </w:r>
      <w:r w:rsidRPr="00C01882">
        <w:rPr>
          <w:rStyle w:val="StyleUnderline"/>
        </w:rPr>
        <w:t xml:space="preserve">Slavery, and the Troubled History of America’s Universities, </w:t>
      </w:r>
      <w:r w:rsidRPr="00C01882">
        <w:rPr>
          <w:rStyle w:val="StyleUnderline"/>
          <w:highlight w:val="green"/>
        </w:rPr>
        <w:t>the academy was both a “</w:t>
      </w:r>
      <w:r w:rsidRPr="00C01882">
        <w:rPr>
          <w:rStyle w:val="Emphasis"/>
          <w:highlight w:val="green"/>
        </w:rPr>
        <w:t>beneficiary and defender</w:t>
      </w:r>
      <w:r w:rsidRPr="00C01882">
        <w:rPr>
          <w:rStyle w:val="StyleUnderline"/>
          <w:highlight w:val="green"/>
        </w:rPr>
        <w:t xml:space="preserve">” of </w:t>
      </w:r>
      <w:r w:rsidRPr="00C01882">
        <w:rPr>
          <w:rStyle w:val="StyleUnderline"/>
        </w:rPr>
        <w:t xml:space="preserve">the same </w:t>
      </w:r>
      <w:r w:rsidRPr="00C01882">
        <w:rPr>
          <w:rStyle w:val="StyleUnderline"/>
          <w:highlight w:val="green"/>
        </w:rPr>
        <w:t>social and economic forces that “transformed</w:t>
      </w:r>
      <w:r w:rsidRPr="00C01882">
        <w:rPr>
          <w:rStyle w:val="StyleUnderline"/>
        </w:rPr>
        <w:t xml:space="preserve"> West and Central </w:t>
      </w:r>
      <w:r w:rsidRPr="00C01882">
        <w:rPr>
          <w:rStyle w:val="StyleUnderline"/>
          <w:highlight w:val="green"/>
        </w:rPr>
        <w:t>Africa through the slave trade and devastated indigenous nations in the Americas”</w:t>
      </w:r>
      <w:r w:rsidRPr="00C01882">
        <w:rPr>
          <w:rStyle w:val="StyleUnderline"/>
        </w:rPr>
        <w:t xml:space="preserve"> </w:t>
      </w:r>
      <w:r w:rsidRPr="00C01882">
        <w:rPr>
          <w:sz w:val="14"/>
        </w:rPr>
        <w:t xml:space="preserve">(2–3). He writes, </w:t>
      </w:r>
    </w:p>
    <w:p w14:paraId="44E096A1" w14:textId="77777777" w:rsidR="00863E3D" w:rsidRPr="00C01882" w:rsidRDefault="00863E3D" w:rsidP="00863E3D">
      <w:pPr>
        <w:tabs>
          <w:tab w:val="left" w:pos="2160"/>
        </w:tabs>
        <w:rPr>
          <w:sz w:val="14"/>
        </w:rPr>
      </w:pPr>
      <w:r w:rsidRPr="00C01882">
        <w:rPr>
          <w:sz w:val="14"/>
        </w:rPr>
        <w:t xml:space="preserve">American colleges were not innocent or passive beneficiaries of conquest and colonial slavery. The European invasion of the Americas and the modern slave trade pulled peoples throughout the Atlantic world into each others’ lives, and colleges were among the colonial institutions that braided their histories and rendered their fates dependent and antagonistic. </w:t>
      </w:r>
      <w:r w:rsidRPr="00C01882">
        <w:rPr>
          <w:rStyle w:val="StyleUnderline"/>
          <w:highlight w:val="green"/>
        </w:rPr>
        <w:t xml:space="preserve">The academy </w:t>
      </w:r>
      <w:r w:rsidRPr="00C01882">
        <w:rPr>
          <w:rStyle w:val="Emphasis"/>
          <w:highlight w:val="green"/>
        </w:rPr>
        <w:t>never stood apart</w:t>
      </w:r>
      <w:r w:rsidRPr="00C01882">
        <w:rPr>
          <w:rStyle w:val="StyleUnderline"/>
          <w:highlight w:val="green"/>
        </w:rPr>
        <w:t xml:space="preserve"> from American </w:t>
      </w:r>
      <w:r w:rsidRPr="00C01882">
        <w:rPr>
          <w:rStyle w:val="Emphasis"/>
          <w:highlight w:val="green"/>
        </w:rPr>
        <w:t>slavery</w:t>
      </w:r>
      <w:r w:rsidRPr="00C01882">
        <w:rPr>
          <w:rStyle w:val="StyleUnderline"/>
        </w:rPr>
        <w:t xml:space="preserve">—in fact it stood beside church and state as the </w:t>
      </w:r>
      <w:r w:rsidRPr="00C01882">
        <w:rPr>
          <w:rStyle w:val="Emphasis"/>
        </w:rPr>
        <w:t>third pillar of a civilization</w:t>
      </w:r>
      <w:r w:rsidRPr="00C01882">
        <w:rPr>
          <w:rStyle w:val="StyleUnderline"/>
        </w:rPr>
        <w:t xml:space="preserve"> built on </w:t>
      </w:r>
      <w:r w:rsidRPr="00C01882">
        <w:rPr>
          <w:rStyle w:val="Emphasis"/>
        </w:rPr>
        <w:t>bondage</w:t>
      </w:r>
      <w:r w:rsidRPr="00C01882">
        <w:rPr>
          <w:rStyle w:val="StyleUnderline"/>
        </w:rPr>
        <w:t>.</w:t>
      </w:r>
      <w:r w:rsidRPr="00C01882">
        <w:rPr>
          <w:sz w:val="14"/>
        </w:rPr>
        <w:t xml:space="preserve"> (Wilder 2014, 11) </w:t>
      </w:r>
    </w:p>
    <w:p w14:paraId="76FF84D6" w14:textId="77777777" w:rsidR="00863E3D" w:rsidRPr="00C01882" w:rsidRDefault="00863E3D" w:rsidP="00863E3D">
      <w:pPr>
        <w:tabs>
          <w:tab w:val="left" w:pos="2160"/>
        </w:tabs>
        <w:rPr>
          <w:rStyle w:val="StyleUnderline"/>
          <w:sz w:val="14"/>
          <w:u w:val="none"/>
        </w:rPr>
      </w:pPr>
      <w:r w:rsidRPr="00C01882">
        <w:rPr>
          <w:sz w:val="14"/>
        </w:rPr>
        <w:t xml:space="preserve">Across the text, Wilder similarly registers (albeit unevenly) how </w:t>
      </w:r>
      <w:r w:rsidRPr="00C01882">
        <w:rPr>
          <w:rStyle w:val="StyleUnderline"/>
        </w:rPr>
        <w:t>the academy</w:t>
      </w:r>
      <w:r w:rsidRPr="00C01882">
        <w:rPr>
          <w:sz w:val="14"/>
        </w:rPr>
        <w:t xml:space="preserve"> also </w:t>
      </w:r>
      <w:r w:rsidRPr="00C01882">
        <w:rPr>
          <w:rStyle w:val="StyleUnderline"/>
        </w:rPr>
        <w:t xml:space="preserve">never stood apart from the </w:t>
      </w:r>
      <w:r w:rsidRPr="00C01882">
        <w:rPr>
          <w:rStyle w:val="Emphasis"/>
          <w:highlight w:val="green"/>
        </w:rPr>
        <w:t>genocide</w:t>
      </w:r>
      <w:r w:rsidRPr="00C01882">
        <w:rPr>
          <w:rStyle w:val="StyleUnderline"/>
          <w:highlight w:val="green"/>
        </w:rPr>
        <w:t xml:space="preserve"> and </w:t>
      </w:r>
      <w:r w:rsidRPr="00C01882">
        <w:rPr>
          <w:rStyle w:val="Emphasis"/>
          <w:highlight w:val="green"/>
        </w:rPr>
        <w:t>dispossession</w:t>
      </w:r>
      <w:r w:rsidRPr="00C01882">
        <w:rPr>
          <w:rStyle w:val="StyleUnderline"/>
        </w:rPr>
        <w:t xml:space="preserve"> of Indigenous peoples</w:t>
      </w:r>
      <w:r w:rsidRPr="00C01882">
        <w:rPr>
          <w:sz w:val="14"/>
        </w:rPr>
        <w:t xml:space="preserve">. All of </w:t>
      </w:r>
      <w:r w:rsidRPr="00C01882">
        <w:rPr>
          <w:rStyle w:val="StyleUnderline"/>
          <w:highlight w:val="green"/>
        </w:rPr>
        <w:t>which illuminates</w:t>
      </w:r>
      <w:r w:rsidRPr="00C01882">
        <w:rPr>
          <w:rStyle w:val="StyleUnderline"/>
        </w:rPr>
        <w:t xml:space="preserve"> the university’s history as long- time accessory in </w:t>
      </w:r>
      <w:r w:rsidRPr="00C01882">
        <w:rPr>
          <w:rStyle w:val="StyleUnderline"/>
          <w:highlight w:val="green"/>
        </w:rPr>
        <w:t xml:space="preserve">the perpetuation of </w:t>
      </w:r>
      <w:r w:rsidRPr="00C01882">
        <w:rPr>
          <w:rStyle w:val="Emphasis"/>
          <w:highlight w:val="green"/>
        </w:rPr>
        <w:t>settler crimes</w:t>
      </w:r>
      <w:r w:rsidRPr="00C01882">
        <w:rPr>
          <w:rStyle w:val="StyleUnderline"/>
          <w:highlight w:val="green"/>
        </w:rPr>
        <w:t xml:space="preserve"> against </w:t>
      </w:r>
      <w:r w:rsidRPr="00C01882">
        <w:rPr>
          <w:rStyle w:val="Emphasis"/>
          <w:highlight w:val="green"/>
        </w:rPr>
        <w:t>Black and Indigenous humanity</w:t>
      </w:r>
      <w:r w:rsidRPr="00C01882">
        <w:rPr>
          <w:sz w:val="14"/>
        </w:rPr>
        <w:t>.</w:t>
      </w:r>
    </w:p>
    <w:p w14:paraId="43980A97" w14:textId="77777777" w:rsidR="00863E3D" w:rsidRPr="00C01882" w:rsidRDefault="00863E3D" w:rsidP="00863E3D">
      <w:pPr>
        <w:tabs>
          <w:tab w:val="left" w:pos="2160"/>
        </w:tabs>
        <w:rPr>
          <w:rStyle w:val="StyleUnderline"/>
        </w:rPr>
      </w:pPr>
      <w:r w:rsidRPr="00C01882">
        <w:rPr>
          <w:sz w:val="14"/>
        </w:rPr>
        <w:t xml:space="preserve">Indeed, it was not until the dawn of the Civil Rights Movement that the underlying justification for institutional exclusion and segregation was broadly questioned as incompatible with the norms of liberal democracy. During this time, the university became one of the primary sites of struggle and social transformation. In “Black Study, Black Struggle,” Kelley recounts the rich tradition of </w:t>
      </w:r>
      <w:r w:rsidRPr="00C01882">
        <w:rPr>
          <w:rStyle w:val="StyleUnderline"/>
          <w:highlight w:val="green"/>
        </w:rPr>
        <w:t xml:space="preserve">Black studies advanced </w:t>
      </w:r>
      <w:r w:rsidRPr="00C01882">
        <w:rPr>
          <w:rStyle w:val="StyleUnderline"/>
        </w:rPr>
        <w:t xml:space="preserve">through the </w:t>
      </w:r>
      <w:r w:rsidRPr="00C01882">
        <w:rPr>
          <w:rStyle w:val="Emphasis"/>
        </w:rPr>
        <w:t>“mass revolt”</w:t>
      </w:r>
      <w:r w:rsidRPr="00C01882">
        <w:rPr>
          <w:rStyle w:val="StyleUnderline"/>
        </w:rPr>
        <w:t xml:space="preserve"> of </w:t>
      </w:r>
      <w:r w:rsidRPr="00C01882">
        <w:rPr>
          <w:rStyle w:val="Emphasis"/>
          <w:highlight w:val="green"/>
        </w:rPr>
        <w:t>“insurgent intellectuals”</w:t>
      </w:r>
      <w:r w:rsidRPr="00C01882">
        <w:rPr>
          <w:rStyle w:val="StyleUnderline"/>
          <w:highlight w:val="green"/>
        </w:rPr>
        <w:t xml:space="preserve"> committed to the development of </w:t>
      </w:r>
      <w:r w:rsidRPr="00C01882">
        <w:rPr>
          <w:rStyle w:val="Emphasis"/>
          <w:highlight w:val="green"/>
        </w:rPr>
        <w:t>“fugitive spaces”</w:t>
      </w:r>
      <w:r w:rsidRPr="00C01882">
        <w:rPr>
          <w:rStyle w:val="StyleUnderline"/>
          <w:highlight w:val="green"/>
        </w:rPr>
        <w:t xml:space="preserve"> not just outside but also in opposition to the </w:t>
      </w:r>
      <w:r w:rsidRPr="00C01882">
        <w:rPr>
          <w:rStyle w:val="Emphasis"/>
          <w:highlight w:val="green"/>
        </w:rPr>
        <w:t>Eurocentric university</w:t>
      </w:r>
      <w:r w:rsidRPr="00C01882">
        <w:rPr>
          <w:sz w:val="14"/>
        </w:rPr>
        <w:t xml:space="preserve">. He cites the works of James Baldwin, Ella Baker, Walter Rodney, Frantz Fanon, Angela Davis, Barbara Smith, C. L. R James, and Cedric Robinson, among others, as the “sources of social critique” that helped to inspire alternative spaces like the Mississippi Freedom Schools. The aim was not simply to offer a broader, more inclusive curriculum but rather to design one that examined power along the axes of race and class, developing “trenchant critiques of materialism” that challenged “the myth that the civil rights movement was just about claiming a place in mainstream society” (Kelley 2016). </w:t>
      </w:r>
      <w:r w:rsidRPr="00C01882">
        <w:rPr>
          <w:rStyle w:val="StyleUnderline"/>
          <w:highlight w:val="green"/>
        </w:rPr>
        <w:t>The desire</w:t>
      </w:r>
      <w:r w:rsidRPr="00C01882">
        <w:rPr>
          <w:rStyle w:val="StyleUnderline"/>
        </w:rPr>
        <w:t xml:space="preserve">, as articulated by Kelley, </w:t>
      </w:r>
      <w:r w:rsidRPr="00C01882">
        <w:rPr>
          <w:rStyle w:val="StyleUnderline"/>
          <w:highlight w:val="green"/>
        </w:rPr>
        <w:t>was not for “</w:t>
      </w:r>
      <w:r w:rsidRPr="00C01882">
        <w:rPr>
          <w:rStyle w:val="Emphasis"/>
          <w:highlight w:val="green"/>
        </w:rPr>
        <w:t>equal opportunity in a burning house</w:t>
      </w:r>
      <w:r w:rsidRPr="00C01882">
        <w:rPr>
          <w:rStyle w:val="StyleUnderline"/>
          <w:highlight w:val="green"/>
        </w:rPr>
        <w:t xml:space="preserve">” but, rather, “to </w:t>
      </w:r>
      <w:r w:rsidRPr="00C01882">
        <w:rPr>
          <w:rStyle w:val="Emphasis"/>
          <w:highlight w:val="green"/>
        </w:rPr>
        <w:t>build a new house</w:t>
      </w:r>
      <w:r w:rsidRPr="00C01882">
        <w:rPr>
          <w:rStyle w:val="StyleUnderline"/>
          <w:highlight w:val="green"/>
        </w:rPr>
        <w:t>.”</w:t>
      </w:r>
      <w:r w:rsidRPr="00C01882">
        <w:rPr>
          <w:rStyle w:val="StyleUnderline"/>
        </w:rPr>
        <w:t xml:space="preserve"> </w:t>
      </w:r>
    </w:p>
    <w:p w14:paraId="2158509E" w14:textId="02F7F91A" w:rsidR="00863E3D" w:rsidRPr="00C01882" w:rsidRDefault="00863E3D" w:rsidP="00863E3D">
      <w:pPr>
        <w:tabs>
          <w:tab w:val="left" w:pos="2160"/>
        </w:tabs>
        <w:rPr>
          <w:u w:val="single"/>
        </w:rPr>
      </w:pPr>
      <w:r w:rsidRPr="00C01882">
        <w:rPr>
          <w:rStyle w:val="StyleUnderline"/>
        </w:rPr>
        <w:t xml:space="preserve">But since </w:t>
      </w:r>
      <w:r w:rsidRPr="00C01882">
        <w:rPr>
          <w:rStyle w:val="StyleUnderline"/>
          <w:highlight w:val="green"/>
        </w:rPr>
        <w:t xml:space="preserve">the settler university can only </w:t>
      </w:r>
      <w:r w:rsidRPr="00C01882">
        <w:rPr>
          <w:rStyle w:val="Emphasis"/>
          <w:highlight w:val="green"/>
        </w:rPr>
        <w:t>“remove to replace,”</w:t>
      </w:r>
      <w:r w:rsidRPr="00C01882">
        <w:rPr>
          <w:rStyle w:val="StyleUnderline"/>
        </w:rPr>
        <w:t xml:space="preserve"> it was not long before the revolutionary and redistributive aims of Black radicalism were supplanted by and absorbed </w:t>
      </w:r>
      <w:r w:rsidRPr="00C01882">
        <w:rPr>
          <w:rStyle w:val="StyleUnderline"/>
          <w:highlight w:val="green"/>
        </w:rPr>
        <w:t xml:space="preserve">within the project of </w:t>
      </w:r>
      <w:r w:rsidRPr="00C01882">
        <w:rPr>
          <w:rStyle w:val="Emphasis"/>
          <w:highlight w:val="green"/>
        </w:rPr>
        <w:t>liberal pluralism</w:t>
      </w:r>
      <w:r w:rsidRPr="00C01882">
        <w:rPr>
          <w:rStyle w:val="StyleUnderline"/>
          <w:highlight w:val="green"/>
        </w:rPr>
        <w:t xml:space="preserve">, substituting the anti-capitalist critique with a politics of </w:t>
      </w:r>
      <w:r w:rsidRPr="00C01882">
        <w:rPr>
          <w:rStyle w:val="Emphasis"/>
          <w:highlight w:val="green"/>
        </w:rPr>
        <w:t>recognition as inclusion</w:t>
      </w:r>
      <w:r w:rsidRPr="00C01882">
        <w:rPr>
          <w:rStyle w:val="StyleUnderline"/>
        </w:rPr>
        <w:t>.</w:t>
      </w:r>
      <w:r w:rsidRPr="00C01882">
        <w:rPr>
          <w:sz w:val="14"/>
        </w:rPr>
        <w:t xml:space="preserve"> So that now, the structures of settler logics render the demands of #ConcernedStudent1950 virtually illegible, except as expressed as the desire for more “intense inclusion” (Kelley 2016). As Kelley argues, </w:t>
      </w:r>
      <w:r w:rsidRPr="00C01882">
        <w:rPr>
          <w:rStyle w:val="StyleUnderline"/>
        </w:rPr>
        <w:t xml:space="preserve">while demands for safe spaces, greater diversity, mental health counselling, curricular representation, and renamed campus buildings are hardly inconsequential, they also have the </w:t>
      </w:r>
      <w:r w:rsidRPr="00C01882">
        <w:rPr>
          <w:rStyle w:val="StyleUnderline"/>
        </w:rPr>
        <w:lastRenderedPageBreak/>
        <w:t xml:space="preserve">potential to function as inducements, a “promise project” waged on a series of (non)promises made to those who remain outside of and excluded by the university </w:t>
      </w:r>
      <w:r w:rsidRPr="00C01882">
        <w:rPr>
          <w:sz w:val="14"/>
        </w:rPr>
        <w:t xml:space="preserve">(Agathangelou et al. 2008). Thus, just as </w:t>
      </w:r>
      <w:r w:rsidRPr="00C01882">
        <w:rPr>
          <w:rStyle w:val="Emphasis"/>
        </w:rPr>
        <w:t>recognition-based politics impede</w:t>
      </w:r>
      <w:r w:rsidRPr="00C01882">
        <w:rPr>
          <w:rStyle w:val="StyleUnderline"/>
        </w:rPr>
        <w:t xml:space="preserve"> Indigenous struggles for </w:t>
      </w:r>
      <w:r w:rsidRPr="00C01882">
        <w:rPr>
          <w:rStyle w:val="Emphasis"/>
        </w:rPr>
        <w:t>decolonization</w:t>
      </w:r>
      <w:r w:rsidRPr="00C01882">
        <w:rPr>
          <w:rStyle w:val="StyleUnderline"/>
        </w:rPr>
        <w:t xml:space="preserve">, they also </w:t>
      </w:r>
      <w:r w:rsidRPr="00C01882">
        <w:rPr>
          <w:rStyle w:val="Emphasis"/>
        </w:rPr>
        <w:t>constrain efforts</w:t>
      </w:r>
      <w:r w:rsidRPr="00C01882">
        <w:rPr>
          <w:rStyle w:val="StyleUnderline"/>
        </w:rPr>
        <w:t xml:space="preserve"> for a more </w:t>
      </w:r>
      <w:r w:rsidRPr="00C01882">
        <w:rPr>
          <w:rStyle w:val="Emphasis"/>
        </w:rPr>
        <w:t>radical vision</w:t>
      </w:r>
      <w:r w:rsidRPr="00C01882">
        <w:rPr>
          <w:rStyle w:val="StyleUnderline"/>
        </w:rPr>
        <w:t xml:space="preserve"> for </w:t>
      </w:r>
      <w:r w:rsidRPr="00C01882">
        <w:rPr>
          <w:rStyle w:val="Emphasis"/>
        </w:rPr>
        <w:t>Black study</w:t>
      </w:r>
      <w:r w:rsidRPr="00C01882">
        <w:rPr>
          <w:rStyle w:val="StyleUnderline"/>
        </w:rPr>
        <w:t xml:space="preserve"> and struggle within and against the university</w:t>
      </w:r>
      <w:r w:rsidRPr="00C01882">
        <w:rPr>
          <w:sz w:val="14"/>
        </w:rPr>
        <w:t>. In other words</w:t>
      </w:r>
      <w:r w:rsidRPr="00C01882">
        <w:rPr>
          <w:rStyle w:val="StyleUnderline"/>
        </w:rPr>
        <w:t xml:space="preserve">, </w:t>
      </w:r>
      <w:r w:rsidRPr="00C01882">
        <w:rPr>
          <w:rStyle w:val="StyleUnderline"/>
          <w:highlight w:val="green"/>
        </w:rPr>
        <w:t xml:space="preserve">the settler state has </w:t>
      </w:r>
      <w:r w:rsidRPr="00C01882">
        <w:rPr>
          <w:rStyle w:val="StyleUnderline"/>
        </w:rPr>
        <w:t xml:space="preserve">an array of </w:t>
      </w:r>
      <w:r w:rsidRPr="00C01882">
        <w:rPr>
          <w:rStyle w:val="StyleUnderline"/>
          <w:highlight w:val="green"/>
        </w:rPr>
        <w:t>strategies</w:t>
      </w:r>
      <w:r w:rsidRPr="00C01882">
        <w:rPr>
          <w:rStyle w:val="StyleUnderline"/>
        </w:rPr>
        <w:t>—recognition being one of them—</w:t>
      </w:r>
      <w:r w:rsidRPr="00C01882">
        <w:rPr>
          <w:rStyle w:val="StyleUnderline"/>
          <w:highlight w:val="green"/>
        </w:rPr>
        <w:t xml:space="preserve">to placate dispossessed people while evading </w:t>
      </w:r>
      <w:r w:rsidRPr="00C01882">
        <w:rPr>
          <w:rStyle w:val="StyleUnderline"/>
        </w:rPr>
        <w:t xml:space="preserve">any </w:t>
      </w:r>
      <w:r w:rsidRPr="00C01882">
        <w:rPr>
          <w:rStyle w:val="StyleUnderline"/>
          <w:highlight w:val="green"/>
        </w:rPr>
        <w:t>effort to change the</w:t>
      </w:r>
      <w:r w:rsidRPr="00C01882">
        <w:rPr>
          <w:rStyle w:val="StyleUnderline"/>
        </w:rPr>
        <w:t xml:space="preserve"> underlying </w:t>
      </w:r>
      <w:r w:rsidRPr="00C01882">
        <w:rPr>
          <w:rStyle w:val="StyleUnderline"/>
          <w:highlight w:val="green"/>
        </w:rPr>
        <w:t>power structure</w:t>
      </w:r>
      <w:r w:rsidRPr="00C01882">
        <w:rPr>
          <w:rStyle w:val="StyleUnderline"/>
        </w:rPr>
        <w:t>.</w:t>
      </w:r>
      <w:r w:rsidRPr="00C01882">
        <w:rPr>
          <w:sz w:val="14"/>
        </w:rPr>
        <w:t xml:space="preserve"> </w:t>
      </w:r>
    </w:p>
    <w:p w14:paraId="541981A8" w14:textId="77777777" w:rsidR="00863E3D" w:rsidRPr="00C01882" w:rsidRDefault="00863E3D" w:rsidP="00863E3D">
      <w:pPr>
        <w:tabs>
          <w:tab w:val="left" w:pos="2160"/>
        </w:tabs>
        <w:rPr>
          <w:sz w:val="14"/>
        </w:rPr>
      </w:pPr>
      <w:r w:rsidRPr="00C01882">
        <w:rPr>
          <w:sz w:val="14"/>
        </w:rPr>
        <w:t xml:space="preserve">Despite all the handwringing by university officials, within the context of the liberal academy, </w:t>
      </w:r>
      <w:r w:rsidRPr="00C01882">
        <w:rPr>
          <w:rStyle w:val="StyleUnderline"/>
          <w:highlight w:val="green"/>
        </w:rPr>
        <w:t>discourses of recognition garner wide appeal</w:t>
      </w:r>
      <w:r w:rsidRPr="00C01882">
        <w:rPr>
          <w:rStyle w:val="StyleUnderline"/>
        </w:rPr>
        <w:t xml:space="preserve">, as </w:t>
      </w:r>
      <w:r w:rsidRPr="00C01882">
        <w:rPr>
          <w:rStyle w:val="StyleUnderline"/>
          <w:highlight w:val="green"/>
        </w:rPr>
        <w:t>they provide a means for neatly bracketing what are fundamentally complex and ongoing sets of power relations.</w:t>
      </w:r>
      <w:r w:rsidRPr="00C01882">
        <w:rPr>
          <w:rStyle w:val="StyleUnderline"/>
        </w:rPr>
        <w:t xml:space="preserve"> That is, they mark a definitive endpoint to a history of wrongdoing, as well as a means for moving beyond that history</w:t>
      </w:r>
      <w:r w:rsidRPr="00C01882">
        <w:rPr>
          <w:sz w:val="14"/>
        </w:rPr>
        <w:t xml:space="preserve"> (Corntassel and Holder 2008). Consider, for example, </w:t>
      </w:r>
      <w:r w:rsidRPr="00C01882">
        <w:rPr>
          <w:rStyle w:val="StyleUnderline"/>
        </w:rPr>
        <w:t xml:space="preserve">the growing </w:t>
      </w:r>
      <w:r w:rsidRPr="00C01882">
        <w:rPr>
          <w:rStyle w:val="StyleUnderline"/>
          <w:highlight w:val="green"/>
        </w:rPr>
        <w:t>wave of colleges and universities seeking to reconcile their involvement in the slave trade.</w:t>
      </w:r>
      <w:r w:rsidRPr="00C01882">
        <w:rPr>
          <w:sz w:val="14"/>
        </w:rPr>
        <w:t xml:space="preserve"> The University of Alabama (in 2004), the University of Virginia (in 2007), and Emory University (in 2011) have all issued formal apologies. The University of North Carolina at Chapel Hill erected a memorial, Washington and Lee removed all its confederate flags, and the College of William and Mary launched an investigation into its history of complicity. After it came to public light that Georgetown University sold 272 enslaved men, women, and children (the youngest was two months old) in 1838 in order to avoid bankruptcy (sale proceeds are estimated at $3.3 million in today’s dollars), university alumni helped launch the “Memory Project,” an initiative dedicated to tracing and locating living descendants of those sold. In 2003, Brown University launched one of the most comprehensive projects that included a commissioned three-year study, an acknowledgement, a memorial, and an endowment for Providence city schools. Still, over ten years later, only 7.3 per cent of Brown’s student body and 4 per cent of its faculty are African American. And no institution to date has offered reparations. </w:t>
      </w:r>
    </w:p>
    <w:p w14:paraId="718FF613" w14:textId="77777777" w:rsidR="00863E3D" w:rsidRPr="00C01882" w:rsidRDefault="00863E3D" w:rsidP="00863E3D">
      <w:pPr>
        <w:tabs>
          <w:tab w:val="left" w:pos="2160"/>
        </w:tabs>
        <w:rPr>
          <w:sz w:val="14"/>
        </w:rPr>
      </w:pPr>
      <w:r w:rsidRPr="00C01882">
        <w:rPr>
          <w:rStyle w:val="StyleUnderline"/>
        </w:rPr>
        <w:t xml:space="preserve">Despite (or because of?) </w:t>
      </w:r>
      <w:r w:rsidRPr="00C01882">
        <w:rPr>
          <w:rStyle w:val="StyleUnderline"/>
          <w:highlight w:val="green"/>
        </w:rPr>
        <w:t xml:space="preserve">its </w:t>
      </w:r>
      <w:r w:rsidRPr="00C01882">
        <w:rPr>
          <w:rStyle w:val="Emphasis"/>
          <w:highlight w:val="green"/>
        </w:rPr>
        <w:t>failure to restructure material conditions</w:t>
      </w:r>
      <w:r w:rsidRPr="00C01882">
        <w:rPr>
          <w:rStyle w:val="StyleUnderline"/>
          <w:highlight w:val="green"/>
        </w:rPr>
        <w:t xml:space="preserve">, recognition continues to serve as the </w:t>
      </w:r>
      <w:r w:rsidRPr="00C01882">
        <w:rPr>
          <w:rStyle w:val="Emphasis"/>
          <w:highlight w:val="green"/>
        </w:rPr>
        <w:t>dominant framework</w:t>
      </w:r>
      <w:r w:rsidRPr="00C01882">
        <w:rPr>
          <w:rStyle w:val="StyleUnderline"/>
          <w:highlight w:val="green"/>
        </w:rPr>
        <w:t xml:space="preserve"> for addressing the </w:t>
      </w:r>
      <w:r w:rsidRPr="00C01882">
        <w:rPr>
          <w:rStyle w:val="Emphasis"/>
          <w:highlight w:val="green"/>
        </w:rPr>
        <w:t>persistence of structural racism</w:t>
      </w:r>
      <w:r w:rsidRPr="00C01882">
        <w:rPr>
          <w:rStyle w:val="StyleUnderline"/>
        </w:rPr>
        <w:t xml:space="preserve">. Just as it fails to address the dual structures of settler colonialism, it fails to address the interplay between the affective economy and material conditions of institutional racism. </w:t>
      </w:r>
      <w:r w:rsidRPr="00C01882">
        <w:rPr>
          <w:sz w:val="14"/>
        </w:rPr>
        <w:t xml:space="preserve">And, thus, as noted by Kelley (2016), </w:t>
      </w:r>
      <w:r w:rsidRPr="00C01882">
        <w:rPr>
          <w:rStyle w:val="StyleUnderline"/>
          <w:highlight w:val="green"/>
        </w:rPr>
        <w:t xml:space="preserve">student activists now </w:t>
      </w:r>
      <w:r w:rsidRPr="00C01882">
        <w:rPr>
          <w:rStyle w:val="Emphasis"/>
          <w:highlight w:val="green"/>
        </w:rPr>
        <w:t xml:space="preserve">unwittingly participate in their own domination </w:t>
      </w:r>
      <w:r w:rsidRPr="00C01882">
        <w:rPr>
          <w:rStyle w:val="StyleUnderline"/>
          <w:highlight w:val="green"/>
        </w:rPr>
        <w:t>by parroting the discourses of recognition</w:t>
      </w:r>
      <w:r w:rsidRPr="00C01882">
        <w:rPr>
          <w:rStyle w:val="StyleUnderline"/>
        </w:rPr>
        <w:t>.</w:t>
      </w:r>
      <w:r w:rsidRPr="00C01882">
        <w:rPr>
          <w:sz w:val="14"/>
        </w:rPr>
        <w:t xml:space="preserve"> Indeed, a thematic analysis of student demands issued across seventy institutions shows that 88 per cent demanded either changes to curricula or diversity training (especially for faculty); 87 per cent demanded more support for students of colour (i.e., multicultural centres, residence halls, financial aid, mental health services); </w:t>
      </w:r>
      <w:r w:rsidRPr="00C01882">
        <w:rPr>
          <w:rStyle w:val="StyleUnderline"/>
        </w:rPr>
        <w:t>79 per cent demanded greater faculty diversity; and 24 per cent desired apologies and acknowledgments. It is not so much the nature of the demands per se that Kelley takes issue with but rather their framing through the discourse of personal trauma and the potential to “slip into” thinking about “ourselves as victims and objects rather than agents”</w:t>
      </w:r>
      <w:r w:rsidRPr="00C01882">
        <w:rPr>
          <w:sz w:val="14"/>
        </w:rPr>
        <w:t xml:space="preserve"> (Kelley 2016). In some instances (e.g., DePaul University, University of Wisconsin, Madison), </w:t>
      </w:r>
      <w:r w:rsidRPr="00C01882">
        <w:rPr>
          <w:rStyle w:val="StyleUnderline"/>
        </w:rPr>
        <w:t>faculty have formed coalitions with students, registering their own demands for recognition</w:t>
      </w:r>
      <w:r w:rsidRPr="00C01882">
        <w:rPr>
          <w:sz w:val="14"/>
        </w:rPr>
        <w:t xml:space="preserve">. Faculty grievances generally respond to recent attacks on tenure, the exploitation of contingent faculty, and increasing violations of academic freedom, which disproportionately impact women and faculty of colour. </w:t>
      </w:r>
    </w:p>
    <w:p w14:paraId="3AE03442" w14:textId="77777777" w:rsidR="00863E3D" w:rsidRPr="00C01882" w:rsidRDefault="00863E3D" w:rsidP="00863E3D">
      <w:pPr>
        <w:rPr>
          <w:sz w:val="12"/>
          <w:szCs w:val="12"/>
        </w:rPr>
      </w:pPr>
      <w:r w:rsidRPr="00C01882">
        <w:rPr>
          <w:sz w:val="12"/>
          <w:szCs w:val="12"/>
        </w:rPr>
        <w:t xml:space="preserve">One of the most recent and widely celebrated texts to narrate both the struggle and political project of women of colour in the academy is Presumed Incompetent: The Intersections of Race and Class for Women in Academia (Gutiérrez y Muhs et al. 2012). According to the authors, the central aim of the text is to provide a space for women to “name their wounds in order to heal them,” and their collective demand is for future generations of women of colour to enjoy “more fulfilling, respectful and dignified experiences” (Gutiérrez y Muhs et al. 2012, xx). The thirty personal narratives of the contributors each capture the visceral nature of racism and sexism as played out upon their bodies. The importance of putting a face to what often goes unnamed and dismissed cannot be underestimated. The women’s stories underscore the effect of non- and misrecognition as not only dehumanizing but also cumulative; as Kelley (2016) notes, “the trauma is real.” While these aims are indisputable—everyone deserves respect and dignified experiences at work—the political project seems to end there. </w:t>
      </w:r>
    </w:p>
    <w:p w14:paraId="46419D78" w14:textId="77777777" w:rsidR="00863E3D" w:rsidRPr="00C01882" w:rsidRDefault="00863E3D" w:rsidP="00863E3D">
      <w:pPr>
        <w:rPr>
          <w:sz w:val="12"/>
          <w:szCs w:val="12"/>
        </w:rPr>
      </w:pPr>
      <w:r w:rsidRPr="00C01882">
        <w:rPr>
          <w:sz w:val="12"/>
          <w:szCs w:val="12"/>
        </w:rPr>
        <w:t xml:space="preserve">Among the one hundred-plus recommendations made in the final chapter of Presumed Incompetent, none call for collective action against the neoliberal capitalist or settler logics that situate women in asymmetric relations of power in the first place. Their main contention is not with the structures and systems of domination that gave rise to the university but rather with women’s inability to fully participate in them (and thus have access to the inducements associated with its recognition). This aim is most evident in the following passage: </w:t>
      </w:r>
    </w:p>
    <w:p w14:paraId="5E42E819" w14:textId="77777777" w:rsidR="00863E3D" w:rsidRPr="00C01882" w:rsidRDefault="00863E3D" w:rsidP="00863E3D">
      <w:pPr>
        <w:rPr>
          <w:sz w:val="12"/>
          <w:szCs w:val="12"/>
        </w:rPr>
      </w:pPr>
      <w:r w:rsidRPr="00C01882">
        <w:rPr>
          <w:sz w:val="12"/>
          <w:szCs w:val="12"/>
        </w:rPr>
        <w:t xml:space="preserve">The essays in Presumed Incompetent point . . . toward the Third World Feminist recognition that the business of knowledge production, like the production of tea, spices, and bananas, has an imperialist history that it has never shaken. Inventing the postcolonial university is the task of the twenty-first century. We can only hope that this task of decolonizing American academia is completed before the tenure track itself disappears. Otherwise scholars in the next century may confront another ironic example of women finally rising in a profession just as it loses its prestige and social value. (Gutiérrez y Muhs et al. 2012, xx) </w:t>
      </w:r>
    </w:p>
    <w:p w14:paraId="47CEE950" w14:textId="77777777" w:rsidR="00863E3D" w:rsidRPr="00C01882" w:rsidRDefault="00863E3D" w:rsidP="00863E3D">
      <w:pPr>
        <w:tabs>
          <w:tab w:val="left" w:pos="2160"/>
        </w:tabs>
        <w:rPr>
          <w:u w:val="single"/>
        </w:rPr>
      </w:pPr>
      <w:r w:rsidRPr="00C01882">
        <w:rPr>
          <w:sz w:val="14"/>
        </w:rPr>
        <w:t xml:space="preserve">Ultimately, </w:t>
      </w:r>
      <w:r w:rsidRPr="00C01882">
        <w:rPr>
          <w:rStyle w:val="StyleUnderline"/>
          <w:highlight w:val="green"/>
        </w:rPr>
        <w:t>the demand for belonging and inclusion</w:t>
      </w:r>
      <w:r w:rsidRPr="00C01882">
        <w:rPr>
          <w:sz w:val="14"/>
        </w:rPr>
        <w:t>—for presumed competence—</w:t>
      </w:r>
      <w:r w:rsidRPr="00C01882">
        <w:rPr>
          <w:rStyle w:val="StyleUnderline"/>
          <w:highlight w:val="green"/>
        </w:rPr>
        <w:t xml:space="preserve">is mobilized through a politics of recognition that not only legitimates the institution’s power over women of colour </w:t>
      </w:r>
      <w:r w:rsidRPr="00C01882">
        <w:rPr>
          <w:sz w:val="14"/>
        </w:rPr>
        <w:t xml:space="preserve">but also mistakes the formation of an intellectual elite (even if it is an elite of colour) for radical social change. And as Robin </w:t>
      </w:r>
      <w:r w:rsidRPr="00C01882">
        <w:rPr>
          <w:rStyle w:val="StyleUnderline"/>
        </w:rPr>
        <w:t xml:space="preserve">Kelley (2016) urges, “he fully racialized social and epistemological architecture upon which </w:t>
      </w:r>
      <w:r w:rsidRPr="00C01882">
        <w:rPr>
          <w:rStyle w:val="StyleUnderline"/>
          <w:highlight w:val="green"/>
        </w:rPr>
        <w:t>the</w:t>
      </w:r>
      <w:r w:rsidRPr="00C01882">
        <w:rPr>
          <w:rStyle w:val="StyleUnderline"/>
        </w:rPr>
        <w:t xml:space="preserve"> modern </w:t>
      </w:r>
      <w:r w:rsidRPr="00C01882">
        <w:rPr>
          <w:rStyle w:val="StyleUnderline"/>
          <w:highlight w:val="green"/>
        </w:rPr>
        <w:t>university</w:t>
      </w:r>
      <w:r w:rsidRPr="00C01882">
        <w:rPr>
          <w:rStyle w:val="StyleUnderline"/>
        </w:rPr>
        <w:t xml:space="preserve"> is built </w:t>
      </w:r>
      <w:r w:rsidRPr="00C01882">
        <w:rPr>
          <w:rStyle w:val="StyleUnderline"/>
          <w:highlight w:val="green"/>
        </w:rPr>
        <w:t xml:space="preserve">cannot be </w:t>
      </w:r>
      <w:r w:rsidRPr="00C01882">
        <w:rPr>
          <w:rStyle w:val="Emphasis"/>
          <w:highlight w:val="green"/>
        </w:rPr>
        <w:t xml:space="preserve">radically </w:t>
      </w:r>
      <w:r w:rsidRPr="00C01882">
        <w:rPr>
          <w:rStyle w:val="Emphasis"/>
          <w:highlight w:val="green"/>
        </w:rPr>
        <w:lastRenderedPageBreak/>
        <w:t>transformed</w:t>
      </w:r>
      <w:r w:rsidRPr="00C01882">
        <w:rPr>
          <w:rStyle w:val="StyleUnderline"/>
          <w:highlight w:val="green"/>
        </w:rPr>
        <w:t xml:space="preserve"> by ‘simply’ </w:t>
      </w:r>
      <w:r w:rsidRPr="00C01882">
        <w:rPr>
          <w:rStyle w:val="Emphasis"/>
          <w:highlight w:val="green"/>
        </w:rPr>
        <w:t>adding darker faces, safer spaces,</w:t>
      </w:r>
      <w:r w:rsidRPr="00C01882">
        <w:rPr>
          <w:rStyle w:val="StyleUnderline"/>
          <w:highlight w:val="green"/>
        </w:rPr>
        <w:t xml:space="preserve"> better training, and</w:t>
      </w:r>
      <w:r w:rsidRPr="00C01882">
        <w:rPr>
          <w:rStyle w:val="StyleUnderline"/>
        </w:rPr>
        <w:t xml:space="preserve"> a </w:t>
      </w:r>
      <w:r w:rsidRPr="00C01882">
        <w:rPr>
          <w:rStyle w:val="StyleUnderline"/>
          <w:highlight w:val="green"/>
        </w:rPr>
        <w:t>curriculum</w:t>
      </w:r>
      <w:r w:rsidRPr="00C01882">
        <w:rPr>
          <w:rStyle w:val="StyleUnderline"/>
        </w:rPr>
        <w:t xml:space="preserve"> </w:t>
      </w:r>
      <w:r w:rsidRPr="00C01882">
        <w:rPr>
          <w:rStyle w:val="StyleUnderline"/>
          <w:highlight w:val="green"/>
        </w:rPr>
        <w:t>that acknowledges</w:t>
      </w:r>
      <w:r w:rsidRPr="00C01882">
        <w:rPr>
          <w:rStyle w:val="StyleUnderline"/>
        </w:rPr>
        <w:t xml:space="preserve"> historical and contemporary </w:t>
      </w:r>
      <w:r w:rsidRPr="00C01882">
        <w:rPr>
          <w:rStyle w:val="StyleUnderline"/>
          <w:highlight w:val="green"/>
        </w:rPr>
        <w:t>oppressions</w:t>
      </w:r>
      <w:r w:rsidRPr="00C01882">
        <w:rPr>
          <w:rStyle w:val="StyleUnderline"/>
        </w:rPr>
        <w:t>.”</w:t>
      </w:r>
      <w:r w:rsidRPr="00C01882">
        <w:rPr>
          <w:sz w:val="14"/>
        </w:rPr>
        <w:t xml:space="preserve"> Indeed, </w:t>
      </w:r>
      <w:r w:rsidRPr="00C01882">
        <w:rPr>
          <w:rStyle w:val="StyleUnderline"/>
          <w:highlight w:val="green"/>
        </w:rPr>
        <w:t xml:space="preserve">the </w:t>
      </w:r>
      <w:r w:rsidRPr="00C01882">
        <w:rPr>
          <w:rStyle w:val="Emphasis"/>
          <w:highlight w:val="green"/>
        </w:rPr>
        <w:t>“promise project”</w:t>
      </w:r>
      <w:r w:rsidRPr="00C01882">
        <w:rPr>
          <w:rStyle w:val="StyleUnderline"/>
        </w:rPr>
        <w:t xml:space="preserve"> extended </w:t>
      </w:r>
      <w:r w:rsidRPr="00C01882">
        <w:rPr>
          <w:rStyle w:val="StyleUnderline"/>
          <w:highlight w:val="green"/>
        </w:rPr>
        <w:t>by</w:t>
      </w:r>
      <w:r w:rsidRPr="00C01882">
        <w:rPr>
          <w:rStyle w:val="StyleUnderline"/>
        </w:rPr>
        <w:t xml:space="preserve"> such </w:t>
      </w:r>
      <w:r w:rsidRPr="00C01882">
        <w:rPr>
          <w:rStyle w:val="StyleUnderline"/>
          <w:highlight w:val="green"/>
        </w:rPr>
        <w:t>forms of recognition may</w:t>
      </w:r>
      <w:r w:rsidRPr="00C01882">
        <w:rPr>
          <w:rStyle w:val="StyleUnderline"/>
        </w:rPr>
        <w:t xml:space="preserve"> only </w:t>
      </w:r>
      <w:r w:rsidRPr="00C01882">
        <w:rPr>
          <w:rStyle w:val="StyleUnderline"/>
          <w:highlight w:val="green"/>
        </w:rPr>
        <w:t xml:space="preserve">serve to </w:t>
      </w:r>
      <w:r w:rsidRPr="00C01882">
        <w:rPr>
          <w:rStyle w:val="Emphasis"/>
          <w:highlight w:val="green"/>
        </w:rPr>
        <w:t>domesticate aspirations of liberation</w:t>
      </w:r>
      <w:r w:rsidRPr="00C01882">
        <w:rPr>
          <w:sz w:val="14"/>
          <w:highlight w:val="green"/>
        </w:rPr>
        <w:t>.</w:t>
      </w:r>
    </w:p>
    <w:p w14:paraId="4D2613DB" w14:textId="77777777" w:rsidR="005D29CB" w:rsidRPr="00C01882" w:rsidRDefault="005D29CB" w:rsidP="005D29CB"/>
    <w:p w14:paraId="12FA95EE" w14:textId="77777777" w:rsidR="00D9396B" w:rsidRPr="00C01882" w:rsidRDefault="00D9396B" w:rsidP="005D388F"/>
    <w:p w14:paraId="3E3BED3C" w14:textId="77777777" w:rsidR="00D9396B" w:rsidRPr="00C01882" w:rsidRDefault="00D9396B" w:rsidP="005D388F"/>
    <w:p w14:paraId="1E5AAB02" w14:textId="77777777" w:rsidR="00D9396B" w:rsidRPr="00C01882" w:rsidRDefault="00D9396B" w:rsidP="005D388F"/>
    <w:p w14:paraId="3BA3ACDE" w14:textId="77777777" w:rsidR="00D9396B" w:rsidRPr="00C01882" w:rsidRDefault="00D9396B" w:rsidP="005D388F"/>
    <w:p w14:paraId="50204719" w14:textId="77777777" w:rsidR="00D9396B" w:rsidRPr="00C01882" w:rsidRDefault="00D9396B" w:rsidP="005D388F"/>
    <w:p w14:paraId="21447B79" w14:textId="77777777" w:rsidR="00D9396B" w:rsidRPr="00C01882" w:rsidRDefault="00D9396B" w:rsidP="005D388F"/>
    <w:p w14:paraId="7D5F9E07" w14:textId="77777777" w:rsidR="00D9396B" w:rsidRPr="00C01882" w:rsidRDefault="00D9396B" w:rsidP="005D388F"/>
    <w:p w14:paraId="6C1E79A7" w14:textId="77777777" w:rsidR="00D9396B" w:rsidRPr="00C01882" w:rsidRDefault="00D9396B" w:rsidP="005D388F"/>
    <w:p w14:paraId="44642B5E" w14:textId="77777777" w:rsidR="00D9396B" w:rsidRPr="005D388F" w:rsidRDefault="00D9396B" w:rsidP="005D388F"/>
    <w:sectPr w:rsidR="00D9396B"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05B5839" w14:textId="77777777" w:rsidR="000C2206" w:rsidRDefault="000C2206" w:rsidP="00066D2C">
      <w:pPr>
        <w:spacing w:after="0" w:line="240" w:lineRule="auto"/>
      </w:pPr>
      <w:r>
        <w:separator/>
      </w:r>
    </w:p>
  </w:endnote>
  <w:endnote w:type="continuationSeparator" w:id="0">
    <w:p w14:paraId="1B363DA6" w14:textId="77777777" w:rsidR="000C2206" w:rsidRDefault="000C2206"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F909E89" w14:textId="77777777" w:rsidR="000C2206" w:rsidRDefault="000C2206" w:rsidP="00066D2C">
      <w:pPr>
        <w:spacing w:after="0" w:line="240" w:lineRule="auto"/>
      </w:pPr>
      <w:r>
        <w:separator/>
      </w:r>
    </w:p>
  </w:footnote>
  <w:footnote w:type="continuationSeparator" w:id="0">
    <w:p w14:paraId="3FE1381A" w14:textId="77777777" w:rsidR="000C2206" w:rsidRDefault="000C2206"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zoom w:percent="155"/>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15022377072"/>
    <w:docVar w:name="VerbatimVersion" w:val="6.0.0"/>
    <w:docVar w:name="WordVersion" w:val="16.0"/>
  </w:docVars>
  <w:rsids>
    <w:rsidRoot w:val="001504F6"/>
    <w:rsid w:val="00001C7E"/>
    <w:rsid w:val="0000487C"/>
    <w:rsid w:val="00011FEF"/>
    <w:rsid w:val="00013C8B"/>
    <w:rsid w:val="00014897"/>
    <w:rsid w:val="000231C2"/>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C2206"/>
    <w:rsid w:val="000D0D08"/>
    <w:rsid w:val="000D739E"/>
    <w:rsid w:val="000D7A2C"/>
    <w:rsid w:val="000E0913"/>
    <w:rsid w:val="000E13F7"/>
    <w:rsid w:val="000E2525"/>
    <w:rsid w:val="000F2063"/>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37A12"/>
    <w:rsid w:val="00140A6B"/>
    <w:rsid w:val="00144AD4"/>
    <w:rsid w:val="00146731"/>
    <w:rsid w:val="00146F2E"/>
    <w:rsid w:val="001504F6"/>
    <w:rsid w:val="00150A2E"/>
    <w:rsid w:val="00152BF7"/>
    <w:rsid w:val="00156CCF"/>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01D"/>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35E48"/>
    <w:rsid w:val="00345BF2"/>
    <w:rsid w:val="00347131"/>
    <w:rsid w:val="003479B5"/>
    <w:rsid w:val="003500B6"/>
    <w:rsid w:val="00352622"/>
    <w:rsid w:val="00355B45"/>
    <w:rsid w:val="00361FA0"/>
    <w:rsid w:val="00366074"/>
    <w:rsid w:val="003662DB"/>
    <w:rsid w:val="00367D96"/>
    <w:rsid w:val="003706D8"/>
    <w:rsid w:val="00373B7F"/>
    <w:rsid w:val="003753F6"/>
    <w:rsid w:val="003779C8"/>
    <w:rsid w:val="00382DF7"/>
    <w:rsid w:val="0039157C"/>
    <w:rsid w:val="00392D93"/>
    <w:rsid w:val="00393EF2"/>
    <w:rsid w:val="00394F71"/>
    <w:rsid w:val="00396D52"/>
    <w:rsid w:val="003A00EC"/>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9600D"/>
    <w:rsid w:val="005A3550"/>
    <w:rsid w:val="005A4DE4"/>
    <w:rsid w:val="005A6204"/>
    <w:rsid w:val="005A6D5A"/>
    <w:rsid w:val="005B41CE"/>
    <w:rsid w:val="005B566C"/>
    <w:rsid w:val="005B5DC5"/>
    <w:rsid w:val="005B6286"/>
    <w:rsid w:val="005C1630"/>
    <w:rsid w:val="005C2AEB"/>
    <w:rsid w:val="005C5B70"/>
    <w:rsid w:val="005D027B"/>
    <w:rsid w:val="005D29CB"/>
    <w:rsid w:val="005D3400"/>
    <w:rsid w:val="005D3778"/>
    <w:rsid w:val="005D388F"/>
    <w:rsid w:val="005D45F4"/>
    <w:rsid w:val="005D700C"/>
    <w:rsid w:val="005E0F22"/>
    <w:rsid w:val="005E43F7"/>
    <w:rsid w:val="005E5941"/>
    <w:rsid w:val="005E78A2"/>
    <w:rsid w:val="005F5E14"/>
    <w:rsid w:val="00607EAE"/>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313"/>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050B"/>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1F1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3E3D"/>
    <w:rsid w:val="008674A6"/>
    <w:rsid w:val="0087210F"/>
    <w:rsid w:val="0087564D"/>
    <w:rsid w:val="00876000"/>
    <w:rsid w:val="0089108B"/>
    <w:rsid w:val="00892EE6"/>
    <w:rsid w:val="008931B4"/>
    <w:rsid w:val="008973A2"/>
    <w:rsid w:val="008A0E76"/>
    <w:rsid w:val="008A394B"/>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CCB"/>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19F4"/>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93"/>
    <w:rsid w:val="00A669F1"/>
    <w:rsid w:val="00A67489"/>
    <w:rsid w:val="00A7268C"/>
    <w:rsid w:val="00A74365"/>
    <w:rsid w:val="00A745BF"/>
    <w:rsid w:val="00A74A79"/>
    <w:rsid w:val="00A74E46"/>
    <w:rsid w:val="00A81524"/>
    <w:rsid w:val="00A81D60"/>
    <w:rsid w:val="00A90163"/>
    <w:rsid w:val="00AA1AC0"/>
    <w:rsid w:val="00AA3B66"/>
    <w:rsid w:val="00AA3EDA"/>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5821"/>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4BCE"/>
    <w:rsid w:val="00B860A9"/>
    <w:rsid w:val="00B97264"/>
    <w:rsid w:val="00BA0143"/>
    <w:rsid w:val="00BA11D9"/>
    <w:rsid w:val="00BA227A"/>
    <w:rsid w:val="00BA4C69"/>
    <w:rsid w:val="00BA61AF"/>
    <w:rsid w:val="00BA6F47"/>
    <w:rsid w:val="00BB1630"/>
    <w:rsid w:val="00BB6860"/>
    <w:rsid w:val="00BC3256"/>
    <w:rsid w:val="00BC3592"/>
    <w:rsid w:val="00BC36DF"/>
    <w:rsid w:val="00BC4B41"/>
    <w:rsid w:val="00BC66ED"/>
    <w:rsid w:val="00BD11D3"/>
    <w:rsid w:val="00BD2B47"/>
    <w:rsid w:val="00BD2CAA"/>
    <w:rsid w:val="00BD3B65"/>
    <w:rsid w:val="00BD5514"/>
    <w:rsid w:val="00BE1C5C"/>
    <w:rsid w:val="00BE3E67"/>
    <w:rsid w:val="00BE50E6"/>
    <w:rsid w:val="00BE61B2"/>
    <w:rsid w:val="00BE7CC3"/>
    <w:rsid w:val="00BF2B0D"/>
    <w:rsid w:val="00BF4E3B"/>
    <w:rsid w:val="00BF5454"/>
    <w:rsid w:val="00BF7EC9"/>
    <w:rsid w:val="00C00D8A"/>
    <w:rsid w:val="00C01882"/>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5D9A"/>
    <w:rsid w:val="00C96E53"/>
    <w:rsid w:val="00CA1597"/>
    <w:rsid w:val="00CA25CC"/>
    <w:rsid w:val="00CA2BA2"/>
    <w:rsid w:val="00CA3ACE"/>
    <w:rsid w:val="00CA5FFF"/>
    <w:rsid w:val="00CA7BAE"/>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0556"/>
    <w:rsid w:val="00CF1938"/>
    <w:rsid w:val="00CF24CD"/>
    <w:rsid w:val="00D01F0A"/>
    <w:rsid w:val="00D13012"/>
    <w:rsid w:val="00D14159"/>
    <w:rsid w:val="00D14990"/>
    <w:rsid w:val="00D15441"/>
    <w:rsid w:val="00D20C64"/>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128"/>
    <w:rsid w:val="00D70E15"/>
    <w:rsid w:val="00D714E5"/>
    <w:rsid w:val="00D7546D"/>
    <w:rsid w:val="00D75C54"/>
    <w:rsid w:val="00D839C5"/>
    <w:rsid w:val="00D84043"/>
    <w:rsid w:val="00D91348"/>
    <w:rsid w:val="00D9396B"/>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03A76"/>
    <w:rsid w:val="00E07354"/>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C679F"/>
    <w:rsid w:val="00EC73B4"/>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3EBF"/>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96A91"/>
    <w:rsid w:val="00FA0A18"/>
    <w:rsid w:val="00FA1BBD"/>
    <w:rsid w:val="00FA70EC"/>
    <w:rsid w:val="00FB3ADA"/>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328843A"/>
  <w15:chartTrackingRefBased/>
  <w15:docId w15:val="{C242D65C-CE28-F04A-A47D-F4F6154FF6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6"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014897"/>
    <w:rPr>
      <w:rFonts w:ascii="Calibri" w:hAnsi="Calibri" w:cs="Calibri"/>
    </w:rPr>
  </w:style>
  <w:style w:type="paragraph" w:styleId="Heading1">
    <w:name w:val="heading 1"/>
    <w:aliases w:val="Pocket"/>
    <w:basedOn w:val="Normal"/>
    <w:next w:val="Normal"/>
    <w:link w:val="Heading1Char"/>
    <w:qFormat/>
    <w:rsid w:val="00014897"/>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014897"/>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014897"/>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Normal Tag,small text,Big card,body,heading 2,Ch,TAG,no read,No Spacing211,No Spacing12,No Spacing2111,No Spacing111111,No Spacing4,No Spacing11111,Tags,Card,No Spacing5,small space,T,ta,t,Dont use,Very Small Text, Ch,Ta,Clear,tag,tags, C"/>
    <w:basedOn w:val="Normal"/>
    <w:next w:val="Normal"/>
    <w:link w:val="Heading4Char"/>
    <w:uiPriority w:val="3"/>
    <w:qFormat/>
    <w:rsid w:val="00014897"/>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014897"/>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014897"/>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014897"/>
  </w:style>
  <w:style w:type="character" w:styleId="Emphasis">
    <w:name w:val="Emphasis"/>
    <w:aliases w:val="Evidence,Minimized,minimized,Highlighted,tag2,Size 10,emphasis in card,CD Card,ED - Tag,emphasis,Emphasis!!,Underlined,small,Qualifications,bold underline,Shrunk,normal card text,qualifications in card,qualifications,Bold Underline,Style1,Box,s"/>
    <w:basedOn w:val="DefaultParagraphFont"/>
    <w:link w:val="textbold"/>
    <w:uiPriority w:val="8"/>
    <w:qFormat/>
    <w:rsid w:val="00014897"/>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014897"/>
    <w:rPr>
      <w:color w:val="auto"/>
      <w:u w:val="none"/>
    </w:rPr>
  </w:style>
  <w:style w:type="character" w:customStyle="1" w:styleId="Heading1Char">
    <w:name w:val="Heading 1 Char"/>
    <w:aliases w:val="Pocket Char"/>
    <w:basedOn w:val="DefaultParagraphFont"/>
    <w:link w:val="Heading1"/>
    <w:rsid w:val="00014897"/>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014897"/>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014897"/>
    <w:rPr>
      <w:rFonts w:ascii="Calibri" w:eastAsiaTheme="majorEastAsia" w:hAnsi="Calibri" w:cstheme="majorBidi"/>
      <w:b/>
      <w:sz w:val="32"/>
      <w:szCs w:val="24"/>
      <w:u w:val="single"/>
    </w:rPr>
  </w:style>
  <w:style w:type="character" w:customStyle="1" w:styleId="Heading4Char">
    <w:name w:val="Heading 4 Char"/>
    <w:aliases w:val="Tag Char,Normal Tag Char,small text Char,Big card Char,body Char,heading 2 Char,Ch Char,TAG Char,no read Char,No Spacing211 Char,No Spacing12 Char,No Spacing2111 Char,No Spacing111111 Char,No Spacing4 Char,No Spacing11111 Char,Tags Char"/>
    <w:basedOn w:val="DefaultParagraphFont"/>
    <w:link w:val="Heading4"/>
    <w:uiPriority w:val="3"/>
    <w:rsid w:val="00014897"/>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014897"/>
    <w:rPr>
      <w:b/>
      <w:bCs/>
      <w:sz w:val="26"/>
      <w:u w:val="none"/>
    </w:rPr>
  </w:style>
  <w:style w:type="character" w:customStyle="1" w:styleId="StyleUnderline">
    <w:name w:val="Style Underline"/>
    <w:aliases w:val="Underline,Style Bold Underline,Intense Emphasis1,Intense Emphasis11,Intense Emphasis111,Intense Emphasis1111,Intense Emphasis2,HHeading 3 + 12 pt,Style,ci,Bold Cite Char,Citation Char Char Char,Heading 3 Char Char1 Char,Bold,c,Bo,B,cite"/>
    <w:basedOn w:val="DefaultParagraphFont"/>
    <w:uiPriority w:val="7"/>
    <w:qFormat/>
    <w:rsid w:val="00014897"/>
    <w:rPr>
      <w:b w:val="0"/>
      <w:sz w:val="22"/>
      <w:u w:val="single"/>
    </w:rPr>
  </w:style>
  <w:style w:type="character" w:styleId="Strong">
    <w:name w:val="Strong"/>
    <w:basedOn w:val="DefaultParagraphFont"/>
    <w:uiPriority w:val="22"/>
    <w:semiHidden/>
    <w:qFormat/>
    <w:rsid w:val="00014897"/>
    <w:rPr>
      <w:b/>
      <w:bCs/>
    </w:rPr>
  </w:style>
  <w:style w:type="character" w:styleId="BookTitle">
    <w:name w:val="Book Title"/>
    <w:basedOn w:val="DefaultParagraphFont"/>
    <w:uiPriority w:val="33"/>
    <w:semiHidden/>
    <w:qFormat/>
    <w:rsid w:val="00014897"/>
    <w:rPr>
      <w:b/>
      <w:bCs/>
      <w:i/>
      <w:iCs/>
      <w:spacing w:val="5"/>
    </w:rPr>
  </w:style>
  <w:style w:type="character" w:customStyle="1" w:styleId="Heading5Char">
    <w:name w:val="Heading 5 Char"/>
    <w:basedOn w:val="DefaultParagraphFont"/>
    <w:link w:val="Heading5"/>
    <w:uiPriority w:val="9"/>
    <w:semiHidden/>
    <w:rsid w:val="00014897"/>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014897"/>
  </w:style>
  <w:style w:type="paragraph" w:styleId="Header">
    <w:name w:val="header"/>
    <w:basedOn w:val="Normal"/>
    <w:link w:val="HeaderChar"/>
    <w:uiPriority w:val="99"/>
    <w:semiHidden/>
    <w:rsid w:val="00014897"/>
    <w:pPr>
      <w:tabs>
        <w:tab w:val="center" w:pos="4680"/>
        <w:tab w:val="right" w:pos="9360"/>
      </w:tabs>
    </w:pPr>
  </w:style>
  <w:style w:type="character" w:customStyle="1" w:styleId="HeaderChar">
    <w:name w:val="Header Char"/>
    <w:basedOn w:val="DefaultParagraphFont"/>
    <w:link w:val="Header"/>
    <w:uiPriority w:val="99"/>
    <w:semiHidden/>
    <w:rsid w:val="00014897"/>
    <w:rPr>
      <w:rFonts w:ascii="Calibri" w:hAnsi="Calibri" w:cs="Calibri"/>
    </w:rPr>
  </w:style>
  <w:style w:type="paragraph" w:styleId="Footer">
    <w:name w:val="footer"/>
    <w:basedOn w:val="Normal"/>
    <w:link w:val="FooterChar"/>
    <w:uiPriority w:val="99"/>
    <w:semiHidden/>
    <w:rsid w:val="00014897"/>
    <w:pPr>
      <w:tabs>
        <w:tab w:val="center" w:pos="4680"/>
        <w:tab w:val="right" w:pos="9360"/>
      </w:tabs>
    </w:pPr>
  </w:style>
  <w:style w:type="character" w:customStyle="1" w:styleId="FooterChar">
    <w:name w:val="Footer Char"/>
    <w:basedOn w:val="DefaultParagraphFont"/>
    <w:link w:val="Footer"/>
    <w:uiPriority w:val="99"/>
    <w:semiHidden/>
    <w:rsid w:val="00014897"/>
    <w:rPr>
      <w:rFonts w:ascii="Calibri" w:hAnsi="Calibri" w:cs="Calibri"/>
    </w:rPr>
  </w:style>
  <w:style w:type="paragraph" w:styleId="BodyText">
    <w:name w:val="Body Text"/>
    <w:basedOn w:val="Normal"/>
    <w:link w:val="BodyTextChar"/>
    <w:uiPriority w:val="99"/>
    <w:semiHidden/>
    <w:unhideWhenUsed/>
    <w:rsid w:val="00014897"/>
    <w:pPr>
      <w:spacing w:after="120"/>
    </w:pPr>
  </w:style>
  <w:style w:type="character" w:customStyle="1" w:styleId="BodyTextChar">
    <w:name w:val="Body Text Char"/>
    <w:basedOn w:val="DefaultParagraphFont"/>
    <w:link w:val="BodyText"/>
    <w:uiPriority w:val="99"/>
    <w:semiHidden/>
    <w:rsid w:val="00014897"/>
    <w:rPr>
      <w:rFonts w:ascii="Calibri" w:hAnsi="Calibri" w:cs="Calibri"/>
    </w:rPr>
  </w:style>
  <w:style w:type="paragraph" w:styleId="NoSpacing">
    <w:name w:val="No Spacing"/>
    <w:link w:val="NoSpacingChar"/>
    <w:uiPriority w:val="99"/>
    <w:semiHidden/>
    <w:unhideWhenUsed/>
    <w:qFormat/>
    <w:rsid w:val="00014897"/>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014897"/>
    <w:rPr>
      <w:rFonts w:ascii="Calibri" w:hAnsi="Calibri" w:cs="Calibri"/>
    </w:rPr>
  </w:style>
  <w:style w:type="character" w:styleId="Hyperlink">
    <w:name w:val="Hyperlink"/>
    <w:aliases w:val="heading 1 (block title),Important,Read,Card Text,Internet Link,Analytic Text,Internet link,Char Char1,Underline Char Char Char Char1,Heading 3 Char Char Char Char Char Char Char Char Char Char1,Heading 1 Char1,Pocket Char1,F2 - Heading 1 Char1"/>
    <w:basedOn w:val="DefaultParagraphFont"/>
    <w:uiPriority w:val="99"/>
    <w:unhideWhenUsed/>
    <w:rsid w:val="00014897"/>
    <w:rPr>
      <w:color w:val="0563C1" w:themeColor="hyperlink"/>
      <w:u w:val="single"/>
    </w:rPr>
  </w:style>
  <w:style w:type="character" w:styleId="UnresolvedMention">
    <w:name w:val="Unresolved Mention"/>
    <w:basedOn w:val="DefaultParagraphFont"/>
    <w:uiPriority w:val="99"/>
    <w:semiHidden/>
    <w:unhideWhenUsed/>
    <w:rsid w:val="00014897"/>
    <w:rPr>
      <w:color w:val="605E5C"/>
      <w:shd w:val="clear" w:color="auto" w:fill="E1DFDD"/>
    </w:rPr>
  </w:style>
  <w:style w:type="paragraph" w:customStyle="1" w:styleId="Analytic">
    <w:name w:val="Analytic"/>
    <w:basedOn w:val="Heading4"/>
    <w:link w:val="AnalyticChar"/>
    <w:uiPriority w:val="5"/>
    <w:qFormat/>
    <w:rsid w:val="00014897"/>
    <w:rPr>
      <w:color w:val="1F4E79" w:themeColor="accent5" w:themeShade="80"/>
    </w:rPr>
  </w:style>
  <w:style w:type="character" w:customStyle="1" w:styleId="AnalyticChar">
    <w:name w:val="Analytic Char"/>
    <w:basedOn w:val="Heading4Char"/>
    <w:link w:val="Analytic"/>
    <w:uiPriority w:val="5"/>
    <w:rsid w:val="00014897"/>
    <w:rPr>
      <w:rFonts w:ascii="Calibri" w:eastAsiaTheme="majorEastAsia" w:hAnsi="Calibri" w:cstheme="majorBidi"/>
      <w:b/>
      <w:iCs/>
      <w:color w:val="1F4E79" w:themeColor="accent5" w:themeShade="80"/>
      <w:sz w:val="26"/>
    </w:rPr>
  </w:style>
  <w:style w:type="character" w:customStyle="1" w:styleId="TitleChar">
    <w:name w:val="Title Char"/>
    <w:basedOn w:val="DefaultParagraphFont"/>
    <w:link w:val="Title"/>
    <w:uiPriority w:val="7"/>
    <w:qFormat/>
    <w:rsid w:val="00697313"/>
    <w:rPr>
      <w:u w:val="single"/>
    </w:rPr>
  </w:style>
  <w:style w:type="paragraph" w:customStyle="1" w:styleId="textbold">
    <w:name w:val="text bold"/>
    <w:basedOn w:val="Normal"/>
    <w:link w:val="Emphasis"/>
    <w:autoRedefine/>
    <w:uiPriority w:val="8"/>
    <w:qFormat/>
    <w:rsid w:val="00697313"/>
    <w:pPr>
      <w:widowControl w:val="0"/>
      <w:pBdr>
        <w:top w:val="single" w:sz="8" w:space="0" w:color="auto"/>
        <w:left w:val="single" w:sz="8" w:space="0" w:color="auto"/>
        <w:bottom w:val="single" w:sz="8" w:space="0" w:color="auto"/>
        <w:right w:val="single" w:sz="8" w:space="0" w:color="auto"/>
      </w:pBdr>
      <w:spacing w:line="254" w:lineRule="auto"/>
      <w:ind w:left="720"/>
      <w:jc w:val="both"/>
    </w:pPr>
    <w:rPr>
      <w:b/>
      <w:iCs/>
      <w:u w:val="single"/>
      <w:bdr w:val="single" w:sz="8" w:space="0" w:color="auto"/>
    </w:rPr>
  </w:style>
  <w:style w:type="paragraph" w:styleId="Title">
    <w:name w:val="Title"/>
    <w:basedOn w:val="Normal"/>
    <w:next w:val="Subtitle"/>
    <w:link w:val="TitleChar"/>
    <w:uiPriority w:val="7"/>
    <w:qFormat/>
    <w:rsid w:val="00697313"/>
    <w:pPr>
      <w:suppressAutoHyphens/>
      <w:spacing w:after="0" w:line="480" w:lineRule="auto"/>
      <w:jc w:val="center"/>
    </w:pPr>
    <w:rPr>
      <w:rFonts w:asciiTheme="minorHAnsi" w:hAnsiTheme="minorHAnsi" w:cstheme="minorBidi"/>
      <w:u w:val="single"/>
    </w:rPr>
  </w:style>
  <w:style w:type="character" w:customStyle="1" w:styleId="TitleChar1">
    <w:name w:val="Title Char1"/>
    <w:basedOn w:val="DefaultParagraphFont"/>
    <w:uiPriority w:val="10"/>
    <w:semiHidden/>
    <w:rsid w:val="0069731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semiHidden/>
    <w:unhideWhenUsed/>
    <w:qFormat/>
    <w:rsid w:val="00697313"/>
    <w:pPr>
      <w:numPr>
        <w:ilvl w:val="1"/>
      </w:numPr>
    </w:pPr>
    <w:rPr>
      <w:rFonts w:asciiTheme="minorHAnsi" w:eastAsiaTheme="minorEastAsia" w:hAnsiTheme="minorHAnsi" w:cstheme="minorBidi"/>
      <w:color w:val="5A5A5A" w:themeColor="text1" w:themeTint="A5"/>
      <w:spacing w:val="15"/>
    </w:rPr>
  </w:style>
  <w:style w:type="character" w:customStyle="1" w:styleId="SubtitleChar">
    <w:name w:val="Subtitle Char"/>
    <w:basedOn w:val="DefaultParagraphFont"/>
    <w:link w:val="Subtitle"/>
    <w:uiPriority w:val="11"/>
    <w:semiHidden/>
    <w:rsid w:val="00697313"/>
    <w:rPr>
      <w:rFonts w:eastAsiaTheme="minorEastAsia"/>
      <w:color w:val="5A5A5A" w:themeColor="text1" w:themeTint="A5"/>
      <w:spacing w:val="15"/>
    </w:rPr>
  </w:style>
  <w:style w:type="paragraph" w:customStyle="1" w:styleId="Undertag">
    <w:name w:val="Undertag"/>
    <w:link w:val="UndertagChar"/>
    <w:autoRedefine/>
    <w:uiPriority w:val="5"/>
    <w:qFormat/>
    <w:rsid w:val="00014897"/>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014897"/>
    <w:rPr>
      <w:rFonts w:ascii="Times New Roman" w:eastAsiaTheme="majorEastAsia" w:hAnsi="Times New Roman" w:cstheme="majorBidi"/>
      <w:i/>
      <w:iCs/>
      <w:color w:val="385623" w:themeColor="accent6" w:themeShade="8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makemag.com/in-the-wake/"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www.yorku.ca/intent/issue5/articles/jaredsexton.php"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markmartinez/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7</TotalTime>
  <Pages>16</Pages>
  <Words>10577</Words>
  <Characters>60294</Characters>
  <Application>Microsoft Office Word</Application>
  <DocSecurity>0</DocSecurity>
  <Lines>502</Lines>
  <Paragraphs>141</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70730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Nikola Stamenković Diez</dc:creator>
  <cp:keywords>6.0.0</cp:keywords>
  <dc:description/>
  <cp:lastModifiedBy>Mark Martinez</cp:lastModifiedBy>
  <cp:revision>15</cp:revision>
  <dcterms:created xsi:type="dcterms:W3CDTF">2025-09-27T11:41:00Z</dcterms:created>
  <dcterms:modified xsi:type="dcterms:W3CDTF">2025-09-27T12:10:00Z</dcterms:modified>
</cp:coreProperties>
</file>