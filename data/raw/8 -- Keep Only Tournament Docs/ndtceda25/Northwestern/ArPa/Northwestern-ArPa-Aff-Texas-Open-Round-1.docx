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26F59" w14:textId="77777777" w:rsidR="00A82737" w:rsidRPr="004422B3" w:rsidRDefault="00A82737" w:rsidP="00A82737">
      <w:pPr>
        <w:pStyle w:val="Heading2"/>
      </w:pPr>
      <w:r w:rsidRPr="002239D4">
        <w:t>1AC</w:t>
      </w:r>
    </w:p>
    <w:p w14:paraId="71866798" w14:textId="77777777" w:rsidR="00A82737" w:rsidRDefault="00A82737" w:rsidP="00A82737">
      <w:pPr>
        <w:pStyle w:val="Heading4"/>
      </w:pPr>
      <w:r w:rsidRPr="00B90D6A">
        <w:t>“Sol, abres la página”</w:t>
      </w:r>
    </w:p>
    <w:p w14:paraId="4C41303F" w14:textId="77777777" w:rsidR="00A82737" w:rsidRPr="009B2433" w:rsidRDefault="00A82737" w:rsidP="00A82737"/>
    <w:p w14:paraId="7BE4CECE" w14:textId="77777777" w:rsidR="00A82737" w:rsidRPr="00B90D6A" w:rsidRDefault="00A82737" w:rsidP="00A82737">
      <w:pPr>
        <w:pStyle w:val="Heading4"/>
      </w:pPr>
      <w:r w:rsidRPr="00B90D6A">
        <w:t>Today I’m not just reading you.</w:t>
      </w:r>
    </w:p>
    <w:p w14:paraId="13DEA096" w14:textId="77777777" w:rsidR="00A82737" w:rsidRPr="00B90D6A" w:rsidRDefault="00A82737" w:rsidP="00A82737">
      <w:pPr>
        <w:pStyle w:val="Heading4"/>
      </w:pPr>
      <w:r w:rsidRPr="00B90D6A">
        <w:t>I’m seeing…</w:t>
      </w:r>
    </w:p>
    <w:p w14:paraId="5EC355C2" w14:textId="77777777" w:rsidR="00A82737" w:rsidRPr="00B90D6A" w:rsidRDefault="00A82737" w:rsidP="00A82737">
      <w:pPr>
        <w:pStyle w:val="Heading4"/>
        <w:ind w:firstLine="720"/>
      </w:pPr>
      <w:r w:rsidRPr="00B90D6A">
        <w:t xml:space="preserve">feeling… </w:t>
      </w:r>
    </w:p>
    <w:p w14:paraId="06BDE752" w14:textId="77777777" w:rsidR="00A82737" w:rsidRPr="00B90D6A" w:rsidRDefault="00A82737" w:rsidP="00A82737">
      <w:pPr>
        <w:pStyle w:val="Heading4"/>
        <w:ind w:left="720" w:firstLine="720"/>
      </w:pPr>
      <w:r w:rsidRPr="00B90D6A">
        <w:t>being…your double</w:t>
      </w:r>
      <w:r>
        <w:t xml:space="preserve"> -</w:t>
      </w:r>
      <w:r w:rsidRPr="00B90D6A">
        <w:t xml:space="preserve"> en el espejo…</w:t>
      </w:r>
    </w:p>
    <w:p w14:paraId="3E5FE139" w14:textId="77777777" w:rsidR="00A82737" w:rsidRPr="00B90D6A" w:rsidRDefault="00A82737" w:rsidP="00A82737">
      <w:pPr>
        <w:pStyle w:val="Heading4"/>
      </w:pPr>
      <w:r w:rsidRPr="00B90D6A">
        <w:t>The mirror.</w:t>
      </w:r>
    </w:p>
    <w:p w14:paraId="7F501687" w14:textId="77777777" w:rsidR="00A82737" w:rsidRPr="00B90D6A" w:rsidRDefault="00A82737" w:rsidP="00A82737"/>
    <w:p w14:paraId="3E7D3C8B" w14:textId="77777777" w:rsidR="00A82737" w:rsidRPr="00B90D6A" w:rsidRDefault="00A82737" w:rsidP="00A82737">
      <w:pPr>
        <w:pStyle w:val="Heading4"/>
      </w:pPr>
      <w:r w:rsidRPr="00B90D6A">
        <w:t>I hear you say, “yo, Carmen, yo mimita,”</w:t>
      </w:r>
    </w:p>
    <w:p w14:paraId="658871F1" w14:textId="77777777" w:rsidR="00A82737" w:rsidRPr="00B90D6A" w:rsidRDefault="00A82737" w:rsidP="00A82737">
      <w:pPr>
        <w:pStyle w:val="Heading4"/>
      </w:pPr>
      <w:r w:rsidRPr="00B90D6A">
        <w:t>and I answer, “yo, Lucía, yo mismita,”</w:t>
      </w:r>
    </w:p>
    <w:p w14:paraId="3E881566" w14:textId="77777777" w:rsidR="00A82737" w:rsidRDefault="00A82737" w:rsidP="00A82737">
      <w:pPr>
        <w:pStyle w:val="Heading4"/>
      </w:pPr>
      <w:r w:rsidRPr="00B90D6A">
        <w:t>two voices bouncing off the same glass</w:t>
      </w:r>
      <w:r>
        <w:t>.</w:t>
      </w:r>
    </w:p>
    <w:p w14:paraId="05A9C4A6" w14:textId="77777777" w:rsidR="00A82737" w:rsidRPr="009B2433" w:rsidRDefault="00A82737" w:rsidP="00A82737"/>
    <w:p w14:paraId="5CE9B892" w14:textId="77777777" w:rsidR="00A82737" w:rsidRPr="00B90D6A" w:rsidRDefault="00A82737" w:rsidP="00A82737">
      <w:pPr>
        <w:pStyle w:val="Heading4"/>
      </w:pPr>
      <w:r w:rsidRPr="00B90D6A">
        <w:t>You:</w:t>
      </w:r>
    </w:p>
    <w:p w14:paraId="0D5A8F96" w14:textId="77777777" w:rsidR="00A82737" w:rsidRPr="00B90D6A" w:rsidRDefault="00A82737" w:rsidP="00A82737">
      <w:pPr>
        <w:pStyle w:val="Heading4"/>
      </w:pPr>
      <w:r w:rsidRPr="00B90D6A">
        <w:t>sun on my skin,</w:t>
      </w:r>
    </w:p>
    <w:p w14:paraId="66431919" w14:textId="77777777" w:rsidR="00A82737" w:rsidRPr="00B90D6A" w:rsidRDefault="00A82737" w:rsidP="00A82737">
      <w:pPr>
        <w:pStyle w:val="Heading4"/>
      </w:pPr>
      <w:r w:rsidRPr="00B90D6A">
        <w:t>energizing mi cuerpo</w:t>
      </w:r>
      <w:r>
        <w:t xml:space="preserve"> | our body</w:t>
      </w:r>
    </w:p>
    <w:p w14:paraId="3726C958" w14:textId="77777777" w:rsidR="00A82737" w:rsidRPr="00B90D6A" w:rsidRDefault="00A82737" w:rsidP="00A82737">
      <w:pPr>
        <w:pStyle w:val="Heading4"/>
      </w:pPr>
      <w:r w:rsidRPr="00B90D6A">
        <w:t>witness my walk</w:t>
      </w:r>
      <w:r>
        <w:t xml:space="preserve"> | our walk.</w:t>
      </w:r>
    </w:p>
    <w:p w14:paraId="66071912" w14:textId="77777777" w:rsidR="00A82737" w:rsidRDefault="00A82737" w:rsidP="00A82737"/>
    <w:p w14:paraId="3959BB27" w14:textId="77777777" w:rsidR="00A82737" w:rsidRDefault="00A82737" w:rsidP="00A82737">
      <w:pPr>
        <w:pStyle w:val="Heading4"/>
      </w:pPr>
      <w:r>
        <w:t>“</w:t>
      </w:r>
      <w:r w:rsidRPr="007C46DC">
        <w:t>Rejection here, rejection there. They think they are so big in not wanting us. They just don’t get that we don’t need them. We got us. Who needs them?</w:t>
      </w:r>
    </w:p>
    <w:p w14:paraId="426DAB6C" w14:textId="77777777" w:rsidR="00A82737" w:rsidRDefault="00A82737" w:rsidP="00A82737"/>
    <w:p w14:paraId="0456296D" w14:textId="77777777" w:rsidR="00A82737" w:rsidRDefault="00A82737" w:rsidP="00A82737">
      <w:pPr>
        <w:pStyle w:val="Heading4"/>
      </w:pPr>
      <w:r w:rsidRPr="007C46DC">
        <w:t>Somos nuestro propio país</w:t>
      </w:r>
      <w:r>
        <w:t>”</w:t>
      </w:r>
      <w:r>
        <w:rPr>
          <w:rStyle w:val="FootnoteReference"/>
        </w:rPr>
        <w:footnoteReference w:id="1"/>
      </w:r>
    </w:p>
    <w:p w14:paraId="787FF03E" w14:textId="77777777" w:rsidR="00A82737" w:rsidRDefault="00A82737" w:rsidP="00A82737"/>
    <w:p w14:paraId="5F307CD2" w14:textId="77777777" w:rsidR="00A82737" w:rsidRDefault="00A82737" w:rsidP="00A82737">
      <w:pPr>
        <w:pStyle w:val="Heading4"/>
      </w:pPr>
      <w:r w:rsidRPr="001A61E3">
        <w:t xml:space="preserve">Lucía, ¿Qué es este país? </w:t>
      </w:r>
    </w:p>
    <w:p w14:paraId="62317FB2" w14:textId="77777777" w:rsidR="00A82737" w:rsidRDefault="00A82737" w:rsidP="00A82737">
      <w:pPr>
        <w:pStyle w:val="Heading4"/>
      </w:pPr>
      <w:r>
        <w:t>El Nié.</w:t>
      </w:r>
    </w:p>
    <w:p w14:paraId="1FFCAFB9" w14:textId="77777777" w:rsidR="00A82737" w:rsidRPr="00033C27" w:rsidRDefault="00A82737" w:rsidP="00A82737"/>
    <w:p w14:paraId="3BEE20CD" w14:textId="77777777" w:rsidR="00A82737" w:rsidRDefault="00A82737" w:rsidP="00A82737">
      <w:pPr>
        <w:rPr>
          <w:rStyle w:val="Style13ptBold"/>
          <w:i/>
          <w:iCs/>
        </w:rPr>
      </w:pPr>
      <w:r w:rsidRPr="00B90D6A">
        <w:rPr>
          <w:rStyle w:val="Style13ptBold"/>
          <w:i/>
          <w:iCs/>
        </w:rPr>
        <w:t>black girl, you better not die quietly.</w:t>
      </w:r>
    </w:p>
    <w:p w14:paraId="396D3516" w14:textId="77777777" w:rsidR="00A82737" w:rsidRPr="009B2433" w:rsidRDefault="00A82737" w:rsidP="00A82737">
      <w:pPr>
        <w:rPr>
          <w:b/>
          <w:bCs/>
          <w:i/>
          <w:iCs/>
          <w:sz w:val="26"/>
        </w:rPr>
      </w:pPr>
    </w:p>
    <w:p w14:paraId="2D9A53F3" w14:textId="77777777" w:rsidR="00A82737" w:rsidRPr="00033C27" w:rsidRDefault="00A82737" w:rsidP="00A82737">
      <w:pPr>
        <w:pStyle w:val="Heading4"/>
      </w:pPr>
      <w:r>
        <w:t>E</w:t>
      </w:r>
      <w:r w:rsidRPr="00033C27">
        <w:t>n contra</w:t>
      </w:r>
      <w:r w:rsidRPr="00033C27">
        <w:rPr>
          <w:i/>
        </w:rPr>
        <w:t>dicción</w:t>
      </w:r>
      <w:r w:rsidRPr="00033C27">
        <w:t xml:space="preserve"> con la muerte</w:t>
      </w:r>
      <w:r>
        <w:t>,</w:t>
      </w:r>
    </w:p>
    <w:p w14:paraId="14936BA5" w14:textId="77777777" w:rsidR="00A82737" w:rsidRPr="00033C27" w:rsidRDefault="00A82737" w:rsidP="00A82737">
      <w:pPr>
        <w:pStyle w:val="Heading4"/>
      </w:pPr>
      <w:r w:rsidRPr="00033C27">
        <w:t>I get dressed</w:t>
      </w:r>
      <w:r>
        <w:t>,</w:t>
      </w:r>
    </w:p>
    <w:p w14:paraId="76954EA9" w14:textId="77777777" w:rsidR="00A82737" w:rsidRPr="00033C27" w:rsidRDefault="00A82737" w:rsidP="00A82737">
      <w:pPr>
        <w:pStyle w:val="Heading4"/>
      </w:pPr>
      <w:r w:rsidRPr="00033C27">
        <w:t>I step out</w:t>
      </w:r>
      <w:r>
        <w:t>,</w:t>
      </w:r>
    </w:p>
    <w:p w14:paraId="58F7B2A9" w14:textId="77777777" w:rsidR="00A82737" w:rsidRDefault="00A82737" w:rsidP="00A82737">
      <w:pPr>
        <w:pStyle w:val="Heading4"/>
      </w:pPr>
      <w:r w:rsidRPr="00033C27">
        <w:t>I choose to live again</w:t>
      </w:r>
      <w:r>
        <w:t xml:space="preserve">, </w:t>
      </w:r>
    </w:p>
    <w:p w14:paraId="318DF49B" w14:textId="77777777" w:rsidR="00A82737" w:rsidRDefault="00A82737" w:rsidP="00A82737">
      <w:pPr>
        <w:pStyle w:val="Heading4"/>
      </w:pPr>
      <w:r>
        <w:t xml:space="preserve">with </w:t>
      </w:r>
    </w:p>
    <w:p w14:paraId="2DEDB7C6" w14:textId="77777777" w:rsidR="00A82737" w:rsidRDefault="00A82737" w:rsidP="00A82737">
      <w:pPr>
        <w:pStyle w:val="Heading4"/>
      </w:pPr>
      <w:r>
        <w:t>and through</w:t>
      </w:r>
    </w:p>
    <w:p w14:paraId="13AFFC20" w14:textId="77777777" w:rsidR="00A82737" w:rsidRDefault="00A82737" w:rsidP="00A82737">
      <w:pPr>
        <w:pStyle w:val="Heading4"/>
      </w:pPr>
      <w:r>
        <w:t xml:space="preserve">you. </w:t>
      </w:r>
    </w:p>
    <w:p w14:paraId="61681F41" w14:textId="77777777" w:rsidR="00A82737" w:rsidRDefault="00A82737" w:rsidP="00A82737">
      <w:pPr>
        <w:pStyle w:val="Heading4"/>
      </w:pPr>
      <w:r>
        <w:t>Carmen.</w:t>
      </w:r>
    </w:p>
    <w:p w14:paraId="7283F353" w14:textId="77777777" w:rsidR="00A82737" w:rsidRPr="004422B3" w:rsidRDefault="00A82737" w:rsidP="00A82737"/>
    <w:p w14:paraId="4B1ABAE0" w14:textId="77777777" w:rsidR="00A82737" w:rsidRPr="002239D4" w:rsidRDefault="00A82737" w:rsidP="00A82737">
      <w:pPr>
        <w:pStyle w:val="Heading4"/>
      </w:pPr>
      <w:r w:rsidRPr="002239D4">
        <w:t xml:space="preserve">Colonial governance </w:t>
      </w:r>
      <w:r w:rsidRPr="002239D4">
        <w:rPr>
          <w:u w:val="single"/>
        </w:rPr>
        <w:t>fabricates</w:t>
      </w:r>
      <w:r w:rsidRPr="002239D4">
        <w:t xml:space="preserve"> the “immigrant” and </w:t>
      </w:r>
      <w:r w:rsidRPr="002239D4">
        <w:rPr>
          <w:u w:val="single"/>
        </w:rPr>
        <w:t>relegates</w:t>
      </w:r>
      <w:r w:rsidRPr="002239D4">
        <w:t xml:space="preserve"> racialized subjects to lesser-human labor for capital. Anti-Blackness and anti-Brownness sort who counts through </w:t>
      </w:r>
      <w:r w:rsidRPr="002239D4">
        <w:rPr>
          <w:u w:val="single"/>
        </w:rPr>
        <w:t>civility</w:t>
      </w:r>
      <w:r w:rsidRPr="002239D4">
        <w:t xml:space="preserve"> and </w:t>
      </w:r>
      <w:r w:rsidRPr="002239D4">
        <w:rPr>
          <w:u w:val="single"/>
        </w:rPr>
        <w:t>(il)legality</w:t>
      </w:r>
      <w:r w:rsidRPr="002239D4">
        <w:t xml:space="preserve">. Whiteness </w:t>
      </w:r>
      <w:r w:rsidRPr="002239D4">
        <w:rPr>
          <w:u w:val="single"/>
        </w:rPr>
        <w:t>indexes</w:t>
      </w:r>
      <w:r w:rsidRPr="002239D4">
        <w:t xml:space="preserve"> citizenship and borders Black Latinx life into </w:t>
      </w:r>
      <w:r w:rsidRPr="002239D4">
        <w:rPr>
          <w:u w:val="single"/>
        </w:rPr>
        <w:t>conditional belonging</w:t>
      </w:r>
      <w:r w:rsidRPr="002239D4">
        <w:t xml:space="preserve">---that produces </w:t>
      </w:r>
      <w:r w:rsidRPr="002239D4">
        <w:rPr>
          <w:u w:val="single"/>
        </w:rPr>
        <w:t>liminal humanity</w:t>
      </w:r>
      <w:r w:rsidRPr="002239D4">
        <w:t xml:space="preserve"> and </w:t>
      </w:r>
      <w:r w:rsidRPr="002239D4">
        <w:rPr>
          <w:u w:val="single"/>
        </w:rPr>
        <w:t>structural expendability</w:t>
      </w:r>
      <w:r w:rsidRPr="002239D4">
        <w:t>.</w:t>
      </w:r>
    </w:p>
    <w:p w14:paraId="5B8009CD" w14:textId="77777777" w:rsidR="00A82737" w:rsidRPr="002239D4" w:rsidRDefault="00A82737" w:rsidP="00A82737">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16-20</w:t>
      </w:r>
    </w:p>
    <w:p w14:paraId="5A04E2ED" w14:textId="77777777" w:rsidR="00A82737" w:rsidRPr="002239D4" w:rsidRDefault="00A82737" w:rsidP="00A82737">
      <w:pPr>
        <w:rPr>
          <w:rStyle w:val="StyleUnderline"/>
        </w:rPr>
      </w:pPr>
      <w:r w:rsidRPr="002239D4">
        <w:rPr>
          <w:sz w:val="16"/>
        </w:rPr>
        <w:t xml:space="preserve">As a scholar of US Black Latinidad, I was very familiar with the history of Jim Crow and the social movements that ended segregation in the United States. But having grown up in the Northeast, I had never been immersed in a community that lived “in the wake” of Jim Crow until I moved to Georgia.38 Lloyd and other locals brought their acute awareness of that recent past to the immigrant struggle, shaping the nature of our organizing, teaching, and solidarity. It also profoundly redefined how I, as a Black Latina Dominicana and a scholar of Black Latinidad in the United States, conceptualize, define, under-stand, and experience the relationship between blackness, immigration, and Latinidad as a continuation of colonialism—as entangled experiences of past and present colonial oppression. </w:t>
      </w:r>
      <w:r w:rsidRPr="002239D4">
        <w:rPr>
          <w:rStyle w:val="StyleUnderline"/>
        </w:rPr>
        <w:t xml:space="preserve">Sharpe </w:t>
      </w:r>
      <w:r w:rsidRPr="00687CC0">
        <w:rPr>
          <w:rStyle w:val="StyleUnderline"/>
        </w:rPr>
        <w:t xml:space="preserve">argues that the project of </w:t>
      </w:r>
      <w:r w:rsidRPr="00965345">
        <w:rPr>
          <w:rStyle w:val="Emphasis"/>
          <w:highlight w:val="yellow"/>
        </w:rPr>
        <w:t>emancipation</w:t>
      </w:r>
      <w:r w:rsidRPr="00965345">
        <w:rPr>
          <w:rStyle w:val="StyleUnderline"/>
          <w:highlight w:val="yellow"/>
        </w:rPr>
        <w:t xml:space="preserve"> is incomplete</w:t>
      </w:r>
      <w:r w:rsidRPr="002239D4">
        <w:rPr>
          <w:rStyle w:val="StyleUnderline"/>
        </w:rPr>
        <w:t xml:space="preserve">, and therefore </w:t>
      </w:r>
      <w:r w:rsidRPr="00965345">
        <w:rPr>
          <w:rStyle w:val="StyleUnderline"/>
          <w:highlight w:val="yellow"/>
        </w:rPr>
        <w:t>Black people live in</w:t>
      </w:r>
      <w:r w:rsidRPr="002239D4">
        <w:rPr>
          <w:rStyle w:val="StyleUnderline"/>
        </w:rPr>
        <w:t xml:space="preserve"> what Saidiya Hartman calls “the </w:t>
      </w:r>
      <w:r w:rsidRPr="00965345">
        <w:rPr>
          <w:rStyle w:val="Emphasis"/>
          <w:highlight w:val="yellow"/>
        </w:rPr>
        <w:t>aftermath of slavery</w:t>
      </w:r>
      <w:r w:rsidRPr="002239D4">
        <w:rPr>
          <w:rStyle w:val="StyleUnderline"/>
        </w:rPr>
        <w:t>.”</w:t>
      </w:r>
      <w:r w:rsidRPr="002239D4">
        <w:rPr>
          <w:sz w:val="16"/>
        </w:rPr>
        <w:t xml:space="preserve">39 But slavery was a product of colonial capital-ism. We must thus recognize, as did Lloyd, that </w:t>
      </w:r>
      <w:r w:rsidRPr="00965345">
        <w:rPr>
          <w:rStyle w:val="StyleUnderline"/>
          <w:highlight w:val="yellow"/>
        </w:rPr>
        <w:t xml:space="preserve">the same </w:t>
      </w:r>
      <w:r w:rsidRPr="00965345">
        <w:rPr>
          <w:rStyle w:val="Emphasis"/>
          <w:highlight w:val="yellow"/>
        </w:rPr>
        <w:t>colonial logic</w:t>
      </w:r>
      <w:r w:rsidRPr="00965345">
        <w:rPr>
          <w:rStyle w:val="StyleUnderline"/>
          <w:highlight w:val="yellow"/>
        </w:rPr>
        <w:t xml:space="preserve"> that convinced the world that it was acceptable to profit from</w:t>
      </w:r>
      <w:r w:rsidRPr="002239D4">
        <w:rPr>
          <w:rStyle w:val="StyleUnderline"/>
        </w:rPr>
        <w:t xml:space="preserve"> capturing and </w:t>
      </w:r>
      <w:r w:rsidRPr="00965345">
        <w:rPr>
          <w:rStyle w:val="StyleUnderline"/>
          <w:highlight w:val="yellow"/>
        </w:rPr>
        <w:t>enslaving</w:t>
      </w:r>
      <w:r w:rsidRPr="002239D4">
        <w:rPr>
          <w:rStyle w:val="StyleUnderline"/>
        </w:rPr>
        <w:t xml:space="preserve"> Africans and Indigenous people </w:t>
      </w:r>
      <w:r w:rsidRPr="00965345">
        <w:rPr>
          <w:rStyle w:val="StyleUnderline"/>
          <w:highlight w:val="yellow"/>
        </w:rPr>
        <w:t>continues</w:t>
      </w:r>
      <w:r w:rsidRPr="00186F7C">
        <w:rPr>
          <w:rStyle w:val="StyleUnderline"/>
        </w:rPr>
        <w:t xml:space="preserve"> to sustain </w:t>
      </w:r>
      <w:r w:rsidRPr="00965345">
        <w:rPr>
          <w:rStyle w:val="StyleUnderline"/>
          <w:highlight w:val="yellow"/>
        </w:rPr>
        <w:t>“</w:t>
      </w:r>
      <w:r w:rsidRPr="00965345">
        <w:rPr>
          <w:rStyle w:val="Emphasis"/>
          <w:highlight w:val="yellow"/>
        </w:rPr>
        <w:t>immigrant</w:t>
      </w:r>
      <w:r w:rsidRPr="00965345">
        <w:rPr>
          <w:rStyle w:val="StyleUnderline"/>
          <w:highlight w:val="yellow"/>
        </w:rPr>
        <w:t>” as</w:t>
      </w:r>
      <w:r w:rsidRPr="002239D4">
        <w:rPr>
          <w:rStyle w:val="StyleUnderline"/>
        </w:rPr>
        <w:t xml:space="preserve"> a </w:t>
      </w:r>
      <w:r w:rsidRPr="00965345">
        <w:rPr>
          <w:rStyle w:val="Emphasis"/>
          <w:highlight w:val="yellow"/>
        </w:rPr>
        <w:t>racialized subhuman</w:t>
      </w:r>
      <w:r w:rsidRPr="002239D4">
        <w:rPr>
          <w:rStyle w:val="Emphasis"/>
        </w:rPr>
        <w:t xml:space="preserve"> category of unbelonging</w:t>
      </w:r>
      <w:r w:rsidRPr="002239D4">
        <w:rPr>
          <w:rStyle w:val="StyleUnderline"/>
        </w:rPr>
        <w:t xml:space="preserve">, and racialized immigrant subjects as disposable, consumable bodies without history, aliens to the nation-state </w:t>
      </w:r>
      <w:r w:rsidRPr="00965345">
        <w:rPr>
          <w:rStyle w:val="StyleUnderline"/>
          <w:highlight w:val="yellow"/>
        </w:rPr>
        <w:t>at the service of</w:t>
      </w:r>
      <w:r w:rsidRPr="002239D4">
        <w:rPr>
          <w:rStyle w:val="StyleUnderline"/>
        </w:rPr>
        <w:t xml:space="preserve"> the </w:t>
      </w:r>
      <w:r w:rsidRPr="002239D4">
        <w:rPr>
          <w:rStyle w:val="Emphasis"/>
        </w:rPr>
        <w:t xml:space="preserve">global </w:t>
      </w:r>
      <w:r w:rsidRPr="00965345">
        <w:rPr>
          <w:rStyle w:val="Emphasis"/>
          <w:highlight w:val="yellow"/>
        </w:rPr>
        <w:t>capitalist machinery</w:t>
      </w:r>
      <w:r w:rsidRPr="002239D4">
        <w:rPr>
          <w:rStyle w:val="StyleUnderline"/>
        </w:rPr>
        <w:t>.</w:t>
      </w:r>
      <w:r w:rsidRPr="002239D4">
        <w:rPr>
          <w:sz w:val="16"/>
        </w:rPr>
        <w:t xml:space="preserve"> Following this logic, I argue that </w:t>
      </w:r>
      <w:r w:rsidRPr="00965345">
        <w:rPr>
          <w:rStyle w:val="StyleUnderline"/>
          <w:highlight w:val="yellow"/>
        </w:rPr>
        <w:t>racialized</w:t>
      </w:r>
      <w:r w:rsidRPr="002239D4">
        <w:rPr>
          <w:rStyle w:val="StyleUnderline"/>
        </w:rPr>
        <w:t xml:space="preserve"> nonwhite </w:t>
      </w:r>
      <w:r w:rsidRPr="00965345">
        <w:rPr>
          <w:rStyle w:val="StyleUnderline"/>
          <w:highlight w:val="yellow"/>
        </w:rPr>
        <w:t>Latinx immigrants</w:t>
      </w:r>
      <w:r w:rsidRPr="002239D4">
        <w:rPr>
          <w:rStyle w:val="StyleUnderline"/>
        </w:rPr>
        <w:t xml:space="preserve"> like the women whose testimonies open this book </w:t>
      </w:r>
      <w:r w:rsidRPr="00965345">
        <w:rPr>
          <w:rStyle w:val="StyleUnderline"/>
          <w:highlight w:val="yellow"/>
        </w:rPr>
        <w:t>are</w:t>
      </w:r>
      <w:r w:rsidRPr="002239D4">
        <w:rPr>
          <w:rStyle w:val="StyleUnderline"/>
        </w:rPr>
        <w:t xml:space="preserve"> also </w:t>
      </w:r>
      <w:r w:rsidRPr="00965345">
        <w:rPr>
          <w:rStyle w:val="StyleUnderline"/>
          <w:highlight w:val="yellow"/>
        </w:rPr>
        <w:t>living in “</w:t>
      </w:r>
      <w:r w:rsidRPr="00965345">
        <w:rPr>
          <w:rStyle w:val="Emphasis"/>
          <w:highlight w:val="yellow"/>
        </w:rPr>
        <w:t>the aftermath</w:t>
      </w:r>
      <w:r w:rsidRPr="00965345">
        <w:rPr>
          <w:rStyle w:val="StyleUnderline"/>
          <w:highlight w:val="yellow"/>
        </w:rPr>
        <w:t xml:space="preserve">” of </w:t>
      </w:r>
      <w:r w:rsidRPr="00965345">
        <w:rPr>
          <w:rStyle w:val="Emphasis"/>
          <w:highlight w:val="yellow"/>
        </w:rPr>
        <w:t>colonialism</w:t>
      </w:r>
      <w:r w:rsidRPr="002239D4">
        <w:rPr>
          <w:rStyle w:val="StyleUnderline"/>
        </w:rPr>
        <w:t xml:space="preserve">: their every-day lives are shaped by the continual intersections of </w:t>
      </w:r>
      <w:r w:rsidRPr="00965345">
        <w:rPr>
          <w:rStyle w:val="StyleUnderline"/>
          <w:highlight w:val="yellow"/>
        </w:rPr>
        <w:t>antiblackness and anti-immigrant sentiment</w:t>
      </w:r>
      <w:r w:rsidRPr="002239D4">
        <w:rPr>
          <w:rStyle w:val="StyleUnderline"/>
        </w:rPr>
        <w:t xml:space="preserve"> that </w:t>
      </w:r>
      <w:r w:rsidRPr="00965345">
        <w:rPr>
          <w:rStyle w:val="StyleUnderline"/>
          <w:highlight w:val="yellow"/>
        </w:rPr>
        <w:t>produce new</w:t>
      </w:r>
      <w:r w:rsidRPr="00186F7C">
        <w:rPr>
          <w:rStyle w:val="StyleUnderline"/>
        </w:rPr>
        <w:t xml:space="preserve"> categories of </w:t>
      </w:r>
      <w:r w:rsidRPr="00965345">
        <w:rPr>
          <w:rStyle w:val="StyleUnderline"/>
          <w:highlight w:val="yellow"/>
        </w:rPr>
        <w:t>“</w:t>
      </w:r>
      <w:r w:rsidRPr="00965345">
        <w:rPr>
          <w:rStyle w:val="Emphasis"/>
          <w:highlight w:val="yellow"/>
        </w:rPr>
        <w:t>undesirables,</w:t>
      </w:r>
      <w:r w:rsidRPr="00965345">
        <w:rPr>
          <w:rStyle w:val="StyleUnderline"/>
          <w:highlight w:val="yellow"/>
        </w:rPr>
        <w:t>”</w:t>
      </w:r>
      <w:r w:rsidRPr="002239D4">
        <w:rPr>
          <w:rStyle w:val="StyleUnderline"/>
        </w:rPr>
        <w:t xml:space="preserve"> to borrow Hernández’s term, in the nation. The exclusionary category “</w:t>
      </w:r>
      <w:r w:rsidRPr="002239D4">
        <w:rPr>
          <w:rStyle w:val="Emphasis"/>
        </w:rPr>
        <w:t>immigrant</w:t>
      </w:r>
      <w:r w:rsidRPr="002239D4">
        <w:rPr>
          <w:rStyle w:val="StyleUnderline"/>
        </w:rPr>
        <w:t xml:space="preserve">” is an </w:t>
      </w:r>
      <w:r w:rsidRPr="002239D4">
        <w:rPr>
          <w:rStyle w:val="Emphasis"/>
        </w:rPr>
        <w:t>iteration</w:t>
      </w:r>
      <w:r w:rsidRPr="002239D4">
        <w:rPr>
          <w:rStyle w:val="StyleUnderline"/>
        </w:rPr>
        <w:t xml:space="preserve"> of the </w:t>
      </w:r>
      <w:r w:rsidRPr="002239D4">
        <w:rPr>
          <w:rStyle w:val="Emphasis"/>
        </w:rPr>
        <w:t>global colonial capitalist regime</w:t>
      </w:r>
      <w:r w:rsidRPr="002239D4">
        <w:rPr>
          <w:rStyle w:val="StyleUnderline"/>
        </w:rPr>
        <w:t xml:space="preserve"> of human exploitation.</w:t>
      </w:r>
    </w:p>
    <w:p w14:paraId="088275B1" w14:textId="77777777" w:rsidR="00A82737" w:rsidRPr="002239D4" w:rsidRDefault="00A82737" w:rsidP="00A82737">
      <w:pPr>
        <w:rPr>
          <w:sz w:val="16"/>
        </w:rPr>
      </w:pPr>
      <w:r w:rsidRPr="002239D4">
        <w:rPr>
          <w:rStyle w:val="StyleUnderline"/>
        </w:rPr>
        <w:t xml:space="preserve">Sylvia Wynter argues that our present struggles “with respect to race, class, gender, sexual orientation, ethnicity, struggles over the environment, global warming, severe climate change, the sharply unequal distribution of the earth resources” are a result of </w:t>
      </w:r>
      <w:r w:rsidRPr="00965345">
        <w:rPr>
          <w:rStyle w:val="Emphasis"/>
          <w:highlight w:val="yellow"/>
        </w:rPr>
        <w:t>colonial structures</w:t>
      </w:r>
      <w:r w:rsidRPr="002239D4">
        <w:rPr>
          <w:rStyle w:val="StyleUnderline"/>
        </w:rPr>
        <w:t xml:space="preserve"> that </w:t>
      </w:r>
      <w:r w:rsidRPr="00965345">
        <w:rPr>
          <w:rStyle w:val="StyleUnderline"/>
          <w:highlight w:val="yellow"/>
        </w:rPr>
        <w:t xml:space="preserve">define people as </w:t>
      </w:r>
      <w:r w:rsidRPr="00965345">
        <w:rPr>
          <w:rStyle w:val="Emphasis"/>
          <w:highlight w:val="yellow"/>
        </w:rPr>
        <w:t>human</w:t>
      </w:r>
      <w:r w:rsidRPr="002239D4">
        <w:rPr>
          <w:rStyle w:val="Emphasis"/>
        </w:rPr>
        <w:t xml:space="preserve"> or less than human</w:t>
      </w:r>
      <w:r w:rsidRPr="002239D4">
        <w:rPr>
          <w:rStyle w:val="StyleUnderline"/>
        </w:rPr>
        <w:t xml:space="preserve"> </w:t>
      </w:r>
      <w:r w:rsidRPr="00965345">
        <w:rPr>
          <w:rStyle w:val="StyleUnderline"/>
          <w:highlight w:val="yellow"/>
        </w:rPr>
        <w:t>through</w:t>
      </w:r>
      <w:r w:rsidRPr="002239D4">
        <w:rPr>
          <w:rStyle w:val="StyleUnderline"/>
        </w:rPr>
        <w:t xml:space="preserve"> colonial </w:t>
      </w:r>
      <w:r w:rsidRPr="002239D4">
        <w:rPr>
          <w:rStyle w:val="Emphasis"/>
        </w:rPr>
        <w:t xml:space="preserve">categories of </w:t>
      </w:r>
      <w:r w:rsidRPr="00965345">
        <w:rPr>
          <w:rStyle w:val="Emphasis"/>
          <w:highlight w:val="yellow"/>
        </w:rPr>
        <w:t>citizenship</w:t>
      </w:r>
      <w:r w:rsidRPr="002239D4">
        <w:rPr>
          <w:rStyle w:val="StyleUnderline"/>
        </w:rPr>
        <w:t xml:space="preserve"> based on race, ethnicity, bodily ability, or what I call belonging and unbelonging</w:t>
      </w:r>
      <w:r w:rsidRPr="002239D4">
        <w:rPr>
          <w:sz w:val="16"/>
        </w:rPr>
        <w:t xml:space="preserve">.40 For Lisa Lowe, </w:t>
      </w:r>
      <w:r w:rsidRPr="002239D4">
        <w:rPr>
          <w:rStyle w:val="StyleUnderline"/>
        </w:rPr>
        <w:t xml:space="preserve">one significant effect of these colonial categories of humanity is </w:t>
      </w:r>
      <w:r w:rsidRPr="00965345">
        <w:rPr>
          <w:rStyle w:val="StyleUnderline"/>
          <w:highlight w:val="yellow"/>
        </w:rPr>
        <w:t>the</w:t>
      </w:r>
      <w:r w:rsidRPr="002239D4">
        <w:rPr>
          <w:rStyle w:val="StyleUnderline"/>
        </w:rPr>
        <w:t xml:space="preserve"> emergence and </w:t>
      </w:r>
      <w:r w:rsidRPr="00965345">
        <w:rPr>
          <w:rStyle w:val="StyleUnderline"/>
          <w:highlight w:val="yellow"/>
        </w:rPr>
        <w:t>dominance of</w:t>
      </w:r>
      <w:r w:rsidRPr="002239D4">
        <w:rPr>
          <w:rStyle w:val="StyleUnderline"/>
        </w:rPr>
        <w:t xml:space="preserve"> an </w:t>
      </w:r>
      <w:r w:rsidRPr="00965345">
        <w:rPr>
          <w:rStyle w:val="Emphasis"/>
          <w:highlight w:val="yellow"/>
        </w:rPr>
        <w:t>archive</w:t>
      </w:r>
      <w:r w:rsidRPr="002239D4">
        <w:rPr>
          <w:rStyle w:val="StyleUnderline"/>
        </w:rPr>
        <w:t xml:space="preserve"> that </w:t>
      </w:r>
      <w:r w:rsidRPr="00965345">
        <w:rPr>
          <w:rStyle w:val="StyleUnderline"/>
          <w:highlight w:val="yellow"/>
        </w:rPr>
        <w:t>defines humanity through proximity to European values</w:t>
      </w:r>
      <w:r w:rsidRPr="002239D4">
        <w:rPr>
          <w:rStyle w:val="StyleUnderline"/>
        </w:rPr>
        <w:t>, cultures, and whiteness</w:t>
      </w:r>
      <w:r w:rsidRPr="002239D4">
        <w:rPr>
          <w:sz w:val="16"/>
        </w:rPr>
        <w:t xml:space="preserve">.41 In the United States, </w:t>
      </w:r>
      <w:r w:rsidRPr="00965345">
        <w:rPr>
          <w:rStyle w:val="StyleUnderline"/>
          <w:highlight w:val="yellow"/>
        </w:rPr>
        <w:t>these</w:t>
      </w:r>
      <w:r w:rsidRPr="002239D4">
        <w:rPr>
          <w:rStyle w:val="StyleUnderline"/>
        </w:rPr>
        <w:t xml:space="preserve"> categories of belonging and unbelonging </w:t>
      </w:r>
      <w:r w:rsidRPr="00965345">
        <w:rPr>
          <w:rStyle w:val="StyleUnderline"/>
          <w:highlight w:val="yellow"/>
        </w:rPr>
        <w:t>determine who goes to prison</w:t>
      </w:r>
      <w:r w:rsidRPr="002239D4">
        <w:rPr>
          <w:rStyle w:val="StyleUnderline"/>
        </w:rPr>
        <w:t xml:space="preserve">; </w:t>
      </w:r>
      <w:r w:rsidRPr="006B773C">
        <w:rPr>
          <w:rStyle w:val="StyleUnderline"/>
        </w:rPr>
        <w:t>who gets pulled over by the</w:t>
      </w:r>
      <w:r w:rsidRPr="002239D4">
        <w:rPr>
          <w:rStyle w:val="StyleUnderline"/>
        </w:rPr>
        <w:t xml:space="preserve"> police; who must show identification in public spaces; </w:t>
      </w:r>
      <w:r w:rsidRPr="00965345">
        <w:rPr>
          <w:rStyle w:val="StyleUnderline"/>
          <w:highlight w:val="yellow"/>
        </w:rPr>
        <w:t xml:space="preserve">who is </w:t>
      </w:r>
      <w:r w:rsidRPr="00965345">
        <w:rPr>
          <w:rStyle w:val="Emphasis"/>
          <w:highlight w:val="yellow"/>
        </w:rPr>
        <w:t>left out of institutions</w:t>
      </w:r>
      <w:r w:rsidRPr="002239D4">
        <w:rPr>
          <w:rStyle w:val="StyleUnderline"/>
        </w:rPr>
        <w:t>, archives, and other sites; and who can run, nap, read, or watch birds in peace</w:t>
      </w:r>
      <w:r w:rsidRPr="002239D4">
        <w:rPr>
          <w:sz w:val="16"/>
        </w:rPr>
        <w:t xml:space="preserve">.42 If humans (those who belong) are defined by their proximity to Europe, as both Wynter and Lowe have argued, then lesser human, </w:t>
      </w:r>
      <w:r w:rsidRPr="00965345">
        <w:rPr>
          <w:rStyle w:val="StyleUnderline"/>
          <w:highlight w:val="yellow"/>
        </w:rPr>
        <w:t>racialized nonwhite</w:t>
      </w:r>
      <w:r w:rsidRPr="002239D4">
        <w:rPr>
          <w:rStyle w:val="StyleUnderline"/>
        </w:rPr>
        <w:t xml:space="preserve">, minoritized, and immigrant </w:t>
      </w:r>
      <w:r w:rsidRPr="00965345">
        <w:rPr>
          <w:rStyle w:val="StyleUnderline"/>
          <w:highlight w:val="yellow"/>
        </w:rPr>
        <w:t>subjects</w:t>
      </w:r>
      <w:r w:rsidRPr="002239D4">
        <w:rPr>
          <w:rStyle w:val="StyleUnderline"/>
        </w:rPr>
        <w:t xml:space="preserve"> (who unbelong) </w:t>
      </w:r>
      <w:r w:rsidRPr="00965345">
        <w:rPr>
          <w:rStyle w:val="StyleUnderline"/>
          <w:highlight w:val="yellow"/>
        </w:rPr>
        <w:t>are presumed to be</w:t>
      </w:r>
      <w:r w:rsidRPr="002239D4">
        <w:rPr>
          <w:rStyle w:val="StyleUnderline"/>
        </w:rPr>
        <w:t xml:space="preserve"> </w:t>
      </w:r>
      <w:r w:rsidRPr="002239D4">
        <w:rPr>
          <w:rStyle w:val="Emphasis"/>
        </w:rPr>
        <w:t>expendable</w:t>
      </w:r>
      <w:r w:rsidRPr="002239D4">
        <w:rPr>
          <w:rStyle w:val="StyleUnderline"/>
        </w:rPr>
        <w:t xml:space="preserve">, durable, and </w:t>
      </w:r>
      <w:r w:rsidRPr="00965345">
        <w:rPr>
          <w:rStyle w:val="Emphasis"/>
          <w:highlight w:val="yellow"/>
        </w:rPr>
        <w:t>uncivil</w:t>
      </w:r>
      <w:r w:rsidRPr="002239D4">
        <w:rPr>
          <w:sz w:val="16"/>
        </w:rPr>
        <w:t>—now, as in the fifteenth and sixteenth centuries.</w:t>
      </w:r>
    </w:p>
    <w:p w14:paraId="0FE9C7BE" w14:textId="77777777" w:rsidR="00A82737" w:rsidRPr="002239D4" w:rsidRDefault="00A82737" w:rsidP="00A82737">
      <w:pPr>
        <w:rPr>
          <w:rStyle w:val="StyleUnderline"/>
        </w:rPr>
      </w:pPr>
      <w:r w:rsidRPr="002239D4">
        <w:rPr>
          <w:sz w:val="16"/>
        </w:rPr>
        <w:t xml:space="preserve">In many Global North colonial powers such as the United States, </w:t>
      </w:r>
      <w:r w:rsidRPr="00965345">
        <w:rPr>
          <w:rStyle w:val="StyleUnderline"/>
          <w:highlight w:val="yellow"/>
        </w:rPr>
        <w:t>these dynamics</w:t>
      </w:r>
      <w:r w:rsidRPr="002239D4">
        <w:rPr>
          <w:rStyle w:val="StyleUnderline"/>
        </w:rPr>
        <w:t xml:space="preserve"> of belonging and unbelonging </w:t>
      </w:r>
      <w:r w:rsidRPr="00965345">
        <w:rPr>
          <w:rStyle w:val="StyleUnderline"/>
          <w:highlight w:val="yellow"/>
        </w:rPr>
        <w:t>manifest</w:t>
      </w:r>
      <w:r w:rsidRPr="002239D4">
        <w:rPr>
          <w:rStyle w:val="StyleUnderline"/>
        </w:rPr>
        <w:t xml:space="preserve"> </w:t>
      </w:r>
      <w:r w:rsidRPr="00965345">
        <w:rPr>
          <w:rStyle w:val="StyleUnderline"/>
          <w:highlight w:val="yellow"/>
        </w:rPr>
        <w:t>through</w:t>
      </w:r>
      <w:r w:rsidRPr="00F6149A">
        <w:rPr>
          <w:rStyle w:val="StyleUnderline"/>
        </w:rPr>
        <w:t xml:space="preserve"> a </w:t>
      </w:r>
      <w:r w:rsidRPr="00965345">
        <w:rPr>
          <w:rStyle w:val="Emphasis"/>
          <w:highlight w:val="yellow"/>
        </w:rPr>
        <w:t>discursive</w:t>
      </w:r>
      <w:r w:rsidRPr="002239D4">
        <w:rPr>
          <w:rStyle w:val="StyleUnderline"/>
        </w:rPr>
        <w:t xml:space="preserve"> and </w:t>
      </w:r>
      <w:r w:rsidRPr="002239D4">
        <w:rPr>
          <w:rStyle w:val="Emphasis"/>
        </w:rPr>
        <w:t xml:space="preserve">economic </w:t>
      </w:r>
      <w:r w:rsidRPr="00965345">
        <w:rPr>
          <w:rStyle w:val="Emphasis"/>
          <w:highlight w:val="yellow"/>
        </w:rPr>
        <w:t>replacement</w:t>
      </w:r>
      <w:r w:rsidRPr="00965345">
        <w:rPr>
          <w:rStyle w:val="StyleUnderline"/>
          <w:highlight w:val="yellow"/>
        </w:rPr>
        <w:t xml:space="preserve"> of</w:t>
      </w:r>
      <w:r w:rsidRPr="00F6149A">
        <w:rPr>
          <w:rStyle w:val="StyleUnderline"/>
        </w:rPr>
        <w:t xml:space="preserve"> the </w:t>
      </w:r>
      <w:r w:rsidRPr="00965345">
        <w:rPr>
          <w:rStyle w:val="StyleUnderline"/>
          <w:highlight w:val="yellow"/>
        </w:rPr>
        <w:t>slave with</w:t>
      </w:r>
      <w:r w:rsidRPr="00F6149A">
        <w:rPr>
          <w:rStyle w:val="StyleUnderline"/>
        </w:rPr>
        <w:t xml:space="preserve"> the </w:t>
      </w:r>
      <w:r w:rsidRPr="00965345">
        <w:rPr>
          <w:rStyle w:val="Emphasis"/>
          <w:highlight w:val="yellow"/>
        </w:rPr>
        <w:t>immigrant</w:t>
      </w:r>
      <w:r w:rsidRPr="00186F7C">
        <w:rPr>
          <w:rStyle w:val="Emphasis"/>
        </w:rPr>
        <w:t xml:space="preserve"> of color</w:t>
      </w:r>
      <w:r w:rsidRPr="002239D4">
        <w:rPr>
          <w:rStyle w:val="StyleUnderline"/>
        </w:rPr>
        <w:t xml:space="preserve">. </w:t>
      </w:r>
      <w:r w:rsidRPr="002239D4">
        <w:rPr>
          <w:sz w:val="16"/>
        </w:rPr>
        <w:t xml:space="preserve">As Hernández argues, </w:t>
      </w:r>
      <w:r w:rsidRPr="002239D4">
        <w:rPr>
          <w:rStyle w:val="StyleUnderline"/>
        </w:rPr>
        <w:t>race and noncitizenship work together as “intertwined vulnerabilities that make whole communities susceptible and at times defenseless against constitutional status.”</w:t>
      </w:r>
      <w:r w:rsidRPr="002239D4">
        <w:rPr>
          <w:sz w:val="16"/>
        </w:rPr>
        <w:t xml:space="preserve">43 </w:t>
      </w:r>
      <w:r w:rsidRPr="00965345">
        <w:rPr>
          <w:rStyle w:val="StyleUnderline"/>
          <w:highlight w:val="yellow"/>
        </w:rPr>
        <w:t>Immigrants</w:t>
      </w:r>
      <w:r w:rsidRPr="002239D4">
        <w:rPr>
          <w:rStyle w:val="StyleUnderline"/>
        </w:rPr>
        <w:t xml:space="preserve"> now do the labor that enslaved Black and Indigenous peoples and Asian indentured servants were once forced to do all over the Americas. </w:t>
      </w:r>
      <w:r w:rsidRPr="00965345">
        <w:rPr>
          <w:rStyle w:val="StyleUnderline"/>
          <w:highlight w:val="yellow"/>
        </w:rPr>
        <w:t>They</w:t>
      </w:r>
      <w:r w:rsidRPr="002239D4">
        <w:rPr>
          <w:rStyle w:val="StyleUnderline"/>
        </w:rPr>
        <w:t xml:space="preserve"> also </w:t>
      </w:r>
      <w:r w:rsidRPr="00965345">
        <w:rPr>
          <w:rStyle w:val="StyleUnderline"/>
          <w:highlight w:val="yellow"/>
        </w:rPr>
        <w:t>occupy</w:t>
      </w:r>
      <w:r w:rsidRPr="002239D4">
        <w:rPr>
          <w:rStyle w:val="StyleUnderline"/>
        </w:rPr>
        <w:t xml:space="preserve"> the place of </w:t>
      </w:r>
      <w:r w:rsidRPr="00965345">
        <w:rPr>
          <w:rStyle w:val="Emphasis"/>
          <w:highlight w:val="yellow"/>
        </w:rPr>
        <w:t>liminal humanity</w:t>
      </w:r>
      <w:r w:rsidRPr="002239D4">
        <w:rPr>
          <w:rStyle w:val="StyleUnderline"/>
        </w:rPr>
        <w:t xml:space="preserve"> that sustains the nation. The </w:t>
      </w:r>
      <w:r w:rsidRPr="00186F7C">
        <w:rPr>
          <w:rStyle w:val="StyleUnderline"/>
        </w:rPr>
        <w:t>oppression</w:t>
      </w:r>
      <w:r w:rsidRPr="002239D4">
        <w:rPr>
          <w:rStyle w:val="StyleUnderline"/>
        </w:rPr>
        <w:t xml:space="preserve"> of Black people and im-migrants </w:t>
      </w:r>
      <w:r w:rsidRPr="00186F7C">
        <w:rPr>
          <w:rStyle w:val="StyleUnderline"/>
        </w:rPr>
        <w:t>must</w:t>
      </w:r>
      <w:r w:rsidRPr="002239D4">
        <w:rPr>
          <w:rStyle w:val="StyleUnderline"/>
        </w:rPr>
        <w:t xml:space="preserve"> therefore </w:t>
      </w:r>
      <w:r w:rsidRPr="00186F7C">
        <w:rPr>
          <w:rStyle w:val="StyleUnderline"/>
        </w:rPr>
        <w:t xml:space="preserve">be </w:t>
      </w:r>
      <w:r w:rsidRPr="00186F7C">
        <w:rPr>
          <w:rStyle w:val="Emphasis"/>
        </w:rPr>
        <w:t>confronted together</w:t>
      </w:r>
      <w:r w:rsidRPr="002239D4">
        <w:rPr>
          <w:rStyle w:val="StyleUnderline"/>
        </w:rPr>
        <w:t xml:space="preserve">. </w:t>
      </w:r>
    </w:p>
    <w:p w14:paraId="16A07F98" w14:textId="77777777" w:rsidR="00A82737" w:rsidRPr="002239D4" w:rsidRDefault="00A82737" w:rsidP="00A82737">
      <w:pPr>
        <w:rPr>
          <w:sz w:val="16"/>
        </w:rPr>
      </w:pPr>
      <w:r w:rsidRPr="002239D4">
        <w:rPr>
          <w:sz w:val="16"/>
        </w:rPr>
        <w:t xml:space="preserve">Nicholas de Genova argues that </w:t>
      </w:r>
      <w:r w:rsidRPr="002239D4">
        <w:rPr>
          <w:rStyle w:val="StyleUnderline"/>
        </w:rPr>
        <w:t xml:space="preserve">the category </w:t>
      </w:r>
      <w:r w:rsidRPr="00965345">
        <w:rPr>
          <w:rStyle w:val="StyleUnderline"/>
          <w:highlight w:val="yellow"/>
        </w:rPr>
        <w:t xml:space="preserve">“immigrant” is a </w:t>
      </w:r>
      <w:r w:rsidRPr="00965345">
        <w:rPr>
          <w:rStyle w:val="Emphasis"/>
          <w:highlight w:val="yellow"/>
        </w:rPr>
        <w:t>modern fabrication</w:t>
      </w:r>
      <w:r w:rsidRPr="00186F7C">
        <w:rPr>
          <w:rStyle w:val="StyleUnderline"/>
        </w:rPr>
        <w:t xml:space="preserve"> that </w:t>
      </w:r>
      <w:r w:rsidRPr="00965345">
        <w:rPr>
          <w:rStyle w:val="StyleUnderline"/>
          <w:highlight w:val="yellow"/>
        </w:rPr>
        <w:t>hinges on</w:t>
      </w:r>
      <w:r w:rsidRPr="002239D4">
        <w:rPr>
          <w:rStyle w:val="StyleUnderline"/>
        </w:rPr>
        <w:t xml:space="preserve"> our </w:t>
      </w:r>
      <w:r w:rsidRPr="00687CC0">
        <w:rPr>
          <w:rStyle w:val="Emphasis"/>
        </w:rPr>
        <w:t xml:space="preserve">collective </w:t>
      </w:r>
      <w:r w:rsidRPr="00965345">
        <w:rPr>
          <w:rStyle w:val="Emphasis"/>
          <w:highlight w:val="yellow"/>
        </w:rPr>
        <w:t>belief</w:t>
      </w:r>
      <w:r w:rsidRPr="00965345">
        <w:rPr>
          <w:rStyle w:val="StyleUnderline"/>
          <w:highlight w:val="yellow"/>
        </w:rPr>
        <w:t xml:space="preserve"> in the</w:t>
      </w:r>
      <w:r w:rsidRPr="00186F7C">
        <w:rPr>
          <w:rStyle w:val="StyleUnderline"/>
        </w:rPr>
        <w:t xml:space="preserve"> </w:t>
      </w:r>
      <w:r w:rsidRPr="00186F7C">
        <w:rPr>
          <w:rStyle w:val="Emphasis"/>
        </w:rPr>
        <w:t>nation-</w:t>
      </w:r>
      <w:r w:rsidRPr="00965345">
        <w:rPr>
          <w:rStyle w:val="Emphasis"/>
          <w:highlight w:val="yellow"/>
        </w:rPr>
        <w:t>state</w:t>
      </w:r>
      <w:r w:rsidRPr="002239D4">
        <w:rPr>
          <w:rStyle w:val="StyleUnderline"/>
        </w:rPr>
        <w:t xml:space="preserve"> as a “quasi-natural space” rather than the </w:t>
      </w:r>
      <w:r w:rsidRPr="002239D4">
        <w:rPr>
          <w:rStyle w:val="Emphasis"/>
        </w:rPr>
        <w:t>exclusionary regime</w:t>
      </w:r>
      <w:r w:rsidRPr="002239D4">
        <w:rPr>
          <w:rStyle w:val="StyleUnderline"/>
        </w:rPr>
        <w:t xml:space="preserve"> of the practice of bor-dering</w:t>
      </w:r>
      <w:r w:rsidRPr="002239D4">
        <w:rPr>
          <w:sz w:val="16"/>
        </w:rPr>
        <w:t xml:space="preserve">.44 That is, </w:t>
      </w:r>
      <w:r w:rsidRPr="002239D4">
        <w:rPr>
          <w:rStyle w:val="Emphasis"/>
        </w:rPr>
        <w:t>“immigrant” and “citizen”</w:t>
      </w:r>
      <w:r w:rsidRPr="002239D4">
        <w:rPr>
          <w:rStyle w:val="StyleUnderline"/>
        </w:rPr>
        <w:t xml:space="preserve"> are </w:t>
      </w:r>
      <w:r w:rsidRPr="00965345">
        <w:rPr>
          <w:rStyle w:val="StyleUnderline"/>
          <w:highlight w:val="yellow"/>
        </w:rPr>
        <w:t>“</w:t>
      </w:r>
      <w:r w:rsidRPr="00965345">
        <w:rPr>
          <w:rStyle w:val="Emphasis"/>
          <w:highlight w:val="yellow"/>
        </w:rPr>
        <w:t>bordered identities</w:t>
      </w:r>
      <w:r w:rsidRPr="00965345">
        <w:rPr>
          <w:rStyle w:val="StyleUnderline"/>
          <w:highlight w:val="yellow"/>
        </w:rPr>
        <w:t>” defined through</w:t>
      </w:r>
      <w:r w:rsidRPr="002239D4">
        <w:rPr>
          <w:rStyle w:val="StyleUnderline"/>
        </w:rPr>
        <w:t xml:space="preserve"> statutory, often </w:t>
      </w:r>
      <w:r w:rsidRPr="00965345">
        <w:rPr>
          <w:rStyle w:val="StyleUnderline"/>
          <w:highlight w:val="yellow"/>
        </w:rPr>
        <w:t>arbitrary regimes of</w:t>
      </w:r>
      <w:r w:rsidRPr="002239D4">
        <w:rPr>
          <w:rStyle w:val="StyleUnderline"/>
        </w:rPr>
        <w:t xml:space="preserve"> </w:t>
      </w:r>
      <w:r w:rsidRPr="002239D4">
        <w:rPr>
          <w:rStyle w:val="Emphasis"/>
        </w:rPr>
        <w:t xml:space="preserve">human </w:t>
      </w:r>
      <w:r w:rsidRPr="00965345">
        <w:rPr>
          <w:rStyle w:val="Emphasis"/>
          <w:highlight w:val="yellow"/>
        </w:rPr>
        <w:t>belonging</w:t>
      </w:r>
      <w:r w:rsidRPr="00965345">
        <w:rPr>
          <w:rStyle w:val="StyleUnderline"/>
          <w:highlight w:val="yellow"/>
        </w:rPr>
        <w:t xml:space="preserve"> that hinge on</w:t>
      </w:r>
      <w:r w:rsidRPr="002239D4">
        <w:rPr>
          <w:rStyle w:val="StyleUnderline"/>
        </w:rPr>
        <w:t xml:space="preserve"> notions of presumed </w:t>
      </w:r>
      <w:r w:rsidRPr="002239D4">
        <w:rPr>
          <w:rStyle w:val="Emphasis"/>
        </w:rPr>
        <w:t xml:space="preserve">legality and </w:t>
      </w:r>
      <w:r w:rsidRPr="00965345">
        <w:rPr>
          <w:rStyle w:val="Emphasis"/>
          <w:highlight w:val="yellow"/>
        </w:rPr>
        <w:t>illegality</w:t>
      </w:r>
      <w:r w:rsidRPr="002239D4">
        <w:rPr>
          <w:rStyle w:val="StyleUnderline"/>
        </w:rPr>
        <w:t>.</w:t>
      </w:r>
      <w:r w:rsidRPr="002239D4">
        <w:rPr>
          <w:sz w:val="16"/>
        </w:rPr>
        <w:t xml:space="preserve">45 That certain immigrants are presumed to be “illegal” also shapes how citizens who share the ethnic or cul-tural identity of a racialized immigrant group, such as Latinxs in the United States, experience everyday racism and civic exclusion. </w:t>
      </w:r>
      <w:r w:rsidRPr="002239D4">
        <w:rPr>
          <w:rStyle w:val="StyleUnderline"/>
        </w:rPr>
        <w:t xml:space="preserve">For many immi-grants of color in the United States—particularly those of Latinx descent—noncitizen discrimination (the presumption of illegality) and racism inter-sect, shaping their access to civic mobility, from driving to higher education. The intersections of race and immigration shape their </w:t>
      </w:r>
      <w:r w:rsidRPr="002239D4">
        <w:rPr>
          <w:rStyle w:val="Emphasis"/>
        </w:rPr>
        <w:t>unbelonging</w:t>
      </w:r>
      <w:r w:rsidRPr="002239D4">
        <w:rPr>
          <w:rStyle w:val="StyleUnderline"/>
        </w:rPr>
        <w:t xml:space="preserve"> to state institutions and the nation.</w:t>
      </w:r>
    </w:p>
    <w:p w14:paraId="264BAD35" w14:textId="77777777" w:rsidR="00A82737" w:rsidRPr="002239D4" w:rsidRDefault="00A82737" w:rsidP="00A82737">
      <w:pPr>
        <w:rPr>
          <w:rStyle w:val="StyleUnderline"/>
        </w:rPr>
      </w:pPr>
      <w:r w:rsidRPr="002239D4">
        <w:rPr>
          <w:sz w:val="16"/>
        </w:rPr>
        <w:t xml:space="preserve">Since the conception of the United States as a nation, </w:t>
      </w:r>
      <w:r w:rsidRPr="002239D4">
        <w:rPr>
          <w:rStyle w:val="Emphasis"/>
        </w:rPr>
        <w:t>citizenship</w:t>
      </w:r>
      <w:r w:rsidRPr="002239D4">
        <w:rPr>
          <w:rStyle w:val="StyleUnderline"/>
        </w:rPr>
        <w:t xml:space="preserve"> has been equated with </w:t>
      </w:r>
      <w:r w:rsidRPr="002239D4">
        <w:rPr>
          <w:rStyle w:val="Emphasis"/>
        </w:rPr>
        <w:t>whiteness</w:t>
      </w:r>
      <w:r w:rsidRPr="002239D4">
        <w:rPr>
          <w:sz w:val="16"/>
        </w:rPr>
        <w:t>. The Naturalization Act of 1790, in which citizenship was restricted to “any alien, being a  free white person” who had resided in the United States for two years, relied on a racial hierarchy rooted in white supremacy and measures of difference, including gender, sexuality, class, bodily ability, religion, and political ideology.46</w:t>
      </w:r>
      <w:r w:rsidRPr="002239D4">
        <w:rPr>
          <w:rStyle w:val="StyleUnderline"/>
        </w:rPr>
        <w:t xml:space="preserve"> Immigrant belonging continues to depend on assimilation to acceptable versions of whiteness that </w:t>
      </w:r>
      <w:r w:rsidRPr="002239D4">
        <w:rPr>
          <w:rStyle w:val="Emphasis"/>
        </w:rPr>
        <w:t>shift</w:t>
      </w:r>
      <w:r w:rsidRPr="002239D4">
        <w:rPr>
          <w:rStyle w:val="StyleUnderline"/>
        </w:rPr>
        <w:t xml:space="preserve"> over time</w:t>
      </w:r>
      <w:r w:rsidRPr="002239D4">
        <w:rPr>
          <w:sz w:val="16"/>
        </w:rPr>
        <w:t xml:space="preserve">. As European migration to the United States decreased in the second half of the twentieth century, “immigrant” came to signify a racialized non-white category of exclusion—a locus of political and legal negotiation of the nation- state and its narrowing racial and ethnic borders. While European immigrants from the early nineteenth to the mid- twentieth centuries experienced hardships upon their arrival in the United States, they  were eventually able to assimilate (albeit not equally, as we know from the experiences of Irish Americans and Italian Americans) into the white American “melting pot,” becoming unhyphenated citizens. </w:t>
      </w:r>
      <w:r w:rsidRPr="002239D4">
        <w:rPr>
          <w:rStyle w:val="StyleUnderline"/>
        </w:rPr>
        <w:t xml:space="preserve">By contrast, Black, Asian, Native, and Brown immigrants who arrived in the United States throughout the nine-teenth and twentieth centuries never became “just American.” Rather, their </w:t>
      </w:r>
      <w:r w:rsidRPr="00965345">
        <w:rPr>
          <w:rStyle w:val="Emphasis"/>
          <w:highlight w:val="yellow"/>
        </w:rPr>
        <w:t>insertion</w:t>
      </w:r>
      <w:r w:rsidRPr="00965345">
        <w:rPr>
          <w:rStyle w:val="StyleUnderline"/>
          <w:highlight w:val="yellow"/>
        </w:rPr>
        <w:t xml:space="preserve"> into the nation</w:t>
      </w:r>
      <w:r w:rsidRPr="002239D4">
        <w:rPr>
          <w:rStyle w:val="StyleUnderline"/>
        </w:rPr>
        <w:t xml:space="preserve"> has always been and continues to be conditional to </w:t>
      </w:r>
      <w:r w:rsidRPr="002239D4">
        <w:rPr>
          <w:sz w:val="16"/>
        </w:rPr>
        <w:t xml:space="preserve">what Gustavo Pérez Firmat has called the </w:t>
      </w:r>
      <w:r w:rsidRPr="002239D4">
        <w:rPr>
          <w:rStyle w:val="StyleUnderline"/>
        </w:rPr>
        <w:t xml:space="preserve">“hyphen” (an ethnic and racial qualifier to national identity required only of minoritized citizens) and </w:t>
      </w:r>
      <w:r w:rsidRPr="00965345">
        <w:rPr>
          <w:rStyle w:val="Emphasis"/>
          <w:highlight w:val="yellow"/>
        </w:rPr>
        <w:t>dependent</w:t>
      </w:r>
      <w:r w:rsidRPr="00965345">
        <w:rPr>
          <w:rStyle w:val="StyleUnderline"/>
          <w:highlight w:val="yellow"/>
        </w:rPr>
        <w:t xml:space="preserve"> upon successful </w:t>
      </w:r>
      <w:r w:rsidRPr="00965345">
        <w:rPr>
          <w:rStyle w:val="Emphasis"/>
          <w:highlight w:val="yellow"/>
        </w:rPr>
        <w:t>performances</w:t>
      </w:r>
      <w:r w:rsidRPr="00965345">
        <w:rPr>
          <w:rStyle w:val="StyleUnderline"/>
          <w:highlight w:val="yellow"/>
        </w:rPr>
        <w:t xml:space="preserve"> of </w:t>
      </w:r>
      <w:r w:rsidRPr="00965345">
        <w:rPr>
          <w:rStyle w:val="Emphasis"/>
          <w:highlight w:val="yellow"/>
        </w:rPr>
        <w:t>white</w:t>
      </w:r>
      <w:r w:rsidRPr="002239D4">
        <w:rPr>
          <w:rStyle w:val="Emphasis"/>
        </w:rPr>
        <w:t xml:space="preserve"> American </w:t>
      </w:r>
      <w:r w:rsidRPr="00965345">
        <w:rPr>
          <w:rStyle w:val="Emphasis"/>
          <w:highlight w:val="yellow"/>
        </w:rPr>
        <w:t>civility</w:t>
      </w:r>
      <w:r w:rsidRPr="002239D4">
        <w:rPr>
          <w:rStyle w:val="StyleUnderline"/>
        </w:rPr>
        <w:t>.</w:t>
      </w:r>
      <w:r w:rsidRPr="002239D4">
        <w:rPr>
          <w:sz w:val="16"/>
        </w:rPr>
        <w:t xml:space="preserve">47 </w:t>
      </w:r>
      <w:r w:rsidRPr="002239D4">
        <w:rPr>
          <w:rStyle w:val="StyleUnderline"/>
        </w:rPr>
        <w:t xml:space="preserve">This hyphenated state of deferred and </w:t>
      </w:r>
      <w:r w:rsidRPr="002239D4">
        <w:rPr>
          <w:rStyle w:val="Emphasis"/>
        </w:rPr>
        <w:t>conditional belonging</w:t>
      </w:r>
      <w:r w:rsidRPr="002239D4">
        <w:rPr>
          <w:rStyle w:val="StyleUnderline"/>
        </w:rPr>
        <w:t xml:space="preserve"> is due in part to the fact that these immigrants were and are colonial subjects of the expanding US empire</w:t>
      </w:r>
      <w:r w:rsidRPr="002239D4">
        <w:rPr>
          <w:sz w:val="16"/>
        </w:rPr>
        <w:t xml:space="preserve"> (most notably in the cases of Puerto Ricans, Cubans, Domini-cans, and Filipinos who migrated throughout the twentieth  century), and in part  because the United States has not yet resolved the internal borders that exclude Afro- descendants, Indigenous people, and Mexicans—who were never immigrants—from full citizenship. The exclusion of Black, Brown, Native, and Asian peoples from American citizenship at the conception of the nation- state continues to shape present- day ethnic identifications that border notions of national belonging for many of us (presumed illegal) immigrants. The racialized production of “immigrant” sustains the ethno- racial borders of the US nation by excluding racialized nonwhite immigrants and their Second Generation descendants from becoming full citizens by withholding their belonging to the nation through “hyphenated” identities and exclusion based on race. In the current political climate, </w:t>
      </w:r>
      <w:r w:rsidRPr="00965345">
        <w:rPr>
          <w:rStyle w:val="StyleUnderline"/>
          <w:highlight w:val="yellow"/>
        </w:rPr>
        <w:t>“immigrant” is</w:t>
      </w:r>
      <w:r w:rsidRPr="002239D4">
        <w:rPr>
          <w:sz w:val="16"/>
        </w:rPr>
        <w:t xml:space="preserve"> thus </w:t>
      </w:r>
      <w:r w:rsidRPr="00965345">
        <w:rPr>
          <w:rStyle w:val="StyleUnderline"/>
          <w:highlight w:val="yellow"/>
        </w:rPr>
        <w:t>a category of</w:t>
      </w:r>
      <w:r w:rsidRPr="002239D4">
        <w:rPr>
          <w:rStyle w:val="StyleUnderline"/>
        </w:rPr>
        <w:t xml:space="preserve"> </w:t>
      </w:r>
      <w:r w:rsidRPr="002239D4">
        <w:rPr>
          <w:rStyle w:val="Emphasis"/>
        </w:rPr>
        <w:t xml:space="preserve">political and </w:t>
      </w:r>
      <w:r w:rsidRPr="00965345">
        <w:rPr>
          <w:rStyle w:val="Emphasis"/>
          <w:highlight w:val="yellow"/>
        </w:rPr>
        <w:t>legal restrictions</w:t>
      </w:r>
      <w:r w:rsidRPr="00965345">
        <w:rPr>
          <w:rStyle w:val="StyleUnderline"/>
          <w:highlight w:val="yellow"/>
        </w:rPr>
        <w:t xml:space="preserve">, </w:t>
      </w:r>
      <w:r w:rsidRPr="00965345">
        <w:rPr>
          <w:rStyle w:val="Emphasis"/>
          <w:highlight w:val="yellow"/>
        </w:rPr>
        <w:t>human negation</w:t>
      </w:r>
      <w:r w:rsidRPr="00965345">
        <w:rPr>
          <w:rStyle w:val="StyleUnderline"/>
          <w:highlight w:val="yellow"/>
        </w:rPr>
        <w:t xml:space="preserve">, and </w:t>
      </w:r>
      <w:r w:rsidRPr="00965345">
        <w:rPr>
          <w:rStyle w:val="Emphasis"/>
          <w:highlight w:val="yellow"/>
        </w:rPr>
        <w:t>border making</w:t>
      </w:r>
      <w:r w:rsidRPr="002239D4">
        <w:rPr>
          <w:sz w:val="16"/>
        </w:rPr>
        <w:t>, particularly in Global North immigrant- receiving postcolonial nations like the United States. The legal status and social condition we typically associate with “immigrant” in fact signify, as de Genova argues, a “</w:t>
      </w:r>
      <w:r w:rsidRPr="00687CC0">
        <w:rPr>
          <w:sz w:val="16"/>
        </w:rPr>
        <w:t xml:space="preserve">heterogenous spectrum of legal distinctions and social inequalities” that shapes people’s identities and relationships to different forms of belonging.48 </w:t>
      </w:r>
      <w:r w:rsidRPr="00687CC0">
        <w:rPr>
          <w:rStyle w:val="StyleUnderline"/>
        </w:rPr>
        <w:t xml:space="preserve">If the law as de Genova argues is the device that produces the </w:t>
      </w:r>
      <w:r w:rsidRPr="00687CC0">
        <w:rPr>
          <w:rStyle w:val="Emphasis"/>
        </w:rPr>
        <w:t>universality of “citizen”</w:t>
      </w:r>
      <w:r w:rsidRPr="00687CC0">
        <w:rPr>
          <w:rStyle w:val="StyleUnderline"/>
        </w:rPr>
        <w:t xml:space="preserve"> (belonging to the nation</w:t>
      </w:r>
      <w:r w:rsidRPr="002239D4">
        <w:rPr>
          <w:rStyle w:val="StyleUnderline"/>
        </w:rPr>
        <w:t xml:space="preserve">), then “immigrant” functions as its opposite (unbe-longing). </w:t>
      </w:r>
      <w:r w:rsidRPr="00186F7C">
        <w:rPr>
          <w:rStyle w:val="Emphasis"/>
        </w:rPr>
        <w:t xml:space="preserve">Immigrant </w:t>
      </w:r>
      <w:r w:rsidRPr="00965345">
        <w:rPr>
          <w:rStyle w:val="Emphasis"/>
          <w:highlight w:val="yellow"/>
        </w:rPr>
        <w:t>belonging</w:t>
      </w:r>
      <w:r w:rsidRPr="00965345">
        <w:rPr>
          <w:rStyle w:val="StyleUnderline"/>
          <w:highlight w:val="yellow"/>
        </w:rPr>
        <w:t xml:space="preserve"> is</w:t>
      </w:r>
      <w:r w:rsidRPr="002239D4">
        <w:rPr>
          <w:rStyle w:val="StyleUnderline"/>
        </w:rPr>
        <w:t xml:space="preserve"> thus </w:t>
      </w:r>
      <w:r w:rsidRPr="00965345">
        <w:rPr>
          <w:rStyle w:val="StyleUnderline"/>
          <w:highlight w:val="yellow"/>
        </w:rPr>
        <w:t xml:space="preserve">an </w:t>
      </w:r>
      <w:r w:rsidRPr="00965345">
        <w:rPr>
          <w:rStyle w:val="Emphasis"/>
          <w:highlight w:val="yellow"/>
        </w:rPr>
        <w:t>impossibility</w:t>
      </w:r>
      <w:r w:rsidRPr="002239D4">
        <w:rPr>
          <w:rStyle w:val="StyleUnderline"/>
        </w:rPr>
        <w:t>.</w:t>
      </w:r>
    </w:p>
    <w:p w14:paraId="40408C91" w14:textId="77777777" w:rsidR="00A82737" w:rsidRPr="002239D4" w:rsidRDefault="00A82737" w:rsidP="00A82737">
      <w:pPr>
        <w:rPr>
          <w:sz w:val="16"/>
        </w:rPr>
      </w:pPr>
      <w:r w:rsidRPr="002239D4">
        <w:rPr>
          <w:sz w:val="16"/>
        </w:rPr>
        <w:t xml:space="preserve">On Possibility: Black Latinx Belonging But resistance has always come from impossibility. Haven’t all social, political, economic, and cultural counterhegemonic movements been grounded on experiences of unbelonging and the radical hope for belonging? </w:t>
      </w:r>
    </w:p>
    <w:p w14:paraId="075D6701" w14:textId="77777777" w:rsidR="00A82737" w:rsidRPr="002239D4" w:rsidRDefault="00A82737" w:rsidP="00A82737">
      <w:pPr>
        <w:rPr>
          <w:rStyle w:val="StyleUnderline"/>
        </w:rPr>
      </w:pPr>
      <w:r w:rsidRPr="00965345">
        <w:rPr>
          <w:rStyle w:val="StyleUnderline"/>
          <w:highlight w:val="yellow"/>
        </w:rPr>
        <w:t>Black Latinxs</w:t>
      </w:r>
      <w:r w:rsidRPr="002239D4">
        <w:rPr>
          <w:rStyle w:val="StyleUnderline"/>
        </w:rPr>
        <w:t xml:space="preserve"> living in the Global North—particularly in the United States and Europe—</w:t>
      </w:r>
      <w:r w:rsidRPr="00965345">
        <w:rPr>
          <w:rStyle w:val="StyleUnderline"/>
          <w:highlight w:val="yellow"/>
        </w:rPr>
        <w:t xml:space="preserve">carry </w:t>
      </w:r>
      <w:r w:rsidRPr="00965345">
        <w:rPr>
          <w:rStyle w:val="Emphasis"/>
          <w:highlight w:val="yellow"/>
        </w:rPr>
        <w:t>slavery and immigration</w:t>
      </w:r>
      <w:r w:rsidRPr="002239D4">
        <w:rPr>
          <w:rStyle w:val="StyleUnderline"/>
        </w:rPr>
        <w:t xml:space="preserve"> with them </w:t>
      </w:r>
      <w:r w:rsidRPr="00965345">
        <w:rPr>
          <w:rStyle w:val="StyleUnderline"/>
          <w:highlight w:val="yellow"/>
        </w:rPr>
        <w:t xml:space="preserve">as </w:t>
      </w:r>
      <w:r w:rsidRPr="00965345">
        <w:rPr>
          <w:rStyle w:val="Emphasis"/>
          <w:highlight w:val="yellow"/>
        </w:rPr>
        <w:t>colonial</w:t>
      </w:r>
      <w:r w:rsidRPr="00186F7C">
        <w:rPr>
          <w:rStyle w:val="Emphasis"/>
        </w:rPr>
        <w:t xml:space="preserve"> experiences of </w:t>
      </w:r>
      <w:r w:rsidRPr="00965345">
        <w:rPr>
          <w:rStyle w:val="Emphasis"/>
          <w:highlight w:val="yellow"/>
        </w:rPr>
        <w:t>unbelonging</w:t>
      </w:r>
      <w:r w:rsidRPr="002239D4">
        <w:rPr>
          <w:rStyle w:val="StyleUnderline"/>
        </w:rPr>
        <w:t>, often while navigating other forms of internal and transnational colonialities</w:t>
      </w:r>
      <w:r w:rsidRPr="002239D4">
        <w:rPr>
          <w:sz w:val="16"/>
        </w:rPr>
        <w:t xml:space="preserve">. </w:t>
      </w:r>
      <w:r w:rsidRPr="002239D4">
        <w:rPr>
          <w:rStyle w:val="StyleUnderline"/>
        </w:rPr>
        <w:t xml:space="preserve">Their subjecthood and bodies are bordered through palimpsestic colonialisms. Their experiences and histories, I argue in this book, can help us make sense of how </w:t>
      </w:r>
      <w:r w:rsidRPr="00965345">
        <w:rPr>
          <w:rStyle w:val="StyleUnderline"/>
          <w:highlight w:val="yellow"/>
        </w:rPr>
        <w:t>“Black” and “immigrant” intersect</w:t>
      </w:r>
      <w:r w:rsidRPr="002239D4">
        <w:rPr>
          <w:rStyle w:val="StyleUnderline"/>
        </w:rPr>
        <w:t xml:space="preserve"> in the twenty-first century, </w:t>
      </w:r>
      <w:r w:rsidRPr="00965345">
        <w:rPr>
          <w:rStyle w:val="StyleUnderline"/>
          <w:highlight w:val="yellow"/>
        </w:rPr>
        <w:t>producing</w:t>
      </w:r>
      <w:r w:rsidRPr="002239D4">
        <w:rPr>
          <w:rStyle w:val="StyleUnderline"/>
        </w:rPr>
        <w:t xml:space="preserve"> other forms of </w:t>
      </w:r>
      <w:r w:rsidRPr="00965345">
        <w:rPr>
          <w:rStyle w:val="Emphasis"/>
          <w:highlight w:val="yellow"/>
        </w:rPr>
        <w:t>colonized oppression</w:t>
      </w:r>
      <w:r w:rsidRPr="002239D4">
        <w:rPr>
          <w:rStyle w:val="StyleUnderline"/>
        </w:rPr>
        <w:t xml:space="preserve">. More importantly, Black Latinidad can help us see possibilities for transnational anti-colonial and anti-racist forms of contestation that go beyond the nation and challenge hegemonic notions of racial and ethnic identification. </w:t>
      </w:r>
    </w:p>
    <w:p w14:paraId="25453A0D" w14:textId="77777777" w:rsidR="00A82737" w:rsidRPr="002239D4" w:rsidRDefault="00A82737" w:rsidP="00A82737">
      <w:pPr>
        <w:rPr>
          <w:rStyle w:val="StyleUnderline"/>
        </w:rPr>
      </w:pPr>
      <w:r w:rsidRPr="002239D4">
        <w:rPr>
          <w:sz w:val="16"/>
        </w:rPr>
        <w:t xml:space="preserve">My conceptualization of Black Latinidad is guided by the intersections of colonialism, diaspora, migration, and blackness that shape the historical processes and experiences of diasporic Black people who are linked—by birth, language, culture, or ancestry—to Latin America and who are immigrants ( whether by their own or their parents’ displacement) in the Global North. Black Latinidad differs from Afro- Latin Americanness in the experience of migration. This plurality of diasporas means that </w:t>
      </w:r>
      <w:r w:rsidRPr="00965345">
        <w:rPr>
          <w:rStyle w:val="StyleUnderline"/>
          <w:highlight w:val="yellow"/>
        </w:rPr>
        <w:t>Black Latinx people</w:t>
      </w:r>
      <w:r w:rsidRPr="002239D4">
        <w:rPr>
          <w:rStyle w:val="StyleUnderline"/>
        </w:rPr>
        <w:t xml:space="preserve"> confront and </w:t>
      </w:r>
      <w:r w:rsidRPr="00965345">
        <w:rPr>
          <w:rStyle w:val="StyleUnderline"/>
          <w:highlight w:val="yellow"/>
        </w:rPr>
        <w:t>navigate</w:t>
      </w:r>
      <w:r w:rsidRPr="00186F7C">
        <w:rPr>
          <w:rStyle w:val="StyleUnderline"/>
        </w:rPr>
        <w:t xml:space="preserve"> multiple </w:t>
      </w:r>
      <w:r w:rsidRPr="00965345">
        <w:rPr>
          <w:rStyle w:val="Emphasis"/>
          <w:highlight w:val="yellow"/>
        </w:rPr>
        <w:t>contradictory regimes</w:t>
      </w:r>
      <w:r w:rsidRPr="00965345">
        <w:rPr>
          <w:rStyle w:val="StyleUnderline"/>
          <w:highlight w:val="yellow"/>
        </w:rPr>
        <w:t xml:space="preserve"> of coloniality</w:t>
      </w:r>
      <w:r w:rsidRPr="002239D4">
        <w:rPr>
          <w:rStyle w:val="StyleUnderline"/>
        </w:rPr>
        <w:t xml:space="preserve"> and racial hierarchies</w:t>
      </w:r>
      <w:r w:rsidRPr="002239D4">
        <w:rPr>
          <w:sz w:val="16"/>
        </w:rPr>
        <w:t xml:space="preserve">:  those produced through the colonization of Latin America by the Spanish, French, British, and Portuguese, which shaped their ethno-racial identities and experiences at “home,” as well as  those imposed by the internal bordering of racialized citizen/immigrant subjects “abroad.” </w:t>
      </w:r>
      <w:r w:rsidRPr="002239D4">
        <w:rPr>
          <w:rStyle w:val="StyleUnderline"/>
        </w:rPr>
        <w:t xml:space="preserve">The dialectic between </w:t>
      </w:r>
      <w:r w:rsidRPr="002239D4">
        <w:rPr>
          <w:rStyle w:val="Emphasis"/>
        </w:rPr>
        <w:t>here and there</w:t>
      </w:r>
      <w:r w:rsidRPr="002239D4">
        <w:rPr>
          <w:rStyle w:val="StyleUnderline"/>
        </w:rPr>
        <w:t xml:space="preserve">, and the symbolic and historical </w:t>
      </w:r>
      <w:r w:rsidRPr="002239D4">
        <w:rPr>
          <w:rStyle w:val="Emphasis"/>
        </w:rPr>
        <w:t>vaivén</w:t>
      </w:r>
      <w:r w:rsidRPr="002239D4">
        <w:rPr>
          <w:rStyle w:val="StyleUnderline"/>
        </w:rPr>
        <w:t xml:space="preserve"> between sites of </w:t>
      </w:r>
      <w:r w:rsidRPr="002239D4">
        <w:rPr>
          <w:rStyle w:val="Emphasis"/>
        </w:rPr>
        <w:t>belonging and unbelonging</w:t>
      </w:r>
      <w:r w:rsidRPr="002239D4">
        <w:rPr>
          <w:rStyle w:val="StyleUnderline"/>
        </w:rPr>
        <w:t xml:space="preserve">, is </w:t>
      </w:r>
      <w:r w:rsidRPr="002239D4">
        <w:rPr>
          <w:rStyle w:val="Emphasis"/>
        </w:rPr>
        <w:t>constitutive</w:t>
      </w:r>
      <w:r w:rsidRPr="002239D4">
        <w:rPr>
          <w:rStyle w:val="StyleUnderline"/>
        </w:rPr>
        <w:t xml:space="preserve"> of </w:t>
      </w:r>
      <w:r w:rsidRPr="002239D4">
        <w:rPr>
          <w:rStyle w:val="Emphasis"/>
        </w:rPr>
        <w:t>Black Latinidad</w:t>
      </w:r>
      <w:r w:rsidRPr="002239D4">
        <w:rPr>
          <w:sz w:val="16"/>
        </w:rPr>
        <w:t xml:space="preserve">. Duany has used the notion of vaivén—coming and going—to highlight the transnational experience of Puerto Rican people in the United States as subjects and nations on the move.49 In the Dominican Republic, </w:t>
      </w:r>
      <w:r w:rsidRPr="002239D4">
        <w:rPr>
          <w:rStyle w:val="StyleUnderline"/>
        </w:rPr>
        <w:t xml:space="preserve">“vaivén” </w:t>
      </w:r>
      <w:r w:rsidRPr="002239D4">
        <w:rPr>
          <w:rStyle w:val="Emphasis"/>
        </w:rPr>
        <w:t>signifies</w:t>
      </w:r>
      <w:r w:rsidRPr="002239D4">
        <w:rPr>
          <w:sz w:val="16"/>
        </w:rPr>
        <w:t xml:space="preserve"> ambivalence and uprootedness. My use of the term departs from Duany’s framework and Dominican popular ideology to insist on its </w:t>
      </w:r>
      <w:r w:rsidRPr="002239D4">
        <w:rPr>
          <w:rStyle w:val="StyleUnderline"/>
        </w:rPr>
        <w:t>dynamic possibilities</w:t>
      </w:r>
      <w:r w:rsidRPr="002239D4">
        <w:rPr>
          <w:sz w:val="16"/>
        </w:rPr>
        <w:t xml:space="preserve">: </w:t>
      </w:r>
      <w:r w:rsidRPr="002239D4">
        <w:rPr>
          <w:rStyle w:val="StyleUnderline"/>
        </w:rPr>
        <w:t xml:space="preserve">to be </w:t>
      </w:r>
      <w:r w:rsidRPr="002239D4">
        <w:rPr>
          <w:rStyle w:val="Emphasis"/>
        </w:rPr>
        <w:t>coming and going</w:t>
      </w:r>
      <w:r w:rsidRPr="002239D4">
        <w:rPr>
          <w:rStyle w:val="StyleUnderline"/>
        </w:rPr>
        <w:t xml:space="preserve"> to and from the nation and </w:t>
      </w:r>
      <w:r w:rsidRPr="002239D4">
        <w:rPr>
          <w:rStyle w:val="Emphasis"/>
        </w:rPr>
        <w:t>hegemonic notions of belonging</w:t>
      </w:r>
      <w:r w:rsidRPr="002239D4">
        <w:rPr>
          <w:rStyle w:val="StyleUnderline"/>
        </w:rPr>
        <w:t xml:space="preserve"> is to </w:t>
      </w:r>
      <w:r w:rsidRPr="002239D4">
        <w:rPr>
          <w:rStyle w:val="Emphasis"/>
        </w:rPr>
        <w:t>challenge</w:t>
      </w:r>
      <w:r w:rsidRPr="002239D4">
        <w:rPr>
          <w:rStyle w:val="StyleUnderline"/>
        </w:rPr>
        <w:t xml:space="preserve"> the </w:t>
      </w:r>
      <w:r w:rsidRPr="002239D4">
        <w:rPr>
          <w:rStyle w:val="Emphasis"/>
        </w:rPr>
        <w:t>social order</w:t>
      </w:r>
      <w:r w:rsidRPr="002239D4">
        <w:rPr>
          <w:rStyle w:val="StyleUnderline"/>
        </w:rPr>
        <w:t xml:space="preserve">, the </w:t>
      </w:r>
      <w:r w:rsidRPr="002239D4">
        <w:rPr>
          <w:rStyle w:val="Emphasis"/>
        </w:rPr>
        <w:t>structures of the market</w:t>
      </w:r>
      <w:r w:rsidRPr="002239D4">
        <w:rPr>
          <w:rStyle w:val="StyleUnderline"/>
        </w:rPr>
        <w:t xml:space="preserve">, and the </w:t>
      </w:r>
      <w:r w:rsidRPr="002239D4">
        <w:rPr>
          <w:rStyle w:val="Emphasis"/>
        </w:rPr>
        <w:t>ideologies of national identifications</w:t>
      </w:r>
      <w:r w:rsidRPr="002239D4">
        <w:rPr>
          <w:rStyle w:val="StyleUnderline"/>
        </w:rPr>
        <w:t xml:space="preserve">. </w:t>
      </w:r>
    </w:p>
    <w:p w14:paraId="6BD0D066" w14:textId="77777777" w:rsidR="00A82737" w:rsidRPr="002239D4" w:rsidRDefault="00A82737" w:rsidP="00A82737">
      <w:pPr>
        <w:rPr>
          <w:sz w:val="16"/>
        </w:rPr>
      </w:pPr>
      <w:r w:rsidRPr="002239D4">
        <w:rPr>
          <w:sz w:val="16"/>
        </w:rPr>
        <w:t xml:space="preserve">Translating Blackness engages Black Latinidad as a theoretical category through which to understand the historical intersections of race, ethnicity, migration, and citizenship that have led to the present- day production of minoritized citizens of color. </w:t>
      </w:r>
      <w:r w:rsidRPr="002239D4">
        <w:rPr>
          <w:rStyle w:val="StyleUnderline"/>
        </w:rPr>
        <w:t xml:space="preserve">The </w:t>
      </w:r>
      <w:r w:rsidRPr="002239D4">
        <w:rPr>
          <w:rStyle w:val="Emphasis"/>
        </w:rPr>
        <w:t>vaivén of blackness</w:t>
      </w:r>
      <w:r w:rsidRPr="002239D4">
        <w:rPr>
          <w:rStyle w:val="StyleUnderline"/>
        </w:rPr>
        <w:t xml:space="preserve"> through Latinidad and the multiple </w:t>
      </w:r>
      <w:r w:rsidRPr="00965345">
        <w:rPr>
          <w:rStyle w:val="Emphasis"/>
          <w:highlight w:val="yellow"/>
        </w:rPr>
        <w:t>colonial entanglements</w:t>
      </w:r>
      <w:r w:rsidRPr="002239D4">
        <w:rPr>
          <w:rStyle w:val="StyleUnderline"/>
        </w:rPr>
        <w:t xml:space="preserve"> that shape the conceptualization of a global Black Latinx collective </w:t>
      </w:r>
      <w:r w:rsidRPr="00965345">
        <w:rPr>
          <w:rStyle w:val="StyleUnderline"/>
          <w:highlight w:val="yellow"/>
        </w:rPr>
        <w:t xml:space="preserve">exemplify how </w:t>
      </w:r>
      <w:r w:rsidRPr="00965345">
        <w:rPr>
          <w:rStyle w:val="Emphasis"/>
          <w:highlight w:val="yellow"/>
        </w:rPr>
        <w:t>race and citizenship</w:t>
      </w:r>
      <w:r w:rsidRPr="00965345">
        <w:rPr>
          <w:rStyle w:val="StyleUnderline"/>
          <w:highlight w:val="yellow"/>
        </w:rPr>
        <w:t xml:space="preserve"> travel across</w:t>
      </w:r>
      <w:r w:rsidRPr="00186F7C">
        <w:rPr>
          <w:rStyle w:val="StyleUnderline"/>
        </w:rPr>
        <w:t xml:space="preserve"> </w:t>
      </w:r>
      <w:r w:rsidRPr="00186F7C">
        <w:rPr>
          <w:rStyle w:val="Emphasis"/>
        </w:rPr>
        <w:t xml:space="preserve">national </w:t>
      </w:r>
      <w:r w:rsidRPr="00965345">
        <w:rPr>
          <w:rStyle w:val="Emphasis"/>
          <w:highlight w:val="yellow"/>
        </w:rPr>
        <w:t>paradigms</w:t>
      </w:r>
      <w:r w:rsidRPr="002239D4">
        <w:rPr>
          <w:rStyle w:val="StyleUnderline"/>
        </w:rPr>
        <w:t xml:space="preserve"> through the </w:t>
      </w:r>
      <w:r w:rsidRPr="002239D4">
        <w:rPr>
          <w:rStyle w:val="Emphasis"/>
        </w:rPr>
        <w:t>movement of bodies</w:t>
      </w:r>
      <w:r w:rsidRPr="002239D4">
        <w:rPr>
          <w:rStyle w:val="StyleUnderline"/>
        </w:rPr>
        <w:t xml:space="preserve">, </w:t>
      </w:r>
      <w:r w:rsidRPr="002239D4">
        <w:rPr>
          <w:rStyle w:val="Emphasis"/>
        </w:rPr>
        <w:t>words</w:t>
      </w:r>
      <w:r w:rsidRPr="002239D4">
        <w:rPr>
          <w:rStyle w:val="StyleUnderline"/>
        </w:rPr>
        <w:t xml:space="preserve">, and </w:t>
      </w:r>
      <w:r w:rsidRPr="002239D4">
        <w:rPr>
          <w:rStyle w:val="Emphasis"/>
        </w:rPr>
        <w:t>objects</w:t>
      </w:r>
      <w:r w:rsidRPr="002239D4">
        <w:rPr>
          <w:rStyle w:val="StyleUnderline"/>
        </w:rPr>
        <w:t xml:space="preserve">. </w:t>
      </w:r>
      <w:r w:rsidRPr="002239D4">
        <w:rPr>
          <w:sz w:val="16"/>
        </w:rPr>
        <w:t>In turn, their vaivenes shed light on colonialism and coloniality in the contemporary globalized nation-state. Translating blackness makes these colonial entanglements visible. Visibility, in turn, places local anti- colonial struggles within a recognizable global historical continuum.</w:t>
      </w:r>
    </w:p>
    <w:p w14:paraId="44D7C46D" w14:textId="77777777" w:rsidR="00A82737" w:rsidRDefault="00A82737" w:rsidP="00A82737"/>
    <w:p w14:paraId="24976EAE" w14:textId="77777777" w:rsidR="00A82737" w:rsidRPr="002239D4" w:rsidRDefault="00A82737" w:rsidP="00A82737">
      <w:pPr>
        <w:pStyle w:val="Heading4"/>
      </w:pPr>
      <w:r w:rsidRPr="002239D4">
        <w:t xml:space="preserve">Labor law reanimates the </w:t>
      </w:r>
      <w:r w:rsidRPr="002239D4">
        <w:rPr>
          <w:u w:val="single"/>
        </w:rPr>
        <w:t>racial branding</w:t>
      </w:r>
      <w:r w:rsidRPr="002239D4">
        <w:t xml:space="preserve"> of migrant </w:t>
      </w:r>
      <w:r>
        <w:t>subjects</w:t>
      </w:r>
      <w:r w:rsidRPr="002239D4">
        <w:t xml:space="preserve"> by extending rights only to those it first </w:t>
      </w:r>
      <w:r w:rsidRPr="002239D4">
        <w:rPr>
          <w:u w:val="single"/>
        </w:rPr>
        <w:t>legalizes</w:t>
      </w:r>
      <w:r w:rsidRPr="002239D4">
        <w:t>. Juridical regimes actively produce “</w:t>
      </w:r>
      <w:r w:rsidRPr="002239D4">
        <w:rPr>
          <w:u w:val="single"/>
        </w:rPr>
        <w:t>illegality</w:t>
      </w:r>
      <w:r w:rsidRPr="002239D4">
        <w:t xml:space="preserve">” by </w:t>
      </w:r>
      <w:r w:rsidRPr="002239D4">
        <w:rPr>
          <w:u w:val="single"/>
        </w:rPr>
        <w:t>branding</w:t>
      </w:r>
      <w:r w:rsidRPr="002239D4">
        <w:t xml:space="preserve"> Black and Latinx bodies as </w:t>
      </w:r>
      <w:r w:rsidRPr="002239D4">
        <w:rPr>
          <w:u w:val="single"/>
        </w:rPr>
        <w:t>foreign</w:t>
      </w:r>
      <w:r w:rsidRPr="002239D4">
        <w:t xml:space="preserve"> and </w:t>
      </w:r>
      <w:r w:rsidRPr="002239D4">
        <w:rPr>
          <w:u w:val="single"/>
        </w:rPr>
        <w:t>disposable</w:t>
      </w:r>
      <w:r w:rsidRPr="002239D4">
        <w:t xml:space="preserve">. These legal categories convert </w:t>
      </w:r>
      <w:r w:rsidRPr="002239D4">
        <w:rPr>
          <w:u w:val="single"/>
        </w:rPr>
        <w:t>living labour</w:t>
      </w:r>
      <w:r w:rsidRPr="002239D4">
        <w:t xml:space="preserve"> into </w:t>
      </w:r>
      <w:r w:rsidRPr="002239D4">
        <w:rPr>
          <w:u w:val="single"/>
        </w:rPr>
        <w:t>embodied difference</w:t>
      </w:r>
      <w:r w:rsidRPr="002239D4">
        <w:t xml:space="preserve"> by marking </w:t>
      </w:r>
      <w:r>
        <w:t>the migrant</w:t>
      </w:r>
      <w:r w:rsidRPr="002239D4">
        <w:t xml:space="preserve"> for </w:t>
      </w:r>
      <w:r w:rsidRPr="002239D4">
        <w:rPr>
          <w:u w:val="single"/>
        </w:rPr>
        <w:t>exploitation</w:t>
      </w:r>
      <w:r w:rsidRPr="002239D4">
        <w:t xml:space="preserve">. This is </w:t>
      </w:r>
      <w:r w:rsidRPr="002239D4">
        <w:rPr>
          <w:u w:val="single"/>
        </w:rPr>
        <w:t>socio-political branding</w:t>
      </w:r>
      <w:r w:rsidRPr="002239D4">
        <w:t xml:space="preserve">---the law </w:t>
      </w:r>
      <w:r w:rsidRPr="002239D4">
        <w:rPr>
          <w:u w:val="single"/>
        </w:rPr>
        <w:t>inscribes</w:t>
      </w:r>
      <w:r w:rsidRPr="002239D4">
        <w:t xml:space="preserve"> racial subordination onto workers’ bodies that is intensified by susceptibility to </w:t>
      </w:r>
      <w:r w:rsidRPr="002239D4">
        <w:rPr>
          <w:u w:val="single"/>
        </w:rPr>
        <w:t>deportation</w:t>
      </w:r>
      <w:r w:rsidRPr="002239D4">
        <w:t>.</w:t>
      </w:r>
    </w:p>
    <w:p w14:paraId="607DBDF5" w14:textId="77777777" w:rsidR="00A82737" w:rsidRPr="002239D4" w:rsidRDefault="00A82737" w:rsidP="00A82737">
      <w:r w:rsidRPr="002239D4">
        <w:t xml:space="preserve">Nicholas </w:t>
      </w:r>
      <w:r w:rsidRPr="002239D4">
        <w:rPr>
          <w:rStyle w:val="Style13ptBold"/>
        </w:rPr>
        <w:t>De Genova 23</w:t>
      </w:r>
      <w:r w:rsidRPr="002239D4">
        <w:t>, Professor in the Department of Comparative Cultural Studies at the University of Houston, 10/05/2023, “A Racial Theory of Labour: Racial Capitalism from Colonial Slavery to Postcolonial Migration,” Historical Materialism, 31(3), pp. 219-251, https://doi.org/10.1163/1569206x-bja10018, Nik</w:t>
      </w:r>
    </w:p>
    <w:p w14:paraId="52ED5B69" w14:textId="77777777" w:rsidR="00A82737" w:rsidRPr="002239D4" w:rsidRDefault="00A82737" w:rsidP="00A82737">
      <w:pPr>
        <w:rPr>
          <w:sz w:val="16"/>
        </w:rPr>
      </w:pPr>
      <w:r w:rsidRPr="002239D4">
        <w:rPr>
          <w:sz w:val="16"/>
        </w:rPr>
        <w:t>Labour Mobility, Migrant ‘Illegality,’ and Branding</w:t>
      </w:r>
    </w:p>
    <w:p w14:paraId="76D8AB33" w14:textId="77777777" w:rsidR="00A82737" w:rsidRPr="002239D4" w:rsidRDefault="00A82737" w:rsidP="00A82737">
      <w:pPr>
        <w:rPr>
          <w:sz w:val="16"/>
        </w:rPr>
      </w:pPr>
      <w:r w:rsidRPr="002239D4">
        <w:rPr>
          <w:sz w:val="16"/>
        </w:rPr>
        <w:t xml:space="preserve">In the remainder of this essay, I will re-purpose this ostensibly historical perspective on the foundational role of slavery in the genesis of colonial capitalism toward the ends of elaborating what has remained an as-yet underdeveloped Marxian theory of migrant labour within the contemporary postcolonial condition.[lxxvii] My endeavor is not to identify and denounce the contemporary existence of diverse forms of ‘virtual’ or ‘new slavery,’ nor to subsume a discussion of migrant labour within a comparable exposé of the vicious and coercive features of human trafficking. While there is surely no shortage of truly horrific exploitation and oppression in the world today, including a whole sordid spectrum of forms of outright enslavement, I am reluctant to contribute to </w:t>
      </w:r>
      <w:r w:rsidRPr="002239D4">
        <w:rPr>
          <w:rStyle w:val="StyleUnderline"/>
        </w:rPr>
        <w:t xml:space="preserve">the sensationalisation of such </w:t>
      </w:r>
      <w:r w:rsidRPr="002239D4">
        <w:rPr>
          <w:rStyle w:val="Emphasis"/>
        </w:rPr>
        <w:t>spectacles of victimisation</w:t>
      </w:r>
      <w:r w:rsidRPr="002239D4">
        <w:rPr>
          <w:sz w:val="16"/>
        </w:rPr>
        <w:t xml:space="preserve">, both because they often serve, however inadvertently or unwittingly, to </w:t>
      </w:r>
      <w:r w:rsidRPr="002239D4">
        <w:rPr>
          <w:rStyle w:val="Emphasis"/>
        </w:rPr>
        <w:t>re-stabilise ‘normal’ exploitation</w:t>
      </w:r>
      <w:r w:rsidRPr="002239D4">
        <w:rPr>
          <w:rStyle w:val="StyleUnderline"/>
        </w:rPr>
        <w:t xml:space="preserve"> as effectively </w:t>
      </w:r>
      <w:r w:rsidRPr="002239D4">
        <w:rPr>
          <w:rStyle w:val="Emphasis"/>
        </w:rPr>
        <w:t>legitimate and proper</w:t>
      </w:r>
      <w:r w:rsidRPr="002239D4">
        <w:rPr>
          <w:rStyle w:val="StyleUnderline"/>
        </w:rPr>
        <w:t>, and</w:t>
      </w:r>
      <w:r w:rsidRPr="002239D4">
        <w:rPr>
          <w:sz w:val="16"/>
        </w:rPr>
        <w:t xml:space="preserve"> because they </w:t>
      </w:r>
      <w:r w:rsidRPr="002239D4">
        <w:rPr>
          <w:rStyle w:val="StyleUnderline"/>
        </w:rPr>
        <w:t xml:space="preserve">tend to </w:t>
      </w:r>
      <w:r w:rsidRPr="002239D4">
        <w:rPr>
          <w:rStyle w:val="Emphasis"/>
        </w:rPr>
        <w:t>conceal or suppress</w:t>
      </w:r>
      <w:r w:rsidRPr="002239D4">
        <w:rPr>
          <w:rStyle w:val="StyleUnderline"/>
        </w:rPr>
        <w:t xml:space="preserve"> the </w:t>
      </w:r>
      <w:r w:rsidRPr="002239D4">
        <w:rPr>
          <w:rStyle w:val="Emphasis"/>
        </w:rPr>
        <w:t>subjective dimensions</w:t>
      </w:r>
      <w:r w:rsidRPr="002239D4">
        <w:rPr>
          <w:sz w:val="16"/>
        </w:rPr>
        <w:t xml:space="preserve">, however constrained and contradictory, </w:t>
      </w:r>
      <w:r w:rsidRPr="002239D4">
        <w:rPr>
          <w:rStyle w:val="StyleUnderline"/>
        </w:rPr>
        <w:t>of those who are</w:t>
      </w:r>
      <w:r w:rsidRPr="002239D4">
        <w:rPr>
          <w:sz w:val="16"/>
        </w:rPr>
        <w:t xml:space="preserve"> thus </w:t>
      </w:r>
      <w:r w:rsidRPr="002239D4">
        <w:rPr>
          <w:rStyle w:val="StyleUnderline"/>
        </w:rPr>
        <w:t>objectified and subjugated by the cruelty of their exploiters.</w:t>
      </w:r>
      <w:r w:rsidRPr="002239D4">
        <w:rPr>
          <w:sz w:val="16"/>
        </w:rPr>
        <w:t xml:space="preserve">[lxxviii] Rather, having extrapolated key insights from Marx’s corpus for the formulation of a racial theory of labour, I am concerned with the ways that </w:t>
      </w:r>
      <w:r w:rsidRPr="00965345">
        <w:rPr>
          <w:rStyle w:val="Emphasis"/>
          <w:highlight w:val="yellow"/>
        </w:rPr>
        <w:t>slavery</w:t>
      </w:r>
      <w:r w:rsidRPr="002239D4">
        <w:rPr>
          <w:rStyle w:val="StyleUnderline"/>
        </w:rPr>
        <w:t xml:space="preserve"> as a specific system of (colonial capitalist) labour subordination </w:t>
      </w:r>
      <w:r w:rsidRPr="00965345">
        <w:rPr>
          <w:rStyle w:val="Emphasis"/>
          <w:highlight w:val="yellow"/>
        </w:rPr>
        <w:t>supplies capitalism</w:t>
      </w:r>
      <w:r w:rsidRPr="00965345">
        <w:rPr>
          <w:rStyle w:val="StyleUnderline"/>
          <w:highlight w:val="yellow"/>
        </w:rPr>
        <w:t xml:space="preserve"> with a</w:t>
      </w:r>
      <w:r w:rsidRPr="00312784">
        <w:rPr>
          <w:rStyle w:val="StyleUnderline"/>
        </w:rPr>
        <w:t xml:space="preserve"> </w:t>
      </w:r>
      <w:r w:rsidRPr="00312784">
        <w:rPr>
          <w:rStyle w:val="Emphasis"/>
        </w:rPr>
        <w:t xml:space="preserve">defining </w:t>
      </w:r>
      <w:r w:rsidRPr="00965345">
        <w:rPr>
          <w:rStyle w:val="Emphasis"/>
          <w:highlight w:val="yellow"/>
        </w:rPr>
        <w:t>horizon</w:t>
      </w:r>
      <w:r w:rsidRPr="00965345">
        <w:rPr>
          <w:rStyle w:val="StyleUnderline"/>
          <w:highlight w:val="yellow"/>
        </w:rPr>
        <w:t xml:space="preserve"> for </w:t>
      </w:r>
      <w:r w:rsidRPr="00965345">
        <w:rPr>
          <w:rStyle w:val="Emphasis"/>
          <w:highlight w:val="yellow"/>
        </w:rPr>
        <w:t>all labour</w:t>
      </w:r>
      <w:r w:rsidRPr="002239D4">
        <w:rPr>
          <w:rStyle w:val="StyleUnderline"/>
        </w:rPr>
        <w:t>, and</w:t>
      </w:r>
      <w:r w:rsidRPr="002239D4">
        <w:rPr>
          <w:sz w:val="16"/>
        </w:rPr>
        <w:t xml:space="preserve"> thus how </w:t>
      </w:r>
      <w:r w:rsidRPr="00965345">
        <w:rPr>
          <w:rStyle w:val="StyleUnderline"/>
          <w:highlight w:val="yellow"/>
        </w:rPr>
        <w:t>this</w:t>
      </w:r>
      <w:r w:rsidRPr="002239D4">
        <w:rPr>
          <w:sz w:val="16"/>
        </w:rPr>
        <w:t xml:space="preserve"> insight might </w:t>
      </w:r>
      <w:r w:rsidRPr="002239D4">
        <w:rPr>
          <w:rStyle w:val="StyleUnderline"/>
        </w:rPr>
        <w:t xml:space="preserve">instructively </w:t>
      </w:r>
      <w:r w:rsidRPr="00965345">
        <w:rPr>
          <w:rStyle w:val="StyleUnderline"/>
          <w:highlight w:val="yellow"/>
        </w:rPr>
        <w:t>serve to comprehend</w:t>
      </w:r>
      <w:r w:rsidRPr="002239D4">
        <w:rPr>
          <w:rStyle w:val="StyleUnderline"/>
        </w:rPr>
        <w:t xml:space="preserve"> the </w:t>
      </w:r>
      <w:r w:rsidRPr="00965345">
        <w:rPr>
          <w:rStyle w:val="Emphasis"/>
          <w:highlight w:val="yellow"/>
        </w:rPr>
        <w:t>racialised</w:t>
      </w:r>
      <w:r w:rsidRPr="002239D4">
        <w:rPr>
          <w:rStyle w:val="Emphasis"/>
        </w:rPr>
        <w:t xml:space="preserve"> subordination</w:t>
      </w:r>
      <w:r w:rsidRPr="002239D4">
        <w:rPr>
          <w:rStyle w:val="StyleUnderline"/>
        </w:rPr>
        <w:t xml:space="preserve"> of </w:t>
      </w:r>
      <w:r w:rsidRPr="00965345">
        <w:rPr>
          <w:rStyle w:val="Emphasis"/>
          <w:highlight w:val="yellow"/>
        </w:rPr>
        <w:t>migrant labour</w:t>
      </w:r>
      <w:r w:rsidRPr="00965345">
        <w:rPr>
          <w:rStyle w:val="StyleUnderline"/>
          <w:highlight w:val="yellow"/>
        </w:rPr>
        <w:t xml:space="preserve"> within our</w:t>
      </w:r>
      <w:r w:rsidRPr="002239D4">
        <w:rPr>
          <w:rStyle w:val="StyleUnderline"/>
        </w:rPr>
        <w:t xml:space="preserve"> </w:t>
      </w:r>
      <w:r w:rsidRPr="002239D4">
        <w:rPr>
          <w:rStyle w:val="Emphasis"/>
        </w:rPr>
        <w:t xml:space="preserve">global/ postcolonial </w:t>
      </w:r>
      <w:r w:rsidRPr="00965345">
        <w:rPr>
          <w:rStyle w:val="Emphasis"/>
          <w:highlight w:val="yellow"/>
        </w:rPr>
        <w:t>sociopolitical order</w:t>
      </w:r>
      <w:r w:rsidRPr="002239D4">
        <w:rPr>
          <w:sz w:val="16"/>
        </w:rPr>
        <w:t xml:space="preserve">. </w:t>
      </w:r>
      <w:r w:rsidRPr="00687CC0">
        <w:rPr>
          <w:rStyle w:val="StyleUnderline"/>
        </w:rPr>
        <w:t xml:space="preserve">A comprehensive Marxian theory of migration commands a critical attention to theorizing questions of the </w:t>
      </w:r>
      <w:r w:rsidRPr="00687CC0">
        <w:rPr>
          <w:rStyle w:val="Emphasis"/>
        </w:rPr>
        <w:t>state</w:t>
      </w:r>
      <w:r w:rsidRPr="00687CC0">
        <w:rPr>
          <w:rStyle w:val="StyleUnderline"/>
        </w:rPr>
        <w:t xml:space="preserve">, </w:t>
      </w:r>
      <w:r w:rsidRPr="00687CC0">
        <w:rPr>
          <w:rStyle w:val="Emphasis"/>
        </w:rPr>
        <w:t>law</w:t>
      </w:r>
      <w:r w:rsidRPr="00687CC0">
        <w:rPr>
          <w:rStyle w:val="StyleUnderline"/>
        </w:rPr>
        <w:t xml:space="preserve">, </w:t>
      </w:r>
      <w:r w:rsidRPr="00687CC0">
        <w:rPr>
          <w:rStyle w:val="Emphasis"/>
        </w:rPr>
        <w:t>nationalism</w:t>
      </w:r>
      <w:r w:rsidRPr="00687CC0">
        <w:rPr>
          <w:rStyle w:val="StyleUnderline"/>
        </w:rPr>
        <w:t xml:space="preserve">, </w:t>
      </w:r>
      <w:r w:rsidRPr="00687CC0">
        <w:rPr>
          <w:rStyle w:val="Emphasis"/>
        </w:rPr>
        <w:t>borders</w:t>
      </w:r>
      <w:r w:rsidRPr="00687CC0">
        <w:rPr>
          <w:rStyle w:val="StyleUnderline"/>
        </w:rPr>
        <w:t xml:space="preserve">, and </w:t>
      </w:r>
      <w:r w:rsidRPr="00687CC0">
        <w:rPr>
          <w:rStyle w:val="Emphasis"/>
        </w:rPr>
        <w:t>citizenship</w:t>
      </w:r>
      <w:r w:rsidRPr="00687CC0">
        <w:rPr>
          <w:rStyle w:val="StyleUnderline"/>
        </w:rPr>
        <w:t xml:space="preserve">, as well as </w:t>
      </w:r>
      <w:r w:rsidRPr="00687CC0">
        <w:rPr>
          <w:rStyle w:val="Emphasis"/>
        </w:rPr>
        <w:t>race</w:t>
      </w:r>
      <w:r w:rsidRPr="00687CC0">
        <w:rPr>
          <w:sz w:val="16"/>
        </w:rPr>
        <w:t xml:space="preserve"> (among other social formations of ‘difference’). My</w:t>
      </w:r>
      <w:r w:rsidRPr="002239D4">
        <w:rPr>
          <w:sz w:val="16"/>
        </w:rPr>
        <w:t xml:space="preserve"> focus here will continue to highlight questions of race and labour.</w:t>
      </w:r>
    </w:p>
    <w:p w14:paraId="712CBE7B" w14:textId="77777777" w:rsidR="00A82737" w:rsidRPr="002239D4" w:rsidRDefault="00A82737" w:rsidP="00A82737">
      <w:pPr>
        <w:rPr>
          <w:sz w:val="16"/>
        </w:rPr>
      </w:pPr>
      <w:r w:rsidRPr="002239D4">
        <w:rPr>
          <w:rStyle w:val="Emphasis"/>
        </w:rPr>
        <w:t>Migration</w:t>
      </w:r>
      <w:r w:rsidRPr="002239D4">
        <w:rPr>
          <w:rStyle w:val="StyleUnderline"/>
        </w:rPr>
        <w:t xml:space="preserve"> provides a key </w:t>
      </w:r>
      <w:r w:rsidRPr="002239D4">
        <w:rPr>
          <w:rStyle w:val="Emphasis"/>
        </w:rPr>
        <w:t>site</w:t>
      </w:r>
      <w:r w:rsidRPr="002239D4">
        <w:rPr>
          <w:rStyle w:val="StyleUnderline"/>
        </w:rPr>
        <w:t xml:space="preserve"> for</w:t>
      </w:r>
      <w:r w:rsidRPr="002239D4">
        <w:rPr>
          <w:sz w:val="16"/>
        </w:rPr>
        <w:t xml:space="preserve"> contemplating </w:t>
      </w:r>
      <w:r w:rsidRPr="002239D4">
        <w:rPr>
          <w:rStyle w:val="StyleUnderline"/>
        </w:rPr>
        <w:t xml:space="preserve">the </w:t>
      </w:r>
      <w:r w:rsidRPr="002239D4">
        <w:rPr>
          <w:rStyle w:val="Emphasis"/>
        </w:rPr>
        <w:t>mobility of labour ‘as such’</w:t>
      </w:r>
      <w:r w:rsidRPr="002239D4">
        <w:rPr>
          <w:sz w:val="16"/>
        </w:rPr>
        <w:t xml:space="preserve"> — labour ‘in general,’ or labour in the abstract. </w:t>
      </w:r>
      <w:r w:rsidRPr="00687CC0">
        <w:rPr>
          <w:sz w:val="16"/>
        </w:rPr>
        <w:t xml:space="preserve">Simply put, </w:t>
      </w:r>
      <w:r w:rsidRPr="00687CC0">
        <w:rPr>
          <w:rStyle w:val="StyleUnderline"/>
        </w:rPr>
        <w:t>there could be ‘</w:t>
      </w:r>
      <w:r w:rsidRPr="00687CC0">
        <w:rPr>
          <w:rStyle w:val="Emphasis"/>
        </w:rPr>
        <w:t>no capitalism without migration</w:t>
      </w:r>
      <w:r w:rsidRPr="00687CC0">
        <w:rPr>
          <w:rStyle w:val="StyleUnderline"/>
        </w:rPr>
        <w:t>.’</w:t>
      </w:r>
      <w:r w:rsidRPr="00687CC0">
        <w:rPr>
          <w:sz w:val="16"/>
        </w:rPr>
        <w:t>[lxxix] Simultaneously</w:t>
      </w:r>
      <w:r w:rsidRPr="002239D4">
        <w:rPr>
          <w:sz w:val="16"/>
        </w:rPr>
        <w:t xml:space="preserve">, </w:t>
      </w:r>
      <w:r w:rsidRPr="002239D4">
        <w:rPr>
          <w:rStyle w:val="StyleUnderline"/>
        </w:rPr>
        <w:t xml:space="preserve">the </w:t>
      </w:r>
      <w:r w:rsidRPr="002239D4">
        <w:rPr>
          <w:rStyle w:val="Emphasis"/>
        </w:rPr>
        <w:t xml:space="preserve">global </w:t>
      </w:r>
      <w:r w:rsidRPr="00965345">
        <w:rPr>
          <w:rStyle w:val="Emphasis"/>
          <w:highlight w:val="yellow"/>
        </w:rPr>
        <w:t>mobility of labour</w:t>
      </w:r>
      <w:r w:rsidRPr="00965345">
        <w:rPr>
          <w:rStyle w:val="StyleUnderline"/>
          <w:highlight w:val="yellow"/>
        </w:rPr>
        <w:t xml:space="preserve"> is</w:t>
      </w:r>
      <w:r w:rsidRPr="002239D4">
        <w:rPr>
          <w:sz w:val="16"/>
        </w:rPr>
        <w:t xml:space="preserve"> in fact inexorably </w:t>
      </w:r>
      <w:r w:rsidRPr="00965345">
        <w:rPr>
          <w:rStyle w:val="StyleUnderline"/>
          <w:highlight w:val="yellow"/>
        </w:rPr>
        <w:t>embroiled in</w:t>
      </w:r>
      <w:r w:rsidRPr="002239D4">
        <w:rPr>
          <w:rStyle w:val="StyleUnderline"/>
        </w:rPr>
        <w:t xml:space="preserve"> the </w:t>
      </w:r>
      <w:r w:rsidRPr="002239D4">
        <w:rPr>
          <w:rStyle w:val="Emphasis"/>
        </w:rPr>
        <w:t>production of difference</w:t>
      </w:r>
      <w:r w:rsidRPr="002239D4">
        <w:rPr>
          <w:sz w:val="16"/>
        </w:rPr>
        <w:t xml:space="preserve">, particularly </w:t>
      </w:r>
      <w:r w:rsidRPr="002239D4">
        <w:rPr>
          <w:rStyle w:val="StyleUnderline"/>
        </w:rPr>
        <w:t xml:space="preserve">the </w:t>
      </w:r>
      <w:r w:rsidRPr="00965345">
        <w:rPr>
          <w:rStyle w:val="Emphasis"/>
          <w:highlight w:val="yellow"/>
        </w:rPr>
        <w:t>spatialised difference</w:t>
      </w:r>
      <w:r w:rsidRPr="002239D4">
        <w:rPr>
          <w:rStyle w:val="StyleUnderline"/>
        </w:rPr>
        <w:t xml:space="preserve"> that is </w:t>
      </w:r>
      <w:r w:rsidRPr="002239D4">
        <w:rPr>
          <w:rStyle w:val="Emphasis"/>
        </w:rPr>
        <w:t>produced</w:t>
      </w:r>
      <w:r w:rsidRPr="002239D4">
        <w:rPr>
          <w:rStyle w:val="StyleUnderline"/>
        </w:rPr>
        <w:t xml:space="preserve"> by (‘national’) </w:t>
      </w:r>
      <w:r w:rsidRPr="002239D4">
        <w:rPr>
          <w:rStyle w:val="Emphasis"/>
        </w:rPr>
        <w:t>state borders</w:t>
      </w:r>
      <w:r w:rsidRPr="002239D4">
        <w:rPr>
          <w:sz w:val="16"/>
        </w:rPr>
        <w:t xml:space="preserve">.[lxxx] Indeed, in a world social order that delegates the expressly political tasks of labour’s subordination and coercion to localised (territorially delimited) formations of more or less organised violence (customarily, ‘national’ state formations),[lxxxi] </w:t>
      </w:r>
      <w:r w:rsidRPr="00965345">
        <w:rPr>
          <w:rStyle w:val="Emphasis"/>
          <w:highlight w:val="yellow"/>
        </w:rPr>
        <w:t>borders</w:t>
      </w:r>
      <w:r w:rsidRPr="00965345">
        <w:rPr>
          <w:rStyle w:val="StyleUnderline"/>
          <w:highlight w:val="yellow"/>
        </w:rPr>
        <w:t xml:space="preserve"> and</w:t>
      </w:r>
      <w:r w:rsidRPr="002239D4">
        <w:rPr>
          <w:rStyle w:val="StyleUnderline"/>
        </w:rPr>
        <w:t xml:space="preserve"> their </w:t>
      </w:r>
      <w:r w:rsidRPr="00965345">
        <w:rPr>
          <w:rStyle w:val="Emphasis"/>
          <w:highlight w:val="yellow"/>
        </w:rPr>
        <w:t>enforcement</w:t>
      </w:r>
      <w:r w:rsidRPr="00965345">
        <w:rPr>
          <w:rStyle w:val="StyleUnderline"/>
          <w:highlight w:val="yellow"/>
        </w:rPr>
        <w:t xml:space="preserve"> become</w:t>
      </w:r>
      <w:r w:rsidRPr="002239D4">
        <w:rPr>
          <w:rStyle w:val="StyleUnderline"/>
        </w:rPr>
        <w:t xml:space="preserve"> </w:t>
      </w:r>
      <w:r w:rsidRPr="002239D4">
        <w:rPr>
          <w:rStyle w:val="Emphasis"/>
        </w:rPr>
        <w:t xml:space="preserve">critical </w:t>
      </w:r>
      <w:r w:rsidRPr="00965345">
        <w:rPr>
          <w:rStyle w:val="Emphasis"/>
          <w:highlight w:val="yellow"/>
        </w:rPr>
        <w:t>sites</w:t>
      </w:r>
      <w:r w:rsidRPr="00965345">
        <w:rPr>
          <w:rStyle w:val="StyleUnderline"/>
          <w:highlight w:val="yellow"/>
        </w:rPr>
        <w:t xml:space="preserve"> of </w:t>
      </w:r>
      <w:r w:rsidRPr="00965345">
        <w:rPr>
          <w:rStyle w:val="Emphasis"/>
          <w:highlight w:val="yellow"/>
        </w:rPr>
        <w:t>labour subordination</w:t>
      </w:r>
      <w:r w:rsidRPr="002239D4">
        <w:rPr>
          <w:rStyle w:val="StyleUnderline"/>
        </w:rPr>
        <w:t xml:space="preserve">, </w:t>
      </w:r>
      <w:r w:rsidRPr="00965345">
        <w:rPr>
          <w:rStyle w:val="StyleUnderline"/>
          <w:highlight w:val="yellow"/>
        </w:rPr>
        <w:t>mediating</w:t>
      </w:r>
      <w:r w:rsidRPr="002239D4">
        <w:rPr>
          <w:rStyle w:val="StyleUnderline"/>
        </w:rPr>
        <w:t xml:space="preserve"> the </w:t>
      </w:r>
      <w:r w:rsidRPr="002239D4">
        <w:rPr>
          <w:rStyle w:val="Emphasis"/>
        </w:rPr>
        <w:t>global relation of capital and labour</w:t>
      </w:r>
      <w:r w:rsidRPr="002239D4">
        <w:rPr>
          <w:rStyle w:val="StyleUnderline"/>
        </w:rPr>
        <w:t xml:space="preserve"> through various interventions that </w:t>
      </w:r>
      <w:r w:rsidRPr="002239D4">
        <w:rPr>
          <w:rStyle w:val="Emphasis"/>
        </w:rPr>
        <w:t>differentiate</w:t>
      </w:r>
      <w:r w:rsidRPr="002239D4">
        <w:rPr>
          <w:rStyle w:val="StyleUnderline"/>
        </w:rPr>
        <w:t xml:space="preserve"> the </w:t>
      </w:r>
      <w:r w:rsidRPr="002239D4">
        <w:rPr>
          <w:rStyle w:val="Emphasis"/>
        </w:rPr>
        <w:t>mobility of labour</w:t>
      </w:r>
      <w:r w:rsidRPr="002239D4">
        <w:rPr>
          <w:rStyle w:val="StyleUnderline"/>
        </w:rPr>
        <w:t xml:space="preserve"> according to the </w:t>
      </w:r>
      <w:r w:rsidRPr="00965345">
        <w:rPr>
          <w:rStyle w:val="Emphasis"/>
          <w:highlight w:val="yellow"/>
        </w:rPr>
        <w:t>juridical categories</w:t>
      </w:r>
      <w:r w:rsidRPr="00965345">
        <w:rPr>
          <w:rStyle w:val="StyleUnderline"/>
          <w:highlight w:val="yellow"/>
        </w:rPr>
        <w:t xml:space="preserve"> that </w:t>
      </w:r>
      <w:r w:rsidRPr="00965345">
        <w:rPr>
          <w:rStyle w:val="Emphasis"/>
          <w:highlight w:val="yellow"/>
        </w:rPr>
        <w:t>govern migration</w:t>
      </w:r>
      <w:r w:rsidRPr="002239D4">
        <w:rPr>
          <w:sz w:val="16"/>
        </w:rPr>
        <w:t>. Thus, if there were no borders, there would be no ‘migration’ as such – only mobility.[lxxxii]</w:t>
      </w:r>
    </w:p>
    <w:p w14:paraId="5C9477BB" w14:textId="77777777" w:rsidR="00A82737" w:rsidRPr="002239D4" w:rsidRDefault="00A82737" w:rsidP="00A82737">
      <w:pPr>
        <w:rPr>
          <w:rStyle w:val="StyleUnderline"/>
        </w:rPr>
      </w:pPr>
      <w:r w:rsidRPr="002239D4">
        <w:rPr>
          <w:sz w:val="16"/>
        </w:rPr>
        <w:t xml:space="preserve">As the veritable source of all value, it is not unreasonable to say that labour-power is the premier commodity in the global circuitry of capitalist exchange. </w:t>
      </w:r>
      <w:r w:rsidRPr="00965345">
        <w:rPr>
          <w:rStyle w:val="Emphasis"/>
          <w:highlight w:val="yellow"/>
        </w:rPr>
        <w:t>Capital</w:t>
      </w:r>
      <w:r w:rsidRPr="002239D4">
        <w:rPr>
          <w:rStyle w:val="StyleUnderline"/>
        </w:rPr>
        <w:t xml:space="preserve"> has </w:t>
      </w:r>
      <w:r w:rsidRPr="002239D4">
        <w:rPr>
          <w:rStyle w:val="Emphasis"/>
        </w:rPr>
        <w:t>made</w:t>
      </w:r>
      <w:r w:rsidRPr="002239D4">
        <w:rPr>
          <w:rStyle w:val="StyleUnderline"/>
        </w:rPr>
        <w:t xml:space="preserve"> and</w:t>
      </w:r>
      <w:r w:rsidRPr="002239D4">
        <w:rPr>
          <w:sz w:val="16"/>
        </w:rPr>
        <w:t xml:space="preserve"> relentlessly </w:t>
      </w:r>
      <w:r w:rsidRPr="002239D4">
        <w:rPr>
          <w:rStyle w:val="Emphasis"/>
        </w:rPr>
        <w:t>re-made the world</w:t>
      </w:r>
      <w:r w:rsidRPr="002239D4">
        <w:rPr>
          <w:rStyle w:val="StyleUnderline"/>
        </w:rPr>
        <w:t xml:space="preserve"> in its own image</w:t>
      </w:r>
      <w:r w:rsidRPr="002239D4">
        <w:rPr>
          <w:sz w:val="16"/>
        </w:rPr>
        <w:t xml:space="preserve">, and according to its chaotic requirements — bursting asunder every apparent barrier in the creation of an ever more unobstructed global arena for profit-making and the continuous re-consolidation of a global division of labour.[lxxxiii] Likewise, necessarily and inevitably, </w:t>
      </w:r>
      <w:r w:rsidRPr="002239D4">
        <w:rPr>
          <w:rStyle w:val="StyleUnderline"/>
        </w:rPr>
        <w:t>there has also been a concomitant escalation in the mobility of labour-power</w:t>
      </w:r>
      <w:r w:rsidRPr="002239D4">
        <w:rPr>
          <w:sz w:val="16"/>
        </w:rPr>
        <w:t xml:space="preserve"> – arguably, above and beyond that of any other commodity (except money capital itself). Whereas other commodities are generally transported in order to be exchanged and consumed, once and for all, </w:t>
      </w:r>
      <w:r w:rsidRPr="002239D4">
        <w:rPr>
          <w:rStyle w:val="StyleUnderline"/>
        </w:rPr>
        <w:t xml:space="preserve">capital’s continuous and unrelenting appetite for </w:t>
      </w:r>
      <w:r w:rsidRPr="002239D4">
        <w:rPr>
          <w:rStyle w:val="Emphasis"/>
        </w:rPr>
        <w:t xml:space="preserve">labour-power </w:t>
      </w:r>
      <w:r w:rsidRPr="00965345">
        <w:rPr>
          <w:rStyle w:val="Emphasis"/>
          <w:highlight w:val="yellow"/>
        </w:rPr>
        <w:t>requires</w:t>
      </w:r>
      <w:r w:rsidRPr="002239D4">
        <w:rPr>
          <w:rStyle w:val="StyleUnderline"/>
        </w:rPr>
        <w:t xml:space="preserve"> that </w:t>
      </w:r>
      <w:r w:rsidRPr="00965345">
        <w:rPr>
          <w:rStyle w:val="Emphasis"/>
          <w:highlight w:val="yellow"/>
        </w:rPr>
        <w:t>living labour</w:t>
      </w:r>
      <w:r w:rsidRPr="002239D4">
        <w:rPr>
          <w:rStyle w:val="StyleUnderline"/>
        </w:rPr>
        <w:t xml:space="preserve"> must </w:t>
      </w:r>
      <w:r w:rsidRPr="00965345">
        <w:rPr>
          <w:rStyle w:val="StyleUnderline"/>
          <w:highlight w:val="yellow"/>
        </w:rPr>
        <w:t xml:space="preserve">be </w:t>
      </w:r>
      <w:r w:rsidRPr="00312784">
        <w:rPr>
          <w:rStyle w:val="Emphasis"/>
        </w:rPr>
        <w:t xml:space="preserve">constantly </w:t>
      </w:r>
      <w:r w:rsidRPr="00965345">
        <w:rPr>
          <w:rStyle w:val="Emphasis"/>
          <w:highlight w:val="yellow"/>
        </w:rPr>
        <w:t>replenished</w:t>
      </w:r>
      <w:r w:rsidRPr="002239D4">
        <w:rPr>
          <w:rStyle w:val="StyleUnderline"/>
        </w:rPr>
        <w:t xml:space="preserve"> in order that it may be repeatedly </w:t>
      </w:r>
      <w:r w:rsidRPr="002239D4">
        <w:rPr>
          <w:rStyle w:val="Emphasis"/>
        </w:rPr>
        <w:t>‘consumed’ anew</w:t>
      </w:r>
      <w:r w:rsidRPr="002239D4">
        <w:rPr>
          <w:rStyle w:val="StyleUnderline"/>
        </w:rPr>
        <w:t>.</w:t>
      </w:r>
      <w:r w:rsidRPr="002239D4">
        <w:rPr>
          <w:sz w:val="16"/>
        </w:rPr>
        <w:t xml:space="preserve">[lxxxiv] Thus, the global movement of homogenised, </w:t>
      </w:r>
      <w:r w:rsidRPr="00965345">
        <w:rPr>
          <w:rStyle w:val="Emphasis"/>
          <w:highlight w:val="yellow"/>
        </w:rPr>
        <w:t>abstract labour</w:t>
      </w:r>
      <w:r w:rsidRPr="00965345">
        <w:rPr>
          <w:rStyle w:val="StyleUnderline"/>
          <w:highlight w:val="yellow"/>
        </w:rPr>
        <w:t xml:space="preserve"> is</w:t>
      </w:r>
      <w:r w:rsidRPr="002239D4">
        <w:rPr>
          <w:rStyle w:val="StyleUnderline"/>
        </w:rPr>
        <w:t xml:space="preserve"> finally </w:t>
      </w:r>
      <w:r w:rsidRPr="00965345">
        <w:rPr>
          <w:rStyle w:val="Emphasis"/>
          <w:highlight w:val="yellow"/>
        </w:rPr>
        <w:t>embodied</w:t>
      </w:r>
      <w:r w:rsidRPr="00965345">
        <w:rPr>
          <w:rStyle w:val="StyleUnderline"/>
          <w:highlight w:val="yellow"/>
        </w:rPr>
        <w:t xml:space="preserve"> in the</w:t>
      </w:r>
      <w:r w:rsidRPr="002239D4">
        <w:rPr>
          <w:rStyle w:val="StyleUnderline"/>
        </w:rPr>
        <w:t xml:space="preserve"> restless </w:t>
      </w:r>
      <w:r w:rsidRPr="00965345">
        <w:rPr>
          <w:rStyle w:val="Emphasis"/>
          <w:highlight w:val="yellow"/>
        </w:rPr>
        <w:t>life and death of labour</w:t>
      </w:r>
      <w:r w:rsidRPr="002239D4">
        <w:rPr>
          <w:rStyle w:val="StyleUnderline"/>
        </w:rPr>
        <w:t xml:space="preserve"> in a rather more ‘</w:t>
      </w:r>
      <w:r w:rsidRPr="002239D4">
        <w:rPr>
          <w:rStyle w:val="Emphasis"/>
        </w:rPr>
        <w:t>concrete’ form</w:t>
      </w:r>
      <w:r w:rsidRPr="002239D4">
        <w:rPr>
          <w:sz w:val="16"/>
        </w:rPr>
        <w:t xml:space="preserve"> — </w:t>
      </w:r>
      <w:r w:rsidRPr="002239D4">
        <w:rPr>
          <w:rStyle w:val="StyleUnderline"/>
        </w:rPr>
        <w:t xml:space="preserve">which is to say, </w:t>
      </w:r>
      <w:r w:rsidRPr="002239D4">
        <w:rPr>
          <w:rStyle w:val="Emphasis"/>
        </w:rPr>
        <w:t>actual migrant working men and women</w:t>
      </w:r>
      <w:r w:rsidRPr="002239D4">
        <w:rPr>
          <w:sz w:val="16"/>
        </w:rPr>
        <w:t xml:space="preserve">. While Marx restricted his use of the concept of ‘concrete labour’ to refer to the heterogenous variety of specific forms of work that produced distinct products or contributions to the larger labour process, I adapt this distinction between abstract and concrete labour here to insist on the ways in which </w:t>
      </w:r>
      <w:r w:rsidRPr="002239D4">
        <w:rPr>
          <w:rStyle w:val="StyleUnderline"/>
        </w:rPr>
        <w:t xml:space="preserve">labour in the </w:t>
      </w:r>
      <w:r w:rsidRPr="002239D4">
        <w:rPr>
          <w:rStyle w:val="Emphasis"/>
        </w:rPr>
        <w:t>abstract</w:t>
      </w:r>
      <w:r w:rsidRPr="002239D4">
        <w:rPr>
          <w:rStyle w:val="StyleUnderline"/>
        </w:rPr>
        <w:t xml:space="preserve"> is </w:t>
      </w:r>
      <w:r w:rsidRPr="002239D4">
        <w:rPr>
          <w:rStyle w:val="Emphasis"/>
        </w:rPr>
        <w:t>never separable</w:t>
      </w:r>
      <w:r w:rsidRPr="002239D4">
        <w:rPr>
          <w:rStyle w:val="StyleUnderline"/>
        </w:rPr>
        <w:t xml:space="preserve"> from its </w:t>
      </w:r>
      <w:r w:rsidRPr="002239D4">
        <w:rPr>
          <w:rStyle w:val="Emphasis"/>
        </w:rPr>
        <w:t>embodiment</w:t>
      </w:r>
      <w:r w:rsidRPr="002239D4">
        <w:rPr>
          <w:rStyle w:val="StyleUnderline"/>
        </w:rPr>
        <w:t xml:space="preserve"> in </w:t>
      </w:r>
      <w:r w:rsidRPr="002239D4">
        <w:rPr>
          <w:rStyle w:val="Emphasis"/>
        </w:rPr>
        <w:t>living labour</w:t>
      </w:r>
      <w:r w:rsidRPr="002239D4">
        <w:rPr>
          <w:sz w:val="16"/>
        </w:rPr>
        <w:t xml:space="preserve">, replete with all the qualitative differences that may otherwise be assembled under the heading of ‘concrete’ labour. </w:t>
      </w:r>
      <w:r w:rsidRPr="00965345">
        <w:rPr>
          <w:rStyle w:val="StyleUnderline"/>
          <w:highlight w:val="yellow"/>
        </w:rPr>
        <w:t>The</w:t>
      </w:r>
      <w:r w:rsidRPr="002239D4">
        <w:rPr>
          <w:sz w:val="16"/>
        </w:rPr>
        <w:t xml:space="preserve"> accelerated </w:t>
      </w:r>
      <w:r w:rsidRPr="00965345">
        <w:rPr>
          <w:rStyle w:val="Emphasis"/>
          <w:highlight w:val="yellow"/>
        </w:rPr>
        <w:t>mobility of labour-power</w:t>
      </w:r>
      <w:r w:rsidRPr="00965345">
        <w:rPr>
          <w:rStyle w:val="StyleUnderline"/>
          <w:highlight w:val="yellow"/>
        </w:rPr>
        <w:t xml:space="preserve"> is</w:t>
      </w:r>
      <w:r w:rsidRPr="002239D4">
        <w:rPr>
          <w:rStyle w:val="StyleUnderline"/>
        </w:rPr>
        <w:t xml:space="preserve"> similarly </w:t>
      </w:r>
      <w:r w:rsidRPr="00965345">
        <w:rPr>
          <w:rStyle w:val="Emphasis"/>
          <w:highlight w:val="yellow"/>
        </w:rPr>
        <w:t>inseparable</w:t>
      </w:r>
      <w:r w:rsidRPr="002239D4">
        <w:rPr>
          <w:sz w:val="16"/>
        </w:rPr>
        <w:t xml:space="preserve">, then, </w:t>
      </w:r>
      <w:r w:rsidRPr="00965345">
        <w:rPr>
          <w:rStyle w:val="StyleUnderline"/>
          <w:highlight w:val="yellow"/>
        </w:rPr>
        <w:t>from</w:t>
      </w:r>
      <w:r w:rsidRPr="002239D4">
        <w:rPr>
          <w:rStyle w:val="StyleUnderline"/>
        </w:rPr>
        <w:t xml:space="preserve"> the </w:t>
      </w:r>
      <w:r w:rsidRPr="00965345">
        <w:rPr>
          <w:rStyle w:val="Emphasis"/>
          <w:highlight w:val="yellow"/>
        </w:rPr>
        <w:t>migration</w:t>
      </w:r>
      <w:r w:rsidRPr="002239D4">
        <w:rPr>
          <w:rStyle w:val="StyleUnderline"/>
        </w:rPr>
        <w:t xml:space="preserve"> of actual (corporeal) </w:t>
      </w:r>
      <w:r w:rsidRPr="002239D4">
        <w:rPr>
          <w:rStyle w:val="Emphasis"/>
        </w:rPr>
        <w:t>human beings</w:t>
      </w:r>
      <w:r w:rsidRPr="002239D4">
        <w:rPr>
          <w:rStyle w:val="StyleUnderline"/>
        </w:rPr>
        <w:t xml:space="preserve"> and all the concomitant differences that accrue to them through the </w:t>
      </w:r>
      <w:r w:rsidRPr="002239D4">
        <w:rPr>
          <w:rStyle w:val="Emphasis"/>
        </w:rPr>
        <w:t>mediation</w:t>
      </w:r>
      <w:r w:rsidRPr="002239D4">
        <w:rPr>
          <w:rStyle w:val="StyleUnderline"/>
        </w:rPr>
        <w:t xml:space="preserve"> of </w:t>
      </w:r>
      <w:r w:rsidRPr="002239D4">
        <w:rPr>
          <w:rStyle w:val="Emphasis"/>
        </w:rPr>
        <w:t>border regimes</w:t>
      </w:r>
      <w:r w:rsidRPr="002239D4">
        <w:rPr>
          <w:rStyle w:val="StyleUnderline"/>
        </w:rPr>
        <w:t xml:space="preserve"> and </w:t>
      </w:r>
      <w:r w:rsidRPr="002239D4">
        <w:rPr>
          <w:rStyle w:val="Emphasis"/>
        </w:rPr>
        <w:t>immigration law</w:t>
      </w:r>
      <w:r w:rsidRPr="002239D4">
        <w:rPr>
          <w:rStyle w:val="StyleUnderline"/>
        </w:rPr>
        <w:t>.</w:t>
      </w:r>
    </w:p>
    <w:p w14:paraId="46C2354C" w14:textId="77777777" w:rsidR="00A82737" w:rsidRPr="002239D4" w:rsidRDefault="00A82737" w:rsidP="00A82737">
      <w:pPr>
        <w:rPr>
          <w:sz w:val="16"/>
        </w:rPr>
      </w:pPr>
      <w:r w:rsidRPr="002239D4">
        <w:rPr>
          <w:sz w:val="16"/>
        </w:rPr>
        <w:t xml:space="preserve">In the mass exodus of the Irish fleeing the potato famine of 1846, for instance, Marx notably recognised what he characterised as ‘a systematic process.’[lxxxv] The Irish exodus entailed ‘a new way of spiriting a poor people thousands of miles away from the scene of its misery.’[lxxxvi] It also served, in effect, as ‘one of the most lucrative branches of [Ireland’s] export trade.’[lxxxvii] By </w:t>
      </w:r>
      <w:r w:rsidRPr="002239D4">
        <w:rPr>
          <w:rStyle w:val="StyleUnderline"/>
        </w:rPr>
        <w:t>exporting</w:t>
      </w:r>
      <w:r w:rsidRPr="002239D4">
        <w:rPr>
          <w:sz w:val="16"/>
        </w:rPr>
        <w:t xml:space="preserve"> the labour-power of its surplus population while also mobilizing the migrants themselves as a source of remittances, Marx noted, the exodus not only subsidised those left behind but further fueled migration by financing the travel costs of subsequent generations of migrants. From the opposite vantage point of the United States, Marx discerned with respect to Irish labour migration a parallel process of importation — ‘the importation of paupers.’[lxxxviii] As Michael Burawoy classically demonstrated, </w:t>
      </w:r>
      <w:r w:rsidRPr="00965345">
        <w:rPr>
          <w:rStyle w:val="Emphasis"/>
          <w:highlight w:val="yellow"/>
        </w:rPr>
        <w:t>migrant labour</w:t>
      </w:r>
      <w:r w:rsidRPr="002239D4">
        <w:rPr>
          <w:sz w:val="16"/>
        </w:rPr>
        <w:t xml:space="preserve"> likewise </w:t>
      </w:r>
      <w:r w:rsidRPr="00965345">
        <w:rPr>
          <w:rStyle w:val="Emphasis"/>
          <w:highlight w:val="yellow"/>
        </w:rPr>
        <w:t>entails</w:t>
      </w:r>
      <w:r w:rsidRPr="002239D4">
        <w:rPr>
          <w:rStyle w:val="StyleUnderline"/>
        </w:rPr>
        <w:t xml:space="preserve"> a </w:t>
      </w:r>
      <w:r w:rsidRPr="00965345">
        <w:rPr>
          <w:rStyle w:val="Emphasis"/>
          <w:highlight w:val="yellow"/>
        </w:rPr>
        <w:t>systematic separation</w:t>
      </w:r>
      <w:r w:rsidRPr="00965345">
        <w:rPr>
          <w:rStyle w:val="StyleUnderline"/>
          <w:highlight w:val="yellow"/>
        </w:rPr>
        <w:t xml:space="preserve"> of the </w:t>
      </w:r>
      <w:r w:rsidRPr="00965345">
        <w:rPr>
          <w:rStyle w:val="Emphasis"/>
          <w:highlight w:val="yellow"/>
        </w:rPr>
        <w:t>exploitation</w:t>
      </w:r>
      <w:r w:rsidRPr="00965345">
        <w:rPr>
          <w:rStyle w:val="StyleUnderline"/>
          <w:highlight w:val="yellow"/>
        </w:rPr>
        <w:t xml:space="preserve"> of </w:t>
      </w:r>
      <w:r w:rsidRPr="00965345">
        <w:rPr>
          <w:rStyle w:val="Emphasis"/>
          <w:highlight w:val="yellow"/>
        </w:rPr>
        <w:t>labour-power</w:t>
      </w:r>
      <w:r w:rsidRPr="00965345">
        <w:rPr>
          <w:rStyle w:val="StyleUnderline"/>
          <w:highlight w:val="yellow"/>
        </w:rPr>
        <w:t xml:space="preserve"> from</w:t>
      </w:r>
      <w:r w:rsidRPr="002239D4">
        <w:rPr>
          <w:rStyle w:val="StyleUnderline"/>
        </w:rPr>
        <w:t xml:space="preserve"> the sites (and costs) of its </w:t>
      </w:r>
      <w:r w:rsidRPr="00965345">
        <w:rPr>
          <w:rStyle w:val="Emphasis"/>
          <w:highlight w:val="yellow"/>
        </w:rPr>
        <w:t>reproduction</w:t>
      </w:r>
      <w:r w:rsidRPr="002239D4">
        <w:rPr>
          <w:rStyle w:val="StyleUnderline"/>
        </w:rPr>
        <w:t>.</w:t>
      </w:r>
      <w:r w:rsidRPr="002239D4">
        <w:rPr>
          <w:sz w:val="16"/>
        </w:rPr>
        <w:t xml:space="preserve">[lxxxix] As with the mobility of capital itself, which exudes a pronounced indifference toward the particular forms of the labour process where it invests in favor of a maximisation of surplus value, and is in this sense exceedingly versatile, so also with the human mobility of labour. </w:t>
      </w:r>
      <w:r w:rsidRPr="002239D4">
        <w:rPr>
          <w:rStyle w:val="StyleUnderline"/>
        </w:rPr>
        <w:t>Migrant labour mobility is a supreme instance of flexibility</w:t>
      </w:r>
      <w:r w:rsidRPr="002239D4">
        <w:rPr>
          <w:sz w:val="16"/>
        </w:rPr>
        <w:t xml:space="preserve">, commonly </w:t>
      </w:r>
      <w:r w:rsidRPr="002239D4">
        <w:rPr>
          <w:rStyle w:val="StyleUnderline"/>
        </w:rPr>
        <w:t>compelled to regard the particular content of</w:t>
      </w:r>
      <w:r w:rsidRPr="002239D4">
        <w:rPr>
          <w:sz w:val="16"/>
        </w:rPr>
        <w:t xml:space="preserve"> one or another type of </w:t>
      </w:r>
      <w:r w:rsidRPr="002239D4">
        <w:rPr>
          <w:rStyle w:val="StyleUnderline"/>
        </w:rPr>
        <w:t>work with relative indifference</w:t>
      </w:r>
      <w:r w:rsidRPr="002239D4">
        <w:rPr>
          <w:sz w:val="16"/>
        </w:rPr>
        <w:t xml:space="preserve">, and </w:t>
      </w:r>
      <w:r w:rsidRPr="002239D4">
        <w:rPr>
          <w:rStyle w:val="StyleUnderline"/>
        </w:rPr>
        <w:t>to render up its labour-power wherever and however it may be required</w:t>
      </w:r>
      <w:r w:rsidRPr="002239D4">
        <w:rPr>
          <w:sz w:val="16"/>
        </w:rPr>
        <w:t>.</w:t>
      </w:r>
    </w:p>
    <w:p w14:paraId="238381D2" w14:textId="77777777" w:rsidR="00A82737" w:rsidRPr="002239D4" w:rsidRDefault="00A82737" w:rsidP="00A82737">
      <w:pPr>
        <w:rPr>
          <w:rStyle w:val="StyleUnderline"/>
        </w:rPr>
      </w:pPr>
      <w:r w:rsidRPr="002239D4">
        <w:rPr>
          <w:sz w:val="16"/>
        </w:rPr>
        <w:t xml:space="preserve">The inclination that Marx discerned with regard to the mobility of capital to surmount any ‘legal [or other] extra-economic impediments to its freedom of movement’ is yet another aspect of this versatility of migrant labour.[xc] Nevertheless, depicting Ireland’s precisely colonial condition in terms of ‘a government … maintained only by bayonets and by a state of siege sometimes open and sometimes disguised,’[xci] Marx also discerned how the ‘forced immigration of poor Irishmen’ into the industrial cities of England had enabled the capitalist class to cultivate ‘two hostile camps’ defined by the ‘profound antagonism between the Irish proletariat and the English proletariat,’ whereby ‘the average English worker hates the Irish worker … [and] regards him somewhat like the poor whites of the Southern States of North America regard their black slaves.’[xcii]  </w:t>
      </w:r>
      <w:r w:rsidRPr="002239D4">
        <w:rPr>
          <w:rStyle w:val="StyleUnderline"/>
        </w:rPr>
        <w:t>The ‘tendency to universalize the Black condition,’</w:t>
      </w:r>
      <w:r w:rsidRPr="002239D4">
        <w:rPr>
          <w:sz w:val="16"/>
        </w:rPr>
        <w:t xml:space="preserve">[xciii] so provocatively articulated by Mbembe for the contemporary postcolonial subaltern condition </w:t>
      </w:r>
      <w:r w:rsidRPr="002239D4">
        <w:rPr>
          <w:rStyle w:val="StyleUnderline"/>
        </w:rPr>
        <w:t>on a global scale, was plainly evident already for Marx.</w:t>
      </w:r>
      <w:r w:rsidRPr="002239D4">
        <w:rPr>
          <w:sz w:val="16"/>
        </w:rPr>
        <w:t xml:space="preserve"> </w:t>
      </w:r>
      <w:r w:rsidRPr="002239D4">
        <w:rPr>
          <w:rStyle w:val="StyleUnderline"/>
        </w:rPr>
        <w:t>This is so</w:t>
      </w:r>
      <w:r w:rsidRPr="002239D4">
        <w:rPr>
          <w:sz w:val="16"/>
        </w:rPr>
        <w:t xml:space="preserve">, I am insisting, </w:t>
      </w:r>
      <w:r w:rsidRPr="002239D4">
        <w:rPr>
          <w:rStyle w:val="StyleUnderline"/>
        </w:rPr>
        <w:t xml:space="preserve">because </w:t>
      </w:r>
      <w:r w:rsidRPr="00965345">
        <w:rPr>
          <w:rStyle w:val="Emphasis"/>
          <w:highlight w:val="yellow"/>
        </w:rPr>
        <w:t>slavery</w:t>
      </w:r>
      <w:r w:rsidRPr="00965345">
        <w:rPr>
          <w:rStyle w:val="StyleUnderline"/>
          <w:highlight w:val="yellow"/>
        </w:rPr>
        <w:t xml:space="preserve"> was</w:t>
      </w:r>
      <w:r w:rsidRPr="002239D4">
        <w:rPr>
          <w:rStyle w:val="StyleUnderline"/>
        </w:rPr>
        <w:t xml:space="preserve"> already </w:t>
      </w:r>
      <w:r w:rsidRPr="00965345">
        <w:rPr>
          <w:rStyle w:val="StyleUnderline"/>
          <w:highlight w:val="yellow"/>
        </w:rPr>
        <w:t>the</w:t>
      </w:r>
      <w:r w:rsidRPr="002239D4">
        <w:rPr>
          <w:rStyle w:val="StyleUnderline"/>
        </w:rPr>
        <w:t xml:space="preserve"> </w:t>
      </w:r>
      <w:r w:rsidRPr="002239D4">
        <w:rPr>
          <w:rStyle w:val="Emphasis"/>
        </w:rPr>
        <w:t xml:space="preserve">inexorable </w:t>
      </w:r>
      <w:r w:rsidRPr="00965345">
        <w:rPr>
          <w:rStyle w:val="Emphasis"/>
          <w:highlight w:val="yellow"/>
        </w:rPr>
        <w:t>limit figure for all</w:t>
      </w:r>
      <w:r w:rsidRPr="002239D4">
        <w:rPr>
          <w:rStyle w:val="Emphasis"/>
        </w:rPr>
        <w:t xml:space="preserve"> forms of </w:t>
      </w:r>
      <w:r w:rsidRPr="00965345">
        <w:rPr>
          <w:rStyle w:val="Emphasis"/>
          <w:highlight w:val="yellow"/>
        </w:rPr>
        <w:t>labour</w:t>
      </w:r>
      <w:r w:rsidRPr="002239D4">
        <w:rPr>
          <w:rStyle w:val="Emphasis"/>
        </w:rPr>
        <w:t xml:space="preserve"> under capitalism</w:t>
      </w:r>
      <w:r w:rsidRPr="002239D4">
        <w:rPr>
          <w:rStyle w:val="StyleUnderline"/>
        </w:rPr>
        <w:t xml:space="preserve">, and consequently, </w:t>
      </w:r>
      <w:r w:rsidRPr="00965345">
        <w:rPr>
          <w:rStyle w:val="Emphasis"/>
          <w:highlight w:val="yellow"/>
        </w:rPr>
        <w:t>Blackness</w:t>
      </w:r>
      <w:r w:rsidRPr="00087F3A">
        <w:rPr>
          <w:rStyle w:val="StyleUnderline"/>
        </w:rPr>
        <w:t xml:space="preserve"> always already </w:t>
      </w:r>
      <w:r w:rsidRPr="00965345">
        <w:rPr>
          <w:rStyle w:val="Emphasis"/>
          <w:highlight w:val="yellow"/>
        </w:rPr>
        <w:t>supplied</w:t>
      </w:r>
      <w:r w:rsidRPr="00965345">
        <w:rPr>
          <w:rStyle w:val="StyleUnderline"/>
          <w:highlight w:val="yellow"/>
        </w:rPr>
        <w:t xml:space="preserve"> the </w:t>
      </w:r>
      <w:r w:rsidRPr="00965345">
        <w:rPr>
          <w:rStyle w:val="Emphasis"/>
          <w:highlight w:val="yellow"/>
        </w:rPr>
        <w:t>racialised cipher</w:t>
      </w:r>
      <w:r w:rsidRPr="00965345">
        <w:rPr>
          <w:rStyle w:val="StyleUnderline"/>
          <w:highlight w:val="yellow"/>
        </w:rPr>
        <w:t xml:space="preserve"> for</w:t>
      </w:r>
      <w:r w:rsidRPr="002239D4">
        <w:rPr>
          <w:rStyle w:val="StyleUnderline"/>
        </w:rPr>
        <w:t xml:space="preserve"> signaling the most </w:t>
      </w:r>
      <w:r w:rsidRPr="002239D4">
        <w:rPr>
          <w:rStyle w:val="Emphasis"/>
        </w:rPr>
        <w:t xml:space="preserve">extreme manifestations of </w:t>
      </w:r>
      <w:r w:rsidRPr="00087F3A">
        <w:rPr>
          <w:rStyle w:val="Emphasis"/>
        </w:rPr>
        <w:t xml:space="preserve">modern </w:t>
      </w:r>
      <w:r w:rsidRPr="00965345">
        <w:rPr>
          <w:rStyle w:val="Emphasis"/>
          <w:highlight w:val="yellow"/>
        </w:rPr>
        <w:t>exploitation</w:t>
      </w:r>
      <w:r w:rsidRPr="002239D4">
        <w:rPr>
          <w:rStyle w:val="StyleUnderline"/>
        </w:rPr>
        <w:t>.</w:t>
      </w:r>
    </w:p>
    <w:p w14:paraId="07182DA2" w14:textId="77777777" w:rsidR="00A82737" w:rsidRPr="002239D4" w:rsidRDefault="00A82737" w:rsidP="00A82737">
      <w:pPr>
        <w:rPr>
          <w:sz w:val="16"/>
        </w:rPr>
      </w:pPr>
      <w:r w:rsidRPr="002239D4">
        <w:rPr>
          <w:sz w:val="16"/>
        </w:rPr>
        <w:t xml:space="preserve">For present purposes, it is likewise crucial to recall that even </w:t>
      </w:r>
      <w:r w:rsidRPr="002239D4">
        <w:rPr>
          <w:rStyle w:val="StyleUnderline"/>
        </w:rPr>
        <w:t xml:space="preserve">for those who come to be </w:t>
      </w:r>
      <w:r w:rsidRPr="002239D4">
        <w:rPr>
          <w:rStyle w:val="Emphasis"/>
        </w:rPr>
        <w:t>racialised as Black</w:t>
      </w:r>
      <w:r w:rsidRPr="002239D4">
        <w:rPr>
          <w:rStyle w:val="StyleUnderline"/>
        </w:rPr>
        <w:t xml:space="preserve">, we must guard against naturalizing what has always and everywhere been an historically specific </w:t>
      </w:r>
      <w:r w:rsidRPr="002239D4">
        <w:rPr>
          <w:rStyle w:val="Emphasis"/>
        </w:rPr>
        <w:t>sociopolitical process</w:t>
      </w:r>
      <w:r w:rsidRPr="002239D4">
        <w:rPr>
          <w:rStyle w:val="StyleUnderline"/>
        </w:rPr>
        <w:t xml:space="preserve"> of </w:t>
      </w:r>
      <w:r w:rsidRPr="002239D4">
        <w:rPr>
          <w:rStyle w:val="Emphasis"/>
        </w:rPr>
        <w:t>producing</w:t>
      </w:r>
      <w:r w:rsidRPr="002239D4">
        <w:rPr>
          <w:rStyle w:val="StyleUnderline"/>
        </w:rPr>
        <w:t xml:space="preserve"> them as </w:t>
      </w:r>
      <w:r w:rsidRPr="002239D4">
        <w:rPr>
          <w:rStyle w:val="Emphasis"/>
        </w:rPr>
        <w:t>‘Black.’</w:t>
      </w:r>
      <w:r w:rsidRPr="002239D4">
        <w:rPr>
          <w:sz w:val="16"/>
        </w:rPr>
        <w:t xml:space="preserve"> In this regard, Stuart </w:t>
      </w:r>
      <w:r w:rsidRPr="00965345">
        <w:rPr>
          <w:rStyle w:val="StyleUnderline"/>
          <w:highlight w:val="yellow"/>
        </w:rPr>
        <w:t>Hall</w:t>
      </w:r>
      <w:r w:rsidRPr="002239D4">
        <w:rPr>
          <w:rStyle w:val="StyleUnderline"/>
        </w:rPr>
        <w:t xml:space="preserve">’s reflections on his experience </w:t>
      </w:r>
      <w:r w:rsidRPr="00965345">
        <w:rPr>
          <w:rStyle w:val="StyleUnderline"/>
          <w:highlight w:val="yellow"/>
        </w:rPr>
        <w:t>as a Black migrant</w:t>
      </w:r>
      <w:r w:rsidRPr="002239D4">
        <w:rPr>
          <w:rStyle w:val="StyleUnderline"/>
        </w:rPr>
        <w:t xml:space="preserve"> are quite poignant: ‘I’d </w:t>
      </w:r>
      <w:r w:rsidRPr="00965345">
        <w:rPr>
          <w:rStyle w:val="Emphasis"/>
          <w:highlight w:val="yellow"/>
        </w:rPr>
        <w:t>never called myself black</w:t>
      </w:r>
      <w:r w:rsidRPr="002239D4">
        <w:rPr>
          <w:rStyle w:val="StyleUnderline"/>
        </w:rPr>
        <w:t xml:space="preserve"> ever in my life…. So </w:t>
      </w:r>
      <w:r w:rsidRPr="00965345">
        <w:rPr>
          <w:rStyle w:val="StyleUnderline"/>
          <w:highlight w:val="yellow"/>
        </w:rPr>
        <w:t>it was a</w:t>
      </w:r>
      <w:r w:rsidRPr="002239D4">
        <w:rPr>
          <w:rStyle w:val="StyleUnderline"/>
        </w:rPr>
        <w:t xml:space="preserve"> discovery for me, a </w:t>
      </w:r>
      <w:r w:rsidRPr="00965345">
        <w:rPr>
          <w:rStyle w:val="Emphasis"/>
          <w:highlight w:val="yellow"/>
        </w:rPr>
        <w:t>rediscovery</w:t>
      </w:r>
      <w:r w:rsidRPr="002239D4">
        <w:rPr>
          <w:sz w:val="16"/>
        </w:rPr>
        <w:t xml:space="preserve"> [in Britain] of the Caribbean in new terms … and a rediscovery </w:t>
      </w:r>
      <w:r w:rsidRPr="00965345">
        <w:rPr>
          <w:rStyle w:val="StyleUnderline"/>
          <w:highlight w:val="yellow"/>
        </w:rPr>
        <w:t>of the black subject</w:t>
      </w:r>
      <w:r w:rsidRPr="002239D4">
        <w:rPr>
          <w:sz w:val="16"/>
        </w:rPr>
        <w:t xml:space="preserve">…. </w:t>
      </w:r>
      <w:r w:rsidRPr="002239D4">
        <w:rPr>
          <w:rStyle w:val="StyleUnderline"/>
        </w:rPr>
        <w:t xml:space="preserve">I didn’t choose that. </w:t>
      </w:r>
      <w:r w:rsidRPr="00965345">
        <w:rPr>
          <w:rStyle w:val="StyleUnderline"/>
          <w:highlight w:val="yellow"/>
        </w:rPr>
        <w:t xml:space="preserve">I had </w:t>
      </w:r>
      <w:r w:rsidRPr="00965345">
        <w:rPr>
          <w:rStyle w:val="Emphasis"/>
          <w:highlight w:val="yellow"/>
        </w:rPr>
        <w:t>no alternative</w:t>
      </w:r>
      <w:r w:rsidRPr="002239D4">
        <w:rPr>
          <w:sz w:val="16"/>
        </w:rPr>
        <w:t xml:space="preserve">.’[xciv] In other words, </w:t>
      </w:r>
      <w:r w:rsidRPr="002239D4">
        <w:rPr>
          <w:rStyle w:val="StyleUnderline"/>
        </w:rPr>
        <w:t>although the centuries-old racialisation of enslaved Africans</w:t>
      </w:r>
      <w:r w:rsidRPr="002239D4">
        <w:rPr>
          <w:sz w:val="16"/>
        </w:rPr>
        <w:t xml:space="preserve"> and their descendants in the New World </w:t>
      </w:r>
      <w:r w:rsidRPr="002239D4">
        <w:rPr>
          <w:rStyle w:val="StyleUnderline"/>
        </w:rPr>
        <w:t>was</w:t>
      </w:r>
      <w:r w:rsidRPr="002239D4">
        <w:rPr>
          <w:sz w:val="16"/>
        </w:rPr>
        <w:t xml:space="preserve"> indisputably </w:t>
      </w:r>
      <w:r w:rsidRPr="002239D4">
        <w:rPr>
          <w:rStyle w:val="StyleUnderline"/>
        </w:rPr>
        <w:t xml:space="preserve">a defining crucible for the global/colonial racial formation of Blackness, </w:t>
      </w:r>
      <w:r w:rsidRPr="00965345">
        <w:rPr>
          <w:rStyle w:val="StyleUnderline"/>
          <w:highlight w:val="yellow"/>
        </w:rPr>
        <w:t>it was</w:t>
      </w:r>
      <w:r w:rsidRPr="002239D4">
        <w:rPr>
          <w:sz w:val="16"/>
        </w:rPr>
        <w:t xml:space="preserve"> nonetheless </w:t>
      </w:r>
      <w:r w:rsidRPr="00965345">
        <w:rPr>
          <w:rStyle w:val="StyleUnderline"/>
          <w:highlight w:val="yellow"/>
        </w:rPr>
        <w:t xml:space="preserve">the </w:t>
      </w:r>
      <w:r w:rsidRPr="00965345">
        <w:rPr>
          <w:rStyle w:val="Emphasis"/>
          <w:highlight w:val="yellow"/>
        </w:rPr>
        <w:t>postcolonial migrant encounter</w:t>
      </w:r>
      <w:r w:rsidRPr="002239D4">
        <w:rPr>
          <w:rStyle w:val="StyleUnderline"/>
        </w:rPr>
        <w:t xml:space="preserve"> with Europe </w:t>
      </w:r>
      <w:r w:rsidRPr="00965345">
        <w:rPr>
          <w:rStyle w:val="StyleUnderline"/>
          <w:highlight w:val="yellow"/>
        </w:rPr>
        <w:t>that was</w:t>
      </w:r>
      <w:r w:rsidRPr="002239D4">
        <w:rPr>
          <w:sz w:val="16"/>
        </w:rPr>
        <w:t xml:space="preserve">, in Hall’s experience, </w:t>
      </w:r>
      <w:r w:rsidRPr="002239D4">
        <w:rPr>
          <w:rStyle w:val="StyleUnderline"/>
        </w:rPr>
        <w:t xml:space="preserve">tantamount to a migration into Blackness, </w:t>
      </w:r>
      <w:r w:rsidRPr="00965345">
        <w:rPr>
          <w:rStyle w:val="StyleUnderline"/>
          <w:highlight w:val="yellow"/>
        </w:rPr>
        <w:t xml:space="preserve">a </w:t>
      </w:r>
      <w:r w:rsidRPr="00965345">
        <w:rPr>
          <w:rStyle w:val="Emphasis"/>
          <w:highlight w:val="yellow"/>
        </w:rPr>
        <w:t>re-racialisation</w:t>
      </w:r>
      <w:r w:rsidRPr="002239D4">
        <w:rPr>
          <w:rStyle w:val="StyleUnderline"/>
        </w:rPr>
        <w:t xml:space="preserve">, a subordination and subjection that was </w:t>
      </w:r>
      <w:r w:rsidRPr="002239D4">
        <w:rPr>
          <w:rStyle w:val="Emphasis"/>
        </w:rPr>
        <w:t>inextricable</w:t>
      </w:r>
      <w:r w:rsidRPr="002239D4">
        <w:rPr>
          <w:rStyle w:val="StyleUnderline"/>
        </w:rPr>
        <w:t xml:space="preserve"> from the ongoing and unfinished business of </w:t>
      </w:r>
      <w:r w:rsidRPr="002239D4">
        <w:rPr>
          <w:rStyle w:val="Emphasis"/>
        </w:rPr>
        <w:t>(re-)producing racial distinctions and meanings</w:t>
      </w:r>
      <w:r w:rsidRPr="002239D4">
        <w:rPr>
          <w:sz w:val="16"/>
        </w:rPr>
        <w:t xml:space="preserve">. </w:t>
      </w:r>
      <w:r w:rsidRPr="002239D4">
        <w:rPr>
          <w:rStyle w:val="StyleUnderline"/>
        </w:rPr>
        <w:t>His migration</w:t>
      </w:r>
      <w:r w:rsidRPr="002239D4">
        <w:rPr>
          <w:sz w:val="16"/>
        </w:rPr>
        <w:t xml:space="preserve">, </w:t>
      </w:r>
      <w:r w:rsidRPr="002239D4">
        <w:rPr>
          <w:rStyle w:val="StyleUnderline"/>
        </w:rPr>
        <w:t>and</w:t>
      </w:r>
      <w:r w:rsidRPr="002239D4">
        <w:rPr>
          <w:sz w:val="16"/>
        </w:rPr>
        <w:t xml:space="preserve"> moreover, </w:t>
      </w:r>
      <w:r w:rsidRPr="00965345">
        <w:rPr>
          <w:rStyle w:val="StyleUnderline"/>
          <w:highlight w:val="yellow"/>
        </w:rPr>
        <w:t xml:space="preserve">his </w:t>
      </w:r>
      <w:r w:rsidRPr="00965345">
        <w:rPr>
          <w:rStyle w:val="Emphasis"/>
          <w:highlight w:val="yellow"/>
        </w:rPr>
        <w:t>migrant condition</w:t>
      </w:r>
      <w:r w:rsidRPr="002239D4">
        <w:rPr>
          <w:rStyle w:val="StyleUnderline"/>
        </w:rPr>
        <w:t xml:space="preserve">, </w:t>
      </w:r>
      <w:r w:rsidRPr="00965345">
        <w:rPr>
          <w:rStyle w:val="StyleUnderline"/>
          <w:highlight w:val="yellow"/>
        </w:rPr>
        <w:t>required</w:t>
      </w:r>
      <w:r w:rsidRPr="002239D4">
        <w:rPr>
          <w:rStyle w:val="StyleUnderline"/>
        </w:rPr>
        <w:t xml:space="preserve"> that </w:t>
      </w:r>
      <w:r w:rsidRPr="00965345">
        <w:rPr>
          <w:rStyle w:val="StyleUnderline"/>
          <w:highlight w:val="yellow"/>
        </w:rPr>
        <w:t>he be</w:t>
      </w:r>
      <w:r w:rsidRPr="002239D4">
        <w:rPr>
          <w:rStyle w:val="StyleUnderline"/>
        </w:rPr>
        <w:t xml:space="preserve"> </w:t>
      </w:r>
      <w:r w:rsidRPr="002239D4">
        <w:rPr>
          <w:rStyle w:val="Emphasis"/>
        </w:rPr>
        <w:t>socially and politically inscribed</w:t>
      </w:r>
      <w:r w:rsidRPr="002239D4">
        <w:rPr>
          <w:rStyle w:val="StyleUnderline"/>
        </w:rPr>
        <w:t>, and</w:t>
      </w:r>
      <w:r w:rsidRPr="002239D4">
        <w:rPr>
          <w:sz w:val="16"/>
        </w:rPr>
        <w:t xml:space="preserve"> thus </w:t>
      </w:r>
      <w:r w:rsidRPr="00965345">
        <w:rPr>
          <w:rStyle w:val="Emphasis"/>
          <w:highlight w:val="yellow"/>
        </w:rPr>
        <w:t>racially branded</w:t>
      </w:r>
      <w:r w:rsidRPr="002239D4">
        <w:rPr>
          <w:rStyle w:val="StyleUnderline"/>
        </w:rPr>
        <w:t xml:space="preserve"> — </w:t>
      </w:r>
      <w:r w:rsidRPr="00965345">
        <w:rPr>
          <w:rStyle w:val="Emphasis"/>
          <w:highlight w:val="yellow"/>
        </w:rPr>
        <w:t>as Black</w:t>
      </w:r>
      <w:r w:rsidRPr="002239D4">
        <w:rPr>
          <w:sz w:val="16"/>
        </w:rPr>
        <w:t>.</w:t>
      </w:r>
    </w:p>
    <w:p w14:paraId="459B593F" w14:textId="77777777" w:rsidR="00A82737" w:rsidRPr="002239D4" w:rsidRDefault="00A82737" w:rsidP="00A82737">
      <w:pPr>
        <w:rPr>
          <w:sz w:val="16"/>
        </w:rPr>
      </w:pPr>
      <w:r w:rsidRPr="002239D4">
        <w:rPr>
          <w:rStyle w:val="StyleUnderline"/>
        </w:rPr>
        <w:t>The ‘Blackness’ of racially subjugated migrants is</w:t>
      </w:r>
      <w:r w:rsidRPr="002239D4">
        <w:rPr>
          <w:sz w:val="16"/>
        </w:rPr>
        <w:t xml:space="preserve"> therefore </w:t>
      </w:r>
      <w:r w:rsidRPr="002239D4">
        <w:rPr>
          <w:rStyle w:val="StyleUnderline"/>
        </w:rPr>
        <w:t>always something</w:t>
      </w:r>
      <w:r w:rsidRPr="002239D4">
        <w:rPr>
          <w:sz w:val="16"/>
        </w:rPr>
        <w:t xml:space="preserve"> fundamentally </w:t>
      </w:r>
      <w:r w:rsidRPr="002239D4">
        <w:rPr>
          <w:rStyle w:val="StyleUnderline"/>
        </w:rPr>
        <w:t>new, to be continuously ‘discovered’ by migrants as they endure and confront the larger social forces working to produce them as racial objects and thereby also as (re-)racialised subjects, and</w:t>
      </w:r>
      <w:r w:rsidRPr="002239D4">
        <w:rPr>
          <w:sz w:val="16"/>
        </w:rPr>
        <w:t xml:space="preserve"> thus </w:t>
      </w:r>
      <w:r w:rsidRPr="002239D4">
        <w:rPr>
          <w:rStyle w:val="StyleUnderline"/>
        </w:rPr>
        <w:t>compelling them to ‘re-discover’ themselves racially</w:t>
      </w:r>
      <w:r w:rsidRPr="002239D4">
        <w:rPr>
          <w:sz w:val="16"/>
        </w:rPr>
        <w:t xml:space="preserve">. It is necessary, then, that we recognize the fundamentally racial character of migration within and throughout the world capitalist system,[xcv] while also underscoring the contemporary salience of the figures of migration and refugee movements for destabilizing, de-naturalizing, and de-essentializing yet again the pernicious persistence of encrusted and ossified racial nomenclatures. The persistently racial salience of migration is as indisputable as is the pivotal importance of migration in demonstrating the profoundly unstable and historically mutable character of race as an eminently social construction, implicated always in unresolved sociopolitical struggles over its meanings and lived consequentiality.[xcvi] Thus, </w:t>
      </w:r>
      <w:r w:rsidRPr="002239D4">
        <w:rPr>
          <w:rStyle w:val="StyleUnderline"/>
        </w:rPr>
        <w:t xml:space="preserve">it is </w:t>
      </w:r>
      <w:r w:rsidRPr="002239D4">
        <w:rPr>
          <w:rStyle w:val="Emphasis"/>
        </w:rPr>
        <w:t>productive</w:t>
      </w:r>
      <w:r w:rsidRPr="002239D4">
        <w:rPr>
          <w:sz w:val="16"/>
        </w:rPr>
        <w:t xml:space="preserve"> once more </w:t>
      </w:r>
      <w:r w:rsidRPr="002239D4">
        <w:rPr>
          <w:rStyle w:val="StyleUnderline"/>
        </w:rPr>
        <w:t xml:space="preserve">to </w:t>
      </w:r>
      <w:r w:rsidRPr="002239D4">
        <w:rPr>
          <w:rStyle w:val="Emphasis"/>
        </w:rPr>
        <w:t>insist</w:t>
      </w:r>
      <w:r w:rsidRPr="002239D4">
        <w:rPr>
          <w:rStyle w:val="StyleUnderline"/>
        </w:rPr>
        <w:t xml:space="preserve"> on a conception of </w:t>
      </w:r>
      <w:r w:rsidRPr="00965345">
        <w:rPr>
          <w:rStyle w:val="Emphasis"/>
          <w:highlight w:val="yellow"/>
        </w:rPr>
        <w:t>Blackness</w:t>
      </w:r>
      <w:r w:rsidRPr="002239D4">
        <w:rPr>
          <w:rStyle w:val="StyleUnderline"/>
        </w:rPr>
        <w:t xml:space="preserve"> that </w:t>
      </w:r>
      <w:r w:rsidRPr="00965345">
        <w:rPr>
          <w:rStyle w:val="Emphasis"/>
          <w:highlight w:val="yellow"/>
        </w:rPr>
        <w:t>exceeds</w:t>
      </w:r>
      <w:r w:rsidRPr="00965345">
        <w:rPr>
          <w:rStyle w:val="StyleUnderline"/>
          <w:highlight w:val="yellow"/>
        </w:rPr>
        <w:t xml:space="preserve"> the </w:t>
      </w:r>
      <w:r w:rsidRPr="00965345">
        <w:rPr>
          <w:rStyle w:val="Emphasis"/>
          <w:highlight w:val="yellow"/>
        </w:rPr>
        <w:t>constrictions</w:t>
      </w:r>
      <w:r w:rsidRPr="00965345">
        <w:rPr>
          <w:rStyle w:val="StyleUnderline"/>
          <w:highlight w:val="yellow"/>
        </w:rPr>
        <w:t xml:space="preserve"> of</w:t>
      </w:r>
      <w:r w:rsidRPr="002239D4">
        <w:rPr>
          <w:rStyle w:val="StyleUnderline"/>
        </w:rPr>
        <w:t xml:space="preserve"> the more </w:t>
      </w:r>
      <w:r w:rsidRPr="00087F3A">
        <w:rPr>
          <w:rStyle w:val="Emphasis"/>
        </w:rPr>
        <w:t>rigid</w:t>
      </w:r>
      <w:r w:rsidRPr="002239D4">
        <w:rPr>
          <w:rStyle w:val="Emphasis"/>
        </w:rPr>
        <w:t xml:space="preserve"> and conventional </w:t>
      </w:r>
      <w:r w:rsidRPr="00965345">
        <w:rPr>
          <w:rStyle w:val="Emphasis"/>
          <w:highlight w:val="yellow"/>
        </w:rPr>
        <w:t>racial codifications</w:t>
      </w:r>
      <w:r w:rsidRPr="00965345">
        <w:rPr>
          <w:rStyle w:val="StyleUnderline"/>
          <w:highlight w:val="yellow"/>
        </w:rPr>
        <w:t xml:space="preserve"> that have been</w:t>
      </w:r>
      <w:r w:rsidRPr="002239D4">
        <w:rPr>
          <w:rStyle w:val="StyleUnderline"/>
        </w:rPr>
        <w:t xml:space="preserve"> </w:t>
      </w:r>
      <w:r w:rsidRPr="002239D4">
        <w:rPr>
          <w:rStyle w:val="Emphasis"/>
        </w:rPr>
        <w:t xml:space="preserve">generated and </w:t>
      </w:r>
      <w:r w:rsidRPr="00965345">
        <w:rPr>
          <w:rStyle w:val="Emphasis"/>
          <w:highlight w:val="yellow"/>
        </w:rPr>
        <w:t>sedimented historically</w:t>
      </w:r>
      <w:r w:rsidRPr="002239D4">
        <w:rPr>
          <w:sz w:val="16"/>
        </w:rPr>
        <w:t>.</w:t>
      </w:r>
    </w:p>
    <w:p w14:paraId="73BBA4F8" w14:textId="77777777" w:rsidR="00A82737" w:rsidRPr="002239D4" w:rsidRDefault="00A82737" w:rsidP="00A82737">
      <w:pPr>
        <w:rPr>
          <w:sz w:val="16"/>
        </w:rPr>
      </w:pPr>
      <w:r w:rsidRPr="00965345">
        <w:rPr>
          <w:rStyle w:val="StyleUnderline"/>
          <w:highlight w:val="yellow"/>
        </w:rPr>
        <w:t>The historical production of Blackness</w:t>
      </w:r>
      <w:r w:rsidRPr="002239D4">
        <w:rPr>
          <w:sz w:val="16"/>
        </w:rPr>
        <w:t xml:space="preserve"> (and thereby, also of whiteness) </w:t>
      </w:r>
      <w:r w:rsidRPr="00965345">
        <w:rPr>
          <w:rStyle w:val="StyleUnderline"/>
          <w:highlight w:val="yellow"/>
        </w:rPr>
        <w:t>required</w:t>
      </w:r>
      <w:r w:rsidRPr="002239D4">
        <w:rPr>
          <w:rStyle w:val="StyleUnderline"/>
        </w:rPr>
        <w:t xml:space="preserve"> the </w:t>
      </w:r>
      <w:r w:rsidRPr="00687CC0">
        <w:rPr>
          <w:rStyle w:val="Emphasis"/>
        </w:rPr>
        <w:t>literal branding</w:t>
      </w:r>
      <w:r w:rsidRPr="00687CC0">
        <w:rPr>
          <w:rStyle w:val="StyleUnderline"/>
        </w:rPr>
        <w:t xml:space="preserve"> of the flesh of</w:t>
      </w:r>
      <w:r w:rsidRPr="002239D4">
        <w:rPr>
          <w:rStyle w:val="StyleUnderline"/>
        </w:rPr>
        <w:t xml:space="preserve"> enslaved Africans and their descendants across the Americas</w:t>
      </w:r>
      <w:r w:rsidRPr="002239D4">
        <w:rPr>
          <w:sz w:val="16"/>
        </w:rPr>
        <w:t xml:space="preserve">. Furthermore, </w:t>
      </w:r>
      <w:r w:rsidRPr="002239D4">
        <w:rPr>
          <w:rStyle w:val="StyleUnderline"/>
        </w:rPr>
        <w:t>racialisation</w:t>
      </w:r>
      <w:r w:rsidRPr="002239D4">
        <w:rPr>
          <w:sz w:val="16"/>
        </w:rPr>
        <w:t xml:space="preserve"> itself </w:t>
      </w:r>
      <w:r w:rsidRPr="002239D4">
        <w:rPr>
          <w:rStyle w:val="StyleUnderline"/>
        </w:rPr>
        <w:t xml:space="preserve">has operated as </w:t>
      </w:r>
      <w:r w:rsidRPr="00087F3A">
        <w:rPr>
          <w:rStyle w:val="StyleUnderline"/>
        </w:rPr>
        <w:t>a</w:t>
      </w:r>
      <w:r w:rsidRPr="002239D4">
        <w:rPr>
          <w:rStyle w:val="StyleUnderline"/>
        </w:rPr>
        <w:t xml:space="preserve"> kind of </w:t>
      </w:r>
      <w:r w:rsidRPr="00965345">
        <w:rPr>
          <w:rStyle w:val="Emphasis"/>
          <w:highlight w:val="yellow"/>
        </w:rPr>
        <w:t>sociopolitical branding</w:t>
      </w:r>
      <w:r w:rsidRPr="002239D4">
        <w:rPr>
          <w:sz w:val="16"/>
        </w:rPr>
        <w:t xml:space="preserve">. Such </w:t>
      </w:r>
      <w:r w:rsidRPr="002239D4">
        <w:rPr>
          <w:rStyle w:val="StyleUnderline"/>
        </w:rPr>
        <w:t xml:space="preserve">sociopolitical </w:t>
      </w:r>
      <w:r w:rsidRPr="00687CC0">
        <w:rPr>
          <w:rStyle w:val="StyleUnderline"/>
        </w:rPr>
        <w:t>processes of branding</w:t>
      </w:r>
      <w:r w:rsidRPr="00687CC0">
        <w:rPr>
          <w:sz w:val="16"/>
        </w:rPr>
        <w:t xml:space="preserve"> have always </w:t>
      </w:r>
      <w:r w:rsidRPr="00687CC0">
        <w:rPr>
          <w:rStyle w:val="StyleUnderline"/>
        </w:rPr>
        <w:t xml:space="preserve">required </w:t>
      </w:r>
      <w:r w:rsidRPr="00687CC0">
        <w:rPr>
          <w:rStyle w:val="Emphasis"/>
        </w:rPr>
        <w:t>multifarious and reiterative operations</w:t>
      </w:r>
      <w:r w:rsidRPr="00687CC0">
        <w:rPr>
          <w:rStyle w:val="StyleUnderline"/>
        </w:rPr>
        <w:t>, including</w:t>
      </w:r>
      <w:r w:rsidRPr="00687CC0">
        <w:rPr>
          <w:sz w:val="16"/>
        </w:rPr>
        <w:t xml:space="preserve"> of course tho</w:t>
      </w:r>
      <w:r w:rsidRPr="002239D4">
        <w:rPr>
          <w:sz w:val="16"/>
        </w:rPr>
        <w:t xml:space="preserve">se of </w:t>
      </w:r>
      <w:r w:rsidRPr="002239D4">
        <w:rPr>
          <w:rStyle w:val="StyleUnderline"/>
        </w:rPr>
        <w:t xml:space="preserve">the law, </w:t>
      </w:r>
      <w:r w:rsidRPr="00965345">
        <w:rPr>
          <w:rStyle w:val="StyleUnderline"/>
          <w:highlight w:val="yellow"/>
        </w:rPr>
        <w:t>to</w:t>
      </w:r>
      <w:r w:rsidRPr="002239D4">
        <w:rPr>
          <w:rStyle w:val="StyleUnderline"/>
        </w:rPr>
        <w:t xml:space="preserve"> truly accomplish the task of allocating and resolutely attaching sociopolitical categories of difference to diverse varieties of human persons</w:t>
      </w:r>
      <w:r w:rsidRPr="002239D4">
        <w:rPr>
          <w:sz w:val="16"/>
        </w:rPr>
        <w:t xml:space="preserve">, and </w:t>
      </w:r>
      <w:r w:rsidRPr="002239D4">
        <w:rPr>
          <w:rStyle w:val="StyleUnderline"/>
        </w:rPr>
        <w:t xml:space="preserve">thus </w:t>
      </w:r>
      <w:r w:rsidRPr="00965345">
        <w:rPr>
          <w:rStyle w:val="StyleUnderline"/>
          <w:highlight w:val="yellow"/>
        </w:rPr>
        <w:t>sear</w:t>
      </w:r>
      <w:r w:rsidRPr="002239D4">
        <w:rPr>
          <w:rStyle w:val="StyleUnderline"/>
        </w:rPr>
        <w:t xml:space="preserve">ing their </w:t>
      </w:r>
      <w:r w:rsidRPr="002239D4">
        <w:rPr>
          <w:rStyle w:val="Emphasis"/>
        </w:rPr>
        <w:t xml:space="preserve">racialised </w:t>
      </w:r>
      <w:r w:rsidRPr="00965345">
        <w:rPr>
          <w:rStyle w:val="Emphasis"/>
          <w:highlight w:val="yellow"/>
        </w:rPr>
        <w:t>designations</w:t>
      </w:r>
      <w:r w:rsidRPr="00965345">
        <w:rPr>
          <w:rStyle w:val="StyleUnderline"/>
          <w:highlight w:val="yellow"/>
        </w:rPr>
        <w:t xml:space="preserve"> onto</w:t>
      </w:r>
      <w:r w:rsidRPr="002239D4">
        <w:rPr>
          <w:rStyle w:val="StyleUnderline"/>
        </w:rPr>
        <w:t xml:space="preserve"> their </w:t>
      </w:r>
      <w:r w:rsidRPr="00965345">
        <w:rPr>
          <w:rStyle w:val="StyleUnderline"/>
          <w:highlight w:val="yellow"/>
        </w:rPr>
        <w:t>bodies</w:t>
      </w:r>
      <w:r w:rsidRPr="002239D4">
        <w:rPr>
          <w:rStyle w:val="StyleUnderline"/>
        </w:rPr>
        <w:t xml:space="preserve"> and identities</w:t>
      </w:r>
      <w:r w:rsidRPr="002239D4">
        <w:rPr>
          <w:sz w:val="16"/>
        </w:rPr>
        <w:t xml:space="preserve">. Analogously, </w:t>
      </w:r>
      <w:r w:rsidRPr="002239D4">
        <w:rPr>
          <w:rStyle w:val="StyleUnderline"/>
        </w:rPr>
        <w:t>we may begin to comprehend how other</w:t>
      </w:r>
      <w:r w:rsidRPr="002239D4">
        <w:rPr>
          <w:sz w:val="16"/>
        </w:rPr>
        <w:t xml:space="preserve"> (ostensibly non-racial or race-neutral) </w:t>
      </w:r>
      <w:r w:rsidRPr="002239D4">
        <w:rPr>
          <w:rStyle w:val="StyleUnderline"/>
        </w:rPr>
        <w:t>forms of sociopolitical categorisation and regimentation, such as</w:t>
      </w:r>
      <w:r w:rsidRPr="002239D4">
        <w:rPr>
          <w:sz w:val="16"/>
        </w:rPr>
        <w:t xml:space="preserve"> ostensibly </w:t>
      </w:r>
      <w:r w:rsidRPr="002239D4">
        <w:rPr>
          <w:rStyle w:val="Emphasis"/>
        </w:rPr>
        <w:t>‘national’ differences</w:t>
      </w:r>
      <w:r w:rsidRPr="002239D4">
        <w:rPr>
          <w:rStyle w:val="StyleUnderline"/>
        </w:rPr>
        <w:t xml:space="preserve"> come to operate as effectively </w:t>
      </w:r>
      <w:r w:rsidRPr="002239D4">
        <w:rPr>
          <w:rStyle w:val="Emphasis"/>
        </w:rPr>
        <w:t>racial categories of difference</w:t>
      </w:r>
      <w:r w:rsidRPr="002239D4">
        <w:rPr>
          <w:rStyle w:val="StyleUnderline"/>
        </w:rPr>
        <w:t>, and how generic figures of ‘foreignness,’ or</w:t>
      </w:r>
      <w:r w:rsidRPr="002239D4">
        <w:rPr>
          <w:sz w:val="16"/>
        </w:rPr>
        <w:t xml:space="preserve"> indeed </w:t>
      </w:r>
      <w:r w:rsidRPr="002239D4">
        <w:rPr>
          <w:rStyle w:val="StyleUnderline"/>
        </w:rPr>
        <w:t xml:space="preserve">the durable designation of particular categories of </w:t>
      </w:r>
      <w:r w:rsidRPr="00965345">
        <w:rPr>
          <w:rStyle w:val="Emphasis"/>
          <w:highlight w:val="yellow"/>
        </w:rPr>
        <w:t>migrants as ‘illegal,’</w:t>
      </w:r>
      <w:r w:rsidRPr="00965345">
        <w:rPr>
          <w:rStyle w:val="StyleUnderline"/>
          <w:highlight w:val="yellow"/>
        </w:rPr>
        <w:t xml:space="preserve"> also bear</w:t>
      </w:r>
      <w:r w:rsidRPr="002239D4">
        <w:rPr>
          <w:rStyle w:val="StyleUnderline"/>
        </w:rPr>
        <w:t xml:space="preserve"> a compelling </w:t>
      </w:r>
      <w:r w:rsidRPr="00087F3A">
        <w:rPr>
          <w:rStyle w:val="Emphasis"/>
        </w:rPr>
        <w:t>resemblance</w:t>
      </w:r>
      <w:r w:rsidRPr="00087F3A">
        <w:rPr>
          <w:rStyle w:val="StyleUnderline"/>
        </w:rPr>
        <w:t xml:space="preserve"> to </w:t>
      </w:r>
      <w:r w:rsidRPr="00965345">
        <w:rPr>
          <w:rStyle w:val="Emphasis"/>
          <w:highlight w:val="yellow"/>
        </w:rPr>
        <w:t>branding</w:t>
      </w:r>
      <w:r w:rsidRPr="002239D4">
        <w:rPr>
          <w:sz w:val="16"/>
        </w:rPr>
        <w:t xml:space="preserve">. Without effacing the irreducible historical specificity of Marx’s discussion of modern slavery, it has indeed become increasingly common today, given our global postcolonial condition, that </w:t>
      </w:r>
      <w:r w:rsidRPr="002239D4">
        <w:rPr>
          <w:rStyle w:val="StyleUnderline"/>
        </w:rPr>
        <w:t>labour ‘in a black skin’ presents itself also in a ‘foreign’ costume</w:t>
      </w:r>
      <w:r w:rsidRPr="002239D4">
        <w:rPr>
          <w:sz w:val="16"/>
        </w:rPr>
        <w:t>.</w:t>
      </w:r>
    </w:p>
    <w:p w14:paraId="00B4AB32" w14:textId="77777777" w:rsidR="00A82737" w:rsidRPr="002239D4" w:rsidRDefault="00A82737" w:rsidP="00A82737">
      <w:pPr>
        <w:rPr>
          <w:sz w:val="16"/>
        </w:rPr>
      </w:pPr>
      <w:r w:rsidRPr="002239D4">
        <w:rPr>
          <w:sz w:val="16"/>
        </w:rPr>
        <w:t xml:space="preserve">The </w:t>
      </w:r>
      <w:r w:rsidRPr="002239D4">
        <w:rPr>
          <w:rStyle w:val="StyleUnderline"/>
        </w:rPr>
        <w:t>putative ‘illegality’</w:t>
      </w:r>
      <w:r w:rsidRPr="002239D4">
        <w:rPr>
          <w:sz w:val="16"/>
        </w:rPr>
        <w:t xml:space="preserve"> of migrants or so-called ‘asylum-seekers’ (itself a derisive term predicated on suspicion) </w:t>
      </w:r>
      <w:r w:rsidRPr="002239D4">
        <w:rPr>
          <w:rStyle w:val="StyleUnderline"/>
        </w:rPr>
        <w:t>has become the single most prominent ‘problem’ for immigration and asylum law and policy on a global scale during recent decades</w:t>
      </w:r>
      <w:r w:rsidRPr="002239D4">
        <w:rPr>
          <w:sz w:val="16"/>
        </w:rPr>
        <w:t xml:space="preserve">. </w:t>
      </w:r>
      <w:r w:rsidRPr="00965345">
        <w:rPr>
          <w:rStyle w:val="StyleUnderline"/>
          <w:highlight w:val="yellow"/>
        </w:rPr>
        <w:t xml:space="preserve">Seldom does </w:t>
      </w:r>
      <w:r w:rsidRPr="00965345">
        <w:rPr>
          <w:rStyle w:val="Emphasis"/>
          <w:highlight w:val="yellow"/>
        </w:rPr>
        <w:t>public debate</w:t>
      </w:r>
      <w:r w:rsidRPr="00965345">
        <w:rPr>
          <w:rStyle w:val="StyleUnderline"/>
          <w:highlight w:val="yellow"/>
        </w:rPr>
        <w:t xml:space="preserve"> consider</w:t>
      </w:r>
      <w:r w:rsidRPr="002239D4">
        <w:rPr>
          <w:rStyle w:val="StyleUnderline"/>
        </w:rPr>
        <w:t xml:space="preserve"> precisely where and </w:t>
      </w:r>
      <w:r w:rsidRPr="00965345">
        <w:rPr>
          <w:rStyle w:val="StyleUnderline"/>
          <w:highlight w:val="yellow"/>
        </w:rPr>
        <w:t>how</w:t>
      </w:r>
      <w:r w:rsidRPr="002239D4">
        <w:rPr>
          <w:rStyle w:val="StyleUnderline"/>
        </w:rPr>
        <w:t xml:space="preserve"> this </w:t>
      </w:r>
      <w:r w:rsidRPr="00965345">
        <w:rPr>
          <w:rStyle w:val="StyleUnderline"/>
          <w:highlight w:val="yellow"/>
        </w:rPr>
        <w:t>‘illegality’ came into being</w:t>
      </w:r>
      <w:r w:rsidRPr="002239D4">
        <w:rPr>
          <w:sz w:val="16"/>
        </w:rPr>
        <w:t xml:space="preserve">, however. Nonetheless, </w:t>
      </w:r>
      <w:r w:rsidRPr="002239D4">
        <w:rPr>
          <w:rStyle w:val="Emphasis"/>
        </w:rPr>
        <w:t xml:space="preserve">migrant and </w:t>
      </w:r>
      <w:r w:rsidRPr="00687CC0">
        <w:rPr>
          <w:rStyle w:val="Emphasis"/>
        </w:rPr>
        <w:t>refugee ‘illegality’</w:t>
      </w:r>
      <w:r w:rsidRPr="00687CC0">
        <w:rPr>
          <w:rStyle w:val="StyleUnderline"/>
        </w:rPr>
        <w:t xml:space="preserve"> always has a </w:t>
      </w:r>
      <w:r w:rsidRPr="00687CC0">
        <w:rPr>
          <w:rStyle w:val="Emphasis"/>
        </w:rPr>
        <w:t>history</w:t>
      </w:r>
      <w:r w:rsidRPr="00687CC0">
        <w:rPr>
          <w:rStyle w:val="StyleUnderline"/>
        </w:rPr>
        <w:t xml:space="preserve"> within each particular </w:t>
      </w:r>
      <w:r w:rsidRPr="00687CC0">
        <w:rPr>
          <w:rStyle w:val="Emphasis"/>
        </w:rPr>
        <w:t>juridical and border enforcement</w:t>
      </w:r>
      <w:r w:rsidRPr="00687CC0">
        <w:rPr>
          <w:rStyle w:val="StyleUnderline"/>
        </w:rPr>
        <w:t xml:space="preserve"> context</w:t>
      </w:r>
      <w:r w:rsidRPr="00687CC0">
        <w:rPr>
          <w:sz w:val="16"/>
        </w:rPr>
        <w:t xml:space="preserve">. </w:t>
      </w:r>
      <w:r w:rsidRPr="00687CC0">
        <w:rPr>
          <w:rStyle w:val="StyleUnderline"/>
        </w:rPr>
        <w:t>One</w:t>
      </w:r>
      <w:r w:rsidRPr="00687CC0">
        <w:rPr>
          <w:sz w:val="16"/>
        </w:rPr>
        <w:t xml:space="preserve"> of the</w:t>
      </w:r>
      <w:r w:rsidRPr="002239D4">
        <w:rPr>
          <w:sz w:val="16"/>
        </w:rPr>
        <w:t xml:space="preserve"> </w:t>
      </w:r>
      <w:r w:rsidRPr="002239D4">
        <w:rPr>
          <w:rStyle w:val="StyleUnderline"/>
        </w:rPr>
        <w:t xml:space="preserve">central hypotheses of a critical analysis of what I call </w:t>
      </w:r>
      <w:r w:rsidRPr="00965345">
        <w:rPr>
          <w:rStyle w:val="StyleUnderline"/>
          <w:highlight w:val="yellow"/>
        </w:rPr>
        <w:t xml:space="preserve">the </w:t>
      </w:r>
      <w:r w:rsidRPr="00965345">
        <w:rPr>
          <w:rStyle w:val="Emphasis"/>
          <w:highlight w:val="yellow"/>
        </w:rPr>
        <w:t>legal production of migrant ‘illegality’</w:t>
      </w:r>
      <w:r w:rsidRPr="002239D4">
        <w:rPr>
          <w:sz w:val="16"/>
        </w:rPr>
        <w:t xml:space="preserve">[xcvii] </w:t>
      </w:r>
      <w:r w:rsidRPr="002239D4">
        <w:rPr>
          <w:rStyle w:val="StyleUnderline"/>
        </w:rPr>
        <w:t xml:space="preserve">has been to </w:t>
      </w:r>
      <w:r w:rsidRPr="00965345">
        <w:rPr>
          <w:rStyle w:val="StyleUnderline"/>
          <w:highlight w:val="yellow"/>
        </w:rPr>
        <w:t xml:space="preserve">recognize that a </w:t>
      </w:r>
      <w:r w:rsidRPr="00965345">
        <w:rPr>
          <w:rStyle w:val="Emphasis"/>
          <w:highlight w:val="yellow"/>
        </w:rPr>
        <w:t>spectacle</w:t>
      </w:r>
      <w:r w:rsidRPr="00965345">
        <w:rPr>
          <w:rStyle w:val="StyleUnderline"/>
          <w:highlight w:val="yellow"/>
        </w:rPr>
        <w:t xml:space="preserve"> of </w:t>
      </w:r>
      <w:r w:rsidRPr="00965345">
        <w:rPr>
          <w:rStyle w:val="Emphasis"/>
          <w:highlight w:val="yellow"/>
        </w:rPr>
        <w:t>border policing</w:t>
      </w:r>
      <w:r w:rsidRPr="002239D4">
        <w:rPr>
          <w:sz w:val="16"/>
        </w:rPr>
        <w:t xml:space="preserve"> in fact </w:t>
      </w:r>
      <w:r w:rsidRPr="002239D4">
        <w:rPr>
          <w:rStyle w:val="StyleUnderline"/>
        </w:rPr>
        <w:t xml:space="preserve">systematically distracts us from discerning how migrant and refugee </w:t>
      </w:r>
      <w:r w:rsidRPr="002239D4">
        <w:rPr>
          <w:rStyle w:val="Emphasis"/>
        </w:rPr>
        <w:t>‘illegality’</w:t>
      </w:r>
      <w:r w:rsidRPr="002239D4">
        <w:rPr>
          <w:rStyle w:val="StyleUnderline"/>
        </w:rPr>
        <w:t xml:space="preserve"> </w:t>
      </w:r>
      <w:r w:rsidRPr="00965345">
        <w:rPr>
          <w:rStyle w:val="StyleUnderline"/>
          <w:highlight w:val="yellow"/>
        </w:rPr>
        <w:t>is</w:t>
      </w:r>
      <w:r w:rsidRPr="002239D4">
        <w:rPr>
          <w:rStyle w:val="StyleUnderline"/>
        </w:rPr>
        <w:t xml:space="preserve"> truly </w:t>
      </w:r>
      <w:r w:rsidRPr="00965345">
        <w:rPr>
          <w:rStyle w:val="Emphasis"/>
          <w:highlight w:val="yellow"/>
        </w:rPr>
        <w:t>generated</w:t>
      </w:r>
      <w:r w:rsidRPr="002239D4">
        <w:rPr>
          <w:rStyle w:val="Emphasis"/>
        </w:rPr>
        <w:t xml:space="preserve"> elsewhere</w:t>
      </w:r>
      <w:r w:rsidRPr="002239D4">
        <w:rPr>
          <w:rStyle w:val="StyleUnderline"/>
        </w:rPr>
        <w:t xml:space="preserve">, </w:t>
      </w:r>
      <w:r w:rsidRPr="00965345">
        <w:rPr>
          <w:rStyle w:val="StyleUnderline"/>
          <w:highlight w:val="yellow"/>
        </w:rPr>
        <w:t>through</w:t>
      </w:r>
      <w:r w:rsidRPr="002239D4">
        <w:rPr>
          <w:rStyle w:val="StyleUnderline"/>
        </w:rPr>
        <w:t xml:space="preserve"> </w:t>
      </w:r>
      <w:r w:rsidRPr="002239D4">
        <w:rPr>
          <w:rStyle w:val="Emphasis"/>
        </w:rPr>
        <w:t xml:space="preserve">law and </w:t>
      </w:r>
      <w:r w:rsidRPr="00965345">
        <w:rPr>
          <w:rStyle w:val="Emphasis"/>
          <w:highlight w:val="yellow"/>
        </w:rPr>
        <w:t>policy</w:t>
      </w:r>
      <w:r w:rsidRPr="002239D4">
        <w:rPr>
          <w:rStyle w:val="StyleUnderline"/>
        </w:rPr>
        <w:t xml:space="preserve"> formulated and promulgated at a great remove </w:t>
      </w:r>
      <w:r w:rsidRPr="00687CC0">
        <w:rPr>
          <w:rStyle w:val="StyleUnderline"/>
        </w:rPr>
        <w:t xml:space="preserve">from the actual </w:t>
      </w:r>
      <w:r w:rsidRPr="00687CC0">
        <w:rPr>
          <w:rStyle w:val="Emphasis"/>
        </w:rPr>
        <w:t>physical/territorial borders of states</w:t>
      </w:r>
      <w:r w:rsidRPr="00687CC0">
        <w:rPr>
          <w:sz w:val="16"/>
        </w:rPr>
        <w:t xml:space="preserve">.[xcviii] Indeed, </w:t>
      </w:r>
      <w:r w:rsidRPr="00687CC0">
        <w:rPr>
          <w:rStyle w:val="StyleUnderline"/>
        </w:rPr>
        <w:t xml:space="preserve">it is </w:t>
      </w:r>
      <w:r w:rsidRPr="00687CC0">
        <w:rPr>
          <w:rStyle w:val="Emphasis"/>
        </w:rPr>
        <w:t>the law</w:t>
      </w:r>
      <w:r w:rsidRPr="00687CC0">
        <w:rPr>
          <w:rStyle w:val="StyleUnderline"/>
        </w:rPr>
        <w:t xml:space="preserve"> that </w:t>
      </w:r>
      <w:r w:rsidRPr="00687CC0">
        <w:rPr>
          <w:rStyle w:val="Emphasis"/>
        </w:rPr>
        <w:t>brands</w:t>
      </w:r>
      <w:r w:rsidRPr="00687CC0">
        <w:rPr>
          <w:rStyle w:val="StyleUnderline"/>
        </w:rPr>
        <w:t xml:space="preserve"> particular migrations and categories of </w:t>
      </w:r>
      <w:r w:rsidRPr="00687CC0">
        <w:rPr>
          <w:rStyle w:val="Emphasis"/>
        </w:rPr>
        <w:t>migrants as ‘illegal.’</w:t>
      </w:r>
      <w:r w:rsidRPr="00687CC0">
        <w:rPr>
          <w:sz w:val="16"/>
        </w:rPr>
        <w:t xml:space="preserve"> </w:t>
      </w:r>
      <w:r w:rsidRPr="00687CC0">
        <w:rPr>
          <w:rStyle w:val="Emphasis"/>
        </w:rPr>
        <w:t>Migrant illegalisation is a process of sociopolitical branding</w:t>
      </w:r>
      <w:r w:rsidRPr="00687CC0">
        <w:rPr>
          <w:sz w:val="16"/>
        </w:rPr>
        <w:t>.</w:t>
      </w:r>
    </w:p>
    <w:p w14:paraId="2E183C43" w14:textId="77777777" w:rsidR="00A82737" w:rsidRPr="002239D4" w:rsidRDefault="00A82737" w:rsidP="00A82737"/>
    <w:p w14:paraId="72CC986D" w14:textId="77777777" w:rsidR="00A82737" w:rsidRPr="002239D4" w:rsidRDefault="00A82737" w:rsidP="00A82737">
      <w:pPr>
        <w:pStyle w:val="Heading4"/>
      </w:pPr>
      <w:r w:rsidRPr="002239D4">
        <w:t xml:space="preserve">The resolution </w:t>
      </w:r>
      <w:r w:rsidRPr="002239D4">
        <w:rPr>
          <w:u w:val="single"/>
        </w:rPr>
        <w:t>manufactures</w:t>
      </w:r>
      <w:r w:rsidRPr="002239D4">
        <w:t xml:space="preserve"> a monoracial “worker” under </w:t>
      </w:r>
      <w:r>
        <w:t>post-racial</w:t>
      </w:r>
      <w:r w:rsidRPr="002239D4">
        <w:t xml:space="preserve"> hegemony while migration </w:t>
      </w:r>
      <w:r w:rsidRPr="002239D4">
        <w:rPr>
          <w:u w:val="single"/>
        </w:rPr>
        <w:t>saturates</w:t>
      </w:r>
      <w:r w:rsidRPr="002239D4">
        <w:t xml:space="preserve"> U.S. labor. </w:t>
      </w:r>
      <w:r w:rsidRPr="002239D4">
        <w:rPr>
          <w:i/>
          <w:iCs w:val="0"/>
        </w:rPr>
        <w:t>Hoffman Plastics</w:t>
      </w:r>
      <w:r w:rsidRPr="002239D4">
        <w:t xml:space="preserve"> is the </w:t>
      </w:r>
      <w:r w:rsidRPr="002239D4">
        <w:rPr>
          <w:u w:val="single"/>
        </w:rPr>
        <w:t>doctrinal tell</w:t>
      </w:r>
      <w:r w:rsidRPr="002239D4">
        <w:t xml:space="preserve">---selective inclusion </w:t>
      </w:r>
      <w:r w:rsidRPr="002239D4">
        <w:rPr>
          <w:u w:val="single"/>
        </w:rPr>
        <w:t>brands</w:t>
      </w:r>
      <w:r w:rsidRPr="002239D4">
        <w:t xml:space="preserve"> the racialized subject into recognition </w:t>
      </w:r>
      <w:r w:rsidRPr="002239D4">
        <w:rPr>
          <w:u w:val="single"/>
        </w:rPr>
        <w:t>without</w:t>
      </w:r>
      <w:r w:rsidRPr="002239D4">
        <w:t xml:space="preserve"> enforceability. Normative pragmatism, “feasible” NLRA adjustments, and sectoral bargaining discourse </w:t>
      </w:r>
      <w:r w:rsidRPr="002239D4">
        <w:rPr>
          <w:u w:val="single"/>
        </w:rPr>
        <w:t>stabilize</w:t>
      </w:r>
      <w:r w:rsidRPr="002239D4">
        <w:t xml:space="preserve"> that figure and </w:t>
      </w:r>
      <w:r w:rsidRPr="002239D4">
        <w:rPr>
          <w:u w:val="single"/>
        </w:rPr>
        <w:t>translate</w:t>
      </w:r>
      <w:r w:rsidRPr="002239D4">
        <w:t xml:space="preserve"> migration into </w:t>
      </w:r>
      <w:r w:rsidRPr="002239D4">
        <w:rPr>
          <w:u w:val="single"/>
        </w:rPr>
        <w:t>perpetual</w:t>
      </w:r>
      <w:r w:rsidRPr="002239D4">
        <w:t xml:space="preserve"> labor subordination.</w:t>
      </w:r>
    </w:p>
    <w:p w14:paraId="2E007AE2" w14:textId="77777777" w:rsidR="00A82737" w:rsidRPr="002239D4" w:rsidRDefault="00A82737" w:rsidP="00A82737">
      <w:r w:rsidRPr="002239D4">
        <w:t xml:space="preserve">Rebecca </w:t>
      </w:r>
      <w:r w:rsidRPr="002239D4">
        <w:rPr>
          <w:rStyle w:val="Style13ptBold"/>
        </w:rPr>
        <w:t>Romo et al. 24</w:t>
      </w:r>
      <w:r w:rsidRPr="002239D4">
        <w:t xml:space="preserve">, Romo; Professor of Philosophy and Social Sciences at Santa Monica College, G. Reginald Daniel; Professor of Sociology at the University of California, Santa Barbara, J Sterphone; Visiting Assistant Professor of Sociology in the Society and Politics Department at Wheaton College in Massachusetts, 2024, </w:t>
      </w:r>
      <w:r w:rsidRPr="002239D4">
        <w:rPr>
          <w:i/>
          <w:iCs/>
        </w:rPr>
        <w:t>Between Black and Brown: Blaxicans and Multiraciality in Comparative Historical Perspective</w:t>
      </w:r>
      <w:r w:rsidRPr="002239D4">
        <w:t>, “Conclusion: Bridging the Borderlands,” University of Nebraska Press, pp. 251-266, Nik</w:t>
      </w:r>
    </w:p>
    <w:p w14:paraId="6376F3E9" w14:textId="77777777" w:rsidR="00A82737" w:rsidRPr="002262D6" w:rsidRDefault="00A82737" w:rsidP="00A82737">
      <w:pPr>
        <w:rPr>
          <w:sz w:val="16"/>
        </w:rPr>
      </w:pPr>
      <w:r w:rsidRPr="002262D6">
        <w:rPr>
          <w:sz w:val="16"/>
        </w:rPr>
        <w:t xml:space="preserve">The second resolution is that </w:t>
      </w:r>
      <w:r w:rsidRPr="00F32D3D">
        <w:rPr>
          <w:rStyle w:val="StyleUnderline"/>
        </w:rPr>
        <w:t>Blaxicans take</w:t>
      </w:r>
      <w:r w:rsidRPr="002262D6">
        <w:rPr>
          <w:sz w:val="16"/>
        </w:rPr>
        <w:t xml:space="preserve"> an </w:t>
      </w:r>
      <w:r w:rsidRPr="009D0277">
        <w:rPr>
          <w:rStyle w:val="StyleUnderline"/>
        </w:rPr>
        <w:t>interest</w:t>
      </w:r>
      <w:r w:rsidRPr="002239D4">
        <w:rPr>
          <w:rStyle w:val="StyleUnderline"/>
        </w:rPr>
        <w:t xml:space="preserve"> in</w:t>
      </w:r>
      <w:r w:rsidRPr="002262D6">
        <w:rPr>
          <w:sz w:val="16"/>
        </w:rPr>
        <w:t xml:space="preserve"> both </w:t>
      </w:r>
      <w:r w:rsidRPr="002239D4">
        <w:rPr>
          <w:rStyle w:val="StyleUnderline"/>
        </w:rPr>
        <w:t xml:space="preserve">African American and Mexican American communities </w:t>
      </w:r>
      <w:r w:rsidRPr="00965345">
        <w:rPr>
          <w:rStyle w:val="Emphasis"/>
          <w:highlight w:val="yellow"/>
        </w:rPr>
        <w:t>without hierarchical valuation</w:t>
      </w:r>
      <w:r w:rsidRPr="002262D6">
        <w:rPr>
          <w:sz w:val="16"/>
        </w:rPr>
        <w:t xml:space="preserve"> and similarly find ways to connect them in their own consciousness and sense of self. In contrast to the first resolution, which is organized around an articulation of the both/neither of the borderlands, this second resolution more closely maps onto a both/and formulation. Indeed, here we see a reflection and articulation of consciousness more in line with </w:t>
      </w:r>
      <w:r w:rsidRPr="002239D4">
        <w:rPr>
          <w:rStyle w:val="StyleUnderline"/>
        </w:rPr>
        <w:t xml:space="preserve">positive marginality or </w:t>
      </w:r>
      <w:r w:rsidRPr="00965345">
        <w:rPr>
          <w:rStyle w:val="Emphasis"/>
          <w:highlight w:val="yellow"/>
        </w:rPr>
        <w:t>liminality</w:t>
      </w:r>
      <w:r w:rsidRPr="002262D6">
        <w:rPr>
          <w:sz w:val="16"/>
        </w:rPr>
        <w:t xml:space="preserve">, whereby individuals consider themselves as being members in </w:t>
      </w:r>
      <w:r w:rsidRPr="002262D6">
        <w:rPr>
          <w:i/>
          <w:iCs/>
          <w:sz w:val="16"/>
        </w:rPr>
        <w:t>both</w:t>
      </w:r>
      <w:r w:rsidRPr="002262D6">
        <w:rPr>
          <w:sz w:val="16"/>
        </w:rPr>
        <w:t xml:space="preserve"> communities simultaneously—that is, they hold a mutual interest and belonging in both—without hierarchically valuing these memberships. Much like the above, the second resolution </w:t>
      </w:r>
      <w:r w:rsidRPr="00965345">
        <w:rPr>
          <w:rStyle w:val="StyleUnderline"/>
          <w:highlight w:val="yellow"/>
        </w:rPr>
        <w:t>is</w:t>
      </w:r>
      <w:r w:rsidRPr="002262D6">
        <w:rPr>
          <w:sz w:val="16"/>
        </w:rPr>
        <w:t xml:space="preserve"> also </w:t>
      </w:r>
      <w:r w:rsidRPr="002239D4">
        <w:rPr>
          <w:rStyle w:val="StyleUnderline"/>
        </w:rPr>
        <w:t xml:space="preserve">an </w:t>
      </w:r>
      <w:r w:rsidRPr="002239D4">
        <w:rPr>
          <w:rStyle w:val="Emphasis"/>
        </w:rPr>
        <w:t xml:space="preserve">articulation of </w:t>
      </w:r>
      <w:r w:rsidRPr="00965345">
        <w:rPr>
          <w:rStyle w:val="Emphasis"/>
          <w:highlight w:val="yellow"/>
        </w:rPr>
        <w:t>resistance</w:t>
      </w:r>
      <w:r w:rsidRPr="00965345">
        <w:rPr>
          <w:rStyle w:val="StyleUnderline"/>
          <w:highlight w:val="yellow"/>
        </w:rPr>
        <w:t xml:space="preserve"> to</w:t>
      </w:r>
      <w:r w:rsidRPr="002239D4">
        <w:rPr>
          <w:rStyle w:val="StyleUnderline"/>
        </w:rPr>
        <w:t xml:space="preserve"> the U.S. </w:t>
      </w:r>
      <w:r w:rsidRPr="00965345">
        <w:rPr>
          <w:rStyle w:val="Emphasis"/>
          <w:highlight w:val="yellow"/>
        </w:rPr>
        <w:t>racial</w:t>
      </w:r>
      <w:r w:rsidRPr="002239D4">
        <w:rPr>
          <w:rStyle w:val="Emphasis"/>
        </w:rPr>
        <w:t xml:space="preserve"> hierarchical </w:t>
      </w:r>
      <w:r w:rsidRPr="00965345">
        <w:rPr>
          <w:rStyle w:val="Emphasis"/>
          <w:highlight w:val="yellow"/>
        </w:rPr>
        <w:t>order</w:t>
      </w:r>
      <w:r w:rsidRPr="002262D6">
        <w:rPr>
          <w:sz w:val="16"/>
        </w:rPr>
        <w:t>.</w:t>
      </w:r>
    </w:p>
    <w:p w14:paraId="65781A3E" w14:textId="77777777" w:rsidR="00A82737" w:rsidRPr="002262D6" w:rsidRDefault="00A82737" w:rsidP="00A82737">
      <w:pPr>
        <w:rPr>
          <w:sz w:val="16"/>
        </w:rPr>
      </w:pPr>
      <w:r w:rsidRPr="002262D6">
        <w:rPr>
          <w:sz w:val="16"/>
        </w:rPr>
        <w:t xml:space="preserve">The third resolution, then, can be understood as having to do with the internal (mindful) and in some cases external (engagement) work individuals do to dismantle racially hierarchical valuations. This mindful work is done </w:t>
      </w:r>
      <w:r w:rsidRPr="00965345">
        <w:rPr>
          <w:rStyle w:val="StyleUnderline"/>
          <w:highlight w:val="yellow"/>
        </w:rPr>
        <w:t>by choosing</w:t>
      </w:r>
      <w:r w:rsidRPr="002239D4">
        <w:rPr>
          <w:rStyle w:val="StyleUnderline"/>
        </w:rPr>
        <w:t xml:space="preserve"> a </w:t>
      </w:r>
      <w:r w:rsidRPr="00965345">
        <w:rPr>
          <w:rStyle w:val="Emphasis"/>
          <w:highlight w:val="yellow"/>
        </w:rPr>
        <w:t>both/neither</w:t>
      </w:r>
      <w:r w:rsidRPr="002239D4">
        <w:rPr>
          <w:rStyle w:val="StyleUnderline"/>
        </w:rPr>
        <w:t xml:space="preserve"> identification</w:t>
      </w:r>
      <w:r w:rsidRPr="002262D6">
        <w:rPr>
          <w:sz w:val="16"/>
        </w:rPr>
        <w:t xml:space="preserve">, much like in resolution one, </w:t>
      </w:r>
      <w:r w:rsidRPr="00965345">
        <w:rPr>
          <w:rStyle w:val="StyleUnderline"/>
          <w:highlight w:val="yellow"/>
        </w:rPr>
        <w:t>and</w:t>
      </w:r>
      <w:r w:rsidRPr="002262D6">
        <w:rPr>
          <w:sz w:val="16"/>
        </w:rPr>
        <w:t xml:space="preserve"> subsequently </w:t>
      </w:r>
      <w:r w:rsidRPr="00965345">
        <w:rPr>
          <w:rStyle w:val="StyleUnderline"/>
          <w:highlight w:val="yellow"/>
        </w:rPr>
        <w:t>challenging</w:t>
      </w:r>
      <w:r w:rsidRPr="002239D4">
        <w:rPr>
          <w:rStyle w:val="StyleUnderline"/>
        </w:rPr>
        <w:t xml:space="preserve"> media messages </w:t>
      </w:r>
      <w:r w:rsidRPr="002239D4">
        <w:rPr>
          <w:rStyle w:val="StyleUnderline"/>
          <w:i/>
          <w:iCs/>
        </w:rPr>
        <w:t xml:space="preserve">and </w:t>
      </w:r>
      <w:r w:rsidRPr="00965345">
        <w:rPr>
          <w:rStyle w:val="StyleUnderline"/>
          <w:i/>
          <w:iCs/>
          <w:highlight w:val="yellow"/>
        </w:rPr>
        <w:t>people</w:t>
      </w:r>
      <w:r w:rsidRPr="002239D4">
        <w:rPr>
          <w:rStyle w:val="StyleUnderline"/>
        </w:rPr>
        <w:t xml:space="preserve"> when they try to devalue one group over the other.</w:t>
      </w:r>
      <w:r w:rsidRPr="002262D6">
        <w:rPr>
          <w:sz w:val="16"/>
        </w:rPr>
        <w:t xml:space="preserve"> The engagement work is done by advocating and supporting others when </w:t>
      </w:r>
      <w:r w:rsidRPr="00965345">
        <w:rPr>
          <w:rStyle w:val="StyleUnderline"/>
          <w:highlight w:val="yellow"/>
        </w:rPr>
        <w:t xml:space="preserve">they </w:t>
      </w:r>
      <w:r w:rsidRPr="00965345">
        <w:rPr>
          <w:rStyle w:val="Emphasis"/>
          <w:highlight w:val="yellow"/>
        </w:rPr>
        <w:t>cross</w:t>
      </w:r>
      <w:r w:rsidRPr="00965345">
        <w:rPr>
          <w:rStyle w:val="StyleUnderline"/>
          <w:highlight w:val="yellow"/>
        </w:rPr>
        <w:t xml:space="preserve"> the</w:t>
      </w:r>
      <w:r w:rsidRPr="002239D4">
        <w:rPr>
          <w:rStyle w:val="StyleUnderline"/>
        </w:rPr>
        <w:t xml:space="preserve"> </w:t>
      </w:r>
      <w:r w:rsidRPr="002239D4">
        <w:rPr>
          <w:rStyle w:val="Emphasis"/>
        </w:rPr>
        <w:t xml:space="preserve">Black-Brown </w:t>
      </w:r>
      <w:r w:rsidRPr="00965345">
        <w:rPr>
          <w:rStyle w:val="Emphasis"/>
          <w:highlight w:val="yellow"/>
        </w:rPr>
        <w:t>divide</w:t>
      </w:r>
      <w:r w:rsidRPr="002262D6">
        <w:rPr>
          <w:sz w:val="16"/>
        </w:rPr>
        <w:t xml:space="preserve"> (i.e., Talia taking in her Mexican best friend and mixe-race baby when she was kicked out). Engagement in dismantling racial hierarchical valuations is also done through social justice organizing and activism for both Black and Brown issues, as well as by articulating the linkages between the two.</w:t>
      </w:r>
    </w:p>
    <w:p w14:paraId="4B93AC3E" w14:textId="77777777" w:rsidR="00A82737" w:rsidRPr="002262D6" w:rsidRDefault="00A82737" w:rsidP="00A82737">
      <w:pPr>
        <w:rPr>
          <w:sz w:val="16"/>
        </w:rPr>
      </w:pPr>
      <w:r w:rsidRPr="002262D6">
        <w:rPr>
          <w:sz w:val="16"/>
        </w:rPr>
        <w:t xml:space="preserve">In an example of how </w:t>
      </w:r>
      <w:r w:rsidRPr="002239D4">
        <w:rPr>
          <w:rStyle w:val="StyleUnderline"/>
        </w:rPr>
        <w:t xml:space="preserve">Blaxicans overcome the Black-Brown divide by choosing both, </w:t>
      </w:r>
      <w:r w:rsidRPr="00965345">
        <w:rPr>
          <w:rStyle w:val="StyleUnderline"/>
          <w:highlight w:val="yellow"/>
        </w:rPr>
        <w:t>Andrea</w:t>
      </w:r>
      <w:r w:rsidRPr="002239D4">
        <w:rPr>
          <w:rStyle w:val="StyleUnderline"/>
        </w:rPr>
        <w:t xml:space="preserve"> from Los Angeles </w:t>
      </w:r>
      <w:r w:rsidRPr="00965345">
        <w:rPr>
          <w:rStyle w:val="StyleUnderline"/>
          <w:highlight w:val="yellow"/>
        </w:rPr>
        <w:t>said</w:t>
      </w:r>
      <w:r w:rsidRPr="002262D6">
        <w:rPr>
          <w:sz w:val="16"/>
        </w:rPr>
        <w:t>,</w:t>
      </w:r>
    </w:p>
    <w:p w14:paraId="7B4399B1" w14:textId="77777777" w:rsidR="00A82737" w:rsidRPr="002239D4" w:rsidRDefault="00A82737" w:rsidP="00A82737">
      <w:pPr>
        <w:ind w:left="720"/>
        <w:rPr>
          <w:rStyle w:val="StyleUnderline"/>
        </w:rPr>
      </w:pPr>
      <w:r w:rsidRPr="002239D4">
        <w:rPr>
          <w:rStyle w:val="StyleUnderline"/>
        </w:rPr>
        <w:t xml:space="preserve">I think it’s about trying to keep people down by having to </w:t>
      </w:r>
      <w:r w:rsidRPr="002239D4">
        <w:rPr>
          <w:rStyle w:val="Emphasis"/>
        </w:rPr>
        <w:t>pick a side</w:t>
      </w:r>
      <w:r w:rsidRPr="002262D6">
        <w:rPr>
          <w:sz w:val="16"/>
        </w:rPr>
        <w:t xml:space="preserve">. </w:t>
      </w:r>
      <w:r w:rsidRPr="002239D4">
        <w:rPr>
          <w:rStyle w:val="StyleUnderline"/>
        </w:rPr>
        <w:t>If we</w:t>
      </w:r>
      <w:r w:rsidRPr="002262D6">
        <w:rPr>
          <w:sz w:val="16"/>
        </w:rPr>
        <w:t xml:space="preserve"> were all to </w:t>
      </w:r>
      <w:r w:rsidRPr="002239D4">
        <w:rPr>
          <w:rStyle w:val="StyleUnderline"/>
        </w:rPr>
        <w:t>come together, I couldn’t even imagine what kind of power we would have</w:t>
      </w:r>
      <w:r w:rsidRPr="002262D6">
        <w:rPr>
          <w:sz w:val="16"/>
        </w:rPr>
        <w:t xml:space="preserve">. When you have two identities together and you are mixed, </w:t>
      </w:r>
      <w:r w:rsidRPr="00965345">
        <w:rPr>
          <w:rStyle w:val="StyleUnderline"/>
          <w:highlight w:val="yellow"/>
        </w:rPr>
        <w:t xml:space="preserve">people try to </w:t>
      </w:r>
      <w:r w:rsidRPr="00965345">
        <w:rPr>
          <w:rStyle w:val="Emphasis"/>
          <w:highlight w:val="yellow"/>
        </w:rPr>
        <w:t>force you to choose</w:t>
      </w:r>
      <w:r w:rsidRPr="002239D4">
        <w:rPr>
          <w:rStyle w:val="StyleUnderline"/>
        </w:rPr>
        <w:t xml:space="preserve"> as a way of trying to keep people apart again</w:t>
      </w:r>
      <w:r w:rsidRPr="002262D6">
        <w:rPr>
          <w:sz w:val="16"/>
        </w:rPr>
        <w:t xml:space="preserve">. And </w:t>
      </w:r>
      <w:r w:rsidRPr="002239D4">
        <w:rPr>
          <w:rStyle w:val="StyleUnderline"/>
        </w:rPr>
        <w:t>that explains the whole mentality of “pick a side.”</w:t>
      </w:r>
      <w:r w:rsidRPr="002262D6">
        <w:rPr>
          <w:sz w:val="16"/>
        </w:rPr>
        <w:t xml:space="preserve"> You are either one or the other. </w:t>
      </w:r>
      <w:r w:rsidRPr="002239D4">
        <w:rPr>
          <w:rStyle w:val="StyleUnderline"/>
        </w:rPr>
        <w:t>You have to pledge allegiance to one or the other</w:t>
      </w:r>
      <w:r w:rsidRPr="002262D6">
        <w:rPr>
          <w:sz w:val="16"/>
        </w:rPr>
        <w:t xml:space="preserve">. </w:t>
      </w:r>
      <w:r w:rsidRPr="00965345">
        <w:rPr>
          <w:rStyle w:val="StyleUnderline"/>
          <w:highlight w:val="yellow"/>
        </w:rPr>
        <w:t>That is a</w:t>
      </w:r>
      <w:r w:rsidRPr="002239D4">
        <w:rPr>
          <w:rStyle w:val="StyleUnderline"/>
        </w:rPr>
        <w:t xml:space="preserve">nother </w:t>
      </w:r>
      <w:r w:rsidRPr="00965345">
        <w:rPr>
          <w:rStyle w:val="StyleUnderline"/>
          <w:highlight w:val="yellow"/>
        </w:rPr>
        <w:t xml:space="preserve">way of </w:t>
      </w:r>
      <w:r w:rsidRPr="00965345">
        <w:rPr>
          <w:rStyle w:val="Emphasis"/>
          <w:highlight w:val="yellow"/>
        </w:rPr>
        <w:t>keeping us separate</w:t>
      </w:r>
      <w:r w:rsidRPr="002262D6">
        <w:rPr>
          <w:sz w:val="16"/>
        </w:rPr>
        <w:t xml:space="preserve">. You stay on your side, and I’ll stay on my side. </w:t>
      </w:r>
      <w:r w:rsidRPr="002239D4">
        <w:rPr>
          <w:rStyle w:val="StyleUnderline"/>
        </w:rPr>
        <w:t xml:space="preserve">The more separate you are, the more ignorant you are of each other, and </w:t>
      </w:r>
      <w:r w:rsidRPr="002239D4">
        <w:rPr>
          <w:rStyle w:val="Emphasis"/>
        </w:rPr>
        <w:t>you don’t realize similarity</w:t>
      </w:r>
      <w:r w:rsidRPr="002239D4">
        <w:rPr>
          <w:rStyle w:val="StyleUnderline"/>
        </w:rPr>
        <w:t>.</w:t>
      </w:r>
    </w:p>
    <w:p w14:paraId="6B6C0CF7" w14:textId="77777777" w:rsidR="00A82737" w:rsidRPr="002262D6" w:rsidRDefault="00A82737" w:rsidP="00A82737">
      <w:pPr>
        <w:rPr>
          <w:sz w:val="16"/>
        </w:rPr>
      </w:pPr>
      <w:r w:rsidRPr="002239D4">
        <w:rPr>
          <w:rStyle w:val="StyleUnderline"/>
        </w:rPr>
        <w:t xml:space="preserve">The need to choose </w:t>
      </w:r>
      <w:r w:rsidRPr="00965345">
        <w:rPr>
          <w:rStyle w:val="Emphasis"/>
          <w:highlight w:val="yellow"/>
        </w:rPr>
        <w:t>loyalty</w:t>
      </w:r>
      <w:r w:rsidRPr="002262D6">
        <w:rPr>
          <w:sz w:val="16"/>
        </w:rPr>
        <w:t xml:space="preserve"> to African Americans or Mexican Americans </w:t>
      </w:r>
      <w:r w:rsidRPr="00965345">
        <w:rPr>
          <w:rStyle w:val="StyleUnderline"/>
          <w:highlight w:val="yellow"/>
        </w:rPr>
        <w:t>is</w:t>
      </w:r>
      <w:r w:rsidRPr="002239D4">
        <w:rPr>
          <w:rStyle w:val="StyleUnderline"/>
        </w:rPr>
        <w:t xml:space="preserve"> </w:t>
      </w:r>
      <w:r w:rsidRPr="00965345">
        <w:rPr>
          <w:rStyle w:val="StyleUnderline"/>
          <w:highlight w:val="yellow"/>
        </w:rPr>
        <w:t>a</w:t>
      </w:r>
      <w:r w:rsidRPr="002239D4">
        <w:rPr>
          <w:rStyle w:val="StyleUnderline"/>
        </w:rPr>
        <w:t xml:space="preserve">n </w:t>
      </w:r>
      <w:r w:rsidRPr="002239D4">
        <w:rPr>
          <w:rStyle w:val="Emphasis"/>
        </w:rPr>
        <w:t>articulation</w:t>
      </w:r>
      <w:r w:rsidRPr="002239D4">
        <w:rPr>
          <w:rStyle w:val="StyleUnderline"/>
        </w:rPr>
        <w:t xml:space="preserve"> of the </w:t>
      </w:r>
      <w:r w:rsidRPr="00965345">
        <w:rPr>
          <w:rStyle w:val="Emphasis"/>
          <w:highlight w:val="yellow"/>
        </w:rPr>
        <w:t>monoracial imperative</w:t>
      </w:r>
      <w:r w:rsidRPr="002239D4">
        <w:rPr>
          <w:rStyle w:val="StyleUnderline"/>
        </w:rPr>
        <w:t xml:space="preserve"> that presents identity options for </w:t>
      </w:r>
      <w:r w:rsidRPr="00DD2FF8">
        <w:rPr>
          <w:rStyle w:val="StyleUnderline"/>
        </w:rPr>
        <w:t>Blaxicans</w:t>
      </w:r>
      <w:r w:rsidRPr="002239D4">
        <w:rPr>
          <w:rStyle w:val="StyleUnderline"/>
        </w:rPr>
        <w:t xml:space="preserve"> as an </w:t>
      </w:r>
      <w:r w:rsidRPr="002239D4">
        <w:rPr>
          <w:rStyle w:val="Emphasis"/>
        </w:rPr>
        <w:t>either/or choice</w:t>
      </w:r>
      <w:r w:rsidRPr="002262D6">
        <w:rPr>
          <w:sz w:val="16"/>
        </w:rPr>
        <w:t xml:space="preserve">. Once again, </w:t>
      </w:r>
      <w:r w:rsidRPr="002239D4">
        <w:rPr>
          <w:rStyle w:val="StyleUnderline"/>
        </w:rPr>
        <w:t>Blaxicans</w:t>
      </w:r>
      <w:r w:rsidRPr="002262D6">
        <w:rPr>
          <w:sz w:val="16"/>
        </w:rPr>
        <w:t xml:space="preserve"> interviewed for this research </w:t>
      </w:r>
      <w:r w:rsidRPr="00DD2FF8">
        <w:rPr>
          <w:rStyle w:val="Emphasis"/>
        </w:rPr>
        <w:t>reject</w:t>
      </w:r>
      <w:r w:rsidRPr="00DD2FF8">
        <w:rPr>
          <w:rStyle w:val="StyleUnderline"/>
        </w:rPr>
        <w:t xml:space="preserve"> the </w:t>
      </w:r>
      <w:r w:rsidRPr="00DD2FF8">
        <w:rPr>
          <w:rStyle w:val="Emphasis"/>
        </w:rPr>
        <w:t>either/or</w:t>
      </w:r>
      <w:r w:rsidRPr="002239D4">
        <w:rPr>
          <w:rStyle w:val="StyleUnderline"/>
        </w:rPr>
        <w:t xml:space="preserve"> formulation of </w:t>
      </w:r>
      <w:r w:rsidRPr="002239D4">
        <w:rPr>
          <w:rStyle w:val="Emphasis"/>
        </w:rPr>
        <w:t>monoraciality</w:t>
      </w:r>
      <w:r w:rsidRPr="002239D4">
        <w:rPr>
          <w:rStyle w:val="StyleUnderline"/>
        </w:rPr>
        <w:t xml:space="preserve"> and choose a </w:t>
      </w:r>
      <w:r w:rsidRPr="002239D4">
        <w:rPr>
          <w:rStyle w:val="Emphasis"/>
        </w:rPr>
        <w:t>both/neither</w:t>
      </w:r>
      <w:r w:rsidRPr="002239D4">
        <w:rPr>
          <w:rStyle w:val="StyleUnderline"/>
        </w:rPr>
        <w:t xml:space="preserve"> one</w:t>
      </w:r>
      <w:r w:rsidRPr="002262D6">
        <w:rPr>
          <w:sz w:val="16"/>
        </w:rPr>
        <w:t>. Andrea believes that similarities between African Americans and Mexican Americans are not recognized because of psychological and physical separation, and she ponders the potential power of their unification.</w:t>
      </w:r>
    </w:p>
    <w:p w14:paraId="2B3A4EB3" w14:textId="77777777" w:rsidR="00A82737" w:rsidRPr="002262D6" w:rsidRDefault="00A82737" w:rsidP="00A82737">
      <w:pPr>
        <w:rPr>
          <w:sz w:val="16"/>
        </w:rPr>
      </w:pPr>
      <w:r w:rsidRPr="00965345">
        <w:rPr>
          <w:rStyle w:val="StyleUnderline"/>
          <w:highlight w:val="yellow"/>
        </w:rPr>
        <w:t>Eduardo</w:t>
      </w:r>
      <w:r w:rsidRPr="002262D6">
        <w:rPr>
          <w:sz w:val="16"/>
        </w:rPr>
        <w:t xml:space="preserve"> from New Orleans also </w:t>
      </w:r>
      <w:r w:rsidRPr="00965345">
        <w:rPr>
          <w:rStyle w:val="StyleUnderline"/>
          <w:highlight w:val="yellow"/>
        </w:rPr>
        <w:t>articulated choosing both</w:t>
      </w:r>
      <w:r w:rsidRPr="002262D6">
        <w:rPr>
          <w:sz w:val="16"/>
        </w:rPr>
        <w:t xml:space="preserve"> and overlapped the two groups in his identity. Eduardo is an example of an interviewee who has done social justice organizing and activist work addressing issues for Black and Brown people. Eduardo recounted a transformative experience he had while discussing a current event. At the time, a significant news story involved incidents of street violence in Southern California between Blacks and Latinas/os that stemmed from prison issues. During that period, Eduardo went to a talk on his college campus where public intellectual Dr. Cornel West presented. He said,</w:t>
      </w:r>
    </w:p>
    <w:p w14:paraId="76EA0350" w14:textId="77777777" w:rsidR="00A82737" w:rsidRPr="002262D6" w:rsidRDefault="00A82737" w:rsidP="00A82737">
      <w:pPr>
        <w:ind w:left="720"/>
        <w:rPr>
          <w:sz w:val="16"/>
        </w:rPr>
      </w:pPr>
      <w:r w:rsidRPr="002239D4">
        <w:rPr>
          <w:rStyle w:val="StyleUnderline"/>
        </w:rPr>
        <w:t>I was supposed to go down there</w:t>
      </w:r>
      <w:r w:rsidRPr="002262D6">
        <w:rPr>
          <w:sz w:val="16"/>
        </w:rPr>
        <w:t xml:space="preserve"> [Southern California]. </w:t>
      </w:r>
      <w:r w:rsidRPr="002239D4">
        <w:rPr>
          <w:rStyle w:val="StyleUnderline"/>
        </w:rPr>
        <w:t>And I didn’t go, but there was a Black and Brown rally with the Black Panthers and the Brown Berets, and they were supposed to have a peace conference</w:t>
      </w:r>
      <w:r w:rsidRPr="002262D6">
        <w:rPr>
          <w:sz w:val="16"/>
        </w:rPr>
        <w:t xml:space="preserve"> because there was a lot of stuff going on in the jails. So </w:t>
      </w:r>
      <w:r w:rsidRPr="002239D4">
        <w:rPr>
          <w:rStyle w:val="StyleUnderline"/>
        </w:rPr>
        <w:t>Blacks and Mexicans were killing each other</w:t>
      </w:r>
      <w:r w:rsidRPr="002262D6">
        <w:rPr>
          <w:sz w:val="16"/>
        </w:rPr>
        <w:t xml:space="preserve">. Around this time I actually had the opportunity to meet Cornel West. </w:t>
      </w:r>
      <w:r w:rsidRPr="002239D4">
        <w:rPr>
          <w:rStyle w:val="StyleUnderline"/>
        </w:rPr>
        <w:t>Cornel West</w:t>
      </w:r>
      <w:r w:rsidRPr="002262D6">
        <w:rPr>
          <w:sz w:val="16"/>
        </w:rPr>
        <w:t xml:space="preserve"> came to our school, and I had the opportunity to talk with him because he </w:t>
      </w:r>
      <w:r w:rsidRPr="002239D4">
        <w:rPr>
          <w:rStyle w:val="StyleUnderline"/>
        </w:rPr>
        <w:t>was talking about</w:t>
      </w:r>
      <w:r w:rsidRPr="002262D6">
        <w:rPr>
          <w:sz w:val="16"/>
        </w:rPr>
        <w:t xml:space="preserve"> Black and Brown relations and </w:t>
      </w:r>
      <w:r w:rsidRPr="002239D4">
        <w:rPr>
          <w:rStyle w:val="StyleUnderline"/>
        </w:rPr>
        <w:t>the importance of Black and Brown people getting together</w:t>
      </w:r>
      <w:r w:rsidRPr="002262D6">
        <w:rPr>
          <w:sz w:val="16"/>
        </w:rPr>
        <w:t xml:space="preserve">, and I told him that I was Black and Mexican, and </w:t>
      </w:r>
      <w:r w:rsidRPr="002239D4">
        <w:rPr>
          <w:rStyle w:val="StyleUnderline"/>
        </w:rPr>
        <w:t>he</w:t>
      </w:r>
      <w:r w:rsidRPr="002262D6">
        <w:rPr>
          <w:sz w:val="16"/>
        </w:rPr>
        <w:t xml:space="preserve"> pulled me aside and </w:t>
      </w:r>
      <w:r w:rsidRPr="002239D4">
        <w:rPr>
          <w:rStyle w:val="StyleUnderline"/>
        </w:rPr>
        <w:t>told me [</w:t>
      </w:r>
      <w:r w:rsidRPr="00965345">
        <w:rPr>
          <w:rStyle w:val="StyleUnderline"/>
          <w:highlight w:val="yellow"/>
        </w:rPr>
        <w:t>I had</w:t>
      </w:r>
      <w:r w:rsidRPr="002239D4">
        <w:rPr>
          <w:rStyle w:val="StyleUnderline"/>
        </w:rPr>
        <w:t>] “the opportunity</w:t>
      </w:r>
      <w:r w:rsidRPr="002262D6">
        <w:rPr>
          <w:sz w:val="16"/>
        </w:rPr>
        <w:t xml:space="preserve">, . . . </w:t>
      </w:r>
      <w:r w:rsidRPr="00965345">
        <w:rPr>
          <w:rStyle w:val="StyleUnderline"/>
          <w:highlight w:val="yellow"/>
        </w:rPr>
        <w:t>the responsibility</w:t>
      </w:r>
      <w:r w:rsidRPr="002262D6">
        <w:rPr>
          <w:sz w:val="16"/>
        </w:rPr>
        <w:t xml:space="preserve">” </w:t>
      </w:r>
      <w:r w:rsidRPr="00965345">
        <w:rPr>
          <w:rStyle w:val="StyleUnderline"/>
          <w:highlight w:val="yellow"/>
        </w:rPr>
        <w:t>to</w:t>
      </w:r>
      <w:r w:rsidRPr="002239D4">
        <w:rPr>
          <w:rStyle w:val="StyleUnderline"/>
        </w:rPr>
        <w:t xml:space="preserve"> make sure, that I always </w:t>
      </w:r>
      <w:r w:rsidRPr="007C5455">
        <w:rPr>
          <w:rStyle w:val="StyleUnderline"/>
        </w:rPr>
        <w:t>take</w:t>
      </w:r>
      <w:r w:rsidRPr="002239D4">
        <w:rPr>
          <w:rStyle w:val="StyleUnderline"/>
        </w:rPr>
        <w:t xml:space="preserve"> an </w:t>
      </w:r>
      <w:r w:rsidRPr="007C5455">
        <w:rPr>
          <w:rStyle w:val="StyleUnderline"/>
        </w:rPr>
        <w:t>interest</w:t>
      </w:r>
      <w:r w:rsidRPr="002239D4">
        <w:rPr>
          <w:rStyle w:val="StyleUnderline"/>
        </w:rPr>
        <w:t xml:space="preserve"> in both </w:t>
      </w:r>
      <w:r w:rsidRPr="007C5455">
        <w:rPr>
          <w:rStyle w:val="StyleUnderline"/>
        </w:rPr>
        <w:t>and</w:t>
      </w:r>
      <w:r w:rsidRPr="002239D4">
        <w:rPr>
          <w:rStyle w:val="StyleUnderline"/>
        </w:rPr>
        <w:t xml:space="preserve"> to </w:t>
      </w:r>
      <w:r w:rsidRPr="00965345">
        <w:rPr>
          <w:rStyle w:val="Emphasis"/>
          <w:highlight w:val="yellow"/>
        </w:rPr>
        <w:t>find a way to connect</w:t>
      </w:r>
      <w:r w:rsidRPr="00965345">
        <w:rPr>
          <w:rStyle w:val="StyleUnderline"/>
          <w:highlight w:val="yellow"/>
        </w:rPr>
        <w:t xml:space="preserve"> the </w:t>
      </w:r>
      <w:r w:rsidRPr="00965345">
        <w:rPr>
          <w:rStyle w:val="Emphasis"/>
          <w:highlight w:val="yellow"/>
        </w:rPr>
        <w:t>two</w:t>
      </w:r>
      <w:r w:rsidRPr="002239D4">
        <w:rPr>
          <w:rStyle w:val="Emphasis"/>
        </w:rPr>
        <w:t xml:space="preserve"> together</w:t>
      </w:r>
      <w:r w:rsidRPr="002239D4">
        <w:rPr>
          <w:rStyle w:val="StyleUnderline"/>
        </w:rPr>
        <w:t xml:space="preserve"> and </w:t>
      </w:r>
      <w:r w:rsidRPr="002239D4">
        <w:rPr>
          <w:rStyle w:val="Emphasis"/>
        </w:rPr>
        <w:t>not divide them</w:t>
      </w:r>
      <w:r w:rsidRPr="002262D6">
        <w:rPr>
          <w:sz w:val="16"/>
        </w:rPr>
        <w:t xml:space="preserve">. And </w:t>
      </w:r>
      <w:r w:rsidRPr="002239D4">
        <w:rPr>
          <w:rStyle w:val="StyleUnderline"/>
        </w:rPr>
        <w:t>I was like hecka motivated and changed by it</w:t>
      </w:r>
      <w:r w:rsidRPr="002262D6">
        <w:rPr>
          <w:sz w:val="16"/>
        </w:rPr>
        <w:t xml:space="preserve">. Because I never really looked at it like that. </w:t>
      </w:r>
      <w:r w:rsidRPr="002239D4">
        <w:rPr>
          <w:rStyle w:val="StyleUnderline"/>
        </w:rPr>
        <w:t>I never looked at it as a responsibility and as</w:t>
      </w:r>
      <w:r w:rsidRPr="002262D6">
        <w:rPr>
          <w:sz w:val="16"/>
        </w:rPr>
        <w:t xml:space="preserve"> a—I have </w:t>
      </w:r>
      <w:r w:rsidRPr="002239D4">
        <w:rPr>
          <w:rStyle w:val="StyleUnderline"/>
        </w:rPr>
        <w:t>an opportunity to make a difference</w:t>
      </w:r>
      <w:r w:rsidRPr="002262D6">
        <w:rPr>
          <w:sz w:val="16"/>
        </w:rPr>
        <w:t xml:space="preserve">, so </w:t>
      </w:r>
      <w:r w:rsidRPr="002239D4">
        <w:rPr>
          <w:rStyle w:val="StyleUnderline"/>
        </w:rPr>
        <w:t>it</w:t>
      </w:r>
      <w:r w:rsidRPr="002262D6">
        <w:rPr>
          <w:sz w:val="16"/>
        </w:rPr>
        <w:t xml:space="preserve"> kinda, like, </w:t>
      </w:r>
      <w:r w:rsidRPr="002239D4">
        <w:rPr>
          <w:rStyle w:val="StyleUnderline"/>
        </w:rPr>
        <w:t>woke me up</w:t>
      </w:r>
      <w:r w:rsidRPr="002262D6">
        <w:rPr>
          <w:sz w:val="16"/>
        </w:rPr>
        <w:t xml:space="preserve"> when he came, and he talked about what’s going on and stuff.</w:t>
      </w:r>
    </w:p>
    <w:p w14:paraId="0A8E0F8C" w14:textId="77777777" w:rsidR="00A82737" w:rsidRPr="002262D6" w:rsidRDefault="00A82737" w:rsidP="00A82737">
      <w:pPr>
        <w:rPr>
          <w:sz w:val="16"/>
        </w:rPr>
      </w:pPr>
      <w:r w:rsidRPr="002262D6">
        <w:rPr>
          <w:sz w:val="16"/>
        </w:rPr>
        <w:t xml:space="preserve">This is one example of how </w:t>
      </w:r>
      <w:r w:rsidRPr="002239D4">
        <w:rPr>
          <w:rStyle w:val="StyleUnderline"/>
        </w:rPr>
        <w:t>Blaxicans resolve the Black-Brown divide narrative by taking an interest in both the African American and Mexican American communities without valuing one over the other</w:t>
      </w:r>
      <w:r w:rsidRPr="002262D6">
        <w:rPr>
          <w:sz w:val="16"/>
        </w:rPr>
        <w:t xml:space="preserve">. </w:t>
      </w:r>
      <w:r w:rsidRPr="002239D4">
        <w:rPr>
          <w:rStyle w:val="StyleUnderline"/>
        </w:rPr>
        <w:t>Blaxicans find ways to connect</w:t>
      </w:r>
      <w:r w:rsidRPr="002262D6">
        <w:rPr>
          <w:sz w:val="16"/>
        </w:rPr>
        <w:t xml:space="preserve"> the groups in their identities </w:t>
      </w:r>
      <w:r w:rsidRPr="002239D4">
        <w:rPr>
          <w:rStyle w:val="StyleUnderline"/>
        </w:rPr>
        <w:t>and grasp</w:t>
      </w:r>
      <w:r w:rsidRPr="002262D6">
        <w:rPr>
          <w:sz w:val="16"/>
        </w:rPr>
        <w:t xml:space="preserve"> the </w:t>
      </w:r>
      <w:r w:rsidRPr="002239D4">
        <w:rPr>
          <w:rStyle w:val="StyleUnderline"/>
        </w:rPr>
        <w:t>linkages and similarities between them</w:t>
      </w:r>
      <w:r w:rsidRPr="002262D6">
        <w:rPr>
          <w:sz w:val="16"/>
        </w:rPr>
        <w:t xml:space="preserve">. For Eduardo, </w:t>
      </w:r>
      <w:r w:rsidRPr="002239D4">
        <w:rPr>
          <w:rStyle w:val="StyleUnderline"/>
        </w:rPr>
        <w:t xml:space="preserve">this came when he was involved in </w:t>
      </w:r>
      <w:r w:rsidRPr="002239D4">
        <w:rPr>
          <w:rStyle w:val="Emphasis"/>
        </w:rPr>
        <w:t>activist work</w:t>
      </w:r>
      <w:r w:rsidRPr="002239D4">
        <w:rPr>
          <w:rStyle w:val="StyleUnderline"/>
        </w:rPr>
        <w:t xml:space="preserve"> on </w:t>
      </w:r>
      <w:r w:rsidRPr="002239D4">
        <w:rPr>
          <w:rStyle w:val="Emphasis"/>
        </w:rPr>
        <w:t>immigrant rights</w:t>
      </w:r>
      <w:r w:rsidRPr="002239D4">
        <w:rPr>
          <w:rStyle w:val="StyleUnderline"/>
        </w:rPr>
        <w:t xml:space="preserve"> and </w:t>
      </w:r>
      <w:r w:rsidRPr="002239D4">
        <w:rPr>
          <w:rStyle w:val="Emphasis"/>
        </w:rPr>
        <w:t>Black and Brown unity</w:t>
      </w:r>
      <w:r w:rsidRPr="002262D6">
        <w:rPr>
          <w:sz w:val="16"/>
        </w:rPr>
        <w:t>. Dr. Cornel West pulled him aside and pointed out his unique positionality as Blaxican, empowering Eduardo to see his identity as an opportunity to unify rather than divide.</w:t>
      </w:r>
    </w:p>
    <w:p w14:paraId="06F72E87" w14:textId="77777777" w:rsidR="00A82737" w:rsidRPr="002262D6" w:rsidRDefault="00A82737" w:rsidP="00A82737">
      <w:pPr>
        <w:rPr>
          <w:sz w:val="16"/>
        </w:rPr>
      </w:pPr>
      <w:r w:rsidRPr="004D699A">
        <w:rPr>
          <w:rStyle w:val="StyleUnderline"/>
        </w:rPr>
        <w:t>Erica</w:t>
      </w:r>
      <w:r w:rsidRPr="002262D6">
        <w:rPr>
          <w:sz w:val="16"/>
        </w:rPr>
        <w:t xml:space="preserve"> Donald, a twenty-three-year-old woman from Gary, Indiana, </w:t>
      </w:r>
      <w:r w:rsidRPr="004D699A">
        <w:rPr>
          <w:rStyle w:val="StyleUnderline"/>
        </w:rPr>
        <w:t>resonates with the sentiment that Blaxican identity represents an opportunity for unity rather than division</w:t>
      </w:r>
      <w:r w:rsidRPr="002262D6">
        <w:rPr>
          <w:sz w:val="16"/>
        </w:rPr>
        <w:t xml:space="preserve"> between African Americans and Mexican Americans. </w:t>
      </w:r>
      <w:r w:rsidRPr="004D699A">
        <w:rPr>
          <w:rStyle w:val="StyleUnderline"/>
        </w:rPr>
        <w:t>She said</w:t>
      </w:r>
      <w:r w:rsidRPr="002262D6">
        <w:rPr>
          <w:sz w:val="16"/>
        </w:rPr>
        <w:t>,</w:t>
      </w:r>
    </w:p>
    <w:p w14:paraId="53C09B27" w14:textId="77777777" w:rsidR="00A82737" w:rsidRPr="002262D6" w:rsidRDefault="00A82737" w:rsidP="00A82737">
      <w:pPr>
        <w:ind w:left="720"/>
        <w:rPr>
          <w:sz w:val="16"/>
        </w:rPr>
      </w:pPr>
      <w:r w:rsidRPr="004D699A">
        <w:rPr>
          <w:rStyle w:val="StyleUnderline"/>
        </w:rPr>
        <w:t xml:space="preserve">I feel that I have a duty, and I feel that it is a very </w:t>
      </w:r>
      <w:r w:rsidRPr="004D699A">
        <w:rPr>
          <w:rStyle w:val="Emphasis"/>
        </w:rPr>
        <w:t>special gift</w:t>
      </w:r>
      <w:r w:rsidRPr="004D699A">
        <w:rPr>
          <w:rStyle w:val="StyleUnderline"/>
        </w:rPr>
        <w:t xml:space="preserve"> to be </w:t>
      </w:r>
      <w:r w:rsidRPr="004D699A">
        <w:rPr>
          <w:rStyle w:val="Emphasis"/>
        </w:rPr>
        <w:t>Blaxican</w:t>
      </w:r>
      <w:r w:rsidRPr="002262D6">
        <w:rPr>
          <w:sz w:val="16"/>
        </w:rPr>
        <w:t>. Because right now Black people, Latinos—Mexicans specifically—</w:t>
      </w:r>
      <w:r w:rsidRPr="004D699A">
        <w:rPr>
          <w:rStyle w:val="StyleUnderline"/>
        </w:rPr>
        <w:t>we need to come together more</w:t>
      </w:r>
      <w:r w:rsidRPr="002262D6">
        <w:rPr>
          <w:sz w:val="16"/>
        </w:rPr>
        <w:t xml:space="preserve">, I think. I think that </w:t>
      </w:r>
      <w:r w:rsidRPr="004D699A">
        <w:rPr>
          <w:rStyle w:val="StyleUnderline"/>
        </w:rPr>
        <w:t>oppression is a big deal for us</w:t>
      </w:r>
      <w:r w:rsidRPr="002262D6">
        <w:rPr>
          <w:sz w:val="16"/>
        </w:rPr>
        <w:t xml:space="preserve">. I think that we need to help bring our people together more because </w:t>
      </w:r>
      <w:r w:rsidRPr="004D699A">
        <w:rPr>
          <w:rStyle w:val="StyleUnderline"/>
        </w:rPr>
        <w:t>as long as we stay divided</w:t>
      </w:r>
      <w:r w:rsidRPr="002262D6">
        <w:rPr>
          <w:sz w:val="16"/>
        </w:rPr>
        <w:t xml:space="preserve"> in certain areas, we are divided. And as long as we stay like that, </w:t>
      </w:r>
      <w:r w:rsidRPr="004D699A">
        <w:rPr>
          <w:rStyle w:val="StyleUnderline"/>
        </w:rPr>
        <w:t>we’re never going to be able to overcome the oppression that we face</w:t>
      </w:r>
      <w:r w:rsidRPr="002262D6">
        <w:rPr>
          <w:sz w:val="16"/>
        </w:rPr>
        <w:t>.</w:t>
      </w:r>
    </w:p>
    <w:p w14:paraId="1F0D0428" w14:textId="77777777" w:rsidR="00A82737" w:rsidRPr="002262D6" w:rsidRDefault="00A82737" w:rsidP="00A82737">
      <w:pPr>
        <w:rPr>
          <w:sz w:val="16"/>
        </w:rPr>
      </w:pPr>
      <w:r w:rsidRPr="002262D6">
        <w:rPr>
          <w:sz w:val="16"/>
        </w:rPr>
        <w:t xml:space="preserve">Erica articulates a view that Blacks and Mexicans are divided and that they need to unify to overcome oppression that both groups encounter. In fact, she states that it is her duty to work toward uniting these groups. She points out that together, </w:t>
      </w:r>
      <w:r w:rsidRPr="002239D4">
        <w:rPr>
          <w:rStyle w:val="StyleUnderline"/>
        </w:rPr>
        <w:t>Blacks and Mexicans are in a better position to resist oppression than they could be separately</w:t>
      </w:r>
      <w:r w:rsidRPr="002262D6">
        <w:rPr>
          <w:sz w:val="16"/>
        </w:rPr>
        <w:t xml:space="preserve">. This example shows that </w:t>
      </w:r>
      <w:r w:rsidRPr="00965345">
        <w:rPr>
          <w:rStyle w:val="Emphasis"/>
          <w:highlight w:val="yellow"/>
        </w:rPr>
        <w:t>Blaxicans</w:t>
      </w:r>
      <w:r w:rsidRPr="002239D4">
        <w:rPr>
          <w:rStyle w:val="Emphasis"/>
        </w:rPr>
        <w:t xml:space="preserve"> reject choosing sides</w:t>
      </w:r>
      <w:r w:rsidRPr="002262D6">
        <w:rPr>
          <w:sz w:val="16"/>
        </w:rPr>
        <w:t xml:space="preserve">, take an interest in both African American and Mexican American communities, </w:t>
      </w:r>
      <w:r w:rsidRPr="002239D4">
        <w:rPr>
          <w:rStyle w:val="StyleUnderline"/>
        </w:rPr>
        <w:t>and through critical analysis and action, dismantle hierarchies by viewing both groups equally</w:t>
      </w:r>
      <w:r w:rsidRPr="002262D6">
        <w:rPr>
          <w:sz w:val="16"/>
        </w:rPr>
        <w:t xml:space="preserve">. </w:t>
      </w:r>
      <w:r w:rsidRPr="002239D4">
        <w:rPr>
          <w:rStyle w:val="StyleUnderline"/>
        </w:rPr>
        <w:t xml:space="preserve">Blaxicans </w:t>
      </w:r>
      <w:r w:rsidRPr="00965345">
        <w:rPr>
          <w:rStyle w:val="StyleUnderline"/>
          <w:highlight w:val="yellow"/>
        </w:rPr>
        <w:t>make connections between</w:t>
      </w:r>
      <w:r w:rsidRPr="002262D6">
        <w:rPr>
          <w:sz w:val="16"/>
        </w:rPr>
        <w:t xml:space="preserve"> the </w:t>
      </w:r>
      <w:r w:rsidRPr="00965345">
        <w:rPr>
          <w:rStyle w:val="StyleUnderline"/>
          <w:highlight w:val="yellow"/>
        </w:rPr>
        <w:t>struggles</w:t>
      </w:r>
      <w:r w:rsidRPr="002262D6">
        <w:rPr>
          <w:sz w:val="16"/>
        </w:rPr>
        <w:t xml:space="preserve"> of both groups </w:t>
      </w:r>
      <w:r w:rsidRPr="002239D4">
        <w:rPr>
          <w:rStyle w:val="StyleUnderline"/>
        </w:rPr>
        <w:t xml:space="preserve">and view them as equally valid, and they represent them in their </w:t>
      </w:r>
      <w:r w:rsidRPr="002239D4">
        <w:rPr>
          <w:rStyle w:val="Emphasis"/>
        </w:rPr>
        <w:t>articulation of self</w:t>
      </w:r>
      <w:r w:rsidRPr="002262D6">
        <w:rPr>
          <w:sz w:val="16"/>
        </w:rPr>
        <w:t xml:space="preserve">. Erica’s brother, </w:t>
      </w:r>
      <w:r w:rsidRPr="00965345">
        <w:rPr>
          <w:rStyle w:val="StyleUnderline"/>
          <w:highlight w:val="yellow"/>
        </w:rPr>
        <w:t>Sebastiano</w:t>
      </w:r>
      <w:r w:rsidRPr="002239D4">
        <w:rPr>
          <w:rStyle w:val="StyleUnderline"/>
        </w:rPr>
        <w:t xml:space="preserve"> Flores, </w:t>
      </w:r>
      <w:r w:rsidRPr="00965345">
        <w:rPr>
          <w:rStyle w:val="StyleUnderline"/>
          <w:highlight w:val="yellow"/>
        </w:rPr>
        <w:t>talked about</w:t>
      </w:r>
      <w:r w:rsidRPr="002262D6">
        <w:rPr>
          <w:sz w:val="16"/>
        </w:rPr>
        <w:t xml:space="preserve"> how the idea of </w:t>
      </w:r>
      <w:r w:rsidRPr="00965345">
        <w:rPr>
          <w:rStyle w:val="Emphasis"/>
          <w:highlight w:val="yellow"/>
        </w:rPr>
        <w:t>“dual oppression”</w:t>
      </w:r>
      <w:r w:rsidRPr="002262D6">
        <w:rPr>
          <w:sz w:val="16"/>
        </w:rPr>
        <w:t xml:space="preserve"> manifests itself in his hip-hop music and </w:t>
      </w:r>
      <w:r w:rsidRPr="002239D4">
        <w:rPr>
          <w:rStyle w:val="StyleUnderline"/>
        </w:rPr>
        <w:t>in the way he thinks about his Blaxican identity</w:t>
      </w:r>
      <w:r w:rsidRPr="002262D6">
        <w:rPr>
          <w:sz w:val="16"/>
        </w:rPr>
        <w:t>, which further illustrates this idea of Blaxican articulation of self. Sebastiano said,</w:t>
      </w:r>
    </w:p>
    <w:p w14:paraId="516535F7" w14:textId="77777777" w:rsidR="00A82737" w:rsidRPr="002239D4" w:rsidRDefault="00A82737" w:rsidP="00A82737">
      <w:pPr>
        <w:ind w:left="720"/>
        <w:rPr>
          <w:rStyle w:val="StyleUnderline"/>
        </w:rPr>
      </w:pPr>
      <w:r w:rsidRPr="002262D6">
        <w:rPr>
          <w:sz w:val="16"/>
        </w:rPr>
        <w:t xml:space="preserve">What is the dual oppression? </w:t>
      </w:r>
      <w:r w:rsidRPr="00965345">
        <w:rPr>
          <w:rStyle w:val="Emphasis"/>
          <w:highlight w:val="yellow"/>
        </w:rPr>
        <w:t>I got twice the fire</w:t>
      </w:r>
      <w:r w:rsidRPr="002239D4">
        <w:rPr>
          <w:rStyle w:val="Emphasis"/>
        </w:rPr>
        <w:t xml:space="preserve"> burning </w:t>
      </w:r>
      <w:r w:rsidRPr="007C5455">
        <w:rPr>
          <w:rStyle w:val="Emphasis"/>
        </w:rPr>
        <w:t>inside me</w:t>
      </w:r>
      <w:r w:rsidRPr="002262D6">
        <w:rPr>
          <w:sz w:val="16"/>
        </w:rPr>
        <w:t xml:space="preserve">. I got both of them. This is how I look at it, </w:t>
      </w:r>
      <w:r w:rsidRPr="002239D4">
        <w:rPr>
          <w:rStyle w:val="StyleUnderline"/>
        </w:rPr>
        <w:t>I communicate with my ancestors</w:t>
      </w:r>
      <w:r w:rsidRPr="002262D6">
        <w:rPr>
          <w:sz w:val="16"/>
        </w:rPr>
        <w:t xml:space="preserve">. It is easy to ignore ancestors, and it’s easier to ignore ancestor’s voices whispering in your ear when you have one whole cultural oppression and genocide whispering in your ear. But </w:t>
      </w:r>
      <w:r w:rsidRPr="002239D4">
        <w:rPr>
          <w:rStyle w:val="StyleUnderline"/>
        </w:rPr>
        <w:t xml:space="preserve">when you got </w:t>
      </w:r>
      <w:r w:rsidRPr="002239D4">
        <w:rPr>
          <w:rStyle w:val="Emphasis"/>
        </w:rPr>
        <w:t>two completely separate</w:t>
      </w:r>
      <w:r w:rsidRPr="002239D4">
        <w:rPr>
          <w:rStyle w:val="StyleUnderline"/>
        </w:rPr>
        <w:t xml:space="preserve">, </w:t>
      </w:r>
      <w:r w:rsidRPr="002239D4">
        <w:rPr>
          <w:rStyle w:val="Emphasis"/>
        </w:rPr>
        <w:t>cultural</w:t>
      </w:r>
      <w:r w:rsidRPr="002239D4">
        <w:rPr>
          <w:rStyle w:val="StyleUnderline"/>
        </w:rPr>
        <w:t xml:space="preserve">, </w:t>
      </w:r>
      <w:r w:rsidRPr="002239D4">
        <w:rPr>
          <w:rStyle w:val="Emphasis"/>
        </w:rPr>
        <w:t>ancestral</w:t>
      </w:r>
      <w:r w:rsidRPr="002239D4">
        <w:rPr>
          <w:rStyle w:val="StyleUnderline"/>
        </w:rPr>
        <w:t xml:space="preserve">, </w:t>
      </w:r>
      <w:r w:rsidRPr="002239D4">
        <w:rPr>
          <w:rStyle w:val="Emphasis"/>
        </w:rPr>
        <w:t>genocidal</w:t>
      </w:r>
      <w:r w:rsidRPr="002239D4">
        <w:rPr>
          <w:rStyle w:val="StyleUnderline"/>
        </w:rPr>
        <w:t>, conversations going on</w:t>
      </w:r>
      <w:r w:rsidRPr="002262D6">
        <w:rPr>
          <w:sz w:val="16"/>
        </w:rPr>
        <w:t>—one in each ear—</w:t>
      </w:r>
      <w:r w:rsidRPr="002239D4">
        <w:rPr>
          <w:rStyle w:val="StyleUnderline"/>
        </w:rPr>
        <w:t xml:space="preserve">it’s going to </w:t>
      </w:r>
      <w:r w:rsidRPr="002239D4">
        <w:rPr>
          <w:rStyle w:val="Emphasis"/>
        </w:rPr>
        <w:t>move you to action</w:t>
      </w:r>
      <w:r w:rsidRPr="002262D6">
        <w:rPr>
          <w:sz w:val="16"/>
        </w:rPr>
        <w:t xml:space="preserve">. </w:t>
      </w:r>
      <w:r w:rsidRPr="00965345">
        <w:rPr>
          <w:rStyle w:val="StyleUnderline"/>
          <w:highlight w:val="yellow"/>
        </w:rPr>
        <w:t>Both</w:t>
      </w:r>
      <w:r w:rsidRPr="002239D4">
        <w:rPr>
          <w:rStyle w:val="StyleUnderline"/>
        </w:rPr>
        <w:t xml:space="preserve"> of our </w:t>
      </w:r>
      <w:r w:rsidRPr="00965345">
        <w:rPr>
          <w:rStyle w:val="StyleUnderline"/>
          <w:highlight w:val="yellow"/>
        </w:rPr>
        <w:t>ancestors</w:t>
      </w:r>
      <w:r w:rsidRPr="002239D4">
        <w:rPr>
          <w:rStyle w:val="StyleUnderline"/>
        </w:rPr>
        <w:t xml:space="preserve"> are </w:t>
      </w:r>
      <w:r w:rsidRPr="00965345">
        <w:rPr>
          <w:rStyle w:val="StyleUnderline"/>
          <w:highlight w:val="yellow"/>
        </w:rPr>
        <w:t>suffer</w:t>
      </w:r>
      <w:r w:rsidRPr="002239D4">
        <w:rPr>
          <w:rStyle w:val="StyleUnderline"/>
        </w:rPr>
        <w:t xml:space="preserve">ing </w:t>
      </w:r>
      <w:r w:rsidRPr="00965345">
        <w:rPr>
          <w:rStyle w:val="StyleUnderline"/>
          <w:highlight w:val="yellow"/>
        </w:rPr>
        <w:t>from</w:t>
      </w:r>
      <w:r w:rsidRPr="002239D4">
        <w:rPr>
          <w:rStyle w:val="StyleUnderline"/>
        </w:rPr>
        <w:t xml:space="preserve"> the </w:t>
      </w:r>
      <w:r w:rsidRPr="00965345">
        <w:rPr>
          <w:rStyle w:val="Emphasis"/>
          <w:highlight w:val="yellow"/>
        </w:rPr>
        <w:t>genocidal oppression</w:t>
      </w:r>
      <w:r w:rsidRPr="002262D6">
        <w:rPr>
          <w:sz w:val="16"/>
        </w:rPr>
        <w:t xml:space="preserve">, both talking at the same time, and </w:t>
      </w:r>
      <w:r w:rsidRPr="002239D4">
        <w:rPr>
          <w:rStyle w:val="StyleUnderline"/>
        </w:rPr>
        <w:t>I’m going to turn the heat up even that much more</w:t>
      </w:r>
      <w:r w:rsidRPr="002262D6">
        <w:rPr>
          <w:sz w:val="16"/>
        </w:rPr>
        <w:t xml:space="preserve">. The heat is going to be turned up that much more. </w:t>
      </w:r>
      <w:r w:rsidRPr="002239D4">
        <w:rPr>
          <w:rStyle w:val="StyleUnderline"/>
        </w:rPr>
        <w:t xml:space="preserve">I am going to reiterate it to other people, that </w:t>
      </w:r>
      <w:r w:rsidRPr="002239D4">
        <w:rPr>
          <w:rStyle w:val="Emphasis"/>
        </w:rPr>
        <w:t>dual culture</w:t>
      </w:r>
      <w:r w:rsidRPr="002239D4">
        <w:rPr>
          <w:rStyle w:val="StyleUnderline"/>
        </w:rPr>
        <w:t>.</w:t>
      </w:r>
    </w:p>
    <w:p w14:paraId="32D430DA" w14:textId="77777777" w:rsidR="00A82737" w:rsidRPr="002262D6" w:rsidRDefault="00A82737" w:rsidP="00A82737">
      <w:pPr>
        <w:rPr>
          <w:sz w:val="16"/>
        </w:rPr>
      </w:pPr>
      <w:r w:rsidRPr="002262D6">
        <w:rPr>
          <w:sz w:val="16"/>
        </w:rPr>
        <w:t xml:space="preserve">In his own words, Sebastiano describes how he draws from Mexican American and African American histories of oppression in the United States and how </w:t>
      </w:r>
      <w:r w:rsidRPr="002239D4">
        <w:rPr>
          <w:rStyle w:val="StyleUnderline"/>
        </w:rPr>
        <w:t xml:space="preserve">these histories inform his </w:t>
      </w:r>
      <w:r w:rsidRPr="002239D4">
        <w:rPr>
          <w:rStyle w:val="Emphasis"/>
        </w:rPr>
        <w:t>social and political consciousness</w:t>
      </w:r>
      <w:r w:rsidRPr="002239D4">
        <w:rPr>
          <w:rStyle w:val="StyleUnderline"/>
        </w:rPr>
        <w:t xml:space="preserve"> and </w:t>
      </w:r>
      <w:r w:rsidRPr="002239D4">
        <w:rPr>
          <w:rStyle w:val="Emphasis"/>
        </w:rPr>
        <w:t>self-awareness</w:t>
      </w:r>
      <w:r w:rsidRPr="002262D6">
        <w:rPr>
          <w:sz w:val="16"/>
        </w:rPr>
        <w:t xml:space="preserve">. Sebastiano “communicates” with his ancestors, both African American and Mexican American. </w:t>
      </w:r>
      <w:r w:rsidRPr="004D699A">
        <w:rPr>
          <w:rStyle w:val="StyleUnderline"/>
        </w:rPr>
        <w:t>He</w:t>
      </w:r>
      <w:r w:rsidRPr="002262D6">
        <w:rPr>
          <w:sz w:val="16"/>
        </w:rPr>
        <w:t xml:space="preserve"> takes an interest in both histories of genocide and oppression and </w:t>
      </w:r>
      <w:r w:rsidRPr="004D699A">
        <w:rPr>
          <w:rStyle w:val="StyleUnderline"/>
        </w:rPr>
        <w:t>does not choose sides</w:t>
      </w:r>
      <w:r w:rsidRPr="002262D6">
        <w:rPr>
          <w:sz w:val="16"/>
        </w:rPr>
        <w:t xml:space="preserve">; rather, </w:t>
      </w:r>
      <w:r w:rsidRPr="004D699A">
        <w:rPr>
          <w:rStyle w:val="StyleUnderline"/>
        </w:rPr>
        <w:t>he articulates a “dual oppression.”</w:t>
      </w:r>
      <w:r w:rsidRPr="002262D6">
        <w:rPr>
          <w:sz w:val="16"/>
        </w:rPr>
        <w:t xml:space="preserve"> Over-lapping both histories move him into action. </w:t>
      </w:r>
      <w:r w:rsidRPr="004D699A">
        <w:rPr>
          <w:rStyle w:val="StyleUnderline"/>
        </w:rPr>
        <w:t xml:space="preserve">Sebastiano engages in </w:t>
      </w:r>
      <w:r w:rsidRPr="004D699A">
        <w:rPr>
          <w:rStyle w:val="Emphasis"/>
        </w:rPr>
        <w:t>dismantling racial hierarchies</w:t>
      </w:r>
      <w:r w:rsidRPr="004D699A">
        <w:rPr>
          <w:rStyle w:val="StyleUnderline"/>
        </w:rPr>
        <w:t xml:space="preserve"> that place one group above another in his </w:t>
      </w:r>
      <w:r w:rsidRPr="004D699A">
        <w:rPr>
          <w:rStyle w:val="Emphasis"/>
        </w:rPr>
        <w:t>music</w:t>
      </w:r>
      <w:r w:rsidRPr="004D699A">
        <w:rPr>
          <w:rStyle w:val="StyleUnderline"/>
        </w:rPr>
        <w:t xml:space="preserve"> and his </w:t>
      </w:r>
      <w:r w:rsidRPr="004D699A">
        <w:rPr>
          <w:rStyle w:val="Emphasis"/>
        </w:rPr>
        <w:t>social justice activist work</w:t>
      </w:r>
      <w:r w:rsidRPr="002262D6">
        <w:rPr>
          <w:sz w:val="16"/>
        </w:rPr>
        <w:t xml:space="preserve">. </w:t>
      </w:r>
      <w:r w:rsidRPr="004D699A">
        <w:rPr>
          <w:rStyle w:val="StyleUnderline"/>
        </w:rPr>
        <w:t>He feels motivated to spread the message of “dual oppression” or “dual culture” through his music as a way of impressing the idea of unification among Black and Brown people</w:t>
      </w:r>
      <w:r w:rsidRPr="002262D6">
        <w:rPr>
          <w:sz w:val="16"/>
        </w:rPr>
        <w:t>.</w:t>
      </w:r>
    </w:p>
    <w:p w14:paraId="1162F929" w14:textId="77777777" w:rsidR="00A82737" w:rsidRPr="002262D6" w:rsidRDefault="00A82737" w:rsidP="00A82737">
      <w:pPr>
        <w:rPr>
          <w:sz w:val="12"/>
          <w:szCs w:val="12"/>
        </w:rPr>
      </w:pPr>
      <w:r w:rsidRPr="002262D6">
        <w:rPr>
          <w:sz w:val="12"/>
          <w:szCs w:val="12"/>
        </w:rPr>
        <w:t>Indeed, a 2020 poll by the New York Times and Siena College indicated that 21 percent of Latinas/os said they marched in support of Black Lives Matter protests in response to the May 25, 2020, death of George Floyd, an African American murdered by a white police officer; that number was nearly identical to the 22 percent of Blacks who said they participated as well.7 Still, during the same period when George Floyd and other African Americans, including Breonna Taylor, Mario Woods, Eric Garner, Michael Brown, and Tamir Rice, were murdered by law enforcement, Latino boys and men, such as Sean Monterrosa, Erik Salgado, Andrés Guardado, Antonio Valenzuela, Manuel Diaz, Santos Rodriguez, and Adam Toledo, among others, were also killed at the hands of law enforcement. Their murders provide the occasion to emphasize that Brown lives have been the target of racist attitudes and practices comparable to those endured by African Americans, including police brutality and other abuses. Yet there was no similar national media coverage. Also, there was practically no local or national support or community mobilization against these wrongful killings.8</w:t>
      </w:r>
    </w:p>
    <w:p w14:paraId="1CFD44D5" w14:textId="77777777" w:rsidR="00A82737" w:rsidRPr="002262D6" w:rsidRDefault="00A82737" w:rsidP="00A82737">
      <w:pPr>
        <w:rPr>
          <w:sz w:val="12"/>
          <w:szCs w:val="12"/>
        </w:rPr>
      </w:pPr>
      <w:r w:rsidRPr="002262D6">
        <w:rPr>
          <w:sz w:val="12"/>
          <w:szCs w:val="12"/>
        </w:rPr>
        <w:t>Such dynamics have import for Blaxicans, given their dual ties to both Black and Mexican communities. Indeed, many Blaxicans are seeking ways to convey that their Mexican background matters just as much as their Black background. This becomes especially important given that Mexican Americans face hostile responses from law enforcement, including police brutality, that are similar to what Black Americans endure. Some mixed-race individuals say the lifetime effort to bridge the gap between their two halves has intensified with the Black Lives Matter movement, particularly in terms of helping the Latina/o side understand what it is like to be Black. With the new focus on racial accountability, they are also more determined to address the anti-Blackness coming from friends and relatives.</w:t>
      </w:r>
    </w:p>
    <w:p w14:paraId="3B4655ED" w14:textId="77777777" w:rsidR="00A82737" w:rsidRPr="002262D6" w:rsidRDefault="00A82737" w:rsidP="00A82737">
      <w:pPr>
        <w:rPr>
          <w:sz w:val="12"/>
          <w:szCs w:val="12"/>
        </w:rPr>
      </w:pPr>
      <w:r w:rsidRPr="002262D6">
        <w:rPr>
          <w:sz w:val="12"/>
          <w:szCs w:val="12"/>
        </w:rPr>
        <w:t>Geron McKinley, who grew up multiracial in the mostly Black and Latina/o neighborhood of Willowbrook, near Compton, California, recognized a common thread in both of his cultures, which have been oppressed but remained proud. McKinley, a twenty-five-year-old model, is founder of a clothing brand and nonprofit called Concreet, which offers sports, arts, music, and entrepreneurship programs for children. McKinley is now even more determined to support both Black and Latino causes. He stated, “Now more than ever, even if I’ve felt like I’m not Black enough to be Black or I’m not Mexican enough to be Mexican, if either side needs me to ride, then I’m riding.”9</w:t>
      </w:r>
    </w:p>
    <w:p w14:paraId="145B47EE" w14:textId="77777777" w:rsidR="00A82737" w:rsidRPr="002262D6" w:rsidRDefault="00A82737" w:rsidP="00A82737">
      <w:pPr>
        <w:rPr>
          <w:sz w:val="16"/>
        </w:rPr>
      </w:pPr>
      <w:r w:rsidRPr="002262D6">
        <w:rPr>
          <w:sz w:val="16"/>
        </w:rPr>
        <w:t>Black and Brown Faces in High Places</w:t>
      </w:r>
    </w:p>
    <w:p w14:paraId="0CE33F58" w14:textId="77777777" w:rsidR="00A82737" w:rsidRPr="002239D4" w:rsidRDefault="00A82737" w:rsidP="00A82737">
      <w:pPr>
        <w:rPr>
          <w:rStyle w:val="StyleUnderline"/>
        </w:rPr>
      </w:pPr>
      <w:r w:rsidRPr="002262D6">
        <w:rPr>
          <w:sz w:val="16"/>
        </w:rPr>
        <w:t xml:space="preserve">These Black and Brown matters are a clear indication that </w:t>
      </w:r>
      <w:r w:rsidRPr="00965345">
        <w:rPr>
          <w:rStyle w:val="Emphasis"/>
          <w:highlight w:val="yellow"/>
        </w:rPr>
        <w:t>racial differences</w:t>
      </w:r>
      <w:r w:rsidRPr="00965345">
        <w:rPr>
          <w:rStyle w:val="StyleUnderline"/>
          <w:highlight w:val="yellow"/>
        </w:rPr>
        <w:t xml:space="preserve"> continue to </w:t>
      </w:r>
      <w:r w:rsidRPr="00965345">
        <w:rPr>
          <w:rStyle w:val="Emphasis"/>
          <w:highlight w:val="yellow"/>
        </w:rPr>
        <w:t>perpetuate</w:t>
      </w:r>
      <w:r w:rsidRPr="002239D4">
        <w:rPr>
          <w:rStyle w:val="Emphasis"/>
        </w:rPr>
        <w:t xml:space="preserve"> social inequality</w:t>
      </w:r>
      <w:r w:rsidRPr="002239D4">
        <w:rPr>
          <w:rStyle w:val="StyleUnderline"/>
        </w:rPr>
        <w:t xml:space="preserve"> and</w:t>
      </w:r>
      <w:r w:rsidRPr="002262D6">
        <w:rPr>
          <w:sz w:val="16"/>
        </w:rPr>
        <w:t xml:space="preserve"> forms of </w:t>
      </w:r>
      <w:r w:rsidRPr="00965345">
        <w:rPr>
          <w:rStyle w:val="Emphasis"/>
          <w:highlight w:val="yellow"/>
        </w:rPr>
        <w:t>exclusion</w:t>
      </w:r>
      <w:r w:rsidRPr="002262D6">
        <w:rPr>
          <w:sz w:val="16"/>
        </w:rPr>
        <w:t xml:space="preserve"> of Blacks and Latinas/os, </w:t>
      </w:r>
      <w:r w:rsidRPr="00965345">
        <w:rPr>
          <w:rStyle w:val="StyleUnderline"/>
          <w:highlight w:val="yellow"/>
        </w:rPr>
        <w:t>notwithstanding</w:t>
      </w:r>
      <w:r w:rsidRPr="002262D6">
        <w:rPr>
          <w:sz w:val="16"/>
        </w:rPr>
        <w:t xml:space="preserve"> the significant </w:t>
      </w:r>
      <w:r w:rsidRPr="00965345">
        <w:rPr>
          <w:rStyle w:val="StyleUnderline"/>
          <w:highlight w:val="yellow"/>
        </w:rPr>
        <w:t>gains</w:t>
      </w:r>
      <w:r w:rsidRPr="002262D6">
        <w:rPr>
          <w:sz w:val="16"/>
        </w:rPr>
        <w:t xml:space="preserve"> that have been </w:t>
      </w:r>
      <w:r w:rsidRPr="002239D4">
        <w:rPr>
          <w:rStyle w:val="StyleUnderline"/>
        </w:rPr>
        <w:t xml:space="preserve">made </w:t>
      </w:r>
      <w:r w:rsidRPr="00965345">
        <w:rPr>
          <w:rStyle w:val="StyleUnderline"/>
          <w:highlight w:val="yellow"/>
        </w:rPr>
        <w:t>in</w:t>
      </w:r>
      <w:r w:rsidRPr="002239D4">
        <w:rPr>
          <w:rStyle w:val="StyleUnderline"/>
        </w:rPr>
        <w:t xml:space="preserve"> the </w:t>
      </w:r>
      <w:r w:rsidRPr="00965345">
        <w:rPr>
          <w:rStyle w:val="StyleUnderline"/>
          <w:highlight w:val="yellow"/>
        </w:rPr>
        <w:t>post–civil rights</w:t>
      </w:r>
      <w:r w:rsidRPr="002239D4">
        <w:rPr>
          <w:rStyle w:val="StyleUnderline"/>
        </w:rPr>
        <w:t xml:space="preserve"> era</w:t>
      </w:r>
      <w:r w:rsidRPr="002262D6">
        <w:rPr>
          <w:sz w:val="16"/>
        </w:rPr>
        <w:t xml:space="preserve"> due to the dismantling of Jim Crow segregation, as well as the achievement of historic </w:t>
      </w:r>
      <w:r w:rsidRPr="002239D4">
        <w:rPr>
          <w:rStyle w:val="StyleUnderline"/>
        </w:rPr>
        <w:t>civil rights and other legislation</w:t>
      </w:r>
      <w:r w:rsidRPr="002262D6">
        <w:rPr>
          <w:sz w:val="16"/>
        </w:rPr>
        <w:t xml:space="preserve"> in the 1950s and 1960s. The </w:t>
      </w:r>
      <w:r w:rsidRPr="002239D4">
        <w:rPr>
          <w:rStyle w:val="Emphasis"/>
        </w:rPr>
        <w:t>growth</w:t>
      </w:r>
      <w:r w:rsidRPr="002239D4">
        <w:rPr>
          <w:rStyle w:val="StyleUnderline"/>
        </w:rPr>
        <w:t xml:space="preserve">, </w:t>
      </w:r>
      <w:r w:rsidRPr="002239D4">
        <w:rPr>
          <w:rStyle w:val="Emphasis"/>
        </w:rPr>
        <w:t>prosperity</w:t>
      </w:r>
      <w:r w:rsidRPr="002239D4">
        <w:rPr>
          <w:rStyle w:val="StyleUnderline"/>
        </w:rPr>
        <w:t xml:space="preserve">, and </w:t>
      </w:r>
      <w:r w:rsidRPr="002239D4">
        <w:rPr>
          <w:rStyle w:val="Emphasis"/>
        </w:rPr>
        <w:t>increased integration</w:t>
      </w:r>
      <w:r w:rsidRPr="002239D4">
        <w:rPr>
          <w:rStyle w:val="StyleUnderline"/>
        </w:rPr>
        <w:t xml:space="preserve"> of some individuals of color, which is one of the </w:t>
      </w:r>
      <w:r w:rsidRPr="00965345">
        <w:rPr>
          <w:rStyle w:val="StyleUnderline"/>
          <w:highlight w:val="yellow"/>
        </w:rPr>
        <w:t>achievements</w:t>
      </w:r>
      <w:r w:rsidRPr="002239D4">
        <w:rPr>
          <w:rStyle w:val="StyleUnderline"/>
        </w:rPr>
        <w:t xml:space="preserve"> of the post–civil rights era,</w:t>
      </w:r>
      <w:r w:rsidRPr="002262D6">
        <w:rPr>
          <w:sz w:val="16"/>
        </w:rPr>
        <w:t xml:space="preserve"> </w:t>
      </w:r>
      <w:r w:rsidRPr="00965345">
        <w:rPr>
          <w:rStyle w:val="Emphasis"/>
          <w:highlight w:val="yellow"/>
        </w:rPr>
        <w:t>does not</w:t>
      </w:r>
      <w:r w:rsidRPr="002262D6">
        <w:rPr>
          <w:sz w:val="16"/>
        </w:rPr>
        <w:t xml:space="preserve">, therefore, </w:t>
      </w:r>
      <w:r w:rsidRPr="00965345">
        <w:rPr>
          <w:rStyle w:val="Emphasis"/>
          <w:highlight w:val="yellow"/>
        </w:rPr>
        <w:t>mean racism has abated</w:t>
      </w:r>
      <w:r w:rsidRPr="002262D6">
        <w:rPr>
          <w:sz w:val="16"/>
        </w:rPr>
        <w:t xml:space="preserve">. Racial differences continue to perpetuate systemic social inequality and forms of exclusion. Rather, some of the most egregious forms of legalized racial inequality have been eradicated. </w:t>
      </w:r>
      <w:r w:rsidRPr="002239D4">
        <w:rPr>
          <w:rStyle w:val="Emphasis"/>
        </w:rPr>
        <w:t xml:space="preserve">Pervasive </w:t>
      </w:r>
      <w:r w:rsidRPr="00965345">
        <w:rPr>
          <w:rStyle w:val="Emphasis"/>
          <w:highlight w:val="yellow"/>
        </w:rPr>
        <w:t>formal exclusion</w:t>
      </w:r>
      <w:r w:rsidRPr="002239D4">
        <w:rPr>
          <w:rStyle w:val="StyleUnderline"/>
        </w:rPr>
        <w:t xml:space="preserve"> and coercion </w:t>
      </w:r>
      <w:r w:rsidRPr="00DD2FF8">
        <w:rPr>
          <w:rStyle w:val="StyleUnderline"/>
        </w:rPr>
        <w:t xml:space="preserve">have been </w:t>
      </w:r>
      <w:r w:rsidRPr="00965345">
        <w:rPr>
          <w:rStyle w:val="Emphasis"/>
          <w:highlight w:val="yellow"/>
        </w:rPr>
        <w:t>replaced</w:t>
      </w:r>
      <w:r w:rsidRPr="00965345">
        <w:rPr>
          <w:rStyle w:val="StyleUnderline"/>
          <w:highlight w:val="yellow"/>
        </w:rPr>
        <w:t xml:space="preserve"> with</w:t>
      </w:r>
      <w:r w:rsidRPr="002239D4">
        <w:rPr>
          <w:rStyle w:val="StyleUnderline"/>
        </w:rPr>
        <w:t xml:space="preserve"> more </w:t>
      </w:r>
      <w:r w:rsidRPr="00965345">
        <w:rPr>
          <w:rStyle w:val="Emphasis"/>
          <w:highlight w:val="yellow"/>
        </w:rPr>
        <w:t>informal dynamics</w:t>
      </w:r>
      <w:r w:rsidRPr="002239D4">
        <w:rPr>
          <w:rStyle w:val="StyleUnderline"/>
        </w:rPr>
        <w:t xml:space="preserve">, which are increasingly juxtaposed with patterns of </w:t>
      </w:r>
      <w:r w:rsidRPr="002239D4">
        <w:rPr>
          <w:rStyle w:val="Emphasis"/>
        </w:rPr>
        <w:t>selective and inequitable inclusion</w:t>
      </w:r>
      <w:r w:rsidRPr="002239D4">
        <w:rPr>
          <w:rStyle w:val="StyleUnderline"/>
        </w:rPr>
        <w:t>.</w:t>
      </w:r>
    </w:p>
    <w:p w14:paraId="0501CA32" w14:textId="77777777" w:rsidR="00A82737" w:rsidRPr="002262D6" w:rsidRDefault="00A82737" w:rsidP="00A82737">
      <w:pPr>
        <w:rPr>
          <w:sz w:val="16"/>
        </w:rPr>
      </w:pPr>
      <w:r w:rsidRPr="002262D6">
        <w:rPr>
          <w:sz w:val="16"/>
        </w:rPr>
        <w:t xml:space="preserve">Consequently, </w:t>
      </w:r>
      <w:r w:rsidRPr="002239D4">
        <w:rPr>
          <w:rStyle w:val="StyleUnderline"/>
        </w:rPr>
        <w:t>the inclusion of “Black [and Brown] faces in high places” is not</w:t>
      </w:r>
      <w:r w:rsidRPr="002262D6">
        <w:rPr>
          <w:sz w:val="16"/>
        </w:rPr>
        <w:t xml:space="preserve">, in and of itself, </w:t>
      </w:r>
      <w:r w:rsidRPr="002239D4">
        <w:rPr>
          <w:rStyle w:val="StyleUnderline"/>
        </w:rPr>
        <w:t>equivalent to equality</w:t>
      </w:r>
      <w:r w:rsidRPr="002262D6">
        <w:rPr>
          <w:sz w:val="16"/>
        </w:rPr>
        <w:t xml:space="preserve">.10 These individuals and their </w:t>
      </w:r>
      <w:r w:rsidRPr="00965345">
        <w:rPr>
          <w:rStyle w:val="Emphasis"/>
          <w:highlight w:val="yellow"/>
        </w:rPr>
        <w:t>integration</w:t>
      </w:r>
      <w:r w:rsidRPr="00965345">
        <w:rPr>
          <w:rStyle w:val="StyleUnderline"/>
          <w:highlight w:val="yellow"/>
        </w:rPr>
        <w:t xml:space="preserve"> into</w:t>
      </w:r>
      <w:r w:rsidRPr="002239D4">
        <w:rPr>
          <w:rStyle w:val="StyleUnderline"/>
        </w:rPr>
        <w:t xml:space="preserve"> the </w:t>
      </w:r>
      <w:r w:rsidRPr="00965345">
        <w:rPr>
          <w:rStyle w:val="Emphasis"/>
          <w:highlight w:val="yellow"/>
        </w:rPr>
        <w:t>white power structure</w:t>
      </w:r>
      <w:r w:rsidRPr="002239D4">
        <w:rPr>
          <w:rStyle w:val="StyleUnderline"/>
        </w:rPr>
        <w:t xml:space="preserve"> merely </w:t>
      </w:r>
      <w:r w:rsidRPr="00965345">
        <w:rPr>
          <w:rStyle w:val="StyleUnderline"/>
          <w:highlight w:val="yellow"/>
        </w:rPr>
        <w:t xml:space="preserve">further the </w:t>
      </w:r>
      <w:r w:rsidRPr="00965345">
        <w:rPr>
          <w:rStyle w:val="Emphasis"/>
          <w:highlight w:val="yellow"/>
        </w:rPr>
        <w:t>illusion of equality</w:t>
      </w:r>
      <w:r w:rsidRPr="002262D6">
        <w:rPr>
          <w:sz w:val="16"/>
        </w:rPr>
        <w:t xml:space="preserve">. </w:t>
      </w:r>
      <w:r w:rsidRPr="00965345">
        <w:rPr>
          <w:rStyle w:val="StyleUnderline"/>
          <w:highlight w:val="yellow"/>
        </w:rPr>
        <w:t>They</w:t>
      </w:r>
      <w:r w:rsidRPr="002262D6">
        <w:rPr>
          <w:sz w:val="16"/>
        </w:rPr>
        <w:t xml:space="preserve"> conveniently </w:t>
      </w:r>
      <w:r w:rsidRPr="00965345">
        <w:rPr>
          <w:rStyle w:val="Emphasis"/>
          <w:highlight w:val="yellow"/>
        </w:rPr>
        <w:t>deflect attention</w:t>
      </w:r>
      <w:r w:rsidRPr="00965345">
        <w:rPr>
          <w:rStyle w:val="StyleUnderline"/>
          <w:highlight w:val="yellow"/>
        </w:rPr>
        <w:t xml:space="preserve"> away from</w:t>
      </w:r>
      <w:r w:rsidRPr="002239D4">
        <w:rPr>
          <w:rStyle w:val="StyleUnderline"/>
        </w:rPr>
        <w:t xml:space="preserve"> the overrepresentation of </w:t>
      </w:r>
      <w:r w:rsidRPr="00965345">
        <w:rPr>
          <w:rStyle w:val="StyleUnderline"/>
          <w:highlight w:val="yellow"/>
        </w:rPr>
        <w:t>communities of color</w:t>
      </w:r>
      <w:r w:rsidRPr="002262D6">
        <w:rPr>
          <w:sz w:val="16"/>
        </w:rPr>
        <w:t xml:space="preserve">, particularly Blacks and Latinas/os, </w:t>
      </w:r>
      <w:r w:rsidRPr="00965345">
        <w:rPr>
          <w:rStyle w:val="StyleUnderline"/>
          <w:highlight w:val="yellow"/>
        </w:rPr>
        <w:t xml:space="preserve">in the </w:t>
      </w:r>
      <w:r w:rsidRPr="00965345">
        <w:rPr>
          <w:rStyle w:val="Emphasis"/>
          <w:highlight w:val="yellow"/>
        </w:rPr>
        <w:t>secondary labor force</w:t>
      </w:r>
      <w:r w:rsidRPr="002239D4">
        <w:rPr>
          <w:rStyle w:val="StyleUnderline"/>
        </w:rPr>
        <w:t xml:space="preserve"> and among the ranks of the </w:t>
      </w:r>
      <w:r w:rsidRPr="002239D4">
        <w:rPr>
          <w:rStyle w:val="Emphasis"/>
        </w:rPr>
        <w:t>underemployed and unemployed</w:t>
      </w:r>
      <w:r w:rsidRPr="002262D6">
        <w:rPr>
          <w:sz w:val="16"/>
        </w:rPr>
        <w:t xml:space="preserve">. </w:t>
      </w:r>
      <w:r w:rsidRPr="00965345">
        <w:rPr>
          <w:rStyle w:val="StyleUnderline"/>
          <w:highlight w:val="yellow"/>
        </w:rPr>
        <w:t>This</w:t>
      </w:r>
      <w:r w:rsidRPr="002239D4">
        <w:rPr>
          <w:rStyle w:val="StyleUnderline"/>
        </w:rPr>
        <w:t xml:space="preserve"> has </w:t>
      </w:r>
      <w:r w:rsidRPr="00965345">
        <w:rPr>
          <w:rStyle w:val="StyleUnderline"/>
          <w:highlight w:val="yellow"/>
        </w:rPr>
        <w:t>led to</w:t>
      </w:r>
      <w:r w:rsidRPr="002262D6">
        <w:rPr>
          <w:sz w:val="16"/>
        </w:rPr>
        <w:t xml:space="preserve"> the emergence of </w:t>
      </w:r>
      <w:r w:rsidRPr="002239D4">
        <w:rPr>
          <w:rStyle w:val="StyleUnderline"/>
        </w:rPr>
        <w:t>colorblind ideology, or what</w:t>
      </w:r>
      <w:r w:rsidRPr="002262D6">
        <w:rPr>
          <w:sz w:val="16"/>
        </w:rPr>
        <w:t xml:space="preserve"> Eduardo </w:t>
      </w:r>
      <w:r w:rsidRPr="002239D4">
        <w:rPr>
          <w:rStyle w:val="StyleUnderline"/>
        </w:rPr>
        <w:t>Bonilla-Silva refers to as “</w:t>
      </w:r>
      <w:r w:rsidRPr="00965345">
        <w:rPr>
          <w:rStyle w:val="Emphasis"/>
          <w:highlight w:val="yellow"/>
        </w:rPr>
        <w:t>colorblind racism</w:t>
      </w:r>
      <w:r w:rsidRPr="002239D4">
        <w:rPr>
          <w:rStyle w:val="StyleUnderline"/>
        </w:rPr>
        <w:t>,”</w:t>
      </w:r>
      <w:r w:rsidRPr="002262D6">
        <w:rPr>
          <w:sz w:val="16"/>
        </w:rPr>
        <w:t xml:space="preserve"> which has prevailed since the last decades of twentieth century.11</w:t>
      </w:r>
    </w:p>
    <w:p w14:paraId="30B68E9F" w14:textId="77777777" w:rsidR="00A82737" w:rsidRPr="002262D6" w:rsidRDefault="00A82737" w:rsidP="00A82737">
      <w:pPr>
        <w:rPr>
          <w:sz w:val="16"/>
        </w:rPr>
      </w:pPr>
      <w:r w:rsidRPr="002239D4">
        <w:rPr>
          <w:rStyle w:val="StyleUnderline"/>
        </w:rPr>
        <w:t xml:space="preserve">The colorblind mindset fosters the ideology of </w:t>
      </w:r>
      <w:r w:rsidRPr="002239D4">
        <w:rPr>
          <w:rStyle w:val="Emphasis"/>
        </w:rPr>
        <w:t>individualism</w:t>
      </w:r>
      <w:r w:rsidRPr="002239D4">
        <w:rPr>
          <w:rStyle w:val="StyleUnderline"/>
        </w:rPr>
        <w:t xml:space="preserve"> and </w:t>
      </w:r>
      <w:r w:rsidRPr="002239D4">
        <w:rPr>
          <w:rStyle w:val="Emphasis"/>
        </w:rPr>
        <w:t>meritocracy</w:t>
      </w:r>
      <w:r w:rsidRPr="002262D6">
        <w:rPr>
          <w:sz w:val="16"/>
        </w:rPr>
        <w:t xml:space="preserve">. It maintains that social outcomes are based not on ascribed characteristics such as race but rather on acquired economic and cultural characteristics, which can be altered by individual merit, effort, and achievement. Individual deficit behavior, rather than systemic structural racism, is the explanation for continuing social inequality. Even worse, </w:t>
      </w:r>
      <w:r w:rsidRPr="002239D4">
        <w:rPr>
          <w:rStyle w:val="StyleUnderline"/>
        </w:rPr>
        <w:t xml:space="preserve">it espouses the </w:t>
      </w:r>
      <w:r w:rsidRPr="002239D4">
        <w:rPr>
          <w:rStyle w:val="Emphasis"/>
        </w:rPr>
        <w:t>belief</w:t>
      </w:r>
      <w:r w:rsidRPr="002239D4">
        <w:rPr>
          <w:rStyle w:val="StyleUnderline"/>
        </w:rPr>
        <w:t xml:space="preserve"> that the excluded </w:t>
      </w:r>
      <w:r w:rsidRPr="002239D4">
        <w:rPr>
          <w:rStyle w:val="Emphasis"/>
        </w:rPr>
        <w:t>masses of color</w:t>
      </w:r>
      <w:r w:rsidRPr="002239D4">
        <w:rPr>
          <w:rStyle w:val="StyleUnderline"/>
        </w:rPr>
        <w:t xml:space="preserve"> could </w:t>
      </w:r>
      <w:r w:rsidRPr="002239D4">
        <w:rPr>
          <w:rStyle w:val="Emphasis"/>
        </w:rPr>
        <w:t>surmount</w:t>
      </w:r>
      <w:r w:rsidRPr="002239D4">
        <w:rPr>
          <w:rStyle w:val="StyleUnderline"/>
        </w:rPr>
        <w:t xml:space="preserve"> their </w:t>
      </w:r>
      <w:r w:rsidRPr="002239D4">
        <w:rPr>
          <w:rStyle w:val="Emphasis"/>
        </w:rPr>
        <w:t>difficulties</w:t>
      </w:r>
      <w:r w:rsidRPr="002239D4">
        <w:rPr>
          <w:rStyle w:val="StyleUnderline"/>
        </w:rPr>
        <w:t xml:space="preserve"> if only they had the </w:t>
      </w:r>
      <w:r w:rsidRPr="002239D4">
        <w:rPr>
          <w:rStyle w:val="Emphasis"/>
        </w:rPr>
        <w:t>character and drive</w:t>
      </w:r>
      <w:r w:rsidRPr="002239D4">
        <w:rPr>
          <w:rStyle w:val="StyleUnderline"/>
        </w:rPr>
        <w:t xml:space="preserve"> to do so</w:t>
      </w:r>
      <w:r w:rsidRPr="002262D6">
        <w:rPr>
          <w:sz w:val="16"/>
        </w:rPr>
        <w:t xml:space="preserve">. </w:t>
      </w:r>
      <w:r w:rsidRPr="00965345">
        <w:rPr>
          <w:rStyle w:val="StyleUnderline"/>
          <w:highlight w:val="yellow"/>
        </w:rPr>
        <w:t>This</w:t>
      </w:r>
      <w:r w:rsidRPr="002262D6">
        <w:rPr>
          <w:sz w:val="16"/>
        </w:rPr>
        <w:t xml:space="preserve"> ideology also </w:t>
      </w:r>
      <w:r w:rsidRPr="00965345">
        <w:rPr>
          <w:rStyle w:val="StyleUnderline"/>
          <w:highlight w:val="yellow"/>
        </w:rPr>
        <w:t>obscures selective integration</w:t>
      </w:r>
      <w:r w:rsidRPr="002262D6">
        <w:rPr>
          <w:sz w:val="16"/>
        </w:rPr>
        <w:t xml:space="preserve"> wherein some individuals of color gain increased access to wealth, power, and prestige, but those who more closely approximate European Americans are favored. For Blacks, phenotype has partially replaced the one-drop rule because </w:t>
      </w:r>
      <w:r w:rsidRPr="00965345">
        <w:rPr>
          <w:rStyle w:val="Emphasis"/>
          <w:highlight w:val="yellow"/>
        </w:rPr>
        <w:t>“racial capital”</w:t>
      </w:r>
      <w:r w:rsidRPr="00965345">
        <w:rPr>
          <w:rStyle w:val="StyleUnderline"/>
          <w:highlight w:val="yellow"/>
        </w:rPr>
        <w:t xml:space="preserve"> is</w:t>
      </w:r>
      <w:r w:rsidRPr="002239D4">
        <w:rPr>
          <w:rStyle w:val="StyleUnderline"/>
        </w:rPr>
        <w:t xml:space="preserve"> now increasingly </w:t>
      </w:r>
      <w:r w:rsidRPr="00965345">
        <w:rPr>
          <w:rStyle w:val="StyleUnderline"/>
          <w:highlight w:val="yellow"/>
        </w:rPr>
        <w:t xml:space="preserve">based on </w:t>
      </w:r>
      <w:r w:rsidRPr="00965345">
        <w:rPr>
          <w:rStyle w:val="Emphasis"/>
          <w:highlight w:val="yellow"/>
        </w:rPr>
        <w:t>physical appearance</w:t>
      </w:r>
      <w:r w:rsidRPr="00965345">
        <w:rPr>
          <w:rStyle w:val="StyleUnderline"/>
          <w:highlight w:val="yellow"/>
        </w:rPr>
        <w:t>, as well as</w:t>
      </w:r>
      <w:r w:rsidRPr="002239D4">
        <w:rPr>
          <w:rStyle w:val="StyleUnderline"/>
        </w:rPr>
        <w:t xml:space="preserve"> on </w:t>
      </w:r>
      <w:r w:rsidRPr="00965345">
        <w:rPr>
          <w:rStyle w:val="Emphasis"/>
          <w:highlight w:val="yellow"/>
        </w:rPr>
        <w:t>white</w:t>
      </w:r>
      <w:r w:rsidRPr="002239D4">
        <w:rPr>
          <w:rStyle w:val="Emphasis"/>
        </w:rPr>
        <w:t xml:space="preserve"> cultural, behavioral, and socioeconomic </w:t>
      </w:r>
      <w:r w:rsidRPr="00965345">
        <w:rPr>
          <w:rStyle w:val="Emphasis"/>
          <w:highlight w:val="yellow"/>
        </w:rPr>
        <w:t>attributes</w:t>
      </w:r>
      <w:r w:rsidRPr="002262D6">
        <w:rPr>
          <w:sz w:val="16"/>
        </w:rPr>
        <w:t>.12</w:t>
      </w:r>
    </w:p>
    <w:p w14:paraId="668A34EA" w14:textId="77777777" w:rsidR="00A82737" w:rsidRPr="002262D6" w:rsidRDefault="00A82737" w:rsidP="00A82737">
      <w:pPr>
        <w:rPr>
          <w:sz w:val="16"/>
        </w:rPr>
      </w:pPr>
      <w:r w:rsidRPr="002262D6">
        <w:rPr>
          <w:sz w:val="16"/>
        </w:rPr>
        <w:t>From White Domination to White Hegemony</w:t>
      </w:r>
    </w:p>
    <w:p w14:paraId="5F1CD5F7" w14:textId="77777777" w:rsidR="00A82737" w:rsidRPr="002262D6" w:rsidRDefault="00A82737" w:rsidP="00A82737">
      <w:pPr>
        <w:rPr>
          <w:sz w:val="16"/>
        </w:rPr>
      </w:pPr>
      <w:r w:rsidRPr="002262D6">
        <w:rPr>
          <w:sz w:val="16"/>
        </w:rPr>
        <w:t xml:space="preserve">Drawing on Antonio Gramsci, Omi and Winant encapsulate the partial nature of this form of </w:t>
      </w:r>
      <w:r w:rsidRPr="002239D4">
        <w:rPr>
          <w:rStyle w:val="StyleUnderline"/>
        </w:rPr>
        <w:t xml:space="preserve">selective integration </w:t>
      </w:r>
      <w:r w:rsidRPr="007C5455">
        <w:rPr>
          <w:rStyle w:val="StyleUnderline"/>
        </w:rPr>
        <w:t>as “</w:t>
      </w:r>
      <w:r w:rsidRPr="007C5455">
        <w:rPr>
          <w:rStyle w:val="Emphasis"/>
        </w:rPr>
        <w:t>hegemony</w:t>
      </w:r>
      <w:r w:rsidRPr="007C5455">
        <w:rPr>
          <w:rStyle w:val="StyleUnderline"/>
        </w:rPr>
        <w:t>.”</w:t>
      </w:r>
      <w:r w:rsidRPr="002262D6">
        <w:rPr>
          <w:sz w:val="16"/>
        </w:rPr>
        <w:t xml:space="preserve">13 It </w:t>
      </w:r>
      <w:r w:rsidRPr="002239D4">
        <w:rPr>
          <w:rStyle w:val="StyleUnderline"/>
        </w:rPr>
        <w:t xml:space="preserve">effectively allows </w:t>
      </w:r>
      <w:r w:rsidRPr="00965345">
        <w:rPr>
          <w:rStyle w:val="StyleUnderline"/>
          <w:highlight w:val="yellow"/>
        </w:rPr>
        <w:t>whites</w:t>
      </w:r>
      <w:r w:rsidRPr="002239D4">
        <w:rPr>
          <w:rStyle w:val="StyleUnderline"/>
        </w:rPr>
        <w:t xml:space="preserve"> to </w:t>
      </w:r>
      <w:r w:rsidRPr="00965345">
        <w:rPr>
          <w:rStyle w:val="Emphasis"/>
          <w:highlight w:val="yellow"/>
        </w:rPr>
        <w:t>maintain</w:t>
      </w:r>
      <w:r w:rsidRPr="002239D4">
        <w:rPr>
          <w:rStyle w:val="StyleUnderline"/>
        </w:rPr>
        <w:t xml:space="preserve"> a </w:t>
      </w:r>
      <w:r w:rsidRPr="00965345">
        <w:rPr>
          <w:rStyle w:val="Emphasis"/>
          <w:highlight w:val="yellow"/>
        </w:rPr>
        <w:t>hierarchy</w:t>
      </w:r>
      <w:r w:rsidRPr="002239D4">
        <w:rPr>
          <w:rStyle w:val="Emphasis"/>
        </w:rPr>
        <w:t xml:space="preserve"> of power sharing </w:t>
      </w:r>
      <w:r w:rsidRPr="00965345">
        <w:rPr>
          <w:rStyle w:val="Emphasis"/>
          <w:highlight w:val="yellow"/>
        </w:rPr>
        <w:t>without</w:t>
      </w:r>
      <w:r w:rsidRPr="00965345">
        <w:rPr>
          <w:rStyle w:val="StyleUnderline"/>
          <w:highlight w:val="yellow"/>
        </w:rPr>
        <w:t xml:space="preserve"> requiring them to </w:t>
      </w:r>
      <w:r w:rsidRPr="00965345">
        <w:rPr>
          <w:rStyle w:val="Emphasis"/>
          <w:highlight w:val="yellow"/>
        </w:rPr>
        <w:t>give up</w:t>
      </w:r>
      <w:r w:rsidRPr="002239D4">
        <w:rPr>
          <w:rStyle w:val="Emphasis"/>
        </w:rPr>
        <w:t xml:space="preserve"> structural </w:t>
      </w:r>
      <w:r w:rsidRPr="00965345">
        <w:rPr>
          <w:rStyle w:val="Emphasis"/>
          <w:highlight w:val="yellow"/>
        </w:rPr>
        <w:t>control</w:t>
      </w:r>
      <w:r w:rsidRPr="002262D6">
        <w:rPr>
          <w:sz w:val="16"/>
        </w:rPr>
        <w:t xml:space="preserve">. This does not preclude the existence of more egalitarian patterns of integration based on equality. However, it follows that </w:t>
      </w:r>
      <w:r w:rsidRPr="002239D4">
        <w:rPr>
          <w:rStyle w:val="Emphasis"/>
        </w:rPr>
        <w:t>integration</w:t>
      </w:r>
      <w:r w:rsidRPr="002262D6">
        <w:rPr>
          <w:sz w:val="16"/>
        </w:rPr>
        <w:t xml:space="preserve"> (inclusiveness) </w:t>
      </w:r>
      <w:r w:rsidRPr="002239D4">
        <w:rPr>
          <w:rStyle w:val="StyleUnderline"/>
        </w:rPr>
        <w:t>would continue to be</w:t>
      </w:r>
      <w:r w:rsidRPr="002262D6">
        <w:rPr>
          <w:sz w:val="16"/>
        </w:rPr>
        <w:t xml:space="preserve"> deeply </w:t>
      </w:r>
      <w:r w:rsidRPr="002239D4">
        <w:rPr>
          <w:rStyle w:val="StyleUnderline"/>
        </w:rPr>
        <w:t>marked by</w:t>
      </w:r>
      <w:r w:rsidRPr="002262D6">
        <w:rPr>
          <w:sz w:val="16"/>
        </w:rPr>
        <w:t xml:space="preserve"> more </w:t>
      </w:r>
      <w:r w:rsidRPr="002239D4">
        <w:rPr>
          <w:rStyle w:val="Emphasis"/>
        </w:rPr>
        <w:t>inegalitarian</w:t>
      </w:r>
      <w:r w:rsidRPr="002262D6">
        <w:rPr>
          <w:sz w:val="16"/>
        </w:rPr>
        <w:t>—that is, assimilationist—</w:t>
      </w:r>
      <w:r w:rsidRPr="002239D4">
        <w:rPr>
          <w:rStyle w:val="StyleUnderline"/>
        </w:rPr>
        <w:t xml:space="preserve">dynamics given that the larger social order is still underpinned by </w:t>
      </w:r>
      <w:r w:rsidRPr="002239D4">
        <w:rPr>
          <w:rStyle w:val="Emphasis"/>
        </w:rPr>
        <w:t>racial hierarchy</w:t>
      </w:r>
      <w:r w:rsidRPr="002262D6">
        <w:rPr>
          <w:sz w:val="16"/>
        </w:rPr>
        <w:t xml:space="preserve">. </w:t>
      </w:r>
      <w:r w:rsidRPr="002239D4">
        <w:rPr>
          <w:rStyle w:val="Emphasis"/>
        </w:rPr>
        <w:t>White hegemony</w:t>
      </w:r>
      <w:r w:rsidRPr="002262D6">
        <w:rPr>
          <w:sz w:val="16"/>
        </w:rPr>
        <w:t xml:space="preserve"> thus indicates the United States has largely shifted away from white domination supporting and supported by explicit and overt white racism and supremacy. Yet hegemony </w:t>
      </w:r>
      <w:r w:rsidRPr="002239D4">
        <w:rPr>
          <w:rStyle w:val="Emphasis"/>
        </w:rPr>
        <w:t>disguises</w:t>
      </w:r>
      <w:r w:rsidRPr="002239D4">
        <w:rPr>
          <w:rStyle w:val="StyleUnderline"/>
        </w:rPr>
        <w:t xml:space="preserve"> the fact that the </w:t>
      </w:r>
      <w:r w:rsidRPr="002239D4">
        <w:rPr>
          <w:rStyle w:val="Emphasis"/>
        </w:rPr>
        <w:t>social structure</w:t>
      </w:r>
      <w:r w:rsidRPr="002239D4">
        <w:rPr>
          <w:rStyle w:val="StyleUnderline"/>
        </w:rPr>
        <w:t xml:space="preserve"> in the post–civil rights era </w:t>
      </w:r>
      <w:r w:rsidRPr="002239D4">
        <w:rPr>
          <w:rStyle w:val="Emphasis"/>
        </w:rPr>
        <w:t>remains</w:t>
      </w:r>
      <w:r w:rsidRPr="002239D4">
        <w:rPr>
          <w:rStyle w:val="StyleUnderline"/>
        </w:rPr>
        <w:t xml:space="preserve"> fundamentally </w:t>
      </w:r>
      <w:r w:rsidRPr="002239D4">
        <w:rPr>
          <w:rStyle w:val="Emphasis"/>
        </w:rPr>
        <w:t>grounded</w:t>
      </w:r>
      <w:r w:rsidRPr="002239D4">
        <w:rPr>
          <w:rStyle w:val="StyleUnderline"/>
        </w:rPr>
        <w:t xml:space="preserve"> in </w:t>
      </w:r>
      <w:r w:rsidRPr="002239D4">
        <w:rPr>
          <w:rStyle w:val="Emphasis"/>
        </w:rPr>
        <w:t>racial inequality</w:t>
      </w:r>
      <w:r w:rsidRPr="002262D6">
        <w:rPr>
          <w:sz w:val="16"/>
        </w:rPr>
        <w:t>.14</w:t>
      </w:r>
    </w:p>
    <w:p w14:paraId="70494037" w14:textId="77777777" w:rsidR="00A82737" w:rsidRPr="002262D6" w:rsidRDefault="00A82737" w:rsidP="00A82737">
      <w:pPr>
        <w:rPr>
          <w:sz w:val="16"/>
        </w:rPr>
      </w:pPr>
      <w:r w:rsidRPr="00965345">
        <w:rPr>
          <w:rStyle w:val="StyleUnderline"/>
          <w:highlight w:val="yellow"/>
        </w:rPr>
        <w:t>White domination</w:t>
      </w:r>
      <w:r w:rsidRPr="002262D6">
        <w:rPr>
          <w:sz w:val="16"/>
        </w:rPr>
        <w:t xml:space="preserve">, although diminished, </w:t>
      </w:r>
      <w:r w:rsidRPr="002239D4">
        <w:rPr>
          <w:rStyle w:val="StyleUnderline"/>
        </w:rPr>
        <w:t>is not absent</w:t>
      </w:r>
      <w:r w:rsidRPr="002262D6">
        <w:rPr>
          <w:sz w:val="16"/>
        </w:rPr>
        <w:t xml:space="preserve">.15 </w:t>
      </w:r>
      <w:r w:rsidRPr="002239D4">
        <w:rPr>
          <w:rStyle w:val="StyleUnderline"/>
        </w:rPr>
        <w:t>This</w:t>
      </w:r>
      <w:r w:rsidRPr="002262D6">
        <w:rPr>
          <w:sz w:val="16"/>
        </w:rPr>
        <w:t xml:space="preserve"> trend </w:t>
      </w:r>
      <w:r w:rsidRPr="002239D4">
        <w:rPr>
          <w:rStyle w:val="StyleUnderline"/>
        </w:rPr>
        <w:t xml:space="preserve">was </w:t>
      </w:r>
      <w:r w:rsidRPr="00965345">
        <w:rPr>
          <w:rStyle w:val="StyleUnderline"/>
          <w:highlight w:val="yellow"/>
        </w:rPr>
        <w:t>reinvigorated during the Obama admin</w:t>
      </w:r>
      <w:r w:rsidRPr="002239D4">
        <w:rPr>
          <w:rStyle w:val="StyleUnderline"/>
        </w:rPr>
        <w:t>istration</w:t>
      </w:r>
      <w:r w:rsidRPr="002262D6">
        <w:rPr>
          <w:sz w:val="16"/>
        </w:rPr>
        <w:t xml:space="preserve"> (2009–17) as indicated </w:t>
      </w:r>
      <w:r w:rsidRPr="00965345">
        <w:rPr>
          <w:rStyle w:val="StyleUnderline"/>
          <w:highlight w:val="yellow"/>
        </w:rPr>
        <w:t>by</w:t>
      </w:r>
      <w:r w:rsidRPr="002239D4">
        <w:rPr>
          <w:rStyle w:val="StyleUnderline"/>
        </w:rPr>
        <w:t xml:space="preserve"> the </w:t>
      </w:r>
      <w:r w:rsidRPr="00965345">
        <w:rPr>
          <w:rStyle w:val="Emphasis"/>
          <w:highlight w:val="yellow"/>
        </w:rPr>
        <w:t>white</w:t>
      </w:r>
      <w:r w:rsidRPr="002239D4">
        <w:rPr>
          <w:rStyle w:val="Emphasis"/>
        </w:rPr>
        <w:t xml:space="preserve"> anxiety</w:t>
      </w:r>
      <w:r w:rsidRPr="002239D4">
        <w:rPr>
          <w:rStyle w:val="StyleUnderline"/>
        </w:rPr>
        <w:t xml:space="preserve">, </w:t>
      </w:r>
      <w:r w:rsidRPr="00965345">
        <w:rPr>
          <w:rStyle w:val="Emphasis"/>
          <w:highlight w:val="yellow"/>
        </w:rPr>
        <w:t>resentment</w:t>
      </w:r>
      <w:r w:rsidRPr="002239D4">
        <w:rPr>
          <w:rStyle w:val="StyleUnderline"/>
        </w:rPr>
        <w:t xml:space="preserve">, and </w:t>
      </w:r>
      <w:r w:rsidRPr="002239D4">
        <w:rPr>
          <w:rStyle w:val="Emphasis"/>
        </w:rPr>
        <w:t>rage</w:t>
      </w:r>
      <w:r w:rsidRPr="002239D4">
        <w:rPr>
          <w:rStyle w:val="StyleUnderline"/>
        </w:rPr>
        <w:t xml:space="preserve"> that underpinned</w:t>
      </w:r>
      <w:r w:rsidRPr="002262D6">
        <w:rPr>
          <w:sz w:val="16"/>
        </w:rPr>
        <w:t xml:space="preserve"> the </w:t>
      </w:r>
      <w:r w:rsidRPr="002239D4">
        <w:rPr>
          <w:rStyle w:val="StyleUnderline"/>
        </w:rPr>
        <w:t>backlash against Obama’s presidency</w:t>
      </w:r>
      <w:r w:rsidRPr="002262D6">
        <w:rPr>
          <w:sz w:val="16"/>
        </w:rPr>
        <w:t xml:space="preserve"> as the first African-descent American to be elected to the Oval Office. </w:t>
      </w:r>
      <w:r w:rsidRPr="002239D4">
        <w:rPr>
          <w:rStyle w:val="StyleUnderline"/>
        </w:rPr>
        <w:t>This includes the Tea Party and Alt-Right movements</w:t>
      </w:r>
      <w:r w:rsidRPr="002262D6">
        <w:rPr>
          <w:sz w:val="16"/>
        </w:rPr>
        <w:t xml:space="preserve">, as well as other far-right initiatives. Moreover, Tesler argues that since Obama’s presidency </w:t>
      </w:r>
      <w:r w:rsidRPr="002239D4">
        <w:rPr>
          <w:rStyle w:val="StyleUnderline"/>
        </w:rPr>
        <w:t>there has been a resurgence of “</w:t>
      </w:r>
      <w:r w:rsidRPr="002239D4">
        <w:rPr>
          <w:rStyle w:val="Emphasis"/>
        </w:rPr>
        <w:t>old-fashioned racism</w:t>
      </w:r>
      <w:r w:rsidRPr="002239D4">
        <w:rPr>
          <w:rStyle w:val="StyleUnderline"/>
        </w:rPr>
        <w:t xml:space="preserve">” espousing </w:t>
      </w:r>
      <w:r w:rsidRPr="002239D4">
        <w:rPr>
          <w:rStyle w:val="Emphasis"/>
        </w:rPr>
        <w:t>white supremacy</w:t>
      </w:r>
      <w:r w:rsidRPr="002262D6">
        <w:rPr>
          <w:sz w:val="16"/>
        </w:rPr>
        <w:t xml:space="preserve"> that was long thought to have disappeared from the United States. Among other things, </w:t>
      </w:r>
      <w:r w:rsidRPr="002239D4">
        <w:rPr>
          <w:rStyle w:val="StyleUnderline"/>
        </w:rPr>
        <w:t>this form of racism is characterized by</w:t>
      </w:r>
      <w:r w:rsidRPr="002262D6">
        <w:rPr>
          <w:sz w:val="16"/>
        </w:rPr>
        <w:t xml:space="preserve"> a belief in the </w:t>
      </w:r>
      <w:r w:rsidRPr="002239D4">
        <w:rPr>
          <w:rStyle w:val="StyleUnderline"/>
        </w:rPr>
        <w:t>biological inferiority</w:t>
      </w:r>
      <w:r w:rsidRPr="002262D6">
        <w:rPr>
          <w:sz w:val="16"/>
        </w:rPr>
        <w:t xml:space="preserve"> of Blacks, Latinas/os, and other communities of color </w:t>
      </w:r>
      <w:r w:rsidRPr="002239D4">
        <w:rPr>
          <w:rStyle w:val="StyleUnderline"/>
        </w:rPr>
        <w:t>and support for racial segregation and discrimination</w:t>
      </w:r>
      <w:r w:rsidRPr="002262D6">
        <w:rPr>
          <w:sz w:val="16"/>
        </w:rPr>
        <w:t xml:space="preserve">. </w:t>
      </w:r>
      <w:r w:rsidRPr="002239D4">
        <w:rPr>
          <w:rStyle w:val="StyleUnderline"/>
        </w:rPr>
        <w:t>The Obama phenomenon also tapped into the “</w:t>
      </w:r>
      <w:r w:rsidRPr="00965345">
        <w:rPr>
          <w:rStyle w:val="Emphasis"/>
          <w:highlight w:val="yellow"/>
        </w:rPr>
        <w:t>new racism</w:t>
      </w:r>
      <w:r w:rsidRPr="002239D4">
        <w:rPr>
          <w:rStyle w:val="StyleUnderline"/>
        </w:rPr>
        <w:t>,”</w:t>
      </w:r>
      <w:r w:rsidRPr="002262D6">
        <w:rPr>
          <w:sz w:val="16"/>
        </w:rPr>
        <w:t xml:space="preserve"> which is </w:t>
      </w:r>
      <w:r w:rsidRPr="00965345">
        <w:rPr>
          <w:rStyle w:val="StyleUnderline"/>
          <w:highlight w:val="yellow"/>
        </w:rPr>
        <w:t xml:space="preserve">characterized by a moral sense that </w:t>
      </w:r>
      <w:r w:rsidRPr="00965345">
        <w:rPr>
          <w:rStyle w:val="Emphasis"/>
          <w:highlight w:val="yellow"/>
        </w:rPr>
        <w:t>Blacks violate</w:t>
      </w:r>
      <w:r w:rsidRPr="002239D4">
        <w:rPr>
          <w:rStyle w:val="StyleUnderline"/>
        </w:rPr>
        <w:t xml:space="preserve"> traditional </w:t>
      </w:r>
      <w:r w:rsidRPr="00965345">
        <w:rPr>
          <w:rStyle w:val="Emphasis"/>
          <w:highlight w:val="yellow"/>
        </w:rPr>
        <w:t>U.S. values</w:t>
      </w:r>
      <w:r w:rsidRPr="002239D4">
        <w:rPr>
          <w:rStyle w:val="StyleUnderline"/>
        </w:rPr>
        <w:t xml:space="preserve"> like individualism, self-reliance, work ethic, obedience, and discipline</w:t>
      </w:r>
      <w:r w:rsidRPr="002262D6">
        <w:rPr>
          <w:sz w:val="16"/>
        </w:rPr>
        <w:t>.16</w:t>
      </w:r>
    </w:p>
    <w:p w14:paraId="453175DE" w14:textId="77777777" w:rsidR="00A82737" w:rsidRPr="002262D6" w:rsidRDefault="00A82737" w:rsidP="00A82737">
      <w:pPr>
        <w:rPr>
          <w:sz w:val="12"/>
          <w:szCs w:val="12"/>
        </w:rPr>
      </w:pPr>
      <w:r w:rsidRPr="002262D6">
        <w:rPr>
          <w:sz w:val="12"/>
          <w:szCs w:val="12"/>
        </w:rPr>
        <w:t>In 2013 further evidence of this backlash was displayed in the June 24 and June 25 Supreme Court decisions that respectively undermined the enforcement of affirmative action initiatives and sections of the 1965 Voting Rights Act.17 The latter were originally intended to prevent certain jurisdictions, primarily among the southern (and some western) states, from enforcing historical practices (e.g., white primaries, poll taxes, literacy tests, and grandfather clauses) designed to disenfranchise “racial minorities,” particularly Blacks and Latinas/os. These provisions have also targeted contemporary discriminatory practices, including voter id laws and gerrymandering (or redistricting), designed to achieve similar objectives.18 Subsequent to the 2013 Supreme Court decision, and increasingly so in the wake of the 2020 election of Democratic president Joe Biden, there has been a dramatic increase in these developments. Under the guise of protecting voter integrity, Republican-led legislatures have passed draconian voter registration id requirements and gerrymandered, and they have taken similar measures designed to suppress the votes of people of color, particularly Blacks and, to some extent, Latinas/os, who have historically tended to lean Democratic.19</w:t>
      </w:r>
    </w:p>
    <w:p w14:paraId="1583911B" w14:textId="77777777" w:rsidR="00A82737" w:rsidRPr="002262D6" w:rsidRDefault="00A82737" w:rsidP="00A82737">
      <w:pPr>
        <w:rPr>
          <w:sz w:val="16"/>
        </w:rPr>
      </w:pPr>
      <w:r w:rsidRPr="002262D6">
        <w:rPr>
          <w:sz w:val="16"/>
        </w:rPr>
        <w:t xml:space="preserve">If Black Lives Matter protests in response to the murder of George Floyd have been described as a “racial reckoning,” </w:t>
      </w:r>
      <w:r w:rsidRPr="002239D4">
        <w:rPr>
          <w:rStyle w:val="StyleUnderline"/>
        </w:rPr>
        <w:t xml:space="preserve">there has also been an unsurprising </w:t>
      </w:r>
      <w:r w:rsidRPr="00965345">
        <w:rPr>
          <w:rStyle w:val="Emphasis"/>
          <w:highlight w:val="yellow"/>
        </w:rPr>
        <w:t>white backlash</w:t>
      </w:r>
      <w:r w:rsidRPr="002239D4">
        <w:rPr>
          <w:rStyle w:val="StyleUnderline"/>
        </w:rPr>
        <w:t xml:space="preserve"> against those protests</w:t>
      </w:r>
      <w:r w:rsidRPr="002262D6">
        <w:rPr>
          <w:sz w:val="16"/>
        </w:rPr>
        <w:t xml:space="preserve">.20 Yet this merely represents the latest phase of the most recent cycle of white supremacist reaction that extends back to the Obama administration. </w:t>
      </w:r>
      <w:r w:rsidRPr="002239D4">
        <w:rPr>
          <w:rStyle w:val="StyleUnderline"/>
        </w:rPr>
        <w:t>It</w:t>
      </w:r>
      <w:r w:rsidRPr="002262D6">
        <w:rPr>
          <w:sz w:val="16"/>
        </w:rPr>
        <w:t xml:space="preserve"> escalated during the Trump administration (2017–21), and since Trump’s defeat, </w:t>
      </w:r>
      <w:r w:rsidRPr="00965345">
        <w:rPr>
          <w:rStyle w:val="StyleUnderline"/>
          <w:highlight w:val="yellow"/>
        </w:rPr>
        <w:t>culminated in</w:t>
      </w:r>
      <w:r w:rsidRPr="002262D6">
        <w:rPr>
          <w:sz w:val="16"/>
        </w:rPr>
        <w:t xml:space="preserve"> the </w:t>
      </w:r>
      <w:r w:rsidRPr="00965345">
        <w:rPr>
          <w:rStyle w:val="Emphasis"/>
          <w:highlight w:val="yellow"/>
        </w:rPr>
        <w:t>Jan</w:t>
      </w:r>
      <w:r w:rsidRPr="007C5455">
        <w:rPr>
          <w:rStyle w:val="Emphasis"/>
        </w:rPr>
        <w:t xml:space="preserve">uary </w:t>
      </w:r>
      <w:r w:rsidRPr="00965345">
        <w:rPr>
          <w:rStyle w:val="Emphasis"/>
          <w:highlight w:val="yellow"/>
        </w:rPr>
        <w:t>6</w:t>
      </w:r>
      <w:r w:rsidRPr="002262D6">
        <w:rPr>
          <w:sz w:val="16"/>
        </w:rPr>
        <w:t xml:space="preserve">, 2021, siege on the nation’s capital. This social unrest was in response to claims, which have been thoroughly discredited, that Democratic candidate Biden purportedly won the 2020 presidential election through massive voter fraud, ostensibly involving people of color. Correspondingly, the </w:t>
      </w:r>
      <w:r w:rsidRPr="00965345">
        <w:rPr>
          <w:rStyle w:val="StyleUnderline"/>
          <w:highlight w:val="yellow"/>
        </w:rPr>
        <w:t>claims</w:t>
      </w:r>
      <w:r w:rsidRPr="002239D4">
        <w:rPr>
          <w:rStyle w:val="StyleUnderline"/>
        </w:rPr>
        <w:t xml:space="preserve"> also </w:t>
      </w:r>
      <w:r w:rsidRPr="00965345">
        <w:rPr>
          <w:rStyle w:val="StyleUnderline"/>
          <w:highlight w:val="yellow"/>
        </w:rPr>
        <w:t>suggested</w:t>
      </w:r>
      <w:r w:rsidRPr="002239D4">
        <w:rPr>
          <w:rStyle w:val="StyleUnderline"/>
        </w:rPr>
        <w:t xml:space="preserve"> that </w:t>
      </w:r>
      <w:r w:rsidRPr="00965345">
        <w:rPr>
          <w:rStyle w:val="StyleUnderline"/>
          <w:highlight w:val="yellow"/>
        </w:rPr>
        <w:t>Dem</w:t>
      </w:r>
      <w:r w:rsidRPr="002239D4">
        <w:rPr>
          <w:rStyle w:val="StyleUnderline"/>
        </w:rPr>
        <w:t>ocrat</w:t>
      </w:r>
      <w:r w:rsidRPr="00965345">
        <w:rPr>
          <w:rStyle w:val="StyleUnderline"/>
          <w:highlight w:val="yellow"/>
        </w:rPr>
        <w:t>s</w:t>
      </w:r>
      <w:r w:rsidRPr="002239D4">
        <w:rPr>
          <w:rStyle w:val="StyleUnderline"/>
        </w:rPr>
        <w:t xml:space="preserve"> </w:t>
      </w:r>
      <w:r w:rsidRPr="00965345">
        <w:rPr>
          <w:rStyle w:val="StyleUnderline"/>
          <w:highlight w:val="yellow"/>
        </w:rPr>
        <w:t>supported</w:t>
      </w:r>
      <w:r w:rsidRPr="002239D4">
        <w:rPr>
          <w:rStyle w:val="StyleUnderline"/>
        </w:rPr>
        <w:t xml:space="preserve"> an </w:t>
      </w:r>
      <w:r w:rsidRPr="00965345">
        <w:rPr>
          <w:rStyle w:val="Emphasis"/>
          <w:highlight w:val="yellow"/>
        </w:rPr>
        <w:t>invasion of illegal immigrants</w:t>
      </w:r>
      <w:r w:rsidRPr="00965345">
        <w:rPr>
          <w:rStyle w:val="StyleUnderline"/>
          <w:highlight w:val="yellow"/>
        </w:rPr>
        <w:t xml:space="preserve"> to</w:t>
      </w:r>
      <w:r w:rsidRPr="002239D4">
        <w:rPr>
          <w:rStyle w:val="StyleUnderline"/>
        </w:rPr>
        <w:t xml:space="preserve"> </w:t>
      </w:r>
      <w:r w:rsidRPr="002239D4">
        <w:rPr>
          <w:rStyle w:val="Emphasis"/>
        </w:rPr>
        <w:t>replace</w:t>
      </w:r>
      <w:r w:rsidRPr="002239D4">
        <w:rPr>
          <w:rStyle w:val="StyleUnderline"/>
        </w:rPr>
        <w:t xml:space="preserve"> white </w:t>
      </w:r>
      <w:r w:rsidRPr="002239D4">
        <w:rPr>
          <w:rStyle w:val="Emphasis"/>
        </w:rPr>
        <w:t>American voters</w:t>
      </w:r>
      <w:r w:rsidRPr="002239D4">
        <w:rPr>
          <w:rStyle w:val="StyleUnderline"/>
        </w:rPr>
        <w:t xml:space="preserve"> and </w:t>
      </w:r>
      <w:r w:rsidRPr="00965345">
        <w:rPr>
          <w:rStyle w:val="Emphasis"/>
          <w:highlight w:val="yellow"/>
        </w:rPr>
        <w:t>undercut white</w:t>
      </w:r>
      <w:r w:rsidRPr="002239D4">
        <w:rPr>
          <w:rStyle w:val="Emphasis"/>
        </w:rPr>
        <w:t xml:space="preserve"> working-class </w:t>
      </w:r>
      <w:r w:rsidRPr="00965345">
        <w:rPr>
          <w:rStyle w:val="Emphasis"/>
          <w:highlight w:val="yellow"/>
        </w:rPr>
        <w:t>jobs</w:t>
      </w:r>
      <w:r w:rsidRPr="002262D6">
        <w:rPr>
          <w:sz w:val="16"/>
        </w:rPr>
        <w:t xml:space="preserve">. This historically racist exhortation, known as </w:t>
      </w:r>
      <w:r w:rsidRPr="00965345">
        <w:rPr>
          <w:rStyle w:val="StyleUnderline"/>
          <w:highlight w:val="yellow"/>
        </w:rPr>
        <w:t xml:space="preserve">the </w:t>
      </w:r>
      <w:r w:rsidRPr="00965345">
        <w:rPr>
          <w:rStyle w:val="Emphasis"/>
          <w:highlight w:val="yellow"/>
        </w:rPr>
        <w:t>Great Replacement theory</w:t>
      </w:r>
      <w:r w:rsidRPr="007C5455">
        <w:rPr>
          <w:rStyle w:val="StyleUnderline"/>
        </w:rPr>
        <w:t xml:space="preserve">, has become </w:t>
      </w:r>
      <w:r w:rsidRPr="00965345">
        <w:rPr>
          <w:rStyle w:val="StyleUnderline"/>
          <w:highlight w:val="yellow"/>
        </w:rPr>
        <w:t xml:space="preserve">a </w:t>
      </w:r>
      <w:r w:rsidRPr="00965345">
        <w:rPr>
          <w:rStyle w:val="Emphasis"/>
          <w:highlight w:val="yellow"/>
        </w:rPr>
        <w:t>mantra</w:t>
      </w:r>
      <w:r w:rsidRPr="002239D4">
        <w:rPr>
          <w:rStyle w:val="StyleUnderline"/>
        </w:rPr>
        <w:t xml:space="preserve"> among some Republican lawmakers and candidates across the nation, used </w:t>
      </w:r>
      <w:r w:rsidRPr="00965345">
        <w:rPr>
          <w:rStyle w:val="StyleUnderline"/>
          <w:highlight w:val="yellow"/>
        </w:rPr>
        <w:t xml:space="preserve">to </w:t>
      </w:r>
      <w:r w:rsidRPr="00965345">
        <w:rPr>
          <w:rStyle w:val="Emphasis"/>
          <w:highlight w:val="yellow"/>
        </w:rPr>
        <w:t>retain</w:t>
      </w:r>
      <w:r w:rsidRPr="002239D4">
        <w:rPr>
          <w:rStyle w:val="Emphasis"/>
        </w:rPr>
        <w:t xml:space="preserve"> or gain </w:t>
      </w:r>
      <w:r w:rsidRPr="00965345">
        <w:rPr>
          <w:rStyle w:val="Emphasis"/>
          <w:highlight w:val="yellow"/>
        </w:rPr>
        <w:t>power</w:t>
      </w:r>
      <w:r w:rsidRPr="002262D6">
        <w:rPr>
          <w:sz w:val="16"/>
        </w:rPr>
        <w:t>.21</w:t>
      </w:r>
    </w:p>
    <w:p w14:paraId="736268E9" w14:textId="77777777" w:rsidR="00A82737" w:rsidRPr="002262D6" w:rsidRDefault="00A82737" w:rsidP="00A82737">
      <w:pPr>
        <w:rPr>
          <w:sz w:val="16"/>
        </w:rPr>
      </w:pPr>
      <w:r w:rsidRPr="002239D4">
        <w:rPr>
          <w:rStyle w:val="StyleUnderline"/>
        </w:rPr>
        <w:t xml:space="preserve">Republican-led </w:t>
      </w:r>
      <w:r w:rsidRPr="00965345">
        <w:rPr>
          <w:rStyle w:val="StyleUnderline"/>
          <w:highlight w:val="yellow"/>
        </w:rPr>
        <w:t>legislative initiatives</w:t>
      </w:r>
      <w:r w:rsidRPr="002262D6">
        <w:rPr>
          <w:sz w:val="16"/>
        </w:rPr>
        <w:t xml:space="preserve"> have </w:t>
      </w:r>
      <w:r w:rsidRPr="00965345">
        <w:rPr>
          <w:rStyle w:val="StyleUnderline"/>
          <w:highlight w:val="yellow"/>
        </w:rPr>
        <w:t>banned critical</w:t>
      </w:r>
      <w:r w:rsidRPr="002239D4">
        <w:rPr>
          <w:rStyle w:val="StyleUnderline"/>
        </w:rPr>
        <w:t xml:space="preserve"> thinking about </w:t>
      </w:r>
      <w:r w:rsidRPr="00965345">
        <w:rPr>
          <w:rStyle w:val="StyleUnderline"/>
          <w:highlight w:val="yellow"/>
        </w:rPr>
        <w:t>race</w:t>
      </w:r>
      <w:r w:rsidRPr="002262D6">
        <w:rPr>
          <w:sz w:val="16"/>
        </w:rPr>
        <w:t xml:space="preserve"> and racial inequality from school curricula and distorted it into a right-wing talking point. This </w:t>
      </w:r>
      <w:r w:rsidRPr="002239D4">
        <w:rPr>
          <w:rStyle w:val="StyleUnderline"/>
        </w:rPr>
        <w:t xml:space="preserve">legislation endeavors </w:t>
      </w:r>
      <w:r w:rsidRPr="00965345">
        <w:rPr>
          <w:rStyle w:val="StyleUnderline"/>
          <w:highlight w:val="yellow"/>
        </w:rPr>
        <w:t>to bolster</w:t>
      </w:r>
      <w:r w:rsidRPr="002239D4">
        <w:rPr>
          <w:rStyle w:val="StyleUnderline"/>
        </w:rPr>
        <w:t xml:space="preserve"> a</w:t>
      </w:r>
      <w:r w:rsidRPr="002262D6">
        <w:rPr>
          <w:sz w:val="16"/>
        </w:rPr>
        <w:t xml:space="preserve"> “positive”—that is, </w:t>
      </w:r>
      <w:r w:rsidRPr="00965345">
        <w:rPr>
          <w:rStyle w:val="Emphasis"/>
          <w:highlight w:val="yellow"/>
        </w:rPr>
        <w:t>sanitized</w:t>
      </w:r>
      <w:r w:rsidRPr="002262D6">
        <w:rPr>
          <w:sz w:val="16"/>
        </w:rPr>
        <w:t>—</w:t>
      </w:r>
      <w:r w:rsidRPr="002239D4">
        <w:rPr>
          <w:rStyle w:val="StyleUnderline"/>
        </w:rPr>
        <w:t xml:space="preserve">sense of </w:t>
      </w:r>
      <w:r w:rsidRPr="00965345">
        <w:rPr>
          <w:rStyle w:val="Emphasis"/>
          <w:highlight w:val="yellow"/>
        </w:rPr>
        <w:t>national pride</w:t>
      </w:r>
      <w:r w:rsidRPr="00965345">
        <w:rPr>
          <w:rStyle w:val="StyleUnderline"/>
          <w:highlight w:val="yellow"/>
        </w:rPr>
        <w:t xml:space="preserve"> by </w:t>
      </w:r>
      <w:r w:rsidRPr="00965345">
        <w:rPr>
          <w:rStyle w:val="Emphasis"/>
          <w:highlight w:val="yellow"/>
        </w:rPr>
        <w:t>ignoring</w:t>
      </w:r>
      <w:r w:rsidRPr="002262D6">
        <w:rPr>
          <w:sz w:val="16"/>
        </w:rPr>
        <w:t xml:space="preserve"> or glossing over </w:t>
      </w:r>
      <w:r w:rsidRPr="002239D4">
        <w:rPr>
          <w:rStyle w:val="StyleUnderline"/>
        </w:rPr>
        <w:t xml:space="preserve">an accurate history of </w:t>
      </w:r>
      <w:r w:rsidRPr="002239D4">
        <w:rPr>
          <w:rStyle w:val="Emphasis"/>
        </w:rPr>
        <w:t>colonialism</w:t>
      </w:r>
      <w:r w:rsidRPr="002239D4">
        <w:rPr>
          <w:rStyle w:val="StyleUnderline"/>
        </w:rPr>
        <w:t xml:space="preserve">, </w:t>
      </w:r>
      <w:r w:rsidRPr="00965345">
        <w:rPr>
          <w:rStyle w:val="Emphasis"/>
          <w:highlight w:val="yellow"/>
        </w:rPr>
        <w:t>slavery</w:t>
      </w:r>
      <w:r w:rsidRPr="002239D4">
        <w:rPr>
          <w:rStyle w:val="StyleUnderline"/>
        </w:rPr>
        <w:t xml:space="preserve">, </w:t>
      </w:r>
      <w:r w:rsidRPr="002239D4">
        <w:rPr>
          <w:rStyle w:val="Emphasis"/>
        </w:rPr>
        <w:t>segregation</w:t>
      </w:r>
      <w:r w:rsidRPr="002239D4">
        <w:rPr>
          <w:rStyle w:val="StyleUnderline"/>
        </w:rPr>
        <w:t xml:space="preserve">, the </w:t>
      </w:r>
      <w:r w:rsidRPr="002239D4">
        <w:rPr>
          <w:rStyle w:val="Emphasis"/>
        </w:rPr>
        <w:t>civil rights movements</w:t>
      </w:r>
      <w:r w:rsidRPr="002239D4">
        <w:rPr>
          <w:rStyle w:val="StyleUnderline"/>
        </w:rPr>
        <w:t xml:space="preserve">, and other manifestations of or responses to white supremacy and </w:t>
      </w:r>
      <w:r w:rsidRPr="002239D4">
        <w:rPr>
          <w:rStyle w:val="Emphasis"/>
        </w:rPr>
        <w:t>systemic white racism</w:t>
      </w:r>
      <w:r w:rsidRPr="002262D6">
        <w:rPr>
          <w:sz w:val="16"/>
        </w:rPr>
        <w:t xml:space="preserve">.22 </w:t>
      </w:r>
      <w:r w:rsidRPr="002239D4">
        <w:rPr>
          <w:rStyle w:val="StyleUnderline"/>
        </w:rPr>
        <w:t>Other developments aim to monitor</w:t>
      </w:r>
      <w:r w:rsidRPr="002262D6">
        <w:rPr>
          <w:sz w:val="16"/>
        </w:rPr>
        <w:t xml:space="preserve"> faculty and students on some </w:t>
      </w:r>
      <w:r w:rsidRPr="002239D4">
        <w:rPr>
          <w:rStyle w:val="StyleUnderline"/>
        </w:rPr>
        <w:t>university campuses for</w:t>
      </w:r>
      <w:r w:rsidRPr="002262D6">
        <w:rPr>
          <w:sz w:val="16"/>
        </w:rPr>
        <w:t xml:space="preserve"> similar </w:t>
      </w:r>
      <w:r w:rsidRPr="002239D4">
        <w:rPr>
          <w:rStyle w:val="StyleUnderline"/>
        </w:rPr>
        <w:t>“biases” that undermine “intellectual diversity.”</w:t>
      </w:r>
      <w:r w:rsidRPr="002262D6">
        <w:rPr>
          <w:sz w:val="16"/>
        </w:rPr>
        <w:t xml:space="preserve">23 These and other advances, including the </w:t>
      </w:r>
      <w:r w:rsidRPr="002239D4">
        <w:rPr>
          <w:rStyle w:val="StyleUnderline"/>
        </w:rPr>
        <w:t>banning of books</w:t>
      </w:r>
      <w:r w:rsidRPr="002262D6">
        <w:rPr>
          <w:sz w:val="16"/>
        </w:rPr>
        <w:t xml:space="preserve"> from schools and libraries, </w:t>
      </w:r>
      <w:r w:rsidRPr="002239D4">
        <w:rPr>
          <w:rStyle w:val="StyleUnderline"/>
        </w:rPr>
        <w:t>are</w:t>
      </w:r>
      <w:r w:rsidRPr="002262D6">
        <w:rPr>
          <w:sz w:val="16"/>
        </w:rPr>
        <w:t xml:space="preserve"> principally </w:t>
      </w:r>
      <w:r w:rsidRPr="002239D4">
        <w:rPr>
          <w:rStyle w:val="StyleUnderline"/>
        </w:rPr>
        <w:t>articulated to incite the Republican base</w:t>
      </w:r>
      <w:r w:rsidRPr="002262D6">
        <w:rPr>
          <w:sz w:val="16"/>
        </w:rPr>
        <w:t xml:space="preserve">, which is largely composed of whites.24 </w:t>
      </w:r>
      <w:r w:rsidRPr="002239D4">
        <w:rPr>
          <w:rStyle w:val="StyleUnderline"/>
        </w:rPr>
        <w:t xml:space="preserve">This tactic </w:t>
      </w:r>
      <w:r w:rsidRPr="002262D6">
        <w:rPr>
          <w:sz w:val="16"/>
        </w:rPr>
        <w:t xml:space="preserve">was </w:t>
      </w:r>
      <w:r w:rsidRPr="002239D4">
        <w:rPr>
          <w:rStyle w:val="StyleUnderline"/>
        </w:rPr>
        <w:t>on display in the days of racist</w:t>
      </w:r>
      <w:r w:rsidRPr="002262D6">
        <w:rPr>
          <w:sz w:val="16"/>
        </w:rPr>
        <w:t xml:space="preserve"> and disrespectful </w:t>
      </w:r>
      <w:r w:rsidRPr="002239D4">
        <w:rPr>
          <w:rStyle w:val="StyleUnderline"/>
        </w:rPr>
        <w:t>attacks on</w:t>
      </w:r>
      <w:r w:rsidRPr="002262D6">
        <w:rPr>
          <w:sz w:val="16"/>
        </w:rPr>
        <w:t xml:space="preserve"> exceptionally qualified African American </w:t>
      </w:r>
      <w:r w:rsidRPr="002239D4">
        <w:rPr>
          <w:rStyle w:val="StyleUnderline"/>
        </w:rPr>
        <w:t>Judge Ketanji Brown Jackson</w:t>
      </w:r>
      <w:r w:rsidRPr="002262D6">
        <w:rPr>
          <w:sz w:val="16"/>
        </w:rPr>
        <w:t xml:space="preserve"> during the March 2022 Supreme Court confirmation hearings determining whether she would be appointed as a new justice.25</w:t>
      </w:r>
    </w:p>
    <w:p w14:paraId="215FA403" w14:textId="77777777" w:rsidR="00A82737" w:rsidRPr="002262D6" w:rsidRDefault="00A82737" w:rsidP="00A82737">
      <w:pPr>
        <w:rPr>
          <w:sz w:val="16"/>
        </w:rPr>
      </w:pPr>
      <w:r w:rsidRPr="002262D6">
        <w:rPr>
          <w:sz w:val="16"/>
        </w:rPr>
        <w:t>Multiracial Identities and Multiracial Knowledge</w:t>
      </w:r>
    </w:p>
    <w:p w14:paraId="6D23DA2F" w14:textId="77777777" w:rsidR="00A82737" w:rsidRPr="002262D6" w:rsidRDefault="00A82737" w:rsidP="00A82737">
      <w:pPr>
        <w:rPr>
          <w:sz w:val="16"/>
        </w:rPr>
      </w:pPr>
      <w:r w:rsidRPr="002262D6">
        <w:rPr>
          <w:sz w:val="16"/>
        </w:rPr>
        <w:t xml:space="preserve">A response to these initiatives is increasingly urgent given that the Trump administration exacerbated the extant racial and political polarization. Keith Boykin argues that the core of </w:t>
      </w:r>
      <w:r w:rsidRPr="002239D4">
        <w:rPr>
          <w:rStyle w:val="StyleUnderline"/>
        </w:rPr>
        <w:t xml:space="preserve">this crisis is the fear of a </w:t>
      </w:r>
      <w:r w:rsidRPr="002239D4">
        <w:rPr>
          <w:rStyle w:val="Emphasis"/>
        </w:rPr>
        <w:t>darkening America</w:t>
      </w:r>
      <w:r w:rsidRPr="002262D6">
        <w:rPr>
          <w:sz w:val="16"/>
        </w:rPr>
        <w:t xml:space="preserve"> wherein whites will no longer be a numerical majority given the growing numbers of people of color. Instead of seeking to advance a platform that could speak to a broader constituency, </w:t>
      </w:r>
      <w:r w:rsidRPr="002239D4">
        <w:rPr>
          <w:rStyle w:val="StyleUnderline"/>
        </w:rPr>
        <w:t>the Republican</w:t>
      </w:r>
      <w:r w:rsidRPr="002262D6">
        <w:rPr>
          <w:sz w:val="16"/>
        </w:rPr>
        <w:t xml:space="preserve"> leadership and </w:t>
      </w:r>
      <w:r w:rsidRPr="002239D4">
        <w:rPr>
          <w:rStyle w:val="StyleUnderline"/>
        </w:rPr>
        <w:t>party are engaged in a self-destructive “last-ditch race against time” to maintain</w:t>
      </w:r>
      <w:r w:rsidRPr="002262D6">
        <w:rPr>
          <w:sz w:val="16"/>
        </w:rPr>
        <w:t xml:space="preserve"> the party’s </w:t>
      </w:r>
      <w:r w:rsidRPr="002239D4">
        <w:rPr>
          <w:rStyle w:val="StyleUnderline"/>
        </w:rPr>
        <w:t>power by inciting white Americans</w:t>
      </w:r>
      <w:r w:rsidRPr="002262D6">
        <w:rPr>
          <w:sz w:val="16"/>
        </w:rPr>
        <w:t>, suppressing voting rights, promoting falsehoods and conspiracy theories, and so on.26</w:t>
      </w:r>
    </w:p>
    <w:p w14:paraId="137627C6" w14:textId="77777777" w:rsidR="00A82737" w:rsidRPr="002262D6" w:rsidRDefault="00A82737" w:rsidP="00A82737">
      <w:pPr>
        <w:rPr>
          <w:sz w:val="16"/>
        </w:rPr>
      </w:pPr>
      <w:r w:rsidRPr="002262D6">
        <w:rPr>
          <w:sz w:val="16"/>
        </w:rPr>
        <w:t xml:space="preserve">The aforementioned developments indicate that white racism, white supremacy, and </w:t>
      </w:r>
      <w:r w:rsidRPr="00965345">
        <w:rPr>
          <w:rStyle w:val="Emphasis"/>
          <w:highlight w:val="yellow"/>
        </w:rPr>
        <w:t>anti-Blackness</w:t>
      </w:r>
      <w:r w:rsidRPr="002239D4">
        <w:rPr>
          <w:rStyle w:val="StyleUnderline"/>
        </w:rPr>
        <w:t xml:space="preserve"> (</w:t>
      </w:r>
      <w:r w:rsidRPr="00965345">
        <w:rPr>
          <w:rStyle w:val="StyleUnderline"/>
          <w:highlight w:val="yellow"/>
        </w:rPr>
        <w:t>and</w:t>
      </w:r>
      <w:r w:rsidRPr="002239D4">
        <w:rPr>
          <w:rStyle w:val="StyleUnderline"/>
        </w:rPr>
        <w:t xml:space="preserve"> </w:t>
      </w:r>
      <w:r w:rsidRPr="002239D4">
        <w:rPr>
          <w:rStyle w:val="Emphasis"/>
        </w:rPr>
        <w:t>anti-</w:t>
      </w:r>
      <w:r w:rsidRPr="00965345">
        <w:rPr>
          <w:rStyle w:val="Emphasis"/>
          <w:highlight w:val="yellow"/>
        </w:rPr>
        <w:t>Brownness</w:t>
      </w:r>
      <w:r w:rsidRPr="002239D4">
        <w:rPr>
          <w:rStyle w:val="StyleUnderline"/>
        </w:rPr>
        <w:t>)</w:t>
      </w:r>
      <w:r w:rsidRPr="002262D6">
        <w:rPr>
          <w:sz w:val="16"/>
        </w:rPr>
        <w:t xml:space="preserve">, however much attenuated, </w:t>
      </w:r>
      <w:r w:rsidRPr="002239D4">
        <w:rPr>
          <w:rStyle w:val="StyleUnderline"/>
        </w:rPr>
        <w:t xml:space="preserve">still </w:t>
      </w:r>
      <w:r w:rsidRPr="00965345">
        <w:rPr>
          <w:rStyle w:val="Emphasis"/>
          <w:highlight w:val="yellow"/>
        </w:rPr>
        <w:t>underpin</w:t>
      </w:r>
      <w:r w:rsidRPr="00965345">
        <w:rPr>
          <w:rStyle w:val="StyleUnderline"/>
          <w:highlight w:val="yellow"/>
        </w:rPr>
        <w:t xml:space="preserve"> the</w:t>
      </w:r>
      <w:r w:rsidRPr="002239D4">
        <w:rPr>
          <w:rStyle w:val="StyleUnderline"/>
        </w:rPr>
        <w:t xml:space="preserve"> U.S. </w:t>
      </w:r>
      <w:r w:rsidRPr="00965345">
        <w:rPr>
          <w:rStyle w:val="Emphasis"/>
          <w:highlight w:val="yellow"/>
        </w:rPr>
        <w:t>racial order</w:t>
      </w:r>
      <w:r w:rsidRPr="002262D6">
        <w:rPr>
          <w:sz w:val="16"/>
        </w:rPr>
        <w:t xml:space="preserve">. Challenging these inequities necessitates attention to power relations and exploitation, which the implied conviviality of multiraciality can conceal. Indeed, some celebratory popular images perpetuate the notion that inter-racial marriage will lead to a more tolerant society. There have also been imaginings that multiracials are automatically imbued with temperamental qualities ideally suited to solve racism and racial inequal- ity.27 Even if well-intentioned, this </w:t>
      </w:r>
      <w:r w:rsidRPr="00965345">
        <w:rPr>
          <w:rStyle w:val="Emphasis"/>
          <w:highlight w:val="yellow"/>
        </w:rPr>
        <w:t>naive egalitarianism</w:t>
      </w:r>
      <w:r w:rsidRPr="002239D4">
        <w:rPr>
          <w:rStyle w:val="StyleUnderline"/>
        </w:rPr>
        <w:t xml:space="preserve"> can</w:t>
      </w:r>
      <w:r w:rsidRPr="002262D6">
        <w:rPr>
          <w:sz w:val="16"/>
        </w:rPr>
        <w:t xml:space="preserve"> easily </w:t>
      </w:r>
      <w:r w:rsidRPr="00965345">
        <w:rPr>
          <w:rStyle w:val="StyleUnderline"/>
          <w:highlight w:val="yellow"/>
        </w:rPr>
        <w:t>fall prey to</w:t>
      </w:r>
      <w:r w:rsidRPr="002239D4">
        <w:rPr>
          <w:rStyle w:val="StyleUnderline"/>
        </w:rPr>
        <w:t xml:space="preserve"> the </w:t>
      </w:r>
      <w:r w:rsidRPr="00965345">
        <w:rPr>
          <w:rStyle w:val="Emphasis"/>
          <w:highlight w:val="yellow"/>
        </w:rPr>
        <w:t>assimilationist erasure</w:t>
      </w:r>
      <w:r w:rsidRPr="002239D4">
        <w:rPr>
          <w:rStyle w:val="StyleUnderline"/>
        </w:rPr>
        <w:t xml:space="preserve"> of racial (and cultural) distinctions </w:t>
      </w:r>
      <w:r w:rsidRPr="00F32D3D">
        <w:rPr>
          <w:rStyle w:val="StyleUnderline"/>
        </w:rPr>
        <w:t xml:space="preserve">under the </w:t>
      </w:r>
      <w:r w:rsidRPr="00F32D3D">
        <w:rPr>
          <w:rStyle w:val="Emphasis"/>
        </w:rPr>
        <w:t>guise</w:t>
      </w:r>
      <w:r w:rsidRPr="00F32D3D">
        <w:rPr>
          <w:rStyle w:val="StyleUnderline"/>
        </w:rPr>
        <w:t xml:space="preserve"> of </w:t>
      </w:r>
      <w:r w:rsidRPr="00F32D3D">
        <w:rPr>
          <w:rStyle w:val="Emphasis"/>
        </w:rPr>
        <w:t>transcending difference</w:t>
      </w:r>
      <w:r w:rsidRPr="00F32D3D">
        <w:rPr>
          <w:rStyle w:val="StyleUnderline"/>
        </w:rPr>
        <w:t xml:space="preserve"> through more egalitarian forms of integration</w:t>
      </w:r>
      <w:r w:rsidRPr="00F32D3D">
        <w:rPr>
          <w:sz w:val="16"/>
        </w:rPr>
        <w:t xml:space="preserve"> that mask subtle forms of selective and inequitable inclusion or inegalitarian integration.</w:t>
      </w:r>
      <w:r w:rsidRPr="002262D6">
        <w:rPr>
          <w:sz w:val="16"/>
        </w:rPr>
        <w:t xml:space="preserve"> </w:t>
      </w:r>
      <w:r w:rsidRPr="002239D4">
        <w:rPr>
          <w:rStyle w:val="StyleUnderline"/>
        </w:rPr>
        <w:t>They</w:t>
      </w:r>
      <w:r w:rsidRPr="002262D6">
        <w:rPr>
          <w:sz w:val="16"/>
        </w:rPr>
        <w:t xml:space="preserve"> also </w:t>
      </w:r>
      <w:r w:rsidRPr="002239D4">
        <w:rPr>
          <w:rStyle w:val="StyleUnderline"/>
        </w:rPr>
        <w:t>divert public attention and state policy</w:t>
      </w:r>
      <w:r w:rsidRPr="002262D6">
        <w:rPr>
          <w:sz w:val="16"/>
        </w:rPr>
        <w:t xml:space="preserve"> from tackling continuing racial inequities and patterns of exclusion based on inegalitarian pluralism.</w:t>
      </w:r>
    </w:p>
    <w:p w14:paraId="36E0A395" w14:textId="77777777" w:rsidR="00A82737" w:rsidRPr="00F32D3D" w:rsidRDefault="00A82737" w:rsidP="00A82737">
      <w:pPr>
        <w:rPr>
          <w:sz w:val="12"/>
          <w:szCs w:val="12"/>
        </w:rPr>
      </w:pPr>
      <w:r w:rsidRPr="002262D6">
        <w:rPr>
          <w:sz w:val="12"/>
          <w:szCs w:val="12"/>
        </w:rPr>
        <w:t xml:space="preserve">If the post–civil rights era provides an opportunity to conceptualize mixed race and multiracial identities on egalitarian premises, they must be refracted through a critical lens that scrutinizes and interrogates their potentially problematic agency and implications. Studies indicate that many present-day individuals who identify as multiracial do indeed display this criticality. They informally speak out against everyday racism and racist power dynamics and formally engage in antiracist work. These identities have the potential to, and often do, </w:t>
      </w:r>
      <w:r w:rsidRPr="00F32D3D">
        <w:rPr>
          <w:sz w:val="12"/>
          <w:szCs w:val="12"/>
        </w:rPr>
        <w:t>challenge white racism, white supremacy, anti-Blackness, and inequitable power relations. Survey findings also suggest multiracials may be more open and understanding in terms of people of other races and cultures.28</w:t>
      </w:r>
    </w:p>
    <w:p w14:paraId="62F05DFF" w14:textId="77777777" w:rsidR="00A82737" w:rsidRPr="002262D6" w:rsidRDefault="00A82737" w:rsidP="00A82737">
      <w:pPr>
        <w:rPr>
          <w:sz w:val="16"/>
        </w:rPr>
      </w:pPr>
      <w:r w:rsidRPr="00F32D3D">
        <w:rPr>
          <w:sz w:val="16"/>
        </w:rPr>
        <w:t xml:space="preserve">This study of </w:t>
      </w:r>
      <w:r w:rsidRPr="00F32D3D">
        <w:rPr>
          <w:rStyle w:val="StyleUnderline"/>
        </w:rPr>
        <w:t>Blaxicans</w:t>
      </w:r>
      <w:r w:rsidRPr="00F32D3D">
        <w:rPr>
          <w:sz w:val="16"/>
        </w:rPr>
        <w:t xml:space="preserve"> supports those observations </w:t>
      </w:r>
      <w:r w:rsidRPr="00F32D3D">
        <w:rPr>
          <w:rStyle w:val="StyleUnderline"/>
        </w:rPr>
        <w:t>by seeking</w:t>
      </w:r>
      <w:r w:rsidRPr="00F32D3D">
        <w:rPr>
          <w:sz w:val="16"/>
        </w:rPr>
        <w:t xml:space="preserve"> to provide </w:t>
      </w:r>
      <w:r w:rsidRPr="00F32D3D">
        <w:rPr>
          <w:rStyle w:val="StyleUnderline"/>
        </w:rPr>
        <w:t>a</w:t>
      </w:r>
      <w:r w:rsidRPr="00F32D3D">
        <w:rPr>
          <w:sz w:val="16"/>
        </w:rPr>
        <w:t xml:space="preserve"> fresh and </w:t>
      </w:r>
      <w:r w:rsidRPr="00F32D3D">
        <w:rPr>
          <w:rStyle w:val="StyleUnderline"/>
        </w:rPr>
        <w:t>unique way of looking</w:t>
      </w:r>
      <w:r w:rsidRPr="00F32D3D">
        <w:rPr>
          <w:sz w:val="16"/>
        </w:rPr>
        <w:t xml:space="preserve"> not only </w:t>
      </w:r>
      <w:r w:rsidRPr="00F32D3D">
        <w:rPr>
          <w:rStyle w:val="StyleUnderline"/>
        </w:rPr>
        <w:t>at racial formations</w:t>
      </w:r>
      <w:r w:rsidRPr="00F32D3D">
        <w:rPr>
          <w:sz w:val="16"/>
        </w:rPr>
        <w:t xml:space="preserve"> but also at </w:t>
      </w:r>
      <w:r w:rsidRPr="00F32D3D">
        <w:rPr>
          <w:rStyle w:val="Emphasis"/>
        </w:rPr>
        <w:t>new possibilities</w:t>
      </w:r>
      <w:r w:rsidRPr="00F32D3D">
        <w:rPr>
          <w:rStyle w:val="StyleUnderline"/>
        </w:rPr>
        <w:t xml:space="preserve"> of conceptualizing cooperation and alliances across racial and cultural differences</w:t>
      </w:r>
      <w:r w:rsidRPr="00F32D3D">
        <w:rPr>
          <w:sz w:val="16"/>
        </w:rPr>
        <w:t xml:space="preserve">. Yet </w:t>
      </w:r>
      <w:r w:rsidRPr="00F32D3D">
        <w:rPr>
          <w:rStyle w:val="StyleUnderline"/>
        </w:rPr>
        <w:t>it would</w:t>
      </w:r>
      <w:r w:rsidRPr="002239D4">
        <w:rPr>
          <w:rStyle w:val="StyleUnderline"/>
        </w:rPr>
        <w:t xml:space="preserve"> be</w:t>
      </w:r>
      <w:r w:rsidRPr="002262D6">
        <w:rPr>
          <w:sz w:val="16"/>
        </w:rPr>
        <w:t xml:space="preserve"> dangerous and </w:t>
      </w:r>
      <w:r w:rsidRPr="002239D4">
        <w:rPr>
          <w:rStyle w:val="StyleUnderline"/>
        </w:rPr>
        <w:t>naive to suggest</w:t>
      </w:r>
      <w:r w:rsidRPr="002262D6">
        <w:rPr>
          <w:sz w:val="16"/>
        </w:rPr>
        <w:t xml:space="preserve"> that </w:t>
      </w:r>
      <w:r w:rsidRPr="002239D4">
        <w:rPr>
          <w:rStyle w:val="StyleUnderline"/>
        </w:rPr>
        <w:t>Blaxicans</w:t>
      </w:r>
      <w:r w:rsidRPr="002262D6">
        <w:rPr>
          <w:sz w:val="16"/>
        </w:rPr>
        <w:t xml:space="preserve"> or Blaxican identities, multiracials or multiracial identities, more generally, </w:t>
      </w:r>
      <w:r w:rsidRPr="002239D4">
        <w:rPr>
          <w:rStyle w:val="StyleUnderline"/>
        </w:rPr>
        <w:t>are the solution to</w:t>
      </w:r>
      <w:r w:rsidRPr="002262D6">
        <w:rPr>
          <w:sz w:val="16"/>
        </w:rPr>
        <w:t xml:space="preserve"> intergroup tensions between African Americans and Mexican Americans or to </w:t>
      </w:r>
      <w:r w:rsidRPr="002239D4">
        <w:rPr>
          <w:rStyle w:val="StyleUnderline"/>
        </w:rPr>
        <w:t>racism</w:t>
      </w:r>
      <w:r w:rsidRPr="002262D6">
        <w:rPr>
          <w:sz w:val="16"/>
        </w:rPr>
        <w:t xml:space="preserve"> and racial inequality.29 Rather, </w:t>
      </w:r>
      <w:r w:rsidRPr="002239D4">
        <w:rPr>
          <w:rStyle w:val="StyleUnderline"/>
        </w:rPr>
        <w:t>they hold</w:t>
      </w:r>
      <w:r w:rsidRPr="002262D6">
        <w:rPr>
          <w:sz w:val="16"/>
        </w:rPr>
        <w:t xml:space="preserve"> the </w:t>
      </w:r>
      <w:r w:rsidRPr="002239D4">
        <w:rPr>
          <w:rStyle w:val="StyleUnderline"/>
        </w:rPr>
        <w:t>possibility of conceptualizing multiraciality based on egalitarian</w:t>
      </w:r>
      <w:r w:rsidRPr="002262D6">
        <w:rPr>
          <w:sz w:val="16"/>
        </w:rPr>
        <w:t xml:space="preserve"> (i.e., “critical”) </w:t>
      </w:r>
      <w:r w:rsidRPr="002239D4">
        <w:rPr>
          <w:rStyle w:val="StyleUnderline"/>
        </w:rPr>
        <w:t>premises</w:t>
      </w:r>
      <w:r w:rsidRPr="002262D6">
        <w:rPr>
          <w:sz w:val="16"/>
        </w:rPr>
        <w:t xml:space="preserve"> as an additional tool </w:t>
      </w:r>
      <w:r w:rsidRPr="00027E3B">
        <w:rPr>
          <w:rStyle w:val="StyleUnderline"/>
        </w:rPr>
        <w:t xml:space="preserve">in the </w:t>
      </w:r>
      <w:r w:rsidRPr="00027E3B">
        <w:rPr>
          <w:rStyle w:val="Emphasis"/>
        </w:rPr>
        <w:t>antiracist struggle</w:t>
      </w:r>
      <w:r w:rsidRPr="00027E3B">
        <w:rPr>
          <w:sz w:val="16"/>
        </w:rPr>
        <w:t xml:space="preserve">.30 </w:t>
      </w:r>
      <w:r w:rsidRPr="00027E3B">
        <w:rPr>
          <w:rStyle w:val="StyleUnderline"/>
        </w:rPr>
        <w:t>Critical multiraciality posits</w:t>
      </w:r>
      <w:r w:rsidRPr="00027E3B">
        <w:rPr>
          <w:sz w:val="16"/>
        </w:rPr>
        <w:t xml:space="preserve"> what Marc Johnston-Guerrero and Charmaine L. Wijeyesinghe refer to as </w:t>
      </w:r>
      <w:r w:rsidRPr="00027E3B">
        <w:rPr>
          <w:rStyle w:val="StyleUnderline"/>
        </w:rPr>
        <w:t>“</w:t>
      </w:r>
      <w:r w:rsidRPr="00027E3B">
        <w:rPr>
          <w:rStyle w:val="Emphasis"/>
        </w:rPr>
        <w:t>multiracial knowledge</w:t>
      </w:r>
      <w:r w:rsidRPr="00027E3B">
        <w:rPr>
          <w:rStyle w:val="StyleUnderline"/>
        </w:rPr>
        <w:t>.”</w:t>
      </w:r>
      <w:r w:rsidRPr="00027E3B">
        <w:rPr>
          <w:sz w:val="16"/>
        </w:rPr>
        <w:t xml:space="preserve">31 </w:t>
      </w:r>
      <w:r w:rsidRPr="00027E3B">
        <w:rPr>
          <w:rStyle w:val="StyleUnderline"/>
        </w:rPr>
        <w:t>This involves</w:t>
      </w:r>
      <w:r w:rsidRPr="00027E3B">
        <w:rPr>
          <w:sz w:val="16"/>
        </w:rPr>
        <w:t xml:space="preserve"> engaging in a </w:t>
      </w:r>
      <w:r w:rsidRPr="00027E3B">
        <w:rPr>
          <w:rStyle w:val="StyleUnderline"/>
        </w:rPr>
        <w:t xml:space="preserve">social praxis that critiques </w:t>
      </w:r>
      <w:r w:rsidRPr="00027E3B">
        <w:rPr>
          <w:rStyle w:val="Emphasis"/>
        </w:rPr>
        <w:t>racial essentialism</w:t>
      </w:r>
      <w:r w:rsidRPr="00027E3B">
        <w:rPr>
          <w:rStyle w:val="StyleUnderline"/>
        </w:rPr>
        <w:t xml:space="preserve"> and </w:t>
      </w:r>
      <w:r w:rsidRPr="00027E3B">
        <w:rPr>
          <w:rStyle w:val="Emphasis"/>
        </w:rPr>
        <w:t>racial hierarchy</w:t>
      </w:r>
      <w:r w:rsidRPr="00027E3B">
        <w:rPr>
          <w:rStyle w:val="StyleUnderline"/>
        </w:rPr>
        <w:t xml:space="preserve"> while advocating for </w:t>
      </w:r>
      <w:r w:rsidRPr="00027E3B">
        <w:rPr>
          <w:rStyle w:val="Emphasis"/>
        </w:rPr>
        <w:t>inclusive collective subjectivities</w:t>
      </w:r>
      <w:r w:rsidRPr="00027E3B">
        <w:rPr>
          <w:sz w:val="16"/>
        </w:rPr>
        <w:t xml:space="preserve"> across the racial spectrum, including multiracials.</w:t>
      </w:r>
    </w:p>
    <w:p w14:paraId="3A52FBCB" w14:textId="77777777" w:rsidR="00A82737" w:rsidRPr="002262D6" w:rsidRDefault="00A82737" w:rsidP="00A82737">
      <w:pPr>
        <w:rPr>
          <w:rStyle w:val="StyleUnderline"/>
          <w:sz w:val="16"/>
          <w:u w:val="none"/>
        </w:rPr>
      </w:pPr>
      <w:r w:rsidRPr="002262D6">
        <w:rPr>
          <w:sz w:val="16"/>
        </w:rPr>
        <w:t xml:space="preserve">More broadly, </w:t>
      </w:r>
      <w:r w:rsidRPr="00DD2FF8">
        <w:rPr>
          <w:rStyle w:val="StyleUnderline"/>
        </w:rPr>
        <w:t>this includes</w:t>
      </w:r>
      <w:r w:rsidRPr="002239D4">
        <w:rPr>
          <w:rStyle w:val="StyleUnderline"/>
        </w:rPr>
        <w:t xml:space="preserve"> </w:t>
      </w:r>
      <w:r w:rsidRPr="002239D4">
        <w:rPr>
          <w:rStyle w:val="Emphasis"/>
        </w:rPr>
        <w:t xml:space="preserve">social and </w:t>
      </w:r>
      <w:r w:rsidRPr="00DD2FF8">
        <w:rPr>
          <w:rStyle w:val="Emphasis"/>
        </w:rPr>
        <w:t xml:space="preserve">intellectual </w:t>
      </w:r>
      <w:r w:rsidRPr="00965345">
        <w:rPr>
          <w:rStyle w:val="Emphasis"/>
          <w:highlight w:val="yellow"/>
        </w:rPr>
        <w:t>stances</w:t>
      </w:r>
      <w:r w:rsidRPr="002239D4">
        <w:rPr>
          <w:rStyle w:val="StyleUnderline"/>
        </w:rPr>
        <w:t xml:space="preserve"> that are “</w:t>
      </w:r>
      <w:r w:rsidRPr="002239D4">
        <w:rPr>
          <w:rStyle w:val="Emphasis"/>
        </w:rPr>
        <w:t>betwixt and between</w:t>
      </w:r>
      <w:r w:rsidRPr="002239D4">
        <w:rPr>
          <w:rStyle w:val="StyleUnderline"/>
        </w:rPr>
        <w:t>”</w:t>
      </w:r>
      <w:r w:rsidRPr="002262D6">
        <w:rPr>
          <w:sz w:val="16"/>
        </w:rPr>
        <w:t>—</w:t>
      </w:r>
      <w:r w:rsidRPr="00965345">
        <w:rPr>
          <w:rStyle w:val="StyleUnderline"/>
          <w:highlight w:val="yellow"/>
        </w:rPr>
        <w:t>that</w:t>
      </w:r>
      <w:r w:rsidRPr="002262D6">
        <w:rPr>
          <w:sz w:val="16"/>
        </w:rPr>
        <w:t xml:space="preserve"> is, </w:t>
      </w:r>
      <w:r w:rsidRPr="00965345">
        <w:rPr>
          <w:rStyle w:val="StyleUnderline"/>
          <w:highlight w:val="yellow"/>
        </w:rPr>
        <w:t xml:space="preserve">inhabit the </w:t>
      </w:r>
      <w:r w:rsidRPr="00965345">
        <w:rPr>
          <w:rStyle w:val="Emphasis"/>
          <w:highlight w:val="yellow"/>
        </w:rPr>
        <w:t>borderlands</w:t>
      </w:r>
      <w:r w:rsidRPr="002262D6">
        <w:rPr>
          <w:sz w:val="16"/>
        </w:rPr>
        <w:t xml:space="preserve">—as </w:t>
      </w:r>
      <w:r w:rsidRPr="00965345">
        <w:rPr>
          <w:rStyle w:val="StyleUnderline"/>
          <w:highlight w:val="yellow"/>
        </w:rPr>
        <w:t xml:space="preserve">a </w:t>
      </w:r>
      <w:r w:rsidRPr="00965345">
        <w:rPr>
          <w:rStyle w:val="Emphasis"/>
          <w:highlight w:val="yellow"/>
        </w:rPr>
        <w:t>framework</w:t>
      </w:r>
      <w:r w:rsidRPr="002262D6">
        <w:rPr>
          <w:sz w:val="16"/>
        </w:rPr>
        <w:t xml:space="preserve"> that is </w:t>
      </w:r>
      <w:r w:rsidRPr="00965345">
        <w:rPr>
          <w:rStyle w:val="StyleUnderline"/>
          <w:highlight w:val="yellow"/>
        </w:rPr>
        <w:t xml:space="preserve">open to </w:t>
      </w:r>
      <w:r w:rsidRPr="00965345">
        <w:rPr>
          <w:rStyle w:val="Emphasis"/>
          <w:highlight w:val="yellow"/>
        </w:rPr>
        <w:t>nuance and ambiguity</w:t>
      </w:r>
      <w:r w:rsidRPr="002262D6">
        <w:rPr>
          <w:sz w:val="16"/>
        </w:rPr>
        <w:t xml:space="preserve">. </w:t>
      </w:r>
      <w:r w:rsidRPr="002239D4">
        <w:rPr>
          <w:rStyle w:val="StyleUnderline"/>
        </w:rPr>
        <w:t>It seeks</w:t>
      </w:r>
      <w:r w:rsidRPr="002262D6">
        <w:rPr>
          <w:sz w:val="16"/>
        </w:rPr>
        <w:t xml:space="preserve"> social justice that revolves around a </w:t>
      </w:r>
      <w:r w:rsidRPr="002239D4">
        <w:rPr>
          <w:rStyle w:val="StyleUnderline"/>
        </w:rPr>
        <w:t>both/neither</w:t>
      </w:r>
      <w:r w:rsidRPr="002262D6">
        <w:rPr>
          <w:sz w:val="16"/>
        </w:rPr>
        <w:t xml:space="preserve"> as opposed to an either/or axis. </w:t>
      </w:r>
      <w:r w:rsidRPr="00965345">
        <w:rPr>
          <w:rStyle w:val="StyleUnderline"/>
          <w:highlight w:val="yellow"/>
        </w:rPr>
        <w:t>These</w:t>
      </w:r>
      <w:r w:rsidRPr="002239D4">
        <w:rPr>
          <w:rStyle w:val="StyleUnderline"/>
        </w:rPr>
        <w:t xml:space="preserve"> can help </w:t>
      </w:r>
      <w:r w:rsidRPr="00965345">
        <w:rPr>
          <w:rStyle w:val="StyleUnderline"/>
          <w:highlight w:val="yellow"/>
        </w:rPr>
        <w:t>avoid</w:t>
      </w:r>
      <w:r w:rsidRPr="002239D4">
        <w:rPr>
          <w:rStyle w:val="StyleUnderline"/>
        </w:rPr>
        <w:t xml:space="preserve"> </w:t>
      </w:r>
      <w:r w:rsidRPr="002239D4">
        <w:rPr>
          <w:rStyle w:val="Emphasis"/>
        </w:rPr>
        <w:t xml:space="preserve">defensive-aggressive </w:t>
      </w:r>
      <w:r w:rsidRPr="00965345">
        <w:rPr>
          <w:rStyle w:val="Emphasis"/>
          <w:highlight w:val="yellow"/>
        </w:rPr>
        <w:t>binarisms</w:t>
      </w:r>
      <w:r w:rsidRPr="002239D4">
        <w:rPr>
          <w:rStyle w:val="StyleUnderline"/>
        </w:rPr>
        <w:t xml:space="preserve"> and </w:t>
      </w:r>
      <w:r w:rsidRPr="002239D4">
        <w:rPr>
          <w:rStyle w:val="Emphasis"/>
        </w:rPr>
        <w:t>polarizations</w:t>
      </w:r>
      <w:r w:rsidRPr="002262D6">
        <w:rPr>
          <w:sz w:val="16"/>
        </w:rPr>
        <w:t xml:space="preserve"> bound in an irresolvable stalemate between inclusion and exclusion, which may be counterproductive in terms of collaborating on other issue-based concerns. </w:t>
      </w:r>
      <w:r w:rsidRPr="00965345">
        <w:rPr>
          <w:rStyle w:val="Emphasis"/>
          <w:highlight w:val="yellow"/>
        </w:rPr>
        <w:t>The politics involved adapt to contingency</w:t>
      </w:r>
      <w:r w:rsidRPr="002239D4">
        <w:rPr>
          <w:rStyle w:val="Emphasis"/>
        </w:rPr>
        <w:t xml:space="preserve"> and </w:t>
      </w:r>
      <w:r w:rsidRPr="00965345">
        <w:rPr>
          <w:rStyle w:val="Emphasis"/>
          <w:highlight w:val="yellow"/>
        </w:rPr>
        <w:t>provisionality and proceeds pragmatically without capitulating to pragmatism as a</w:t>
      </w:r>
      <w:r w:rsidRPr="002239D4">
        <w:rPr>
          <w:rStyle w:val="Emphasis"/>
        </w:rPr>
        <w:t xml:space="preserve">n overriding </w:t>
      </w:r>
      <w:r w:rsidRPr="00965345">
        <w:rPr>
          <w:rStyle w:val="Emphasis"/>
          <w:highlight w:val="yellow"/>
        </w:rPr>
        <w:t>guide</w:t>
      </w:r>
      <w:r w:rsidRPr="00DD2FF8">
        <w:rPr>
          <w:rStyle w:val="Emphasis"/>
        </w:rPr>
        <w:t xml:space="preserve"> to action</w:t>
      </w:r>
      <w:r w:rsidRPr="002262D6">
        <w:rPr>
          <w:sz w:val="16"/>
        </w:rPr>
        <w:t xml:space="preserve">. Instead, this mindset is driven by broader goals that can offer a basis for advancing thinking and policies seeking to foster social justice. Consequently, </w:t>
      </w:r>
      <w:r w:rsidRPr="002239D4">
        <w:rPr>
          <w:rStyle w:val="StyleUnderline"/>
        </w:rPr>
        <w:t>the betwixt and between framework is an important contribution to civic engagement</w:t>
      </w:r>
      <w:r w:rsidRPr="002262D6">
        <w:rPr>
          <w:sz w:val="16"/>
        </w:rPr>
        <w:t>, with implications not only for Black-Brown relations but also race relations more generally.</w:t>
      </w:r>
    </w:p>
    <w:p w14:paraId="1C9273C3" w14:textId="77777777" w:rsidR="00A82737" w:rsidRPr="002239D4" w:rsidRDefault="00A82737" w:rsidP="00A82737"/>
    <w:p w14:paraId="396FD196" w14:textId="77777777" w:rsidR="00A82737" w:rsidRPr="002239D4" w:rsidRDefault="00A82737" w:rsidP="00A82737">
      <w:pPr>
        <w:pStyle w:val="Heading4"/>
      </w:pPr>
      <w:r w:rsidRPr="002239D4">
        <w:t xml:space="preserve">Normative debate practices are </w:t>
      </w:r>
      <w:r w:rsidRPr="002239D4">
        <w:rPr>
          <w:u w:val="single"/>
        </w:rPr>
        <w:t>indebted</w:t>
      </w:r>
      <w:r w:rsidRPr="002239D4">
        <w:t xml:space="preserve"> to the </w:t>
      </w:r>
      <w:r w:rsidRPr="002239D4">
        <w:rPr>
          <w:u w:val="single"/>
        </w:rPr>
        <w:t>monological paradigm</w:t>
      </w:r>
      <w:r w:rsidRPr="002239D4">
        <w:t xml:space="preserve"> by naturalizing a legible</w:t>
      </w:r>
      <w:r>
        <w:t xml:space="preserve"> and </w:t>
      </w:r>
      <w:r w:rsidRPr="002239D4">
        <w:t xml:space="preserve">“predictable” model. </w:t>
      </w:r>
      <w:r>
        <w:t>Afro-Latina</w:t>
      </w:r>
      <w:r w:rsidRPr="002239D4">
        <w:t xml:space="preserve"> identification </w:t>
      </w:r>
      <w:r w:rsidRPr="002239D4">
        <w:rPr>
          <w:u w:val="single"/>
        </w:rPr>
        <w:t>refuses</w:t>
      </w:r>
      <w:r w:rsidRPr="002239D4">
        <w:t xml:space="preserve"> that </w:t>
      </w:r>
      <w:r w:rsidRPr="002239D4">
        <w:rPr>
          <w:u w:val="single"/>
        </w:rPr>
        <w:t>doxa</w:t>
      </w:r>
      <w:r w:rsidRPr="002239D4">
        <w:t xml:space="preserve"> where the fixed “worker” for whom collective bargaining rights is to be strengthened is an artifact of </w:t>
      </w:r>
      <w:r w:rsidRPr="002239D4">
        <w:rPr>
          <w:u w:val="single"/>
        </w:rPr>
        <w:t>state racial formation</w:t>
      </w:r>
      <w:r w:rsidRPr="002239D4">
        <w:t xml:space="preserve"> and not a </w:t>
      </w:r>
      <w:r w:rsidRPr="002239D4">
        <w:rPr>
          <w:u w:val="single"/>
        </w:rPr>
        <w:t>neutral</w:t>
      </w:r>
      <w:r w:rsidRPr="002239D4">
        <w:t xml:space="preserve"> terrain of productive rights.</w:t>
      </w:r>
    </w:p>
    <w:p w14:paraId="11C847DA" w14:textId="77777777" w:rsidR="00A82737" w:rsidRPr="002239D4" w:rsidRDefault="00A82737" w:rsidP="00A82737">
      <w:r w:rsidRPr="002239D4">
        <w:t xml:space="preserve">Rebecca </w:t>
      </w:r>
      <w:r w:rsidRPr="002239D4">
        <w:rPr>
          <w:rStyle w:val="Style13ptBold"/>
        </w:rPr>
        <w:t>Romo et al. 24</w:t>
      </w:r>
      <w:r w:rsidRPr="002239D4">
        <w:t xml:space="preserve">, Romo; Professor of Philosophy and Social Sciences at Santa Monica College, G. Reginald Daniel; Professor of Sociology at the University of California, Santa Barbara, J Sterphone; Visiting Assistant Professor of Sociology in the Society and Politics Department at Wheaton College in Massachusetts, 2024, </w:t>
      </w:r>
      <w:r w:rsidRPr="002239D4">
        <w:rPr>
          <w:i/>
          <w:iCs/>
        </w:rPr>
        <w:t>Between Black and Brown: Blaxicans and Multiraciality in Comparative Historical Perspective</w:t>
      </w:r>
      <w:r w:rsidRPr="002239D4">
        <w:t>, “Chapter One: Race and Mixed Race: Multiracial Identities in Academia,” University of Nebraska Press, pp. 15-32, Nik</w:t>
      </w:r>
    </w:p>
    <w:p w14:paraId="4B79404D" w14:textId="77777777" w:rsidR="00A82737" w:rsidRPr="002239D4" w:rsidRDefault="00A82737" w:rsidP="00A82737">
      <w:pPr>
        <w:rPr>
          <w:sz w:val="16"/>
        </w:rPr>
      </w:pPr>
      <w:r w:rsidRPr="002239D4">
        <w:rPr>
          <w:sz w:val="16"/>
        </w:rPr>
        <w:t>Racial Ancestry and Racial Identities</w:t>
      </w:r>
    </w:p>
    <w:p w14:paraId="05A4961B" w14:textId="77777777" w:rsidR="00A82737" w:rsidRPr="002239D4" w:rsidRDefault="00A82737" w:rsidP="00A82737">
      <w:pPr>
        <w:rPr>
          <w:sz w:val="16"/>
        </w:rPr>
      </w:pPr>
      <w:r w:rsidRPr="002239D4">
        <w:rPr>
          <w:sz w:val="16"/>
        </w:rPr>
        <w:t xml:space="preserve">This book argues that </w:t>
      </w:r>
      <w:r w:rsidRPr="00965345">
        <w:rPr>
          <w:rStyle w:val="Emphasis"/>
          <w:highlight w:val="yellow"/>
        </w:rPr>
        <w:t>Blaxican</w:t>
      </w:r>
      <w:r w:rsidRPr="00965345">
        <w:rPr>
          <w:rStyle w:val="StyleUnderline"/>
          <w:highlight w:val="yellow"/>
        </w:rPr>
        <w:t xml:space="preserve"> identification</w:t>
      </w:r>
      <w:r w:rsidRPr="002239D4">
        <w:rPr>
          <w:sz w:val="16"/>
        </w:rPr>
        <w:t>—African American and Mexican American—</w:t>
      </w:r>
      <w:r w:rsidRPr="002239D4">
        <w:rPr>
          <w:rStyle w:val="StyleUnderline"/>
        </w:rPr>
        <w:t>signifies changes in how multiracial Americans of African descent express their identities</w:t>
      </w:r>
      <w:r w:rsidRPr="002239D4">
        <w:rPr>
          <w:sz w:val="16"/>
        </w:rPr>
        <w:t xml:space="preserve">. </w:t>
      </w:r>
      <w:r w:rsidRPr="002239D4">
        <w:rPr>
          <w:rStyle w:val="StyleUnderline"/>
        </w:rPr>
        <w:t xml:space="preserve">It </w:t>
      </w:r>
      <w:r w:rsidRPr="00965345">
        <w:rPr>
          <w:rStyle w:val="StyleUnderline"/>
          <w:highlight w:val="yellow"/>
        </w:rPr>
        <w:t>is</w:t>
      </w:r>
      <w:r w:rsidRPr="002239D4">
        <w:rPr>
          <w:rStyle w:val="StyleUnderline"/>
        </w:rPr>
        <w:t xml:space="preserve"> a form of </w:t>
      </w:r>
      <w:r w:rsidRPr="00965345">
        <w:rPr>
          <w:rStyle w:val="Emphasis"/>
          <w:highlight w:val="yellow"/>
        </w:rPr>
        <w:t>resistance</w:t>
      </w:r>
      <w:r w:rsidRPr="00965345">
        <w:rPr>
          <w:rStyle w:val="StyleUnderline"/>
          <w:highlight w:val="yellow"/>
        </w:rPr>
        <w:t xml:space="preserve"> to</w:t>
      </w:r>
      <w:r w:rsidRPr="002239D4">
        <w:rPr>
          <w:rStyle w:val="StyleUnderline"/>
        </w:rPr>
        <w:t xml:space="preserve"> the </w:t>
      </w:r>
      <w:r w:rsidRPr="002239D4">
        <w:rPr>
          <w:rStyle w:val="Emphasis"/>
        </w:rPr>
        <w:t>one-drop rule</w:t>
      </w:r>
      <w:r w:rsidRPr="002239D4">
        <w:rPr>
          <w:rStyle w:val="StyleUnderline"/>
        </w:rPr>
        <w:t xml:space="preserve">, as well as </w:t>
      </w:r>
      <w:r w:rsidRPr="00965345">
        <w:rPr>
          <w:rStyle w:val="StyleUnderline"/>
          <w:highlight w:val="yellow"/>
        </w:rPr>
        <w:t>the</w:t>
      </w:r>
      <w:r w:rsidRPr="002239D4">
        <w:rPr>
          <w:rStyle w:val="StyleUnderline"/>
        </w:rPr>
        <w:t xml:space="preserve"> “</w:t>
      </w:r>
      <w:r w:rsidRPr="00965345">
        <w:rPr>
          <w:rStyle w:val="Emphasis"/>
          <w:highlight w:val="yellow"/>
        </w:rPr>
        <w:t>monoracial imperative</w:t>
      </w:r>
      <w:r w:rsidRPr="002239D4">
        <w:rPr>
          <w:rStyle w:val="StyleUnderline"/>
        </w:rPr>
        <w:t>,” which precludes identification with more than one racial background</w:t>
      </w:r>
      <w:r w:rsidRPr="002239D4">
        <w:rPr>
          <w:sz w:val="16"/>
        </w:rPr>
        <w:t xml:space="preserve">.7 These social devices are “commonsense” ways of defining Blackness. </w:t>
      </w:r>
      <w:r w:rsidRPr="00965345">
        <w:rPr>
          <w:rStyle w:val="Emphasis"/>
          <w:highlight w:val="yellow"/>
        </w:rPr>
        <w:t>Monoraciality</w:t>
      </w:r>
      <w:r w:rsidRPr="002239D4">
        <w:rPr>
          <w:rStyle w:val="StyleUnderline"/>
        </w:rPr>
        <w:t xml:space="preserve"> and </w:t>
      </w:r>
      <w:r w:rsidRPr="002239D4">
        <w:rPr>
          <w:rStyle w:val="Emphasis"/>
        </w:rPr>
        <w:t>hypodescent</w:t>
      </w:r>
      <w:r w:rsidRPr="002239D4">
        <w:rPr>
          <w:rStyle w:val="StyleUnderline"/>
        </w:rPr>
        <w:t xml:space="preserve"> </w:t>
      </w:r>
      <w:r w:rsidRPr="00965345">
        <w:rPr>
          <w:rStyle w:val="StyleUnderline"/>
          <w:highlight w:val="yellow"/>
        </w:rPr>
        <w:t xml:space="preserve">have become </w:t>
      </w:r>
      <w:r w:rsidRPr="00965345">
        <w:rPr>
          <w:rStyle w:val="Emphasis"/>
          <w:highlight w:val="yellow"/>
        </w:rPr>
        <w:t>sine qua non</w:t>
      </w:r>
      <w:r w:rsidRPr="00965345">
        <w:rPr>
          <w:rStyle w:val="StyleUnderline"/>
          <w:highlight w:val="yellow"/>
        </w:rPr>
        <w:t xml:space="preserve"> in the </w:t>
      </w:r>
      <w:r w:rsidRPr="00965345">
        <w:rPr>
          <w:rStyle w:val="Emphasis"/>
          <w:highlight w:val="yellow"/>
        </w:rPr>
        <w:t>U.S. racial order</w:t>
      </w:r>
      <w:r w:rsidRPr="002239D4">
        <w:rPr>
          <w:sz w:val="16"/>
        </w:rPr>
        <w:t>. They have imbued Blackness with a unique place in U.S. jurisprudence and the national-racial imaginary. Therefore, a contemporary examination of identity formation among multiracials of African descent is particularly meaningful.</w:t>
      </w:r>
    </w:p>
    <w:p w14:paraId="161F2BE7" w14:textId="77777777" w:rsidR="00A82737" w:rsidRPr="002239D4" w:rsidRDefault="00A82737" w:rsidP="00A82737">
      <w:pPr>
        <w:rPr>
          <w:sz w:val="16"/>
        </w:rPr>
      </w:pPr>
      <w:r w:rsidRPr="002239D4">
        <w:rPr>
          <w:sz w:val="16"/>
        </w:rPr>
        <w:t xml:space="preserve">Notwithstanding their monoracial designation, </w:t>
      </w:r>
      <w:r w:rsidRPr="002239D4">
        <w:rPr>
          <w:rStyle w:val="StyleUnderline"/>
        </w:rPr>
        <w:t>African Americans and Mexican Americans are “</w:t>
      </w:r>
      <w:r w:rsidRPr="002239D4">
        <w:rPr>
          <w:rStyle w:val="Emphasis"/>
        </w:rPr>
        <w:t>multigenerational multiracial</w:t>
      </w:r>
      <w:r w:rsidRPr="002239D4">
        <w:rPr>
          <w:rStyle w:val="StyleUnderline"/>
        </w:rPr>
        <w:t>” because of slavery and European colonization</w:t>
      </w:r>
      <w:r w:rsidRPr="002239D4">
        <w:rPr>
          <w:sz w:val="16"/>
        </w:rPr>
        <w:t>. African Americans have African, Native American, European, and in some cases, Asian ancestries. Similarly, Mexican Americans’ backgrounds include European (particularly Spanish) ancestry, as well as Native American, African, and in some cases, Asian ancestry. They display various gradations of skin color and other phenotypical features reflecting each of the parent racial groups as well as all types in between. Yet most, respectively, hold singular African American and Mexican American identities, attributable to the legacy of hypodescent and the monoracial imperative.</w:t>
      </w:r>
    </w:p>
    <w:p w14:paraId="44E40932" w14:textId="77777777" w:rsidR="00A82737" w:rsidRPr="002239D4" w:rsidRDefault="00A82737" w:rsidP="00A82737">
      <w:pPr>
        <w:rPr>
          <w:sz w:val="16"/>
        </w:rPr>
      </w:pPr>
      <w:r w:rsidRPr="002239D4">
        <w:rPr>
          <w:rStyle w:val="StyleUnderline"/>
        </w:rPr>
        <w:t xml:space="preserve">The </w:t>
      </w:r>
      <w:r w:rsidRPr="00965345">
        <w:rPr>
          <w:rStyle w:val="StyleUnderline"/>
          <w:highlight w:val="yellow"/>
        </w:rPr>
        <w:t>monoracial imperative</w:t>
      </w:r>
      <w:r w:rsidRPr="002239D4">
        <w:rPr>
          <w:rStyle w:val="StyleUnderline"/>
        </w:rPr>
        <w:t xml:space="preserve"> is</w:t>
      </w:r>
      <w:r w:rsidRPr="002239D4">
        <w:rPr>
          <w:sz w:val="16"/>
        </w:rPr>
        <w:t xml:space="preserve"> itself </w:t>
      </w:r>
      <w:r w:rsidRPr="002239D4">
        <w:rPr>
          <w:rStyle w:val="StyleUnderline"/>
        </w:rPr>
        <w:t>reflective</w:t>
      </w:r>
      <w:r w:rsidRPr="002239D4">
        <w:rPr>
          <w:sz w:val="16"/>
        </w:rPr>
        <w:t xml:space="preserve"> of a broader “monological” paradigm originating </w:t>
      </w:r>
      <w:r w:rsidRPr="002239D4">
        <w:rPr>
          <w:rStyle w:val="StyleUnderline"/>
        </w:rPr>
        <w:t>in the modern worldview accompanying Europe’s rise to global dominion beginning in the sixteenth century</w:t>
      </w:r>
      <w:r w:rsidRPr="002239D4">
        <w:rPr>
          <w:sz w:val="16"/>
        </w:rPr>
        <w:t xml:space="preserve">. </w:t>
      </w:r>
      <w:r w:rsidRPr="002239D4">
        <w:rPr>
          <w:rStyle w:val="StyleUnderline"/>
        </w:rPr>
        <w:t xml:space="preserve">That mindset </w:t>
      </w:r>
      <w:r w:rsidRPr="00E34470">
        <w:rPr>
          <w:rStyle w:val="StyleUnderline"/>
        </w:rPr>
        <w:t xml:space="preserve">perpetuates an </w:t>
      </w:r>
      <w:r w:rsidRPr="00E34470">
        <w:rPr>
          <w:rStyle w:val="Emphasis"/>
        </w:rPr>
        <w:t>either/or mentation</w:t>
      </w:r>
      <w:r w:rsidRPr="002239D4">
        <w:rPr>
          <w:rStyle w:val="StyleUnderline"/>
        </w:rPr>
        <w:t xml:space="preserve"> based on the “</w:t>
      </w:r>
      <w:r w:rsidRPr="002239D4">
        <w:rPr>
          <w:rStyle w:val="Emphasis"/>
        </w:rPr>
        <w:t>law of the excluded middle</w:t>
      </w:r>
      <w:r w:rsidRPr="002239D4">
        <w:rPr>
          <w:rStyle w:val="StyleUnderline"/>
        </w:rPr>
        <w:t xml:space="preserve">,” which </w:t>
      </w:r>
      <w:r w:rsidRPr="00965345">
        <w:rPr>
          <w:rStyle w:val="StyleUnderline"/>
          <w:highlight w:val="yellow"/>
        </w:rPr>
        <w:t xml:space="preserve">does not acknowledge </w:t>
      </w:r>
      <w:r w:rsidRPr="00965345">
        <w:rPr>
          <w:rStyle w:val="Emphasis"/>
          <w:highlight w:val="yellow"/>
        </w:rPr>
        <w:t>shades of gray</w:t>
      </w:r>
      <w:r w:rsidRPr="002239D4">
        <w:rPr>
          <w:sz w:val="16"/>
        </w:rPr>
        <w:t xml:space="preserve">.8 </w:t>
      </w:r>
      <w:r w:rsidRPr="00965345">
        <w:rPr>
          <w:rStyle w:val="StyleUnderline"/>
          <w:highlight w:val="yellow"/>
        </w:rPr>
        <w:t>It necessitates</w:t>
      </w:r>
      <w:r w:rsidRPr="002239D4">
        <w:rPr>
          <w:rStyle w:val="StyleUnderline"/>
        </w:rPr>
        <w:t xml:space="preserve"> the study of</w:t>
      </w:r>
      <w:r w:rsidRPr="002239D4">
        <w:rPr>
          <w:sz w:val="16"/>
        </w:rPr>
        <w:t xml:space="preserve"> things, including </w:t>
      </w:r>
      <w:r w:rsidRPr="002239D4">
        <w:rPr>
          <w:rStyle w:val="StyleUnderline"/>
        </w:rPr>
        <w:t>people</w:t>
      </w:r>
      <w:r w:rsidRPr="002239D4">
        <w:rPr>
          <w:sz w:val="16"/>
        </w:rPr>
        <w:t xml:space="preserve">, </w:t>
      </w:r>
      <w:r w:rsidRPr="002239D4">
        <w:rPr>
          <w:rStyle w:val="StyleUnderline"/>
        </w:rPr>
        <w:t xml:space="preserve">in </w:t>
      </w:r>
      <w:r w:rsidRPr="002239D4">
        <w:rPr>
          <w:rStyle w:val="Emphasis"/>
        </w:rPr>
        <w:t>isolation</w:t>
      </w:r>
      <w:r w:rsidRPr="002239D4">
        <w:rPr>
          <w:rStyle w:val="StyleUnderline"/>
        </w:rPr>
        <w:t xml:space="preserve"> and in parts and delineates them into </w:t>
      </w:r>
      <w:r w:rsidRPr="00965345">
        <w:rPr>
          <w:rStyle w:val="Emphasis"/>
          <w:highlight w:val="yellow"/>
        </w:rPr>
        <w:t>mutually exclusive</w:t>
      </w:r>
      <w:r w:rsidRPr="002239D4">
        <w:rPr>
          <w:rStyle w:val="StyleUnderline"/>
        </w:rPr>
        <w:t xml:space="preserve"> (or dichotomous), </w:t>
      </w:r>
      <w:r w:rsidRPr="002239D4">
        <w:rPr>
          <w:rStyle w:val="Emphasis"/>
        </w:rPr>
        <w:t>oppositional</w:t>
      </w:r>
      <w:r w:rsidRPr="002239D4">
        <w:rPr>
          <w:rStyle w:val="StyleUnderline"/>
        </w:rPr>
        <w:t xml:space="preserve">, and </w:t>
      </w:r>
      <w:r w:rsidRPr="002239D4">
        <w:rPr>
          <w:rStyle w:val="Emphasis"/>
        </w:rPr>
        <w:t>hierarchical</w:t>
      </w:r>
      <w:r w:rsidRPr="002239D4">
        <w:rPr>
          <w:rStyle w:val="StyleUnderline"/>
        </w:rPr>
        <w:t xml:space="preserve"> </w:t>
      </w:r>
      <w:r w:rsidRPr="00965345">
        <w:rPr>
          <w:rStyle w:val="StyleUnderline"/>
          <w:highlight w:val="yellow"/>
        </w:rPr>
        <w:t>categories</w:t>
      </w:r>
      <w:r w:rsidRPr="002239D4">
        <w:rPr>
          <w:rStyle w:val="StyleUnderline"/>
        </w:rPr>
        <w:t xml:space="preserve"> of experience</w:t>
      </w:r>
      <w:r w:rsidRPr="002239D4">
        <w:rPr>
          <w:sz w:val="16"/>
        </w:rPr>
        <w:t xml:space="preserve">.9 </w:t>
      </w:r>
      <w:r w:rsidRPr="00965345">
        <w:rPr>
          <w:rStyle w:val="StyleUnderline"/>
          <w:highlight w:val="yellow"/>
        </w:rPr>
        <w:t>This paradigm</w:t>
      </w:r>
      <w:r w:rsidRPr="002239D4">
        <w:rPr>
          <w:rStyle w:val="StyleUnderline"/>
        </w:rPr>
        <w:t xml:space="preserve"> is </w:t>
      </w:r>
      <w:r w:rsidRPr="00965345">
        <w:rPr>
          <w:rStyle w:val="StyleUnderline"/>
          <w:highlight w:val="yellow"/>
        </w:rPr>
        <w:t>premised on</w:t>
      </w:r>
      <w:r w:rsidRPr="002239D4">
        <w:rPr>
          <w:rStyle w:val="StyleUnderline"/>
        </w:rPr>
        <w:t xml:space="preserve"> “</w:t>
      </w:r>
      <w:r w:rsidRPr="00965345">
        <w:rPr>
          <w:rStyle w:val="StyleUnderline"/>
          <w:highlight w:val="yellow"/>
        </w:rPr>
        <w:t xml:space="preserve">the </w:t>
      </w:r>
      <w:r w:rsidRPr="00965345">
        <w:rPr>
          <w:rStyle w:val="Emphasis"/>
          <w:highlight w:val="yellow"/>
        </w:rPr>
        <w:t>precision of interpretation</w:t>
      </w:r>
      <w:r w:rsidRPr="00965345">
        <w:rPr>
          <w:rStyle w:val="StyleUnderline"/>
          <w:highlight w:val="yellow"/>
        </w:rPr>
        <w:t xml:space="preserve"> and</w:t>
      </w:r>
      <w:r w:rsidRPr="002239D4">
        <w:rPr>
          <w:rStyle w:val="StyleUnderline"/>
        </w:rPr>
        <w:t xml:space="preserve"> on the </w:t>
      </w:r>
      <w:r w:rsidRPr="00965345">
        <w:rPr>
          <w:rStyle w:val="Emphasis"/>
          <w:highlight w:val="yellow"/>
        </w:rPr>
        <w:t>reduction of ambiguity</w:t>
      </w:r>
      <w:r w:rsidRPr="002239D4">
        <w:rPr>
          <w:rStyle w:val="StyleUnderline"/>
        </w:rPr>
        <w:t xml:space="preserve">,” </w:t>
      </w:r>
      <w:r w:rsidRPr="002239D4">
        <w:rPr>
          <w:rStyle w:val="Emphasis"/>
        </w:rPr>
        <w:t>complexity</w:t>
      </w:r>
      <w:r w:rsidRPr="002239D4">
        <w:rPr>
          <w:rStyle w:val="StyleUnderline"/>
        </w:rPr>
        <w:t xml:space="preserve">, and </w:t>
      </w:r>
      <w:r w:rsidRPr="002239D4">
        <w:rPr>
          <w:rStyle w:val="Emphasis"/>
        </w:rPr>
        <w:t>multiplicity</w:t>
      </w:r>
      <w:r w:rsidRPr="002239D4">
        <w:rPr>
          <w:sz w:val="16"/>
        </w:rPr>
        <w:t xml:space="preserve">.10 </w:t>
      </w:r>
      <w:r w:rsidRPr="00965345">
        <w:rPr>
          <w:rStyle w:val="StyleUnderline"/>
          <w:highlight w:val="yellow"/>
        </w:rPr>
        <w:t>Singularity is the norm in constructing</w:t>
      </w:r>
      <w:r w:rsidRPr="002239D4">
        <w:rPr>
          <w:sz w:val="16"/>
        </w:rPr>
        <w:t xml:space="preserve"> all categories of </w:t>
      </w:r>
      <w:r w:rsidRPr="002239D4">
        <w:rPr>
          <w:rStyle w:val="StyleUnderline"/>
        </w:rPr>
        <w:t xml:space="preserve">difference encompassing </w:t>
      </w:r>
      <w:r w:rsidRPr="00965345">
        <w:rPr>
          <w:rStyle w:val="Emphasis"/>
          <w:highlight w:val="yellow"/>
        </w:rPr>
        <w:t>race</w:t>
      </w:r>
      <w:r w:rsidRPr="002239D4">
        <w:rPr>
          <w:sz w:val="16"/>
        </w:rPr>
        <w:t xml:space="preserve"> (e.g., white or nonwhite), </w:t>
      </w:r>
      <w:r w:rsidRPr="00965345">
        <w:rPr>
          <w:rStyle w:val="Emphasis"/>
          <w:highlight w:val="yellow"/>
        </w:rPr>
        <w:t>gender</w:t>
      </w:r>
      <w:r w:rsidRPr="002239D4">
        <w:rPr>
          <w:sz w:val="16"/>
        </w:rPr>
        <w:t xml:space="preserve"> (e.g., masculine or feminine), </w:t>
      </w:r>
      <w:r w:rsidRPr="00965345">
        <w:rPr>
          <w:rStyle w:val="Emphasis"/>
          <w:highlight w:val="yellow"/>
        </w:rPr>
        <w:t>sexuality</w:t>
      </w:r>
      <w:r w:rsidRPr="002239D4">
        <w:rPr>
          <w:sz w:val="16"/>
        </w:rPr>
        <w:t xml:space="preserve"> (e.g., straight or gay), </w:t>
      </w:r>
      <w:r w:rsidRPr="002239D4">
        <w:rPr>
          <w:rStyle w:val="StyleUnderline"/>
        </w:rPr>
        <w:t xml:space="preserve">and even one’s stance on </w:t>
      </w:r>
      <w:r w:rsidRPr="00965345">
        <w:rPr>
          <w:rStyle w:val="Emphasis"/>
          <w:highlight w:val="yellow"/>
        </w:rPr>
        <w:t>morality and politics</w:t>
      </w:r>
      <w:r w:rsidRPr="002239D4">
        <w:rPr>
          <w:sz w:val="16"/>
        </w:rPr>
        <w:t xml:space="preserve">.11 Indeed, </w:t>
      </w:r>
      <w:r w:rsidRPr="00965345">
        <w:rPr>
          <w:rStyle w:val="StyleUnderline"/>
          <w:highlight w:val="yellow"/>
        </w:rPr>
        <w:t xml:space="preserve">the </w:t>
      </w:r>
      <w:r w:rsidRPr="00965345">
        <w:rPr>
          <w:rStyle w:val="Emphasis"/>
          <w:highlight w:val="yellow"/>
        </w:rPr>
        <w:t>monological paradigm</w:t>
      </w:r>
      <w:r w:rsidRPr="00965345">
        <w:rPr>
          <w:rStyle w:val="StyleUnderline"/>
          <w:highlight w:val="yellow"/>
        </w:rPr>
        <w:t xml:space="preserve"> is</w:t>
      </w:r>
      <w:r w:rsidRPr="002239D4">
        <w:rPr>
          <w:rStyle w:val="StyleUnderline"/>
        </w:rPr>
        <w:t xml:space="preserve"> part of the “doxa,” that is the sphere of </w:t>
      </w:r>
      <w:r w:rsidRPr="002239D4">
        <w:rPr>
          <w:sz w:val="16"/>
        </w:rPr>
        <w:t xml:space="preserve">sacrosanct, or </w:t>
      </w:r>
      <w:r w:rsidRPr="00965345">
        <w:rPr>
          <w:rStyle w:val="Emphasis"/>
          <w:highlight w:val="yellow"/>
        </w:rPr>
        <w:t>unquestioned</w:t>
      </w:r>
      <w:r w:rsidRPr="002239D4">
        <w:rPr>
          <w:rStyle w:val="StyleUnderline"/>
        </w:rPr>
        <w:t xml:space="preserve">, social concepts or </w:t>
      </w:r>
      <w:r w:rsidRPr="002239D4">
        <w:rPr>
          <w:rStyle w:val="Emphasis"/>
        </w:rPr>
        <w:t>dogmas</w:t>
      </w:r>
      <w:r w:rsidRPr="002239D4">
        <w:rPr>
          <w:rStyle w:val="StyleUnderline"/>
        </w:rPr>
        <w:t xml:space="preserve"> that</w:t>
      </w:r>
      <w:r w:rsidRPr="002239D4">
        <w:rPr>
          <w:sz w:val="16"/>
        </w:rPr>
        <w:t xml:space="preserve"> have </w:t>
      </w:r>
      <w:r w:rsidRPr="002239D4">
        <w:rPr>
          <w:rStyle w:val="StyleUnderline"/>
        </w:rPr>
        <w:t>acquired the force of nature</w:t>
      </w:r>
      <w:r w:rsidRPr="002239D4">
        <w:rPr>
          <w:sz w:val="16"/>
        </w:rPr>
        <w:t>.12</w:t>
      </w:r>
    </w:p>
    <w:p w14:paraId="7B41998E" w14:textId="77777777" w:rsidR="00A82737" w:rsidRPr="002239D4" w:rsidRDefault="00A82737" w:rsidP="00A82737">
      <w:pPr>
        <w:rPr>
          <w:rStyle w:val="StyleUnderline"/>
        </w:rPr>
      </w:pPr>
      <w:r w:rsidRPr="002239D4">
        <w:rPr>
          <w:rStyle w:val="Emphasis"/>
        </w:rPr>
        <w:t>Hybridity is unsustainable</w:t>
      </w:r>
      <w:r w:rsidRPr="002239D4">
        <w:rPr>
          <w:rStyle w:val="StyleUnderline"/>
        </w:rPr>
        <w:t xml:space="preserve"> in this framework</w:t>
      </w:r>
      <w:r w:rsidRPr="002239D4">
        <w:rPr>
          <w:sz w:val="16"/>
        </w:rPr>
        <w:t xml:space="preserve">. Thus, </w:t>
      </w:r>
      <w:r w:rsidRPr="00965345">
        <w:rPr>
          <w:rStyle w:val="StyleUnderline"/>
          <w:highlight w:val="yellow"/>
        </w:rPr>
        <w:t>Blaxican identities</w:t>
      </w:r>
      <w:r w:rsidRPr="00E34470">
        <w:rPr>
          <w:rStyle w:val="StyleUnderline"/>
        </w:rPr>
        <w:t xml:space="preserve"> </w:t>
      </w:r>
      <w:r w:rsidRPr="00E34470">
        <w:rPr>
          <w:rStyle w:val="Emphasis"/>
        </w:rPr>
        <w:t>interrogate</w:t>
      </w:r>
      <w:r w:rsidRPr="002239D4">
        <w:rPr>
          <w:rStyle w:val="StyleUnderline"/>
        </w:rPr>
        <w:t xml:space="preserve"> and </w:t>
      </w:r>
      <w:r w:rsidRPr="002239D4">
        <w:rPr>
          <w:rStyle w:val="Emphasis"/>
        </w:rPr>
        <w:t xml:space="preserve">resist </w:t>
      </w:r>
      <w:r w:rsidRPr="00E34470">
        <w:rPr>
          <w:rStyle w:val="Emphasis"/>
        </w:rPr>
        <w:t>normative</w:t>
      </w:r>
      <w:r w:rsidRPr="002239D4">
        <w:rPr>
          <w:rStyle w:val="StyleUnderline"/>
        </w:rPr>
        <w:t xml:space="preserve"> constructions of </w:t>
      </w:r>
      <w:r w:rsidRPr="00E34470">
        <w:rPr>
          <w:rStyle w:val="Emphasis"/>
        </w:rPr>
        <w:t>identities</w:t>
      </w:r>
      <w:r w:rsidRPr="002239D4">
        <w:rPr>
          <w:rStyle w:val="Emphasis"/>
        </w:rPr>
        <w:t xml:space="preserve"> and categories</w:t>
      </w:r>
      <w:r w:rsidRPr="002239D4">
        <w:rPr>
          <w:rStyle w:val="StyleUnderline"/>
        </w:rPr>
        <w:t xml:space="preserve"> underpinned by the </w:t>
      </w:r>
      <w:r w:rsidRPr="002239D4">
        <w:rPr>
          <w:rStyle w:val="Emphasis"/>
        </w:rPr>
        <w:t>monological paradigm</w:t>
      </w:r>
      <w:r w:rsidRPr="002239D4">
        <w:rPr>
          <w:rStyle w:val="StyleUnderline"/>
        </w:rPr>
        <w:t xml:space="preserve"> as well as the monoracial imperative and hypodescent</w:t>
      </w:r>
      <w:r w:rsidRPr="002239D4">
        <w:rPr>
          <w:sz w:val="16"/>
        </w:rPr>
        <w:t xml:space="preserve">. </w:t>
      </w:r>
      <w:r w:rsidRPr="002239D4">
        <w:rPr>
          <w:rStyle w:val="StyleUnderline"/>
        </w:rPr>
        <w:t>Blaxican identities are not anti-Black or anti-Mexican</w:t>
      </w:r>
      <w:r w:rsidRPr="002239D4">
        <w:rPr>
          <w:sz w:val="16"/>
        </w:rPr>
        <w:t xml:space="preserve">, nor are they a dismissal of monoracial identifications. </w:t>
      </w:r>
      <w:r w:rsidRPr="002239D4">
        <w:rPr>
          <w:rStyle w:val="StyleUnderline"/>
        </w:rPr>
        <w:t>Rather</w:t>
      </w:r>
      <w:r w:rsidRPr="002239D4">
        <w:rPr>
          <w:sz w:val="16"/>
        </w:rPr>
        <w:t xml:space="preserve">, along with other multiracial identities, </w:t>
      </w:r>
      <w:r w:rsidRPr="00E34470">
        <w:rPr>
          <w:rStyle w:val="StyleUnderline"/>
        </w:rPr>
        <w:t xml:space="preserve">they </w:t>
      </w:r>
      <w:r w:rsidRPr="00965345">
        <w:rPr>
          <w:rStyle w:val="Emphasis"/>
          <w:highlight w:val="yellow"/>
        </w:rPr>
        <w:t>reject normative</w:t>
      </w:r>
      <w:r w:rsidRPr="002239D4">
        <w:rPr>
          <w:rStyle w:val="Emphasis"/>
        </w:rPr>
        <w:t xml:space="preserve"> constructions of </w:t>
      </w:r>
      <w:r w:rsidRPr="00965345">
        <w:rPr>
          <w:rStyle w:val="Emphasis"/>
          <w:highlight w:val="yellow"/>
        </w:rPr>
        <w:t>identities</w:t>
      </w:r>
      <w:r w:rsidRPr="00965345">
        <w:rPr>
          <w:rStyle w:val="StyleUnderline"/>
          <w:highlight w:val="yellow"/>
        </w:rPr>
        <w:t xml:space="preserve"> that deem other forms</w:t>
      </w:r>
      <w:r w:rsidRPr="002239D4">
        <w:rPr>
          <w:rStyle w:val="StyleUnderline"/>
        </w:rPr>
        <w:t xml:space="preserve"> of identity </w:t>
      </w:r>
      <w:r w:rsidRPr="00965345">
        <w:rPr>
          <w:rStyle w:val="StyleUnderline"/>
          <w:highlight w:val="yellow"/>
        </w:rPr>
        <w:t xml:space="preserve">as </w:t>
      </w:r>
      <w:r w:rsidRPr="00965345">
        <w:rPr>
          <w:rStyle w:val="Emphasis"/>
          <w:highlight w:val="yellow"/>
        </w:rPr>
        <w:t>illegitimate</w:t>
      </w:r>
      <w:r w:rsidRPr="002239D4">
        <w:rPr>
          <w:rStyle w:val="StyleUnderline"/>
        </w:rPr>
        <w:t>.</w:t>
      </w:r>
    </w:p>
    <w:p w14:paraId="1EACC6FD" w14:textId="77777777" w:rsidR="00A82737" w:rsidRPr="002239D4" w:rsidRDefault="00A82737" w:rsidP="00A82737">
      <w:pPr>
        <w:rPr>
          <w:sz w:val="16"/>
        </w:rPr>
      </w:pPr>
      <w:r w:rsidRPr="002239D4">
        <w:rPr>
          <w:sz w:val="16"/>
        </w:rPr>
        <w:t xml:space="preserve">This study of first-generation Blaxicans examines experiences and identities derived from having one parent who is socially designated and self-identified as African American and one who is socially designated and self-identified as Mexican American, regardless of the actual racial and cultural backgrounds in their parents’ histories. </w:t>
      </w:r>
      <w:r w:rsidRPr="009D0277">
        <w:rPr>
          <w:rStyle w:val="Emphasis"/>
        </w:rPr>
        <w:t>Blaxicans</w:t>
      </w:r>
      <w:r w:rsidRPr="002239D4">
        <w:rPr>
          <w:sz w:val="16"/>
        </w:rPr>
        <w:t xml:space="preserve"> differ from their monoracial parents because they identify with both of their backgrounds. They may appear Black or Mexican and </w:t>
      </w:r>
      <w:r w:rsidRPr="002239D4">
        <w:rPr>
          <w:rStyle w:val="StyleUnderline"/>
        </w:rPr>
        <w:t>are viewed differently depending on the context</w:t>
      </w:r>
      <w:r w:rsidRPr="002239D4">
        <w:rPr>
          <w:sz w:val="16"/>
        </w:rPr>
        <w:t xml:space="preserve">. Yet </w:t>
      </w:r>
      <w:r w:rsidRPr="002239D4">
        <w:rPr>
          <w:rStyle w:val="StyleUnderline"/>
        </w:rPr>
        <w:t xml:space="preserve">they form racial and cultural identities that </w:t>
      </w:r>
      <w:r w:rsidRPr="009D0277">
        <w:rPr>
          <w:rStyle w:val="Emphasis"/>
        </w:rPr>
        <w:t>blend</w:t>
      </w:r>
      <w:r w:rsidRPr="002239D4">
        <w:rPr>
          <w:rStyle w:val="StyleUnderline"/>
        </w:rPr>
        <w:t xml:space="preserve"> socially constructed meanings</w:t>
      </w:r>
      <w:r w:rsidRPr="002239D4">
        <w:rPr>
          <w:sz w:val="16"/>
        </w:rPr>
        <w:t xml:space="preserve"> attached to Blacks and Mexicans and view themselves as </w:t>
      </w:r>
      <w:r w:rsidRPr="00E34470">
        <w:rPr>
          <w:rStyle w:val="StyleUnderline"/>
        </w:rPr>
        <w:t>and identify</w:t>
      </w:r>
      <w:r w:rsidRPr="002239D4">
        <w:rPr>
          <w:sz w:val="16"/>
        </w:rPr>
        <w:t xml:space="preserve"> as some blend of both </w:t>
      </w:r>
      <w:r w:rsidRPr="009D0277">
        <w:rPr>
          <w:rStyle w:val="StyleUnderline"/>
        </w:rPr>
        <w:t xml:space="preserve">in </w:t>
      </w:r>
      <w:r w:rsidRPr="009D0277">
        <w:rPr>
          <w:rStyle w:val="Emphasis"/>
        </w:rPr>
        <w:t>fluid and situational ways</w:t>
      </w:r>
      <w:r w:rsidRPr="009D0277">
        <w:rPr>
          <w:sz w:val="16"/>
        </w:rPr>
        <w:t>.</w:t>
      </w:r>
    </w:p>
    <w:p w14:paraId="655A88B0" w14:textId="77777777" w:rsidR="00A82737" w:rsidRPr="002239D4" w:rsidRDefault="00A82737" w:rsidP="00A82737">
      <w:pPr>
        <w:rPr>
          <w:sz w:val="16"/>
        </w:rPr>
      </w:pPr>
      <w:r w:rsidRPr="002239D4">
        <w:rPr>
          <w:sz w:val="16"/>
        </w:rPr>
        <w:t>Some may consider the term Afro-Mexican to encompass the experiences and identities of Blaxicans. Notwithstanding the similarities, which will be discussed at length in chapter 6, the differences between Blaxicans and those considered Afro-Mexican are noteworthy. Blaxicans are first and foremost Americans. Their national origins as Americans, along with their first-generation multiracial (or biracial) experiences, immediately grounds them in both the African American and Mexican American experiences even as they simultaneously forge racially (and culturally) hybrid identities that are also neither of those. In contrast, Afro-Mexicans are multigenerational individuals, most of them multiracial people, who are first and foremost Mexicans of African descent. Those who migrate to the United States, and particularly their descendants born in the United States (that is, Afro-Mexican Americans) may necessarily navigate identities as Mexican Americans and ostensibly as African Americans. Indeed, Afro-Mexicans and Afro-Mexican Americans are frequently taken for or constructed as African Americans and must also come to terms with what it means to be considered Black in the United States.13</w:t>
      </w:r>
    </w:p>
    <w:p w14:paraId="5D3AAB4A" w14:textId="77777777" w:rsidR="00A82737" w:rsidRPr="002239D4" w:rsidRDefault="00A82737" w:rsidP="00A82737">
      <w:pPr>
        <w:rPr>
          <w:sz w:val="16"/>
        </w:rPr>
      </w:pPr>
      <w:r w:rsidRPr="002239D4">
        <w:rPr>
          <w:sz w:val="16"/>
        </w:rPr>
        <w:t xml:space="preserve">Blaxican identities are a case study of the blending of African American and Mexican American backgrounds, experiences, and historical sources. We discuss these phenomena in comparative historical detail to provide a broader context for elucidating the contradictions that can arise when claiming membership in these two groups as a catalyst for the development and declaration of a “dual minority” multiracial (or biracial) identity. </w:t>
      </w:r>
      <w:r w:rsidRPr="00E705AA">
        <w:rPr>
          <w:rStyle w:val="Emphasis"/>
        </w:rPr>
        <w:t>Blaxican identities</w:t>
      </w:r>
      <w:r w:rsidRPr="002239D4">
        <w:rPr>
          <w:rStyle w:val="StyleUnderline"/>
        </w:rPr>
        <w:t xml:space="preserve"> are also </w:t>
      </w:r>
      <w:r w:rsidRPr="00E705AA">
        <w:rPr>
          <w:rStyle w:val="Emphasis"/>
        </w:rPr>
        <w:t>shaped</w:t>
      </w:r>
      <w:r w:rsidRPr="00E705AA">
        <w:rPr>
          <w:rStyle w:val="StyleUnderline"/>
        </w:rPr>
        <w:t xml:space="preserve"> by</w:t>
      </w:r>
      <w:r w:rsidRPr="002239D4">
        <w:rPr>
          <w:rStyle w:val="StyleUnderline"/>
        </w:rPr>
        <w:t xml:space="preserve"> gender, sexuality, class, parental socialization, peer groups, and marginalization vis-à-vis </w:t>
      </w:r>
      <w:r w:rsidRPr="00E705AA">
        <w:rPr>
          <w:rStyle w:val="Emphasis"/>
        </w:rPr>
        <w:t>white supremacy</w:t>
      </w:r>
      <w:r w:rsidRPr="00E705AA">
        <w:rPr>
          <w:rStyle w:val="StyleUnderline"/>
        </w:rPr>
        <w:t xml:space="preserve"> and </w:t>
      </w:r>
      <w:r w:rsidRPr="00E705AA">
        <w:rPr>
          <w:rStyle w:val="Emphasis"/>
        </w:rPr>
        <w:t>monoraciality</w:t>
      </w:r>
      <w:r w:rsidRPr="002239D4">
        <w:rPr>
          <w:sz w:val="16"/>
        </w:rPr>
        <w:t>.</w:t>
      </w:r>
    </w:p>
    <w:p w14:paraId="2ECA308B" w14:textId="77777777" w:rsidR="00A82737" w:rsidRPr="002239D4" w:rsidRDefault="00A82737" w:rsidP="00A82737">
      <w:pPr>
        <w:rPr>
          <w:sz w:val="16"/>
        </w:rPr>
      </w:pPr>
      <w:r w:rsidRPr="00965345">
        <w:rPr>
          <w:rStyle w:val="StyleUnderline"/>
          <w:highlight w:val="yellow"/>
        </w:rPr>
        <w:t>Blaxican</w:t>
      </w:r>
      <w:r w:rsidRPr="002239D4">
        <w:rPr>
          <w:rStyle w:val="StyleUnderline"/>
        </w:rPr>
        <w:t xml:space="preserve"> identities </w:t>
      </w:r>
      <w:r w:rsidRPr="00965345">
        <w:rPr>
          <w:rStyle w:val="StyleUnderline"/>
          <w:highlight w:val="yellow"/>
        </w:rPr>
        <w:t>signify</w:t>
      </w:r>
      <w:r w:rsidRPr="002239D4">
        <w:rPr>
          <w:rStyle w:val="StyleUnderline"/>
        </w:rPr>
        <w:t xml:space="preserve"> a </w:t>
      </w:r>
      <w:r w:rsidRPr="00965345">
        <w:rPr>
          <w:rStyle w:val="Emphasis"/>
          <w:highlight w:val="yellow"/>
        </w:rPr>
        <w:t>borderlands space</w:t>
      </w:r>
      <w:r w:rsidRPr="00965345">
        <w:rPr>
          <w:rStyle w:val="StyleUnderline"/>
          <w:highlight w:val="yellow"/>
        </w:rPr>
        <w:t xml:space="preserve"> where</w:t>
      </w:r>
      <w:r w:rsidRPr="002239D4">
        <w:rPr>
          <w:rStyle w:val="StyleUnderline"/>
        </w:rPr>
        <w:t xml:space="preserve"> the </w:t>
      </w:r>
      <w:r w:rsidRPr="002239D4">
        <w:rPr>
          <w:rStyle w:val="Emphasis"/>
        </w:rPr>
        <w:t xml:space="preserve">ambiguities and </w:t>
      </w:r>
      <w:r w:rsidRPr="00965345">
        <w:rPr>
          <w:rStyle w:val="Emphasis"/>
          <w:highlight w:val="yellow"/>
        </w:rPr>
        <w:t>contradictions</w:t>
      </w:r>
      <w:r w:rsidRPr="002239D4">
        <w:rPr>
          <w:rStyle w:val="StyleUnderline"/>
        </w:rPr>
        <w:t xml:space="preserve"> of being simultaneously both and neither African American and Mexican American </w:t>
      </w:r>
      <w:r w:rsidRPr="00965345">
        <w:rPr>
          <w:rStyle w:val="StyleUnderline"/>
          <w:highlight w:val="yellow"/>
        </w:rPr>
        <w:t xml:space="preserve">are </w:t>
      </w:r>
      <w:r w:rsidRPr="00965345">
        <w:rPr>
          <w:rStyle w:val="Emphasis"/>
          <w:highlight w:val="yellow"/>
        </w:rPr>
        <w:t>embraced</w:t>
      </w:r>
      <w:r w:rsidRPr="002239D4">
        <w:rPr>
          <w:rStyle w:val="Emphasis"/>
        </w:rPr>
        <w:t xml:space="preserve"> and accepted</w:t>
      </w:r>
      <w:r w:rsidRPr="002239D4">
        <w:rPr>
          <w:sz w:val="16"/>
        </w:rPr>
        <w:t>.14 As comparative ethnic studies scholars Josh Kun and Laura Pulido maintain, “</w:t>
      </w:r>
      <w:r w:rsidRPr="00965345">
        <w:rPr>
          <w:rStyle w:val="StyleUnderline"/>
          <w:highlight w:val="yellow"/>
        </w:rPr>
        <w:t>While we</w:t>
      </w:r>
      <w:r w:rsidRPr="002239D4">
        <w:rPr>
          <w:sz w:val="16"/>
        </w:rPr>
        <w:t xml:space="preserve"> too have </w:t>
      </w:r>
      <w:r w:rsidRPr="00965345">
        <w:rPr>
          <w:rStyle w:val="StyleUnderline"/>
          <w:highlight w:val="yellow"/>
        </w:rPr>
        <w:t>approach</w:t>
      </w:r>
      <w:r w:rsidRPr="002239D4">
        <w:rPr>
          <w:rStyle w:val="StyleUnderline"/>
        </w:rPr>
        <w:t xml:space="preserve">ed </w:t>
      </w:r>
      <w:r w:rsidRPr="00965345">
        <w:rPr>
          <w:rStyle w:val="StyleUnderline"/>
          <w:highlight w:val="yellow"/>
        </w:rPr>
        <w:t>African Americans and Latinas</w:t>
      </w:r>
      <w:r w:rsidRPr="002239D4">
        <w:rPr>
          <w:rStyle w:val="StyleUnderline"/>
        </w:rPr>
        <w:t xml:space="preserve">/os </w:t>
      </w:r>
      <w:r w:rsidRPr="00965345">
        <w:rPr>
          <w:rStyle w:val="StyleUnderline"/>
          <w:highlight w:val="yellow"/>
        </w:rPr>
        <w:t>as</w:t>
      </w:r>
      <w:r w:rsidRPr="002239D4">
        <w:rPr>
          <w:rStyle w:val="StyleUnderline"/>
        </w:rPr>
        <w:t xml:space="preserve"> two </w:t>
      </w:r>
      <w:r w:rsidRPr="00965345">
        <w:rPr>
          <w:rStyle w:val="StyleUnderline"/>
          <w:highlight w:val="yellow"/>
        </w:rPr>
        <w:t>distinct</w:t>
      </w:r>
      <w:r w:rsidRPr="002239D4">
        <w:rPr>
          <w:rStyle w:val="StyleUnderline"/>
        </w:rPr>
        <w:t xml:space="preserve"> populations</w:t>
      </w:r>
      <w:r w:rsidRPr="002239D4">
        <w:rPr>
          <w:sz w:val="16"/>
        </w:rPr>
        <w:t xml:space="preserve">, </w:t>
      </w:r>
      <w:r w:rsidRPr="00965345">
        <w:rPr>
          <w:rStyle w:val="StyleUnderline"/>
          <w:highlight w:val="yellow"/>
        </w:rPr>
        <w:t xml:space="preserve">this </w:t>
      </w:r>
      <w:r w:rsidRPr="00965345">
        <w:rPr>
          <w:rStyle w:val="Emphasis"/>
          <w:highlight w:val="yellow"/>
        </w:rPr>
        <w:t>overlooks</w:t>
      </w:r>
      <w:r w:rsidRPr="002239D4">
        <w:rPr>
          <w:rStyle w:val="StyleUnderline"/>
        </w:rPr>
        <w:t xml:space="preserve"> the </w:t>
      </w:r>
      <w:r w:rsidRPr="00965345">
        <w:rPr>
          <w:rStyle w:val="Emphasis"/>
          <w:highlight w:val="yellow"/>
        </w:rPr>
        <w:t>possibility</w:t>
      </w:r>
      <w:r w:rsidRPr="00965345">
        <w:rPr>
          <w:rStyle w:val="StyleUnderline"/>
          <w:highlight w:val="yellow"/>
        </w:rPr>
        <w:t xml:space="preserve"> of </w:t>
      </w:r>
      <w:r w:rsidRPr="00965345">
        <w:rPr>
          <w:rStyle w:val="Emphasis"/>
          <w:highlight w:val="yellow"/>
        </w:rPr>
        <w:t>hybrid spaces</w:t>
      </w:r>
      <w:r w:rsidRPr="002239D4">
        <w:rPr>
          <w:rStyle w:val="StyleUnderline"/>
        </w:rPr>
        <w:t xml:space="preserve"> for those who identify as both </w:t>
      </w:r>
      <w:r w:rsidRPr="002239D4">
        <w:rPr>
          <w:rStyle w:val="Emphasis"/>
        </w:rPr>
        <w:t>Black and Brown</w:t>
      </w:r>
      <w:r w:rsidRPr="002239D4">
        <w:rPr>
          <w:sz w:val="16"/>
        </w:rPr>
        <w:t xml:space="preserve">. . . . In fact, </w:t>
      </w:r>
      <w:r w:rsidRPr="002239D4">
        <w:rPr>
          <w:rStyle w:val="StyleUnderline"/>
        </w:rPr>
        <w:t>it is</w:t>
      </w:r>
      <w:r w:rsidRPr="002239D4">
        <w:rPr>
          <w:sz w:val="16"/>
        </w:rPr>
        <w:t xml:space="preserve"> precisely </w:t>
      </w:r>
      <w:r w:rsidRPr="00965345">
        <w:rPr>
          <w:rStyle w:val="StyleUnderline"/>
          <w:highlight w:val="yellow"/>
        </w:rPr>
        <w:t>that</w:t>
      </w:r>
      <w:r w:rsidRPr="00E705AA">
        <w:rPr>
          <w:rStyle w:val="StyleUnderline"/>
        </w:rPr>
        <w:t xml:space="preserve"> </w:t>
      </w:r>
      <w:r w:rsidRPr="00E705AA">
        <w:rPr>
          <w:rStyle w:val="Emphasis"/>
        </w:rPr>
        <w:t>mixed</w:t>
      </w:r>
      <w:r w:rsidRPr="002239D4">
        <w:rPr>
          <w:rStyle w:val="Emphasis"/>
        </w:rPr>
        <w:t xml:space="preserve"> zone</w:t>
      </w:r>
      <w:r w:rsidRPr="002239D4">
        <w:rPr>
          <w:rStyle w:val="StyleUnderline"/>
        </w:rPr>
        <w:t xml:space="preserve"> that is one of the most dynamic topics within comparative ethnic studies</w:t>
      </w:r>
      <w:r w:rsidRPr="002239D4">
        <w:rPr>
          <w:sz w:val="16"/>
        </w:rPr>
        <w:t xml:space="preserve">.”15 </w:t>
      </w:r>
      <w:r w:rsidRPr="002239D4">
        <w:rPr>
          <w:rStyle w:val="StyleUnderline"/>
        </w:rPr>
        <w:t xml:space="preserve">Between Black and Brown exposes readers to that </w:t>
      </w:r>
      <w:r w:rsidRPr="002239D4">
        <w:rPr>
          <w:rStyle w:val="Emphasis"/>
        </w:rPr>
        <w:t>in-between</w:t>
      </w:r>
      <w:r w:rsidRPr="002239D4">
        <w:rPr>
          <w:rStyle w:val="StyleUnderline"/>
        </w:rPr>
        <w:t xml:space="preserve">, </w:t>
      </w:r>
      <w:r w:rsidRPr="00E705AA">
        <w:rPr>
          <w:rStyle w:val="StyleUnderline"/>
        </w:rPr>
        <w:t xml:space="preserve">or </w:t>
      </w:r>
      <w:r w:rsidRPr="00965345">
        <w:rPr>
          <w:rStyle w:val="Emphasis"/>
          <w:highlight w:val="yellow"/>
        </w:rPr>
        <w:t>liminal</w:t>
      </w:r>
      <w:r w:rsidRPr="00965345">
        <w:rPr>
          <w:rStyle w:val="StyleUnderline"/>
          <w:highlight w:val="yellow"/>
        </w:rPr>
        <w:t>, space</w:t>
      </w:r>
      <w:r w:rsidRPr="002239D4">
        <w:rPr>
          <w:rStyle w:val="StyleUnderline"/>
        </w:rPr>
        <w:t xml:space="preserve"> and </w:t>
      </w:r>
      <w:r w:rsidRPr="00965345">
        <w:rPr>
          <w:rStyle w:val="StyleUnderline"/>
          <w:highlight w:val="yellow"/>
        </w:rPr>
        <w:t>allows for</w:t>
      </w:r>
      <w:r w:rsidRPr="002239D4">
        <w:rPr>
          <w:rStyle w:val="StyleUnderline"/>
        </w:rPr>
        <w:t xml:space="preserve"> an </w:t>
      </w:r>
      <w:r w:rsidRPr="00965345">
        <w:rPr>
          <w:rStyle w:val="Emphasis"/>
          <w:highlight w:val="yellow"/>
        </w:rPr>
        <w:t>imagining</w:t>
      </w:r>
      <w:r w:rsidRPr="002239D4">
        <w:rPr>
          <w:rStyle w:val="StyleUnderline"/>
        </w:rPr>
        <w:t xml:space="preserve"> of </w:t>
      </w:r>
      <w:r w:rsidRPr="00965345">
        <w:rPr>
          <w:rStyle w:val="Emphasis"/>
          <w:highlight w:val="yellow"/>
        </w:rPr>
        <w:t>race</w:t>
      </w:r>
      <w:r w:rsidRPr="002239D4">
        <w:rPr>
          <w:rStyle w:val="Emphasis"/>
        </w:rPr>
        <w:t xml:space="preserve"> and identity</w:t>
      </w:r>
      <w:r w:rsidRPr="002239D4">
        <w:rPr>
          <w:rStyle w:val="StyleUnderline"/>
        </w:rPr>
        <w:t xml:space="preserve"> </w:t>
      </w:r>
      <w:r w:rsidRPr="00965345">
        <w:rPr>
          <w:rStyle w:val="StyleUnderline"/>
          <w:highlight w:val="yellow"/>
        </w:rPr>
        <w:t>outside</w:t>
      </w:r>
      <w:r w:rsidRPr="002239D4">
        <w:rPr>
          <w:rStyle w:val="StyleUnderline"/>
        </w:rPr>
        <w:t xml:space="preserve"> of the </w:t>
      </w:r>
      <w:r w:rsidRPr="00965345">
        <w:rPr>
          <w:rStyle w:val="StyleUnderline"/>
          <w:highlight w:val="yellow"/>
        </w:rPr>
        <w:t>paradigms that dominate</w:t>
      </w:r>
      <w:r w:rsidRPr="002239D4">
        <w:rPr>
          <w:rStyle w:val="StyleUnderline"/>
        </w:rPr>
        <w:t xml:space="preserve"> U.S. society’s thinking about how race is socially constructed</w:t>
      </w:r>
      <w:r w:rsidRPr="002239D4">
        <w:rPr>
          <w:sz w:val="16"/>
        </w:rPr>
        <w:t>.</w:t>
      </w:r>
    </w:p>
    <w:p w14:paraId="1DB5053D" w14:textId="77777777" w:rsidR="00A82737" w:rsidRPr="002239D4" w:rsidRDefault="00A82737" w:rsidP="00A82737">
      <w:pPr>
        <w:rPr>
          <w:sz w:val="16"/>
        </w:rPr>
      </w:pPr>
      <w:r w:rsidRPr="002239D4">
        <w:rPr>
          <w:sz w:val="16"/>
        </w:rPr>
        <w:t>Racial Formations</w:t>
      </w:r>
    </w:p>
    <w:p w14:paraId="4496A63D" w14:textId="77777777" w:rsidR="00A82737" w:rsidRPr="002239D4" w:rsidRDefault="00A82737" w:rsidP="00A82737">
      <w:pPr>
        <w:rPr>
          <w:sz w:val="16"/>
        </w:rPr>
      </w:pPr>
      <w:r w:rsidRPr="002239D4">
        <w:rPr>
          <w:sz w:val="16"/>
        </w:rPr>
        <w:t>According to racial formation theory outlined by Michael Omi and Howard Winant, race is a cultural, political, and legal construct. Racial formation theory therefore seeks to explain the sociopolitical reality of race as a contingent and historical development. Race is also a social construct based on perceived biological characteristics. It thus refers to a range of multifaceted and intersecting social and political discourses that include biological matters. The original tenets of race, particularly those based on scientific racism and biological determinism, were overturned by the middle of the twentieth century. Still, race has been and continues to be inextricably intertwined with wealth, power, privilege, and prestige and is therefore also intertwined with inequality. Despite attempts to propose its neutrality as a biological concept, racial difference has created a chasm of social distance expressed explicitly and implicitly in all kinds of social intercourse.</w:t>
      </w:r>
    </w:p>
    <w:p w14:paraId="62744B06" w14:textId="77777777" w:rsidR="00A82737" w:rsidRPr="002239D4" w:rsidRDefault="00A82737" w:rsidP="00A82737">
      <w:pPr>
        <w:rPr>
          <w:sz w:val="16"/>
        </w:rPr>
      </w:pPr>
      <w:r w:rsidRPr="002239D4">
        <w:rPr>
          <w:sz w:val="16"/>
        </w:rPr>
        <w:t xml:space="preserve">Because humans construct meanings of race largely dependent on a person’s appearance and on conceptions of ancestry, the selection of human features for purposes of racial signification is necessarily a sociohistorical process that groups different geno-phenotypical features for social and ideological purposes. The resulting racial categories are unstable and decentered complexes of meanings that are continuously created, inhabited, contested, destroyed, and transformed. Racial formation theory therefore encourages us to analyze the processes by which a society determines racial meanings and assigns racial identities, categories, and membership in the racial order. </w:t>
      </w:r>
      <w:r w:rsidRPr="002239D4">
        <w:rPr>
          <w:rStyle w:val="StyleUnderline"/>
        </w:rPr>
        <w:t xml:space="preserve">The </w:t>
      </w:r>
      <w:r w:rsidRPr="00965345">
        <w:rPr>
          <w:rStyle w:val="Emphasis"/>
          <w:highlight w:val="yellow"/>
        </w:rPr>
        <w:t>racial order</w:t>
      </w:r>
      <w:r w:rsidRPr="00965345">
        <w:rPr>
          <w:rStyle w:val="StyleUnderline"/>
          <w:highlight w:val="yellow"/>
        </w:rPr>
        <w:t xml:space="preserve"> encompasses</w:t>
      </w:r>
      <w:r w:rsidRPr="002239D4">
        <w:rPr>
          <w:rStyle w:val="StyleUnderline"/>
        </w:rPr>
        <w:t xml:space="preserve"> </w:t>
      </w:r>
      <w:r w:rsidRPr="002239D4">
        <w:rPr>
          <w:rStyle w:val="Emphasis"/>
        </w:rPr>
        <w:t>ideological beliefs</w:t>
      </w:r>
      <w:r w:rsidRPr="002239D4">
        <w:rPr>
          <w:rStyle w:val="StyleUnderline"/>
        </w:rPr>
        <w:t xml:space="preserve">, as well as </w:t>
      </w:r>
      <w:r w:rsidRPr="00965345">
        <w:rPr>
          <w:rStyle w:val="Emphasis"/>
          <w:highlight w:val="yellow"/>
        </w:rPr>
        <w:t>institutional</w:t>
      </w:r>
      <w:r w:rsidRPr="002239D4">
        <w:rPr>
          <w:rStyle w:val="Emphasis"/>
        </w:rPr>
        <w:t xml:space="preserve"> and social </w:t>
      </w:r>
      <w:r w:rsidRPr="00965345">
        <w:rPr>
          <w:rStyle w:val="Emphasis"/>
          <w:highlight w:val="yellow"/>
        </w:rPr>
        <w:t>practices</w:t>
      </w:r>
      <w:r w:rsidRPr="002239D4">
        <w:rPr>
          <w:rStyle w:val="StyleUnderline"/>
        </w:rPr>
        <w:t xml:space="preserve">, </w:t>
      </w:r>
      <w:r w:rsidRPr="00965345">
        <w:rPr>
          <w:rStyle w:val="StyleUnderline"/>
          <w:highlight w:val="yellow"/>
        </w:rPr>
        <w:t>establishing</w:t>
      </w:r>
      <w:r w:rsidRPr="002239D4">
        <w:rPr>
          <w:rStyle w:val="StyleUnderline"/>
        </w:rPr>
        <w:t xml:space="preserve"> </w:t>
      </w:r>
      <w:r w:rsidRPr="002239D4">
        <w:rPr>
          <w:rStyle w:val="Emphasis"/>
        </w:rPr>
        <w:t>racial categories</w:t>
      </w:r>
      <w:r w:rsidRPr="002239D4">
        <w:rPr>
          <w:rStyle w:val="StyleUnderline"/>
        </w:rPr>
        <w:t xml:space="preserve">, </w:t>
      </w:r>
      <w:r w:rsidRPr="002239D4">
        <w:rPr>
          <w:rStyle w:val="Emphasis"/>
        </w:rPr>
        <w:t>group boundaries</w:t>
      </w:r>
      <w:r w:rsidRPr="002239D4">
        <w:rPr>
          <w:rStyle w:val="StyleUnderline"/>
        </w:rPr>
        <w:t xml:space="preserve">, and </w:t>
      </w:r>
      <w:r w:rsidRPr="002239D4">
        <w:rPr>
          <w:rStyle w:val="Emphasis"/>
        </w:rPr>
        <w:t>membership</w:t>
      </w:r>
      <w:r w:rsidRPr="002239D4">
        <w:rPr>
          <w:rStyle w:val="StyleUnderline"/>
        </w:rPr>
        <w:t xml:space="preserve"> in which </w:t>
      </w:r>
      <w:r w:rsidRPr="00E705AA">
        <w:rPr>
          <w:rStyle w:val="Emphasis"/>
        </w:rPr>
        <w:t>the state</w:t>
      </w:r>
      <w:r w:rsidRPr="002239D4">
        <w:rPr>
          <w:rStyle w:val="StyleUnderline"/>
        </w:rPr>
        <w:t xml:space="preserve"> has a </w:t>
      </w:r>
      <w:r w:rsidRPr="002239D4">
        <w:rPr>
          <w:rStyle w:val="Emphasis"/>
        </w:rPr>
        <w:t>central role</w:t>
      </w:r>
      <w:r w:rsidRPr="002239D4">
        <w:rPr>
          <w:sz w:val="16"/>
        </w:rPr>
        <w:t>.16</w:t>
      </w:r>
    </w:p>
    <w:p w14:paraId="226F0F5B" w14:textId="77777777" w:rsidR="00A82737" w:rsidRPr="002239D4" w:rsidRDefault="00A82737" w:rsidP="00A82737">
      <w:pPr>
        <w:rPr>
          <w:sz w:val="16"/>
        </w:rPr>
      </w:pPr>
      <w:r w:rsidRPr="002239D4">
        <w:rPr>
          <w:sz w:val="16"/>
        </w:rPr>
        <w:t xml:space="preserve">David Theo Goldberg argues that race is fundamental to the conceptual, philosophical, and material emergence of the state and to its ongoing management and internal functioning. </w:t>
      </w:r>
      <w:r w:rsidRPr="00E705AA">
        <w:rPr>
          <w:rStyle w:val="StyleUnderline"/>
        </w:rPr>
        <w:t xml:space="preserve">The </w:t>
      </w:r>
      <w:r w:rsidRPr="00E705AA">
        <w:rPr>
          <w:rStyle w:val="Emphasis"/>
        </w:rPr>
        <w:t>state</w:t>
      </w:r>
      <w:r w:rsidRPr="00E705AA">
        <w:rPr>
          <w:rStyle w:val="StyleUnderline"/>
        </w:rPr>
        <w:t xml:space="preserve"> encompasses the</w:t>
      </w:r>
      <w:r w:rsidRPr="002239D4">
        <w:rPr>
          <w:rStyle w:val="StyleUnderline"/>
        </w:rPr>
        <w:t xml:space="preserve"> </w:t>
      </w:r>
      <w:r w:rsidRPr="002239D4">
        <w:rPr>
          <w:rStyle w:val="Emphasis"/>
        </w:rPr>
        <w:t>political organization</w:t>
      </w:r>
      <w:r w:rsidRPr="002239D4">
        <w:rPr>
          <w:rStyle w:val="StyleUnderline"/>
        </w:rPr>
        <w:t xml:space="preserve"> of society, or </w:t>
      </w:r>
      <w:r w:rsidRPr="00965345">
        <w:rPr>
          <w:rStyle w:val="StyleUnderline"/>
          <w:highlight w:val="yellow"/>
        </w:rPr>
        <w:t xml:space="preserve">the </w:t>
      </w:r>
      <w:r w:rsidRPr="00965345">
        <w:rPr>
          <w:rStyle w:val="Emphasis"/>
          <w:highlight w:val="yellow"/>
        </w:rPr>
        <w:t>body politic</w:t>
      </w:r>
      <w:r w:rsidRPr="002239D4">
        <w:rPr>
          <w:rStyle w:val="StyleUnderline"/>
        </w:rPr>
        <w:t>, and</w:t>
      </w:r>
      <w:r w:rsidRPr="002239D4">
        <w:rPr>
          <w:sz w:val="16"/>
        </w:rPr>
        <w:t xml:space="preserve"> more narrowly, </w:t>
      </w:r>
      <w:r w:rsidRPr="002239D4">
        <w:rPr>
          <w:rStyle w:val="StyleUnderline"/>
        </w:rPr>
        <w:t xml:space="preserve">the institutions of government, </w:t>
      </w:r>
      <w:r w:rsidRPr="00965345">
        <w:rPr>
          <w:rStyle w:val="StyleUnderline"/>
          <w:highlight w:val="yellow"/>
        </w:rPr>
        <w:t xml:space="preserve">which establish </w:t>
      </w:r>
      <w:r w:rsidRPr="00965345">
        <w:rPr>
          <w:rStyle w:val="Emphasis"/>
          <w:highlight w:val="yellow"/>
        </w:rPr>
        <w:t>order</w:t>
      </w:r>
      <w:r w:rsidRPr="002239D4">
        <w:rPr>
          <w:rStyle w:val="Emphasis"/>
        </w:rPr>
        <w:t xml:space="preserve"> and security</w:t>
      </w:r>
      <w:r w:rsidRPr="002239D4">
        <w:rPr>
          <w:sz w:val="16"/>
        </w:rPr>
        <w:t xml:space="preserve">. </w:t>
      </w:r>
      <w:r w:rsidRPr="002239D4">
        <w:rPr>
          <w:rStyle w:val="StyleUnderline"/>
        </w:rPr>
        <w:t>This also includes</w:t>
      </w:r>
      <w:r w:rsidRPr="002239D4">
        <w:rPr>
          <w:sz w:val="16"/>
        </w:rPr>
        <w:t xml:space="preserve"> the state’s methods; </w:t>
      </w:r>
      <w:r w:rsidRPr="00965345">
        <w:rPr>
          <w:rStyle w:val="Emphasis"/>
          <w:highlight w:val="yellow"/>
        </w:rPr>
        <w:t>laws</w:t>
      </w:r>
      <w:r w:rsidRPr="002239D4">
        <w:rPr>
          <w:sz w:val="16"/>
        </w:rPr>
        <w:t xml:space="preserve"> and their </w:t>
      </w:r>
      <w:r w:rsidRPr="002239D4">
        <w:rPr>
          <w:rStyle w:val="Emphasis"/>
        </w:rPr>
        <w:t>enforcement</w:t>
      </w:r>
      <w:r w:rsidRPr="002239D4">
        <w:rPr>
          <w:sz w:val="16"/>
        </w:rPr>
        <w:t xml:space="preserve"> thereof; </w:t>
      </w:r>
      <w:r w:rsidRPr="002239D4">
        <w:rPr>
          <w:rStyle w:val="StyleUnderline"/>
        </w:rPr>
        <w:t>territory</w:t>
      </w:r>
      <w:r w:rsidRPr="002239D4">
        <w:rPr>
          <w:sz w:val="16"/>
        </w:rPr>
        <w:t xml:space="preserve">, area of </w:t>
      </w:r>
      <w:r w:rsidRPr="002239D4">
        <w:rPr>
          <w:rStyle w:val="StyleUnderline"/>
        </w:rPr>
        <w:t>jurisdiction</w:t>
      </w:r>
      <w:r w:rsidRPr="002239D4">
        <w:rPr>
          <w:sz w:val="16"/>
        </w:rPr>
        <w:t xml:space="preserve">, or </w:t>
      </w:r>
      <w:r w:rsidRPr="002239D4">
        <w:rPr>
          <w:rStyle w:val="StyleUnderline"/>
        </w:rPr>
        <w:t>geographic boundaries</w:t>
      </w:r>
      <w:r w:rsidRPr="002239D4">
        <w:rPr>
          <w:sz w:val="16"/>
        </w:rPr>
        <w:t xml:space="preserve">; </w:t>
      </w:r>
      <w:r w:rsidRPr="002239D4">
        <w:rPr>
          <w:rStyle w:val="StyleUnderline"/>
        </w:rPr>
        <w:t xml:space="preserve">and </w:t>
      </w:r>
      <w:r w:rsidRPr="002239D4">
        <w:rPr>
          <w:rStyle w:val="Emphasis"/>
        </w:rPr>
        <w:t>sovereignty</w:t>
      </w:r>
      <w:r w:rsidRPr="002239D4">
        <w:rPr>
          <w:sz w:val="16"/>
        </w:rPr>
        <w:t xml:space="preserve">. </w:t>
      </w:r>
      <w:r w:rsidRPr="002239D4">
        <w:rPr>
          <w:rStyle w:val="StyleUnderline"/>
        </w:rPr>
        <w:t xml:space="preserve">The state has </w:t>
      </w:r>
      <w:r w:rsidRPr="00965345">
        <w:rPr>
          <w:rStyle w:val="StyleUnderline"/>
          <w:highlight w:val="yellow"/>
        </w:rPr>
        <w:t>exercise</w:t>
      </w:r>
      <w:r w:rsidRPr="002239D4">
        <w:rPr>
          <w:rStyle w:val="StyleUnderline"/>
        </w:rPr>
        <w:t xml:space="preserve">d </w:t>
      </w:r>
      <w:r w:rsidRPr="00965345">
        <w:rPr>
          <w:rStyle w:val="StyleUnderline"/>
          <w:highlight w:val="yellow"/>
        </w:rPr>
        <w:t>power</w:t>
      </w:r>
      <w:r w:rsidRPr="002239D4">
        <w:rPr>
          <w:rStyle w:val="StyleUnderline"/>
        </w:rPr>
        <w:t xml:space="preserve"> not only </w:t>
      </w:r>
      <w:r w:rsidRPr="00965345">
        <w:rPr>
          <w:rStyle w:val="StyleUnderline"/>
          <w:highlight w:val="yellow"/>
        </w:rPr>
        <w:t>in</w:t>
      </w:r>
      <w:r w:rsidRPr="002239D4">
        <w:rPr>
          <w:rStyle w:val="StyleUnderline"/>
        </w:rPr>
        <w:t xml:space="preserve"> the </w:t>
      </w:r>
      <w:r w:rsidRPr="002239D4">
        <w:rPr>
          <w:rStyle w:val="Emphasis"/>
        </w:rPr>
        <w:t xml:space="preserve">politics of </w:t>
      </w:r>
      <w:r w:rsidRPr="00965345">
        <w:rPr>
          <w:rStyle w:val="Emphasis"/>
          <w:highlight w:val="yellow"/>
        </w:rPr>
        <w:t>racial exclusion and</w:t>
      </w:r>
      <w:r w:rsidRPr="002239D4">
        <w:rPr>
          <w:rStyle w:val="Emphasis"/>
        </w:rPr>
        <w:t xml:space="preserve"> inclusion</w:t>
      </w:r>
      <w:r w:rsidRPr="002239D4">
        <w:rPr>
          <w:rStyle w:val="StyleUnderline"/>
        </w:rPr>
        <w:t xml:space="preserve"> but also in </w:t>
      </w:r>
      <w:r w:rsidRPr="00965345">
        <w:rPr>
          <w:rStyle w:val="StyleUnderline"/>
          <w:highlight w:val="yellow"/>
        </w:rPr>
        <w:t xml:space="preserve">enforcing </w:t>
      </w:r>
      <w:r w:rsidRPr="00965345">
        <w:rPr>
          <w:rStyle w:val="Emphasis"/>
          <w:highlight w:val="yellow"/>
        </w:rPr>
        <w:t>racial definition</w:t>
      </w:r>
      <w:r w:rsidRPr="002239D4">
        <w:rPr>
          <w:rStyle w:val="StyleUnderline"/>
        </w:rPr>
        <w:t xml:space="preserve">, </w:t>
      </w:r>
      <w:r w:rsidRPr="002239D4">
        <w:rPr>
          <w:rStyle w:val="Emphasis"/>
        </w:rPr>
        <w:t>classification</w:t>
      </w:r>
      <w:r w:rsidRPr="002239D4">
        <w:rPr>
          <w:rStyle w:val="StyleUnderline"/>
        </w:rPr>
        <w:t xml:space="preserve">, and </w:t>
      </w:r>
      <w:r w:rsidRPr="002239D4">
        <w:rPr>
          <w:rStyle w:val="Emphasis"/>
        </w:rPr>
        <w:t>identification</w:t>
      </w:r>
      <w:r w:rsidRPr="002239D4">
        <w:rPr>
          <w:rStyle w:val="StyleUnderline"/>
        </w:rPr>
        <w:t xml:space="preserve"> in the racial order</w:t>
      </w:r>
      <w:r w:rsidRPr="002239D4">
        <w:rPr>
          <w:sz w:val="16"/>
        </w:rPr>
        <w:t xml:space="preserve">.17 </w:t>
      </w:r>
      <w:r w:rsidRPr="00965345">
        <w:rPr>
          <w:rStyle w:val="StyleUnderline"/>
          <w:highlight w:val="yellow"/>
        </w:rPr>
        <w:t xml:space="preserve">The </w:t>
      </w:r>
      <w:r w:rsidRPr="00965345">
        <w:rPr>
          <w:rStyle w:val="Emphasis"/>
          <w:highlight w:val="yellow"/>
        </w:rPr>
        <w:t>racial order</w:t>
      </w:r>
      <w:r w:rsidRPr="002239D4">
        <w:rPr>
          <w:sz w:val="16"/>
        </w:rPr>
        <w:t xml:space="preserve"> thus </w:t>
      </w:r>
      <w:r w:rsidRPr="002239D4">
        <w:rPr>
          <w:rStyle w:val="StyleUnderline"/>
        </w:rPr>
        <w:t xml:space="preserve">has a significant </w:t>
      </w:r>
      <w:r w:rsidRPr="00965345">
        <w:rPr>
          <w:rStyle w:val="StyleUnderline"/>
          <w:highlight w:val="yellow"/>
        </w:rPr>
        <w:t>impact</w:t>
      </w:r>
      <w:r w:rsidRPr="002239D4">
        <w:rPr>
          <w:rStyle w:val="StyleUnderline"/>
        </w:rPr>
        <w:t xml:space="preserve"> on the </w:t>
      </w:r>
      <w:r w:rsidRPr="00965345">
        <w:rPr>
          <w:rStyle w:val="Emphasis"/>
          <w:highlight w:val="yellow"/>
        </w:rPr>
        <w:t>distribution of resources</w:t>
      </w:r>
      <w:r w:rsidRPr="002239D4">
        <w:rPr>
          <w:rStyle w:val="StyleUnderline"/>
        </w:rPr>
        <w:t xml:space="preserve">, </w:t>
      </w:r>
      <w:r w:rsidRPr="002239D4">
        <w:rPr>
          <w:rStyle w:val="Emphasis"/>
        </w:rPr>
        <w:t>wealth</w:t>
      </w:r>
      <w:r w:rsidRPr="002239D4">
        <w:rPr>
          <w:rStyle w:val="StyleUnderline"/>
        </w:rPr>
        <w:t xml:space="preserve">, </w:t>
      </w:r>
      <w:r w:rsidRPr="00965345">
        <w:rPr>
          <w:rStyle w:val="Emphasis"/>
          <w:highlight w:val="yellow"/>
        </w:rPr>
        <w:t>power</w:t>
      </w:r>
      <w:r w:rsidRPr="002239D4">
        <w:rPr>
          <w:rStyle w:val="StyleUnderline"/>
        </w:rPr>
        <w:t xml:space="preserve">, </w:t>
      </w:r>
      <w:r w:rsidRPr="002239D4">
        <w:rPr>
          <w:rStyle w:val="Emphasis"/>
        </w:rPr>
        <w:t>privilege</w:t>
      </w:r>
      <w:r w:rsidRPr="002239D4">
        <w:rPr>
          <w:rStyle w:val="StyleUnderline"/>
        </w:rPr>
        <w:t xml:space="preserve">, </w:t>
      </w:r>
      <w:r w:rsidRPr="00965345">
        <w:rPr>
          <w:rStyle w:val="StyleUnderline"/>
          <w:highlight w:val="yellow"/>
        </w:rPr>
        <w:t>and</w:t>
      </w:r>
      <w:r w:rsidRPr="002239D4">
        <w:rPr>
          <w:rStyle w:val="StyleUnderline"/>
        </w:rPr>
        <w:t xml:space="preserve"> </w:t>
      </w:r>
      <w:r w:rsidRPr="002239D4">
        <w:rPr>
          <w:rStyle w:val="Emphasis"/>
        </w:rPr>
        <w:t>prestige</w:t>
      </w:r>
      <w:r w:rsidRPr="002239D4">
        <w:rPr>
          <w:rStyle w:val="StyleUnderline"/>
        </w:rPr>
        <w:t>, which</w:t>
      </w:r>
      <w:r w:rsidRPr="002239D4">
        <w:rPr>
          <w:sz w:val="16"/>
        </w:rPr>
        <w:t xml:space="preserve"> in turn </w:t>
      </w:r>
      <w:r w:rsidRPr="002239D4">
        <w:rPr>
          <w:rStyle w:val="StyleUnderline"/>
        </w:rPr>
        <w:t xml:space="preserve">determine groups’ social locations and </w:t>
      </w:r>
      <w:r w:rsidRPr="00965345">
        <w:rPr>
          <w:rStyle w:val="Emphasis"/>
          <w:highlight w:val="yellow"/>
        </w:rPr>
        <w:t>status</w:t>
      </w:r>
      <w:r w:rsidRPr="002239D4">
        <w:rPr>
          <w:rStyle w:val="Emphasis"/>
        </w:rPr>
        <w:t>es</w:t>
      </w:r>
      <w:r w:rsidRPr="002239D4">
        <w:rPr>
          <w:rStyle w:val="StyleUnderline"/>
        </w:rPr>
        <w:t xml:space="preserve"> </w:t>
      </w:r>
      <w:r w:rsidRPr="00965345">
        <w:rPr>
          <w:rStyle w:val="StyleUnderline"/>
          <w:highlight w:val="yellow"/>
        </w:rPr>
        <w:t>in relation to one another</w:t>
      </w:r>
      <w:r w:rsidRPr="002239D4">
        <w:rPr>
          <w:sz w:val="16"/>
        </w:rPr>
        <w:t>.</w:t>
      </w:r>
    </w:p>
    <w:p w14:paraId="19ACD84C" w14:textId="77777777" w:rsidR="00A82737" w:rsidRPr="002239D4" w:rsidRDefault="00A82737" w:rsidP="00A82737"/>
    <w:p w14:paraId="16F2A4F8" w14:textId="77777777" w:rsidR="00A82737" w:rsidRPr="002239D4" w:rsidRDefault="00A82737" w:rsidP="00A82737">
      <w:pPr>
        <w:pStyle w:val="Heading4"/>
      </w:pPr>
      <w:r>
        <w:t xml:space="preserve">Challenging </w:t>
      </w:r>
      <w:r w:rsidRPr="008002B3">
        <w:rPr>
          <w:u w:val="single"/>
        </w:rPr>
        <w:t>hierarchical narratives</w:t>
      </w:r>
      <w:r>
        <w:t xml:space="preserve"> surrounding Black Latina identity is key to deconstruct </w:t>
      </w:r>
      <w:r w:rsidRPr="002239D4">
        <w:t xml:space="preserve">racial </w:t>
      </w:r>
      <w:r w:rsidRPr="002239D4">
        <w:rPr>
          <w:u w:val="single"/>
        </w:rPr>
        <w:t>whitening</w:t>
      </w:r>
      <w:r w:rsidRPr="002239D4">
        <w:t xml:space="preserve"> practices </w:t>
      </w:r>
      <w:r>
        <w:t xml:space="preserve">in </w:t>
      </w:r>
      <w:r w:rsidRPr="006510BE">
        <w:rPr>
          <w:u w:val="single"/>
        </w:rPr>
        <w:t>educational spaces</w:t>
      </w:r>
      <w:r>
        <w:t xml:space="preserve">. </w:t>
      </w:r>
      <w:r w:rsidRPr="002239D4">
        <w:rPr>
          <w:u w:val="single"/>
        </w:rPr>
        <w:t>Antiblackness</w:t>
      </w:r>
      <w:r w:rsidRPr="002239D4">
        <w:t xml:space="preserve"> is the structuring condition of life for </w:t>
      </w:r>
      <w:r>
        <w:t>Black Latina</w:t>
      </w:r>
      <w:r w:rsidRPr="002239D4">
        <w:t xml:space="preserve"> girls taught to attach </w:t>
      </w:r>
      <w:r w:rsidRPr="002239D4">
        <w:rPr>
          <w:u w:val="single"/>
        </w:rPr>
        <w:t>negative meaning</w:t>
      </w:r>
      <w:r w:rsidRPr="002239D4">
        <w:t xml:space="preserve"> to their Blackness and </w:t>
      </w:r>
      <w:r w:rsidRPr="002239D4">
        <w:rPr>
          <w:u w:val="single"/>
        </w:rPr>
        <w:t>reject</w:t>
      </w:r>
      <w:r w:rsidRPr="002239D4">
        <w:t xml:space="preserve"> their Black identity. </w:t>
      </w:r>
    </w:p>
    <w:p w14:paraId="75AF6AE6" w14:textId="77777777" w:rsidR="00A82737" w:rsidRPr="002239D4" w:rsidRDefault="00A82737" w:rsidP="00A82737">
      <w:r w:rsidRPr="002239D4">
        <w:rPr>
          <w:rFonts w:eastAsia="Calibri"/>
        </w:rPr>
        <w:t xml:space="preserve">Jomaira Salas </w:t>
      </w:r>
      <w:r w:rsidRPr="002239D4">
        <w:rPr>
          <w:rFonts w:eastAsia="Calibri"/>
          <w:b/>
          <w:bCs/>
          <w:sz w:val="26"/>
        </w:rPr>
        <w:t>Pujols 20,</w:t>
      </w:r>
      <w:r w:rsidRPr="002239D4">
        <w:rPr>
          <w:rFonts w:eastAsia="Calibri"/>
        </w:rPr>
        <w:t xml:space="preserve"> Assistant Professor of Sociology at Bard College, 2020, “</w:t>
      </w:r>
      <w:r w:rsidRPr="002239D4">
        <w:t>‘It’s About the Way I’m Treated’: Afro-Latina Black Identity Development in the Third Space</w:t>
      </w:r>
      <w:r w:rsidRPr="002239D4">
        <w:rPr>
          <w:rFonts w:eastAsia="Calibri"/>
        </w:rPr>
        <w:t>”, Youth &amp; Society, Vol. 54, No. 4, p. 594-610</w:t>
      </w:r>
    </w:p>
    <w:p w14:paraId="65A4EB38" w14:textId="77777777" w:rsidR="00A82737" w:rsidRPr="002239D4" w:rsidRDefault="00A82737" w:rsidP="00A82737">
      <w:r w:rsidRPr="002239D4">
        <w:t>Introduction: On the Production of an Afro-Latina Youth Identity</w:t>
      </w:r>
    </w:p>
    <w:p w14:paraId="02E0B251" w14:textId="77777777" w:rsidR="00A82737" w:rsidRPr="002239D4" w:rsidRDefault="00A82737" w:rsidP="00A82737">
      <w:pPr>
        <w:rPr>
          <w:sz w:val="16"/>
        </w:rPr>
      </w:pPr>
      <w:r w:rsidRPr="002239D4">
        <w:rPr>
          <w:sz w:val="16"/>
        </w:rPr>
        <w:t>The big chart paper in the front of the room read,</w:t>
      </w:r>
    </w:p>
    <w:p w14:paraId="01258148" w14:textId="77777777" w:rsidR="00A82737" w:rsidRPr="002239D4" w:rsidRDefault="00A82737" w:rsidP="00A82737">
      <w:pPr>
        <w:rPr>
          <w:sz w:val="16"/>
        </w:rPr>
      </w:pPr>
      <w:r w:rsidRPr="002239D4">
        <w:rPr>
          <w:sz w:val="16"/>
        </w:rPr>
        <w:t>“</w:t>
      </w:r>
      <w:r w:rsidRPr="002239D4">
        <w:rPr>
          <w:rStyle w:val="StyleUnderline"/>
        </w:rPr>
        <w:t xml:space="preserve">we don’t know what afro-latino is because </w:t>
      </w:r>
      <w:r w:rsidRPr="00965345">
        <w:rPr>
          <w:rStyle w:val="StyleUnderline"/>
          <w:highlight w:val="yellow"/>
        </w:rPr>
        <w:t>schools</w:t>
      </w:r>
      <w:r w:rsidRPr="00732547">
        <w:rPr>
          <w:rStyle w:val="StyleUnderline"/>
        </w:rPr>
        <w:t xml:space="preserve"> </w:t>
      </w:r>
      <w:r w:rsidRPr="00751876">
        <w:rPr>
          <w:rStyle w:val="StyleUnderline"/>
        </w:rPr>
        <w:t xml:space="preserve">only </w:t>
      </w:r>
      <w:r w:rsidRPr="00965345">
        <w:rPr>
          <w:rStyle w:val="StyleUnderline"/>
          <w:highlight w:val="yellow"/>
        </w:rPr>
        <w:t xml:space="preserve">teach that there is only black, white </w:t>
      </w:r>
      <w:r w:rsidRPr="00965345">
        <w:rPr>
          <w:rStyle w:val="Emphasis"/>
          <w:highlight w:val="yellow"/>
        </w:rPr>
        <w:t>or</w:t>
      </w:r>
      <w:r w:rsidRPr="00965345">
        <w:rPr>
          <w:rStyle w:val="StyleUnderline"/>
          <w:highlight w:val="yellow"/>
        </w:rPr>
        <w:t xml:space="preserve"> latinos</w:t>
      </w:r>
      <w:r w:rsidRPr="002239D4">
        <w:rPr>
          <w:rStyle w:val="StyleUnderline"/>
        </w:rPr>
        <w:t xml:space="preserve">. They don’t teach where they </w:t>
      </w:r>
      <w:r w:rsidRPr="002239D4">
        <w:rPr>
          <w:rStyle w:val="Emphasis"/>
        </w:rPr>
        <w:t>intersect</w:t>
      </w:r>
      <w:r w:rsidRPr="002239D4">
        <w:rPr>
          <w:rStyle w:val="StyleUnderline"/>
        </w:rPr>
        <w:t>.</w:t>
      </w:r>
      <w:r w:rsidRPr="002239D4">
        <w:rPr>
          <w:sz w:val="16"/>
        </w:rPr>
        <w:t xml:space="preserve"> There are different types of Black, culturally (caribbean, african).”</w:t>
      </w:r>
    </w:p>
    <w:p w14:paraId="16DD4EF3" w14:textId="77777777" w:rsidR="00A82737" w:rsidRPr="002239D4" w:rsidRDefault="00A82737" w:rsidP="00A82737">
      <w:pPr>
        <w:rPr>
          <w:rStyle w:val="StyleUnderline"/>
        </w:rPr>
      </w:pPr>
      <w:r w:rsidRPr="002239D4">
        <w:rPr>
          <w:sz w:val="16"/>
        </w:rPr>
        <w:t xml:space="preserve">I must have been helping another group when the students wrote this because by the time I saw it they had moved on to another prompt. It was a typical hot summer day alleviated by the fact that we held our workshops in a basement. Still, the lack of sunlight made it difficult to keep track of time. “Alright let’s come back together y’all” I said, as the girls put down their markers and made their way to a circle of chairs arranged in the middle of the room. I had been leading a workshop where they could learn about Black artists and activists that are seldom taught in schools. </w:t>
      </w:r>
      <w:r w:rsidRPr="002239D4">
        <w:rPr>
          <w:rStyle w:val="StyleUnderline"/>
        </w:rPr>
        <w:t xml:space="preserve">Among Black figures like Audre Lorde I had included Miriam Jiménez Román, the co- founder of the Afro-Latin@ Forum, along with the prompt: “What do you know about </w:t>
      </w:r>
      <w:r w:rsidRPr="002239D4">
        <w:rPr>
          <w:rStyle w:val="Emphasis"/>
        </w:rPr>
        <w:t>Afro-Latinidad</w:t>
      </w:r>
      <w:r w:rsidRPr="002239D4">
        <w:rPr>
          <w:rStyle w:val="StyleUnderline"/>
        </w:rPr>
        <w:t>?” As I watched them grapple with this ques- tion, it was immediately clear that the majority of nashers, as we call par- ticipants—all of them only a couple of days into our summer program—were not familiar with the term.</w:t>
      </w:r>
    </w:p>
    <w:p w14:paraId="432A75B2" w14:textId="77777777" w:rsidR="00A82737" w:rsidRPr="002239D4" w:rsidRDefault="00A82737" w:rsidP="00A82737">
      <w:pPr>
        <w:rPr>
          <w:sz w:val="16"/>
        </w:rPr>
      </w:pPr>
      <w:r w:rsidRPr="002239D4">
        <w:rPr>
          <w:sz w:val="16"/>
        </w:rPr>
        <w:t xml:space="preserve">As a facilitator at the Sadie Nash Leadership Project, a community-based organization serving high-school aged girls and gender-expansive youth of color, I became curious about how the young people made sense of their racial identity. Specifically, I began to wonder why some nashers who were phenotypically Black and ethnically Latinx left the program self-identifying as Afro-Latinx, even if they were not previously familiar with the term. Miriam Jiménez Román and Juan Flores define </w:t>
      </w:r>
      <w:r w:rsidRPr="00751876">
        <w:rPr>
          <w:sz w:val="16"/>
        </w:rPr>
        <w:t xml:space="preserve">Afro-Latinx identity as “those Latin@s of visible or self-proclaimed African descent” (Jiménez Román &amp; Flores, 2010, p. 4). </w:t>
      </w:r>
      <w:r w:rsidRPr="00751876">
        <w:rPr>
          <w:rStyle w:val="StyleUnderline"/>
        </w:rPr>
        <w:t xml:space="preserve">This suggests that regardless of whether Latinxs racially identity as Black, </w:t>
      </w:r>
      <w:r w:rsidRPr="00965345">
        <w:rPr>
          <w:rStyle w:val="StyleUnderline"/>
          <w:highlight w:val="yellow"/>
        </w:rPr>
        <w:t xml:space="preserve">those with visible Black phenotypes </w:t>
      </w:r>
      <w:r w:rsidRPr="00965345">
        <w:rPr>
          <w:rStyle w:val="Emphasis"/>
          <w:highlight w:val="yellow"/>
        </w:rPr>
        <w:t>navigate</w:t>
      </w:r>
      <w:r w:rsidRPr="002239D4">
        <w:rPr>
          <w:rStyle w:val="StyleUnderline"/>
        </w:rPr>
        <w:t xml:space="preserve"> the </w:t>
      </w:r>
      <w:r w:rsidRPr="00965345">
        <w:rPr>
          <w:rStyle w:val="StyleUnderline"/>
          <w:highlight w:val="yellow"/>
        </w:rPr>
        <w:t xml:space="preserve">world as </w:t>
      </w:r>
      <w:r w:rsidRPr="00965345">
        <w:rPr>
          <w:rStyle w:val="Emphasis"/>
          <w:highlight w:val="yellow"/>
        </w:rPr>
        <w:t>Afro-Latinxs</w:t>
      </w:r>
      <w:r w:rsidRPr="002239D4">
        <w:rPr>
          <w:rStyle w:val="StyleUnderline"/>
        </w:rPr>
        <w:t>.</w:t>
      </w:r>
      <w:r w:rsidRPr="002239D4">
        <w:rPr>
          <w:sz w:val="16"/>
        </w:rPr>
        <w:t xml:space="preserve"> This is increasingly important in the study of identity and inequality within Latinx communities, since social scientists agree that although race is socially constructed, its meaning has real consequences for how people move through the world (Omi &amp; Winant, 1994). After complet- ing Sadie Nash programming, the Latinx nashers in this study seemed to adopt this definition of Afro-Latinidad and Black Latinidad—terms I use interchangeably to refer to the embodied experience of navigating the world as a Black Latinx."</w:t>
      </w:r>
    </w:p>
    <w:p w14:paraId="4EF207EF" w14:textId="77777777" w:rsidR="00A82737" w:rsidRPr="002239D4" w:rsidRDefault="00A82737" w:rsidP="00A82737">
      <w:pPr>
        <w:rPr>
          <w:sz w:val="16"/>
        </w:rPr>
      </w:pPr>
      <w:r w:rsidRPr="002239D4">
        <w:rPr>
          <w:sz w:val="16"/>
        </w:rPr>
        <w:t>"</w:t>
      </w:r>
      <w:r w:rsidRPr="00965345">
        <w:rPr>
          <w:rStyle w:val="StyleUnderline"/>
          <w:highlight w:val="yellow"/>
        </w:rPr>
        <w:t xml:space="preserve">Anti-Blackness is </w:t>
      </w:r>
      <w:r w:rsidRPr="00965345">
        <w:rPr>
          <w:rStyle w:val="Emphasis"/>
          <w:highlight w:val="yellow"/>
        </w:rPr>
        <w:t>endemic</w:t>
      </w:r>
      <w:r w:rsidRPr="00965345">
        <w:rPr>
          <w:rStyle w:val="StyleUnderline"/>
          <w:highlight w:val="yellow"/>
        </w:rPr>
        <w:t xml:space="preserve"> to every institution</w:t>
      </w:r>
      <w:r w:rsidRPr="002239D4">
        <w:rPr>
          <w:rStyle w:val="StyleUnderline"/>
        </w:rPr>
        <w:t xml:space="preserve"> in the United States</w:t>
      </w:r>
      <w:r w:rsidRPr="002239D4">
        <w:rPr>
          <w:sz w:val="16"/>
        </w:rPr>
        <w:t xml:space="preserve"> (Hartman, 1997; Wilderson, 2010). </w:t>
      </w:r>
      <w:r w:rsidRPr="002239D4">
        <w:rPr>
          <w:rStyle w:val="StyleUnderline"/>
        </w:rPr>
        <w:t xml:space="preserve">Yet, its </w:t>
      </w:r>
      <w:r w:rsidRPr="00732547">
        <w:rPr>
          <w:rStyle w:val="StyleUnderline"/>
        </w:rPr>
        <w:t>pervasiveness is</w:t>
      </w:r>
      <w:r w:rsidRPr="009D27F8">
        <w:rPr>
          <w:rStyle w:val="StyleUnderline"/>
        </w:rPr>
        <w:t xml:space="preserve"> </w:t>
      </w:r>
      <w:r w:rsidRPr="00965345">
        <w:rPr>
          <w:rStyle w:val="StyleUnderline"/>
          <w:highlight w:val="yellow"/>
        </w:rPr>
        <w:t>not restricted to U.S. borders</w:t>
      </w:r>
      <w:r w:rsidRPr="002239D4">
        <w:rPr>
          <w:rStyle w:val="StyleUnderline"/>
        </w:rPr>
        <w:t xml:space="preserve">, as scholars have demonstrated how legacies of colonization and imperialism in Latin America have made </w:t>
      </w:r>
      <w:r w:rsidRPr="002239D4">
        <w:rPr>
          <w:rStyle w:val="Emphasis"/>
        </w:rPr>
        <w:t>anti-Blackness</w:t>
      </w:r>
      <w:r w:rsidRPr="002239D4">
        <w:rPr>
          <w:rStyle w:val="StyleUnderline"/>
        </w:rPr>
        <w:t xml:space="preserve"> a foundational aspect of Latinx identity formation</w:t>
      </w:r>
      <w:r w:rsidRPr="002239D4">
        <w:rPr>
          <w:sz w:val="16"/>
        </w:rPr>
        <w:t xml:space="preserve"> (Jiménez Román &amp; Flores, 2010). </w:t>
      </w:r>
      <w:r w:rsidRPr="002239D4">
        <w:rPr>
          <w:rStyle w:val="StyleUnderline"/>
        </w:rPr>
        <w:t xml:space="preserve">Research has long documented how Latinx households maintain the ideology of </w:t>
      </w:r>
      <w:r w:rsidRPr="002239D4">
        <w:rPr>
          <w:rStyle w:val="Emphasis"/>
        </w:rPr>
        <w:t>mestizaje</w:t>
      </w:r>
      <w:r w:rsidRPr="002239D4">
        <w:rPr>
          <w:rStyle w:val="StyleUnderline"/>
        </w:rPr>
        <w:t xml:space="preserve">, or </w:t>
      </w:r>
      <w:r w:rsidRPr="002239D4">
        <w:rPr>
          <w:rStyle w:val="Emphasis"/>
        </w:rPr>
        <w:t>race mixing</w:t>
      </w:r>
      <w:r w:rsidRPr="002239D4">
        <w:rPr>
          <w:sz w:val="16"/>
        </w:rPr>
        <w:t xml:space="preserve"> (Wade, 1993), </w:t>
      </w:r>
      <w:r w:rsidRPr="002239D4">
        <w:rPr>
          <w:rStyle w:val="StyleUnderline"/>
        </w:rPr>
        <w:t xml:space="preserve">through practices that encourage young people to </w:t>
      </w:r>
      <w:r w:rsidRPr="002239D4">
        <w:rPr>
          <w:rStyle w:val="Emphasis"/>
        </w:rPr>
        <w:t>reject Black identity</w:t>
      </w:r>
      <w:r w:rsidRPr="002239D4">
        <w:rPr>
          <w:sz w:val="16"/>
        </w:rPr>
        <w:t xml:space="preserve"> (Hordge-Freeman &amp; Veras, 2019). </w:t>
      </w:r>
      <w:r w:rsidRPr="002239D4">
        <w:rPr>
          <w:rStyle w:val="StyleUnderline"/>
        </w:rPr>
        <w:t xml:space="preserve">Afro-Latinx youth then, </w:t>
      </w:r>
      <w:r w:rsidRPr="002239D4">
        <w:rPr>
          <w:rStyle w:val="Emphasis"/>
        </w:rPr>
        <w:t>encounter anti-Blackness everywhere</w:t>
      </w:r>
      <w:r w:rsidRPr="002239D4">
        <w:rPr>
          <w:sz w:val="16"/>
        </w:rPr>
        <w:t>, from schools (Dumas, 2016), to the home (Cruz-Janzen, 2001), to the neighborhoods they live in (Shedd, 2015). So, what is it about the particular context of Sadie Nash that produces an increased identification with Blackness among Latina youth?</w:t>
      </w:r>
    </w:p>
    <w:p w14:paraId="362738D0" w14:textId="77777777" w:rsidR="00A82737" w:rsidRPr="002239D4" w:rsidRDefault="00A82737" w:rsidP="00A82737">
      <w:pPr>
        <w:rPr>
          <w:rStyle w:val="StyleUnderline"/>
        </w:rPr>
      </w:pPr>
      <w:r w:rsidRPr="002239D4">
        <w:rPr>
          <w:sz w:val="16"/>
        </w:rPr>
        <w:t xml:space="preserve">I take up this question in a study of how multiple educational contexts inform the racial identities of Afro-Latina girls ages 15 to 20. Through an ethnographic study of 20 Afro-Latinas at Sadie Nash, I examine how this community-based educational space (CBES) promotes the Black Latinx identity development of high school-aged Latinas. Specifically, I draw on previous work on CBES (Baldridge, 2019; Brown, 2013; Ginwright, 2007; Gutiérrez, 2008) to show how Sadie Nash’s position as a CBES, allows it to contextualize and affirm Black Latinx identity in ways that Latinx fami- lies and NYC and Newark public schools often fail to do. I argue that </w:t>
      </w:r>
      <w:r w:rsidRPr="002239D4">
        <w:rPr>
          <w:rStyle w:val="StyleUnderline"/>
        </w:rPr>
        <w:t xml:space="preserve">the </w:t>
      </w:r>
      <w:r w:rsidRPr="00965345">
        <w:rPr>
          <w:rStyle w:val="StyleUnderline"/>
          <w:highlight w:val="yellow"/>
        </w:rPr>
        <w:t>development of</w:t>
      </w:r>
      <w:r w:rsidRPr="002239D4">
        <w:rPr>
          <w:rStyle w:val="StyleUnderline"/>
        </w:rPr>
        <w:t xml:space="preserve"> a </w:t>
      </w:r>
      <w:r w:rsidRPr="00965345">
        <w:rPr>
          <w:rStyle w:val="Emphasis"/>
          <w:highlight w:val="yellow"/>
        </w:rPr>
        <w:t>positive</w:t>
      </w:r>
      <w:r w:rsidRPr="00965345">
        <w:rPr>
          <w:rStyle w:val="StyleUnderline"/>
          <w:highlight w:val="yellow"/>
        </w:rPr>
        <w:t xml:space="preserve"> Afro-Latinx identity has </w:t>
      </w:r>
      <w:r w:rsidRPr="00965345">
        <w:rPr>
          <w:rStyle w:val="Emphasis"/>
          <w:highlight w:val="yellow"/>
        </w:rPr>
        <w:t>critical implications</w:t>
      </w:r>
      <w:r w:rsidRPr="00965345">
        <w:rPr>
          <w:rStyle w:val="StyleUnderline"/>
          <w:highlight w:val="yellow"/>
        </w:rPr>
        <w:t xml:space="preserve"> for</w:t>
      </w:r>
      <w:r w:rsidRPr="002239D4">
        <w:rPr>
          <w:rStyle w:val="StyleUnderline"/>
        </w:rPr>
        <w:t xml:space="preserve"> the healthy adolescent </w:t>
      </w:r>
      <w:r w:rsidRPr="009D27F8">
        <w:rPr>
          <w:rStyle w:val="StyleUnderline"/>
        </w:rPr>
        <w:t>development of</w:t>
      </w:r>
      <w:r w:rsidRPr="002239D4">
        <w:rPr>
          <w:rStyle w:val="StyleUnderline"/>
        </w:rPr>
        <w:t xml:space="preserve"> these girls, as they learn to valorize and celebrate an identity they already embody</w:t>
      </w:r>
      <w:r w:rsidRPr="002239D4">
        <w:rPr>
          <w:sz w:val="16"/>
        </w:rPr>
        <w:t xml:space="preserve"> (Jiménéz Román &amp; Flores, 2010; Llorens, 2018). Additionally, </w:t>
      </w:r>
      <w:r w:rsidRPr="002239D4">
        <w:rPr>
          <w:rStyle w:val="StyleUnderline"/>
        </w:rPr>
        <w:t xml:space="preserve">I argue that </w:t>
      </w:r>
      <w:r w:rsidRPr="00965345">
        <w:rPr>
          <w:rStyle w:val="StyleUnderline"/>
          <w:highlight w:val="yellow"/>
        </w:rPr>
        <w:t>Afro-Latina girls</w:t>
      </w:r>
      <w:r w:rsidRPr="002239D4">
        <w:rPr>
          <w:rStyle w:val="StyleUnderline"/>
        </w:rPr>
        <w:t xml:space="preserve"> who embrace and are proud of their Black identity are better positioned to chal- lenge anti-Blackness and engage </w:t>
      </w:r>
      <w:r w:rsidRPr="008002B3">
        <w:rPr>
          <w:rStyle w:val="StyleUnderline"/>
        </w:rPr>
        <w:t xml:space="preserve">in their own projects of </w:t>
      </w:r>
      <w:r w:rsidRPr="008002B3">
        <w:rPr>
          <w:rStyle w:val="Emphasis"/>
        </w:rPr>
        <w:t>Black Latina girlhood</w:t>
      </w:r>
      <w:r w:rsidRPr="008002B3">
        <w:rPr>
          <w:rStyle w:val="StyleUnderline"/>
        </w:rPr>
        <w:t xml:space="preserve"> self-makings.</w:t>
      </w:r>
    </w:p>
    <w:p w14:paraId="19BB4700" w14:textId="77777777" w:rsidR="00A82737" w:rsidRPr="002239D4" w:rsidRDefault="00A82737" w:rsidP="00A82737">
      <w:pPr>
        <w:rPr>
          <w:sz w:val="16"/>
        </w:rPr>
      </w:pPr>
      <w:r w:rsidRPr="002239D4">
        <w:rPr>
          <w:sz w:val="16"/>
        </w:rPr>
        <w:t>Blackness as a Problem for Latinidad</w:t>
      </w:r>
    </w:p>
    <w:p w14:paraId="409F90C2" w14:textId="77777777" w:rsidR="00A82737" w:rsidRPr="002239D4" w:rsidRDefault="00A82737" w:rsidP="00A82737">
      <w:pPr>
        <w:rPr>
          <w:sz w:val="16"/>
        </w:rPr>
      </w:pPr>
      <w:r w:rsidRPr="002239D4">
        <w:rPr>
          <w:rStyle w:val="StyleUnderline"/>
        </w:rPr>
        <w:t xml:space="preserve">Mestizaje is a pervasive and enduring factor in Latin American racial ideol- ogy. Although </w:t>
      </w:r>
      <w:r w:rsidRPr="00965345">
        <w:rPr>
          <w:rStyle w:val="StyleUnderline"/>
          <w:highlight w:val="yellow"/>
        </w:rPr>
        <w:t xml:space="preserve">narratives </w:t>
      </w:r>
      <w:r w:rsidRPr="008002B3">
        <w:rPr>
          <w:rStyle w:val="StyleUnderline"/>
        </w:rPr>
        <w:t xml:space="preserve">of mestizaje </w:t>
      </w:r>
      <w:r w:rsidRPr="00965345">
        <w:rPr>
          <w:rStyle w:val="StyleUnderline"/>
          <w:highlight w:val="yellow"/>
        </w:rPr>
        <w:t>claim</w:t>
      </w:r>
      <w:r w:rsidRPr="002239D4">
        <w:rPr>
          <w:rStyle w:val="StyleUnderline"/>
        </w:rPr>
        <w:t xml:space="preserve"> that </w:t>
      </w:r>
      <w:r w:rsidRPr="00965345">
        <w:rPr>
          <w:rStyle w:val="StyleUnderline"/>
          <w:highlight w:val="yellow"/>
        </w:rPr>
        <w:t>Latinxs have “transcended” race</w:t>
      </w:r>
      <w:r w:rsidRPr="002239D4">
        <w:rPr>
          <w:rStyle w:val="StyleUnderline"/>
        </w:rPr>
        <w:t xml:space="preserve"> to beco</w:t>
      </w:r>
      <w:r w:rsidRPr="00732547">
        <w:rPr>
          <w:rStyle w:val="StyleUnderline"/>
        </w:rPr>
        <w:t>me a</w:t>
      </w:r>
      <w:r w:rsidRPr="002239D4">
        <w:rPr>
          <w:rStyle w:val="StyleUnderline"/>
        </w:rPr>
        <w:t xml:space="preserve"> “perfect mix” of white, Black, and “Indio,</w:t>
      </w:r>
      <w:r w:rsidRPr="008002B3">
        <w:rPr>
          <w:rStyle w:val="StyleUnderline"/>
        </w:rPr>
        <w:t>” it</w:t>
      </w:r>
      <w:r w:rsidRPr="002239D4">
        <w:rPr>
          <w:rStyle w:val="StyleUnderline"/>
        </w:rPr>
        <w:t xml:space="preserve"> </w:t>
      </w:r>
      <w:r w:rsidRPr="00965345">
        <w:rPr>
          <w:rStyle w:val="StyleUnderline"/>
          <w:highlight w:val="yellow"/>
        </w:rPr>
        <w:t>remains</w:t>
      </w:r>
      <w:r w:rsidRPr="002239D4">
        <w:rPr>
          <w:rStyle w:val="StyleUnderline"/>
        </w:rPr>
        <w:t xml:space="preserve"> a deeply </w:t>
      </w:r>
      <w:r w:rsidRPr="00965345">
        <w:rPr>
          <w:rStyle w:val="StyleUnderline"/>
          <w:highlight w:val="yellow"/>
        </w:rPr>
        <w:t>hierarchical</w:t>
      </w:r>
      <w:r w:rsidRPr="002239D4">
        <w:rPr>
          <w:rStyle w:val="StyleUnderline"/>
        </w:rPr>
        <w:t xml:space="preserve"> system, one </w:t>
      </w:r>
      <w:r w:rsidRPr="00965345">
        <w:rPr>
          <w:rStyle w:val="StyleUnderline"/>
          <w:highlight w:val="yellow"/>
        </w:rPr>
        <w:t>where</w:t>
      </w:r>
      <w:r w:rsidRPr="002239D4">
        <w:rPr>
          <w:rStyle w:val="StyleUnderline"/>
        </w:rPr>
        <w:t xml:space="preserve"> blanqueamiento or </w:t>
      </w:r>
      <w:r w:rsidRPr="008002B3">
        <w:rPr>
          <w:rStyle w:val="Emphasis"/>
        </w:rPr>
        <w:t xml:space="preserve">racial </w:t>
      </w:r>
      <w:r w:rsidRPr="00965345">
        <w:rPr>
          <w:rStyle w:val="Emphasis"/>
          <w:highlight w:val="yellow"/>
        </w:rPr>
        <w:t>whitening</w:t>
      </w:r>
      <w:r w:rsidRPr="00965345">
        <w:rPr>
          <w:rStyle w:val="StyleUnderline"/>
          <w:highlight w:val="yellow"/>
        </w:rPr>
        <w:t>, is privileged</w:t>
      </w:r>
      <w:r w:rsidRPr="002239D4">
        <w:rPr>
          <w:sz w:val="16"/>
        </w:rPr>
        <w:t xml:space="preserve"> (Wade, 1993, p. 21). Due to the privileging of the white mestizo, </w:t>
      </w:r>
      <w:r w:rsidRPr="00965345">
        <w:rPr>
          <w:rStyle w:val="StyleUnderline"/>
          <w:highlight w:val="yellow"/>
        </w:rPr>
        <w:t>Black Latinxs</w:t>
      </w:r>
      <w:r w:rsidRPr="002239D4">
        <w:rPr>
          <w:rStyle w:val="StyleUnderline"/>
        </w:rPr>
        <w:t xml:space="preserve"> in Latin America often </w:t>
      </w:r>
      <w:r w:rsidRPr="00965345">
        <w:rPr>
          <w:rStyle w:val="StyleUnderline"/>
          <w:highlight w:val="yellow"/>
        </w:rPr>
        <w:t xml:space="preserve">exist </w:t>
      </w:r>
      <w:r w:rsidRPr="00965345">
        <w:rPr>
          <w:rStyle w:val="Emphasis"/>
          <w:highlight w:val="yellow"/>
        </w:rPr>
        <w:t>outside the borders</w:t>
      </w:r>
      <w:r w:rsidRPr="00965345">
        <w:rPr>
          <w:rStyle w:val="StyleUnderline"/>
          <w:highlight w:val="yellow"/>
        </w:rPr>
        <w:t xml:space="preserve"> of Latinidad</w:t>
      </w:r>
      <w:r w:rsidRPr="002239D4">
        <w:rPr>
          <w:rStyle w:val="StyleUnderline"/>
        </w:rPr>
        <w:t>.</w:t>
      </w:r>
      <w:r w:rsidRPr="002239D4">
        <w:rPr>
          <w:sz w:val="16"/>
        </w:rPr>
        <w:t xml:space="preserve"> For example, scholars have documented how </w:t>
      </w:r>
      <w:r w:rsidRPr="002239D4">
        <w:rPr>
          <w:rStyle w:val="StyleUnderline"/>
        </w:rPr>
        <w:t xml:space="preserve">Black Latinxs are often </w:t>
      </w:r>
      <w:r w:rsidRPr="00965345">
        <w:rPr>
          <w:rStyle w:val="StyleUnderline"/>
          <w:highlight w:val="yellow"/>
        </w:rPr>
        <w:t xml:space="preserve">assumed to be migrants </w:t>
      </w:r>
      <w:r w:rsidRPr="008002B3">
        <w:rPr>
          <w:rStyle w:val="StyleUnderline"/>
        </w:rPr>
        <w:t xml:space="preserve">who come </w:t>
      </w:r>
      <w:r w:rsidRPr="00965345">
        <w:rPr>
          <w:rStyle w:val="StyleUnderline"/>
          <w:highlight w:val="yellow"/>
        </w:rPr>
        <w:t>from elsewhere</w:t>
      </w:r>
      <w:r w:rsidRPr="002239D4">
        <w:rPr>
          <w:sz w:val="16"/>
        </w:rPr>
        <w:t xml:space="preserve"> (the coasts, the Caribbean, Haiti), and never fully Latinx (Hernández, 2003; Llorens, 2018). As a result, studies "show that many Latinxs reject Black/white racial categories in favor of a racialized “Latinx” category even as the U.S. Census insists that Latinx is an ethnicity (Roth, 2012).</w:t>
      </w:r>
    </w:p>
    <w:p w14:paraId="44814070" w14:textId="77777777" w:rsidR="00A82737" w:rsidRPr="002239D4" w:rsidRDefault="00A82737" w:rsidP="00A82737">
      <w:pPr>
        <w:rPr>
          <w:sz w:val="8"/>
          <w:szCs w:val="8"/>
        </w:rPr>
      </w:pPr>
      <w:r w:rsidRPr="002239D4">
        <w:rPr>
          <w:sz w:val="8"/>
          <w:szCs w:val="8"/>
        </w:rPr>
        <w:t>When trying to make sense of Latinx racial identity, it is important to account for how colonial and imperial legacies have shaped racial projects in Latin America. For example, in the Dominican Republic, national elites pur- posefully distanced the nation from Haiti in order to avert the sanctions and surveillance enacted on the first free Black nation (Garcia-Peña, 2016). The Dominican national project then, has relied on the covert and overt suppres- sion of Blackness for its full realization (Garcia-Peña, 2016). The conse- quences of mestizaje racial projects like those found in the Dominican Republic make Blackness an often unviable, undesirable, and dangerous racial category for Latinxs.</w:t>
      </w:r>
    </w:p>
    <w:p w14:paraId="2D91D9FC" w14:textId="77777777" w:rsidR="00A82737" w:rsidRPr="002239D4" w:rsidRDefault="00A82737" w:rsidP="00A82737">
      <w:pPr>
        <w:rPr>
          <w:rStyle w:val="StyleUnderline"/>
        </w:rPr>
      </w:pPr>
      <w:r w:rsidRPr="002239D4">
        <w:rPr>
          <w:sz w:val="16"/>
        </w:rPr>
        <w:t>In response,</w:t>
      </w:r>
      <w:r w:rsidRPr="002239D4">
        <w:rPr>
          <w:rStyle w:val="StyleUnderline"/>
          <w:sz w:val="16"/>
        </w:rPr>
        <w:t xml:space="preserve"> </w:t>
      </w:r>
      <w:r w:rsidRPr="00965345">
        <w:rPr>
          <w:rStyle w:val="StyleUnderline"/>
          <w:highlight w:val="yellow"/>
        </w:rPr>
        <w:t>mestiza identity</w:t>
      </w:r>
      <w:r w:rsidRPr="002239D4">
        <w:rPr>
          <w:rStyle w:val="StyleUnderline"/>
        </w:rPr>
        <w:t xml:space="preserve"> is carefully </w:t>
      </w:r>
      <w:r w:rsidRPr="00965345">
        <w:rPr>
          <w:rStyle w:val="StyleUnderline"/>
          <w:highlight w:val="yellow"/>
        </w:rPr>
        <w:t>constructed</w:t>
      </w:r>
      <w:r w:rsidRPr="002239D4">
        <w:rPr>
          <w:rStyle w:val="StyleUnderline"/>
        </w:rPr>
        <w:t xml:space="preserve"> in the Latinx home </w:t>
      </w:r>
      <w:r w:rsidRPr="00965345">
        <w:rPr>
          <w:rStyle w:val="StyleUnderline"/>
          <w:highlight w:val="yellow"/>
        </w:rPr>
        <w:t>through messages about “</w:t>
      </w:r>
      <w:r w:rsidRPr="00965345">
        <w:rPr>
          <w:rStyle w:val="Emphasis"/>
          <w:highlight w:val="yellow"/>
        </w:rPr>
        <w:t>bettering the race</w:t>
      </w:r>
      <w:r w:rsidRPr="002239D4">
        <w:rPr>
          <w:rStyle w:val="StyleUnderline"/>
        </w:rPr>
        <w:t>”</w:t>
      </w:r>
      <w:r w:rsidRPr="002239D4">
        <w:rPr>
          <w:sz w:val="16"/>
        </w:rPr>
        <w:t xml:space="preserve"> (Hordge-Freeman &amp; Veras, 2019; Jiménez Román &amp; Flores, 2010) and informal lessons about personal grooming and relationship choices (Candelario, 2007; Cruz-Janzen, 2001). Yet, despite these enduring practices, some Latinx do claim and value their Blackness. Scholarship suggests that education, and in particular, conscientization campaigns can help foster Black identity among Latinxs (Llorens, 2018). For some Latinxs, </w:t>
      </w:r>
      <w:r w:rsidRPr="00965345">
        <w:rPr>
          <w:rStyle w:val="Emphasis"/>
          <w:highlight w:val="yellow"/>
        </w:rPr>
        <w:t>educational spaces</w:t>
      </w:r>
      <w:r w:rsidRPr="002239D4">
        <w:rPr>
          <w:rStyle w:val="StyleUnderline"/>
        </w:rPr>
        <w:t xml:space="preserve"> like universities </w:t>
      </w:r>
      <w:r w:rsidRPr="00965345">
        <w:rPr>
          <w:rStyle w:val="StyleUnderline"/>
          <w:highlight w:val="yellow"/>
        </w:rPr>
        <w:t>can be places</w:t>
      </w:r>
      <w:r w:rsidRPr="002239D4">
        <w:rPr>
          <w:rStyle w:val="StyleUnderline"/>
        </w:rPr>
        <w:t xml:space="preserve"> where </w:t>
      </w:r>
      <w:r w:rsidRPr="00965345">
        <w:rPr>
          <w:rStyle w:val="StyleUnderline"/>
          <w:highlight w:val="yellow"/>
        </w:rPr>
        <w:t xml:space="preserve">they explore </w:t>
      </w:r>
      <w:r w:rsidRPr="00965345">
        <w:rPr>
          <w:rStyle w:val="Emphasis"/>
          <w:highlight w:val="yellow"/>
        </w:rPr>
        <w:t>Black Latinidad</w:t>
      </w:r>
      <w:r w:rsidRPr="00965345">
        <w:rPr>
          <w:rStyle w:val="StyleUnderline"/>
          <w:highlight w:val="yellow"/>
        </w:rPr>
        <w:t xml:space="preserve"> and challenge the myth</w:t>
      </w:r>
      <w:r w:rsidRPr="009D0277">
        <w:rPr>
          <w:rStyle w:val="StyleUnderline"/>
        </w:rPr>
        <w:t xml:space="preserve"> of mestizaje</w:t>
      </w:r>
      <w:r w:rsidRPr="009D0277">
        <w:rPr>
          <w:sz w:val="16"/>
        </w:rPr>
        <w:t xml:space="preserve"> (</w:t>
      </w:r>
      <w:r w:rsidRPr="002239D4">
        <w:rPr>
          <w:sz w:val="16"/>
        </w:rPr>
        <w:t xml:space="preserve">Haywood, 2017; García-Louis, 2020; Hordge-Freeman &amp; Veras, 2019). </w:t>
      </w:r>
      <w:r w:rsidRPr="002239D4">
        <w:rPr>
          <w:rStyle w:val="StyleUnderline"/>
        </w:rPr>
        <w:t xml:space="preserve">Yet, the realities of the U.S. education system suggest that Afro-Latinxs are also likely to encounter these </w:t>
      </w:r>
      <w:r w:rsidRPr="002239D4">
        <w:rPr>
          <w:rStyle w:val="Emphasis"/>
        </w:rPr>
        <w:t>anti-Black messages</w:t>
      </w:r>
      <w:r w:rsidRPr="002239D4">
        <w:rPr>
          <w:rStyle w:val="StyleUnderline"/>
        </w:rPr>
        <w:t xml:space="preserve"> at school.</w:t>
      </w:r>
    </w:p>
    <w:p w14:paraId="4F647575" w14:textId="77777777" w:rsidR="00A82737" w:rsidRPr="008002B3" w:rsidRDefault="00A82737" w:rsidP="00A82737">
      <w:pPr>
        <w:rPr>
          <w:sz w:val="16"/>
        </w:rPr>
      </w:pPr>
      <w:r w:rsidRPr="002239D4">
        <w:rPr>
          <w:sz w:val="16"/>
        </w:rPr>
        <w:t xml:space="preserve">Anti-Blackness and Identity </w:t>
      </w:r>
      <w:r w:rsidRPr="008002B3">
        <w:rPr>
          <w:sz w:val="16"/>
        </w:rPr>
        <w:t>Development in Schools</w:t>
      </w:r>
    </w:p>
    <w:p w14:paraId="5BFAEC55" w14:textId="77777777" w:rsidR="00A82737" w:rsidRPr="002239D4" w:rsidRDefault="00A82737" w:rsidP="00A82737">
      <w:pPr>
        <w:rPr>
          <w:sz w:val="16"/>
        </w:rPr>
      </w:pPr>
      <w:r w:rsidRPr="008002B3">
        <w:rPr>
          <w:sz w:val="16"/>
        </w:rPr>
        <w:t xml:space="preserve">Christina </w:t>
      </w:r>
      <w:r w:rsidRPr="008002B3">
        <w:rPr>
          <w:rStyle w:val="StyleUnderline"/>
        </w:rPr>
        <w:t xml:space="preserve">Sharpe argues that anti-Blackness is so </w:t>
      </w:r>
      <w:r w:rsidRPr="008002B3">
        <w:rPr>
          <w:rStyle w:val="Emphasis"/>
        </w:rPr>
        <w:t>inescapable</w:t>
      </w:r>
      <w:r w:rsidRPr="008002B3">
        <w:rPr>
          <w:rStyle w:val="StyleUnderline"/>
        </w:rPr>
        <w:t xml:space="preserve"> that it is “as pervasive as the climate”</w:t>
      </w:r>
      <w:r w:rsidRPr="008002B3">
        <w:rPr>
          <w:sz w:val="16"/>
        </w:rPr>
        <w:t xml:space="preserve"> (Sharpe, 2016, pp. 104–106). </w:t>
      </w:r>
      <w:r w:rsidRPr="008002B3">
        <w:rPr>
          <w:rStyle w:val="StyleUnderline"/>
        </w:rPr>
        <w:t>Although non-Black Latinxs confront racism in</w:t>
      </w:r>
      <w:r w:rsidRPr="002239D4">
        <w:rPr>
          <w:rStyle w:val="StyleUnderline"/>
        </w:rPr>
        <w:t xml:space="preserve"> the United States, this racism is different from the anti-Black racism experienced by Black people, including Black Latinxs, due to the construction of Blackness as </w:t>
      </w:r>
      <w:r w:rsidRPr="002239D4">
        <w:rPr>
          <w:rStyle w:val="Emphasis"/>
        </w:rPr>
        <w:t>outside of humanity</w:t>
      </w:r>
      <w:r w:rsidRPr="002239D4">
        <w:rPr>
          <w:sz w:val="16"/>
        </w:rPr>
        <w:t xml:space="preserve"> (Hartman, 1997; Wilderson, 2010). </w:t>
      </w:r>
      <w:r w:rsidRPr="002239D4">
        <w:rPr>
          <w:rStyle w:val="StyleUnderline"/>
        </w:rPr>
        <w:t xml:space="preserve">This </w:t>
      </w:r>
      <w:r w:rsidRPr="00965345">
        <w:rPr>
          <w:rStyle w:val="StyleUnderline"/>
          <w:highlight w:val="yellow"/>
        </w:rPr>
        <w:t xml:space="preserve">construction of </w:t>
      </w:r>
      <w:r w:rsidRPr="00965345">
        <w:rPr>
          <w:rStyle w:val="Emphasis"/>
          <w:highlight w:val="yellow"/>
        </w:rPr>
        <w:t>Blackness as non-human</w:t>
      </w:r>
      <w:r w:rsidRPr="00965345">
        <w:rPr>
          <w:rStyle w:val="StyleUnderline"/>
          <w:highlight w:val="yellow"/>
        </w:rPr>
        <w:t xml:space="preserve"> means that Black people are always </w:t>
      </w:r>
      <w:r w:rsidRPr="00965345">
        <w:rPr>
          <w:rStyle w:val="Emphasis"/>
          <w:highlight w:val="yellow"/>
        </w:rPr>
        <w:t>assumed to</w:t>
      </w:r>
      <w:r w:rsidRPr="008002B3">
        <w:rPr>
          <w:rStyle w:val="Emphasis"/>
        </w:rPr>
        <w:t xml:space="preserve"> be property</w:t>
      </w:r>
      <w:r w:rsidRPr="008002B3">
        <w:rPr>
          <w:rStyle w:val="StyleUnderline"/>
        </w:rPr>
        <w:t xml:space="preserve"> that </w:t>
      </w:r>
      <w:r w:rsidRPr="00965345">
        <w:rPr>
          <w:rStyle w:val="StyleUnderline"/>
          <w:highlight w:val="yellow"/>
        </w:rPr>
        <w:t>need</w:t>
      </w:r>
      <w:r w:rsidRPr="008002B3">
        <w:rPr>
          <w:rStyle w:val="StyleUnderline"/>
        </w:rPr>
        <w:t>s</w:t>
      </w:r>
      <w:r w:rsidRPr="002239D4">
        <w:rPr>
          <w:rStyle w:val="StyleUnderline"/>
        </w:rPr>
        <w:t xml:space="preserve"> to be </w:t>
      </w:r>
      <w:r w:rsidRPr="00965345">
        <w:rPr>
          <w:rStyle w:val="StyleUnderline"/>
          <w:highlight w:val="yellow"/>
        </w:rPr>
        <w:t>discipline</w:t>
      </w:r>
      <w:r w:rsidRPr="002239D4">
        <w:rPr>
          <w:rStyle w:val="StyleUnderline"/>
        </w:rPr>
        <w:t>d, technologies that are disproportionately applied to Black youth in education</w:t>
      </w:r>
      <w:r w:rsidRPr="002239D4">
        <w:rPr>
          <w:sz w:val="16"/>
        </w:rPr>
        <w:t xml:space="preserve"> (Dumas &amp; Ross, 2016; Shange, 2019). </w:t>
      </w:r>
      <w:r w:rsidRPr="00965345">
        <w:rPr>
          <w:rStyle w:val="StyleUnderline"/>
          <w:highlight w:val="yellow"/>
        </w:rPr>
        <w:t>Black youth</w:t>
      </w:r>
      <w:r w:rsidRPr="002239D4">
        <w:rPr>
          <w:rStyle w:val="StyleUnderline"/>
        </w:rPr>
        <w:t xml:space="preserve">, for example, </w:t>
      </w:r>
      <w:r w:rsidRPr="00965345">
        <w:rPr>
          <w:rStyle w:val="StyleUnderline"/>
          <w:highlight w:val="yellow"/>
        </w:rPr>
        <w:t>encounter</w:t>
      </w:r>
      <w:r w:rsidRPr="002239D4">
        <w:rPr>
          <w:rStyle w:val="StyleUnderline"/>
        </w:rPr>
        <w:t xml:space="preserve"> culturally irrelevant curriculums</w:t>
      </w:r>
      <w:r w:rsidRPr="002239D4">
        <w:rPr>
          <w:sz w:val="16"/>
        </w:rPr>
        <w:t xml:space="preserve"> (Ladson-Billings, 1995) </w:t>
      </w:r>
      <w:r w:rsidRPr="002239D4">
        <w:rPr>
          <w:rStyle w:val="StyleUnderline"/>
        </w:rPr>
        <w:t xml:space="preserve">and </w:t>
      </w:r>
      <w:r w:rsidRPr="00965345">
        <w:rPr>
          <w:rStyle w:val="StyleUnderline"/>
          <w:highlight w:val="yellow"/>
        </w:rPr>
        <w:t xml:space="preserve">disproportionate </w:t>
      </w:r>
      <w:r w:rsidRPr="00965345">
        <w:rPr>
          <w:rStyle w:val="Emphasis"/>
          <w:highlight w:val="yellow"/>
        </w:rPr>
        <w:t>punishment and surveillance</w:t>
      </w:r>
      <w:r w:rsidRPr="002239D4">
        <w:rPr>
          <w:sz w:val="16"/>
        </w:rPr>
        <w:t xml:space="preserve"> (Shange, 2019; Shedd, 2015) in schools, facing so many insidious and alarming technologies of anti-Blackness that "</w:t>
      </w:r>
      <w:r w:rsidRPr="002239D4">
        <w:rPr>
          <w:rStyle w:val="StyleUnderline"/>
        </w:rPr>
        <w:t xml:space="preserve">Dumas has theorized </w:t>
      </w:r>
      <w:r w:rsidRPr="00965345">
        <w:rPr>
          <w:rStyle w:val="StyleUnderline"/>
          <w:highlight w:val="yellow"/>
        </w:rPr>
        <w:t>schools as “sites of Black suffering</w:t>
      </w:r>
      <w:r w:rsidRPr="002239D4">
        <w:rPr>
          <w:rStyle w:val="StyleUnderline"/>
        </w:rPr>
        <w:t>”</w:t>
      </w:r>
      <w:r w:rsidRPr="002239D4">
        <w:rPr>
          <w:sz w:val="16"/>
        </w:rPr>
        <w:t xml:space="preserve"> where “</w:t>
      </w:r>
      <w:r w:rsidRPr="002239D4">
        <w:rPr>
          <w:rStyle w:val="StyleUnderline"/>
        </w:rPr>
        <w:t xml:space="preserve">the </w:t>
      </w:r>
      <w:r w:rsidRPr="00965345">
        <w:rPr>
          <w:rStyle w:val="StyleUnderline"/>
          <w:highlight w:val="yellow"/>
        </w:rPr>
        <w:t>Black is constructed as</w:t>
      </w:r>
      <w:r w:rsidRPr="002239D4">
        <w:rPr>
          <w:rStyle w:val="StyleUnderline"/>
        </w:rPr>
        <w:t xml:space="preserve"> always already problem—as nonhuman; inherently </w:t>
      </w:r>
      <w:r w:rsidRPr="00965345">
        <w:rPr>
          <w:rStyle w:val="Emphasis"/>
          <w:highlight w:val="yellow"/>
        </w:rPr>
        <w:t>uneducable</w:t>
      </w:r>
      <w:r w:rsidRPr="002239D4">
        <w:rPr>
          <w:rStyle w:val="StyleUnderline"/>
        </w:rPr>
        <w:t xml:space="preserve">, or at very least, unworthy of education” </w:t>
      </w:r>
      <w:r w:rsidRPr="002239D4">
        <w:rPr>
          <w:sz w:val="16"/>
        </w:rPr>
        <w:t xml:space="preserve">(Dumas, 2016, p. 16). </w:t>
      </w:r>
      <w:r w:rsidRPr="002239D4">
        <w:rPr>
          <w:rStyle w:val="StyleUnderline"/>
        </w:rPr>
        <w:t xml:space="preserve">This positioning of </w:t>
      </w:r>
      <w:r w:rsidRPr="00965345">
        <w:rPr>
          <w:rStyle w:val="StyleUnderline"/>
          <w:highlight w:val="yellow"/>
        </w:rPr>
        <w:t xml:space="preserve">anti-Blackness as </w:t>
      </w:r>
      <w:r w:rsidRPr="00965345">
        <w:rPr>
          <w:rStyle w:val="Emphasis"/>
          <w:highlight w:val="yellow"/>
        </w:rPr>
        <w:t>foundational</w:t>
      </w:r>
      <w:r w:rsidRPr="00965345">
        <w:rPr>
          <w:rStyle w:val="StyleUnderline"/>
          <w:highlight w:val="yellow"/>
        </w:rPr>
        <w:t xml:space="preserve"> to</w:t>
      </w:r>
      <w:r w:rsidRPr="002239D4">
        <w:rPr>
          <w:rStyle w:val="StyleUnderline"/>
        </w:rPr>
        <w:t xml:space="preserve"> educational </w:t>
      </w:r>
      <w:r w:rsidRPr="00965345">
        <w:rPr>
          <w:rStyle w:val="Emphasis"/>
          <w:highlight w:val="yellow"/>
        </w:rPr>
        <w:t>policy and practice</w:t>
      </w:r>
      <w:r w:rsidRPr="00965345">
        <w:rPr>
          <w:rStyle w:val="StyleUnderline"/>
          <w:highlight w:val="yellow"/>
        </w:rPr>
        <w:t xml:space="preserve"> has had </w:t>
      </w:r>
      <w:r w:rsidRPr="00965345">
        <w:rPr>
          <w:rStyle w:val="Emphasis"/>
          <w:highlight w:val="yellow"/>
        </w:rPr>
        <w:t>devastating consequences</w:t>
      </w:r>
      <w:r w:rsidRPr="00965345">
        <w:rPr>
          <w:rStyle w:val="StyleUnderline"/>
          <w:highlight w:val="yellow"/>
        </w:rPr>
        <w:t xml:space="preserve"> for</w:t>
      </w:r>
      <w:r w:rsidRPr="002239D4">
        <w:rPr>
          <w:rStyle w:val="StyleUnderline"/>
        </w:rPr>
        <w:t xml:space="preserve"> Black students, and as I later argue, for the Black racial identity of </w:t>
      </w:r>
      <w:r w:rsidRPr="00965345">
        <w:rPr>
          <w:rStyle w:val="Emphasis"/>
          <w:highlight w:val="yellow"/>
        </w:rPr>
        <w:t>Afro-Latina girls</w:t>
      </w:r>
      <w:r w:rsidRPr="002239D4">
        <w:rPr>
          <w:sz w:val="16"/>
        </w:rPr>
        <w:t>.</w:t>
      </w:r>
    </w:p>
    <w:p w14:paraId="4449691F" w14:textId="77777777" w:rsidR="00A82737" w:rsidRPr="002239D4" w:rsidRDefault="00A82737" w:rsidP="00A82737">
      <w:pPr>
        <w:rPr>
          <w:rStyle w:val="StyleUnderline"/>
        </w:rPr>
      </w:pPr>
      <w:r w:rsidRPr="002239D4">
        <w:rPr>
          <w:sz w:val="16"/>
        </w:rPr>
        <w:t xml:space="preserve">If young people primarily draw from their home and schooling experi- ences to develop their racial and ethnic identities (Umaña-Taylor et al., 2014), what lessons about the meaning and value of Black identity are they taught in schools? Ruth Nicole Brown argues that </w:t>
      </w:r>
      <w:r w:rsidRPr="00965345">
        <w:rPr>
          <w:rStyle w:val="StyleUnderline"/>
          <w:highlight w:val="yellow"/>
        </w:rPr>
        <w:t>Black girls experience “</w:t>
      </w:r>
      <w:r w:rsidRPr="00965345">
        <w:rPr>
          <w:rStyle w:val="Emphasis"/>
          <w:highlight w:val="yellow"/>
        </w:rPr>
        <w:t>pervasive nonrecognition</w:t>
      </w:r>
      <w:r w:rsidRPr="002239D4">
        <w:rPr>
          <w:rStyle w:val="StyleUnderline"/>
        </w:rPr>
        <w:t xml:space="preserve">” in schools, </w:t>
      </w:r>
      <w:r w:rsidRPr="00965345">
        <w:rPr>
          <w:rStyle w:val="StyleUnderline"/>
          <w:highlight w:val="yellow"/>
        </w:rPr>
        <w:t xml:space="preserve">where </w:t>
      </w:r>
      <w:r w:rsidRPr="00965345">
        <w:rPr>
          <w:rStyle w:val="Emphasis"/>
          <w:highlight w:val="yellow"/>
        </w:rPr>
        <w:t>compliance</w:t>
      </w:r>
      <w:r w:rsidRPr="00965345">
        <w:rPr>
          <w:rStyle w:val="StyleUnderline"/>
          <w:highlight w:val="yellow"/>
        </w:rPr>
        <w:t xml:space="preserve"> is </w:t>
      </w:r>
      <w:r w:rsidRPr="00965345">
        <w:rPr>
          <w:rStyle w:val="Emphasis"/>
          <w:highlight w:val="yellow"/>
        </w:rPr>
        <w:t>valued</w:t>
      </w:r>
      <w:r w:rsidRPr="00965345">
        <w:rPr>
          <w:rStyle w:val="StyleUnderline"/>
          <w:highlight w:val="yellow"/>
        </w:rPr>
        <w:t xml:space="preserve"> above all else</w:t>
      </w:r>
      <w:r w:rsidRPr="002239D4">
        <w:rPr>
          <w:sz w:val="16"/>
        </w:rPr>
        <w:t xml:space="preserve"> (Brown, 2013, p. 100). In this context, </w:t>
      </w:r>
      <w:r w:rsidRPr="00965345">
        <w:rPr>
          <w:rStyle w:val="StyleUnderline"/>
          <w:highlight w:val="yellow"/>
        </w:rPr>
        <w:t xml:space="preserve">Black girls learn to attach </w:t>
      </w:r>
      <w:r w:rsidRPr="00965345">
        <w:rPr>
          <w:rStyle w:val="Emphasis"/>
          <w:highlight w:val="yellow"/>
        </w:rPr>
        <w:t>negative meaning</w:t>
      </w:r>
      <w:r w:rsidRPr="00965345">
        <w:rPr>
          <w:rStyle w:val="StyleUnderline"/>
          <w:highlight w:val="yellow"/>
        </w:rPr>
        <w:t xml:space="preserve"> to</w:t>
      </w:r>
      <w:r w:rsidRPr="009D27F8">
        <w:rPr>
          <w:rStyle w:val="StyleUnderline"/>
        </w:rPr>
        <w:t xml:space="preserve"> their </w:t>
      </w:r>
      <w:r w:rsidRPr="00965345">
        <w:rPr>
          <w:rStyle w:val="StyleUnderline"/>
          <w:highlight w:val="yellow"/>
        </w:rPr>
        <w:t>Blackness</w:t>
      </w:r>
      <w:r w:rsidRPr="002239D4">
        <w:rPr>
          <w:rStyle w:val="StyleUnderline"/>
        </w:rPr>
        <w:t>, where their identities are always dehumanized.</w:t>
      </w:r>
    </w:p>
    <w:p w14:paraId="4F52A7D9" w14:textId="77777777" w:rsidR="00A82737" w:rsidRPr="002239D4" w:rsidRDefault="00A82737" w:rsidP="00A82737">
      <w:pPr>
        <w:rPr>
          <w:sz w:val="16"/>
        </w:rPr>
      </w:pPr>
      <w:r w:rsidRPr="002239D4">
        <w:rPr>
          <w:sz w:val="16"/>
        </w:rPr>
        <w:t xml:space="preserve">Yet, Black youth don’t only navigate schools, they also draw from their experiences in other spaces to make sense of their Blackness. In her study of West Indian girls in New York City, Oneka LaBennett argues that participants draw from their experiences in different museums to understand the racial landscape of the city, where “white” museums are better resourced than the ones in their Black neighborhoods (LaBennett, 2011). </w:t>
      </w:r>
      <w:r w:rsidRPr="00965345">
        <w:rPr>
          <w:rStyle w:val="StyleUnderline"/>
          <w:highlight w:val="yellow"/>
        </w:rPr>
        <w:t>Anti-Blackness</w:t>
      </w:r>
      <w:r w:rsidRPr="002239D4">
        <w:rPr>
          <w:rStyle w:val="StyleUnderline"/>
        </w:rPr>
        <w:t xml:space="preserve"> then, </w:t>
      </w:r>
      <w:r w:rsidRPr="00965345">
        <w:rPr>
          <w:rStyle w:val="StyleUnderline"/>
          <w:highlight w:val="yellow"/>
        </w:rPr>
        <w:t xml:space="preserve">becomes a </w:t>
      </w:r>
      <w:r w:rsidRPr="00965345">
        <w:rPr>
          <w:rStyle w:val="Emphasis"/>
          <w:highlight w:val="yellow"/>
        </w:rPr>
        <w:t>primary lens</w:t>
      </w:r>
      <w:r w:rsidRPr="00965345">
        <w:rPr>
          <w:rStyle w:val="StyleUnderline"/>
          <w:highlight w:val="yellow"/>
        </w:rPr>
        <w:t xml:space="preserve"> through which Black youth are forced to </w:t>
      </w:r>
      <w:r w:rsidRPr="00965345">
        <w:rPr>
          <w:rStyle w:val="Emphasis"/>
          <w:highlight w:val="yellow"/>
        </w:rPr>
        <w:t>make sense</w:t>
      </w:r>
      <w:r w:rsidRPr="00965345">
        <w:rPr>
          <w:rStyle w:val="StyleUnderline"/>
          <w:highlight w:val="yellow"/>
        </w:rPr>
        <w:t xml:space="preserve"> of their </w:t>
      </w:r>
      <w:r w:rsidRPr="00965345">
        <w:rPr>
          <w:rStyle w:val="Emphasis"/>
          <w:highlight w:val="yellow"/>
        </w:rPr>
        <w:t>Black identity</w:t>
      </w:r>
      <w:r w:rsidRPr="002239D4">
        <w:rPr>
          <w:rStyle w:val="StyleUnderline"/>
        </w:rPr>
        <w:t xml:space="preserve">, and yet, they can also draw from other experiences to negotiate, resist, and developing </w:t>
      </w:r>
      <w:r w:rsidRPr="00C5450F">
        <w:rPr>
          <w:rStyle w:val="Emphasis"/>
        </w:rPr>
        <w:t>affirming alternative narratives</w:t>
      </w:r>
      <w:r w:rsidRPr="002239D4">
        <w:rPr>
          <w:rStyle w:val="StyleUnderline"/>
        </w:rPr>
        <w:t>.</w:t>
      </w:r>
    </w:p>
    <w:p w14:paraId="30FE04A7" w14:textId="77777777" w:rsidR="00A82737" w:rsidRPr="002239D4" w:rsidRDefault="00A82737" w:rsidP="00A82737"/>
    <w:p w14:paraId="1C0545D3" w14:textId="77777777" w:rsidR="00A82737" w:rsidRPr="002239D4" w:rsidRDefault="00A82737" w:rsidP="00A82737">
      <w:pPr>
        <w:pStyle w:val="Heading4"/>
      </w:pPr>
      <w:r w:rsidRPr="002239D4">
        <w:rPr>
          <w:u w:val="single"/>
        </w:rPr>
        <w:t>Existence</w:t>
      </w:r>
      <w:r w:rsidRPr="002239D4">
        <w:t xml:space="preserve"> is a form of </w:t>
      </w:r>
      <w:r w:rsidRPr="002239D4">
        <w:rPr>
          <w:u w:val="single"/>
        </w:rPr>
        <w:t>labor</w:t>
      </w:r>
      <w:r w:rsidRPr="002239D4">
        <w:t xml:space="preserve"> for AfroLatinas structured as </w:t>
      </w:r>
      <w:r w:rsidRPr="002239D4">
        <w:rPr>
          <w:u w:val="single"/>
        </w:rPr>
        <w:t>hypersexual</w:t>
      </w:r>
      <w:r w:rsidRPr="002239D4">
        <w:t xml:space="preserve">, </w:t>
      </w:r>
      <w:r w:rsidRPr="002239D4">
        <w:rPr>
          <w:u w:val="single"/>
        </w:rPr>
        <w:t>lazy</w:t>
      </w:r>
      <w:r w:rsidRPr="002239D4">
        <w:t xml:space="preserve">, and </w:t>
      </w:r>
      <w:r w:rsidRPr="002239D4">
        <w:rPr>
          <w:u w:val="single"/>
        </w:rPr>
        <w:t>nonthreatening</w:t>
      </w:r>
      <w:r w:rsidRPr="002239D4">
        <w:t xml:space="preserve">. Because mixed girls were viewed as </w:t>
      </w:r>
      <w:r w:rsidRPr="002239D4">
        <w:rPr>
          <w:u w:val="single"/>
        </w:rPr>
        <w:t>exotic</w:t>
      </w:r>
      <w:r w:rsidRPr="002239D4">
        <w:t xml:space="preserve"> and not fully Black, Whiteness </w:t>
      </w:r>
      <w:r w:rsidRPr="002239D4">
        <w:rPr>
          <w:u w:val="single"/>
        </w:rPr>
        <w:t>operationalized</w:t>
      </w:r>
      <w:r w:rsidRPr="002239D4">
        <w:t xml:space="preserve"> their bodies as a </w:t>
      </w:r>
      <w:r w:rsidRPr="002239D4">
        <w:rPr>
          <w:u w:val="single"/>
        </w:rPr>
        <w:t>recreational</w:t>
      </w:r>
      <w:r w:rsidRPr="002239D4">
        <w:t xml:space="preserve"> passage to Blackness and open to </w:t>
      </w:r>
      <w:r w:rsidRPr="002239D4">
        <w:rPr>
          <w:u w:val="single"/>
        </w:rPr>
        <w:t>commodification</w:t>
      </w:r>
      <w:r w:rsidRPr="002239D4">
        <w:t>.</w:t>
      </w:r>
    </w:p>
    <w:p w14:paraId="11546A40" w14:textId="77777777" w:rsidR="00A82737" w:rsidRPr="002239D4" w:rsidRDefault="00A82737" w:rsidP="00A82737">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6E7CCE5F" w14:textId="77777777" w:rsidR="00A82737" w:rsidRPr="002239D4" w:rsidRDefault="00A82737" w:rsidP="00A82737">
      <w:pPr>
        <w:rPr>
          <w:sz w:val="8"/>
          <w:szCs w:val="8"/>
        </w:rPr>
      </w:pPr>
      <w:r w:rsidRPr="002239D4">
        <w:rPr>
          <w:sz w:val="8"/>
          <w:szCs w:val="8"/>
        </w:rPr>
        <w:t>WHO ARE YOU CALLING MULATA?</w:t>
      </w:r>
    </w:p>
    <w:p w14:paraId="45060A66" w14:textId="77777777" w:rsidR="00A82737" w:rsidRPr="002239D4" w:rsidRDefault="00A82737" w:rsidP="00A82737">
      <w:pPr>
        <w:rPr>
          <w:sz w:val="16"/>
        </w:rPr>
      </w:pPr>
      <w:r w:rsidRPr="00965345">
        <w:rPr>
          <w:rStyle w:val="StyleUnderline"/>
          <w:highlight w:val="yellow"/>
        </w:rPr>
        <w:t xml:space="preserve">The </w:t>
      </w:r>
      <w:r w:rsidRPr="00965345">
        <w:rPr>
          <w:rStyle w:val="Emphasis"/>
          <w:highlight w:val="yellow"/>
        </w:rPr>
        <w:t>AfroLatina</w:t>
      </w:r>
      <w:r w:rsidRPr="002239D4">
        <w:rPr>
          <w:rStyle w:val="StyleUnderline"/>
        </w:rPr>
        <w:t xml:space="preserve">, a Black diasporic identity </w:t>
      </w:r>
      <w:r w:rsidRPr="00965345">
        <w:rPr>
          <w:rStyle w:val="StyleUnderline"/>
          <w:highlight w:val="yellow"/>
        </w:rPr>
        <w:t xml:space="preserve">that </w:t>
      </w:r>
      <w:r w:rsidRPr="00965345">
        <w:rPr>
          <w:rStyle w:val="Emphasis"/>
          <w:highlight w:val="yellow"/>
        </w:rPr>
        <w:t>transgresses</w:t>
      </w:r>
      <w:r w:rsidRPr="002239D4">
        <w:rPr>
          <w:rStyle w:val="StyleUnderline"/>
        </w:rPr>
        <w:t xml:space="preserve"> the simply </w:t>
      </w:r>
      <w:r w:rsidRPr="00965345">
        <w:rPr>
          <w:rStyle w:val="StyleUnderline"/>
          <w:highlight w:val="yellow"/>
        </w:rPr>
        <w:t>Black or Latinx</w:t>
      </w:r>
      <w:r w:rsidRPr="002239D4">
        <w:rPr>
          <w:rStyle w:val="StyleUnderline"/>
        </w:rPr>
        <w:t xml:space="preserve">/Hispanic </w:t>
      </w:r>
      <w:r w:rsidRPr="00965345">
        <w:rPr>
          <w:rStyle w:val="StyleUnderline"/>
          <w:highlight w:val="yellow"/>
        </w:rPr>
        <w:t xml:space="preserve">categories, is a </w:t>
      </w:r>
      <w:r w:rsidRPr="00965345">
        <w:rPr>
          <w:rStyle w:val="Emphasis"/>
          <w:highlight w:val="yellow"/>
        </w:rPr>
        <w:t>liminal creature</w:t>
      </w:r>
      <w:r w:rsidRPr="002239D4">
        <w:rPr>
          <w:sz w:val="16"/>
        </w:rPr>
        <w:t xml:space="preserve"> (Lao-Montes, 2007; Zamora, 2022). </w:t>
      </w:r>
      <w:r w:rsidRPr="002239D4">
        <w:rPr>
          <w:rStyle w:val="StyleUnderline"/>
        </w:rPr>
        <w:t xml:space="preserve">She is </w:t>
      </w:r>
      <w:r w:rsidRPr="00965345">
        <w:rPr>
          <w:rStyle w:val="StyleUnderline"/>
          <w:highlight w:val="yellow"/>
        </w:rPr>
        <w:t xml:space="preserve">epistemically tied to </w:t>
      </w:r>
      <w:r w:rsidRPr="00965345">
        <w:rPr>
          <w:rStyle w:val="Emphasis"/>
          <w:highlight w:val="yellow"/>
        </w:rPr>
        <w:t>indeterminacy</w:t>
      </w:r>
      <w:r w:rsidRPr="002239D4">
        <w:rPr>
          <w:rStyle w:val="StyleUnderline"/>
        </w:rPr>
        <w:t xml:space="preserve"> because her archetype stands as a haunting embodiment of the mulata – a plantation-era nomenclature for a woman of mixed European and African ancestry.</w:t>
      </w:r>
      <w:r w:rsidRPr="002239D4">
        <w:rPr>
          <w:sz w:val="16"/>
        </w:rPr>
        <w:t xml:space="preserve"> </w:t>
      </w:r>
      <w:r w:rsidRPr="00965345">
        <w:rPr>
          <w:rStyle w:val="StyleUnderline"/>
          <w:highlight w:val="yellow"/>
        </w:rPr>
        <w:t xml:space="preserve">The </w:t>
      </w:r>
      <w:r w:rsidRPr="00965345">
        <w:rPr>
          <w:rStyle w:val="Emphasis"/>
          <w:highlight w:val="yellow"/>
        </w:rPr>
        <w:t>mulata</w:t>
      </w:r>
      <w:r w:rsidRPr="00965345">
        <w:rPr>
          <w:rStyle w:val="StyleUnderline"/>
          <w:highlight w:val="yellow"/>
        </w:rPr>
        <w:t xml:space="preserve"> performs</w:t>
      </w:r>
      <w:r w:rsidRPr="002239D4">
        <w:rPr>
          <w:rStyle w:val="StyleUnderline"/>
        </w:rPr>
        <w:t xml:space="preserve"> the </w:t>
      </w:r>
      <w:r w:rsidRPr="00965345">
        <w:rPr>
          <w:rStyle w:val="Emphasis"/>
          <w:highlight w:val="yellow"/>
        </w:rPr>
        <w:t>permeability of racial</w:t>
      </w:r>
      <w:r w:rsidRPr="002239D4">
        <w:rPr>
          <w:rStyle w:val="StyleUnderline"/>
        </w:rPr>
        <w:t xml:space="preserve">, gender, and class-based </w:t>
      </w:r>
      <w:r w:rsidRPr="00965345">
        <w:rPr>
          <w:rStyle w:val="StyleUnderline"/>
          <w:highlight w:val="yellow"/>
        </w:rPr>
        <w:t>boundaries</w:t>
      </w:r>
      <w:r w:rsidRPr="002239D4">
        <w:rPr>
          <w:rStyle w:val="StyleUnderline"/>
        </w:rPr>
        <w:t>, pulling codes from other female stereotypes that emerged from colonial contexts, such as the orientalized odalisque and, to some degree, the Spanish “gypsy.”</w:t>
      </w:r>
      <w:r w:rsidRPr="002239D4">
        <w:rPr>
          <w:sz w:val="16"/>
        </w:rPr>
        <w:t xml:space="preserve"> Just as these characters, </w:t>
      </w:r>
      <w:r w:rsidRPr="002239D4">
        <w:rPr>
          <w:rStyle w:val="StyleUnderline"/>
        </w:rPr>
        <w:t xml:space="preserve">the mulata </w:t>
      </w:r>
      <w:r w:rsidRPr="00965345">
        <w:rPr>
          <w:rStyle w:val="StyleUnderline"/>
          <w:highlight w:val="yellow"/>
        </w:rPr>
        <w:t>developed around</w:t>
      </w:r>
      <w:r w:rsidRPr="002239D4">
        <w:rPr>
          <w:rStyle w:val="StyleUnderline"/>
        </w:rPr>
        <w:t xml:space="preserve"> the </w:t>
      </w:r>
      <w:r w:rsidRPr="00965345">
        <w:rPr>
          <w:rStyle w:val="Emphasis"/>
          <w:highlight w:val="yellow"/>
        </w:rPr>
        <w:t>trope of liminality</w:t>
      </w:r>
      <w:r w:rsidRPr="002239D4">
        <w:rPr>
          <w:rStyle w:val="StyleUnderline"/>
        </w:rPr>
        <w:t xml:space="preserve"> where borders are considered dangerous because they can, potentially, </w:t>
      </w:r>
      <w:r w:rsidRPr="002239D4">
        <w:rPr>
          <w:rStyle w:val="Emphasis"/>
        </w:rPr>
        <w:t>destabilize</w:t>
      </w:r>
      <w:r w:rsidRPr="002239D4">
        <w:rPr>
          <w:rStyle w:val="StyleUnderline"/>
        </w:rPr>
        <w:t xml:space="preserve"> the integrity of </w:t>
      </w:r>
      <w:r w:rsidRPr="002239D4">
        <w:rPr>
          <w:rStyle w:val="Emphasis"/>
        </w:rPr>
        <w:t>contained social bodies</w:t>
      </w:r>
      <w:r w:rsidRPr="002239D4">
        <w:rPr>
          <w:sz w:val="16"/>
        </w:rPr>
        <w:t xml:space="preserve">. Paradoxically, </w:t>
      </w:r>
      <w:r w:rsidRPr="002239D4">
        <w:rPr>
          <w:rStyle w:val="StyleUnderline"/>
        </w:rPr>
        <w:t xml:space="preserve">in the United States, the </w:t>
      </w:r>
      <w:r w:rsidRPr="00965345">
        <w:rPr>
          <w:rStyle w:val="Emphasis"/>
          <w:highlight w:val="yellow"/>
        </w:rPr>
        <w:t>“mixed look”</w:t>
      </w:r>
      <w:r w:rsidRPr="002239D4">
        <w:rPr>
          <w:rStyle w:val="StyleUnderline"/>
        </w:rPr>
        <w:t xml:space="preserve"> that supposedly verifies mixed ancestry, what Rachel Afi Quinn (2019) calls the “brown aesthetic,” is </w:t>
      </w:r>
      <w:r w:rsidRPr="00965345">
        <w:rPr>
          <w:rStyle w:val="StyleUnderline"/>
          <w:highlight w:val="yellow"/>
        </w:rPr>
        <w:t xml:space="preserve">not perceived as </w:t>
      </w:r>
      <w:r w:rsidRPr="00965345">
        <w:rPr>
          <w:rStyle w:val="Emphasis"/>
          <w:highlight w:val="yellow"/>
        </w:rPr>
        <w:t>threatening</w:t>
      </w:r>
      <w:r w:rsidRPr="002239D4">
        <w:rPr>
          <w:rStyle w:val="StyleUnderline"/>
        </w:rPr>
        <w:t xml:space="preserve"> to the status quo precisely </w:t>
      </w:r>
      <w:r w:rsidRPr="00965345">
        <w:rPr>
          <w:rStyle w:val="StyleUnderline"/>
          <w:highlight w:val="yellow"/>
        </w:rPr>
        <w:t>because</w:t>
      </w:r>
      <w:r w:rsidRPr="002239D4">
        <w:rPr>
          <w:rStyle w:val="StyleUnderline"/>
        </w:rPr>
        <w:t xml:space="preserve"> the racialized person is </w:t>
      </w:r>
      <w:r w:rsidRPr="00965345">
        <w:rPr>
          <w:rStyle w:val="StyleUnderline"/>
          <w:highlight w:val="yellow"/>
        </w:rPr>
        <w:t xml:space="preserve">not </w:t>
      </w:r>
      <w:r w:rsidRPr="00965345">
        <w:rPr>
          <w:rStyle w:val="Emphasis"/>
          <w:highlight w:val="yellow"/>
        </w:rPr>
        <w:t>entirely legible</w:t>
      </w:r>
      <w:r w:rsidRPr="00965345">
        <w:rPr>
          <w:rStyle w:val="StyleUnderline"/>
          <w:highlight w:val="yellow"/>
        </w:rPr>
        <w:t xml:space="preserve"> as</w:t>
      </w:r>
      <w:r w:rsidRPr="002239D4">
        <w:rPr>
          <w:rStyle w:val="StyleUnderline"/>
        </w:rPr>
        <w:t xml:space="preserve"> </w:t>
      </w:r>
      <w:r w:rsidRPr="002239D4">
        <w:rPr>
          <w:rStyle w:val="Emphasis"/>
        </w:rPr>
        <w:t xml:space="preserve">entirely </w:t>
      </w:r>
      <w:r w:rsidRPr="00965345">
        <w:rPr>
          <w:rStyle w:val="Emphasis"/>
          <w:highlight w:val="yellow"/>
        </w:rPr>
        <w:t>Black</w:t>
      </w:r>
      <w:r w:rsidRPr="002239D4">
        <w:rPr>
          <w:rStyle w:val="StyleUnderline"/>
        </w:rPr>
        <w:t xml:space="preserve">. </w:t>
      </w:r>
      <w:r w:rsidRPr="002239D4">
        <w:rPr>
          <w:sz w:val="16"/>
        </w:rPr>
        <w:t>In 19th-century oriental- ist iconography, we find a similar appeal to the viewer’s safe entanglement with Blackness. Women depicted in this iconographic genre are light skinned. What points to their “Africanness” or perceived deviousness are the Moorish accou- trements of the harem, as in Ingres’ Grand Odalisque (1814), or the presence of a dark-skinned Black servant as in Manet’s Olympia (1869). These markers of Blackness are not intrinsic to the sitter’s own body but located outside of it.</w:t>
      </w:r>
    </w:p>
    <w:p w14:paraId="13C9B683" w14:textId="77777777" w:rsidR="00A82737" w:rsidRPr="002239D4" w:rsidRDefault="00A82737" w:rsidP="00A82737">
      <w:pPr>
        <w:rPr>
          <w:sz w:val="16"/>
        </w:rPr>
      </w:pPr>
      <w:r w:rsidRPr="002239D4">
        <w:rPr>
          <w:sz w:val="16"/>
        </w:rPr>
        <w:t xml:space="preserve">The dueling binary between nature/nation/female and culture/empire/male underpins the script of the mulata that is epitomized in Enrique Grau Araujo’s La mulata cartagenera (1940) (Fig. 10.2). The painting features a reclining woman of color surrounded by tropicalia. Styled with cornrows and a sheer peasant dress, she glances seductively off frame, her left hand gently pressing down on wild- flowers that lay suggestively over her pubic area. Defined in the title as a mulata hailing from Cartagena (a city in the Caribbean coast of Colombia), this woman caters both to the extractivist needs of neoliberal capital from the global north and to the 19th-century national imaginaries of the global south. </w:t>
      </w:r>
      <w:r w:rsidRPr="002239D4">
        <w:rPr>
          <w:rStyle w:val="StyleUnderline"/>
        </w:rPr>
        <w:t xml:space="preserve">Centuries of representation, shaped within and against the Spanish colonial experience, naturalized her mystique; </w:t>
      </w:r>
      <w:r w:rsidRPr="00965345">
        <w:rPr>
          <w:rStyle w:val="StyleUnderline"/>
          <w:highlight w:val="yellow"/>
        </w:rPr>
        <w:t>her body</w:t>
      </w:r>
      <w:r w:rsidRPr="002239D4">
        <w:rPr>
          <w:rStyle w:val="StyleUnderline"/>
        </w:rPr>
        <w:t xml:space="preserve">, at rest, that is, in repose, ostensibly </w:t>
      </w:r>
      <w:r w:rsidRPr="00965345">
        <w:rPr>
          <w:rStyle w:val="StyleUnderline"/>
          <w:highlight w:val="yellow"/>
        </w:rPr>
        <w:t xml:space="preserve">inviting the </w:t>
      </w:r>
      <w:r w:rsidRPr="00965345">
        <w:rPr>
          <w:rStyle w:val="Emphasis"/>
          <w:highlight w:val="yellow"/>
        </w:rPr>
        <w:t>commodifying gaze</w:t>
      </w:r>
      <w:r w:rsidRPr="002239D4">
        <w:rPr>
          <w:rStyle w:val="StyleUnderline"/>
        </w:rPr>
        <w:t xml:space="preserve">. Framed by fruits and flowers, she embodies a hybridity that blends with nature. Additionally, in posing with produce, she does not carry out crude agricultural labor </w:t>
      </w:r>
      <w:r w:rsidRPr="004422C5">
        <w:rPr>
          <w:rStyle w:val="StyleUnderline"/>
        </w:rPr>
        <w:t xml:space="preserve">but stands </w:t>
      </w:r>
      <w:r w:rsidRPr="004422C5">
        <w:rPr>
          <w:rStyle w:val="Emphasis"/>
        </w:rPr>
        <w:t>midway</w:t>
      </w:r>
      <w:r w:rsidRPr="004422C5">
        <w:rPr>
          <w:rStyle w:val="StyleUnderline"/>
        </w:rPr>
        <w:t xml:space="preserve"> in the development chain, between harvest and consumption.</w:t>
      </w:r>
    </w:p>
    <w:p w14:paraId="3C6B6FB2" w14:textId="77777777" w:rsidR="00A82737" w:rsidRPr="002239D4" w:rsidRDefault="00A82737" w:rsidP="00A82737">
      <w:pPr>
        <w:rPr>
          <w:sz w:val="16"/>
        </w:rPr>
      </w:pPr>
      <w:r w:rsidRPr="002239D4">
        <w:rPr>
          <w:sz w:val="16"/>
        </w:rPr>
        <w:t xml:space="preserve">The picture itself has logged quite some overtime. Mobilized as a material presence, Grau Araujo’s painting is now part of a clan of classic Latin American artworks that respond to the rising global awareness of inequity compelling institutions in the art world to diversify collections and audiences. She was recruited as early as 2012 for the exhibition Caribbean Crossroads of the World organized by El Museo del Barrio in collaboration with the Queens Museum and the Studio Museum. There, she formed part of a family of canonical pieces charged with fashioning a visual history for the African diaspora in the greater Caribbean. </w:t>
      </w:r>
      <w:r w:rsidRPr="002239D4">
        <w:rPr>
          <w:rStyle w:val="StyleUnderline"/>
        </w:rPr>
        <w:t xml:space="preserve">It is precisely the paradox of the picture’s active agenda that frames my interpretation of the mulata cartagenera’s restful pose. Perhaps she is no longer surrendering to the gaze but waking up to the use-value of her </w:t>
      </w:r>
      <w:r w:rsidRPr="002239D4">
        <w:rPr>
          <w:rStyle w:val="Emphasis"/>
        </w:rPr>
        <w:t>representational labor</w:t>
      </w:r>
      <w:r w:rsidRPr="002239D4">
        <w:rPr>
          <w:sz w:val="16"/>
        </w:rPr>
        <w:t xml:space="preserve"> (Baez, 2022). </w:t>
      </w:r>
      <w:r w:rsidRPr="00965345">
        <w:rPr>
          <w:rStyle w:val="StyleUnderline"/>
          <w:highlight w:val="yellow"/>
        </w:rPr>
        <w:t>The mulata</w:t>
      </w:r>
      <w:r w:rsidRPr="002239D4">
        <w:rPr>
          <w:rStyle w:val="StyleUnderline"/>
        </w:rPr>
        <w:t>, part of the genealogy of the AfroLatina body, was the most repre- sented mixed-race type in the early modern period</w:t>
      </w:r>
      <w:r w:rsidRPr="002239D4">
        <w:rPr>
          <w:sz w:val="16"/>
        </w:rPr>
        <w:t xml:space="preserve"> (Brienen, 2016). </w:t>
      </w:r>
      <w:r w:rsidRPr="002239D4">
        <w:rPr>
          <w:rStyle w:val="StyleUnderline"/>
        </w:rPr>
        <w:t xml:space="preserve">She </w:t>
      </w:r>
      <w:r w:rsidRPr="00965345">
        <w:rPr>
          <w:rStyle w:val="StyleUnderline"/>
          <w:highlight w:val="yellow"/>
        </w:rPr>
        <w:t>expressed the threats</w:t>
      </w:r>
      <w:r w:rsidRPr="002239D4">
        <w:rPr>
          <w:rStyle w:val="StyleUnderline"/>
        </w:rPr>
        <w:t xml:space="preserve"> and potentialities </w:t>
      </w:r>
      <w:r w:rsidRPr="00965345">
        <w:rPr>
          <w:rStyle w:val="StyleUnderline"/>
          <w:highlight w:val="yellow"/>
        </w:rPr>
        <w:t xml:space="preserve">of </w:t>
      </w:r>
      <w:r w:rsidRPr="00965345">
        <w:rPr>
          <w:rStyle w:val="Emphasis"/>
          <w:highlight w:val="yellow"/>
        </w:rPr>
        <w:t>racial reproduction</w:t>
      </w:r>
      <w:r w:rsidRPr="002239D4">
        <w:rPr>
          <w:rStyle w:val="StyleUnderline"/>
        </w:rPr>
        <w:t xml:space="preserve"> after the triangular trade con- figured </w:t>
      </w:r>
      <w:r w:rsidRPr="00965345">
        <w:rPr>
          <w:rStyle w:val="StyleUnderline"/>
          <w:highlight w:val="yellow"/>
        </w:rPr>
        <w:t xml:space="preserve">a </w:t>
      </w:r>
      <w:r w:rsidRPr="00965345">
        <w:rPr>
          <w:rStyle w:val="Emphasis"/>
          <w:highlight w:val="yellow"/>
        </w:rPr>
        <w:t>negative global discourse</w:t>
      </w:r>
      <w:r w:rsidRPr="00965345">
        <w:rPr>
          <w:rStyle w:val="StyleUnderline"/>
          <w:highlight w:val="yellow"/>
        </w:rPr>
        <w:t xml:space="preserve"> around the Black</w:t>
      </w:r>
      <w:r w:rsidRPr="002239D4">
        <w:rPr>
          <w:rStyle w:val="StyleUnderline"/>
        </w:rPr>
        <w:t xml:space="preserve">, African </w:t>
      </w:r>
      <w:r w:rsidRPr="00965345">
        <w:rPr>
          <w:rStyle w:val="StyleUnderline"/>
          <w:highlight w:val="yellow"/>
        </w:rPr>
        <w:t>body</w:t>
      </w:r>
      <w:r w:rsidRPr="002239D4">
        <w:rPr>
          <w:rStyle w:val="StyleUnderline"/>
        </w:rPr>
        <w:t xml:space="preserve">. That historical– cultural construct, as should be expected, </w:t>
      </w:r>
      <w:r w:rsidRPr="002239D4">
        <w:rPr>
          <w:rStyle w:val="Emphasis"/>
        </w:rPr>
        <w:t>flattens reality</w:t>
      </w:r>
      <w:r w:rsidRPr="002239D4">
        <w:rPr>
          <w:sz w:val="16"/>
        </w:rPr>
        <w:t xml:space="preserve">. There is a difference between the cis female “mulata” hailing from a Spanish Caribbean or Latin American plantation context and the cis female “mulatto woman or mulatta” who issues from the English-speaking antebellum South. </w:t>
      </w:r>
      <w:r w:rsidRPr="002239D4">
        <w:rPr>
          <w:rStyle w:val="StyleUnderline"/>
        </w:rPr>
        <w:t xml:space="preserve">Mulata/Mulatta, as mentioned, defines </w:t>
      </w:r>
      <w:r w:rsidRPr="00965345">
        <w:rPr>
          <w:rStyle w:val="Emphasis"/>
          <w:highlight w:val="yellow"/>
        </w:rPr>
        <w:t>liminal figures</w:t>
      </w:r>
      <w:r w:rsidRPr="002239D4">
        <w:rPr>
          <w:rStyle w:val="StyleUnderline"/>
        </w:rPr>
        <w:t xml:space="preserve"> that </w:t>
      </w:r>
      <w:r w:rsidRPr="00965345">
        <w:rPr>
          <w:rStyle w:val="Emphasis"/>
          <w:highlight w:val="yellow"/>
        </w:rPr>
        <w:t>straddle the border</w:t>
      </w:r>
      <w:r w:rsidRPr="00965345">
        <w:rPr>
          <w:rStyle w:val="StyleUnderline"/>
          <w:highlight w:val="yellow"/>
        </w:rPr>
        <w:t xml:space="preserve"> between </w:t>
      </w:r>
      <w:r w:rsidRPr="00965345">
        <w:rPr>
          <w:rStyle w:val="Emphasis"/>
          <w:highlight w:val="yellow"/>
        </w:rPr>
        <w:t>whiteness and Blackness</w:t>
      </w:r>
      <w:r w:rsidRPr="002239D4">
        <w:rPr>
          <w:rStyle w:val="StyleUnderline"/>
        </w:rPr>
        <w:t xml:space="preserve"> and, as such, that </w:t>
      </w:r>
      <w:r w:rsidRPr="00965345">
        <w:rPr>
          <w:rStyle w:val="Emphasis"/>
          <w:highlight w:val="yellow"/>
        </w:rPr>
        <w:t>produce anxiety</w:t>
      </w:r>
      <w:r w:rsidRPr="002239D4">
        <w:rPr>
          <w:rStyle w:val="StyleUnderline"/>
        </w:rPr>
        <w:t xml:space="preserve"> in the </w:t>
      </w:r>
      <w:r w:rsidRPr="002239D4">
        <w:rPr>
          <w:rStyle w:val="Emphasis"/>
        </w:rPr>
        <w:t>white supremacist heteropatriarchy</w:t>
      </w:r>
      <w:r w:rsidRPr="002239D4">
        <w:rPr>
          <w:rStyle w:val="StyleUnderline"/>
        </w:rPr>
        <w:t>.</w:t>
      </w:r>
      <w:r w:rsidRPr="002239D4">
        <w:rPr>
          <w:sz w:val="16"/>
        </w:rPr>
        <w:t xml:space="preserve"> That said, in Ibero-American colonies, race was a fluid concept. One could, in fact, albeit precariously, acquire whiteness through a combination of money, dressing well, and speaking a Hispanicized, urban Castilian (Twinam, 2015). In contrast, in the United States, a drop of Black blood locked the racialized person in a lower status despite brown esthetics privilege. Racial fluidity in colonial Latin America allowed for a dynamic range of mulata stereotypes, which inflects the scripts of AfroLatinidad that carry over to the United States through diasporic immigration.</w:t>
      </w:r>
    </w:p>
    <w:p w14:paraId="00A8CAAC" w14:textId="77777777" w:rsidR="00A82737" w:rsidRPr="002239D4" w:rsidRDefault="00A82737" w:rsidP="00A82737">
      <w:pPr>
        <w:rPr>
          <w:sz w:val="8"/>
          <w:szCs w:val="8"/>
        </w:rPr>
      </w:pPr>
      <w:r w:rsidRPr="002239D4">
        <w:rPr>
          <w:sz w:val="8"/>
          <w:szCs w:val="8"/>
        </w:rPr>
        <w:t>[image omitted]</w:t>
      </w:r>
    </w:p>
    <w:p w14:paraId="6673D524" w14:textId="77777777" w:rsidR="00A82737" w:rsidRPr="002239D4" w:rsidRDefault="00A82737" w:rsidP="00A82737">
      <w:pPr>
        <w:rPr>
          <w:sz w:val="16"/>
        </w:rPr>
      </w:pPr>
      <w:r w:rsidRPr="002239D4">
        <w:rPr>
          <w:rStyle w:val="StyleUnderline"/>
        </w:rPr>
        <w:t xml:space="preserve">Mulata/mulatta developed as a term that </w:t>
      </w:r>
      <w:r w:rsidRPr="00965345">
        <w:rPr>
          <w:rStyle w:val="StyleUnderline"/>
          <w:highlight w:val="yellow"/>
        </w:rPr>
        <w:t>designated</w:t>
      </w:r>
      <w:r w:rsidRPr="002239D4">
        <w:rPr>
          <w:rStyle w:val="StyleUnderline"/>
        </w:rPr>
        <w:t xml:space="preserve"> an </w:t>
      </w:r>
      <w:r w:rsidRPr="00965345">
        <w:rPr>
          <w:rStyle w:val="Emphasis"/>
          <w:highlight w:val="yellow"/>
        </w:rPr>
        <w:t>unbridled sexuality</w:t>
      </w:r>
      <w:r w:rsidRPr="00965345">
        <w:rPr>
          <w:rStyle w:val="StyleUnderline"/>
          <w:highlight w:val="yellow"/>
        </w:rPr>
        <w:t xml:space="preserve"> and</w:t>
      </w:r>
      <w:r w:rsidRPr="002239D4">
        <w:rPr>
          <w:rStyle w:val="StyleUnderline"/>
        </w:rPr>
        <w:t xml:space="preserve"> a sense of </w:t>
      </w:r>
      <w:r w:rsidRPr="00965345">
        <w:rPr>
          <w:rStyle w:val="StyleUnderline"/>
          <w:highlight w:val="yellow"/>
        </w:rPr>
        <w:t>self-importance</w:t>
      </w:r>
      <w:r w:rsidRPr="002239D4">
        <w:rPr>
          <w:rStyle w:val="StyleUnderline"/>
        </w:rPr>
        <w:t xml:space="preserve"> in women with a mixed African bloodline. As a racializing term, it described a skin color that was mid-range relative to a “pure” white and a “pure” black, or what Nina Simone called “yellow” to refer to Saffronia’s complexion in Four Women (</w:t>
      </w:r>
      <w:r w:rsidRPr="002239D4">
        <w:rPr>
          <w:sz w:val="16"/>
        </w:rPr>
        <w:t xml:space="preserve">1966). The mulata/mulatta category defined a woman’s character based on the privilege that skin color and phenotype afforded her. Historically, whether tied genetically or not to the plantation owner, she was likely to serve in the main house instead of toiling under the harsh sun doing field labor. </w:t>
      </w:r>
      <w:r w:rsidRPr="002239D4">
        <w:rPr>
          <w:rStyle w:val="StyleUnderline"/>
        </w:rPr>
        <w:t xml:space="preserve">Racial capitalism, and the social relations it engendered, was the principal author of the </w:t>
      </w:r>
      <w:r w:rsidRPr="00965345">
        <w:rPr>
          <w:rStyle w:val="StyleUnderline"/>
          <w:highlight w:val="yellow"/>
        </w:rPr>
        <w:t>script of the</w:t>
      </w:r>
      <w:r w:rsidRPr="00810FF3">
        <w:rPr>
          <w:rStyle w:val="StyleUnderline"/>
        </w:rPr>
        <w:t xml:space="preserve"> </w:t>
      </w:r>
      <w:r w:rsidRPr="004422C5">
        <w:rPr>
          <w:rStyle w:val="StyleUnderline"/>
        </w:rPr>
        <w:t>vain</w:t>
      </w:r>
      <w:r w:rsidRPr="002239D4">
        <w:rPr>
          <w:rStyle w:val="StyleUnderline"/>
        </w:rPr>
        <w:t xml:space="preserve">, </w:t>
      </w:r>
      <w:r w:rsidRPr="00965345">
        <w:rPr>
          <w:rStyle w:val="StyleUnderline"/>
          <w:highlight w:val="yellow"/>
        </w:rPr>
        <w:t>lazy, and presumptuous mulata</w:t>
      </w:r>
      <w:r w:rsidRPr="002239D4">
        <w:rPr>
          <w:rStyle w:val="StyleUnderline"/>
        </w:rPr>
        <w:t xml:space="preserve">/ mulatta who acted upon her privilege. </w:t>
      </w:r>
      <w:r w:rsidRPr="002239D4">
        <w:rPr>
          <w:sz w:val="16"/>
        </w:rPr>
        <w:t>We can find early precedents of this script in Dutch trader Pieter de Marees’s Description of the Gold Coast of Guinea (1602), which repeatedly mentioned how “ostentatious” “melato” “were kept” in “splendid clothes” (Brienen, 2016). De Marees’s book chronicled his experiences in the Gold Coast, and the illustrations circulated worldwide in costume books and maps. The melato shows up in the engraving entitled “How the women com- port themselves and how they dress.” The trader wrote:</w:t>
      </w:r>
    </w:p>
    <w:p w14:paraId="04C4A9D0" w14:textId="77777777" w:rsidR="00A82737" w:rsidRPr="002239D4" w:rsidRDefault="00A82737" w:rsidP="00A82737">
      <w:pPr>
        <w:rPr>
          <w:sz w:val="8"/>
          <w:szCs w:val="8"/>
        </w:rPr>
      </w:pPr>
      <w:r w:rsidRPr="002239D4">
        <w:rPr>
          <w:sz w:val="8"/>
          <w:szCs w:val="8"/>
        </w:rPr>
        <w:t>A. is Portuguese … and half black, half white and yellowish: such women are called Melato and most keep them as wives, because white women do not thrive much there. They dress very nicely and have many Paternoster and other beads on their bodies. They cut the Hair on their heads very short, like the men, thinking that it becomes them. (Brienen, 2016)</w:t>
      </w:r>
    </w:p>
    <w:p w14:paraId="07B34671" w14:textId="77777777" w:rsidR="00A82737" w:rsidRPr="002239D4" w:rsidRDefault="00A82737" w:rsidP="00A82737">
      <w:pPr>
        <w:rPr>
          <w:sz w:val="8"/>
          <w:szCs w:val="8"/>
        </w:rPr>
      </w:pPr>
      <w:r w:rsidRPr="002239D4">
        <w:rPr>
          <w:sz w:val="8"/>
          <w:szCs w:val="8"/>
        </w:rPr>
        <w:t>… they maintain these Wives in grand style … and they always dress more ostentatiously and stand out more than any other Indigenous women. (Brienen, 2016)</w:t>
      </w:r>
    </w:p>
    <w:p w14:paraId="03A2012C" w14:textId="77777777" w:rsidR="00A82737" w:rsidRPr="004422C5" w:rsidRDefault="00A82737" w:rsidP="00A82737">
      <w:pPr>
        <w:rPr>
          <w:sz w:val="8"/>
          <w:szCs w:val="8"/>
        </w:rPr>
      </w:pPr>
      <w:r w:rsidRPr="002239D4">
        <w:rPr>
          <w:sz w:val="8"/>
          <w:szCs w:val="8"/>
        </w:rPr>
        <w:t xml:space="preserve">Skin color was tied definitively to the idea of race in the 18th century. It was then that Enlightenment science, driving an interest in taxonomical knowledge, helped invent race, and the color of skin – despite its instability – became its key index. Casta paintings frequently depicted the mulata dressed in lavish textiles that set her apart from a Black mother to point to a level of cultural, racial, and moral superiority (Katzew, 2005). Casta painting, a genre particular to Spanish America, featured a heterosexual family and their child in 16 different racial combinations resulting from Indigenous, African, and European unions. In these images, skin color indexed a casta’s degree of limpieza de sangre or“blood purity.” This discriminatory regime originated in medieval Spain, where it initially privileged Europeans with no Jewish or Islamic lineages. Casta painting </w:t>
      </w:r>
      <w:r w:rsidRPr="004422C5">
        <w:rPr>
          <w:sz w:val="8"/>
          <w:szCs w:val="8"/>
        </w:rPr>
        <w:t>reflected and helped construct a pigmentocracy where white reigned at top and Black stood at bottom, with mixed-races or castas signaling racial progress or, conversely, racial regression.</w:t>
      </w:r>
    </w:p>
    <w:p w14:paraId="79139739" w14:textId="77777777" w:rsidR="00A82737" w:rsidRPr="002239D4" w:rsidRDefault="00A82737" w:rsidP="00A82737">
      <w:pPr>
        <w:rPr>
          <w:sz w:val="16"/>
        </w:rPr>
      </w:pPr>
      <w:r w:rsidRPr="004422C5">
        <w:rPr>
          <w:rStyle w:val="Emphasis"/>
        </w:rPr>
        <w:t>Vanity</w:t>
      </w:r>
      <w:r w:rsidRPr="004422C5">
        <w:rPr>
          <w:rStyle w:val="StyleUnderline"/>
        </w:rPr>
        <w:t xml:space="preserve"> was a central trait of the mulata/mulatta stereotype.</w:t>
      </w:r>
      <w:r w:rsidRPr="004422C5">
        <w:rPr>
          <w:sz w:val="16"/>
        </w:rPr>
        <w:t xml:space="preserve"> </w:t>
      </w:r>
      <w:r w:rsidRPr="004422C5">
        <w:rPr>
          <w:rStyle w:val="StyleUnderline"/>
        </w:rPr>
        <w:t xml:space="preserve">Spanish artist Víctor Patricio Landaluze, working in Cuba, fashioned the mulata as an alle- gory of the indolent enchantress of the tropics, where her desire for the </w:t>
      </w:r>
      <w:r w:rsidRPr="004422C5">
        <w:rPr>
          <w:rStyle w:val="Emphasis"/>
        </w:rPr>
        <w:t>good life</w:t>
      </w:r>
      <w:r w:rsidRPr="004422C5">
        <w:rPr>
          <w:rStyle w:val="StyleUnderline"/>
        </w:rPr>
        <w:t xml:space="preserve"> betrayed a sense of narcissism that endangered the social order</w:t>
      </w:r>
      <w:r w:rsidRPr="004422C5">
        <w:rPr>
          <w:sz w:val="16"/>
        </w:rPr>
        <w:t xml:space="preserve"> (Kutzinski, 1994). This portrayal followed a pattern in the transcolonial circum-Caribbean. “Narrativa de una expedición de 5 años contra los negros revueltos de Surinam de 1796” (Narrative of a 5-year expedition against the revolted negroes of Surinam in 1796) was a diary written by John Gabriel Stedman, a Dutch officer in the Scotts Brigade who traveled to Surinam to quell slave rebellions in planta- tions. The diary includes an engraving of Joanna, his mulatto “wife,” which was copied from a watercolor that Stedman made himself in situ (Fig. 10.3). </w:t>
      </w:r>
      <w:r w:rsidRPr="004422C5">
        <w:rPr>
          <w:rStyle w:val="StyleUnderline"/>
        </w:rPr>
        <w:t xml:space="preserve">The image portrays her as a sexual object, at once </w:t>
      </w:r>
      <w:r w:rsidRPr="004422C5">
        <w:rPr>
          <w:rStyle w:val="Emphasis"/>
        </w:rPr>
        <w:t>flirtatious and savage</w:t>
      </w:r>
      <w:r w:rsidRPr="004422C5">
        <w:rPr>
          <w:rStyle w:val="StyleUnderline"/>
        </w:rPr>
        <w:t>, with one breast exposed, while her hat and pearl necklace, far from flattering, highlight her impoverished condition and furnish it as evidence of a conceited personality</w:t>
      </w:r>
      <w:r w:rsidRPr="004422C5">
        <w:rPr>
          <w:sz w:val="16"/>
        </w:rPr>
        <w:t xml:space="preserve">. Even Haitian vodoun cosmology could not escape the trope of the presumptu- ous mulata: Erzulie Freda was modeled as a light-skinned and temperamental mulata who sports a fashionable lacy, pink dress and who demands expensive gifts from her devotees. </w:t>
      </w:r>
      <w:r w:rsidRPr="004422C5">
        <w:rPr>
          <w:rStyle w:val="StyleUnderline"/>
        </w:rPr>
        <w:t xml:space="preserve">In Latin American countries with a Black demographic majority, the mulata was used to symbolize </w:t>
      </w:r>
      <w:r w:rsidRPr="004422C5">
        <w:rPr>
          <w:rStyle w:val="Emphasis"/>
        </w:rPr>
        <w:t>racial cohesion</w:t>
      </w:r>
      <w:r w:rsidRPr="004422C5">
        <w:rPr>
          <w:rStyle w:val="StyleUnderline"/>
        </w:rPr>
        <w:t xml:space="preserve"> in the aftermath of chaotic independence movements.</w:t>
      </w:r>
      <w:r w:rsidRPr="004422C5">
        <w:rPr>
          <w:sz w:val="16"/>
        </w:rPr>
        <w:t xml:space="preserve"> </w:t>
      </w:r>
      <w:r w:rsidRPr="004422C5">
        <w:rPr>
          <w:rStyle w:val="StyleUnderline"/>
        </w:rPr>
        <w:t xml:space="preserve">However, these nations still deployed the </w:t>
      </w:r>
      <w:r w:rsidRPr="004422C5">
        <w:rPr>
          <w:rStyle w:val="Emphasis"/>
        </w:rPr>
        <w:t>colonial</w:t>
      </w:r>
      <w:r w:rsidRPr="002239D4">
        <w:rPr>
          <w:rStyle w:val="Emphasis"/>
        </w:rPr>
        <w:t xml:space="preserve"> script</w:t>
      </w:r>
      <w:r w:rsidRPr="002239D4">
        <w:rPr>
          <w:rStyle w:val="StyleUnderline"/>
        </w:rPr>
        <w:t xml:space="preserve"> of the opportunistic mulata</w:t>
      </w:r>
      <w:r w:rsidRPr="002239D4">
        <w:rPr>
          <w:sz w:val="16"/>
        </w:rPr>
        <w:t xml:space="preserve"> (Mitchell, 2020).</w:t>
      </w:r>
    </w:p>
    <w:p w14:paraId="7F9D6648" w14:textId="77777777" w:rsidR="00A82737" w:rsidRPr="002239D4" w:rsidRDefault="00A82737" w:rsidP="00A82737">
      <w:pPr>
        <w:rPr>
          <w:sz w:val="16"/>
        </w:rPr>
      </w:pPr>
      <w:r w:rsidRPr="00965345">
        <w:rPr>
          <w:rStyle w:val="Emphasis"/>
          <w:highlight w:val="yellow"/>
        </w:rPr>
        <w:t>Hypersexuality</w:t>
      </w:r>
      <w:r w:rsidRPr="00965345">
        <w:rPr>
          <w:rStyle w:val="StyleUnderline"/>
          <w:highlight w:val="yellow"/>
        </w:rPr>
        <w:t xml:space="preserve"> is the most enduring</w:t>
      </w:r>
      <w:r w:rsidRPr="002239D4">
        <w:rPr>
          <w:rStyle w:val="StyleUnderline"/>
        </w:rPr>
        <w:t xml:space="preserve"> mulata/mulatta </w:t>
      </w:r>
      <w:r w:rsidRPr="00965345">
        <w:rPr>
          <w:rStyle w:val="StyleUnderline"/>
          <w:highlight w:val="yellow"/>
        </w:rPr>
        <w:t>trait</w:t>
      </w:r>
      <w:r w:rsidRPr="002239D4">
        <w:rPr>
          <w:sz w:val="16"/>
        </w:rPr>
        <w:t xml:space="preserve">. As Jasmine Mitchell writes, she is “a sexual invention born from colonial legacies of sexual violence” and </w:t>
      </w:r>
      <w:r w:rsidRPr="002239D4">
        <w:rPr>
          <w:rStyle w:val="StyleUnderline"/>
        </w:rPr>
        <w:t xml:space="preserve">she “crystallized a particular kind of Black womanhood in which </w:t>
      </w:r>
      <w:r w:rsidRPr="00965345">
        <w:rPr>
          <w:rStyle w:val="Emphasis"/>
          <w:highlight w:val="yellow"/>
        </w:rPr>
        <w:t>sexuality</w:t>
      </w:r>
      <w:r w:rsidRPr="00965345">
        <w:rPr>
          <w:rStyle w:val="StyleUnderline"/>
          <w:highlight w:val="yellow"/>
        </w:rPr>
        <w:t xml:space="preserve"> is the primary form of </w:t>
      </w:r>
      <w:r w:rsidRPr="00965345">
        <w:rPr>
          <w:rStyle w:val="Emphasis"/>
          <w:highlight w:val="yellow"/>
        </w:rPr>
        <w:t>labor</w:t>
      </w:r>
      <w:r w:rsidRPr="002239D4">
        <w:rPr>
          <w:sz w:val="16"/>
        </w:rPr>
        <w:t xml:space="preserve">” (Mitchell, 2020). Whereas the mestiza body was widely represented in the early modern and modern worlds for her potential to whiten the Indigenous bloodline, </w:t>
      </w:r>
      <w:r w:rsidRPr="002239D4">
        <w:rPr>
          <w:rStyle w:val="StyleUnderline"/>
        </w:rPr>
        <w:t xml:space="preserve">the term “mulata(o)/mulatta(o)” inflected negatively on reproduction. It derived from the Spanish and Portuguese word for “mule” – the sterile offspring of a horse and donkey. The word is </w:t>
      </w:r>
      <w:r w:rsidRPr="00965345">
        <w:rPr>
          <w:rStyle w:val="StyleUnderline"/>
          <w:highlight w:val="yellow"/>
        </w:rPr>
        <w:t xml:space="preserve">evidence of </w:t>
      </w:r>
      <w:r w:rsidRPr="00965345">
        <w:rPr>
          <w:rStyle w:val="Emphasis"/>
          <w:highlight w:val="yellow"/>
        </w:rPr>
        <w:t>white anxiety</w:t>
      </w:r>
      <w:r w:rsidRPr="00965345">
        <w:rPr>
          <w:rStyle w:val="StyleUnderline"/>
          <w:highlight w:val="yellow"/>
        </w:rPr>
        <w:t xml:space="preserve"> over</w:t>
      </w:r>
      <w:r w:rsidRPr="002239D4">
        <w:rPr>
          <w:rStyle w:val="StyleUnderline"/>
        </w:rPr>
        <w:t xml:space="preserve"> people of color biologically reproducing with whites and </w:t>
      </w:r>
      <w:r w:rsidRPr="00965345">
        <w:rPr>
          <w:rStyle w:val="StyleUnderline"/>
          <w:highlight w:val="yellow"/>
        </w:rPr>
        <w:t xml:space="preserve">dwindling the </w:t>
      </w:r>
      <w:r w:rsidRPr="00965345">
        <w:rPr>
          <w:rStyle w:val="Emphasis"/>
          <w:highlight w:val="yellow"/>
        </w:rPr>
        <w:t>“enslavable”</w:t>
      </w:r>
      <w:r w:rsidRPr="00965345">
        <w:rPr>
          <w:rStyle w:val="StyleUnderline"/>
          <w:highlight w:val="yellow"/>
        </w:rPr>
        <w:t xml:space="preserve"> dark-skinned </w:t>
      </w:r>
      <w:r w:rsidRPr="00965345">
        <w:rPr>
          <w:rStyle w:val="Emphasis"/>
          <w:highlight w:val="yellow"/>
        </w:rPr>
        <w:t>labor pool</w:t>
      </w:r>
      <w:r w:rsidRPr="002239D4">
        <w:rPr>
          <w:rStyle w:val="StyleUnderline"/>
        </w:rPr>
        <w:t xml:space="preserve">. In addition, the mulata/mulatta’s hybridity </w:t>
      </w:r>
      <w:r w:rsidRPr="00965345">
        <w:rPr>
          <w:rStyle w:val="StyleUnderline"/>
          <w:highlight w:val="yellow"/>
        </w:rPr>
        <w:t>connected</w:t>
      </w:r>
      <w:r w:rsidRPr="002239D4">
        <w:rPr>
          <w:rStyle w:val="StyleUnderline"/>
        </w:rPr>
        <w:t xml:space="preserve"> her </w:t>
      </w:r>
      <w:r w:rsidRPr="00965345">
        <w:rPr>
          <w:rStyle w:val="StyleUnderline"/>
          <w:highlight w:val="yellow"/>
        </w:rPr>
        <w:t>to</w:t>
      </w:r>
      <w:r w:rsidRPr="000E54FE">
        <w:rPr>
          <w:rStyle w:val="StyleUnderline"/>
        </w:rPr>
        <w:t xml:space="preserve"> a specific brand of sexuality:</w:t>
      </w:r>
      <w:r w:rsidRPr="002239D4">
        <w:rPr>
          <w:rStyle w:val="StyleUnderline"/>
        </w:rPr>
        <w:t xml:space="preserve"> an </w:t>
      </w:r>
      <w:r w:rsidRPr="00965345">
        <w:rPr>
          <w:rStyle w:val="StyleUnderline"/>
          <w:highlight w:val="yellow"/>
        </w:rPr>
        <w:t>African bloodline</w:t>
      </w:r>
      <w:r w:rsidRPr="002239D4">
        <w:rPr>
          <w:rStyle w:val="StyleUnderline"/>
        </w:rPr>
        <w:t xml:space="preserve"> that endowed her with an apparent heightened appetite for sex, and a European one that, as discussed earlier, </w:t>
      </w:r>
      <w:r w:rsidRPr="00965345">
        <w:rPr>
          <w:rStyle w:val="StyleUnderline"/>
          <w:highlight w:val="yellow"/>
        </w:rPr>
        <w:t xml:space="preserve">reassured whites a safe </w:t>
      </w:r>
      <w:r w:rsidRPr="00965345">
        <w:rPr>
          <w:rStyle w:val="Emphasis"/>
          <w:highlight w:val="yellow"/>
        </w:rPr>
        <w:t>recreational passage</w:t>
      </w:r>
      <w:r w:rsidRPr="00965345">
        <w:rPr>
          <w:rStyle w:val="StyleUnderline"/>
          <w:highlight w:val="yellow"/>
        </w:rPr>
        <w:t xml:space="preserve"> to Blackness</w:t>
      </w:r>
      <w:r w:rsidRPr="002239D4">
        <w:rPr>
          <w:rStyle w:val="StyleUnderline"/>
        </w:rPr>
        <w:t>.</w:t>
      </w:r>
      <w:r w:rsidRPr="002239D4">
        <w:rPr>
          <w:sz w:val="16"/>
        </w:rPr>
        <w:t>1</w:t>
      </w:r>
    </w:p>
    <w:p w14:paraId="5469CCAB" w14:textId="77777777" w:rsidR="00A82737" w:rsidRPr="002239D4" w:rsidRDefault="00A82737" w:rsidP="00A82737">
      <w:pPr>
        <w:rPr>
          <w:sz w:val="16"/>
        </w:rPr>
      </w:pPr>
      <w:r w:rsidRPr="002239D4">
        <w:rPr>
          <w:rStyle w:val="StyleUnderline"/>
        </w:rPr>
        <w:t xml:space="preserve">Tying together the abovementioned tropes is the script that has </w:t>
      </w:r>
      <w:r w:rsidRPr="000E54FE">
        <w:rPr>
          <w:rStyle w:val="StyleUnderline"/>
        </w:rPr>
        <w:t xml:space="preserve">enjoyed the most currency: the myth of the tragic mulatto. It describes the tragic fate of the mulatto who is unable to adjust to a society that does not accept them as </w:t>
      </w:r>
      <w:r w:rsidRPr="000E54FE">
        <w:rPr>
          <w:rStyle w:val="Emphasis"/>
        </w:rPr>
        <w:t>full members</w:t>
      </w:r>
      <w:r w:rsidRPr="000E54FE">
        <w:rPr>
          <w:rStyle w:val="StyleUnderline"/>
        </w:rPr>
        <w:t xml:space="preserve"> of either group</w:t>
      </w:r>
      <w:r w:rsidRPr="000E54FE">
        <w:rPr>
          <w:sz w:val="16"/>
        </w:rPr>
        <w:t xml:space="preserve"> (Attiah, 2022). In the Spanish Americas, examples range from Joselito Rodríguez’ Mexican drama Angelitos Negros (1948) to com- poser</w:t>
      </w:r>
      <w:r w:rsidRPr="002239D4">
        <w:rPr>
          <w:sz w:val="16"/>
        </w:rPr>
        <w:t xml:space="preserve"> Bobby Capó’s song Capullo y Sorullo, famously interpreted by merengue legend Johnny Ventura. The myth applied to both men and women although more stories abound for the tragic mulatto woman. </w:t>
      </w:r>
      <w:r w:rsidRPr="002239D4">
        <w:rPr>
          <w:rStyle w:val="StyleUnderline"/>
        </w:rPr>
        <w:t xml:space="preserve">Mulata(o)/mulatta(o) is, thus, the product of the violence of </w:t>
      </w:r>
      <w:r w:rsidRPr="002239D4">
        <w:rPr>
          <w:rStyle w:val="Emphasis"/>
        </w:rPr>
        <w:t>miscegenation</w:t>
      </w:r>
      <w:r w:rsidRPr="002239D4">
        <w:rPr>
          <w:rStyle w:val="StyleUnderline"/>
        </w:rPr>
        <w:t xml:space="preserve"> which resulted from the European expansionist project in the 15th century and the ensuing realities of plantation life in the Americas. The taboo and often violent interracial sexual relations that produced the mulatto determine their identity more so than language, nation, class, or even skin tone.</w:t>
      </w:r>
      <w:r w:rsidRPr="002239D4">
        <w:rPr>
          <w:sz w:val="16"/>
        </w:rPr>
        <w:t xml:space="preserve"> This, much in the same way that creole identity, as Darcy Grimaldo Gribsby (2022) argues, is determined by place of birth over any other attribute. The label packs in a wide range of ideas about sexuality, arrogance, indolence, psychological volatility, and duplicity attached to racial reproduction, in which the body of the mulatto female, especially, is hailed as marker and engineer of societal advancement or degeneracy (Buscaglia-Salgado, 2003; Weinbaum, 2004). </w:t>
      </w:r>
      <w:r w:rsidRPr="002239D4">
        <w:rPr>
          <w:rStyle w:val="StyleUnderline"/>
        </w:rPr>
        <w:t>An AfroLatina reading practice</w:t>
      </w:r>
      <w:r w:rsidRPr="002239D4">
        <w:rPr>
          <w:sz w:val="16"/>
        </w:rPr>
        <w:t xml:space="preserve">, as Omaris Z. Zamora (2022) argues, </w:t>
      </w:r>
      <w:r w:rsidRPr="002239D4">
        <w:rPr>
          <w:rStyle w:val="StyleUnderline"/>
        </w:rPr>
        <w:t xml:space="preserve">acknowledges </w:t>
      </w:r>
      <w:r w:rsidRPr="00965345">
        <w:rPr>
          <w:rStyle w:val="StyleUnderline"/>
          <w:highlight w:val="yellow"/>
        </w:rPr>
        <w:t>the AfroLatina’s “experience</w:t>
      </w:r>
      <w:r w:rsidRPr="00497FBF">
        <w:rPr>
          <w:rStyle w:val="StyleUnderline"/>
        </w:rPr>
        <w:t xml:space="preserve"> </w:t>
      </w:r>
      <w:r w:rsidRPr="000E54FE">
        <w:rPr>
          <w:rStyle w:val="StyleUnderline"/>
        </w:rPr>
        <w:t xml:space="preserve">and </w:t>
      </w:r>
      <w:r w:rsidRPr="00965345">
        <w:rPr>
          <w:rStyle w:val="StyleUnderline"/>
          <w:highlight w:val="yellow"/>
        </w:rPr>
        <w:t xml:space="preserve">identity as </w:t>
      </w:r>
      <w:r w:rsidRPr="000E54FE">
        <w:rPr>
          <w:rStyle w:val="StyleUnderline"/>
        </w:rPr>
        <w:t xml:space="preserve">a </w:t>
      </w:r>
      <w:r w:rsidRPr="00965345">
        <w:rPr>
          <w:rStyle w:val="Emphasis"/>
          <w:highlight w:val="yellow"/>
        </w:rPr>
        <w:t>fluid</w:t>
      </w:r>
      <w:r w:rsidRPr="00497FBF">
        <w:rPr>
          <w:rStyle w:val="Emphasis"/>
        </w:rPr>
        <w:t xml:space="preserve"> </w:t>
      </w:r>
      <w:r w:rsidRPr="000E54FE">
        <w:rPr>
          <w:rStyle w:val="Emphasis"/>
        </w:rPr>
        <w:t>body</w:t>
      </w:r>
      <w:r w:rsidRPr="000E54FE">
        <w:rPr>
          <w:rStyle w:val="StyleUnderline"/>
        </w:rPr>
        <w:t xml:space="preserve"> that </w:t>
      </w:r>
      <w:r w:rsidRPr="00965345">
        <w:rPr>
          <w:rStyle w:val="Emphasis"/>
          <w:highlight w:val="yellow"/>
        </w:rPr>
        <w:t>transgresses</w:t>
      </w:r>
      <w:r w:rsidRPr="00965345">
        <w:rPr>
          <w:rStyle w:val="StyleUnderline"/>
          <w:highlight w:val="yellow"/>
        </w:rPr>
        <w:t xml:space="preserve"> various spaces</w:t>
      </w:r>
      <w:r w:rsidRPr="002239D4">
        <w:rPr>
          <w:rStyle w:val="StyleUnderline"/>
        </w:rPr>
        <w:t xml:space="preserve"> at a time.”</w:t>
      </w:r>
      <w:r w:rsidRPr="002239D4">
        <w:rPr>
          <w:sz w:val="16"/>
        </w:rPr>
        <w:t xml:space="preserve"> I argue the practice also acknowledges that </w:t>
      </w:r>
      <w:r w:rsidRPr="002239D4">
        <w:rPr>
          <w:rStyle w:val="StyleUnderline"/>
        </w:rPr>
        <w:t xml:space="preserve">the </w:t>
      </w:r>
      <w:r w:rsidRPr="00965345">
        <w:rPr>
          <w:rStyle w:val="StyleUnderline"/>
          <w:highlight w:val="yellow"/>
        </w:rPr>
        <w:t>mulata has</w:t>
      </w:r>
      <w:r w:rsidRPr="002239D4">
        <w:rPr>
          <w:rStyle w:val="StyleUnderline"/>
        </w:rPr>
        <w:t xml:space="preserve"> historically </w:t>
      </w:r>
      <w:r w:rsidRPr="00965345">
        <w:rPr>
          <w:rStyle w:val="StyleUnderline"/>
          <w:highlight w:val="yellow"/>
        </w:rPr>
        <w:t xml:space="preserve">carried the burden of </w:t>
      </w:r>
      <w:r w:rsidRPr="00965345">
        <w:rPr>
          <w:rStyle w:val="Emphasis"/>
          <w:highlight w:val="yellow"/>
        </w:rPr>
        <w:t>holding a mirror</w:t>
      </w:r>
      <w:r w:rsidRPr="00965345">
        <w:rPr>
          <w:rStyle w:val="StyleUnderline"/>
          <w:highlight w:val="yellow"/>
        </w:rPr>
        <w:t xml:space="preserve"> to society’s </w:t>
      </w:r>
      <w:r w:rsidRPr="00965345">
        <w:rPr>
          <w:rStyle w:val="Emphasis"/>
          <w:highlight w:val="yellow"/>
        </w:rPr>
        <w:t>essentialist structures</w:t>
      </w:r>
      <w:r w:rsidRPr="002239D4">
        <w:rPr>
          <w:rStyle w:val="StyleUnderline"/>
        </w:rPr>
        <w:t xml:space="preserve"> of thought by embodying a liminal, border-marking space</w:t>
      </w:r>
      <w:r w:rsidRPr="002239D4">
        <w:rPr>
          <w:sz w:val="16"/>
        </w:rPr>
        <w:t>. I return to the family photograph I began with to open the conversation about AfroLatinas mobilizing repose to disrupt essentializing tropes. In performing Canela |ka.’n/e/.la| at Trestle gallery in Brooklyn, New York, artist Joiri Minaya, wearing a bathing suit, stretched her body across a white, plastic chaise longue and rubbed a mixture of cinnamon and sugar onto her skin as if it were suntan lotion (Fig. 10.4). Her elongated body is a counterpoint to the recumbent Spanish lady in Francisco Goya’s The Clothed Maja, a decolonial feminist response to the colonial visuality of repose. Playing on the stereotype of the vain and arrogant mulata, Minaya trespasses the imaginary rope that cordons off private hotel beach areas, lounges on the most coveted chair in service-oriented island economies, and slathers on a lotion made of plantation commodities for the pleasure, and to the dismay, of the viewing public.</w:t>
      </w:r>
    </w:p>
    <w:p w14:paraId="79DDA757" w14:textId="77777777" w:rsidR="00A82737" w:rsidRPr="002239D4" w:rsidRDefault="00A82737" w:rsidP="00A82737">
      <w:pPr>
        <w:rPr>
          <w:sz w:val="8"/>
          <w:szCs w:val="8"/>
        </w:rPr>
      </w:pPr>
      <w:r w:rsidRPr="002239D4">
        <w:rPr>
          <w:sz w:val="8"/>
          <w:szCs w:val="8"/>
        </w:rPr>
        <w:t xml:space="preserve">[image omitted] </w:t>
      </w:r>
    </w:p>
    <w:p w14:paraId="4769B209" w14:textId="77777777" w:rsidR="00A82737" w:rsidRPr="002239D4" w:rsidRDefault="00A82737" w:rsidP="00A82737">
      <w:pPr>
        <w:rPr>
          <w:sz w:val="8"/>
          <w:szCs w:val="8"/>
        </w:rPr>
      </w:pPr>
      <w:r w:rsidRPr="002239D4">
        <w:rPr>
          <w:sz w:val="8"/>
          <w:szCs w:val="8"/>
        </w:rPr>
        <w:t>In Canela, class, race, and gender are mobilized against the tropical gaze through the audacity of the artist’s recumbent body. When Minaya lays back (se arrecuesta) on the beach chair, she performs Max Bredt’s Leisure of the Odalisque(1860) on a fantasy tropical beach hotel, a site originally made for whites. Grand tourist hotel chains in the Caribbean are largely built on the plots of former sugar plantations. People of color have traditionally not been allowed to exercise repose therein. Minaya’s enactment of “not doing sh*t,” which we discuss next, protests the violent legacies of the history of enslavement in the hospitality industry.</w:t>
      </w:r>
    </w:p>
    <w:p w14:paraId="3CDFDFCE" w14:textId="77777777" w:rsidR="00A82737" w:rsidRPr="002239D4" w:rsidRDefault="00A82737" w:rsidP="00A82737">
      <w:pPr>
        <w:rPr>
          <w:sz w:val="8"/>
          <w:szCs w:val="8"/>
        </w:rPr>
      </w:pPr>
      <w:r w:rsidRPr="002239D4">
        <w:rPr>
          <w:sz w:val="8"/>
          <w:szCs w:val="8"/>
        </w:rPr>
        <w:t>[image omitted]</w:t>
      </w:r>
    </w:p>
    <w:p w14:paraId="7399C82F" w14:textId="77777777" w:rsidR="00A82737" w:rsidRPr="002239D4" w:rsidRDefault="00A82737" w:rsidP="00A82737">
      <w:pPr>
        <w:rPr>
          <w:sz w:val="8"/>
          <w:szCs w:val="8"/>
        </w:rPr>
      </w:pPr>
      <w:r w:rsidRPr="002239D4">
        <w:rPr>
          <w:sz w:val="8"/>
          <w:szCs w:val="8"/>
        </w:rPr>
        <w:t>That said, through mulataje she also refuses the essentialist fixity of identity and exposes the invention of the script of race by Enlightenment science in the 18th century. By rubbing on the cinnamon mixture, Minaya critiques the global north’s fetishization of “tropical” skin color, declaring that the mutability of skin tone proves how unstable it is as a marker of any kind, let alone of “race” and its attendant traits. By rubbing on the mixture, Minaya activates the wounded history of skin politics. This activation is what Buscaglia-Salgado calls mulataje, which denotes both a coming-to-terms-with and a blurring of the categories imposed by racial difference. Mulataje, according to Buscaglia-Salgado, does not point to “the marked bodies or racial categories, but rather to a history of subver- sion of those categories.” The mulatto subject, the author goes on, can be seen “as the embodiment of metaphorical subjectivity, [and] can be thought of as the very prankster of the imago, always moving beyond, always escaping reduction and definition” (Buscaglia-Salgado, 2003).</w:t>
      </w:r>
    </w:p>
    <w:p w14:paraId="6DA1B7EB" w14:textId="77777777" w:rsidR="00A82737" w:rsidRDefault="00A82737" w:rsidP="00A82737">
      <w:pPr>
        <w:rPr>
          <w:sz w:val="16"/>
        </w:rPr>
      </w:pPr>
      <w:r w:rsidRPr="002239D4">
        <w:rPr>
          <w:sz w:val="16"/>
        </w:rPr>
        <w:t xml:space="preserve">As these reflections show, </w:t>
      </w:r>
      <w:r w:rsidRPr="002239D4">
        <w:rPr>
          <w:rStyle w:val="StyleUnderline"/>
        </w:rPr>
        <w:t xml:space="preserve">the mulata represented </w:t>
      </w:r>
      <w:r w:rsidRPr="002239D4">
        <w:rPr>
          <w:rStyle w:val="Emphasis"/>
        </w:rPr>
        <w:t>liminality</w:t>
      </w:r>
      <w:r w:rsidRPr="002239D4">
        <w:rPr>
          <w:rStyle w:val="StyleUnderline"/>
        </w:rPr>
        <w:t xml:space="preserve"> and embodied traits from border-dwelling character types such as the orientalist odalisque.</w:t>
      </w:r>
      <w:r w:rsidRPr="002239D4">
        <w:rPr>
          <w:sz w:val="16"/>
        </w:rPr>
        <w:t xml:space="preserve"> But while the odalisque is firmly associated with the recumbent pose in a 19th-century French-Algerian colonial context, the visual archive of repose for the AfroLatina is best articulated by the transatlantic and postcolonial hospitality industry. Joiri Minaya rescued one such visual archive. By googling “Dominican women,” the artist stumbled upon an online dating site for tourists visiting the Caribbean island. The site contained scores of candid snapshots of local women posing for the camera. The snapshots featured women striking S-shaped poses for the view- ing pleasure of a largely Euro-American male clientele. Minaya drew connections between these digital images and the colonial visuality of repose and, through her Containers series (2015–2020), </w:t>
      </w:r>
      <w:r w:rsidRPr="002239D4">
        <w:rPr>
          <w:rStyle w:val="StyleUnderline"/>
        </w:rPr>
        <w:t xml:space="preserve">deployed an </w:t>
      </w:r>
      <w:r w:rsidRPr="00965345">
        <w:rPr>
          <w:rStyle w:val="StyleUnderline"/>
          <w:highlight w:val="yellow"/>
        </w:rPr>
        <w:t>esthetics of “</w:t>
      </w:r>
      <w:r w:rsidRPr="00965345">
        <w:rPr>
          <w:rStyle w:val="Emphasis"/>
          <w:highlight w:val="yellow"/>
        </w:rPr>
        <w:t>not doing sh*t</w:t>
      </w:r>
      <w:r w:rsidRPr="00965345">
        <w:rPr>
          <w:rStyle w:val="StyleUnderline"/>
          <w:highlight w:val="yellow"/>
        </w:rPr>
        <w:t>” to disrupt the tropes</w:t>
      </w:r>
      <w:r w:rsidRPr="00965345">
        <w:rPr>
          <w:sz w:val="16"/>
          <w:highlight w:val="yellow"/>
        </w:rPr>
        <w:t>.</w:t>
      </w:r>
    </w:p>
    <w:p w14:paraId="7019B485" w14:textId="77777777" w:rsidR="00A82737" w:rsidRPr="00D81E9B" w:rsidRDefault="00A82737" w:rsidP="00A82737">
      <w:pPr>
        <w:rPr>
          <w:sz w:val="16"/>
        </w:rPr>
      </w:pPr>
    </w:p>
    <w:p w14:paraId="252F3FCA" w14:textId="77777777" w:rsidR="00A82737" w:rsidRPr="002239D4" w:rsidRDefault="00A82737" w:rsidP="00A82737">
      <w:pPr>
        <w:pStyle w:val="Heading4"/>
      </w:pPr>
      <w:r>
        <w:t xml:space="preserve">Thus in response to the United States federal government’s claim that workers’ rights should follow its mandate </w:t>
      </w:r>
      <w:r w:rsidRPr="002E123B">
        <w:rPr>
          <w:u w:val="single"/>
        </w:rPr>
        <w:t>we affirm</w:t>
      </w:r>
      <w:r>
        <w:t xml:space="preserve"> la</w:t>
      </w:r>
      <w:r w:rsidRPr="002239D4">
        <w:t xml:space="preserve"> </w:t>
      </w:r>
      <w:r w:rsidRPr="002239D4">
        <w:rPr>
          <w:i/>
          <w:iCs w:val="0"/>
          <w:u w:val="single"/>
        </w:rPr>
        <w:t>levente</w:t>
      </w:r>
      <w:r w:rsidRPr="002239D4">
        <w:t xml:space="preserve"> woman</w:t>
      </w:r>
      <w:r>
        <w:t xml:space="preserve"> as a method for Black Latina women to substanially strengthen their collective bargaining power beyond erasure and borders.</w:t>
      </w:r>
    </w:p>
    <w:p w14:paraId="20AEEA66" w14:textId="77777777" w:rsidR="00A82737" w:rsidRPr="002239D4" w:rsidRDefault="00A82737" w:rsidP="00A82737">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144-152</w:t>
      </w:r>
    </w:p>
    <w:p w14:paraId="7162FF80" w14:textId="77777777" w:rsidR="00A82737" w:rsidRPr="002239D4" w:rsidRDefault="00A82737" w:rsidP="00A82737">
      <w:pPr>
        <w:rPr>
          <w:sz w:val="16"/>
        </w:rPr>
      </w:pPr>
      <w:r w:rsidRPr="002239D4">
        <w:rPr>
          <w:sz w:val="16"/>
        </w:rPr>
        <w:t xml:space="preserve">Revisiting the writing of the Black feminists who sustain me—Audre Lorde, bell hooks, Ochy Curiel, Yuderkys Espinosa, Josefina Báez, Angela Davis—one reminder transcends language and history: we, </w:t>
      </w:r>
      <w:r w:rsidRPr="00965345">
        <w:rPr>
          <w:rStyle w:val="StyleUnderline"/>
          <w:highlight w:val="yellow"/>
        </w:rPr>
        <w:t>Black women</w:t>
      </w:r>
      <w:r w:rsidRPr="002239D4">
        <w:rPr>
          <w:rStyle w:val="StyleUnderline"/>
        </w:rPr>
        <w:t xml:space="preserve">, must rebel in transnational community. Our work, our lives, and our struggle against death </w:t>
      </w:r>
      <w:r w:rsidRPr="00965345">
        <w:rPr>
          <w:rStyle w:val="StyleUnderline"/>
          <w:highlight w:val="yellow"/>
        </w:rPr>
        <w:t xml:space="preserve">are </w:t>
      </w:r>
      <w:r w:rsidRPr="00965345">
        <w:rPr>
          <w:rStyle w:val="Emphasis"/>
          <w:highlight w:val="yellow"/>
        </w:rPr>
        <w:t>not bound</w:t>
      </w:r>
      <w:r w:rsidRPr="00965345">
        <w:rPr>
          <w:rStyle w:val="StyleUnderline"/>
          <w:highlight w:val="yellow"/>
        </w:rPr>
        <w:t xml:space="preserve"> by the borders of</w:t>
      </w:r>
      <w:r w:rsidRPr="00663E13">
        <w:rPr>
          <w:rStyle w:val="StyleUnderline"/>
        </w:rPr>
        <w:t xml:space="preserve"> </w:t>
      </w:r>
      <w:r w:rsidRPr="00663E13">
        <w:rPr>
          <w:rStyle w:val="Emphasis"/>
        </w:rPr>
        <w:t>nation-</w:t>
      </w:r>
      <w:r w:rsidRPr="00965345">
        <w:rPr>
          <w:rStyle w:val="Emphasis"/>
          <w:highlight w:val="yellow"/>
        </w:rPr>
        <w:t>states</w:t>
      </w:r>
      <w:r w:rsidRPr="002239D4">
        <w:rPr>
          <w:rStyle w:val="StyleUnderline"/>
        </w:rPr>
        <w:t xml:space="preserve"> and there-fore cannot only be fought within and through national paradigm</w:t>
      </w:r>
      <w:r w:rsidRPr="002239D4">
        <w:rPr>
          <w:sz w:val="16"/>
        </w:rPr>
        <w:t>s. Or, as Curiel puts it, “Tenemos que ser anti-nacionalistas para poder hacer luchas comunes” (We must be anti-nationalists to fight our common struggles).101 My intention in foregrounding the work of migrant women in the Italian diaspora is not intended to romanticize migration as a solution to violence</w:t>
      </w:r>
      <w:r w:rsidRPr="002239D4">
        <w:rPr>
          <w:rStyle w:val="StyleUnderline"/>
        </w:rPr>
        <w:t xml:space="preserve">. Death and violence are part of everyday life for migrants. From the state-sanctioned sinking of boats carrying migrants in the Mediterranean to the separation of families and caging of children at the US-Mexico border to the </w:t>
      </w:r>
      <w:r w:rsidRPr="002239D4">
        <w:rPr>
          <w:rStyle w:val="Emphasis"/>
        </w:rPr>
        <w:t>denationalization</w:t>
      </w:r>
      <w:r w:rsidRPr="002239D4">
        <w:rPr>
          <w:rStyle w:val="StyleUnderline"/>
        </w:rPr>
        <w:t xml:space="preserve"> of ethnic Haitians in the Dominican Republic, </w:t>
      </w:r>
      <w:r w:rsidRPr="00965345">
        <w:rPr>
          <w:rStyle w:val="StyleUnderline"/>
          <w:highlight w:val="yellow"/>
        </w:rPr>
        <w:t>violence against migrants is too present</w:t>
      </w:r>
      <w:r w:rsidRPr="002239D4">
        <w:rPr>
          <w:rStyle w:val="StyleUnderline"/>
        </w:rPr>
        <w:t>, too significant to ignore.</w:t>
      </w:r>
      <w:r w:rsidRPr="002239D4">
        <w:rPr>
          <w:sz w:val="16"/>
        </w:rPr>
        <w:t xml:space="preserve"> What the diaspora, and in particular the Italian diaspora, has afforded Black Dominicanas is the possibility of encountering themselves as part of a larger, stronger, and more visible political network. They are equipped with a language that allows them to name, as Frías does, the “common struggles.” </w:t>
      </w:r>
      <w:r w:rsidRPr="002239D4">
        <w:rPr>
          <w:rStyle w:val="StyleUnderline"/>
        </w:rPr>
        <w:t xml:space="preserve">In the diaspora, they understand that their </w:t>
      </w:r>
      <w:r w:rsidRPr="00965345">
        <w:rPr>
          <w:rStyle w:val="StyleUnderline"/>
          <w:highlight w:val="yellow"/>
        </w:rPr>
        <w:t xml:space="preserve">exclusion from the </w:t>
      </w:r>
      <w:r w:rsidRPr="00965345">
        <w:rPr>
          <w:rStyle w:val="Emphasis"/>
          <w:highlight w:val="yellow"/>
        </w:rPr>
        <w:t>nation</w:t>
      </w:r>
      <w:r w:rsidRPr="00965345">
        <w:rPr>
          <w:rStyle w:val="StyleUnderline"/>
          <w:highlight w:val="yellow"/>
        </w:rPr>
        <w:t xml:space="preserve"> is </w:t>
      </w:r>
      <w:r w:rsidRPr="00965345">
        <w:rPr>
          <w:rStyle w:val="Emphasis"/>
          <w:highlight w:val="yellow"/>
        </w:rPr>
        <w:t>exclusion</w:t>
      </w:r>
      <w:r w:rsidRPr="00965345">
        <w:rPr>
          <w:rStyle w:val="StyleUnderline"/>
          <w:highlight w:val="yellow"/>
        </w:rPr>
        <w:t xml:space="preserve"> from the </w:t>
      </w:r>
      <w:r w:rsidRPr="00965345">
        <w:rPr>
          <w:rStyle w:val="Emphasis"/>
          <w:highlight w:val="yellow"/>
        </w:rPr>
        <w:t>world</w:t>
      </w:r>
      <w:r w:rsidRPr="002239D4">
        <w:rPr>
          <w:rStyle w:val="StyleUnderline"/>
        </w:rPr>
        <w:t xml:space="preserve"> based on </w:t>
      </w:r>
      <w:r w:rsidRPr="00663E13">
        <w:rPr>
          <w:rStyle w:val="Emphasis"/>
        </w:rPr>
        <w:t>colonial structures</w:t>
      </w:r>
      <w:r w:rsidRPr="002239D4">
        <w:rPr>
          <w:rStyle w:val="StyleUnderline"/>
        </w:rPr>
        <w:t xml:space="preserve"> that still shape </w:t>
      </w:r>
      <w:r w:rsidRPr="00663E13">
        <w:rPr>
          <w:rStyle w:val="Emphasis"/>
        </w:rPr>
        <w:t>citizenship and belonging</w:t>
      </w:r>
      <w:r w:rsidRPr="002239D4">
        <w:rPr>
          <w:rStyle w:val="StyleUnderline"/>
        </w:rPr>
        <w:t>.</w:t>
      </w:r>
      <w:r w:rsidRPr="002239D4">
        <w:rPr>
          <w:sz w:val="16"/>
        </w:rPr>
        <w:t xml:space="preserve"> In the diaspora, Dominicanas translate their struggles through a language of Black and migrant solidarity. In so doing they are able to build larger networks of inclusion that speak back to the Dominican nation from a global stage. </w:t>
      </w:r>
      <w:r w:rsidRPr="002239D4">
        <w:rPr>
          <w:rStyle w:val="StyleUnderline"/>
        </w:rPr>
        <w:t xml:space="preserve">As Black women and migrants, they confront together the </w:t>
      </w:r>
      <w:r w:rsidRPr="002239D4">
        <w:rPr>
          <w:rStyle w:val="Emphasis"/>
        </w:rPr>
        <w:t>structures</w:t>
      </w:r>
      <w:r w:rsidRPr="002239D4">
        <w:rPr>
          <w:rStyle w:val="StyleUnderline"/>
        </w:rPr>
        <w:t xml:space="preserve"> that led them to migrate in the first place. The diaspora is not always less violent than home; it is simply a larger arena from which to fight against the com-mon enemy</w:t>
      </w:r>
      <w:r w:rsidRPr="002239D4">
        <w:rPr>
          <w:sz w:val="16"/>
        </w:rPr>
        <w:t xml:space="preserve">. It is a place from which to return, or from which to possess a new form of knowledge in transnational community. </w:t>
      </w:r>
      <w:r w:rsidRPr="002239D4">
        <w:rPr>
          <w:rStyle w:val="StyleUnderline"/>
        </w:rPr>
        <w:t xml:space="preserve">For some, </w:t>
      </w:r>
      <w:r w:rsidRPr="00965345">
        <w:rPr>
          <w:rStyle w:val="StyleUnderline"/>
          <w:highlight w:val="yellow"/>
        </w:rPr>
        <w:t>the diaspora</w:t>
      </w:r>
      <w:r w:rsidRPr="002239D4">
        <w:rPr>
          <w:rStyle w:val="StyleUnderline"/>
        </w:rPr>
        <w:t xml:space="preserve"> is just another site of violence and death. For others, it </w:t>
      </w:r>
      <w:r w:rsidRPr="00965345">
        <w:rPr>
          <w:rStyle w:val="StyleUnderline"/>
          <w:highlight w:val="yellow"/>
        </w:rPr>
        <w:t>allows</w:t>
      </w:r>
      <w:r w:rsidRPr="002239D4">
        <w:rPr>
          <w:rStyle w:val="StyleUnderline"/>
        </w:rPr>
        <w:t xml:space="preserve"> them </w:t>
      </w:r>
      <w:r w:rsidRPr="00965345">
        <w:rPr>
          <w:rStyle w:val="StyleUnderline"/>
          <w:highlight w:val="yellow"/>
        </w:rPr>
        <w:t>to see</w:t>
      </w:r>
      <w:r w:rsidRPr="002239D4">
        <w:rPr>
          <w:rStyle w:val="StyleUnderline"/>
        </w:rPr>
        <w:t xml:space="preserve"> the </w:t>
      </w:r>
      <w:r w:rsidRPr="00965345">
        <w:rPr>
          <w:rStyle w:val="StyleUnderline"/>
          <w:highlight w:val="yellow"/>
        </w:rPr>
        <w:t xml:space="preserve">interstices between </w:t>
      </w:r>
      <w:r w:rsidRPr="00965345">
        <w:rPr>
          <w:rStyle w:val="Emphasis"/>
          <w:highlight w:val="yellow"/>
        </w:rPr>
        <w:t>belonging and unbelonging</w:t>
      </w:r>
      <w:r w:rsidRPr="002239D4">
        <w:rPr>
          <w:rStyle w:val="StyleUnderline"/>
        </w:rPr>
        <w:t xml:space="preserve"> and become empowered and even comfortable in their own vaivén</w:t>
      </w:r>
      <w:r w:rsidRPr="002239D4">
        <w:rPr>
          <w:sz w:val="16"/>
        </w:rPr>
        <w:t>. As de la Cruz explained to me, “Nos rechazan aquí y nos rechazan allá. Ellos se creen la gran cosa con su rechazo de nosotras. Lo que ellos no saben es que no los necesitamos. No-sotras mismas podemos cargarnos. Quien lo necesita a ellos? Somos nuestro propio país” (Rejection here, rejection there. They think they are so big in not wanting us. They just don’t get that we don’t need them. We got us. Who needs them? We are our own country).102 This country is what Josefina Báez has called El Nié.</w:t>
      </w:r>
    </w:p>
    <w:p w14:paraId="7DF0D765" w14:textId="77777777" w:rsidR="00A82737" w:rsidRPr="002239D4" w:rsidRDefault="00A82737" w:rsidP="00A82737">
      <w:pPr>
        <w:rPr>
          <w:sz w:val="8"/>
          <w:szCs w:val="8"/>
        </w:rPr>
      </w:pPr>
      <w:r w:rsidRPr="002239D4">
        <w:rPr>
          <w:sz w:val="8"/>
          <w:szCs w:val="8"/>
        </w:rPr>
        <w:t xml:space="preserve">A Country of Our Own: From El Nié to the World </w:t>
      </w:r>
    </w:p>
    <w:p w14:paraId="1B842E50" w14:textId="77777777" w:rsidR="00A82737" w:rsidRPr="002239D4" w:rsidRDefault="00A82737" w:rsidP="00A82737">
      <w:pPr>
        <w:rPr>
          <w:sz w:val="8"/>
          <w:szCs w:val="8"/>
        </w:rPr>
      </w:pPr>
      <w:r w:rsidRPr="002239D4">
        <w:rPr>
          <w:sz w:val="8"/>
          <w:szCs w:val="8"/>
        </w:rPr>
        <w:t>In Carmen: FotonovelARTE (2020), the Ay Ombe Theatre collective invites us to contradict death and the disavowal of Black Dominicanas from the nation through possession, community, and love. The story opens with a black-and-white photo of a young Black woman, Carmen, doing her hair in front of a mirror and talking to herself in gestures. Thought bubbles in all four corners of the page contain text in what the reader can perceive as loud Dominican Spanish: “Sol, abres la página y comienzo el día, fotonoveliando el resuelve diario” (Sun, you open the page and I start my day, making a fotonovela of the daily struggle).103 Speaking to herself, the protagonist interpellates the sun, that Caribbean character that fills pages of poetry and inflicts castigating sweat on the farm worker. “Sol” is also a term of endearment: “mi sol.” Sol is an invitation to life and awakening. As she calls upon the sun, Carmen also interpellates the viewer/reader on the other side of the mirror/page. “Sol!” she declares as she looks at us face-to-face, inviting us into her community of beloveds. Behind that mirror, we sit in complicit contentment, contemplat-ing Carmen’s invitation to join in the sancajeo (struggle) of her daily life. We can imagine by the tone of the text that this sancajeo is surrounded by a very persistent sense of beauty and joy that can only be found in the quotidian exercises of possessing oneself and being possessed by and through the com-munal experiences of daily life.</w:t>
      </w:r>
    </w:p>
    <w:p w14:paraId="38F166D7" w14:textId="77777777" w:rsidR="00A82737" w:rsidRPr="002239D4" w:rsidRDefault="00A82737" w:rsidP="00A82737">
      <w:pPr>
        <w:rPr>
          <w:sz w:val="16"/>
        </w:rPr>
      </w:pPr>
      <w:r w:rsidRPr="002239D4">
        <w:rPr>
          <w:sz w:val="16"/>
        </w:rPr>
        <w:t xml:space="preserve">Carmen: FotonovelARTE is the first book of the Levente Visual series, written and directed by Dominicanyork performance artist, poet, and direc- tor Josefina Báez and co-produced by members of the Ay Ombe Collective. The series is based on her previous work, Levente no: Yolayorkdominican- york, a feminist narrative centered on the lives of multiple women—most of them Dominican—living in a building in New York City called El </w:t>
      </w:r>
      <w:r w:rsidRPr="00570BEB">
        <w:rPr>
          <w:sz w:val="16"/>
        </w:rPr>
        <w:t xml:space="preserve">Nié. </w:t>
      </w:r>
      <w:r w:rsidRPr="00570BEB">
        <w:rPr>
          <w:rStyle w:val="StyleUnderline"/>
        </w:rPr>
        <w:t xml:space="preserve">El Nié is both the </w:t>
      </w:r>
      <w:r w:rsidRPr="00570BEB">
        <w:rPr>
          <w:rStyle w:val="Emphasis"/>
        </w:rPr>
        <w:t>tangible location</w:t>
      </w:r>
      <w:r w:rsidRPr="00570BEB">
        <w:rPr>
          <w:rStyle w:val="StyleUnderline"/>
        </w:rPr>
        <w:t xml:space="preserve"> between home and the diaspora and the </w:t>
      </w:r>
      <w:r w:rsidRPr="00570BEB">
        <w:rPr>
          <w:rStyle w:val="Emphasis"/>
        </w:rPr>
        <w:t>symbolically interstitial space</w:t>
      </w:r>
      <w:r w:rsidRPr="00570BEB">
        <w:rPr>
          <w:rStyle w:val="StyleUnderline"/>
        </w:rPr>
        <w:t xml:space="preserve"> between </w:t>
      </w:r>
      <w:r w:rsidRPr="00570BEB">
        <w:rPr>
          <w:rStyle w:val="Emphasis"/>
        </w:rPr>
        <w:t>belonging and unbelonging</w:t>
      </w:r>
      <w:r w:rsidRPr="00570BEB">
        <w:rPr>
          <w:rStyle w:val="StyleUnderline"/>
        </w:rPr>
        <w:t>—neither here nor</w:t>
      </w:r>
      <w:r w:rsidRPr="002239D4">
        <w:rPr>
          <w:rStyle w:val="StyleUnderline"/>
        </w:rPr>
        <w:t xml:space="preserve"> there—that many marginalized people inhabit</w:t>
      </w:r>
      <w:r w:rsidRPr="002239D4">
        <w:rPr>
          <w:sz w:val="16"/>
        </w:rPr>
        <w:t xml:space="preserve">.104 In </w:t>
      </w:r>
      <w:r w:rsidRPr="002239D4">
        <w:rPr>
          <w:rStyle w:val="StyleUnderline"/>
        </w:rPr>
        <w:t xml:space="preserve">Carmen: FotonovelARTE, </w:t>
      </w:r>
      <w:r w:rsidRPr="00965345">
        <w:rPr>
          <w:rStyle w:val="StyleUnderline"/>
          <w:highlight w:val="yellow"/>
        </w:rPr>
        <w:t>Báez</w:t>
      </w:r>
      <w:r w:rsidRPr="002239D4">
        <w:rPr>
          <w:rStyle w:val="StyleUnderline"/>
        </w:rPr>
        <w:t xml:space="preserve"> and the Ay Ombe Collective take us back to the Do- minican Republic and seductively </w:t>
      </w:r>
      <w:r w:rsidRPr="00965345">
        <w:rPr>
          <w:rStyle w:val="StyleUnderline"/>
          <w:highlight w:val="yellow"/>
        </w:rPr>
        <w:t>invite us into the everyday life of a</w:t>
      </w:r>
      <w:r w:rsidRPr="002239D4">
        <w:rPr>
          <w:rStyle w:val="StyleUnderline"/>
        </w:rPr>
        <w:t xml:space="preserve"> Black Dominicana from Santo Domingo: a free and joyous self-proclaimed </w:t>
      </w:r>
      <w:r w:rsidRPr="00965345">
        <w:rPr>
          <w:rStyle w:val="Emphasis"/>
          <w:highlight w:val="yellow"/>
        </w:rPr>
        <w:t>“levente” woman</w:t>
      </w:r>
      <w:r w:rsidRPr="002239D4">
        <w:rPr>
          <w:sz w:val="16"/>
        </w:rPr>
        <w:t xml:space="preserve">. </w:t>
      </w:r>
      <w:r w:rsidRPr="002239D4">
        <w:rPr>
          <w:rStyle w:val="StyleUnderline"/>
        </w:rPr>
        <w:t>The Dominicanism “levente” was traditionally employed as a misogynist insult aimed at controlling women’s movement</w:t>
      </w:r>
      <w:r w:rsidRPr="002239D4">
        <w:rPr>
          <w:sz w:val="16"/>
        </w:rPr>
        <w:t xml:space="preserve">. </w:t>
      </w:r>
      <w:r w:rsidRPr="002239D4">
        <w:rPr>
          <w:rStyle w:val="StyleUnderline"/>
        </w:rPr>
        <w:t xml:space="preserve">In defiance, </w:t>
      </w:r>
      <w:r w:rsidRPr="00965345">
        <w:rPr>
          <w:rStyle w:val="StyleUnderline"/>
          <w:highlight w:val="yellow"/>
        </w:rPr>
        <w:t>the levente walks freely in the streets</w:t>
      </w:r>
      <w:r w:rsidRPr="002239D4">
        <w:rPr>
          <w:rStyle w:val="StyleUnderline"/>
        </w:rPr>
        <w:t xml:space="preserve">, doing as she pleases. </w:t>
      </w:r>
      <w:r w:rsidRPr="00965345">
        <w:rPr>
          <w:rStyle w:val="StyleUnderline"/>
          <w:highlight w:val="yellow"/>
        </w:rPr>
        <w:t xml:space="preserve">To be levente is to </w:t>
      </w:r>
      <w:r w:rsidRPr="00965345">
        <w:rPr>
          <w:rStyle w:val="Emphasis"/>
          <w:highlight w:val="yellow"/>
        </w:rPr>
        <w:t>walk in danger</w:t>
      </w:r>
      <w:r w:rsidRPr="002239D4">
        <w:rPr>
          <w:rStyle w:val="StyleUnderline"/>
        </w:rPr>
        <w:t>, to risk being repudiated and reprimanded by the institutions governing women’s bodies and social lives</w:t>
      </w:r>
      <w:r w:rsidRPr="002239D4">
        <w:rPr>
          <w:sz w:val="16"/>
        </w:rPr>
        <w:t>. Through Carmen, we confront the misogyny of Dominican culture, the misery of the public health system, the neverending economic crisis, and the powerful ways Black women live in community. Carmen: FotonovelARTE challenges its readers in multiple ways. It forces us to confront the historical and rhetorical legacies of femicide and misogyny, from the erasure of Black women to Carmen as a tragic figure in traditional literature and operas. It invites us to explore Santo Domingo in all its beauty and splendor and challenges us to think about community as a form of rebellion—as an antidote to the persistence of death. The form of the text itself, a fotonovela (graphic novel), resists traditional reading, requir-ing us to pay attention to movement through the images, photographs, and dialogue that jump throughout the pages. It is thus an act of active accompani-ment rather than passive reading.</w:t>
      </w:r>
    </w:p>
    <w:p w14:paraId="20030D4A" w14:textId="77777777" w:rsidR="00A82737" w:rsidRPr="002239D4" w:rsidRDefault="00A82737" w:rsidP="00A82737">
      <w:pPr>
        <w:rPr>
          <w:rStyle w:val="StyleUnderline"/>
        </w:rPr>
      </w:pPr>
      <w:r w:rsidRPr="002239D4">
        <w:rPr>
          <w:sz w:val="16"/>
        </w:rPr>
        <w:t xml:space="preserve">The fotonovela has its roots in the historietas (comic books) of turn-of-the-twentieth-century Latin America. Originally, these were illustrated versions of popular works of European literature. Published in serial format, historietas eventually gave way to the fotonovela, which takes contemporary everyday life as its subject matter. Since the mid-twentieth century, fotonovelas have been used across Latin America and Southern Europe as educational tools for vulnerable communities, including women and migrants, to teach literacy and health education and promote civil rights awareness.105 In the United States, fotonovelas have been central to Latinx communities’ struggles for equality. In the 1960s, for example, fotonovelas were a staple of the Chicano movement, particularly in supporting workers’ and farmers’ rights. </w:t>
      </w:r>
      <w:r w:rsidRPr="002239D4">
        <w:rPr>
          <w:rStyle w:val="StyleUnderline"/>
        </w:rPr>
        <w:t xml:space="preserve">Carmen: Fotonovel- ARTE is a contemporary rendition of an artistic and activist Latinx tradi-tion that </w:t>
      </w:r>
      <w:r w:rsidRPr="00965345">
        <w:rPr>
          <w:rStyle w:val="StyleUnderline"/>
          <w:highlight w:val="yellow"/>
        </w:rPr>
        <w:t xml:space="preserve">centers Black women’s right to live in </w:t>
      </w:r>
      <w:r w:rsidRPr="00965345">
        <w:rPr>
          <w:rStyle w:val="Emphasis"/>
          <w:highlight w:val="yellow"/>
        </w:rPr>
        <w:t>contradiction</w:t>
      </w:r>
      <w:r w:rsidRPr="00965345">
        <w:rPr>
          <w:rStyle w:val="StyleUnderline"/>
          <w:highlight w:val="yellow"/>
        </w:rPr>
        <w:t xml:space="preserve"> to</w:t>
      </w:r>
      <w:r w:rsidRPr="002239D4">
        <w:rPr>
          <w:rStyle w:val="StyleUnderline"/>
        </w:rPr>
        <w:t xml:space="preserve"> the </w:t>
      </w:r>
      <w:r w:rsidRPr="00965345">
        <w:rPr>
          <w:rStyle w:val="StyleUnderline"/>
          <w:highlight w:val="yellow"/>
        </w:rPr>
        <w:t>violence and death that dominates</w:t>
      </w:r>
      <w:r w:rsidRPr="002239D4">
        <w:rPr>
          <w:rStyle w:val="StyleUnderline"/>
        </w:rPr>
        <w:t xml:space="preserve"> both life and literary </w:t>
      </w:r>
      <w:r w:rsidRPr="00965345">
        <w:rPr>
          <w:rStyle w:val="StyleUnderline"/>
          <w:highlight w:val="yellow"/>
        </w:rPr>
        <w:t>representations</w:t>
      </w:r>
      <w:r w:rsidRPr="002239D4">
        <w:rPr>
          <w:rStyle w:val="StyleUnderline"/>
        </w:rPr>
        <w:t xml:space="preserve"> about Black women.</w:t>
      </w:r>
      <w:r w:rsidRPr="002239D4">
        <w:rPr>
          <w:sz w:val="16"/>
        </w:rPr>
        <w:t xml:space="preserve"> The text’s backdrop is the proliferation of femicide in the Domini-can Republic. As an alternative to death, Carmen: FotonovelARTE gives us a glimpse into the life of a Black Dominicana survivor. </w:t>
      </w:r>
      <w:r w:rsidRPr="002239D4">
        <w:rPr>
          <w:rStyle w:val="StyleUnderline"/>
        </w:rPr>
        <w:t xml:space="preserve">Carmen’s life is so ordinary, her movements throughout the text so quotidian: she gets dressed, takes a bus, watches a volleyball match. Readers may mistakenly dismiss her and the text, particularly given our impatience and preference for multilayered, complicated entertainment. And yet it is </w:t>
      </w:r>
      <w:r w:rsidRPr="00965345">
        <w:rPr>
          <w:rStyle w:val="StyleUnderline"/>
          <w:highlight w:val="yellow"/>
        </w:rPr>
        <w:t xml:space="preserve">in the </w:t>
      </w:r>
      <w:r w:rsidRPr="00965345">
        <w:rPr>
          <w:rStyle w:val="Emphasis"/>
          <w:highlight w:val="yellow"/>
        </w:rPr>
        <w:t>absence</w:t>
      </w:r>
      <w:r w:rsidRPr="00965345">
        <w:rPr>
          <w:rStyle w:val="StyleUnderline"/>
          <w:highlight w:val="yellow"/>
        </w:rPr>
        <w:t xml:space="preserve"> of fantasy</w:t>
      </w:r>
      <w:r w:rsidRPr="002239D4">
        <w:rPr>
          <w:rStyle w:val="StyleUnderline"/>
        </w:rPr>
        <w:t xml:space="preserve"> or drama that </w:t>
      </w:r>
      <w:r w:rsidRPr="00965345">
        <w:rPr>
          <w:rStyle w:val="StyleUnderline"/>
          <w:highlight w:val="yellow"/>
        </w:rPr>
        <w:t xml:space="preserve">we see the </w:t>
      </w:r>
      <w:r w:rsidRPr="00965345">
        <w:rPr>
          <w:rStyle w:val="Emphasis"/>
          <w:highlight w:val="yellow"/>
        </w:rPr>
        <w:t>possibility for rebellion</w:t>
      </w:r>
      <w:r w:rsidRPr="002239D4">
        <w:rPr>
          <w:rStyle w:val="StyleUnderline"/>
        </w:rPr>
        <w:t>. Carmen: FotonovelARTE is about common, everyday life as it should be: devoid of drama and violence.</w:t>
      </w:r>
    </w:p>
    <w:p w14:paraId="302198CA" w14:textId="77777777" w:rsidR="00A82737" w:rsidRPr="002239D4" w:rsidRDefault="00A82737" w:rsidP="00A82737">
      <w:pPr>
        <w:rPr>
          <w:sz w:val="8"/>
          <w:szCs w:val="8"/>
        </w:rPr>
      </w:pPr>
      <w:r w:rsidRPr="002239D4">
        <w:rPr>
          <w:sz w:val="8"/>
          <w:szCs w:val="8"/>
        </w:rPr>
        <w:t xml:space="preserve">Carmen: FotonovelARTE embodies the history of millions of women who have died at the hands of their partners or the state because they attempted to live their own lives in dignity. In an essay included in the book, feminist scholar Esther Hernández-Medina explains what is at stake in the project. Nuestra Carmen vive. Vive y con su vida reescribe la historia de mil-lones de mujeres. Como la Carmen de Prosper Mérimée/Georges Bizet, decide, camina, baila, coquetea, seduce con sus ojos y todo su ser, al hombre que quiere querer. La Carmen de Mérimée y Bizet muere. Muerta violentamente por celos. . . . Muerta por querer vivir con desparpajo propio, sus aciertos y desaciertos, por ser y querer su libertad, por amar sin reglas, por hacer lo que como mujer . . . no debe. . . . Nuestra Carmen vive. Y vive apasionada, de forma complete y genuina. . . . Nuestra Carmen vive por ella, para ella y de ella. . . . Y ese es un acto revolucionario, evolucionario para las mujeres. Ha sido considerado un gran crimen vivir para una misma, no vivir para el otro o para la otra, saber decir que no y saber decir que si.106 </w:t>
      </w:r>
    </w:p>
    <w:p w14:paraId="13EF4D1C" w14:textId="77777777" w:rsidR="00A82737" w:rsidRPr="002239D4" w:rsidRDefault="00A82737" w:rsidP="00A82737">
      <w:pPr>
        <w:rPr>
          <w:sz w:val="16"/>
        </w:rPr>
      </w:pPr>
      <w:r w:rsidRPr="002239D4">
        <w:rPr>
          <w:sz w:val="16"/>
        </w:rPr>
        <w:t>[</w:t>
      </w:r>
      <w:r w:rsidRPr="002239D4">
        <w:rPr>
          <w:rStyle w:val="StyleUnderline"/>
        </w:rPr>
        <w:t xml:space="preserve">Our </w:t>
      </w:r>
      <w:r w:rsidRPr="00965345">
        <w:rPr>
          <w:rStyle w:val="StyleUnderline"/>
          <w:highlight w:val="yellow"/>
        </w:rPr>
        <w:t>Carmen lives</w:t>
      </w:r>
      <w:r w:rsidRPr="002239D4">
        <w:rPr>
          <w:rStyle w:val="StyleUnderline"/>
        </w:rPr>
        <w:t xml:space="preserve">. She lives, </w:t>
      </w:r>
      <w:r w:rsidRPr="00965345">
        <w:rPr>
          <w:rStyle w:val="StyleUnderline"/>
          <w:highlight w:val="yellow"/>
        </w:rPr>
        <w:t>and with her life</w:t>
      </w:r>
      <w:r w:rsidRPr="002239D4">
        <w:rPr>
          <w:rStyle w:val="StyleUnderline"/>
        </w:rPr>
        <w:t xml:space="preserve"> she </w:t>
      </w:r>
      <w:r w:rsidRPr="00965345">
        <w:rPr>
          <w:rStyle w:val="Emphasis"/>
          <w:highlight w:val="yellow"/>
        </w:rPr>
        <w:t>rewrites the history</w:t>
      </w:r>
      <w:r w:rsidRPr="00E77056">
        <w:rPr>
          <w:rStyle w:val="StyleUnderline"/>
        </w:rPr>
        <w:t xml:space="preserve"> of millions</w:t>
      </w:r>
      <w:r w:rsidRPr="002239D4">
        <w:rPr>
          <w:rStyle w:val="StyleUnderline"/>
        </w:rPr>
        <w:t xml:space="preserve"> of women</w:t>
      </w:r>
      <w:r w:rsidRPr="002239D4">
        <w:rPr>
          <w:sz w:val="16"/>
        </w:rPr>
        <w:t xml:space="preserve">. Like Prosper Mérimée/Georges Bizet’s Carmen, </w:t>
      </w:r>
      <w:r w:rsidRPr="00965345">
        <w:rPr>
          <w:rStyle w:val="StyleUnderline"/>
          <w:highlight w:val="yellow"/>
        </w:rPr>
        <w:t xml:space="preserve">she </w:t>
      </w:r>
      <w:r w:rsidRPr="00965345">
        <w:rPr>
          <w:rStyle w:val="Emphasis"/>
          <w:highlight w:val="yellow"/>
        </w:rPr>
        <w:t>decides</w:t>
      </w:r>
      <w:r w:rsidRPr="00965345">
        <w:rPr>
          <w:rStyle w:val="StyleUnderline"/>
          <w:highlight w:val="yellow"/>
        </w:rPr>
        <w:t>, walks, dances</w:t>
      </w:r>
      <w:r w:rsidRPr="002239D4">
        <w:rPr>
          <w:rStyle w:val="StyleUnderline"/>
        </w:rPr>
        <w:t>, flirts, seduces the man she wants to love with her eyes and her whole being</w:t>
      </w:r>
      <w:r w:rsidRPr="002239D4">
        <w:rPr>
          <w:sz w:val="16"/>
        </w:rPr>
        <w:t xml:space="preserve">. But Mérimée and Bizet’s Carmen dies. She dies violently because of jealousy. . . . Dies because she wanted to live her own life freely, make her own mistakes and triumphs, dies because she wanted to be, she wanted her freedom, she loved without rules, dies because she dares to do what as a woman . . . she was not sup-posed to. . . . </w:t>
      </w:r>
      <w:r w:rsidRPr="002239D4">
        <w:rPr>
          <w:rStyle w:val="StyleUnderline"/>
        </w:rPr>
        <w:t xml:space="preserve">Our Carmen lives. She lives full of passion, completely and genuinely. Our Carmen </w:t>
      </w:r>
      <w:r w:rsidRPr="00965345">
        <w:rPr>
          <w:rStyle w:val="StyleUnderline"/>
          <w:highlight w:val="yellow"/>
        </w:rPr>
        <w:t xml:space="preserve">lives </w:t>
      </w:r>
      <w:r w:rsidRPr="00965345">
        <w:rPr>
          <w:rStyle w:val="Emphasis"/>
          <w:highlight w:val="yellow"/>
        </w:rPr>
        <w:t>for herself</w:t>
      </w:r>
      <w:r w:rsidRPr="002239D4">
        <w:rPr>
          <w:rStyle w:val="StyleUnderline"/>
        </w:rPr>
        <w:t>, to herself, and from herself</w:t>
      </w:r>
      <w:r w:rsidRPr="002239D4">
        <w:rPr>
          <w:sz w:val="16"/>
        </w:rPr>
        <w:t xml:space="preserve">. . . . </w:t>
      </w:r>
      <w:r w:rsidRPr="002239D4">
        <w:rPr>
          <w:rStyle w:val="StyleUnderline"/>
        </w:rPr>
        <w:t xml:space="preserve">And </w:t>
      </w:r>
      <w:r w:rsidRPr="00965345">
        <w:rPr>
          <w:rStyle w:val="StyleUnderline"/>
          <w:highlight w:val="yellow"/>
        </w:rPr>
        <w:t xml:space="preserve">that is a </w:t>
      </w:r>
      <w:r w:rsidRPr="00965345">
        <w:rPr>
          <w:rStyle w:val="Emphasis"/>
          <w:highlight w:val="yellow"/>
        </w:rPr>
        <w:t>revolutionary</w:t>
      </w:r>
      <w:r w:rsidRPr="002239D4">
        <w:rPr>
          <w:rStyle w:val="StyleUnderline"/>
        </w:rPr>
        <w:t xml:space="preserve"> and evolutionary </w:t>
      </w:r>
      <w:r w:rsidRPr="00965345">
        <w:rPr>
          <w:rStyle w:val="Emphasis"/>
          <w:highlight w:val="yellow"/>
        </w:rPr>
        <w:t>act</w:t>
      </w:r>
      <w:r w:rsidRPr="002239D4">
        <w:rPr>
          <w:rStyle w:val="StyleUnderline"/>
        </w:rPr>
        <w:t xml:space="preserve"> for women. It has been considered a great crime for women to live for themselves, instead of for others, to know how to say no and how to say yes.</w:t>
      </w:r>
      <w:r w:rsidRPr="002239D4">
        <w:rPr>
          <w:sz w:val="16"/>
        </w:rPr>
        <w:t>]</w:t>
      </w:r>
      <w:r w:rsidRPr="002239D4">
        <w:rPr>
          <w:rStyle w:val="StyleUnderline"/>
        </w:rPr>
        <w:t xml:space="preserve"> </w:t>
      </w:r>
    </w:p>
    <w:p w14:paraId="5E6DE8D6" w14:textId="77777777" w:rsidR="00A82737" w:rsidRPr="002239D4" w:rsidRDefault="00A82737" w:rsidP="00A82737">
      <w:pPr>
        <w:rPr>
          <w:rStyle w:val="StyleUnderline"/>
        </w:rPr>
      </w:pPr>
      <w:r w:rsidRPr="002239D4">
        <w:rPr>
          <w:rStyle w:val="StyleUnderline"/>
        </w:rPr>
        <w:t xml:space="preserve">Hernández-Medina argues that Báez’s </w:t>
      </w:r>
      <w:r w:rsidRPr="00965345">
        <w:rPr>
          <w:rStyle w:val="StyleUnderline"/>
          <w:highlight w:val="yellow"/>
        </w:rPr>
        <w:t xml:space="preserve">Carmen </w:t>
      </w:r>
      <w:r w:rsidRPr="00965345">
        <w:rPr>
          <w:rStyle w:val="Emphasis"/>
          <w:highlight w:val="yellow"/>
        </w:rPr>
        <w:t>rewrites</w:t>
      </w:r>
      <w:r w:rsidRPr="002239D4">
        <w:rPr>
          <w:rStyle w:val="StyleUnderline"/>
        </w:rPr>
        <w:t xml:space="preserve"> this </w:t>
      </w:r>
      <w:r w:rsidRPr="00965345">
        <w:rPr>
          <w:rStyle w:val="Emphasis"/>
          <w:highlight w:val="yellow"/>
        </w:rPr>
        <w:t>violent history</w:t>
      </w:r>
      <w:r w:rsidRPr="00965345">
        <w:rPr>
          <w:rStyle w:val="StyleUnderline"/>
          <w:highlight w:val="yellow"/>
        </w:rPr>
        <w:t xml:space="preserve">, contradicting death with a practice of living </w:t>
      </w:r>
      <w:r w:rsidRPr="00965345">
        <w:rPr>
          <w:rStyle w:val="Emphasis"/>
          <w:highlight w:val="yellow"/>
        </w:rPr>
        <w:t>grounded</w:t>
      </w:r>
      <w:r w:rsidRPr="00965345">
        <w:rPr>
          <w:rStyle w:val="StyleUnderline"/>
          <w:highlight w:val="yellow"/>
        </w:rPr>
        <w:t xml:space="preserve"> on</w:t>
      </w:r>
      <w:r w:rsidRPr="002239D4">
        <w:rPr>
          <w:rStyle w:val="StyleUnderline"/>
        </w:rPr>
        <w:t xml:space="preserve"> the </w:t>
      </w:r>
      <w:r w:rsidRPr="00965345">
        <w:rPr>
          <w:rStyle w:val="StyleUnderline"/>
          <w:highlight w:val="yellow"/>
        </w:rPr>
        <w:t xml:space="preserve">community-sustained </w:t>
      </w:r>
      <w:r w:rsidRPr="00965345">
        <w:rPr>
          <w:rStyle w:val="Emphasis"/>
          <w:highlight w:val="yellow"/>
        </w:rPr>
        <w:t>affirmation</w:t>
      </w:r>
      <w:r w:rsidRPr="002239D4">
        <w:rPr>
          <w:rStyle w:val="StyleUnderline"/>
        </w:rPr>
        <w:t xml:space="preserve"> of the woman-self.</w:t>
      </w:r>
      <w:r w:rsidRPr="002239D4">
        <w:rPr>
          <w:sz w:val="16"/>
        </w:rPr>
        <w:t xml:space="preserve"> Community is a part of Baez’s Carmen: FotonovelARTE in three ways: (1) production, (2) narrative structure, and (3) the complicity between the reader and the text. The book is the result of a communal creative project in which three members of the Ay Ombe Theatre collective participated in various roles under the artistic direction of Josefina Báez: Pilar Espinal, Carmen Inés Bencosme, and Esther Hernández-Medina. Espinal, who performs Carmen in the book’s photos, is both the muse and the vessel for the character Báez imag-ines and synthesizes in the fotonovela. An actress, model, and yoga instruc-tor, </w:t>
      </w:r>
      <w:r w:rsidRPr="002239D4">
        <w:rPr>
          <w:rStyle w:val="StyleUnderline"/>
        </w:rPr>
        <w:t xml:space="preserve">Espinal was charged with conveying the essence of the levente women of Báez’s previous work: the women of El Nié who inhabit the </w:t>
      </w:r>
      <w:r w:rsidRPr="002239D4">
        <w:rPr>
          <w:rStyle w:val="Emphasis"/>
        </w:rPr>
        <w:t>nation building</w:t>
      </w:r>
      <w:r w:rsidRPr="002239D4">
        <w:rPr>
          <w:rStyle w:val="StyleUnderline"/>
        </w:rPr>
        <w:t xml:space="preserve"> and the literary and cultural representations of women pitted against death for the purpose of entertainment.</w:t>
      </w:r>
      <w:r w:rsidRPr="002239D4">
        <w:rPr>
          <w:sz w:val="16"/>
        </w:rPr>
        <w:t xml:space="preserve"> Wanting to subvert that toxic narrative, Báez gives us a Carmen that, by way of Espinal, is full of joy and love even in the face of adversity. The process, as the women explained to me, was highly communal. Báez says, “I had an idea, and my idea was to have the story of Carmen be told not from what I wanted but from the moment that the DR was living.”107 For Bencosme, photographing Espinal was a highly synchro-nous act. She says, “We barely had to speak. From the moment Pilar arrived in my office, she was in character. The transformation was instantaneous. Her demeanor, her aura, everything. I did not have to tell her to pose or to move a certain way, I merely had to witness, to be present.”108 The spontane-ity of the project allowed Espinal to interact with the everyday life of Santo Domingo. Writing the text, Báez recalls, thus required a lot of adaptabil-ity, a “self-editing of the egos” that allowed the communal process to come through: “I wanted every moment to be infused with the beauty and with all that is simple. </w:t>
      </w:r>
      <w:r w:rsidRPr="002239D4">
        <w:rPr>
          <w:rStyle w:val="StyleUnderline"/>
        </w:rPr>
        <w:t>I wanted to subvert Mérimée’s Carmen and have this levente Carmen come out instead.</w:t>
      </w:r>
      <w:r w:rsidRPr="002239D4">
        <w:rPr>
          <w:sz w:val="16"/>
        </w:rPr>
        <w:t xml:space="preserve"> The how, though, was spontaneous at times. It was about Pilar’s walks and encounters in the streets. It was about meet-ing life where life is and capturing it in beauty.”109 </w:t>
      </w:r>
      <w:r w:rsidRPr="002239D4">
        <w:rPr>
          <w:rStyle w:val="StyleUnderline"/>
        </w:rPr>
        <w:t xml:space="preserve">Community gave birth to </w:t>
      </w:r>
      <w:r w:rsidRPr="00965345">
        <w:rPr>
          <w:rStyle w:val="StyleUnderline"/>
          <w:highlight w:val="yellow"/>
        </w:rPr>
        <w:t>Carmen</w:t>
      </w:r>
      <w:r w:rsidRPr="002239D4">
        <w:rPr>
          <w:rStyle w:val="StyleUnderline"/>
        </w:rPr>
        <w:t xml:space="preserve">, and in the process, she </w:t>
      </w:r>
      <w:r w:rsidRPr="00965345">
        <w:rPr>
          <w:rStyle w:val="StyleUnderline"/>
          <w:highlight w:val="yellow"/>
        </w:rPr>
        <w:t xml:space="preserve">became a </w:t>
      </w:r>
      <w:r w:rsidRPr="00965345">
        <w:rPr>
          <w:rStyle w:val="Emphasis"/>
          <w:highlight w:val="yellow"/>
        </w:rPr>
        <w:t>contradiction of death</w:t>
      </w:r>
      <w:r w:rsidRPr="00965345">
        <w:rPr>
          <w:rStyle w:val="StyleUnderline"/>
          <w:highlight w:val="yellow"/>
        </w:rPr>
        <w:t xml:space="preserve">, her life a </w:t>
      </w:r>
      <w:r w:rsidRPr="00965345">
        <w:rPr>
          <w:rStyle w:val="Emphasis"/>
          <w:highlight w:val="yellow"/>
        </w:rPr>
        <w:t>testimony</w:t>
      </w:r>
      <w:r w:rsidRPr="00965345">
        <w:rPr>
          <w:rStyle w:val="StyleUnderline"/>
          <w:highlight w:val="yellow"/>
        </w:rPr>
        <w:t xml:space="preserve"> of </w:t>
      </w:r>
      <w:r w:rsidRPr="00965345">
        <w:rPr>
          <w:rStyle w:val="Emphasis"/>
          <w:highlight w:val="yellow"/>
        </w:rPr>
        <w:t>Black women living</w:t>
      </w:r>
      <w:r w:rsidRPr="002239D4">
        <w:rPr>
          <w:rStyle w:val="StyleUnderline"/>
        </w:rPr>
        <w:t xml:space="preserve">. </w:t>
      </w:r>
    </w:p>
    <w:p w14:paraId="398A4664" w14:textId="77777777" w:rsidR="00A82737" w:rsidRPr="002239D4" w:rsidRDefault="00A82737" w:rsidP="00A82737">
      <w:pPr>
        <w:rPr>
          <w:sz w:val="16"/>
        </w:rPr>
      </w:pPr>
      <w:r w:rsidRPr="002239D4">
        <w:rPr>
          <w:sz w:val="16"/>
        </w:rPr>
        <w:t xml:space="preserve">The narrative structure of Carmen: FotonovelARTE also centers commu-nity as key to daily living. Carmen cares for her ill elderly auntie while being sustained emotionally by her cousins and neighbors who share with her the joys and perils of everyday life. But that community does not dilute the “I” of Carmen; rather, it elevates it to its maximum potential. Carmen is able to declare her “yo” because of the “nosotras” that bears her. In this way, the text is a tangible manifestation of the praxis of performance autology developed by Báez over a period of thirty years, which sits at the center of each of the Ay Ombe Collective’s projects. Performance autology is a spiritual and physical practice that centers consciousness and awareness of one’s body and self through meditation, physical exercise, diet, health awareness, and cre-ative discipline. The artist/participant learns to listen to her body and her needs, first and foremost, and from there enact a life that cares for the whole person, not just the craft. This revolutionary method is also supported through a community of care. Members of the collective meet annually for retreats aimed at sup-porting each other’s growth as people and creators. For the Ay Ombe Col-lective members, </w:t>
      </w:r>
      <w:r w:rsidRPr="00965345">
        <w:rPr>
          <w:rStyle w:val="StyleUnderline"/>
          <w:highlight w:val="yellow"/>
        </w:rPr>
        <w:t>care is</w:t>
      </w:r>
      <w:r w:rsidRPr="002239D4">
        <w:rPr>
          <w:rStyle w:val="StyleUnderline"/>
        </w:rPr>
        <w:t xml:space="preserve"> both </w:t>
      </w:r>
      <w:r w:rsidRPr="00965345">
        <w:rPr>
          <w:rStyle w:val="StyleUnderline"/>
          <w:highlight w:val="yellow"/>
        </w:rPr>
        <w:t xml:space="preserve">individual and </w:t>
      </w:r>
      <w:r w:rsidRPr="00965345">
        <w:rPr>
          <w:rStyle w:val="Emphasis"/>
          <w:highlight w:val="yellow"/>
        </w:rPr>
        <w:t>mutual</w:t>
      </w:r>
      <w:r w:rsidRPr="002239D4">
        <w:rPr>
          <w:rStyle w:val="StyleUnderline"/>
        </w:rPr>
        <w:t xml:space="preserve">. It </w:t>
      </w:r>
      <w:r w:rsidRPr="00965345">
        <w:rPr>
          <w:rStyle w:val="StyleUnderline"/>
          <w:highlight w:val="yellow"/>
        </w:rPr>
        <w:t>contrasts</w:t>
      </w:r>
      <w:r w:rsidRPr="002239D4">
        <w:rPr>
          <w:rStyle w:val="StyleUnderline"/>
        </w:rPr>
        <w:t xml:space="preserve"> forms of self-care that promote </w:t>
      </w:r>
      <w:r w:rsidRPr="00965345">
        <w:rPr>
          <w:rStyle w:val="Emphasis"/>
          <w:highlight w:val="yellow"/>
        </w:rPr>
        <w:t>capitalist consumption</w:t>
      </w:r>
      <w:r w:rsidRPr="002239D4">
        <w:rPr>
          <w:rStyle w:val="StyleUnderline"/>
        </w:rPr>
        <w:t xml:space="preserve">. Care is a daily act of presence and </w:t>
      </w:r>
      <w:r w:rsidRPr="002239D4">
        <w:rPr>
          <w:rStyle w:val="Emphasis"/>
        </w:rPr>
        <w:t>consciousness</w:t>
      </w:r>
      <w:r w:rsidRPr="002239D4">
        <w:rPr>
          <w:rStyle w:val="StyleUnderline"/>
        </w:rPr>
        <w:t>, or, as Báez explains, “It is about meeting life where we are rather than being aspirational. From where we are we can create and craft and live. From where we are and what we have we can be. It is as it is.”</w:t>
      </w:r>
      <w:r w:rsidRPr="002239D4">
        <w:rPr>
          <w:sz w:val="16"/>
        </w:rPr>
        <w:t>110 Espinal’s and Bencosme’s training in performance autology allowed them to cocreate Carmen: FotonovelARTE without much rehearsal or preplanning. Explaining her role in the project, Espinal said, “Our practice and our under-standing of our craft every day allowed for all of it to flow in such a way that very little had to be negotiated. I was Carmen, and Carmen had the move-ments that Pilar has practiced through Ay Ombe, and they all came through at once, effortless. It was a beautiful process, una chulería. 111</w:t>
      </w:r>
    </w:p>
    <w:p w14:paraId="08BB2C58" w14:textId="77777777" w:rsidR="00A82737" w:rsidRPr="002239D4" w:rsidRDefault="00A82737" w:rsidP="00A82737">
      <w:pPr>
        <w:rPr>
          <w:sz w:val="8"/>
          <w:szCs w:val="8"/>
        </w:rPr>
      </w:pPr>
      <w:r w:rsidRPr="002239D4">
        <w:rPr>
          <w:sz w:val="8"/>
          <w:szCs w:val="8"/>
        </w:rPr>
        <w:t>[image omitted]</w:t>
      </w:r>
    </w:p>
    <w:p w14:paraId="0FA0E06C" w14:textId="77777777" w:rsidR="00A82737" w:rsidRPr="002239D4" w:rsidRDefault="00A82737" w:rsidP="00A82737">
      <w:pPr>
        <w:rPr>
          <w:sz w:val="16"/>
        </w:rPr>
      </w:pPr>
      <w:r w:rsidRPr="002239D4">
        <w:rPr>
          <w:sz w:val="16"/>
        </w:rPr>
        <w:t xml:space="preserve">On pages 8 and 9 (see figure 3.8) we find Carmen posing for herself, her back facing us as she massages her afro, seductively turning her head from side to side saying, </w:t>
      </w:r>
      <w:r w:rsidRPr="002239D4">
        <w:rPr>
          <w:rStyle w:val="StyleUnderline"/>
        </w:rPr>
        <w:t>“Yo, Carmen, Yo Caaarmeeen, Yo mimita.”</w:t>
      </w:r>
      <w:r w:rsidRPr="002239D4">
        <w:rPr>
          <w:sz w:val="16"/>
        </w:rPr>
        <w:t xml:space="preserve">112 </w:t>
      </w:r>
      <w:r w:rsidRPr="002239D4">
        <w:rPr>
          <w:rStyle w:val="StyleUnderline"/>
        </w:rPr>
        <w:t xml:space="preserve">Like a repeated mantra, </w:t>
      </w:r>
      <w:r w:rsidRPr="00965345">
        <w:rPr>
          <w:rStyle w:val="StyleUnderline"/>
          <w:highlight w:val="yellow"/>
        </w:rPr>
        <w:t>Carmen’s insistent “I” and the</w:t>
      </w:r>
      <w:r w:rsidRPr="002239D4">
        <w:rPr>
          <w:rStyle w:val="StyleUnderline"/>
        </w:rPr>
        <w:t xml:space="preserve"> simple and individual </w:t>
      </w:r>
      <w:r w:rsidRPr="00965345">
        <w:rPr>
          <w:rStyle w:val="StyleUnderline"/>
          <w:highlight w:val="yellow"/>
        </w:rPr>
        <w:t xml:space="preserve">act of </w:t>
      </w:r>
      <w:r w:rsidRPr="00965345">
        <w:rPr>
          <w:rStyle w:val="Emphasis"/>
          <w:highlight w:val="yellow"/>
        </w:rPr>
        <w:t>naming herself</w:t>
      </w:r>
      <w:r w:rsidRPr="002239D4">
        <w:rPr>
          <w:rStyle w:val="StyleUnderline"/>
        </w:rPr>
        <w:t xml:space="preserve"> repeatedly (“Yo Carmen”) </w:t>
      </w:r>
      <w:r w:rsidRPr="00965345">
        <w:rPr>
          <w:rStyle w:val="StyleUnderline"/>
          <w:highlight w:val="yellow"/>
        </w:rPr>
        <w:t>perform</w:t>
      </w:r>
      <w:r w:rsidRPr="002239D4">
        <w:rPr>
          <w:rStyle w:val="StyleUnderline"/>
        </w:rPr>
        <w:t xml:space="preserve"> what Hernández-Medina calls the unthinkable act of </w:t>
      </w:r>
      <w:r w:rsidRPr="00965345">
        <w:rPr>
          <w:rStyle w:val="Emphasis"/>
          <w:highlight w:val="yellow"/>
        </w:rPr>
        <w:t>liberation</w:t>
      </w:r>
      <w:r w:rsidRPr="002239D4">
        <w:rPr>
          <w:rStyle w:val="StyleUnderline"/>
        </w:rPr>
        <w:t xml:space="preserve">: the possibility of living by and through herself, </w:t>
      </w:r>
      <w:r w:rsidRPr="00965345">
        <w:rPr>
          <w:rStyle w:val="StyleUnderline"/>
          <w:highlight w:val="yellow"/>
        </w:rPr>
        <w:t>against the</w:t>
      </w:r>
      <w:r w:rsidRPr="002239D4">
        <w:rPr>
          <w:rStyle w:val="StyleUnderline"/>
        </w:rPr>
        <w:t xml:space="preserve"> hegemonic </w:t>
      </w:r>
      <w:r w:rsidRPr="00965345">
        <w:rPr>
          <w:rStyle w:val="Emphasis"/>
          <w:highlight w:val="yellow"/>
        </w:rPr>
        <w:t>narrative of abnegation</w:t>
      </w:r>
      <w:r w:rsidRPr="002239D4">
        <w:rPr>
          <w:rStyle w:val="StyleUnderline"/>
        </w:rPr>
        <w:t xml:space="preserve"> that is </w:t>
      </w:r>
      <w:r w:rsidRPr="00965345">
        <w:rPr>
          <w:rStyle w:val="Emphasis"/>
          <w:highlight w:val="yellow"/>
        </w:rPr>
        <w:t>imposed</w:t>
      </w:r>
      <w:r w:rsidRPr="002239D4">
        <w:rPr>
          <w:rStyle w:val="StyleUnderline"/>
        </w:rPr>
        <w:t xml:space="preserve"> on Dominicanas by religious and cultural norms that are sustained and institutionalized </w:t>
      </w:r>
      <w:r w:rsidRPr="00965345">
        <w:rPr>
          <w:rStyle w:val="StyleUnderline"/>
          <w:highlight w:val="yellow"/>
        </w:rPr>
        <w:t xml:space="preserve">by </w:t>
      </w:r>
      <w:r w:rsidRPr="00965345">
        <w:rPr>
          <w:rStyle w:val="Emphasis"/>
          <w:highlight w:val="yellow"/>
        </w:rPr>
        <w:t>the state</w:t>
      </w:r>
      <w:r w:rsidRPr="002239D4">
        <w:rPr>
          <w:rStyle w:val="StyleUnderline"/>
        </w:rPr>
        <w:t xml:space="preserve">. </w:t>
      </w:r>
      <w:r w:rsidRPr="00CC15E7">
        <w:rPr>
          <w:rStyle w:val="StyleUnderline"/>
        </w:rPr>
        <w:t>The protagonist presents herself—and by extension the multitude of women she repres</w:t>
      </w:r>
      <w:r w:rsidRPr="002239D4">
        <w:rPr>
          <w:rStyle w:val="StyleUnderline"/>
        </w:rPr>
        <w:t>ents and embodies—</w:t>
      </w:r>
      <w:r w:rsidRPr="00965345">
        <w:rPr>
          <w:rStyle w:val="StyleUnderline"/>
          <w:highlight w:val="yellow"/>
        </w:rPr>
        <w:t xml:space="preserve">as the </w:t>
      </w:r>
      <w:r w:rsidRPr="00965345">
        <w:rPr>
          <w:rStyle w:val="Emphasis"/>
          <w:highlight w:val="yellow"/>
        </w:rPr>
        <w:t>agent</w:t>
      </w:r>
      <w:r w:rsidRPr="00965345">
        <w:rPr>
          <w:rStyle w:val="StyleUnderline"/>
          <w:highlight w:val="yellow"/>
        </w:rPr>
        <w:t xml:space="preserve"> of her</w:t>
      </w:r>
      <w:r w:rsidRPr="002239D4">
        <w:rPr>
          <w:rStyle w:val="StyleUnderline"/>
        </w:rPr>
        <w:t xml:space="preserve"> individual </w:t>
      </w:r>
      <w:r w:rsidRPr="00965345">
        <w:rPr>
          <w:rStyle w:val="StyleUnderline"/>
          <w:highlight w:val="yellow"/>
        </w:rPr>
        <w:t>destiny</w:t>
      </w:r>
      <w:r w:rsidRPr="002239D4">
        <w:rPr>
          <w:rStyle w:val="StyleUnderline"/>
        </w:rPr>
        <w:t xml:space="preserve"> and part of the collective. As she does so, she also reminds us that </w:t>
      </w:r>
      <w:r w:rsidRPr="00965345">
        <w:rPr>
          <w:rStyle w:val="StyleUnderline"/>
          <w:highlight w:val="yellow"/>
        </w:rPr>
        <w:t xml:space="preserve">her declaration of freedom has </w:t>
      </w:r>
      <w:r w:rsidRPr="00965345">
        <w:rPr>
          <w:rStyle w:val="Emphasis"/>
          <w:highlight w:val="yellow"/>
        </w:rPr>
        <w:t>political implications</w:t>
      </w:r>
      <w:r w:rsidRPr="002239D4">
        <w:rPr>
          <w:rStyle w:val="StyleUnderline"/>
        </w:rPr>
        <w:t>.</w:t>
      </w:r>
      <w:r w:rsidRPr="002239D4">
        <w:rPr>
          <w:sz w:val="16"/>
        </w:rPr>
        <w:t xml:space="preserve"> </w:t>
      </w:r>
      <w:r w:rsidRPr="002239D4">
        <w:rPr>
          <w:rStyle w:val="StyleUnderline"/>
        </w:rPr>
        <w:t xml:space="preserve">It is “un pellizco que les recuerda a todos los de los partidos políticos que siempre nos han vendido” (a pinch that </w:t>
      </w:r>
      <w:r w:rsidRPr="00965345">
        <w:rPr>
          <w:rStyle w:val="StyleUnderline"/>
          <w:highlight w:val="yellow"/>
        </w:rPr>
        <w:t>reminds</w:t>
      </w:r>
      <w:r w:rsidRPr="00CC15E7">
        <w:rPr>
          <w:rStyle w:val="StyleUnderline"/>
        </w:rPr>
        <w:t xml:space="preserve"> all those </w:t>
      </w:r>
      <w:r w:rsidRPr="00965345">
        <w:rPr>
          <w:rStyle w:val="StyleUnderline"/>
          <w:highlight w:val="yellow"/>
        </w:rPr>
        <w:t>political party people</w:t>
      </w:r>
      <w:r w:rsidRPr="002239D4">
        <w:rPr>
          <w:rStyle w:val="StyleUnderline"/>
        </w:rPr>
        <w:t xml:space="preserve"> that </w:t>
      </w:r>
      <w:r w:rsidRPr="00965345">
        <w:rPr>
          <w:rStyle w:val="StyleUnderline"/>
          <w:highlight w:val="yellow"/>
        </w:rPr>
        <w:t xml:space="preserve">have always </w:t>
      </w:r>
      <w:r w:rsidRPr="00965345">
        <w:rPr>
          <w:rStyle w:val="Emphasis"/>
          <w:highlight w:val="yellow"/>
        </w:rPr>
        <w:t>sold us out</w:t>
      </w:r>
      <w:r w:rsidRPr="002239D4">
        <w:rPr>
          <w:rStyle w:val="StyleUnderline"/>
        </w:rPr>
        <w:t>).</w:t>
      </w:r>
      <w:r w:rsidRPr="002239D4">
        <w:rPr>
          <w:sz w:val="16"/>
        </w:rPr>
        <w:t xml:space="preserve">113 </w:t>
      </w:r>
      <w:r w:rsidRPr="002239D4">
        <w:rPr>
          <w:rStyle w:val="StyleUnderline"/>
        </w:rPr>
        <w:t xml:space="preserve">Carmen’s “I” is thus </w:t>
      </w:r>
      <w:r w:rsidRPr="00965345">
        <w:rPr>
          <w:rStyle w:val="StyleUnderline"/>
          <w:highlight w:val="yellow"/>
        </w:rPr>
        <w:t>in contradiction with “</w:t>
      </w:r>
      <w:r w:rsidRPr="00965345">
        <w:rPr>
          <w:rStyle w:val="Emphasis"/>
          <w:highlight w:val="yellow"/>
        </w:rPr>
        <w:t>civic death</w:t>
      </w:r>
      <w:r w:rsidRPr="002239D4">
        <w:rPr>
          <w:rStyle w:val="StyleUnderline"/>
        </w:rPr>
        <w:t>.”</w:t>
      </w:r>
      <w:r w:rsidRPr="002239D4">
        <w:rPr>
          <w:sz w:val="16"/>
        </w:rPr>
        <w:t xml:space="preserve">114 </w:t>
      </w:r>
    </w:p>
    <w:p w14:paraId="29CE4868" w14:textId="77777777" w:rsidR="00A82737" w:rsidRPr="002239D4" w:rsidRDefault="00A82737" w:rsidP="00A82737">
      <w:pPr>
        <w:rPr>
          <w:sz w:val="16"/>
        </w:rPr>
      </w:pPr>
      <w:r w:rsidRPr="002239D4">
        <w:rPr>
          <w:rStyle w:val="StyleUnderline"/>
        </w:rPr>
        <w:t xml:space="preserve">Báez’s literary work is characterized by a feminist framework that centers the personhood and </w:t>
      </w:r>
      <w:r w:rsidRPr="002239D4">
        <w:rPr>
          <w:rStyle w:val="Emphasis"/>
        </w:rPr>
        <w:t xml:space="preserve">agency </w:t>
      </w:r>
      <w:r w:rsidRPr="002239D4">
        <w:rPr>
          <w:rStyle w:val="StyleUnderline"/>
        </w:rPr>
        <w:t xml:space="preserve">of the individual as the center of the collective. Community uplifts the Black woman, who in turn enriches the community by nourishing and cherishing herself. </w:t>
      </w:r>
      <w:r w:rsidRPr="002239D4">
        <w:rPr>
          <w:sz w:val="16"/>
        </w:rPr>
        <w:t xml:space="preserve">The community is made of life-affirming individuals who come together to cocreate the collective. Báez’s feminist arc is particularly central in her 2007 performance text, Comrade, Bliss Ain’t Playing, which challenges institutionalized determinations of the self—the nation, family, religion, language—affirming, </w:t>
      </w:r>
      <w:r w:rsidRPr="002239D4">
        <w:rPr>
          <w:rStyle w:val="StyleUnderline"/>
        </w:rPr>
        <w:t>“I am the chosen one,” “I am my own tradition,” “I am that I am.”</w:t>
      </w:r>
      <w:r w:rsidRPr="002239D4">
        <w:rPr>
          <w:sz w:val="16"/>
        </w:rPr>
        <w:t xml:space="preserve">115 This manifesto of the self is also a manifesto of migration as a human experience of the self. </w:t>
      </w:r>
    </w:p>
    <w:p w14:paraId="69BC87F5" w14:textId="77777777" w:rsidR="00A82737" w:rsidRPr="002239D4" w:rsidRDefault="00A82737" w:rsidP="00A82737">
      <w:pPr>
        <w:rPr>
          <w:sz w:val="8"/>
          <w:szCs w:val="8"/>
        </w:rPr>
      </w:pPr>
      <w:r w:rsidRPr="002239D4">
        <w:rPr>
          <w:sz w:val="8"/>
          <w:szCs w:val="8"/>
        </w:rPr>
        <w:t xml:space="preserve">I have been migrating since birth. In fact, migration first comes visible exactly at birth. . . . Migration rapidly wrapped all my existence. . . . Migrating every day. Day to night. To too many places I have arrived. From many places I have left. . . . All ask the same questions: Where are you from? When are you leaving? Where are you going? Like if a “place” would be the thing. What if I tell you that I am that place—where I am, come from and will definitely leave.116 </w:t>
      </w:r>
    </w:p>
    <w:p w14:paraId="00B8BB78" w14:textId="77777777" w:rsidR="00A82737" w:rsidRPr="002239D4" w:rsidRDefault="00A82737" w:rsidP="00A82737">
      <w:pPr>
        <w:rPr>
          <w:rStyle w:val="StyleUnderline"/>
        </w:rPr>
      </w:pPr>
      <w:r w:rsidRPr="002239D4">
        <w:rPr>
          <w:sz w:val="16"/>
        </w:rPr>
        <w:t xml:space="preserve">These words echo those of Anacaona’s cofounder, Marlene de la Cruz: “Re-jection here, rejection there. </w:t>
      </w:r>
      <w:r w:rsidRPr="002239D4">
        <w:rPr>
          <w:rStyle w:val="StyleUnderline"/>
        </w:rPr>
        <w:t xml:space="preserve">They think they are so big in not wanting us. They just don’t get that we don’t need them. We got us. Who needs them? </w:t>
      </w:r>
      <w:r w:rsidRPr="00965345">
        <w:rPr>
          <w:rStyle w:val="StyleUnderline"/>
          <w:highlight w:val="yellow"/>
        </w:rPr>
        <w:t xml:space="preserve">We are our </w:t>
      </w:r>
      <w:r w:rsidRPr="00965345">
        <w:rPr>
          <w:rStyle w:val="Emphasis"/>
          <w:highlight w:val="yellow"/>
        </w:rPr>
        <w:t>own country</w:t>
      </w:r>
      <w:r w:rsidRPr="002239D4">
        <w:rPr>
          <w:sz w:val="16"/>
        </w:rPr>
        <w:t xml:space="preserve">.”117 </w:t>
      </w:r>
      <w:r w:rsidRPr="002239D4">
        <w:rPr>
          <w:rStyle w:val="StyleUnderline"/>
        </w:rPr>
        <w:t xml:space="preserve">Both Báez’s text and de la Cruz’s words declare liberation from the nation, </w:t>
      </w:r>
      <w:r w:rsidRPr="00965345">
        <w:rPr>
          <w:rStyle w:val="StyleUnderline"/>
          <w:highlight w:val="yellow"/>
        </w:rPr>
        <w:t xml:space="preserve">reclaiming the Black woman as the </w:t>
      </w:r>
      <w:r w:rsidRPr="00965345">
        <w:rPr>
          <w:rStyle w:val="Emphasis"/>
          <w:highlight w:val="yellow"/>
        </w:rPr>
        <w:t>owner</w:t>
      </w:r>
      <w:r w:rsidRPr="00965345">
        <w:rPr>
          <w:rStyle w:val="StyleUnderline"/>
          <w:highlight w:val="yellow"/>
        </w:rPr>
        <w:t xml:space="preserve"> of her body</w:t>
      </w:r>
      <w:r w:rsidRPr="002239D4">
        <w:rPr>
          <w:rStyle w:val="StyleUnderline"/>
        </w:rPr>
        <w:t xml:space="preserve"> in movement and definer of her own belonging.</w:t>
      </w:r>
    </w:p>
    <w:p w14:paraId="49FC8891" w14:textId="77777777" w:rsidR="00A82737" w:rsidRPr="002239D4" w:rsidRDefault="00A82737" w:rsidP="00A82737">
      <w:pPr>
        <w:rPr>
          <w:sz w:val="16"/>
        </w:rPr>
      </w:pPr>
      <w:r w:rsidRPr="002239D4">
        <w:rPr>
          <w:sz w:val="16"/>
        </w:rPr>
        <w:t xml:space="preserve">In Comrade, Bliss Ain’t Playing, </w:t>
      </w:r>
      <w:r w:rsidRPr="002239D4">
        <w:rPr>
          <w:rStyle w:val="StyleUnderline"/>
        </w:rPr>
        <w:t xml:space="preserve">we find an </w:t>
      </w:r>
      <w:r w:rsidRPr="00965345">
        <w:rPr>
          <w:rStyle w:val="StyleUnderline"/>
          <w:highlight w:val="yellow"/>
        </w:rPr>
        <w:t xml:space="preserve">affirmation of Black women’s </w:t>
      </w:r>
      <w:r w:rsidRPr="00965345">
        <w:rPr>
          <w:rStyle w:val="Emphasis"/>
          <w:highlight w:val="yellow"/>
        </w:rPr>
        <w:t>individuality</w:t>
      </w:r>
      <w:r w:rsidRPr="00965345">
        <w:rPr>
          <w:rStyle w:val="StyleUnderline"/>
          <w:highlight w:val="yellow"/>
        </w:rPr>
        <w:t xml:space="preserve"> as a contradiction to</w:t>
      </w:r>
      <w:r w:rsidRPr="002239D4">
        <w:rPr>
          <w:rStyle w:val="StyleUnderline"/>
        </w:rPr>
        <w:t xml:space="preserve"> </w:t>
      </w:r>
      <w:r w:rsidRPr="00965345">
        <w:rPr>
          <w:rStyle w:val="StyleUnderline"/>
          <w:highlight w:val="yellow"/>
        </w:rPr>
        <w:t>silencing</w:t>
      </w:r>
      <w:r w:rsidRPr="002239D4">
        <w:rPr>
          <w:rStyle w:val="StyleUnderline"/>
        </w:rPr>
        <w:t xml:space="preserve"> and death</w:t>
      </w:r>
      <w:r w:rsidRPr="002239D4">
        <w:rPr>
          <w:sz w:val="16"/>
        </w:rPr>
        <w:t xml:space="preserve">. In Levente no: Yolayorkdominicanyork, Báez writes a self-affirming individual woman again, this time as part of a community. </w:t>
      </w:r>
      <w:r w:rsidRPr="00965345">
        <w:rPr>
          <w:rStyle w:val="StyleUnderline"/>
          <w:highlight w:val="yellow"/>
        </w:rPr>
        <w:t>She</w:t>
      </w:r>
      <w:r w:rsidRPr="002239D4">
        <w:rPr>
          <w:rStyle w:val="StyleUnderline"/>
        </w:rPr>
        <w:t xml:space="preserve"> is the “ella-pueblos” (she-people) who </w:t>
      </w:r>
      <w:r w:rsidRPr="00965345">
        <w:rPr>
          <w:rStyle w:val="StyleUnderline"/>
          <w:highlight w:val="yellow"/>
        </w:rPr>
        <w:t xml:space="preserve">em-bodies </w:t>
      </w:r>
      <w:r w:rsidRPr="00965345">
        <w:rPr>
          <w:rStyle w:val="Emphasis"/>
          <w:highlight w:val="yellow"/>
        </w:rPr>
        <w:t>multitudes</w:t>
      </w:r>
      <w:r w:rsidRPr="002239D4">
        <w:rPr>
          <w:rStyle w:val="StyleUnderline"/>
        </w:rPr>
        <w:t xml:space="preserve"> and lives with other women in the interstices of belonging and unbelonging, joy and struggle</w:t>
      </w:r>
      <w:r w:rsidRPr="002239D4">
        <w:rPr>
          <w:sz w:val="16"/>
        </w:rPr>
        <w:t>. Báez locates these interstices in the na-tion building of El Nié: “We all live in the same building. El Nié. My mother, grandmother, la comadre-mi madrina, el ejemplo, la quiero a morir. Estela La Colora del 3a. La flaca del 6j.”118 As the text names each of the residents of El Nié, we learn their stories and their struggles. In the process, their mul- tiplicity becomes one as their stories are possessed by one another in the nonlinear narrative of Black Dominicanas’ fight against death: “Nothing to brag about. This building is full of strong, sometimes sad, lonely women and fatherless children. Eso sí, every apartment cómo casita de muñecas. But then again, that’s the real reality. Redundante, dice mi mama. . . . Sooner or later you end up like this. We got it sooner. No sweat. Capicúa big time. Big time capicúa.”119 Carmen lives in apartment 6e. She is a flirtatious and feisty woman who loves music and dancing and who is not afraid of using her sexu- ality to attract attention. As she leaves home each morning to work in the cigar factory uptown, men from the nearby car repair shop and construction sites come out to catcall her.</w:t>
      </w:r>
    </w:p>
    <w:p w14:paraId="780FEF53" w14:textId="77777777" w:rsidR="00A82737" w:rsidRPr="002239D4" w:rsidRDefault="00A82737" w:rsidP="00A82737">
      <w:pPr>
        <w:rPr>
          <w:sz w:val="8"/>
          <w:szCs w:val="8"/>
        </w:rPr>
      </w:pPr>
      <w:r w:rsidRPr="002239D4">
        <w:rPr>
          <w:sz w:val="8"/>
          <w:szCs w:val="8"/>
        </w:rPr>
        <w:t xml:space="preserve"> Rather than shy away or get angry, Carmen camina. Sonríe. Se acerca al grupo y le toca el güebo a uno. Le busca en el bolsillo a otro. Y sigue caminando como si nada. Cuando regresa siempre le tiene una sorpresa. Una vez le sacó una teta. Otra vez se puso pintalabios rojo frente a ellos. Le ha cantado. Le ha dicho secre- tos. El repertorio es inmenso como el Mar Caribe.120</w:t>
      </w:r>
    </w:p>
    <w:p w14:paraId="165D47DA" w14:textId="77777777" w:rsidR="00A82737" w:rsidRPr="002239D4" w:rsidRDefault="00A82737" w:rsidP="00A82737">
      <w:pPr>
        <w:rPr>
          <w:sz w:val="8"/>
          <w:szCs w:val="8"/>
        </w:rPr>
      </w:pPr>
      <w:r w:rsidRPr="002239D4">
        <w:rPr>
          <w:sz w:val="8"/>
          <w:szCs w:val="8"/>
        </w:rPr>
        <w:t>[walks. Smiles. She comes near the group and touches one of the men’s dicks. Sticks her hand in another man’s pocket. Then keeps walking like nothing. When she comes back from work, she always has a sur- prise for them. One time she took out a tit. Another time she applied red lipstick in front of them. She has sung to them. Told them secrets. The repertoire is as immense as the Caribbean Sea.]</w:t>
      </w:r>
    </w:p>
    <w:p w14:paraId="139A440D" w14:textId="77777777" w:rsidR="00A82737" w:rsidRPr="002239D4" w:rsidRDefault="00A82737" w:rsidP="00A82737">
      <w:pPr>
        <w:rPr>
          <w:rStyle w:val="StyleUnderline"/>
        </w:rPr>
      </w:pPr>
      <w:r w:rsidRPr="00965345">
        <w:rPr>
          <w:rStyle w:val="StyleUnderline"/>
          <w:highlight w:val="yellow"/>
        </w:rPr>
        <w:t xml:space="preserve">Carmen is a </w:t>
      </w:r>
      <w:r w:rsidRPr="00965345">
        <w:rPr>
          <w:rStyle w:val="Emphasis"/>
          <w:highlight w:val="yellow"/>
        </w:rPr>
        <w:t>levente</w:t>
      </w:r>
      <w:r w:rsidRPr="00965345">
        <w:rPr>
          <w:rStyle w:val="StyleUnderline"/>
          <w:highlight w:val="yellow"/>
        </w:rPr>
        <w:t>. She owns her body</w:t>
      </w:r>
      <w:r w:rsidRPr="002239D4">
        <w:rPr>
          <w:rStyle w:val="StyleUnderline"/>
        </w:rPr>
        <w:t xml:space="preserve"> and uses it as she pleases. She walks the streets like she </w:t>
      </w:r>
      <w:r w:rsidRPr="00CC15E7">
        <w:rPr>
          <w:rStyle w:val="StyleUnderline"/>
        </w:rPr>
        <w:t>belongs.</w:t>
      </w:r>
      <w:r w:rsidRPr="00CC15E7">
        <w:t xml:space="preserve"> </w:t>
      </w:r>
      <w:r w:rsidRPr="00CC15E7">
        <w:rPr>
          <w:rStyle w:val="StyleUnderline"/>
        </w:rPr>
        <w:t xml:space="preserve">She is </w:t>
      </w:r>
      <w:r w:rsidRPr="00CC15E7">
        <w:rPr>
          <w:rStyle w:val="Emphasis"/>
        </w:rPr>
        <w:t>not afraid</w:t>
      </w:r>
      <w:r w:rsidRPr="00CC15E7">
        <w:rPr>
          <w:rStyle w:val="StyleUnderline"/>
        </w:rPr>
        <w:t xml:space="preserve"> of anyone, nor does she</w:t>
      </w:r>
      <w:r w:rsidRPr="002239D4">
        <w:rPr>
          <w:rStyle w:val="StyleUnderline"/>
        </w:rPr>
        <w:t xml:space="preserve"> answer to anyone. She is a fierce woman of El Nié who is </w:t>
      </w:r>
      <w:r w:rsidRPr="00A21E3C">
        <w:rPr>
          <w:rStyle w:val="StyleUnderline"/>
        </w:rPr>
        <w:t>not confined to</w:t>
      </w:r>
      <w:r w:rsidRPr="002239D4">
        <w:rPr>
          <w:rStyle w:val="StyleUnderline"/>
        </w:rPr>
        <w:t xml:space="preserve"> the </w:t>
      </w:r>
      <w:r w:rsidRPr="002239D4">
        <w:rPr>
          <w:rStyle w:val="Emphasis"/>
        </w:rPr>
        <w:t xml:space="preserve">nation’s </w:t>
      </w:r>
      <w:r w:rsidRPr="00A21E3C">
        <w:rPr>
          <w:rStyle w:val="Emphasis"/>
        </w:rPr>
        <w:t>borders</w:t>
      </w:r>
      <w:r w:rsidRPr="002239D4">
        <w:t xml:space="preserve">. </w:t>
      </w:r>
      <w:r w:rsidRPr="002239D4">
        <w:rPr>
          <w:rStyle w:val="StyleUnderline"/>
        </w:rPr>
        <w:t xml:space="preserve">She transgresses, </w:t>
      </w:r>
      <w:r w:rsidRPr="00A21E3C">
        <w:rPr>
          <w:rStyle w:val="StyleUnderline"/>
        </w:rPr>
        <w:t>and</w:t>
      </w:r>
      <w:r w:rsidRPr="002239D4">
        <w:rPr>
          <w:rStyle w:val="StyleUnderline"/>
        </w:rPr>
        <w:t xml:space="preserve"> </w:t>
      </w:r>
      <w:r w:rsidRPr="00965345">
        <w:rPr>
          <w:rStyle w:val="StyleUnderline"/>
          <w:highlight w:val="yellow"/>
        </w:rPr>
        <w:t>she</w:t>
      </w:r>
      <w:r w:rsidRPr="002239D4">
        <w:rPr>
          <w:rStyle w:val="StyleUnderline"/>
        </w:rPr>
        <w:t xml:space="preserve"> owns the streets. Returning “home,” Car- men also </w:t>
      </w:r>
      <w:r w:rsidRPr="00965345">
        <w:rPr>
          <w:rStyle w:val="StyleUnderline"/>
          <w:highlight w:val="yellow"/>
        </w:rPr>
        <w:t xml:space="preserve">breaks the </w:t>
      </w:r>
      <w:r w:rsidRPr="00965345">
        <w:rPr>
          <w:rStyle w:val="Emphasis"/>
          <w:highlight w:val="yellow"/>
        </w:rPr>
        <w:t>dichotomies of migration</w:t>
      </w:r>
      <w:r w:rsidRPr="002239D4">
        <w:rPr>
          <w:rStyle w:val="StyleUnderline"/>
        </w:rPr>
        <w:t xml:space="preserve"> that seek to confine women’s bodies to here or there. Instead, read across Báez’s textual and visual interpretations, </w:t>
      </w:r>
      <w:r w:rsidRPr="00965345">
        <w:rPr>
          <w:rStyle w:val="StyleUnderline"/>
          <w:highlight w:val="yellow"/>
        </w:rPr>
        <w:t xml:space="preserve">Carmen is </w:t>
      </w:r>
      <w:r w:rsidRPr="00965345">
        <w:rPr>
          <w:rStyle w:val="Emphasis"/>
          <w:highlight w:val="yellow"/>
        </w:rPr>
        <w:t>not just a Black migrant woman</w:t>
      </w:r>
      <w:r w:rsidRPr="002239D4">
        <w:rPr>
          <w:rStyle w:val="StyleUnderline"/>
        </w:rPr>
        <w:t xml:space="preserve">. </w:t>
      </w:r>
      <w:r w:rsidRPr="00965345">
        <w:rPr>
          <w:rStyle w:val="Emphasis"/>
          <w:highlight w:val="yellow"/>
        </w:rPr>
        <w:t>She is as she is</w:t>
      </w:r>
      <w:r w:rsidRPr="002239D4">
        <w:rPr>
          <w:rStyle w:val="StyleUnderline"/>
        </w:rPr>
        <w:t>.</w:t>
      </w:r>
    </w:p>
    <w:p w14:paraId="20314FA3" w14:textId="77777777" w:rsidR="00A82737" w:rsidRPr="002239D4" w:rsidRDefault="00A82737" w:rsidP="00A82737">
      <w:pPr>
        <w:rPr>
          <w:sz w:val="16"/>
        </w:rPr>
      </w:pPr>
      <w:r w:rsidRPr="002239D4">
        <w:rPr>
          <w:sz w:val="16"/>
        </w:rPr>
        <w:t xml:space="preserve">The Levente Visual series, via Carmen, introduces </w:t>
      </w:r>
      <w:r w:rsidRPr="00965345">
        <w:rPr>
          <w:rStyle w:val="StyleUnderline"/>
          <w:highlight w:val="yellow"/>
        </w:rPr>
        <w:t>the Black woman’s levente body in</w:t>
      </w:r>
      <w:r w:rsidRPr="002239D4">
        <w:rPr>
          <w:rStyle w:val="StyleUnderline"/>
        </w:rPr>
        <w:t xml:space="preserve"> the </w:t>
      </w:r>
      <w:r w:rsidRPr="00965345">
        <w:rPr>
          <w:rStyle w:val="StyleUnderline"/>
          <w:highlight w:val="yellow"/>
        </w:rPr>
        <w:t xml:space="preserve">public space as a site of </w:t>
      </w:r>
      <w:r w:rsidRPr="00965345">
        <w:rPr>
          <w:rStyle w:val="Emphasis"/>
          <w:highlight w:val="yellow"/>
        </w:rPr>
        <w:t>belonging</w:t>
      </w:r>
      <w:r w:rsidRPr="002239D4">
        <w:rPr>
          <w:rStyle w:val="StyleUnderline"/>
        </w:rPr>
        <w:t xml:space="preserve"> against death</w:t>
      </w:r>
      <w:r w:rsidRPr="002239D4">
        <w:rPr>
          <w:sz w:val="16"/>
        </w:rPr>
        <w:t xml:space="preserve">. In so doing, it confronts the silences and exclusions that for hundreds of years have plagued Dominicanas at home and in the diaspora through the simple act of existing. </w:t>
      </w:r>
      <w:r w:rsidRPr="002239D4">
        <w:rPr>
          <w:rStyle w:val="StyleUnderline"/>
        </w:rPr>
        <w:t xml:space="preserve">As </w:t>
      </w:r>
      <w:r w:rsidRPr="00965345">
        <w:rPr>
          <w:rStyle w:val="StyleUnderline"/>
          <w:highlight w:val="yellow"/>
        </w:rPr>
        <w:t>Black women</w:t>
      </w:r>
      <w:r w:rsidRPr="002239D4">
        <w:rPr>
          <w:rStyle w:val="StyleUnderline"/>
        </w:rPr>
        <w:t xml:space="preserve">, we are </w:t>
      </w:r>
      <w:r w:rsidRPr="00965345">
        <w:rPr>
          <w:rStyle w:val="StyleUnderline"/>
          <w:highlight w:val="yellow"/>
        </w:rPr>
        <w:t>often told</w:t>
      </w:r>
      <w:r w:rsidRPr="002239D4">
        <w:rPr>
          <w:rStyle w:val="StyleUnderline"/>
        </w:rPr>
        <w:t xml:space="preserve"> we need to be more and </w:t>
      </w:r>
      <w:r w:rsidRPr="00965345">
        <w:rPr>
          <w:rStyle w:val="Emphasis"/>
          <w:highlight w:val="yellow"/>
        </w:rPr>
        <w:t>do more</w:t>
      </w:r>
      <w:r w:rsidRPr="002239D4">
        <w:rPr>
          <w:rStyle w:val="StyleUnderline"/>
        </w:rPr>
        <w:t xml:space="preserve"> to contrast the intersecting violence of racism and sexism.</w:t>
      </w:r>
      <w:r w:rsidRPr="002239D4">
        <w:rPr>
          <w:sz w:val="16"/>
        </w:rPr>
        <w:t xml:space="preserve"> Carmen, though, shows that </w:t>
      </w:r>
      <w:r w:rsidRPr="00965345">
        <w:rPr>
          <w:rStyle w:val="StyleUnderline"/>
          <w:highlight w:val="yellow"/>
        </w:rPr>
        <w:t xml:space="preserve">the act of being is already </w:t>
      </w:r>
      <w:r w:rsidRPr="00965345">
        <w:rPr>
          <w:rStyle w:val="Emphasis"/>
          <w:highlight w:val="yellow"/>
        </w:rPr>
        <w:t>radical enough</w:t>
      </w:r>
      <w:r w:rsidRPr="002239D4">
        <w:rPr>
          <w:rStyle w:val="StyleUnderline"/>
        </w:rPr>
        <w:t xml:space="preserve"> in a world that constantly conspires to end our existence</w:t>
      </w:r>
      <w:r w:rsidRPr="002239D4">
        <w:rPr>
          <w:sz w:val="16"/>
        </w:rPr>
        <w:t xml:space="preserve">. </w:t>
      </w:r>
      <w:r w:rsidRPr="002239D4">
        <w:rPr>
          <w:rStyle w:val="StyleUnderline"/>
        </w:rPr>
        <w:t xml:space="preserve">Carmen’s </w:t>
      </w:r>
      <w:r w:rsidRPr="00965345">
        <w:rPr>
          <w:rStyle w:val="StyleUnderline"/>
          <w:highlight w:val="yellow"/>
        </w:rPr>
        <w:t>daily levente existence is</w:t>
      </w:r>
      <w:r w:rsidRPr="002239D4">
        <w:rPr>
          <w:rStyle w:val="StyleUnderline"/>
        </w:rPr>
        <w:t xml:space="preserve"> thus a </w:t>
      </w:r>
      <w:r w:rsidRPr="00965345">
        <w:rPr>
          <w:rStyle w:val="Emphasis"/>
          <w:highlight w:val="yellow"/>
        </w:rPr>
        <w:t>rebellion against death</w:t>
      </w:r>
      <w:r w:rsidRPr="002239D4">
        <w:rPr>
          <w:rStyle w:val="StyleUnderline"/>
        </w:rPr>
        <w:t>.</w:t>
      </w:r>
      <w:r w:rsidRPr="002239D4">
        <w:rPr>
          <w:sz w:val="16"/>
        </w:rPr>
        <w:t xml:space="preserve"> Transported to the Dominican Republic, the Carmen we meet in the fotonovela occupies every part of the city: the public buses, the Malecón, the colonial city, the shops, and the streets, her body becoming one with the space. </w:t>
      </w:r>
      <w:r w:rsidRPr="002239D4">
        <w:rPr>
          <w:rStyle w:val="StyleUnderline"/>
        </w:rPr>
        <w:t>Reclaiming “</w:t>
      </w:r>
      <w:r w:rsidRPr="00965345">
        <w:rPr>
          <w:rStyle w:val="Emphasis"/>
          <w:highlight w:val="yellow"/>
        </w:rPr>
        <w:t>leventismo</w:t>
      </w:r>
      <w:r w:rsidRPr="00965345">
        <w:rPr>
          <w:rStyle w:val="StyleUnderline"/>
          <w:highlight w:val="yellow"/>
        </w:rPr>
        <w:t>” as liberation</w:t>
      </w:r>
      <w:r w:rsidRPr="002239D4">
        <w:rPr>
          <w:rStyle w:val="StyleUnderline"/>
        </w:rPr>
        <w:t xml:space="preserve">, Báez’s work makes room for women’s expressions of love, frustration, anger, joy, and sensuality by portraying them in the </w:t>
      </w:r>
      <w:r w:rsidRPr="002239D4">
        <w:rPr>
          <w:rStyle w:val="Emphasis"/>
        </w:rPr>
        <w:t>simplicity</w:t>
      </w:r>
      <w:r w:rsidRPr="002239D4">
        <w:rPr>
          <w:rStyle w:val="StyleUnderline"/>
        </w:rPr>
        <w:t xml:space="preserve"> of the quotidian rather than as exaggerated or exceptional characters. Leventes can be vulgar and defiant, speak about politics and sex, love and be angry in the safe space of El Nié. </w:t>
      </w:r>
      <w:r w:rsidRPr="002239D4">
        <w:rPr>
          <w:sz w:val="16"/>
        </w:rPr>
        <w:t xml:space="preserve">They are also mothers and daughters carrying out daily acts of care, going to work, washing dishes, and cooking. </w:t>
      </w:r>
    </w:p>
    <w:p w14:paraId="1EC8DA70" w14:textId="77777777" w:rsidR="00A82737" w:rsidRPr="002239D4" w:rsidRDefault="00A82737" w:rsidP="00A82737">
      <w:pPr>
        <w:rPr>
          <w:rStyle w:val="StyleUnderline"/>
        </w:rPr>
      </w:pPr>
      <w:r w:rsidRPr="002239D4">
        <w:rPr>
          <w:sz w:val="16"/>
        </w:rPr>
        <w:t xml:space="preserve">I have been following the work of Báez and the Ay Ombe Collective since I was fifteen years old. First as a bystander, then as a scholar, and later as a member of the collective, I came to appreciate the aesthetic contributions of Báez’s work to both performance art and literature. In previous works, I have analyzed several of her texts and engaged with her ideas—including El Nié—as theoretical contributions to our understanding of the intersections of race, migration, and Latinidad. I am embarrassed to admit that it was not until the publication of Carmen: FotonovelARTE, however, that </w:t>
      </w:r>
      <w:r w:rsidRPr="002239D4">
        <w:rPr>
          <w:rStyle w:val="StyleUnderline"/>
        </w:rPr>
        <w:t xml:space="preserve">I came to understand the feminist counterdiscourse of Báez’s corpus as a </w:t>
      </w:r>
      <w:r w:rsidRPr="00965345">
        <w:rPr>
          <w:rStyle w:val="Emphasis"/>
          <w:highlight w:val="yellow"/>
        </w:rPr>
        <w:t>Black Latina feminist</w:t>
      </w:r>
      <w:r w:rsidRPr="00965345">
        <w:rPr>
          <w:rStyle w:val="StyleUnderline"/>
          <w:highlight w:val="yellow"/>
        </w:rPr>
        <w:t xml:space="preserve"> praxis against death</w:t>
      </w:r>
      <w:r w:rsidRPr="002239D4">
        <w:rPr>
          <w:rStyle w:val="StyleUnderline"/>
        </w:rPr>
        <w:t>.</w:t>
      </w:r>
      <w:r w:rsidRPr="002239D4">
        <w:rPr>
          <w:sz w:val="16"/>
        </w:rPr>
        <w:t xml:space="preserve"> Reading her oeuvre and engaging with performance autology personally and through interviews with other members of the collective, </w:t>
      </w:r>
      <w:r w:rsidRPr="002239D4">
        <w:rPr>
          <w:rStyle w:val="StyleUnderline"/>
        </w:rPr>
        <w:t xml:space="preserve">I am reminded not only of the radical hope for what could be but also of the tangible ways Black women have known how to live in contradiction with death despite the </w:t>
      </w:r>
      <w:r w:rsidRPr="002239D4">
        <w:rPr>
          <w:rStyle w:val="Emphasis"/>
        </w:rPr>
        <w:t>national structures</w:t>
      </w:r>
      <w:r w:rsidRPr="002239D4">
        <w:rPr>
          <w:rStyle w:val="StyleUnderline"/>
        </w:rPr>
        <w:t xml:space="preserve"> and institutional constraints that persist in silencing and erasing us</w:t>
      </w:r>
      <w:r w:rsidRPr="002239D4">
        <w:rPr>
          <w:sz w:val="16"/>
        </w:rPr>
        <w:t xml:space="preserve">. While the political work to demand inclusion remains essential, the Ay Ombe Collective reminds us that other ways have always been possible, that life belongs to us all and that living is a revolutionary act. This act, embodied also in the lives of Sagrario Díaz, Augustina Rivas, Yolanda, and Mercedes Frías, is all the revolution needed to create a world/community/nation without a nation in which we can thrive. </w:t>
      </w:r>
      <w:r w:rsidRPr="002239D4">
        <w:rPr>
          <w:rStyle w:val="StyleUnderline"/>
        </w:rPr>
        <w:t xml:space="preserve">Our living in community is our weapon against despair and our rebellion against death. In community, </w:t>
      </w:r>
      <w:r w:rsidRPr="00965345">
        <w:rPr>
          <w:rStyle w:val="StyleUnderline"/>
          <w:highlight w:val="yellow"/>
        </w:rPr>
        <w:t>we</w:t>
      </w:r>
      <w:r w:rsidRPr="002239D4">
        <w:rPr>
          <w:rStyle w:val="StyleUnderline"/>
        </w:rPr>
        <w:t>—</w:t>
      </w:r>
      <w:r w:rsidRPr="00965345">
        <w:rPr>
          <w:rStyle w:val="StyleUnderline"/>
          <w:highlight w:val="yellow"/>
        </w:rPr>
        <w:t>Black women</w:t>
      </w:r>
      <w:r w:rsidRPr="002239D4">
        <w:rPr>
          <w:rStyle w:val="StyleUnderline"/>
        </w:rPr>
        <w:t xml:space="preserve">, Black </w:t>
      </w:r>
      <w:r w:rsidRPr="00965345">
        <w:rPr>
          <w:rStyle w:val="StyleUnderline"/>
          <w:highlight w:val="yellow"/>
        </w:rPr>
        <w:t>Latinas</w:t>
      </w:r>
      <w:r w:rsidRPr="002239D4">
        <w:rPr>
          <w:rStyle w:val="StyleUnderline"/>
        </w:rPr>
        <w:t xml:space="preserve">, Black </w:t>
      </w:r>
      <w:r w:rsidRPr="00965345">
        <w:rPr>
          <w:rStyle w:val="StyleUnderline"/>
          <w:highlight w:val="yellow"/>
        </w:rPr>
        <w:t xml:space="preserve">migrants—are our own </w:t>
      </w:r>
      <w:r w:rsidRPr="00965345">
        <w:rPr>
          <w:rStyle w:val="Emphasis"/>
          <w:highlight w:val="yellow"/>
        </w:rPr>
        <w:t>nation</w:t>
      </w:r>
      <w:r w:rsidRPr="002239D4">
        <w:rPr>
          <w:rStyle w:val="StyleUnderline"/>
        </w:rPr>
        <w:t>.</w:t>
      </w:r>
    </w:p>
    <w:p w14:paraId="1A70B356" w14:textId="77777777" w:rsidR="00A82737" w:rsidRPr="002239D4" w:rsidRDefault="00A82737" w:rsidP="00A82737"/>
    <w:p w14:paraId="709CAA01" w14:textId="77777777" w:rsidR="00A82737" w:rsidRPr="002239D4" w:rsidRDefault="00A82737" w:rsidP="00A82737">
      <w:pPr>
        <w:pStyle w:val="Heading4"/>
      </w:pPr>
      <w:r>
        <w:t>La</w:t>
      </w:r>
      <w:r w:rsidRPr="002239D4">
        <w:t xml:space="preserve"> </w:t>
      </w:r>
      <w:r w:rsidRPr="002239D4">
        <w:rPr>
          <w:i/>
          <w:iCs w:val="0"/>
          <w:u w:val="single"/>
        </w:rPr>
        <w:t>levente</w:t>
      </w:r>
      <w:r w:rsidRPr="002239D4">
        <w:t xml:space="preserve"> is a form of </w:t>
      </w:r>
      <w:r w:rsidRPr="002239D4">
        <w:rPr>
          <w:u w:val="single"/>
        </w:rPr>
        <w:t>sabotage</w:t>
      </w:r>
      <w:r w:rsidRPr="002239D4">
        <w:t xml:space="preserve"> that refuses to do </w:t>
      </w:r>
      <w:r w:rsidRPr="002239D4">
        <w:rPr>
          <w:u w:val="single"/>
        </w:rPr>
        <w:t>shit</w:t>
      </w:r>
      <w:r w:rsidRPr="002239D4">
        <w:t xml:space="preserve"> in the face of the demand to </w:t>
      </w:r>
      <w:r w:rsidRPr="002239D4">
        <w:rPr>
          <w:u w:val="single"/>
        </w:rPr>
        <w:t>produce</w:t>
      </w:r>
      <w:r w:rsidRPr="002239D4">
        <w:t xml:space="preserve"> and exposes the artificial </w:t>
      </w:r>
      <w:r w:rsidRPr="002239D4">
        <w:rPr>
          <w:u w:val="single"/>
        </w:rPr>
        <w:t>separation</w:t>
      </w:r>
      <w:r w:rsidRPr="002239D4">
        <w:t xml:space="preserve"> of labor and leisure that governs Black Latina girls’ lives. </w:t>
      </w:r>
      <w:r>
        <w:t>R</w:t>
      </w:r>
      <w:r w:rsidRPr="002239D4">
        <w:t xml:space="preserve">efusing to </w:t>
      </w:r>
      <w:r w:rsidRPr="002239D4">
        <w:rPr>
          <w:u w:val="single"/>
        </w:rPr>
        <w:t>perform</w:t>
      </w:r>
      <w:r w:rsidRPr="002239D4">
        <w:t xml:space="preserve"> for Whiteness is a form of </w:t>
      </w:r>
      <w:r w:rsidRPr="002239D4">
        <w:rPr>
          <w:u w:val="single"/>
        </w:rPr>
        <w:t>counter</w:t>
      </w:r>
      <w:r>
        <w:rPr>
          <w:u w:val="single"/>
        </w:rPr>
        <w:t>-</w:t>
      </w:r>
      <w:r w:rsidRPr="002239D4">
        <w:rPr>
          <w:u w:val="single"/>
        </w:rPr>
        <w:t>storytelling</w:t>
      </w:r>
      <w:r w:rsidRPr="002239D4">
        <w:t xml:space="preserve">. </w:t>
      </w:r>
    </w:p>
    <w:p w14:paraId="4532D84E" w14:textId="77777777" w:rsidR="00A82737" w:rsidRPr="002239D4" w:rsidRDefault="00A82737" w:rsidP="00A82737">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4AA11090" w14:textId="77777777" w:rsidR="00A82737" w:rsidRPr="002239D4" w:rsidRDefault="00A82737" w:rsidP="00A82737">
      <w:pPr>
        <w:rPr>
          <w:sz w:val="8"/>
          <w:szCs w:val="8"/>
        </w:rPr>
      </w:pPr>
      <w:r w:rsidRPr="002239D4">
        <w:rPr>
          <w:sz w:val="8"/>
          <w:szCs w:val="8"/>
        </w:rPr>
        <w:t>"JOIRI MINAYA AND THE ESTHETICS OF “NOT DOING SH*T”: A GENEALOGY</w:t>
      </w:r>
    </w:p>
    <w:p w14:paraId="20053131" w14:textId="77777777" w:rsidR="00A82737" w:rsidRPr="002239D4" w:rsidRDefault="00A82737" w:rsidP="00A82737">
      <w:pPr>
        <w:rPr>
          <w:rStyle w:val="StyleUnderline"/>
        </w:rPr>
      </w:pPr>
      <w:r w:rsidRPr="002239D4">
        <w:rPr>
          <w:sz w:val="16"/>
        </w:rPr>
        <w:t xml:space="preserve">Joiri Minaya (b. 1990) is an interdisciplinary visual artist who was born in the United States and grew up in the Dominican Republic. Her work attends to the gaze, to the performativity of tropical identity, and to the slippages of navigating life between the diaspora and the homeland. Her show at Baxter St. gallery in New York City, “I’m Here to Entertain You, but Only During my Shift” (2020), presented large-scale photographs of herself and of other models striking a pose with head-to-toe bodysuits of floral prints set against natural-looking backdrops (Fig. 10.5). </w:t>
      </w:r>
      <w:r w:rsidRPr="002239D4">
        <w:rPr>
          <w:rStyle w:val="StyleUnderline"/>
        </w:rPr>
        <w:t xml:space="preserve">These photographs render visible what Saidiya </w:t>
      </w:r>
      <w:r w:rsidRPr="00965345">
        <w:rPr>
          <w:rStyle w:val="StyleUnderline"/>
          <w:highlight w:val="yellow"/>
        </w:rPr>
        <w:t>Hartman</w:t>
      </w:r>
      <w:r w:rsidRPr="002239D4">
        <w:rPr>
          <w:sz w:val="16"/>
        </w:rPr>
        <w:t xml:space="preserve"> (2019) </w:t>
      </w:r>
      <w:r w:rsidRPr="00965345">
        <w:rPr>
          <w:rStyle w:val="StyleUnderline"/>
          <w:highlight w:val="yellow"/>
        </w:rPr>
        <w:t>called “</w:t>
      </w:r>
      <w:r w:rsidRPr="00965345">
        <w:rPr>
          <w:rStyle w:val="Emphasis"/>
          <w:highlight w:val="yellow"/>
        </w:rPr>
        <w:t>not doing sh*t</w:t>
      </w:r>
      <w:r w:rsidRPr="002239D4">
        <w:rPr>
          <w:rStyle w:val="StyleUnderline"/>
        </w:rPr>
        <w:t xml:space="preserve">”; an </w:t>
      </w:r>
      <w:r w:rsidRPr="00965345">
        <w:rPr>
          <w:rStyle w:val="Emphasis"/>
          <w:highlight w:val="yellow"/>
        </w:rPr>
        <w:t>act of refusal</w:t>
      </w:r>
      <w:r w:rsidRPr="002239D4">
        <w:rPr>
          <w:rStyle w:val="StyleUnderline"/>
        </w:rPr>
        <w:t xml:space="preserve"> that reverses the centuries-old plot of women’s </w:t>
      </w:r>
      <w:r w:rsidRPr="002239D4">
        <w:rPr>
          <w:rStyle w:val="Emphasis"/>
        </w:rPr>
        <w:t>undoing</w:t>
      </w:r>
      <w:r w:rsidRPr="002239D4">
        <w:rPr>
          <w:rStyle w:val="StyleUnderline"/>
        </w:rPr>
        <w:t xml:space="preserve"> </w:t>
      </w:r>
      <w:r w:rsidRPr="00965345">
        <w:rPr>
          <w:rStyle w:val="StyleUnderline"/>
          <w:highlight w:val="yellow"/>
        </w:rPr>
        <w:t xml:space="preserve">to tell a </w:t>
      </w:r>
      <w:r w:rsidRPr="00965345">
        <w:rPr>
          <w:rStyle w:val="Emphasis"/>
          <w:highlight w:val="yellow"/>
        </w:rPr>
        <w:t>counter-story</w:t>
      </w:r>
      <w:r w:rsidRPr="002239D4">
        <w:rPr>
          <w:rStyle w:val="StyleUnderline"/>
        </w:rPr>
        <w:t xml:space="preserve"> about women undoing the plot. The pictures from “I’m Here to Entertain You …” undo the plot by refusing the reductive systems of representation that demand total transparency from their objects.</w:t>
      </w:r>
    </w:p>
    <w:p w14:paraId="023CE638" w14:textId="77777777" w:rsidR="00A82737" w:rsidRPr="002239D4" w:rsidRDefault="00A82737" w:rsidP="00A82737">
      <w:pPr>
        <w:rPr>
          <w:sz w:val="16"/>
        </w:rPr>
      </w:pPr>
      <w:r w:rsidRPr="002239D4">
        <w:rPr>
          <w:sz w:val="16"/>
        </w:rPr>
        <w:t xml:space="preserve">The photographs for “I’m Here to Entertain You …” form part of Minaya’s Containers (2015–2020) series, which addresses the visual commodification of "tropical women, calling attention to their conflation with nature and, thus, their invisibilization. </w:t>
      </w:r>
      <w:r w:rsidRPr="002239D4">
        <w:rPr>
          <w:rStyle w:val="StyleUnderline"/>
        </w:rPr>
        <w:t xml:space="preserve">The photographs speak to the strict demarcation between labor and leisure that came into focus through the vacation postcard in Fordist socie- ties. This duality created the </w:t>
      </w:r>
      <w:r w:rsidRPr="002239D4">
        <w:rPr>
          <w:rStyle w:val="Emphasis"/>
        </w:rPr>
        <w:t>illusion</w:t>
      </w:r>
      <w:r w:rsidRPr="002239D4">
        <w:rPr>
          <w:rStyle w:val="StyleUnderline"/>
        </w:rPr>
        <w:t xml:space="preserve"> that industrialism could create a leisure econ- omy for all, erasing (and feminizing) the labor of those who worked in service.</w:t>
      </w:r>
      <w:r w:rsidRPr="002239D4">
        <w:rPr>
          <w:sz w:val="16"/>
        </w:rPr>
        <w:t xml:space="preserve"> Whether posing as reclining mermaids or in contrapposto with arms akimbo, the models’ stance in the Containers series evokes the notion of repose with an affect similar to that projected in vacation postcards. Interestingly, although active scenes may well be depicted in vacation postcards, it need not be the image but the postcard itself, as object and container, that evokes repose. In a similar fash- ion, the models in Containers project the idea of repose independently of whether they stand or recline. </w:t>
      </w:r>
      <w:r w:rsidRPr="002239D4">
        <w:rPr>
          <w:rStyle w:val="StyleUnderline"/>
        </w:rPr>
        <w:t xml:space="preserve">Drawing further attention to the </w:t>
      </w:r>
      <w:r w:rsidRPr="00965345">
        <w:rPr>
          <w:rStyle w:val="Emphasis"/>
          <w:highlight w:val="yellow"/>
        </w:rPr>
        <w:t>artificial division</w:t>
      </w:r>
      <w:r w:rsidRPr="00965345">
        <w:rPr>
          <w:rStyle w:val="StyleUnderline"/>
          <w:highlight w:val="yellow"/>
        </w:rPr>
        <w:t xml:space="preserve"> between </w:t>
      </w:r>
      <w:r w:rsidRPr="00965345">
        <w:rPr>
          <w:rStyle w:val="Emphasis"/>
          <w:highlight w:val="yellow"/>
        </w:rPr>
        <w:t>labor and leisure</w:t>
      </w:r>
      <w:r w:rsidRPr="002239D4">
        <w:rPr>
          <w:rStyle w:val="StyleUnderline"/>
        </w:rPr>
        <w:t>, the title of the exhibition itself (</w:t>
      </w:r>
      <w:r w:rsidRPr="00965345">
        <w:rPr>
          <w:rStyle w:val="StyleUnderline"/>
          <w:highlight w:val="yellow"/>
        </w:rPr>
        <w:t xml:space="preserve">I’m here to </w:t>
      </w:r>
      <w:r w:rsidRPr="00965345">
        <w:rPr>
          <w:rStyle w:val="Emphasis"/>
          <w:highlight w:val="yellow"/>
        </w:rPr>
        <w:t>entertain you</w:t>
      </w:r>
      <w:r w:rsidRPr="002239D4">
        <w:rPr>
          <w:rStyle w:val="StyleUnderline"/>
        </w:rPr>
        <w:t xml:space="preserve">, but </w:t>
      </w:r>
      <w:r w:rsidRPr="00965345">
        <w:rPr>
          <w:rStyle w:val="Emphasis"/>
          <w:highlight w:val="yellow"/>
        </w:rPr>
        <w:t>only during my shift</w:t>
      </w:r>
      <w:r w:rsidRPr="002239D4">
        <w:rPr>
          <w:rStyle w:val="StyleUnderline"/>
        </w:rPr>
        <w:t>) reveals an understanding that, despite the relaxing appeal that the models project, they were performing for the camera as part of their work shift</w:t>
      </w:r>
      <w:r w:rsidRPr="002239D4">
        <w:rPr>
          <w:sz w:val="16"/>
        </w:rPr>
        <w:t xml:space="preserve">. Fully aware of their role as performers, </w:t>
      </w:r>
      <w:r w:rsidRPr="002239D4">
        <w:rPr>
          <w:rStyle w:val="StyleUnderline"/>
        </w:rPr>
        <w:t>these muses hardly surrendered their agency to the camera’s invisibilizing gaze. Instead, they displayed knowledge of the use-value of their representational labor</w:t>
      </w:r>
      <w:r w:rsidRPr="002239D4">
        <w:rPr>
          <w:sz w:val="16"/>
        </w:rPr>
        <w:t>.</w:t>
      </w:r>
    </w:p>
    <w:p w14:paraId="75589568" w14:textId="77777777" w:rsidR="00A82737" w:rsidRPr="002239D4" w:rsidRDefault="00A82737" w:rsidP="00A82737">
      <w:pPr>
        <w:rPr>
          <w:sz w:val="8"/>
          <w:szCs w:val="8"/>
        </w:rPr>
      </w:pPr>
      <w:r w:rsidRPr="002239D4">
        <w:rPr>
          <w:sz w:val="8"/>
          <w:szCs w:val="8"/>
        </w:rPr>
        <w:t>[image omitted]</w:t>
      </w:r>
    </w:p>
    <w:p w14:paraId="6268B749" w14:textId="77777777" w:rsidR="00A82737" w:rsidRPr="002239D4" w:rsidRDefault="00A82737" w:rsidP="00A82737">
      <w:pPr>
        <w:rPr>
          <w:sz w:val="8"/>
          <w:szCs w:val="8"/>
        </w:rPr>
      </w:pPr>
      <w:r w:rsidRPr="002239D4">
        <w:rPr>
          <w:sz w:val="8"/>
          <w:szCs w:val="8"/>
        </w:rPr>
        <w:t>The containers series involved a performative, embodied process that pit the power to gaze at the other against the ability to hide in plain sight. This dynamic was set in motion through camouflage and restrained mobility. On the one hand, the models’ physical effort of holding a pose was dictated by the limitation of the bodysuit. These were recreated poses that the artist found online through her “#dominicanwomengooglesearch” project. On the other hand, the tension of hav- ing to hold the sometimes-constrictive poses staged the labor or burden of repre- sentation, that is, the grueling work required from women of color to comply with the script of tropicality. On the other hand, the bodysuits mimetizing against the "background invoked camouflage as resistance. The floral print was meant to blend with the natural-looking backgrounds, with the models’ corporeality fleshing out the floral print, producing a push-and-pull effect that shattered mimetic illusion. The models, in addition, stared back as defying odalisques, shifting the weight of the gaze and making spectators aware of their own positionality within the visual economy of tropical flesh. Interestingly, the models were literally responding to a script. Holding the stances for up to two hours, they listened to a recording that the artist had prepared. The script included extracts from books with titles such as “How to lose your native accent in 10 days” and “How to speak Spanish to your gardener.” The title of the exhibition, “I’m Here to Entertain You …,” was a line extracted from this script.</w:t>
      </w:r>
    </w:p>
    <w:p w14:paraId="664C49B4" w14:textId="77777777" w:rsidR="00A82737" w:rsidRPr="002239D4" w:rsidRDefault="00A82737" w:rsidP="00A82737">
      <w:pPr>
        <w:rPr>
          <w:sz w:val="16"/>
        </w:rPr>
      </w:pPr>
      <w:r w:rsidRPr="002239D4">
        <w:rPr>
          <w:rStyle w:val="StyleUnderline"/>
        </w:rPr>
        <w:t xml:space="preserve">Coming back to refusal, as mentioned earlier, the posing muses in Containers </w:t>
      </w:r>
      <w:r w:rsidRPr="00965345">
        <w:rPr>
          <w:rStyle w:val="Emphasis"/>
          <w:highlight w:val="yellow"/>
        </w:rPr>
        <w:t>render visible</w:t>
      </w:r>
      <w:r w:rsidRPr="002239D4">
        <w:rPr>
          <w:rStyle w:val="StyleUnderline"/>
        </w:rPr>
        <w:t xml:space="preserve"> the practice of “not doing sh*t,” which carries its own set of </w:t>
      </w:r>
      <w:r w:rsidRPr="00965345">
        <w:rPr>
          <w:rStyle w:val="Emphasis"/>
          <w:highlight w:val="yellow"/>
        </w:rPr>
        <w:t>esthetic conventions</w:t>
      </w:r>
      <w:r w:rsidRPr="002239D4">
        <w:rPr>
          <w:rStyle w:val="StyleUnderline"/>
        </w:rPr>
        <w:t>.</w:t>
      </w:r>
      <w:r w:rsidRPr="002239D4">
        <w:rPr>
          <w:sz w:val="16"/>
        </w:rPr>
        <w:t xml:space="preserve"> In The Plot of Her Undoing, </w:t>
      </w:r>
      <w:r w:rsidRPr="002239D4">
        <w:rPr>
          <w:rStyle w:val="StyleUnderline"/>
        </w:rPr>
        <w:t xml:space="preserve">Hartman relays that </w:t>
      </w:r>
      <w:r w:rsidRPr="00965345">
        <w:rPr>
          <w:rStyle w:val="StyleUnderline"/>
          <w:highlight w:val="yellow"/>
        </w:rPr>
        <w:t>women</w:t>
      </w:r>
      <w:r w:rsidRPr="002239D4">
        <w:rPr>
          <w:rStyle w:val="StyleUnderline"/>
        </w:rPr>
        <w:t xml:space="preserve"> began to </w:t>
      </w:r>
      <w:r w:rsidRPr="00965345">
        <w:rPr>
          <w:rStyle w:val="StyleUnderline"/>
          <w:highlight w:val="yellow"/>
        </w:rPr>
        <w:t>undo</w:t>
      </w:r>
      <w:r w:rsidRPr="002239D4">
        <w:rPr>
          <w:rStyle w:val="StyleUnderline"/>
        </w:rPr>
        <w:t xml:space="preserve"> the </w:t>
      </w:r>
      <w:r w:rsidRPr="00965345">
        <w:rPr>
          <w:rStyle w:val="Emphasis"/>
          <w:highlight w:val="yellow"/>
        </w:rPr>
        <w:t>misogynistic plots</w:t>
      </w:r>
      <w:r w:rsidRPr="002239D4">
        <w:rPr>
          <w:rStyle w:val="StyleUnderline"/>
        </w:rPr>
        <w:t xml:space="preserve"> to subordinate them through radical acts which, far from grand, were intimate and sometimes barely detectable gestures. Plantation life provided a working model. </w:t>
      </w:r>
      <w:r w:rsidRPr="00965345">
        <w:rPr>
          <w:rStyle w:val="StyleUnderline"/>
          <w:highlight w:val="yellow"/>
        </w:rPr>
        <w:t xml:space="preserve">When the </w:t>
      </w:r>
      <w:r w:rsidRPr="00965345">
        <w:rPr>
          <w:rStyle w:val="Emphasis"/>
          <w:highlight w:val="yellow"/>
        </w:rPr>
        <w:t>enslaved slowed down</w:t>
      </w:r>
      <w:r w:rsidRPr="002239D4">
        <w:rPr>
          <w:rStyle w:val="StyleUnderline"/>
        </w:rPr>
        <w:t xml:space="preserve"> the </w:t>
      </w:r>
      <w:r w:rsidRPr="002239D4">
        <w:rPr>
          <w:rStyle w:val="Emphasis"/>
        </w:rPr>
        <w:t>pace of work</w:t>
      </w:r>
      <w:r w:rsidRPr="002239D4">
        <w:rPr>
          <w:rStyle w:val="StyleUnderline"/>
        </w:rPr>
        <w:t xml:space="preserve">, </w:t>
      </w:r>
      <w:r w:rsidRPr="00965345">
        <w:rPr>
          <w:rStyle w:val="StyleUnderline"/>
          <w:highlight w:val="yellow"/>
        </w:rPr>
        <w:t xml:space="preserve">it </w:t>
      </w:r>
      <w:r w:rsidRPr="00965345">
        <w:rPr>
          <w:rStyle w:val="Emphasis"/>
          <w:highlight w:val="yellow"/>
        </w:rPr>
        <w:t>sabotaged</w:t>
      </w:r>
      <w:r w:rsidRPr="00A22B43">
        <w:rPr>
          <w:rStyle w:val="StyleUnderline"/>
        </w:rPr>
        <w:t xml:space="preserve"> </w:t>
      </w:r>
      <w:r w:rsidRPr="002239D4">
        <w:rPr>
          <w:rStyle w:val="Emphasis"/>
        </w:rPr>
        <w:t xml:space="preserve">plantation </w:t>
      </w:r>
      <w:r w:rsidRPr="00965345">
        <w:rPr>
          <w:rStyle w:val="Emphasis"/>
          <w:highlight w:val="yellow"/>
        </w:rPr>
        <w:t>productivity</w:t>
      </w:r>
      <w:r w:rsidRPr="002239D4">
        <w:rPr>
          <w:rStyle w:val="StyleUnderline"/>
        </w:rPr>
        <w:t xml:space="preserve">. </w:t>
      </w:r>
      <w:r w:rsidRPr="00965345">
        <w:rPr>
          <w:rStyle w:val="Emphasis"/>
          <w:highlight w:val="yellow"/>
        </w:rPr>
        <w:t>Radical passivity</w:t>
      </w:r>
      <w:r w:rsidRPr="00965345">
        <w:rPr>
          <w:rStyle w:val="StyleUnderline"/>
          <w:highlight w:val="yellow"/>
        </w:rPr>
        <w:t xml:space="preserve"> is the </w:t>
      </w:r>
      <w:r w:rsidRPr="00965345">
        <w:rPr>
          <w:rStyle w:val="Emphasis"/>
          <w:highlight w:val="yellow"/>
        </w:rPr>
        <w:t>element of agitation</w:t>
      </w:r>
      <w:r w:rsidRPr="002239D4">
        <w:rPr>
          <w:rStyle w:val="StyleUnderline"/>
        </w:rPr>
        <w:t xml:space="preserve"> in this type of resistance, and it enlisted the opposite of a spirited display of energy; it demanded instead the </w:t>
      </w:r>
      <w:r w:rsidRPr="002239D4">
        <w:rPr>
          <w:rStyle w:val="Emphasis"/>
        </w:rPr>
        <w:t>performance of repose</w:t>
      </w:r>
      <w:r w:rsidRPr="002239D4">
        <w:rPr>
          <w:rStyle w:val="StyleUnderline"/>
        </w:rPr>
        <w:t>.</w:t>
      </w:r>
      <w:r w:rsidRPr="002239D4">
        <w:rPr>
          <w:sz w:val="16"/>
        </w:rPr>
        <w:t xml:space="preserve"> Black diasporic performance artists such as Jasmine Jamillah Mahmoud (2024) carry out the work of radical embodied resistance on this front with pieces such as One Hour Performance (Rest Piece), where she lays down to sleep on stage for one hour.</w:t>
      </w:r>
    </w:p>
    <w:p w14:paraId="17B46498" w14:textId="77777777" w:rsidR="00A82737" w:rsidRPr="002239D4" w:rsidRDefault="00A82737" w:rsidP="00A82737">
      <w:pPr>
        <w:rPr>
          <w:sz w:val="16"/>
        </w:rPr>
      </w:pPr>
      <w:r w:rsidRPr="002239D4">
        <w:rPr>
          <w:sz w:val="16"/>
        </w:rPr>
        <w:t xml:space="preserve">Radical passivity developed a Black Atlantic visuality that echoes what Robert Farris Thompson coined the esthetics of the cool, an exclusively African and Afro-Atlantic cultural expression characterized by transcendental balance framed by an unbotheredness best recognized in the free-spirit of blues and jazz but also in the visual arts (Thompson, 1973). </w:t>
      </w:r>
      <w:r w:rsidRPr="002239D4">
        <w:rPr>
          <w:rStyle w:val="StyleUnderline"/>
        </w:rPr>
        <w:t xml:space="preserve">Women of color mobilize this Black Atlantic visuality to great effect as </w:t>
      </w:r>
      <w:r w:rsidRPr="002239D4">
        <w:rPr>
          <w:rStyle w:val="Emphasis"/>
        </w:rPr>
        <w:t>resistance</w:t>
      </w:r>
      <w:r w:rsidRPr="002239D4">
        <w:rPr>
          <w:rStyle w:val="StyleUnderline"/>
        </w:rPr>
        <w:t xml:space="preserve">. It is important to remember that enslaved men had greater opportunities to run away from the plantation and escape from the enslaver’s field of vision since they worked out on the field; the movement of women, however, was more restricted </w:t>
      </w:r>
      <w:r w:rsidRPr="002239D4">
        <w:rPr>
          <w:sz w:val="16"/>
        </w:rPr>
        <w:t xml:space="preserve">(Camp, 2002). </w:t>
      </w:r>
      <w:r w:rsidRPr="00965345">
        <w:rPr>
          <w:rStyle w:val="Emphasis"/>
          <w:highlight w:val="yellow"/>
        </w:rPr>
        <w:t>Black women’s refusal</w:t>
      </w:r>
      <w:r w:rsidRPr="002239D4">
        <w:rPr>
          <w:rStyle w:val="StyleUnderline"/>
        </w:rPr>
        <w:t xml:space="preserve"> developed more so in forms that challenged plantocratic authority through stare- downs, blunt disregard, and targeted slowness. This refusal called for deceleration and for the tempering of affect, but it also </w:t>
      </w:r>
      <w:r w:rsidRPr="00965345">
        <w:rPr>
          <w:rStyle w:val="Emphasis"/>
          <w:highlight w:val="yellow"/>
        </w:rPr>
        <w:t>exposed invisibilized</w:t>
      </w:r>
      <w:r w:rsidRPr="00A22B43">
        <w:rPr>
          <w:rStyle w:val="StyleUnderline"/>
        </w:rPr>
        <w:t xml:space="preserve"> and </w:t>
      </w:r>
      <w:r w:rsidRPr="00A22B43">
        <w:rPr>
          <w:rStyle w:val="Emphasis"/>
        </w:rPr>
        <w:t xml:space="preserve">invisibilizing </w:t>
      </w:r>
      <w:r w:rsidRPr="00965345">
        <w:rPr>
          <w:rStyle w:val="Emphasis"/>
          <w:highlight w:val="yellow"/>
        </w:rPr>
        <w:t>labor</w:t>
      </w:r>
      <w:r w:rsidRPr="002239D4">
        <w:rPr>
          <w:rStyle w:val="StyleUnderline"/>
        </w:rPr>
        <w:t>.</w:t>
      </w:r>
      <w:r w:rsidRPr="002239D4">
        <w:rPr>
          <w:sz w:val="16"/>
        </w:rPr>
        <w:t xml:space="preserve"> At the 2013 American Music Awards, through her hairdo, Rihanna enacted a brand of radical passivity that pulled from the durag tradition of Black apathy to perform incompliance with Predominantly-White-Institution decorum and beauty standards. She wore a doobi or tubi, a wraparound technique to keep blowout hair fresh overnight, refusing to perform the propriety of a finished “do.” What is more, her bedhead flew in the face of “I woke up like this” ideologies that hyped (white) beauty as effortless, innate, and irreproducible. Rihanna’s sleek beehive allowed viewers to appreciate her expertly flat-ironed hair in a way that played on the stereotype of the non-industrious colored folk, while demonstrat- ing that straight hair was achievable through labor – the art of mulataje or trans- formation at its best.</w:t>
      </w:r>
    </w:p>
    <w:p w14:paraId="7E83EBC3" w14:textId="77777777" w:rsidR="00A82737" w:rsidRPr="00984D56" w:rsidRDefault="00A82737" w:rsidP="00A82737">
      <w:pPr>
        <w:pStyle w:val="Heading4"/>
      </w:pPr>
      <w:r>
        <w:t xml:space="preserve">Existential catastrophe is a structuring condition of Black life which makes exitinction </w:t>
      </w:r>
      <w:r w:rsidRPr="00B54A92">
        <w:rPr>
          <w:u w:val="single"/>
        </w:rPr>
        <w:t>inevitable</w:t>
      </w:r>
      <w:r>
        <w:t xml:space="preserve"> absent the aff. </w:t>
      </w:r>
    </w:p>
    <w:p w14:paraId="25F8A229" w14:textId="77777777" w:rsidR="00A82737" w:rsidRDefault="00A82737" w:rsidP="00A82737">
      <w:pPr>
        <w:contextualSpacing/>
      </w:pPr>
      <w:r>
        <w:t xml:space="preserve">Bedour </w:t>
      </w:r>
      <w:r w:rsidRPr="00E20F93">
        <w:rPr>
          <w:rStyle w:val="Style13ptBold"/>
        </w:rPr>
        <w:t>Alagraa 21</w:t>
      </w:r>
      <w:r>
        <w:t xml:space="preserve">, </w:t>
      </w:r>
      <w:r w:rsidRPr="008B4379">
        <w:t>Assistant professor of Political and Social Thought in the Department of African and African diaspora studies at the University of Texas at Austin, and is currently a Visiting Research Scholar in the Department of African American Studies at Princeton University</w:t>
      </w:r>
      <w:r>
        <w:t xml:space="preserve">, 3/1/21, “The Interminable Catastrophe,” Lecture/Seminar,  </w:t>
      </w:r>
      <w:r w:rsidRPr="00B54A92">
        <w:t>https://offshootjournal.org/the-interminable-catastrophe/</w:t>
      </w:r>
      <w:r>
        <w:t xml:space="preserve"> </w:t>
      </w:r>
    </w:p>
    <w:p w14:paraId="4E71BE5C" w14:textId="77777777" w:rsidR="00A82737" w:rsidRPr="00EE416D" w:rsidRDefault="00A82737" w:rsidP="00A82737">
      <w:pPr>
        <w:tabs>
          <w:tab w:val="left" w:pos="6980"/>
        </w:tabs>
        <w:contextualSpacing/>
        <w:rPr>
          <w:sz w:val="14"/>
        </w:rPr>
      </w:pPr>
      <w:r w:rsidRPr="00EE416D">
        <w:rPr>
          <w:sz w:val="14"/>
        </w:rPr>
        <w:tab/>
      </w:r>
    </w:p>
    <w:p w14:paraId="7CA0A37D" w14:textId="77777777" w:rsidR="00A82737" w:rsidRPr="00EE416D" w:rsidRDefault="00A82737" w:rsidP="00A82737">
      <w:pPr>
        <w:contextualSpacing/>
        <w:rPr>
          <w:sz w:val="14"/>
        </w:rPr>
      </w:pPr>
      <w:r w:rsidRPr="00EE416D">
        <w:rPr>
          <w:sz w:val="14"/>
        </w:rPr>
        <w:t xml:space="preserve">The word </w:t>
      </w:r>
      <w:r w:rsidRPr="00965345">
        <w:rPr>
          <w:sz w:val="14"/>
          <w:highlight w:val="yellow"/>
        </w:rPr>
        <w:t>‘</w:t>
      </w:r>
      <w:r w:rsidRPr="00965345">
        <w:rPr>
          <w:rStyle w:val="StyleUnderline"/>
          <w:highlight w:val="yellow"/>
        </w:rPr>
        <w:t>catastrophe’ is an aporia</w:t>
      </w:r>
      <w:r w:rsidRPr="00F165E2">
        <w:rPr>
          <w:rStyle w:val="StyleUnderline"/>
        </w:rPr>
        <w:t xml:space="preserve">. Its use as </w:t>
      </w:r>
      <w:r w:rsidRPr="00965345">
        <w:rPr>
          <w:rStyle w:val="StyleUnderline"/>
          <w:highlight w:val="yellow"/>
        </w:rPr>
        <w:t>an anchor for</w:t>
      </w:r>
      <w:r w:rsidRPr="00F165E2">
        <w:rPr>
          <w:rStyle w:val="StyleUnderline"/>
        </w:rPr>
        <w:t xml:space="preserve"> understanding </w:t>
      </w:r>
      <w:r w:rsidRPr="00965345">
        <w:rPr>
          <w:rStyle w:val="StyleUnderline"/>
          <w:highlight w:val="yellow"/>
        </w:rPr>
        <w:t>our earth’s ecology</w:t>
      </w:r>
      <w:r w:rsidRPr="00EE416D">
        <w:rPr>
          <w:sz w:val="14"/>
        </w:rPr>
        <w:t xml:space="preserve"> has yet to account for what Kamau Brathwaite has given us as a prompt—the manner in which </w:t>
      </w:r>
      <w:r w:rsidRPr="00965345">
        <w:rPr>
          <w:rStyle w:val="StyleUnderline"/>
          <w:highlight w:val="yellow"/>
        </w:rPr>
        <w:t>the catastrophic is ongoing</w:t>
      </w:r>
      <w:r w:rsidRPr="00EE416D">
        <w:rPr>
          <w:sz w:val="14"/>
        </w:rPr>
        <w:t>, yet still tied to an ‘original’ detonation of sorts. And so, the enigma of catastrophe as a word, as a concept, lies in this tension—between a desire to evade the originary Event in favor of the repetition, while also recognizing the Event as it were. A puzzle. The question that anchors my manuscript, following Brathwaite’s insistence on both the ongoing presence of an original or inaugural moment and the repetition, constitutes the most pressing theory-problem </w:t>
      </w:r>
      <w:hyperlink r:id="rId8" w:anchor="easy-footnote-bottom-1-248" w:history="1">
        <w:r w:rsidRPr="00F165E2">
          <w:rPr>
            <w:rStyle w:val="Hyperlink"/>
            <w:sz w:val="16"/>
          </w:rPr>
          <w:t>1</w:t>
        </w:r>
      </w:hyperlink>
      <w:r w:rsidRPr="00EE416D">
        <w:rPr>
          <w:sz w:val="14"/>
        </w:rPr>
        <w:t xml:space="preserve"> concerning catastrophe today. My book is both an attempt to frame our current conversations concerning our planetary life, while also refusing that very same conversation. This provocation also betrays a conceptual dilemma that underpins this contradiction: the fact that ‘catastrophe’ requires additional theorization before a response/a refusal of the terms of this conversation might be provided. All categories, no matter their intended use or purpose, contain conceptual histories that are internal to them, yet there remains a paucity of theoretical work on what this conceptual history of ‘catastrophe’ might be, and why it has remained relatively underproblematized as a concept or category? </w:t>
      </w:r>
    </w:p>
    <w:p w14:paraId="39ACEAF8" w14:textId="77777777" w:rsidR="00A82737" w:rsidRPr="00EE416D" w:rsidRDefault="00A82737" w:rsidP="00A82737">
      <w:pPr>
        <w:contextualSpacing/>
        <w:rPr>
          <w:sz w:val="14"/>
          <w:szCs w:val="10"/>
        </w:rPr>
      </w:pPr>
      <w:r w:rsidRPr="00EE416D">
        <w:rPr>
          <w:sz w:val="14"/>
        </w:rPr>
        <w:t xml:space="preserve">Indeed, </w:t>
      </w:r>
      <w:r w:rsidRPr="00B54A92">
        <w:rPr>
          <w:rStyle w:val="StyleUnderline"/>
        </w:rPr>
        <w:t xml:space="preserve">part of </w:t>
      </w:r>
      <w:r w:rsidRPr="00965345">
        <w:rPr>
          <w:rStyle w:val="Emphasis"/>
          <w:highlight w:val="yellow"/>
        </w:rPr>
        <w:t>the problem</w:t>
      </w:r>
      <w:r w:rsidRPr="00B54A92">
        <w:rPr>
          <w:rStyle w:val="StyleUnderline"/>
        </w:rPr>
        <w:t xml:space="preserve"> with our thinking concerning this theory-problem, </w:t>
      </w:r>
      <w:r w:rsidRPr="00965345">
        <w:rPr>
          <w:rStyle w:val="StyleUnderline"/>
          <w:highlight w:val="yellow"/>
        </w:rPr>
        <w:t>is</w:t>
      </w:r>
      <w:r w:rsidRPr="00B54A92">
        <w:rPr>
          <w:rStyle w:val="StyleUnderline"/>
        </w:rPr>
        <w:t xml:space="preserve"> the manner in which </w:t>
      </w:r>
      <w:r w:rsidRPr="00965345">
        <w:rPr>
          <w:rStyle w:val="Emphasis"/>
          <w:highlight w:val="yellow"/>
        </w:rPr>
        <w:t>liberal scientist formulations</w:t>
      </w:r>
      <w:r w:rsidRPr="00B54A92">
        <w:rPr>
          <w:rStyle w:val="StyleUnderline"/>
        </w:rPr>
        <w:t xml:space="preserve"> have </w:t>
      </w:r>
      <w:r w:rsidRPr="00965345">
        <w:rPr>
          <w:rStyle w:val="StyleUnderline"/>
          <w:highlight w:val="yellow"/>
        </w:rPr>
        <w:t>remain</w:t>
      </w:r>
      <w:r w:rsidRPr="00B54A92">
        <w:rPr>
          <w:rStyle w:val="StyleUnderline"/>
        </w:rPr>
        <w:t xml:space="preserve">ed relatively </w:t>
      </w:r>
      <w:r w:rsidRPr="00965345">
        <w:rPr>
          <w:rStyle w:val="StyleUnderline"/>
          <w:highlight w:val="yellow"/>
        </w:rPr>
        <w:t>unchallenged.</w:t>
      </w:r>
      <w:r w:rsidRPr="00EE416D">
        <w:rPr>
          <w:sz w:val="14"/>
        </w:rPr>
        <w:t xml:space="preserve"> </w:t>
      </w:r>
      <w:r w:rsidRPr="00EE416D">
        <w:rPr>
          <w:sz w:val="14"/>
          <w:szCs w:val="10"/>
        </w:rPr>
        <w:t>Cedric Robinson, in an essay titled “On the Liberal Theory of Knowledge and the Concept of Race,” wrote:</w:t>
      </w:r>
    </w:p>
    <w:p w14:paraId="39BF0FF9" w14:textId="77777777" w:rsidR="00A82737" w:rsidRPr="00EE416D" w:rsidRDefault="00A82737" w:rsidP="00A82737">
      <w:pPr>
        <w:contextualSpacing/>
        <w:rPr>
          <w:sz w:val="14"/>
        </w:rPr>
      </w:pPr>
      <w:r w:rsidRPr="00EE416D">
        <w:rPr>
          <w:sz w:val="14"/>
          <w:szCs w:val="10"/>
        </w:rPr>
        <w:t>“The examples are legion in physical science and in social science. One does a little hand-jive, a little mechanical magic, produces an illusion and looks for uncritical acceptance and obedience from the audience.</w:t>
      </w:r>
      <w:r w:rsidRPr="00EE416D">
        <w:rPr>
          <w:sz w:val="14"/>
        </w:rPr>
        <w:t xml:space="preserve"> </w:t>
      </w:r>
      <w:r w:rsidRPr="00B54A92">
        <w:rPr>
          <w:rStyle w:val="StyleUnderline"/>
        </w:rPr>
        <w:t xml:space="preserve">Scientific thought does not </w:t>
      </w:r>
      <w:r w:rsidRPr="00B54A92">
        <w:rPr>
          <w:rStyle w:val="Emphasis"/>
        </w:rPr>
        <w:t>resolve mysteries</w:t>
      </w:r>
      <w:r w:rsidRPr="00B54A92">
        <w:rPr>
          <w:rStyle w:val="StyleUnderline"/>
        </w:rPr>
        <w:t xml:space="preserve"> so much as it defines them out of existence.”</w:t>
      </w:r>
      <w:r w:rsidRPr="00EE416D">
        <w:rPr>
          <w:sz w:val="14"/>
        </w:rPr>
        <w:t>2</w:t>
      </w:r>
    </w:p>
    <w:p w14:paraId="71D4A22A" w14:textId="77777777" w:rsidR="00A82737" w:rsidRPr="008F3235" w:rsidRDefault="00A82737" w:rsidP="00A82737">
      <w:pPr>
        <w:contextualSpacing/>
        <w:rPr>
          <w:b/>
          <w:bCs/>
          <w:u w:val="single"/>
        </w:rPr>
      </w:pPr>
      <w:r w:rsidRPr="00EE416D">
        <w:rPr>
          <w:sz w:val="14"/>
        </w:rPr>
        <w:t xml:space="preserve">As such, my book </w:t>
      </w:r>
      <w:r w:rsidRPr="00965345">
        <w:rPr>
          <w:rStyle w:val="StyleUnderline"/>
          <w:highlight w:val="yellow"/>
        </w:rPr>
        <w:t>project</w:t>
      </w:r>
      <w:r w:rsidRPr="00EE416D">
        <w:rPr>
          <w:sz w:val="14"/>
        </w:rPr>
        <w:t xml:space="preserve"> The Interminable Catastrophe </w:t>
      </w:r>
      <w:r w:rsidRPr="00965345">
        <w:rPr>
          <w:rStyle w:val="StyleUnderline"/>
          <w:highlight w:val="yellow"/>
        </w:rPr>
        <w:t xml:space="preserve">writes </w:t>
      </w:r>
      <w:r w:rsidRPr="00965345">
        <w:rPr>
          <w:rStyle w:val="Emphasis"/>
          <w:highlight w:val="yellow"/>
        </w:rPr>
        <w:t>against</w:t>
      </w:r>
      <w:r w:rsidRPr="00B54A92">
        <w:rPr>
          <w:rStyle w:val="Emphasis"/>
        </w:rPr>
        <w:t xml:space="preserve"> the </w:t>
      </w:r>
      <w:r w:rsidRPr="00965345">
        <w:rPr>
          <w:rStyle w:val="Emphasis"/>
          <w:highlight w:val="yellow"/>
        </w:rPr>
        <w:t>claim</w:t>
      </w:r>
      <w:r w:rsidRPr="00EE416D">
        <w:rPr>
          <w:sz w:val="14"/>
        </w:rPr>
        <w:t xml:space="preserve"> </w:t>
      </w:r>
      <w:r w:rsidRPr="00B54A92">
        <w:rPr>
          <w:rStyle w:val="StyleUnderline"/>
        </w:rPr>
        <w:t xml:space="preserve">that </w:t>
      </w:r>
      <w:r w:rsidRPr="00965345">
        <w:rPr>
          <w:rStyle w:val="StyleUnderline"/>
          <w:highlight w:val="yellow"/>
        </w:rPr>
        <w:t>we need</w:t>
      </w:r>
      <w:r w:rsidRPr="00B54A92">
        <w:rPr>
          <w:rStyle w:val="StyleUnderline"/>
        </w:rPr>
        <w:t xml:space="preserve"> simply </w:t>
      </w:r>
      <w:r w:rsidRPr="00965345">
        <w:rPr>
          <w:rStyle w:val="Emphasis"/>
          <w:highlight w:val="yellow"/>
        </w:rPr>
        <w:t>to believe science</w:t>
      </w:r>
      <w:r w:rsidRPr="00EE416D">
        <w:rPr>
          <w:sz w:val="14"/>
        </w:rPr>
        <w:t xml:space="preserve">, or have better science, </w:t>
      </w:r>
      <w:r w:rsidRPr="00B54A92">
        <w:rPr>
          <w:rStyle w:val="StyleUnderline"/>
        </w:rPr>
        <w:t xml:space="preserve">or better mechanics so that we might address the problem of our </w:t>
      </w:r>
      <w:r w:rsidRPr="00B54A92">
        <w:rPr>
          <w:rStyle w:val="Emphasis"/>
        </w:rPr>
        <w:t>earth’s ecology</w:t>
      </w:r>
      <w:r w:rsidRPr="00EE416D">
        <w:rPr>
          <w:sz w:val="14"/>
        </w:rPr>
        <w:t xml:space="preserve"> and its assumed life-span. </w:t>
      </w:r>
      <w:r w:rsidRPr="00EE416D">
        <w:rPr>
          <w:sz w:val="14"/>
          <w:szCs w:val="10"/>
        </w:rPr>
        <w:t>Without destabilizing our core assumptions about catastrophe, we run the risk of rendering theory inept for confronting this predicament, and equally run the risk of complicity with the overdetermination of empirical or social science interpretations and political offerings concerning what is essentially a problem for which we have yet to develop an adequate grammar.</w:t>
      </w:r>
      <w:r w:rsidRPr="00EE416D">
        <w:rPr>
          <w:sz w:val="14"/>
        </w:rPr>
        <w:t xml:space="preserve"> </w:t>
      </w:r>
    </w:p>
    <w:p w14:paraId="055E15E1" w14:textId="77777777" w:rsidR="00A82737" w:rsidRPr="003418BE" w:rsidRDefault="00A82737" w:rsidP="00A82737">
      <w:pPr>
        <w:contextualSpacing/>
        <w:rPr>
          <w:b/>
          <w:bCs/>
          <w:u w:val="single"/>
        </w:rPr>
      </w:pPr>
      <w:r w:rsidRPr="00EE416D">
        <w:rPr>
          <w:sz w:val="14"/>
        </w:rPr>
        <w:t xml:space="preserve">Even more recent, and, relatively creative theoretical attempts at this issue still do not address the theory-problem of catastrophe itself, leaving Anthropocene studies relatively unchallenged and bounded in its authoritative discursive and material sway over discussions of our planet’s life-span. The terms upon which we enter the fray of this predicament are very much the problem and the way towards an antidote (if one exists). We would need to unseat all manner of genre-thinking in order to move outside of this overdetermined frame, be it Man or the anthropogenic lens. Because of the durability of this ‘master script’ concerning our planetary presence, catastrophe is currently understood as one or a series of disastrous events, rather than as a symbolic/material/structural imposition or a foundational political concept in colonial modernity. Indeed, as Sylvia Wynter remarks, our refusal to de-link from our previous or pre-nuclear way of thinking, is causing us to drift towards unparalleled catastrophe. This would suggest that </w:t>
      </w:r>
      <w:r w:rsidRPr="00EE416D">
        <w:rPr>
          <w:sz w:val="14"/>
          <w:szCs w:val="16"/>
        </w:rPr>
        <w:t>we might make our way out of this predicament by first enacting a break and subsequently, transformation, in our thinking, rather than simply emphasizing and over-determining both Man and periodization, which Anthropocene studies proscribes.</w:t>
      </w:r>
      <w:r w:rsidRPr="003418BE">
        <w:rPr>
          <w:b/>
          <w:bCs/>
          <w:u w:val="single"/>
        </w:rPr>
        <w:t xml:space="preserve"> </w:t>
      </w:r>
    </w:p>
    <w:p w14:paraId="057A0C85" w14:textId="77777777" w:rsidR="00A82737" w:rsidRPr="00EE416D" w:rsidRDefault="00A82737" w:rsidP="00A82737">
      <w:pPr>
        <w:contextualSpacing/>
        <w:rPr>
          <w:sz w:val="14"/>
        </w:rPr>
      </w:pPr>
      <w:r w:rsidRPr="00B54A92">
        <w:rPr>
          <w:rStyle w:val="StyleUnderline"/>
        </w:rPr>
        <w:t xml:space="preserve">In order </w:t>
      </w:r>
      <w:r w:rsidRPr="00965345">
        <w:rPr>
          <w:rStyle w:val="StyleUnderline"/>
          <w:highlight w:val="yellow"/>
        </w:rPr>
        <w:t>to address</w:t>
      </w:r>
      <w:r w:rsidRPr="00EE416D">
        <w:rPr>
          <w:sz w:val="14"/>
        </w:rPr>
        <w:t xml:space="preserve"> the problems of our time, including that of our earth’s ecology and circulating discussions concerning </w:t>
      </w:r>
      <w:r w:rsidRPr="003418BE">
        <w:rPr>
          <w:b/>
          <w:bCs/>
          <w:u w:val="single"/>
        </w:rPr>
        <w:t xml:space="preserve">‘imminent </w:t>
      </w:r>
      <w:r w:rsidRPr="00965345">
        <w:rPr>
          <w:b/>
          <w:bCs/>
          <w:highlight w:val="yellow"/>
          <w:u w:val="single"/>
        </w:rPr>
        <w:t>disaster’,</w:t>
      </w:r>
      <w:r w:rsidRPr="003418BE">
        <w:rPr>
          <w:b/>
          <w:bCs/>
          <w:u w:val="single"/>
        </w:rPr>
        <w:t xml:space="preserve"> </w:t>
      </w:r>
      <w:r w:rsidRPr="00EE416D">
        <w:rPr>
          <w:sz w:val="14"/>
          <w:szCs w:val="16"/>
        </w:rPr>
        <w:t>it is indispensable that we first develop a robust epistemological scaffolding for ‘catastrophe’ itself, not as Event, but as a political category or concept that offers an analytic for the manner in which people structure their political and social lives, akin to other foundational concepts in colonial modernity such as freedom, sovereignty, rights, etc.</w:t>
      </w:r>
      <w:r w:rsidRPr="00EE416D">
        <w:rPr>
          <w:sz w:val="14"/>
        </w:rPr>
        <w:t xml:space="preserve"> </w:t>
      </w:r>
      <w:r w:rsidRPr="00B54A92">
        <w:rPr>
          <w:rStyle w:val="StyleUnderline"/>
        </w:rPr>
        <w:t xml:space="preserve">This </w:t>
      </w:r>
      <w:r w:rsidRPr="00965345">
        <w:rPr>
          <w:rStyle w:val="StyleUnderline"/>
          <w:highlight w:val="yellow"/>
        </w:rPr>
        <w:t>requires us</w:t>
      </w:r>
      <w:r w:rsidRPr="00B54A92">
        <w:rPr>
          <w:rStyle w:val="StyleUnderline"/>
        </w:rPr>
        <w:t xml:space="preserve"> additionally </w:t>
      </w:r>
      <w:r w:rsidRPr="00965345">
        <w:rPr>
          <w:rStyle w:val="Emphasis"/>
          <w:highlight w:val="yellow"/>
        </w:rPr>
        <w:t>to delink</w:t>
      </w:r>
      <w:r w:rsidRPr="00EE416D">
        <w:rPr>
          <w:sz w:val="14"/>
        </w:rPr>
        <w:t xml:space="preserve"> from our ‘prenuclear way of thinking’3 concerning our planet’s lifespan, i.e. delinking </w:t>
      </w:r>
      <w:r w:rsidRPr="00965345">
        <w:rPr>
          <w:rStyle w:val="StyleUnderline"/>
          <w:highlight w:val="yellow"/>
        </w:rPr>
        <w:t>from</w:t>
      </w:r>
      <w:r w:rsidRPr="00B54A92">
        <w:rPr>
          <w:rStyle w:val="StyleUnderline"/>
        </w:rPr>
        <w:t xml:space="preserve"> the overdetermined </w:t>
      </w:r>
      <w:r w:rsidRPr="00965345">
        <w:rPr>
          <w:rStyle w:val="Emphasis"/>
          <w:highlight w:val="yellow"/>
        </w:rPr>
        <w:t>biojudicial</w:t>
      </w:r>
      <w:r w:rsidRPr="00965345">
        <w:rPr>
          <w:rStyle w:val="StyleUnderline"/>
          <w:highlight w:val="yellow"/>
        </w:rPr>
        <w:t xml:space="preserve"> and </w:t>
      </w:r>
      <w:r w:rsidRPr="00965345">
        <w:rPr>
          <w:rStyle w:val="Emphasis"/>
          <w:highlight w:val="yellow"/>
        </w:rPr>
        <w:t>econometric</w:t>
      </w:r>
      <w:r w:rsidRPr="00965345">
        <w:rPr>
          <w:rStyle w:val="StyleUnderline"/>
          <w:highlight w:val="yellow"/>
        </w:rPr>
        <w:t xml:space="preserve"> lenses</w:t>
      </w:r>
      <w:r w:rsidRPr="00B54A92">
        <w:rPr>
          <w:rStyle w:val="StyleUnderline"/>
        </w:rPr>
        <w:t xml:space="preserve"> that have been deployed to understand our quandary</w:t>
      </w:r>
      <w:r w:rsidRPr="00E75D42">
        <w:rPr>
          <w:b/>
          <w:bCs/>
          <w:u w:val="single"/>
        </w:rPr>
        <w:t>.</w:t>
      </w:r>
      <w:r w:rsidRPr="003418BE">
        <w:rPr>
          <w:b/>
          <w:bCs/>
          <w:u w:val="single"/>
        </w:rPr>
        <w:t xml:space="preserve"> </w:t>
      </w:r>
      <w:r w:rsidRPr="00EE416D">
        <w:rPr>
          <w:sz w:val="14"/>
        </w:rPr>
        <w:t xml:space="preserve">Re-thinking catastrophe’s entire conceptual framework offers a way to puncture </w:t>
      </w:r>
      <w:r w:rsidRPr="008F3235">
        <w:rPr>
          <w:b/>
          <w:bCs/>
          <w:u w:val="single"/>
        </w:rPr>
        <w:t>this epistemological barrier</w:t>
      </w:r>
      <w:r w:rsidRPr="00EE416D">
        <w:rPr>
          <w:sz w:val="14"/>
        </w:rPr>
        <w:t xml:space="preserve">, which I argue, </w:t>
      </w:r>
      <w:r w:rsidRPr="00B54A92">
        <w:rPr>
          <w:rStyle w:val="StyleUnderline"/>
        </w:rPr>
        <w:t xml:space="preserve">is </w:t>
      </w:r>
      <w:r w:rsidRPr="00965345">
        <w:rPr>
          <w:rStyle w:val="StyleUnderline"/>
          <w:highlight w:val="yellow"/>
        </w:rPr>
        <w:t xml:space="preserve">the </w:t>
      </w:r>
      <w:r w:rsidRPr="00965345">
        <w:rPr>
          <w:rStyle w:val="Emphasis"/>
          <w:highlight w:val="yellow"/>
        </w:rPr>
        <w:t>main obstacle</w:t>
      </w:r>
      <w:r w:rsidRPr="00965345">
        <w:rPr>
          <w:rStyle w:val="StyleUnderline"/>
          <w:highlight w:val="yellow"/>
        </w:rPr>
        <w:t xml:space="preserve"> to</w:t>
      </w:r>
      <w:r w:rsidRPr="00B54A92">
        <w:rPr>
          <w:rStyle w:val="StyleUnderline"/>
        </w:rPr>
        <w:t xml:space="preserve"> adequately </w:t>
      </w:r>
      <w:r w:rsidRPr="00965345">
        <w:rPr>
          <w:rStyle w:val="StyleUnderline"/>
          <w:highlight w:val="yellow"/>
        </w:rPr>
        <w:t xml:space="preserve">addressing </w:t>
      </w:r>
      <w:r w:rsidRPr="00B54A92">
        <w:rPr>
          <w:rStyle w:val="StyleUnderline"/>
        </w:rPr>
        <w:t xml:space="preserve">our relationship to </w:t>
      </w:r>
      <w:r w:rsidRPr="00965345">
        <w:rPr>
          <w:rStyle w:val="StyleUnderline"/>
          <w:highlight w:val="yellow"/>
        </w:rPr>
        <w:t>our planet.</w:t>
      </w:r>
      <w:r w:rsidRPr="00EE416D">
        <w:rPr>
          <w:sz w:val="14"/>
        </w:rPr>
        <w:t xml:space="preserve"> In this project, I endeavor to respond to Brathwaite’s provocation by throwing into crisis the ‘catastrophic’ itself. </w:t>
      </w:r>
    </w:p>
    <w:p w14:paraId="363EEB23" w14:textId="77777777" w:rsidR="00A82737" w:rsidRPr="008F522F" w:rsidRDefault="00A82737" w:rsidP="00A82737">
      <w:pPr>
        <w:contextualSpacing/>
        <w:rPr>
          <w:b/>
          <w:bCs/>
          <w:sz w:val="10"/>
          <w:szCs w:val="10"/>
          <w:u w:val="single"/>
        </w:rPr>
      </w:pPr>
      <w:r w:rsidRPr="00EE416D">
        <w:rPr>
          <w:sz w:val="14"/>
        </w:rPr>
        <w:t xml:space="preserve">In my forthcoming book, I argue that our current understanding of catastrophe is inadequate as a theoretical frame for considering how catastrophe operates in our contemporary moment(s). In particular, I consider how modern-day ecological emergencies in societies haunted by plantocratic social relations gesture towards a need to understand </w:t>
      </w:r>
      <w:r w:rsidRPr="00965345">
        <w:rPr>
          <w:b/>
          <w:bCs/>
          <w:highlight w:val="yellow"/>
          <w:u w:val="single"/>
        </w:rPr>
        <w:t xml:space="preserve">catastrophe </w:t>
      </w:r>
      <w:r w:rsidRPr="00B54A92">
        <w:rPr>
          <w:rStyle w:val="StyleUnderline"/>
        </w:rPr>
        <w:t>as both a semiolinguistic imposition and a repeating structure</w:t>
      </w:r>
      <w:r w:rsidRPr="008F3235">
        <w:rPr>
          <w:b/>
          <w:bCs/>
          <w:u w:val="single"/>
        </w:rPr>
        <w:t xml:space="preserve"> </w:t>
      </w:r>
      <w:r w:rsidRPr="00965345">
        <w:rPr>
          <w:b/>
          <w:bCs/>
          <w:highlight w:val="yellow"/>
          <w:u w:val="single"/>
        </w:rPr>
        <w:t>tied to</w:t>
      </w:r>
      <w:r w:rsidRPr="003418BE">
        <w:rPr>
          <w:b/>
          <w:bCs/>
          <w:u w:val="single"/>
        </w:rPr>
        <w:t xml:space="preserve"> the </w:t>
      </w:r>
      <w:r w:rsidRPr="00B54A92">
        <w:rPr>
          <w:rStyle w:val="StyleUnderline"/>
        </w:rPr>
        <w:t>inauguration of racial</w:t>
      </w:r>
      <w:r w:rsidRPr="008F3235">
        <w:rPr>
          <w:b/>
          <w:bCs/>
          <w:u w:val="single"/>
        </w:rPr>
        <w:t xml:space="preserve"> </w:t>
      </w:r>
      <w:r w:rsidRPr="00965345">
        <w:rPr>
          <w:b/>
          <w:bCs/>
          <w:highlight w:val="yellow"/>
          <w:u w:val="single"/>
        </w:rPr>
        <w:t xml:space="preserve">slavery </w:t>
      </w:r>
      <w:r w:rsidRPr="00E75D42">
        <w:rPr>
          <w:b/>
          <w:bCs/>
          <w:u w:val="single"/>
        </w:rPr>
        <w:t>and plantation</w:t>
      </w:r>
      <w:r w:rsidRPr="003418BE">
        <w:rPr>
          <w:b/>
          <w:bCs/>
          <w:u w:val="single"/>
        </w:rPr>
        <w:t xml:space="preserve"> modes of </w:t>
      </w:r>
      <w:r w:rsidRPr="00E75D42">
        <w:rPr>
          <w:b/>
          <w:bCs/>
          <w:u w:val="single"/>
        </w:rPr>
        <w:t>production</w:t>
      </w:r>
      <w:r w:rsidRPr="00B54A92">
        <w:rPr>
          <w:rStyle w:val="StyleUnderline"/>
        </w:rPr>
        <w:t>.</w:t>
      </w:r>
      <w:r w:rsidRPr="00EE416D">
        <w:rPr>
          <w:sz w:val="14"/>
        </w:rPr>
        <w:t xml:space="preserve"> </w:t>
      </w:r>
      <w:r w:rsidRPr="00EE416D">
        <w:rPr>
          <w:sz w:val="14"/>
          <w:szCs w:val="10"/>
        </w:rPr>
        <w:t>In this regard, I argue that catastrophe is a structural condition, and a way of life imposed as a form of political and social domination, beginning with the New World colonial encounter(s).</w:t>
      </w:r>
      <w:r w:rsidRPr="008F522F">
        <w:rPr>
          <w:b/>
          <w:bCs/>
          <w:sz w:val="10"/>
          <w:szCs w:val="10"/>
          <w:u w:val="single"/>
        </w:rPr>
        <w:t xml:space="preserve"> </w:t>
      </w:r>
    </w:p>
    <w:p w14:paraId="26CF669F" w14:textId="77777777" w:rsidR="00A82737" w:rsidRPr="00EE416D" w:rsidRDefault="00A82737" w:rsidP="00A82737">
      <w:pPr>
        <w:rPr>
          <w:sz w:val="14"/>
        </w:rPr>
      </w:pPr>
      <w:r w:rsidRPr="00EE416D">
        <w:rPr>
          <w:sz w:val="14"/>
        </w:rPr>
        <w:t xml:space="preserve">To this end, I consider the present-day legacies of the early modern European theological and empiricist debates concerning ‘calamity’. I focus mainly on the writings/works of George Cuvier, Thomas Robert Malthus, and Charles Darwin, their bourgeois and theological preoccupation with ‘calamity’, and Black life post-Middle passage as the historical and epistemological hinge-point that transformed these discussions into ‘catastrophe’ proper. In my configuration of catastrophe, there are two main constitutive elements. The first is that of the ‘breathless numbers’ (per McKittrick) and ‘cruel mathematics’ of these debates concerning ‘calamity’. The second is that of fatal liberalisms and sovereign power, and the rise of governmentality as the antidote to ‘calamity’, particularly post-1492. Where these two paradigms meet is where the catastrophic stabilizes itself as a category and concept.4 </w:t>
      </w:r>
    </w:p>
    <w:p w14:paraId="7DA0B17B" w14:textId="77777777" w:rsidR="00A82737" w:rsidRPr="00EE416D" w:rsidRDefault="00A82737" w:rsidP="00A82737">
      <w:pPr>
        <w:rPr>
          <w:sz w:val="14"/>
        </w:rPr>
      </w:pPr>
      <w:r w:rsidRPr="00EE416D">
        <w:rPr>
          <w:sz w:val="14"/>
        </w:rPr>
        <w:t>[INSERTING FOOTNOTE 4] 4It is important that I clarify what catastrophe is not (in my estimation). It is not the arrival/fallout of a particular ecological Event, such as an earthquake or hurricane. For these events, I use the term ‘disaster,’ which is one of the ways in which catastrophe makes itself apparent/visible. [END FOOTNOTE 4]</w:t>
      </w:r>
    </w:p>
    <w:p w14:paraId="18C5C614" w14:textId="77777777" w:rsidR="00A82737" w:rsidRPr="00EE416D" w:rsidRDefault="00A82737" w:rsidP="00A82737">
      <w:pPr>
        <w:rPr>
          <w:sz w:val="14"/>
          <w:szCs w:val="16"/>
        </w:rPr>
      </w:pPr>
      <w:r w:rsidRPr="00EE416D">
        <w:rPr>
          <w:sz w:val="14"/>
        </w:rPr>
        <w:t>By ‘breathless numbers’ (McKittrick) and cruel mathematics (a term I borrowed from Albert Camus’ Myth of Sisyphus5), I am referring to the quantification of human life (in particular Black life) as a matter of perfecting the numerical threshold between life and death, and the arithmetic logic applied to both the preservation and loss of life. This is further nuanced via the calculus that ratifies the massification of all aspects of human life—the allowance for margins of error in medical procedures, calculating the minimal caloric intake</w:t>
      </w:r>
      <w:r w:rsidRPr="008F3235">
        <w:rPr>
          <w:b/>
          <w:bCs/>
          <w:u w:val="single"/>
        </w:rPr>
        <w:t xml:space="preserve"> </w:t>
      </w:r>
      <w:r w:rsidRPr="00B54A92">
        <w:rPr>
          <w:rStyle w:val="StyleUnderline"/>
        </w:rPr>
        <w:t>for the enslaved to labor another day, the exact number of meters below sea level before a place is considered unlivable or unsafe, or</w:t>
      </w:r>
      <w:r w:rsidRPr="00EE416D">
        <w:rPr>
          <w:sz w:val="14"/>
        </w:rPr>
        <w:t xml:space="preserve"> as Daina Berry writes in Price for Their Pound of Flesh6, the </w:t>
      </w:r>
      <w:r w:rsidRPr="00965345">
        <w:rPr>
          <w:b/>
          <w:bCs/>
          <w:highlight w:val="yellow"/>
          <w:u w:val="single"/>
        </w:rPr>
        <w:t>massification of</w:t>
      </w:r>
      <w:r w:rsidRPr="00E75D42">
        <w:rPr>
          <w:b/>
          <w:bCs/>
          <w:u w:val="single"/>
        </w:rPr>
        <w:t xml:space="preserve"> </w:t>
      </w:r>
      <w:r w:rsidRPr="00B54A92">
        <w:rPr>
          <w:rStyle w:val="StyleUnderline"/>
        </w:rPr>
        <w:t>all aspects of</w:t>
      </w:r>
      <w:r w:rsidRPr="00E75D42">
        <w:rPr>
          <w:b/>
          <w:bCs/>
          <w:u w:val="single"/>
        </w:rPr>
        <w:t xml:space="preserve"> </w:t>
      </w:r>
      <w:r w:rsidRPr="00965345">
        <w:rPr>
          <w:b/>
          <w:bCs/>
          <w:highlight w:val="yellow"/>
          <w:u w:val="single"/>
        </w:rPr>
        <w:t>the enslaved</w:t>
      </w:r>
      <w:r w:rsidRPr="0005729D">
        <w:rPr>
          <w:b/>
          <w:bCs/>
          <w:u w:val="single"/>
        </w:rPr>
        <w:t xml:space="preserve"> African</w:t>
      </w:r>
      <w:r w:rsidRPr="00E75D42">
        <w:rPr>
          <w:b/>
          <w:bCs/>
          <w:u w:val="single"/>
        </w:rPr>
        <w:t>’s</w:t>
      </w:r>
      <w:r w:rsidRPr="0005729D">
        <w:rPr>
          <w:b/>
          <w:bCs/>
          <w:u w:val="single"/>
        </w:rPr>
        <w:t xml:space="preserve"> </w:t>
      </w:r>
      <w:r w:rsidRPr="00E75D42">
        <w:rPr>
          <w:b/>
          <w:bCs/>
          <w:u w:val="single"/>
        </w:rPr>
        <w:t>life/death cycle</w:t>
      </w:r>
      <w:r w:rsidRPr="002A2F65">
        <w:rPr>
          <w:b/>
          <w:bCs/>
          <w:u w:val="single"/>
        </w:rPr>
        <w:t>—</w:t>
      </w:r>
      <w:r w:rsidRPr="00B54A92">
        <w:rPr>
          <w:rStyle w:val="StyleUnderline"/>
        </w:rPr>
        <w:t xml:space="preserve">these </w:t>
      </w:r>
      <w:r w:rsidRPr="00965345">
        <w:rPr>
          <w:rStyle w:val="StyleUnderline"/>
          <w:highlight w:val="yellow"/>
        </w:rPr>
        <w:t>are</w:t>
      </w:r>
      <w:r w:rsidRPr="00B54A92">
        <w:rPr>
          <w:rStyle w:val="StyleUnderline"/>
        </w:rPr>
        <w:t xml:space="preserve"> all functions of what I call</w:t>
      </w:r>
      <w:r w:rsidRPr="0005729D">
        <w:rPr>
          <w:b/>
          <w:bCs/>
          <w:u w:val="single"/>
        </w:rPr>
        <w:t xml:space="preserve"> </w:t>
      </w:r>
      <w:r w:rsidRPr="00965345">
        <w:rPr>
          <w:b/>
          <w:bCs/>
          <w:highlight w:val="yellow"/>
          <w:u w:val="single"/>
        </w:rPr>
        <w:t xml:space="preserve">cruel mathematics </w:t>
      </w:r>
      <w:r w:rsidRPr="00965345">
        <w:rPr>
          <w:rStyle w:val="StyleUnderline"/>
          <w:highlight w:val="yellow"/>
        </w:rPr>
        <w:t>imposed upon</w:t>
      </w:r>
      <w:r w:rsidRPr="00965345">
        <w:rPr>
          <w:b/>
          <w:bCs/>
          <w:highlight w:val="yellow"/>
          <w:u w:val="single"/>
        </w:rPr>
        <w:t xml:space="preserve"> Black people.</w:t>
      </w:r>
      <w:r w:rsidRPr="00EE416D">
        <w:rPr>
          <w:sz w:val="14"/>
        </w:rPr>
        <w:t xml:space="preserve"> As opposed to biopolitics’ emphasis on control over prescribing forms of life, cruel mathematics works at the level of the bios-political7, or ways of life. Central to understanding cruel mathematics is what Sylvia Wynter calls a biocentric genre of the human8, which was inaugurated by the Darwinian rupture in planetary thinking, and the diffusion of the concept of natural selection and equally, that of dysselection. Early theological and empiricist debates concerning ‘calamity’ (in the tradition of George Cuvier, Charles Darwin, and Robert Malthus) as an intellectual formation relies intensely on this biocentric genre of the human and cruel </w:t>
      </w:r>
      <w:r w:rsidRPr="00965345">
        <w:rPr>
          <w:b/>
          <w:bCs/>
          <w:highlight w:val="yellow"/>
          <w:u w:val="single"/>
        </w:rPr>
        <w:t>mathematics, stemming from</w:t>
      </w:r>
      <w:r w:rsidRPr="00EE416D">
        <w:rPr>
          <w:sz w:val="14"/>
        </w:rPr>
        <w:t xml:space="preserve"> George Cuvier’s </w:t>
      </w:r>
      <w:r w:rsidRPr="0005729D">
        <w:rPr>
          <w:b/>
          <w:bCs/>
          <w:u w:val="single"/>
        </w:rPr>
        <w:t xml:space="preserve">preoccupation with </w:t>
      </w:r>
      <w:r w:rsidRPr="00965345">
        <w:rPr>
          <w:b/>
          <w:bCs/>
          <w:sz w:val="32"/>
          <w:szCs w:val="32"/>
          <w:highlight w:val="yellow"/>
          <w:u w:val="single"/>
        </w:rPr>
        <w:t xml:space="preserve">extinction as </w:t>
      </w:r>
      <w:r w:rsidRPr="00B91BB8">
        <w:rPr>
          <w:b/>
          <w:bCs/>
          <w:sz w:val="32"/>
          <w:szCs w:val="32"/>
          <w:u w:val="single"/>
        </w:rPr>
        <w:t xml:space="preserve">a </w:t>
      </w:r>
      <w:r w:rsidRPr="00965345">
        <w:rPr>
          <w:b/>
          <w:bCs/>
          <w:sz w:val="32"/>
          <w:szCs w:val="32"/>
          <w:highlight w:val="yellow"/>
          <w:u w:val="single"/>
        </w:rPr>
        <w:t>predictive</w:t>
      </w:r>
      <w:r w:rsidRPr="00965345">
        <w:rPr>
          <w:b/>
          <w:bCs/>
          <w:highlight w:val="yellow"/>
          <w:u w:val="single"/>
        </w:rPr>
        <w:t xml:space="preserve"> </w:t>
      </w:r>
      <w:r w:rsidRPr="008F3235">
        <w:rPr>
          <w:b/>
          <w:bCs/>
          <w:u w:val="single"/>
        </w:rPr>
        <w:t>tool</w:t>
      </w:r>
      <w:r w:rsidRPr="0005729D">
        <w:rPr>
          <w:b/>
          <w:bCs/>
          <w:u w:val="single"/>
        </w:rPr>
        <w:t xml:space="preserve"> for the future of life on Earth</w:t>
      </w:r>
      <w:r w:rsidRPr="00EE416D">
        <w:rPr>
          <w:sz w:val="14"/>
        </w:rPr>
        <w:t xml:space="preserve">9, to Darwin’s assertion that competition between life forms dictate a similar fate for life on earth, and of course,10 Malthus’ calculus regarding the importance of calamity for maintaining the earth’s delicate and ‘natural’ equilibrium.11 </w:t>
      </w:r>
      <w:r w:rsidRPr="00EE416D">
        <w:rPr>
          <w:sz w:val="14"/>
          <w:szCs w:val="16"/>
        </w:rPr>
        <w:t>This tradition crystallized in the New World where Whiteness was codified as the future of the [human] species and Black/native/other became codified as that which gets ‘left behind’ in the earth’s ‘natural’ ecological thrust. Cruel mathematics, again, predicated on a logic of ‘natural scarcity’ (per Darwin and Malthus) and that of natural dysselection, means that it is simply a result of the earth’s ‘natural’ ecological formation that certain populations will have their needs met, while others will not, and, even further, these groups represent obstruction to the health and futurity of our planet.</w:t>
      </w:r>
    </w:p>
    <w:p w14:paraId="764CB39F" w14:textId="77777777" w:rsidR="00A82737" w:rsidRPr="00302672" w:rsidRDefault="00A82737" w:rsidP="00A82737">
      <w:pPr>
        <w:contextualSpacing/>
        <w:rPr>
          <w:b/>
          <w:bCs/>
          <w:u w:val="single"/>
        </w:rPr>
      </w:pPr>
      <w:r w:rsidRPr="00EE416D">
        <w:rPr>
          <w:sz w:val="14"/>
        </w:rPr>
        <w:t xml:space="preserve">The second constitutive element of my figuration of catastrophe, is that of fatal liberalisms and sovereign power. </w:t>
      </w:r>
      <w:r w:rsidRPr="002A2F65">
        <w:rPr>
          <w:b/>
          <w:bCs/>
          <w:u w:val="single"/>
        </w:rPr>
        <w:t>The logic</w:t>
      </w:r>
      <w:r w:rsidRPr="00302672">
        <w:rPr>
          <w:b/>
          <w:bCs/>
          <w:u w:val="single"/>
        </w:rPr>
        <w:t xml:space="preserve">(s) of </w:t>
      </w:r>
      <w:r w:rsidRPr="00965345">
        <w:rPr>
          <w:b/>
          <w:bCs/>
          <w:highlight w:val="yellow"/>
          <w:u w:val="single"/>
        </w:rPr>
        <w:t xml:space="preserve">sovereignty </w:t>
      </w:r>
      <w:r w:rsidRPr="002454E1">
        <w:rPr>
          <w:b/>
          <w:bCs/>
          <w:u w:val="single"/>
        </w:rPr>
        <w:t>is fundamental to catastrophe,</w:t>
      </w:r>
      <w:r w:rsidRPr="00302672">
        <w:rPr>
          <w:b/>
          <w:bCs/>
          <w:u w:val="single"/>
        </w:rPr>
        <w:t xml:space="preserve"> insofar as </w:t>
      </w:r>
      <w:r w:rsidRPr="002454E1">
        <w:rPr>
          <w:b/>
          <w:bCs/>
          <w:u w:val="single"/>
        </w:rPr>
        <w:t>it</w:t>
      </w:r>
      <w:r w:rsidRPr="00302672">
        <w:rPr>
          <w:b/>
          <w:bCs/>
          <w:u w:val="single"/>
        </w:rPr>
        <w:t xml:space="preserve"> is</w:t>
      </w:r>
      <w:r w:rsidRPr="00EE416D">
        <w:rPr>
          <w:sz w:val="14"/>
        </w:rPr>
        <w:t xml:space="preserve"> (in a similar manner as cruel mathematics) </w:t>
      </w:r>
      <w:r w:rsidRPr="00302672">
        <w:rPr>
          <w:b/>
          <w:bCs/>
          <w:u w:val="single"/>
        </w:rPr>
        <w:t xml:space="preserve">a mechanism which </w:t>
      </w:r>
      <w:r w:rsidRPr="00965345">
        <w:rPr>
          <w:b/>
          <w:bCs/>
          <w:highlight w:val="yellow"/>
          <w:u w:val="single"/>
        </w:rPr>
        <w:t>imposes</w:t>
      </w:r>
      <w:r w:rsidRPr="00302672">
        <w:rPr>
          <w:b/>
          <w:bCs/>
          <w:u w:val="single"/>
        </w:rPr>
        <w:t xml:space="preserve">, </w:t>
      </w:r>
      <w:r w:rsidRPr="00965345">
        <w:rPr>
          <w:b/>
          <w:bCs/>
          <w:highlight w:val="yellow"/>
          <w:u w:val="single"/>
        </w:rPr>
        <w:t>then normalizes</w:t>
      </w:r>
      <w:r w:rsidRPr="00302672">
        <w:rPr>
          <w:b/>
          <w:bCs/>
          <w:u w:val="single"/>
        </w:rPr>
        <w:t xml:space="preserve">, </w:t>
      </w:r>
      <w:r w:rsidRPr="002454E1">
        <w:rPr>
          <w:b/>
          <w:bCs/>
          <w:u w:val="single"/>
        </w:rPr>
        <w:t>a violent foundation for our relationship to our planet,</w:t>
      </w:r>
      <w:r w:rsidRPr="00302672">
        <w:rPr>
          <w:b/>
          <w:bCs/>
          <w:u w:val="single"/>
        </w:rPr>
        <w:t xml:space="preserve"> </w:t>
      </w:r>
      <w:r w:rsidRPr="002454E1">
        <w:rPr>
          <w:b/>
          <w:bCs/>
          <w:u w:val="single"/>
        </w:rPr>
        <w:t xml:space="preserve">placing </w:t>
      </w:r>
      <w:r w:rsidRPr="00965345">
        <w:rPr>
          <w:b/>
          <w:bCs/>
          <w:highlight w:val="yellow"/>
          <w:u w:val="single"/>
        </w:rPr>
        <w:t>certain lives as a threat</w:t>
      </w:r>
      <w:r w:rsidRPr="00302672">
        <w:rPr>
          <w:b/>
          <w:bCs/>
          <w:u w:val="single"/>
        </w:rPr>
        <w:t xml:space="preserve"> to the planet’s future (per anxieties concerning natural scarcity and calamity in Europe), </w:t>
      </w:r>
      <w:r w:rsidRPr="00965345">
        <w:rPr>
          <w:b/>
          <w:bCs/>
          <w:highlight w:val="yellow"/>
          <w:u w:val="single"/>
        </w:rPr>
        <w:t>and others as stewards or guardians</w:t>
      </w:r>
      <w:r w:rsidRPr="00302672">
        <w:rPr>
          <w:b/>
          <w:bCs/>
          <w:u w:val="single"/>
        </w:rPr>
        <w:t xml:space="preserve"> of the </w:t>
      </w:r>
      <w:r w:rsidRPr="002A2F65">
        <w:rPr>
          <w:b/>
          <w:bCs/>
          <w:u w:val="single"/>
        </w:rPr>
        <w:t>planet</w:t>
      </w:r>
      <w:r w:rsidRPr="002454E1">
        <w:rPr>
          <w:b/>
          <w:bCs/>
          <w:u w:val="single"/>
        </w:rPr>
        <w:t>.</w:t>
      </w:r>
      <w:r w:rsidRPr="00EE416D">
        <w:rPr>
          <w:sz w:val="14"/>
        </w:rPr>
        <w:t xml:space="preserve"> </w:t>
      </w:r>
      <w:r w:rsidRPr="002454E1">
        <w:rPr>
          <w:b/>
          <w:bCs/>
          <w:u w:val="single"/>
        </w:rPr>
        <w:t>This</w:t>
      </w:r>
      <w:r w:rsidRPr="00302672">
        <w:rPr>
          <w:b/>
          <w:bCs/>
          <w:u w:val="single"/>
        </w:rPr>
        <w:t xml:space="preserve"> </w:t>
      </w:r>
      <w:r w:rsidRPr="002454E1">
        <w:rPr>
          <w:b/>
          <w:bCs/>
          <w:u w:val="single"/>
        </w:rPr>
        <w:t>occurs</w:t>
      </w:r>
      <w:r w:rsidRPr="00302672">
        <w:rPr>
          <w:b/>
          <w:bCs/>
          <w:u w:val="single"/>
        </w:rPr>
        <w:t xml:space="preserve"> and is normalized </w:t>
      </w:r>
      <w:r w:rsidRPr="002454E1">
        <w:rPr>
          <w:b/>
          <w:bCs/>
          <w:u w:val="single"/>
        </w:rPr>
        <w:t>via the extension of sovereign power</w:t>
      </w:r>
      <w:r w:rsidRPr="00EE416D">
        <w:rPr>
          <w:sz w:val="14"/>
        </w:rPr>
        <w:t xml:space="preserve"> (as either covenant per Hobbes, or exception per Schmitt and Agamben) </w:t>
      </w:r>
      <w:r w:rsidRPr="002454E1">
        <w:rPr>
          <w:b/>
          <w:bCs/>
          <w:u w:val="single"/>
        </w:rPr>
        <w:t>into the colonial context,</w:t>
      </w:r>
      <w:r w:rsidRPr="00302672">
        <w:rPr>
          <w:b/>
          <w:bCs/>
          <w:u w:val="single"/>
        </w:rPr>
        <w:t xml:space="preserve"> which occurred </w:t>
      </w:r>
      <w:r w:rsidRPr="00965345">
        <w:rPr>
          <w:b/>
          <w:bCs/>
          <w:highlight w:val="yellow"/>
          <w:u w:val="single"/>
        </w:rPr>
        <w:t>via</w:t>
      </w:r>
      <w:r w:rsidRPr="00302672">
        <w:rPr>
          <w:b/>
          <w:bCs/>
          <w:u w:val="single"/>
        </w:rPr>
        <w:t xml:space="preserve"> domination in the form of </w:t>
      </w:r>
      <w:r w:rsidRPr="002454E1">
        <w:rPr>
          <w:b/>
          <w:bCs/>
          <w:u w:val="single"/>
        </w:rPr>
        <w:t>land expropriation/</w:t>
      </w:r>
      <w:r w:rsidRPr="00965345">
        <w:rPr>
          <w:b/>
          <w:bCs/>
          <w:highlight w:val="yellow"/>
          <w:u w:val="single"/>
        </w:rPr>
        <w:t>dispossession,</w:t>
      </w:r>
      <w:r w:rsidRPr="00302672">
        <w:rPr>
          <w:b/>
          <w:bCs/>
          <w:u w:val="single"/>
        </w:rPr>
        <w:t xml:space="preserve"> piecemeal and </w:t>
      </w:r>
      <w:r w:rsidRPr="00965345">
        <w:rPr>
          <w:b/>
          <w:bCs/>
          <w:highlight w:val="yellow"/>
          <w:u w:val="single"/>
        </w:rPr>
        <w:t>contradictory</w:t>
      </w:r>
      <w:r w:rsidRPr="00302672">
        <w:rPr>
          <w:b/>
          <w:bCs/>
          <w:u w:val="single"/>
        </w:rPr>
        <w:t xml:space="preserve"> expressions of </w:t>
      </w:r>
      <w:r w:rsidRPr="00965345">
        <w:rPr>
          <w:b/>
          <w:bCs/>
          <w:highlight w:val="yellow"/>
          <w:u w:val="single"/>
        </w:rPr>
        <w:t xml:space="preserve">rights and </w:t>
      </w:r>
      <w:r w:rsidRPr="00F81AD1">
        <w:rPr>
          <w:b/>
          <w:bCs/>
          <w:u w:val="single"/>
        </w:rPr>
        <w:t xml:space="preserve">arbitrary </w:t>
      </w:r>
      <w:r w:rsidRPr="00965345">
        <w:rPr>
          <w:b/>
          <w:bCs/>
          <w:highlight w:val="yellow"/>
          <w:u w:val="single"/>
        </w:rPr>
        <w:t>governmentality.</w:t>
      </w:r>
      <w:r w:rsidRPr="00EE416D">
        <w:rPr>
          <w:sz w:val="14"/>
        </w:rPr>
        <w:t xml:space="preserve"> </w:t>
      </w:r>
      <w:r w:rsidRPr="00EE416D">
        <w:rPr>
          <w:sz w:val="14"/>
          <w:szCs w:val="10"/>
        </w:rPr>
        <w:t>Essentially, certain forms of human life are proscribed as harbingers of calamity and are therefore antagonistic to the future of the earth itself. The logics of ‘rule’ and governmentality are then offered as the antidote to the perpetual threat of calamity (as theorized by Cuvier, Darwin, and Malthus), and consists of a host of legal, normative, and discursive impositions on land and peoples, defined by both a ‘low hum’ and explosions of violence. In other words, these circulating discourses of calamity in the works of Cuvier (on extinction) and Malthus (on calamity and scarcity) in particular, instituted an underlying terrestrial relation in which Man is antagonistic to the earth and nature itself, and of course certain forms of life, seen as closer to nature’s ‘anteriority’ were part of this antagonism (and this anteriority of africans is expressed in cuvier’s writings on extinction as we know). The re-signification of the relation between Man and the earth as antagonistic, meant a need to impose a ‘corrected’ image of the earth upon both the landscape and social worlds; this correction was carried out in the colony. Nature (which, by cuvier’s logic concerning the elemental, the Indian and the African) was now Man’s enemy in the Schmittian sense, and violent territoriality and ‘rule’ was the antidote. Where these two paradigms meet (cruel mathematics and governmentality), in the colony, is where the catastrophic stabilizes itself as a category and concept.12 In the colonial situation, the logic of exception (per Schmitt and Agamben)13 is in fact the rule, throwing into crisis the assumption that at the heart of the sovereign tradition is a preservation of life—it is in fact the opposite that anchors the expression of sovereign power in general, and especially in the colonial context. As such, we cannot think of the nation-state outside of its inaugural function as a container for the catastrophic.</w:t>
      </w:r>
    </w:p>
    <w:p w14:paraId="7793CA1A" w14:textId="77777777" w:rsidR="00A82737" w:rsidRPr="00EE416D" w:rsidRDefault="00A82737" w:rsidP="00A82737">
      <w:pPr>
        <w:contextualSpacing/>
        <w:rPr>
          <w:sz w:val="14"/>
          <w:szCs w:val="10"/>
        </w:rPr>
      </w:pPr>
      <w:r w:rsidRPr="00EE416D">
        <w:rPr>
          <w:sz w:val="14"/>
          <w:szCs w:val="10"/>
        </w:rPr>
        <w:t>Let me offer now briefly a meditation on the first constitutive element of cruel mathematics. Writing in The Myth of Sisyphus, Albert Camus wrote: “No code of ethics and no effort is justifiable in the face of the cruel mathematics which command our attention.”14 I have been enchanted by this quotation for many years now. Camus never goes on to define what these cruel mathematics might be, nor does he return to it. It is a footnote in his thinking yet it provides such an aperture for thinking about the question of the interminable, and the role that numbers play in our theory-problem and predicament. What are these cruel mathematics which command our attention? I want to offer my own extension of this verbiage, following the openings offered by Katherine McKittrick’s conception of ‘breathless numbers’ and Rinaldo Walcott and Idil Abdillahi’s figuration of the ‘cruel arithmetic’ of BlackLife and the Black Test, and thread the needle backwards to the conversations which dictated early empiricist and theological debates concerning ‘calamity’, as well as the rise of capitalism, and the biocentric conception of the human (per Wynter), all of which might be aggregated into a meta-paradigm called cruel mathematics, one of two major pillars of my re-conception of catastrophe.</w:t>
      </w:r>
    </w:p>
    <w:p w14:paraId="7BBD44A6" w14:textId="77777777" w:rsidR="00A82737" w:rsidRPr="00EE416D" w:rsidRDefault="00A82737" w:rsidP="00A82737">
      <w:pPr>
        <w:contextualSpacing/>
        <w:rPr>
          <w:sz w:val="14"/>
          <w:szCs w:val="10"/>
        </w:rPr>
      </w:pPr>
      <w:r w:rsidRPr="00EE416D">
        <w:rPr>
          <w:sz w:val="14"/>
        </w:rPr>
        <w:t xml:space="preserve">One such example is Cuvier’s writings and imprint on studies of extinction. Discourse on the Revolutionary Upheavals on the Surface of the Globe and Other Changes,15 is concerned </w:t>
      </w:r>
      <w:r w:rsidRPr="00EE416D">
        <w:rPr>
          <w:sz w:val="14"/>
          <w:szCs w:val="10"/>
        </w:rPr>
        <w:t xml:space="preserve">with understanding the ecological ‘upheavals’ which have shaped the surface of the earth and its appearance, and more importantly, what the residuals of these upheavals tell us about civilizations of the past. Indeed, Cuvier forwards the argument that in order for ‘civilization’ to survive and establish itself, it must necessarily shed the ‘excess’ or unburden itself of the elements of its habitat that were opposed to this civilizational pull. Which laid the groundwork for the assumption that disastrous ecological events and their impacts on vulnerable populations, is simply a function of the earth progressing along its natural ecological formation, or in other words, that the earth has embedded in its ecological life-span, a manner of ‘self-correction’—the Error being that of Black life itself. </w:t>
      </w:r>
    </w:p>
    <w:p w14:paraId="26FF823A" w14:textId="77777777" w:rsidR="00A82737" w:rsidRPr="00EE416D" w:rsidRDefault="00A82737" w:rsidP="00A82737">
      <w:pPr>
        <w:contextualSpacing/>
        <w:rPr>
          <w:sz w:val="14"/>
          <w:szCs w:val="10"/>
        </w:rPr>
      </w:pPr>
      <w:r w:rsidRPr="00EE416D">
        <w:rPr>
          <w:sz w:val="14"/>
          <w:szCs w:val="10"/>
        </w:rPr>
        <w:t>The biggest proponent of this claim was Thomas Robert Malthus, the founder of demography and the most important theorist of disaster in this early modern tradition. Malthus, by arguing for the link between scarcity, disaster, and the need to regulate ‘undesirables’, ushered in a paradigm that rendered mass loss of life a simple mathematical inevitability in the earth’s drive to preserve itself. Early theologians and empiricists held a deep obsession with the (inevitable) arrival of calamity due to the onset of ‘lax morals’, growing cities, and, as such, what they viewed as a ‘natural’ state of scarcity. The greatest proponent of the theory of natural scarcity was Thomas Robert Malthus, whose idea of scarcity hugely influenced Darwin’s theorizations of competition—that is, organisms compete over scarce resources and in so doing, the naturally fittest survive and continue to pass on their genetic information. Robert Malthus’ theory of scarcity argued that increases in the human population would outgrow increases in the means of subsistence (what he identified as the outpacing of human population’s geometric growth versus the ‘arithmetic’ growth of our means of subsistence).16 This means that in order for society to function, some people will receive or achieve their material and political needs and others will be denied. It is important to note that Malthus was both a cleric and economist (recall Wynter’s elucidation of the overrepresentation of Man1/Man2), and as such, there is a moral calculus that accompanies his economic determinations about resource scarcity. To begin, Malthus proposed that scarcity, though it leads to death and destruction, teaches virtuous behavior, and that the misery that accompanies scarcity is a benefit to the whole of society.</w:t>
      </w:r>
    </w:p>
    <w:p w14:paraId="3333B088" w14:textId="77777777" w:rsidR="00A82737" w:rsidRPr="00EE416D" w:rsidRDefault="00A82737" w:rsidP="00A82737">
      <w:pPr>
        <w:contextualSpacing/>
        <w:rPr>
          <w:sz w:val="14"/>
        </w:rPr>
      </w:pPr>
      <w:r w:rsidRPr="00EE416D">
        <w:rPr>
          <w:sz w:val="14"/>
          <w:szCs w:val="10"/>
        </w:rPr>
        <w:t xml:space="preserve">Malthus argued that with the progress of society re. medical care, food production, and shelter, led to increasing populations. For all of these positive </w:t>
      </w:r>
      <w:r w:rsidRPr="00EE416D">
        <w:rPr>
          <w:sz w:val="14"/>
        </w:rPr>
        <w:t>advances in population growth, accompanied equally and opposing afflictions, which would ‘level out’ the world’s population. These afflictions included poverty, disease, war, and natural disasters. More importantly, these afflictions are limited to the lower classes of society—in other words, calamity (and I argue later in the text, catastrophe) is not a condition of life for the dominant classes of society because of their having achieved their status due to their assumed ‘virtuous’ and ‘un-wasteful behavior.’</w:t>
      </w:r>
    </w:p>
    <w:p w14:paraId="6108137E" w14:textId="77777777" w:rsidR="00A82737" w:rsidRPr="00EE416D" w:rsidRDefault="00A82737" w:rsidP="00A82737">
      <w:pPr>
        <w:contextualSpacing/>
        <w:rPr>
          <w:sz w:val="14"/>
          <w:szCs w:val="10"/>
        </w:rPr>
      </w:pPr>
      <w:r w:rsidRPr="00EE416D">
        <w:rPr>
          <w:sz w:val="14"/>
          <w:szCs w:val="10"/>
        </w:rPr>
        <w:t>The earth is therefore made up of winners and losers—those who will have their needs met and those who will not. The manner in which human beings must avoid this type of calamity is through preventative measures which include abstaining from sex, sterilization of the lower classes (who lacked the virtue necessary to live within their means), and outlawing prostitution. The model for human restraint and ‘masterer of human scarcity’ (to quote Wynter) dovetailed with the rise of Man2 and helped render him cohesive as the highest expression of the Human Self. Wynter writes:</w:t>
      </w:r>
    </w:p>
    <w:p w14:paraId="0DE0AA8F" w14:textId="77777777" w:rsidR="00A82737" w:rsidRPr="00EE416D" w:rsidRDefault="00A82737" w:rsidP="00A82737">
      <w:pPr>
        <w:contextualSpacing/>
        <w:rPr>
          <w:sz w:val="14"/>
          <w:szCs w:val="10"/>
        </w:rPr>
      </w:pPr>
      <w:r w:rsidRPr="00EE416D">
        <w:rPr>
          <w:sz w:val="14"/>
          <w:szCs w:val="10"/>
        </w:rPr>
        <w:t>“This latter, as the new hero-figure who, by providing capital as the means of production of the then-new techno-Industrial system thereby serving to enable the mastering of the threat of the ostensibly empirical threat of “Natural Scarcity”, as put forward in the Malthusian-cum-Ricardo economic discourse, was now made to embody iconically the new bread-winning criterion of being that is indispensable to the class supremacy of the western, as well as the globally westernized, bourgeoisie. While if it were by their represented successful ‘mastering’ of such scarcity. . . “Mankind has always known want and the distress of being hard-pressed by nature, but the generalization of such experiences to the evaluation of reality as a whole” is linked to ‘a motif of modern intellectual history unknown in previous epochs[:]. . the [Malthusian] idea of overpopulation . . that the bourgeoisie legitimated the economic projection of capitalism, a logical corollary had also followed.”17</w:t>
      </w:r>
    </w:p>
    <w:p w14:paraId="7EFBE4FF" w14:textId="77777777" w:rsidR="00A82737" w:rsidRPr="00EE416D" w:rsidRDefault="00A82737" w:rsidP="00A82737">
      <w:pPr>
        <w:contextualSpacing/>
        <w:rPr>
          <w:sz w:val="14"/>
          <w:szCs w:val="4"/>
        </w:rPr>
      </w:pPr>
      <w:r w:rsidRPr="00EE416D">
        <w:rPr>
          <w:sz w:val="14"/>
          <w:szCs w:val="10"/>
        </w:rPr>
        <w:t>They key for Robert Malthus was the importance of moral restraint in easing the stresses of ongoing affliction due to resource scarcity.</w:t>
      </w:r>
      <w:r w:rsidRPr="00EE416D">
        <w:rPr>
          <w:sz w:val="14"/>
        </w:rPr>
        <w:t xml:space="preserve"> Malthus was in fact, disciplining the world into a paradigm that prescribed a ‘government of life’ (per Foucault), which laid the foundations for the obsessive fascination with population that informs ‘biopolitics’ in our modern epoch. For Malthus, the originary relationship between human beings and the earth is that of disequilibrium—the purpose of human activity in the sciences is to ultimately redress this disequilibrium. The irrevocable conjoinment of population as a paradigm to ‘ills’ such as poverty, promiscuity, and ‘scarcity’ is in no uncertain terms, were foundational for colonial expansion in the Americas as it was seen as a geometric increase in human biospheric living space, resources, and a solution to the ‘moral ills’ of those unvirtuous segments of society upon whom calamity would indefinitely fall. Colonial expansion managed, in the Malthusian frame, to remove the calamitous elements of society from plain view. In the ‘winners and losers’ paradigm of Malthus’ theorization, Black people are also hidden from plain view. The ‘losers’ in Malthus’ paradigm was a collection of the non-virtuous (poor, disabled, promiscuous, and ‘unproductive’/nonlaboring).</w:t>
      </w:r>
      <w:r w:rsidRPr="00B15272">
        <w:rPr>
          <w:b/>
          <w:bCs/>
          <w:u w:val="single"/>
        </w:rPr>
        <w:t xml:space="preserve"> </w:t>
      </w:r>
      <w:r w:rsidRPr="00EE416D">
        <w:rPr>
          <w:rStyle w:val="StyleUnderline"/>
        </w:rPr>
        <w:t xml:space="preserve">The colony and </w:t>
      </w:r>
      <w:r w:rsidRPr="00965345">
        <w:rPr>
          <w:rStyle w:val="Emphasis"/>
          <w:highlight w:val="yellow"/>
        </w:rPr>
        <w:t>Black people</w:t>
      </w:r>
      <w:r w:rsidRPr="00965345">
        <w:rPr>
          <w:rStyle w:val="StyleUnderline"/>
          <w:highlight w:val="yellow"/>
        </w:rPr>
        <w:t>,</w:t>
      </w:r>
      <w:r w:rsidRPr="00EE416D">
        <w:rPr>
          <w:rStyle w:val="StyleUnderline"/>
        </w:rPr>
        <w:t xml:space="preserve"> (as Wynter remarks reminds us), </w:t>
      </w:r>
      <w:r w:rsidRPr="00965345">
        <w:rPr>
          <w:rStyle w:val="StyleUnderline"/>
          <w:highlight w:val="yellow"/>
        </w:rPr>
        <w:t>are</w:t>
      </w:r>
      <w:r w:rsidRPr="00EE416D">
        <w:rPr>
          <w:rStyle w:val="StyleUnderline"/>
        </w:rPr>
        <w:t xml:space="preserve"> already inscribed within a deficit model, and are as a result, always already ‘losers’ and </w:t>
      </w:r>
      <w:r w:rsidRPr="00965345">
        <w:rPr>
          <w:rStyle w:val="StyleUnderline"/>
          <w:highlight w:val="yellow"/>
        </w:rPr>
        <w:t>deserving of calamity</w:t>
      </w:r>
      <w:r w:rsidRPr="00EE416D">
        <w:rPr>
          <w:rStyle w:val="StyleUnderline"/>
        </w:rPr>
        <w:t xml:space="preserve">. </w:t>
      </w:r>
      <w:r w:rsidRPr="00EE416D">
        <w:rPr>
          <w:sz w:val="14"/>
          <w:szCs w:val="4"/>
        </w:rPr>
        <w:t>The outcome of this natural scarcity is on the one hand, series’ of laws (including Poor laws) and policies meant to condemn the poor and ‘undesireables’, yet natural scarcity also had an impact on the crystallization of the ‘archipelago of Human Otherness’ vis-à-vis Black people, who remained unthought by Malthus, despite making up the bedrock upon which such claims could be made. Sylvia Wynter writes:</w:t>
      </w:r>
    </w:p>
    <w:p w14:paraId="208CFB8E" w14:textId="77777777" w:rsidR="00A82737" w:rsidRPr="00EE416D" w:rsidRDefault="00A82737" w:rsidP="00A82737">
      <w:pPr>
        <w:contextualSpacing/>
        <w:rPr>
          <w:sz w:val="14"/>
          <w:szCs w:val="4"/>
        </w:rPr>
      </w:pPr>
      <w:r w:rsidRPr="00EE416D">
        <w:rPr>
          <w:sz w:val="14"/>
          <w:szCs w:val="4"/>
        </w:rPr>
        <w:t xml:space="preserve">“While it will be in the lineaments of the new criteria defining of Man2, in the terms of this new descriptive statement, that the lineaments of its negative Human Others are also already outlined. Seeing that if at one level Man2 is now defined as a jobholding Breadwinner, and even more optimally, as a successful “masterer of Natural Scarcity” (Investor, or capital accumulator), what might be called the archipelago of its modes of Human Otherness can no longer be defined in the terms of the interned Mad, the interned “Indian,” the enslaved “Negro” in which it had been earlier defined. Instead, the new descriptive statement of the human will call for its archipelago of Human Otherness to be peopled by a new category, one now comprised of the jobless, the homeless, the Poor, the systemically made jobless and criminalized—of the “underdeveloped”—all as the category of the economically damnés (Fanon 1963), rather than, as before, of the politically condemned. With the result that if inside Europe, it will be the Poor who will be made to reoccupy the earlier proscribed interned places of the Leper and the Mad, in the Euro-Americas, it is the freed Negro, together with the Indians interned in reservations, or as peons on haciendas, who will now be interned in the new institution of Poverty/Joblessness. </w:t>
      </w:r>
    </w:p>
    <w:p w14:paraId="5B9B463C" w14:textId="77777777" w:rsidR="00A82737" w:rsidRPr="00EE416D" w:rsidRDefault="00A82737" w:rsidP="00A82737">
      <w:pPr>
        <w:contextualSpacing/>
        <w:rPr>
          <w:sz w:val="14"/>
          <w:szCs w:val="4"/>
        </w:rPr>
      </w:pPr>
      <w:r w:rsidRPr="00EE416D">
        <w:rPr>
          <w:sz w:val="14"/>
          <w:szCs w:val="4"/>
        </w:rPr>
        <w:t>That is, in an institution now made to actualize the idea of the human overcome by Natural Scarcity, and therefore in the process of being swept away by Malthus’s “iron laws of nature,” because unable, as the regular job- holding Breadwinners and Investors are so clearly able to do, to master the “ill” of this scarcity.”18</w:t>
      </w:r>
    </w:p>
    <w:p w14:paraId="6EE248DB" w14:textId="77777777" w:rsidR="00A82737" w:rsidRPr="00EE416D" w:rsidRDefault="00A82737" w:rsidP="00A82737">
      <w:pPr>
        <w:contextualSpacing/>
        <w:rPr>
          <w:sz w:val="14"/>
          <w:szCs w:val="4"/>
        </w:rPr>
      </w:pPr>
      <w:r w:rsidRPr="00EE416D">
        <w:rPr>
          <w:sz w:val="14"/>
          <w:szCs w:val="4"/>
        </w:rPr>
        <w:t>What this newly instituted archipelago of Human Otherness accomplished was the transmission of the logic of natural scarcity globally, engulfing and encamping the global Damnés in their narratively and materially condemned status. This Malthusian-Ricardian bind (per Wynter) is part of the theological-cum-empirical turn of homoeconomicus, yet the logic of natural scarcity is also coeval with Enlightenment writings against the empirical turn in philosophy, revealing the manner in which cruel mathematics is not bound by Enlightenment divides between transcendentalism and empiricism.</w:t>
      </w:r>
    </w:p>
    <w:p w14:paraId="7A11EA53" w14:textId="77777777" w:rsidR="00A82737" w:rsidRPr="00EE416D" w:rsidRDefault="00A82737" w:rsidP="00A82737">
      <w:pPr>
        <w:contextualSpacing/>
        <w:rPr>
          <w:sz w:val="14"/>
          <w:szCs w:val="4"/>
        </w:rPr>
      </w:pPr>
      <w:r w:rsidRPr="00EE416D">
        <w:rPr>
          <w:sz w:val="14"/>
          <w:szCs w:val="4"/>
        </w:rPr>
        <w:t xml:space="preserve">I would also like to use this frame to consider how this logic of natural scarcity was of course stabilized by the systems of valuation rendered possible by slavery. As Katherine McKittrick writes, “The slave’s status as object-commodity, or purely economic cargo, reveals that a black archival presence not only enumerates the dead and dying, but also acts as an origin story. This is where we begin, this is where historic blackness comes from: the list, the breathless numbers, the absolutely economic, the economics of the unliving.”19   </w:t>
      </w:r>
    </w:p>
    <w:p w14:paraId="1C575A3B" w14:textId="77777777" w:rsidR="00A82737" w:rsidRPr="00EE416D" w:rsidRDefault="00A82737" w:rsidP="00A82737">
      <w:pPr>
        <w:contextualSpacing/>
        <w:rPr>
          <w:sz w:val="14"/>
          <w:szCs w:val="4"/>
        </w:rPr>
      </w:pPr>
      <w:r w:rsidRPr="00EE416D">
        <w:rPr>
          <w:sz w:val="14"/>
          <w:szCs w:val="4"/>
        </w:rPr>
        <w:t>Walcott and Abdillahi, in their conceptualization of the ‘Black Test’, echo this sentiment in their critique of the ‘cruel arithmetics’ of BlackLife.20</w:t>
      </w:r>
    </w:p>
    <w:p w14:paraId="5E2D4872" w14:textId="77777777" w:rsidR="00A82737" w:rsidRPr="00EE416D" w:rsidRDefault="00A82737" w:rsidP="00A82737">
      <w:pPr>
        <w:contextualSpacing/>
        <w:rPr>
          <w:sz w:val="14"/>
          <w:szCs w:val="4"/>
        </w:rPr>
      </w:pPr>
      <w:r w:rsidRPr="00EE416D">
        <w:rPr>
          <w:sz w:val="14"/>
          <w:szCs w:val="4"/>
        </w:rPr>
        <w:t>They write:</w:t>
      </w:r>
    </w:p>
    <w:p w14:paraId="0A413467" w14:textId="77777777" w:rsidR="00A82737" w:rsidRPr="00EE416D" w:rsidRDefault="00A82737" w:rsidP="00A82737">
      <w:pPr>
        <w:contextualSpacing/>
        <w:rPr>
          <w:sz w:val="14"/>
          <w:szCs w:val="4"/>
        </w:rPr>
      </w:pPr>
      <w:r w:rsidRPr="00EE416D">
        <w:rPr>
          <w:sz w:val="14"/>
          <w:szCs w:val="4"/>
        </w:rPr>
        <w:t>“Indeed, we are suggesting that BlackLife seems to be summed up in a cruel arithmetics that position us as both a cost and a deficit simultaneously. These arithmetics are both material and otherwise. The arithmetics of BlackLife is a cruel calculation, hinted at above in the previous chapters, that has its corollary in both debasement of BlackLife and the commodification of it at the same time. . .Black people are required to count all kinds of things: the numbers of our deaths, the first to accomplish this or that, and so on. These forms of arithmetic that frame BlackLife are strange and marvelous simultaneously.”21</w:t>
      </w:r>
    </w:p>
    <w:p w14:paraId="028417FB" w14:textId="77777777" w:rsidR="00A82737" w:rsidRPr="00EE416D" w:rsidRDefault="00A82737" w:rsidP="00A82737">
      <w:pPr>
        <w:contextualSpacing/>
        <w:rPr>
          <w:sz w:val="14"/>
          <w:szCs w:val="4"/>
        </w:rPr>
      </w:pPr>
      <w:r w:rsidRPr="00EE416D">
        <w:rPr>
          <w:sz w:val="14"/>
          <w:szCs w:val="4"/>
        </w:rPr>
        <w:t>In Black Metamorphosis, Sylvia Wynter considers the methods of valuation that activated the transformation of the African into a ‘negro’ or commodity for plantation production, via the pieza system, which underpinned slavery as the nucleus of capitalism as a world-system. She writes:</w:t>
      </w:r>
    </w:p>
    <w:p w14:paraId="2098B361" w14:textId="77777777" w:rsidR="00A82737" w:rsidRPr="00EE416D" w:rsidRDefault="00A82737" w:rsidP="00A82737">
      <w:pPr>
        <w:contextualSpacing/>
        <w:rPr>
          <w:sz w:val="14"/>
          <w:szCs w:val="4"/>
        </w:rPr>
      </w:pPr>
      <w:r w:rsidRPr="00EE416D">
        <w:rPr>
          <w:sz w:val="14"/>
          <w:szCs w:val="4"/>
        </w:rPr>
        <w:t>“The slave was sold in the New World as a pieza—a piece. A pieza was the equivalent, for example, of a ‘count’ bunch of bananas—a count bunch of bananas is a stem of nine hands or more and this is the norm. A stem of six hands, for example, ‘would count as a quarter bunch…the Amount of stems of banana is therefore more than the amount of bunches.’ So with the African, the pieza was the norm. The norm was a man who represented the largest possible amount of labor power. He had to be above average height, without physical defect, with good teeth, and between thirty to thirty-five years, the years in which he had most labor to give. Others who did not attain these qualifications had to be added together to make up a pieza. Three boys or girls between eight and fifteen would make up two pieces. Between four and eight years old, two boys or girls made up one. Between thirty-five to forty, when physical powers were waning, two made up one. Over forty they were sold as ‘refuse’ at cut rate prices….”22</w:t>
      </w:r>
    </w:p>
    <w:p w14:paraId="1D2656C0" w14:textId="77777777" w:rsidR="00A82737" w:rsidRPr="00EE416D" w:rsidRDefault="00A82737" w:rsidP="00A82737">
      <w:pPr>
        <w:contextualSpacing/>
        <w:rPr>
          <w:sz w:val="14"/>
          <w:szCs w:val="4"/>
        </w:rPr>
      </w:pPr>
      <w:r w:rsidRPr="00EE416D">
        <w:rPr>
          <w:sz w:val="14"/>
          <w:szCs w:val="4"/>
        </w:rPr>
        <w:t>Slave merchants, according to Wynter, used this calculation in order to exchange manufactured goods for negros, or the commodity produced by ‘negrification’, the negro-pieza, in order to account for the asymmetry in exchange metric between wage labor and slave labor (via the sublation of slave labor with commodity valuation). As the trade in enslaved Africans developed over time, Wynter describes a transformation in the system of valuation, which developed to account for this increase, referred to as the ‘ounce trade’, a device which, “consisted in paying ‘in kind’ for the gold ounces that the Europeans owed for slaves, but counting the goods in ‘ounce trade’ i.e. with an average one hundred percent markup.”23</w:t>
      </w:r>
    </w:p>
    <w:p w14:paraId="62DACB4E" w14:textId="77777777" w:rsidR="00A82737" w:rsidRPr="00EE416D" w:rsidRDefault="00A82737" w:rsidP="00A82737">
      <w:pPr>
        <w:contextualSpacing/>
        <w:rPr>
          <w:sz w:val="14"/>
          <w:szCs w:val="4"/>
        </w:rPr>
      </w:pPr>
      <w:r w:rsidRPr="00EE416D">
        <w:rPr>
          <w:sz w:val="14"/>
          <w:szCs w:val="4"/>
        </w:rPr>
        <w:t>Though this explanation may seem pedantic, Sylvia Wynter reminds us of the importance of understanding systems of exchange and valuation at the core of the Atlantic slave economy.</w:t>
      </w:r>
    </w:p>
    <w:p w14:paraId="7EB65B14" w14:textId="77777777" w:rsidR="00A82737" w:rsidRPr="00EE416D" w:rsidRDefault="00A82737" w:rsidP="00A82737">
      <w:pPr>
        <w:contextualSpacing/>
        <w:rPr>
          <w:sz w:val="14"/>
          <w:szCs w:val="4"/>
        </w:rPr>
      </w:pPr>
      <w:r w:rsidRPr="00EE416D">
        <w:rPr>
          <w:sz w:val="14"/>
          <w:szCs w:val="4"/>
        </w:rPr>
        <w:t>Consider this testimony from Charles Malenfant, a former plantation manager in St. Domingue, who remarked (on the rationale of the plantation overseer):</w:t>
      </w:r>
    </w:p>
    <w:p w14:paraId="34D1161D" w14:textId="77777777" w:rsidR="00A82737" w:rsidRPr="00EE416D" w:rsidRDefault="00A82737" w:rsidP="00A82737">
      <w:pPr>
        <w:contextualSpacing/>
        <w:rPr>
          <w:sz w:val="14"/>
          <w:szCs w:val="4"/>
        </w:rPr>
      </w:pPr>
      <w:r w:rsidRPr="00EE416D">
        <w:rPr>
          <w:sz w:val="14"/>
          <w:szCs w:val="4"/>
        </w:rPr>
        <w:t>“His main aim is to send the owner in France the maximum revenue possible. The owner scarcely gives a thought to what is happening to the slaves on his estate. He puts himself in the hand of a man who sends him enormous sums . . . A new attorney wants to do better than his predecessor and, at the same time, get rich quickly himself. He therefore keeps expenditure to a minimum and works the slaves in a way that, in a few years, makes his fortune but destroys the work-force. Fifty new slaves are needed. The owner protests against such an expense but soon calms down . . . it’s on credit.”24</w:t>
      </w:r>
    </w:p>
    <w:p w14:paraId="544A1626" w14:textId="77777777" w:rsidR="00A82737" w:rsidRPr="00EE416D" w:rsidRDefault="00A82737" w:rsidP="00A82737">
      <w:pPr>
        <w:contextualSpacing/>
        <w:rPr>
          <w:sz w:val="14"/>
          <w:szCs w:val="4"/>
        </w:rPr>
      </w:pPr>
      <w:r w:rsidRPr="00EE416D">
        <w:rPr>
          <w:sz w:val="14"/>
          <w:szCs w:val="4"/>
        </w:rPr>
        <w:t>McKittrick also notes that counting was fundamental to the manner in which violence and punishment were understood and practiced. She writes:</w:t>
      </w:r>
    </w:p>
    <w:p w14:paraId="394091D0" w14:textId="77777777" w:rsidR="00A82737" w:rsidRPr="00EE416D" w:rsidRDefault="00A82737" w:rsidP="00A82737">
      <w:pPr>
        <w:contextualSpacing/>
        <w:rPr>
          <w:sz w:val="14"/>
          <w:szCs w:val="10"/>
        </w:rPr>
      </w:pPr>
      <w:r w:rsidRPr="00EE416D">
        <w:rPr>
          <w:sz w:val="14"/>
          <w:szCs w:val="10"/>
        </w:rPr>
        <w:t>“Punishment during slavery was intimately linked to counting; lashings are the soundtrack to slavery, four, ten fifty, one hundred, two hundred. . . to be sure, the body, the lashings, the counting, culminates to affirm crass and familiar itemization, the corporeal consequences of rational reason: counting the cracks discloses measurable discipline.”25</w:t>
      </w:r>
    </w:p>
    <w:p w14:paraId="7D26A283" w14:textId="77777777" w:rsidR="00A82737" w:rsidRPr="00EE416D" w:rsidRDefault="00A82737" w:rsidP="00A82737">
      <w:pPr>
        <w:rPr>
          <w:sz w:val="14"/>
        </w:rPr>
      </w:pPr>
      <w:r w:rsidRPr="00EE416D">
        <w:rPr>
          <w:sz w:val="14"/>
        </w:rPr>
        <w:t xml:space="preserve">And </w:t>
      </w:r>
      <w:r w:rsidRPr="00EE416D">
        <w:rPr>
          <w:rStyle w:val="StyleUnderline"/>
        </w:rPr>
        <w:t>this</w:t>
      </w:r>
      <w:r w:rsidRPr="00EE416D">
        <w:rPr>
          <w:sz w:val="14"/>
        </w:rPr>
        <w:t xml:space="preserve">, in the end, </w:t>
      </w:r>
      <w:r w:rsidRPr="00EE416D">
        <w:rPr>
          <w:rStyle w:val="StyleUnderline"/>
        </w:rPr>
        <w:t xml:space="preserve">is the heart of the logic of </w:t>
      </w:r>
      <w:r w:rsidRPr="00EE416D">
        <w:rPr>
          <w:rStyle w:val="Emphasis"/>
        </w:rPr>
        <w:t>cruel mathematics</w:t>
      </w:r>
      <w:r w:rsidRPr="00EE416D">
        <w:rPr>
          <w:sz w:val="14"/>
        </w:rPr>
        <w:t xml:space="preserve">—that </w:t>
      </w:r>
      <w:r w:rsidRPr="00EE416D">
        <w:rPr>
          <w:rStyle w:val="StyleUnderline"/>
        </w:rPr>
        <w:t>it is hidden in plain sight</w:t>
      </w:r>
      <w:r w:rsidRPr="00EE416D">
        <w:rPr>
          <w:sz w:val="14"/>
        </w:rPr>
        <w:t xml:space="preserve">, that it creates and </w:t>
      </w:r>
      <w:r w:rsidRPr="00965345">
        <w:rPr>
          <w:rStyle w:val="StyleUnderline"/>
          <w:highlight w:val="yellow"/>
        </w:rPr>
        <w:t>maintains catastrophe as a way of life</w:t>
      </w:r>
      <w:r w:rsidRPr="00EE416D">
        <w:rPr>
          <w:sz w:val="14"/>
        </w:rPr>
        <w:t xml:space="preserve">—a bios political rather than biopolitical, circulating in the web of plantocratic social relations and fundamental to the diffusion of the plantation’s modes of being into our present moment(s). </w:t>
      </w:r>
      <w:r w:rsidRPr="00EE416D">
        <w:rPr>
          <w:sz w:val="14"/>
          <w:szCs w:val="10"/>
        </w:rPr>
        <w:t xml:space="preserve">The fact of cruel mathematics, and the subsequent assertion that it embeds catastrophe in the everyday lives of Black people, </w:t>
      </w:r>
      <w:r w:rsidRPr="00EE416D">
        <w:rPr>
          <w:sz w:val="14"/>
        </w:rPr>
        <w:t xml:space="preserve">lays the groundwork for its heightened articulation during acute disaster scenarios (such as Hurricane Katrina, and the Earthquake in Haiti in 2010). It is a logic that operates on multiple registers, in the low hum of the brutal calculi of everyday life for the enslaved, and in the hyperbolic expressions of encampment/incarceration, scarcity driven disaster management, and racial paranoia (fear of racial ‘swamping’ etc.) during ecological disasters, as we saw after Hurricane Katrina. </w:t>
      </w:r>
    </w:p>
    <w:p w14:paraId="4E358682" w14:textId="77777777" w:rsidR="00A82737" w:rsidRPr="00EE416D" w:rsidRDefault="00A82737" w:rsidP="00A82737">
      <w:pPr>
        <w:rPr>
          <w:sz w:val="14"/>
        </w:rPr>
      </w:pPr>
      <w:r w:rsidRPr="00EE416D">
        <w:rPr>
          <w:sz w:val="14"/>
        </w:rPr>
        <w:t>As McKittrick remarks, “the death toll becomes the source.”26</w:t>
      </w:r>
    </w:p>
    <w:p w14:paraId="7675FA12" w14:textId="77777777" w:rsidR="00A82737" w:rsidRPr="00EE416D" w:rsidRDefault="00A82737" w:rsidP="00A82737">
      <w:pPr>
        <w:contextualSpacing/>
        <w:rPr>
          <w:sz w:val="14"/>
          <w:szCs w:val="10"/>
        </w:rPr>
      </w:pPr>
      <w:r w:rsidRPr="00EE416D">
        <w:rPr>
          <w:sz w:val="14"/>
          <w:szCs w:val="10"/>
        </w:rPr>
        <w:t xml:space="preserve">Both cruel mathematics and violent/fatal liberalisms in the form of ‘rule’ and governmentality offer a grammar for considering the material expressions of the catastrophic. More importantly, both of these constitutive elements of catastrophe first and foremost introduce and stabilize a narrative condemnation, clearing a terrain in which the material violences can make themselves apparent and durable. In her open letter titled, “N.H.I.: No Humans Involved,” Sylvia Wynter remarked, “The Starving ‘fellah,’ (or the jobless inner city N.H.I., the global new poor, or les damnés) Fanon pointed out, does not have to inquire into the truth. They are the truth. It is we who institute this ‘truth.’” </w:t>
      </w:r>
    </w:p>
    <w:p w14:paraId="2707845E" w14:textId="77777777" w:rsidR="00A82737" w:rsidRPr="00EE416D" w:rsidRDefault="00A82737" w:rsidP="00A82737">
      <w:pPr>
        <w:contextualSpacing/>
        <w:rPr>
          <w:sz w:val="14"/>
          <w:szCs w:val="10"/>
        </w:rPr>
      </w:pPr>
      <w:r w:rsidRPr="00EE416D">
        <w:rPr>
          <w:sz w:val="14"/>
        </w:rPr>
        <w:t xml:space="preserve">This </w:t>
      </w:r>
      <w:r w:rsidRPr="00EE416D">
        <w:rPr>
          <w:rStyle w:val="Emphasis"/>
        </w:rPr>
        <w:t>narrative condemnation</w:t>
      </w:r>
      <w:r w:rsidRPr="00EE416D">
        <w:rPr>
          <w:sz w:val="14"/>
        </w:rPr>
        <w:t xml:space="preserve"> </w:t>
      </w:r>
      <w:r w:rsidRPr="00EE416D">
        <w:rPr>
          <w:rStyle w:val="StyleUnderline"/>
        </w:rPr>
        <w:t>permits</w:t>
      </w:r>
      <w:r w:rsidRPr="00EE416D">
        <w:rPr>
          <w:sz w:val="14"/>
        </w:rPr>
        <w:t xml:space="preserve"> the material and structural violations which </w:t>
      </w:r>
      <w:r w:rsidRPr="00965345">
        <w:rPr>
          <w:rStyle w:val="Emphasis"/>
          <w:highlight w:val="yellow"/>
        </w:rPr>
        <w:t>render</w:t>
      </w:r>
      <w:r w:rsidRPr="00EE416D">
        <w:rPr>
          <w:sz w:val="14"/>
        </w:rPr>
        <w:t xml:space="preserve"> </w:t>
      </w:r>
      <w:r w:rsidRPr="00965345">
        <w:rPr>
          <w:rStyle w:val="StyleUnderline"/>
          <w:highlight w:val="yellow"/>
        </w:rPr>
        <w:t xml:space="preserve">Black people </w:t>
      </w:r>
      <w:r w:rsidRPr="00965345">
        <w:rPr>
          <w:rStyle w:val="Emphasis"/>
          <w:highlight w:val="yellow"/>
        </w:rPr>
        <w:t>ecological ‘excess’</w:t>
      </w:r>
      <w:r w:rsidRPr="00EE416D">
        <w:rPr>
          <w:sz w:val="14"/>
        </w:rPr>
        <w:t xml:space="preserve"> in the face of calamity and cruel mathematics, re-signified the category of the wolf/enemy to that of the native, which permits governmentality (which is always already violent), and multivalently violent expressions of sovereign power. We</w:t>
      </w:r>
      <w:r w:rsidRPr="00EE416D">
        <w:rPr>
          <w:sz w:val="14"/>
          <w:szCs w:val="10"/>
        </w:rPr>
        <w:t xml:space="preserve"> must undo our narratively condemned status if we are to break open the ‘bad infinity’27 of the catastrophic.</w:t>
      </w:r>
    </w:p>
    <w:p w14:paraId="666DDF7D" w14:textId="77777777" w:rsidR="00A82737" w:rsidRPr="00EE416D" w:rsidRDefault="00A82737" w:rsidP="00A82737">
      <w:pPr>
        <w:rPr>
          <w:sz w:val="14"/>
        </w:rPr>
      </w:pPr>
    </w:p>
    <w:p w14:paraId="2023BA58" w14:textId="77777777" w:rsidR="00A82737" w:rsidRPr="00EE416D" w:rsidRDefault="00A82737" w:rsidP="00A82737">
      <w:pPr>
        <w:spacing w:line="256" w:lineRule="auto"/>
        <w:rPr>
          <w:rFonts w:eastAsia="Calibri"/>
          <w:sz w:val="14"/>
        </w:rPr>
      </w:pPr>
    </w:p>
    <w:p w14:paraId="15B08615" w14:textId="77777777" w:rsidR="00A82737" w:rsidRPr="002239D4" w:rsidRDefault="00A82737" w:rsidP="00A82737"/>
    <w:p w14:paraId="30148B60" w14:textId="77777777" w:rsidR="00A82737" w:rsidRPr="002239D4" w:rsidRDefault="00A82737" w:rsidP="00A82737">
      <w:pPr>
        <w:pStyle w:val="Heading4"/>
      </w:pPr>
      <w:r w:rsidRPr="002239D4">
        <w:t>The “</w:t>
      </w:r>
      <w:r w:rsidRPr="002239D4">
        <w:rPr>
          <w:u w:val="single"/>
        </w:rPr>
        <w:t>grammar</w:t>
      </w:r>
      <w:r w:rsidRPr="002239D4">
        <w:t xml:space="preserve"> of </w:t>
      </w:r>
      <w:r w:rsidRPr="002239D4">
        <w:rPr>
          <w:u w:val="single"/>
        </w:rPr>
        <w:t>blackness</w:t>
      </w:r>
      <w:r w:rsidRPr="002239D4">
        <w:t xml:space="preserve">” is incapable of </w:t>
      </w:r>
      <w:r w:rsidRPr="002239D4">
        <w:rPr>
          <w:u w:val="single"/>
        </w:rPr>
        <w:t>translation</w:t>
      </w:r>
      <w:r w:rsidRPr="002239D4">
        <w:t xml:space="preserve"> and attempts to constrain AfroLatina expression within the </w:t>
      </w:r>
      <w:r w:rsidRPr="002239D4">
        <w:rPr>
          <w:u w:val="single"/>
        </w:rPr>
        <w:t>limits</w:t>
      </w:r>
      <w:r w:rsidRPr="002239D4">
        <w:t xml:space="preserve"> of the law produces </w:t>
      </w:r>
      <w:r w:rsidRPr="002239D4">
        <w:rPr>
          <w:u w:val="single"/>
        </w:rPr>
        <w:t>unbelonging</w:t>
      </w:r>
      <w:r w:rsidRPr="002239D4">
        <w:t xml:space="preserve"> and deliberate </w:t>
      </w:r>
      <w:r w:rsidRPr="002239D4">
        <w:rPr>
          <w:u w:val="single"/>
        </w:rPr>
        <w:t>erasure</w:t>
      </w:r>
      <w:r w:rsidRPr="002239D4">
        <w:t xml:space="preserve">. Embracing the </w:t>
      </w:r>
      <w:r w:rsidRPr="002239D4">
        <w:rPr>
          <w:u w:val="single"/>
        </w:rPr>
        <w:t>poetics</w:t>
      </w:r>
      <w:r w:rsidRPr="002239D4">
        <w:t xml:space="preserve"> of </w:t>
      </w:r>
      <w:r w:rsidRPr="002239D4">
        <w:rPr>
          <w:u w:val="single"/>
        </w:rPr>
        <w:t>Blackness</w:t>
      </w:r>
      <w:r w:rsidRPr="002239D4">
        <w:t xml:space="preserve"> via the </w:t>
      </w:r>
      <w:r w:rsidRPr="002239D4">
        <w:rPr>
          <w:i/>
          <w:iCs w:val="0"/>
        </w:rPr>
        <w:t>levente</w:t>
      </w:r>
      <w:r w:rsidRPr="002239D4">
        <w:t xml:space="preserve"> allows Black Latina girls </w:t>
      </w:r>
      <w:r w:rsidRPr="002239D4">
        <w:rPr>
          <w:u w:val="single"/>
        </w:rPr>
        <w:t>erased</w:t>
      </w:r>
      <w:r w:rsidRPr="002239D4">
        <w:t xml:space="preserve"> from history to make visible stories hidden by </w:t>
      </w:r>
      <w:r w:rsidRPr="002239D4">
        <w:rPr>
          <w:u w:val="single"/>
        </w:rPr>
        <w:t>hegemonic</w:t>
      </w:r>
      <w:r w:rsidRPr="002239D4">
        <w:t xml:space="preserve"> structures. </w:t>
      </w:r>
    </w:p>
    <w:p w14:paraId="1F33C11C" w14:textId="77777777" w:rsidR="00A82737" w:rsidRPr="002239D4" w:rsidRDefault="00A82737" w:rsidP="00A82737">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6-9</w:t>
      </w:r>
    </w:p>
    <w:p w14:paraId="1F8423D8" w14:textId="77777777" w:rsidR="00A82737" w:rsidRPr="00435034" w:rsidRDefault="00A82737" w:rsidP="00A82737">
      <w:pPr>
        <w:rPr>
          <w:rStyle w:val="StyleUnderline"/>
        </w:rPr>
      </w:pPr>
      <w:r w:rsidRPr="002239D4">
        <w:rPr>
          <w:sz w:val="16"/>
        </w:rPr>
        <w:t xml:space="preserve"> Translating, Mistranslating, Untranslating Blackness In his 1923 essay “The Task of the Translator,” Walter Benjamin asserts that </w:t>
      </w:r>
      <w:r w:rsidRPr="00965345">
        <w:rPr>
          <w:rStyle w:val="Emphasis"/>
          <w:highlight w:val="yellow"/>
        </w:rPr>
        <w:t>translation</w:t>
      </w:r>
      <w:r w:rsidRPr="00810F00">
        <w:rPr>
          <w:rStyle w:val="StyleUnderline"/>
        </w:rPr>
        <w:t xml:space="preserve"> </w:t>
      </w:r>
      <w:r w:rsidRPr="00D77450">
        <w:rPr>
          <w:rStyle w:val="StyleUnderline"/>
        </w:rPr>
        <w:t>participates in the “</w:t>
      </w:r>
      <w:r w:rsidRPr="00D77450">
        <w:rPr>
          <w:rStyle w:val="Emphasis"/>
        </w:rPr>
        <w:t>afterlife</w:t>
      </w:r>
      <w:r w:rsidRPr="00D77450">
        <w:rPr>
          <w:rStyle w:val="StyleUnderline"/>
        </w:rPr>
        <w:t xml:space="preserve">” (Überleben) of the foreign text, </w:t>
      </w:r>
      <w:r w:rsidRPr="00965345">
        <w:rPr>
          <w:rStyle w:val="StyleUnderline"/>
          <w:highlight w:val="yellow"/>
        </w:rPr>
        <w:t>enact</w:t>
      </w:r>
      <w:r w:rsidRPr="00D77450">
        <w:rPr>
          <w:rStyle w:val="StyleUnderline"/>
        </w:rPr>
        <w:t xml:space="preserve">ing an </w:t>
      </w:r>
      <w:r w:rsidRPr="00965345">
        <w:rPr>
          <w:rStyle w:val="StyleUnderline"/>
          <w:highlight w:val="yellow"/>
        </w:rPr>
        <w:t>interpretation informed by history</w:t>
      </w:r>
      <w:r w:rsidRPr="002239D4">
        <w:rPr>
          <w:sz w:val="16"/>
        </w:rPr>
        <w:t xml:space="preserve">.8 </w:t>
      </w:r>
      <w:r w:rsidRPr="002239D4">
        <w:rPr>
          <w:rStyle w:val="StyleUnderline"/>
        </w:rPr>
        <w:t xml:space="preserve">This interpretation does more than transmit messages; it </w:t>
      </w:r>
      <w:r w:rsidRPr="00965345">
        <w:rPr>
          <w:rStyle w:val="StyleUnderline"/>
          <w:highlight w:val="yellow"/>
        </w:rPr>
        <w:t xml:space="preserve">recreates </w:t>
      </w:r>
      <w:r w:rsidRPr="00D77450">
        <w:rPr>
          <w:rStyle w:val="StyleUnderline"/>
        </w:rPr>
        <w:t xml:space="preserve">the significance of </w:t>
      </w:r>
      <w:r w:rsidRPr="00965345">
        <w:rPr>
          <w:rStyle w:val="StyleUnderline"/>
          <w:highlight w:val="yellow"/>
        </w:rPr>
        <w:t xml:space="preserve">the </w:t>
      </w:r>
      <w:r w:rsidRPr="00965345">
        <w:rPr>
          <w:rStyle w:val="Emphasis"/>
          <w:highlight w:val="yellow"/>
        </w:rPr>
        <w:t>multiplicity of experiences</w:t>
      </w:r>
      <w:r w:rsidRPr="002239D4">
        <w:rPr>
          <w:rStyle w:val="StyleUnderline"/>
        </w:rPr>
        <w:t xml:space="preserve"> amassed by the word/text over time that attempts to “make visible” the meanings that have been invisibilized by hegemonic language</w:t>
      </w:r>
      <w:r w:rsidRPr="002239D4">
        <w:rPr>
          <w:sz w:val="16"/>
        </w:rPr>
        <w:t xml:space="preserve">. For Lawrence Venuti, </w:t>
      </w:r>
      <w:r w:rsidRPr="00965345">
        <w:rPr>
          <w:rStyle w:val="Emphasis"/>
          <w:highlight w:val="yellow"/>
        </w:rPr>
        <w:t>translation</w:t>
      </w:r>
      <w:r w:rsidRPr="00965345">
        <w:rPr>
          <w:rStyle w:val="StyleUnderline"/>
          <w:highlight w:val="yellow"/>
        </w:rPr>
        <w:t xml:space="preserve"> is</w:t>
      </w:r>
      <w:r w:rsidRPr="002239D4">
        <w:rPr>
          <w:rStyle w:val="StyleUnderline"/>
        </w:rPr>
        <w:t xml:space="preserve"> never perfect, but it is always an </w:t>
      </w:r>
      <w:r w:rsidRPr="00965345">
        <w:rPr>
          <w:rStyle w:val="Emphasis"/>
          <w:highlight w:val="yellow"/>
        </w:rPr>
        <w:t>antihegemonic project</w:t>
      </w:r>
      <w:r w:rsidRPr="00965345">
        <w:rPr>
          <w:rStyle w:val="StyleUnderline"/>
          <w:highlight w:val="yellow"/>
        </w:rPr>
        <w:t xml:space="preserve"> of bringing forth that</w:t>
      </w:r>
      <w:r w:rsidRPr="002239D4">
        <w:rPr>
          <w:rStyle w:val="StyleUnderline"/>
        </w:rPr>
        <w:t xml:space="preserve"> which is </w:t>
      </w:r>
      <w:r w:rsidRPr="00965345">
        <w:rPr>
          <w:rStyle w:val="StyleUnderline"/>
          <w:highlight w:val="yellow"/>
        </w:rPr>
        <w:t>not at the center</w:t>
      </w:r>
      <w:r w:rsidRPr="002239D4">
        <w:rPr>
          <w:sz w:val="16"/>
        </w:rPr>
        <w:t xml:space="preserve">.9 I argue, follow-ing Benjamin’s and Venuti’s interventions, that to translate thus pre sents us with the possibility of seeing the Other. This act of seeing is also an act of rec-ognition that can contradict hegemonic knowledge. </w:t>
      </w:r>
      <w:r w:rsidRPr="002239D4">
        <w:rPr>
          <w:rStyle w:val="StyleUnderline"/>
        </w:rPr>
        <w:t xml:space="preserve">Interpolating  these understandings of textual translation with the political interjections of  people and institutions speaking to the nation and beyond, I argue that </w:t>
      </w:r>
      <w:r w:rsidRPr="00965345">
        <w:rPr>
          <w:rStyle w:val="Emphasis"/>
          <w:highlight w:val="yellow"/>
        </w:rPr>
        <w:t>translating coloniality</w:t>
      </w:r>
      <w:r w:rsidRPr="00965345">
        <w:rPr>
          <w:rStyle w:val="StyleUnderline"/>
          <w:highlight w:val="yellow"/>
        </w:rPr>
        <w:t xml:space="preserve"> into </w:t>
      </w:r>
      <w:r w:rsidRPr="00965345">
        <w:rPr>
          <w:rStyle w:val="Emphasis"/>
          <w:highlight w:val="yellow"/>
        </w:rPr>
        <w:t>hegemonic blackness</w:t>
      </w:r>
      <w:r w:rsidRPr="00810F00">
        <w:rPr>
          <w:rStyle w:val="StyleUnderline"/>
        </w:rPr>
        <w:t xml:space="preserve"> </w:t>
      </w:r>
      <w:r w:rsidRPr="00435034">
        <w:rPr>
          <w:rStyle w:val="StyleUnderline"/>
        </w:rPr>
        <w:t xml:space="preserve">can be a </w:t>
      </w:r>
      <w:r w:rsidRPr="00965345">
        <w:rPr>
          <w:rStyle w:val="Emphasis"/>
          <w:highlight w:val="yellow"/>
        </w:rPr>
        <w:t>strategy</w:t>
      </w:r>
      <w:r w:rsidRPr="00965345">
        <w:rPr>
          <w:rStyle w:val="StyleUnderline"/>
          <w:highlight w:val="yellow"/>
        </w:rPr>
        <w:t xml:space="preserve"> for making </w:t>
      </w:r>
      <w:r w:rsidRPr="00965345">
        <w:rPr>
          <w:rStyle w:val="Emphasis"/>
          <w:highlight w:val="yellow"/>
        </w:rPr>
        <w:t>visible</w:t>
      </w:r>
      <w:r w:rsidRPr="002239D4">
        <w:rPr>
          <w:rStyle w:val="StyleUnderline"/>
        </w:rPr>
        <w:t xml:space="preserve"> the </w:t>
      </w:r>
      <w:r w:rsidRPr="00965345">
        <w:rPr>
          <w:rStyle w:val="Emphasis"/>
          <w:highlight w:val="yellow"/>
        </w:rPr>
        <w:t>experiences</w:t>
      </w:r>
      <w:r w:rsidRPr="00965345">
        <w:rPr>
          <w:rStyle w:val="StyleUnderline"/>
          <w:highlight w:val="yellow"/>
        </w:rPr>
        <w:t xml:space="preserve"> of</w:t>
      </w:r>
      <w:r w:rsidRPr="00810F00">
        <w:rPr>
          <w:rStyle w:val="StyleUnderline"/>
        </w:rPr>
        <w:t xml:space="preserve"> </w:t>
      </w:r>
      <w:r w:rsidRPr="00D77450">
        <w:rPr>
          <w:rStyle w:val="StyleUnderline"/>
        </w:rPr>
        <w:t xml:space="preserve">Global South </w:t>
      </w:r>
      <w:r w:rsidRPr="00965345">
        <w:rPr>
          <w:rStyle w:val="StyleUnderline"/>
          <w:highlight w:val="yellow"/>
        </w:rPr>
        <w:t>Black people</w:t>
      </w:r>
      <w:r w:rsidRPr="002239D4">
        <w:rPr>
          <w:rStyle w:val="StyleUnderline"/>
        </w:rPr>
        <w:t xml:space="preserve"> by asserting their </w:t>
      </w:r>
      <w:r w:rsidRPr="00D77450">
        <w:rPr>
          <w:rStyle w:val="StyleUnderline"/>
        </w:rPr>
        <w:t>belonging in a global network of anti-colonial contestation.</w:t>
      </w:r>
      <w:r w:rsidRPr="00D77450">
        <w:rPr>
          <w:sz w:val="16"/>
        </w:rPr>
        <w:t xml:space="preserve"> But </w:t>
      </w:r>
      <w:r w:rsidRPr="00D77450">
        <w:rPr>
          <w:rStyle w:val="Emphasis"/>
        </w:rPr>
        <w:t>counterhegemonic translation</w:t>
      </w:r>
      <w:r w:rsidRPr="00D77450">
        <w:rPr>
          <w:rStyle w:val="StyleUnderline"/>
        </w:rPr>
        <w:t xml:space="preserve"> is never a gentle process of historical summoning</w:t>
      </w:r>
      <w:r w:rsidRPr="00D77450">
        <w:rPr>
          <w:sz w:val="16"/>
        </w:rPr>
        <w:t xml:space="preserve">. Rather, as Gloria Anzaldúa asserts, </w:t>
      </w:r>
      <w:r w:rsidRPr="00D77450">
        <w:rPr>
          <w:rStyle w:val="StyleUnderline"/>
        </w:rPr>
        <w:t xml:space="preserve">it is always a </w:t>
      </w:r>
      <w:r w:rsidRPr="00D77450">
        <w:rPr>
          <w:rStyle w:val="Emphasis"/>
        </w:rPr>
        <w:t>violent process of erasure</w:t>
      </w:r>
      <w:r w:rsidRPr="00D77450">
        <w:rPr>
          <w:rStyle w:val="StyleUnderline"/>
        </w:rPr>
        <w:t xml:space="preserve">—an act of </w:t>
      </w:r>
      <w:r w:rsidRPr="00D77450">
        <w:rPr>
          <w:rStyle w:val="Emphasis"/>
        </w:rPr>
        <w:t>terrorism</w:t>
      </w:r>
      <w:r w:rsidRPr="00D77450">
        <w:rPr>
          <w:rStyle w:val="StyleUnderline"/>
        </w:rPr>
        <w:t xml:space="preserve">  because foreign words cannot encompass the specificity of the experience being translated</w:t>
      </w:r>
      <w:r w:rsidRPr="00D77450">
        <w:rPr>
          <w:sz w:val="16"/>
        </w:rPr>
        <w:t xml:space="preserve">.10 Brent </w:t>
      </w:r>
      <w:r w:rsidRPr="00D77450">
        <w:rPr>
          <w:rStyle w:val="StyleUnderline"/>
        </w:rPr>
        <w:t>Edwards</w:t>
      </w:r>
      <w:r w:rsidRPr="002239D4">
        <w:rPr>
          <w:rStyle w:val="StyleUnderline"/>
        </w:rPr>
        <w:t xml:space="preserve"> taught us that the process of translation for Afro diasporic  people is always messy, somet</w:t>
      </w:r>
      <w:r w:rsidRPr="00435034">
        <w:rPr>
          <w:rStyle w:val="StyleUnderline"/>
        </w:rPr>
        <w:t>imes even a failure in which not even the very basic “</w:t>
      </w:r>
      <w:r w:rsidRPr="00435034">
        <w:rPr>
          <w:rStyle w:val="Emphasis"/>
        </w:rPr>
        <w:t>grammar of blackness</w:t>
      </w:r>
      <w:r w:rsidRPr="00435034">
        <w:rPr>
          <w:rStyle w:val="StyleUnderline"/>
        </w:rPr>
        <w:t>” can be translated.</w:t>
      </w:r>
      <w:r w:rsidRPr="00435034">
        <w:rPr>
          <w:sz w:val="16"/>
        </w:rPr>
        <w:t>11 Trans-lations</w:t>
      </w:r>
      <w:r w:rsidRPr="002239D4">
        <w:rPr>
          <w:sz w:val="16"/>
        </w:rPr>
        <w:t xml:space="preserve"> are thus always lacking, always amiss. </w:t>
      </w:r>
      <w:r w:rsidRPr="00435034">
        <w:rPr>
          <w:rStyle w:val="StyleUnderline"/>
        </w:rPr>
        <w:t xml:space="preserve">For Black Latinx immigrants living in the Global North, translated </w:t>
      </w:r>
      <w:r w:rsidRPr="00435034">
        <w:rPr>
          <w:rStyle w:val="Emphasis"/>
        </w:rPr>
        <w:t>half truths</w:t>
      </w:r>
      <w:r w:rsidRPr="00435034">
        <w:rPr>
          <w:rStyle w:val="StyleUnderline"/>
        </w:rPr>
        <w:t xml:space="preserve"> often separate them from Black nationals, further marking their unbelonging to the nation.</w:t>
      </w:r>
      <w:r w:rsidRPr="00435034">
        <w:rPr>
          <w:sz w:val="16"/>
        </w:rPr>
        <w:t xml:space="preserve"> </w:t>
      </w:r>
      <w:r w:rsidRPr="00435034">
        <w:rPr>
          <w:rStyle w:val="StyleUnderline"/>
        </w:rPr>
        <w:t xml:space="preserve">The impossibility of </w:t>
      </w:r>
      <w:r w:rsidRPr="00435034">
        <w:rPr>
          <w:rStyle w:val="Emphasis"/>
        </w:rPr>
        <w:t>full recognition</w:t>
      </w:r>
      <w:r w:rsidRPr="00435034">
        <w:rPr>
          <w:rStyle w:val="StyleUnderline"/>
        </w:rPr>
        <w:t xml:space="preserve"> leaves them, as in the case of Black Latinxs in the United States, outside of even minoritarian discourses of contestation (Latinidad and hegemonic blackness), their </w:t>
      </w:r>
      <w:r w:rsidRPr="00435034">
        <w:rPr>
          <w:rStyle w:val="Emphasis"/>
        </w:rPr>
        <w:t>blackness called into question</w:t>
      </w:r>
      <w:r w:rsidRPr="00435034">
        <w:rPr>
          <w:rStyle w:val="StyleUnderline"/>
        </w:rPr>
        <w:t xml:space="preserve"> because of their linguistic and cultural differences. </w:t>
      </w:r>
    </w:p>
    <w:p w14:paraId="2B5FD2B0" w14:textId="77777777" w:rsidR="00A82737" w:rsidRPr="002239D4" w:rsidRDefault="00A82737" w:rsidP="00A82737">
      <w:pPr>
        <w:rPr>
          <w:sz w:val="16"/>
        </w:rPr>
      </w:pPr>
      <w:r w:rsidRPr="00435034">
        <w:rPr>
          <w:sz w:val="16"/>
        </w:rPr>
        <w:t>Blackness is a local and global construction that, though</w:t>
      </w:r>
      <w:r w:rsidRPr="002239D4">
        <w:rPr>
          <w:sz w:val="16"/>
        </w:rPr>
        <w:t xml:space="preserve"> historically and geographically specific, develops as a pro cess of vaivén across geographies, histories, markets, and polities through formal and informal channels. </w:t>
      </w:r>
      <w:r w:rsidRPr="002239D4">
        <w:rPr>
          <w:rStyle w:val="StyleUnderline"/>
        </w:rPr>
        <w:t>The construction of blackness is always situational.</w:t>
      </w:r>
      <w:r w:rsidRPr="002239D4">
        <w:rPr>
          <w:sz w:val="16"/>
        </w:rPr>
        <w:t xml:space="preserve"> However, hegemonic globalized versions of ethno- racial concepts dominate popu lar perceptions, intellectual discourse, social and popu lar media, and, at times, even legislation, shaping  people’s actions and encounters with race and coloniality. </w:t>
      </w:r>
      <w:r w:rsidRPr="002239D4">
        <w:rPr>
          <w:rStyle w:val="StyleUnderline"/>
        </w:rPr>
        <w:t xml:space="preserve">Confronting  these </w:t>
      </w:r>
      <w:r w:rsidRPr="002239D4">
        <w:rPr>
          <w:rStyle w:val="Emphasis"/>
        </w:rPr>
        <w:t>hegemonic racial meanings</w:t>
      </w:r>
      <w:r w:rsidRPr="002239D4">
        <w:rPr>
          <w:rStyle w:val="StyleUnderline"/>
        </w:rPr>
        <w:t xml:space="preserve"> thus also requires an intentional translation that engenders a larger network of recognition and inclusion</w:t>
      </w:r>
      <w:r w:rsidRPr="002239D4">
        <w:rPr>
          <w:sz w:val="16"/>
        </w:rPr>
        <w:t xml:space="preserve">. For undocumented Latinxs in Georgia like Elizabeth Garibay and Black Latinx Eu ro pe ans like Jovanna Rodríguez, </w:t>
      </w:r>
      <w:r w:rsidRPr="002239D4">
        <w:rPr>
          <w:rStyle w:val="StyleUnderline"/>
        </w:rPr>
        <w:t xml:space="preserve">the </w:t>
      </w:r>
      <w:r w:rsidRPr="00965345">
        <w:rPr>
          <w:rStyle w:val="StyleUnderline"/>
          <w:highlight w:val="yellow"/>
        </w:rPr>
        <w:t xml:space="preserve">language of </w:t>
      </w:r>
      <w:r w:rsidRPr="00965345">
        <w:rPr>
          <w:rStyle w:val="Emphasis"/>
          <w:highlight w:val="yellow"/>
        </w:rPr>
        <w:t>Black resistance</w:t>
      </w:r>
      <w:r w:rsidRPr="002239D4">
        <w:rPr>
          <w:rStyle w:val="StyleUnderline"/>
        </w:rPr>
        <w:t xml:space="preserve">— often framed through US hegemonic discourse— </w:t>
      </w:r>
      <w:r w:rsidRPr="00965345">
        <w:rPr>
          <w:rStyle w:val="StyleUnderline"/>
          <w:highlight w:val="yellow"/>
        </w:rPr>
        <w:t>provides a platform from which to speak</w:t>
      </w:r>
      <w:r w:rsidRPr="002239D4">
        <w:rPr>
          <w:rStyle w:val="StyleUnderline"/>
        </w:rPr>
        <w:t xml:space="preserve"> back to the nation while garnering a larger network of transnational political solidarity</w:t>
      </w:r>
      <w:r w:rsidRPr="002239D4">
        <w:rPr>
          <w:sz w:val="16"/>
        </w:rPr>
        <w:t>.</w:t>
      </w:r>
    </w:p>
    <w:p w14:paraId="16226CC7" w14:textId="77777777" w:rsidR="00A82737" w:rsidRPr="002239D4" w:rsidRDefault="00A82737" w:rsidP="00A82737">
      <w:pPr>
        <w:rPr>
          <w:sz w:val="16"/>
        </w:rPr>
      </w:pPr>
      <w:r w:rsidRPr="002239D4">
        <w:rPr>
          <w:rStyle w:val="StyleUnderline"/>
        </w:rPr>
        <w:t xml:space="preserve">Translating Blackness proposes translation as a metaphor for understanding how dominant ethno- racial labels are used by multiple communities to make visible the </w:t>
      </w:r>
      <w:r w:rsidRPr="002239D4">
        <w:rPr>
          <w:rStyle w:val="Emphasis"/>
        </w:rPr>
        <w:t>historical processes</w:t>
      </w:r>
      <w:r w:rsidRPr="002239D4">
        <w:rPr>
          <w:rStyle w:val="StyleUnderline"/>
        </w:rPr>
        <w:t xml:space="preserve"> that (re)produce their minoritized subjectivity: colonialism, global capitalism, and migration.</w:t>
      </w:r>
      <w:r w:rsidRPr="002239D4">
        <w:rPr>
          <w:sz w:val="16"/>
        </w:rPr>
        <w:t xml:space="preserve"> At times, as in the case of Black Latinxs in the United States, the translation of blackness has been part of national proj ects of self- definition vis- à-  vis colonial impositions by the United States and Eu rope. At other times, as in the case of mi grants and new Black diasporic sociopo liti cal movements in Eu rope and Latin Amer i ca, translations of blackness summon common historical experiences to garner inclusion and po liti cal repre sen ta tion. In both cases, </w:t>
      </w:r>
      <w:r w:rsidRPr="002239D4">
        <w:rPr>
          <w:rStyle w:val="StyleUnderline"/>
        </w:rPr>
        <w:t xml:space="preserve">the </w:t>
      </w:r>
      <w:r w:rsidRPr="00965345">
        <w:rPr>
          <w:rStyle w:val="StyleUnderline"/>
          <w:highlight w:val="yellow"/>
        </w:rPr>
        <w:t xml:space="preserve">translation goes </w:t>
      </w:r>
      <w:r w:rsidRPr="00965345">
        <w:rPr>
          <w:rStyle w:val="Emphasis"/>
          <w:highlight w:val="yellow"/>
        </w:rPr>
        <w:t>be-yond a literal understanding</w:t>
      </w:r>
      <w:r w:rsidRPr="002239D4">
        <w:rPr>
          <w:rStyle w:val="StyleUnderline"/>
        </w:rPr>
        <w:t xml:space="preserve"> of the ethno- racial hegemonic label “Black” </w:t>
      </w:r>
      <w:r w:rsidRPr="00965345">
        <w:rPr>
          <w:rStyle w:val="StyleUnderline"/>
          <w:highlight w:val="yellow"/>
        </w:rPr>
        <w:t xml:space="preserve">to the </w:t>
      </w:r>
      <w:r w:rsidRPr="00965345">
        <w:rPr>
          <w:rStyle w:val="Emphasis"/>
          <w:highlight w:val="yellow"/>
        </w:rPr>
        <w:t>circulation of knowledge</w:t>
      </w:r>
      <w:r w:rsidRPr="00965345">
        <w:rPr>
          <w:rStyle w:val="StyleUnderline"/>
          <w:highlight w:val="yellow"/>
        </w:rPr>
        <w:t xml:space="preserve"> about</w:t>
      </w:r>
      <w:r w:rsidRPr="002239D4">
        <w:rPr>
          <w:rStyle w:val="StyleUnderline"/>
        </w:rPr>
        <w:t xml:space="preserve"> the historical </w:t>
      </w:r>
      <w:r w:rsidRPr="00965345">
        <w:rPr>
          <w:rStyle w:val="StyleUnderline"/>
          <w:highlight w:val="yellow"/>
        </w:rPr>
        <w:t>processes informing</w:t>
      </w:r>
      <w:r w:rsidRPr="002239D4">
        <w:rPr>
          <w:rStyle w:val="StyleUnderline"/>
        </w:rPr>
        <w:t xml:space="preserve"> the lives of  human beings living the </w:t>
      </w:r>
      <w:r w:rsidRPr="00965345">
        <w:rPr>
          <w:rStyle w:val="Emphasis"/>
          <w:highlight w:val="yellow"/>
        </w:rPr>
        <w:t>social costs</w:t>
      </w:r>
      <w:r w:rsidRPr="00965345">
        <w:rPr>
          <w:rStyle w:val="StyleUnderline"/>
          <w:highlight w:val="yellow"/>
        </w:rPr>
        <w:t xml:space="preserve"> of </w:t>
      </w:r>
      <w:r w:rsidRPr="00965345">
        <w:rPr>
          <w:rStyle w:val="Emphasis"/>
          <w:highlight w:val="yellow"/>
        </w:rPr>
        <w:t>racism and exploitation</w:t>
      </w:r>
      <w:r w:rsidRPr="002239D4">
        <w:rPr>
          <w:rStyle w:val="StyleUnderline"/>
        </w:rPr>
        <w:t xml:space="preserve"> that result from the colonial regimes that </w:t>
      </w:r>
      <w:r w:rsidRPr="002239D4">
        <w:rPr>
          <w:rStyle w:val="Emphasis"/>
        </w:rPr>
        <w:t>engender blackness</w:t>
      </w:r>
      <w:r w:rsidRPr="002239D4">
        <w:rPr>
          <w:rStyle w:val="StyleUnderline"/>
        </w:rPr>
        <w:t xml:space="preserve"> as exclusion.</w:t>
      </w:r>
      <w:r w:rsidRPr="002239D4">
        <w:br/>
      </w:r>
    </w:p>
    <w:p w14:paraId="41B3C2AB" w14:textId="77777777" w:rsidR="00A82737" w:rsidRPr="002239D4" w:rsidRDefault="00A82737" w:rsidP="00A82737">
      <w:pPr>
        <w:rPr>
          <w:rStyle w:val="StyleUnderline"/>
        </w:rPr>
      </w:pPr>
      <w:r w:rsidRPr="002239D4">
        <w:rPr>
          <w:sz w:val="16"/>
        </w:rPr>
        <w:t xml:space="preserve">In Translation and Subjectivity, Naoki Sakai exposes the challenge of translating belonging  because the subject in translation, as Sakai explains, is in tension, struggling with the owner ship of words and meaning. The translator must be responsible for her translation, for  every word of it, but she cannot be held responsible for what is pledged in what she says. For she is not allowed to say what she means in what she says in translation— she is supposed to say what she says without meaning. At the same time that the translator must be absolutely responsible for what she says, her task begins with her pledge to say what the original addresser means to say. Her responsibility consists in her commitment to withdraw her wish to express herself from what she says even though she has to seek and interpret what the addresser means in the first place. Therefore, the translator is also the interpreter.12 Bearing in mind the “task of the translator”— their responsibility as an inter-preter of lived experiences— </w:t>
      </w:r>
      <w:r w:rsidRPr="002239D4">
        <w:rPr>
          <w:rStyle w:val="StyleUnderline"/>
        </w:rPr>
        <w:t xml:space="preserve">Translating Blackness proposes </w:t>
      </w:r>
      <w:r w:rsidRPr="00965345">
        <w:rPr>
          <w:rStyle w:val="Emphasis"/>
          <w:highlight w:val="yellow"/>
        </w:rPr>
        <w:t>translation</w:t>
      </w:r>
      <w:r w:rsidRPr="00965345">
        <w:rPr>
          <w:rStyle w:val="StyleUnderline"/>
          <w:highlight w:val="yellow"/>
        </w:rPr>
        <w:t xml:space="preserve"> as an </w:t>
      </w:r>
      <w:r w:rsidRPr="00965345">
        <w:rPr>
          <w:rStyle w:val="Emphasis"/>
          <w:highlight w:val="yellow"/>
        </w:rPr>
        <w:t>expression of belonging</w:t>
      </w:r>
      <w:r w:rsidRPr="00965345">
        <w:rPr>
          <w:rStyle w:val="StyleUnderline"/>
          <w:highlight w:val="yellow"/>
        </w:rPr>
        <w:t xml:space="preserve"> that seeks to </w:t>
      </w:r>
      <w:r w:rsidRPr="00965345">
        <w:rPr>
          <w:rStyle w:val="Emphasis"/>
          <w:highlight w:val="yellow"/>
        </w:rPr>
        <w:t>conjure unbelonging</w:t>
      </w:r>
      <w:r w:rsidRPr="002239D4">
        <w:rPr>
          <w:rStyle w:val="StyleUnderline"/>
        </w:rPr>
        <w:t xml:space="preserve">: to make visible the colonial/colonizing process that engenders  human exclusion. It </w:t>
      </w:r>
      <w:r w:rsidRPr="00965345">
        <w:rPr>
          <w:rStyle w:val="Emphasis"/>
          <w:highlight w:val="yellow"/>
        </w:rPr>
        <w:t>challenges</w:t>
      </w:r>
      <w:r w:rsidRPr="00965345">
        <w:rPr>
          <w:rStyle w:val="StyleUnderline"/>
          <w:highlight w:val="yellow"/>
        </w:rPr>
        <w:t xml:space="preserve"> the </w:t>
      </w:r>
      <w:r w:rsidRPr="00965345">
        <w:rPr>
          <w:rStyle w:val="Emphasis"/>
          <w:highlight w:val="yellow"/>
        </w:rPr>
        <w:t>monolithic representations</w:t>
      </w:r>
      <w:r w:rsidRPr="00965345">
        <w:rPr>
          <w:rStyle w:val="StyleUnderline"/>
          <w:highlight w:val="yellow"/>
        </w:rPr>
        <w:t xml:space="preserve"> of Black people</w:t>
      </w:r>
      <w:r w:rsidRPr="002239D4">
        <w:rPr>
          <w:rStyle w:val="StyleUnderline"/>
        </w:rPr>
        <w:t xml:space="preserve"> and Black histories that dominate hegemonic narratives, archives, and the public sphere through an engagement with the internal and transnational colonial regimes that operate within and across states, communities, </w:t>
      </w:r>
      <w:r w:rsidRPr="00965345">
        <w:rPr>
          <w:rStyle w:val="StyleUnderline"/>
          <w:highlight w:val="yellow"/>
        </w:rPr>
        <w:t xml:space="preserve">and </w:t>
      </w:r>
      <w:r w:rsidRPr="00965345">
        <w:rPr>
          <w:rStyle w:val="Emphasis"/>
          <w:highlight w:val="yellow"/>
        </w:rPr>
        <w:t>institutions</w:t>
      </w:r>
      <w:r w:rsidRPr="00965345">
        <w:rPr>
          <w:rStyle w:val="StyleUnderline"/>
          <w:highlight w:val="yellow"/>
        </w:rPr>
        <w:t xml:space="preserve"> that </w:t>
      </w:r>
      <w:r w:rsidRPr="00965345">
        <w:rPr>
          <w:rStyle w:val="Emphasis"/>
          <w:highlight w:val="yellow"/>
        </w:rPr>
        <w:t>force</w:t>
      </w:r>
      <w:r w:rsidRPr="00965345">
        <w:rPr>
          <w:rStyle w:val="StyleUnderline"/>
          <w:highlight w:val="yellow"/>
        </w:rPr>
        <w:t xml:space="preserve"> people to “</w:t>
      </w:r>
      <w:r w:rsidRPr="00965345">
        <w:rPr>
          <w:rStyle w:val="Emphasis"/>
          <w:highlight w:val="yellow"/>
        </w:rPr>
        <w:t>withdraw</w:t>
      </w:r>
      <w:r w:rsidRPr="00965345">
        <w:rPr>
          <w:rStyle w:val="StyleUnderline"/>
          <w:highlight w:val="yellow"/>
        </w:rPr>
        <w:t xml:space="preserve"> their </w:t>
      </w:r>
      <w:r w:rsidRPr="00965345">
        <w:rPr>
          <w:rStyle w:val="Emphasis"/>
          <w:highlight w:val="yellow"/>
        </w:rPr>
        <w:t>wish to express</w:t>
      </w:r>
      <w:r w:rsidRPr="00965345">
        <w:rPr>
          <w:rStyle w:val="StyleUnderline"/>
          <w:highlight w:val="yellow"/>
        </w:rPr>
        <w:t>”</w:t>
      </w:r>
      <w:r w:rsidRPr="002239D4">
        <w:rPr>
          <w:rStyle w:val="StyleUnderline"/>
        </w:rPr>
        <w:t xml:space="preserve"> their </w:t>
      </w:r>
      <w:r w:rsidRPr="00965345">
        <w:rPr>
          <w:rStyle w:val="Emphasis"/>
          <w:highlight w:val="yellow"/>
        </w:rPr>
        <w:t>sense of belonging</w:t>
      </w:r>
      <w:r w:rsidRPr="002239D4">
        <w:rPr>
          <w:sz w:val="16"/>
        </w:rPr>
        <w:t xml:space="preserve">. Yomaira Figueroa- Vásquez argues that to label  people as Black without nuance is an act of vio-lence; it is to “reduce the complexity of Black life.”13 Simply naming all Black </w:t>
      </w:r>
      <w:r w:rsidRPr="00435034">
        <w:rPr>
          <w:sz w:val="16"/>
        </w:rPr>
        <w:t>experiences through hegemonic blackness can lead to</w:t>
      </w:r>
      <w:r w:rsidRPr="002239D4">
        <w:rPr>
          <w:sz w:val="16"/>
        </w:rPr>
        <w:t xml:space="preserve"> a “withdrawal of the self”—to the erasure, mistranslation, and silencing of the specific experiences of nonhegemonic Black  people. Translating Blackness moves away from the simplistic grouping of Black experiences to complexify the narrating, shar-ing, and historicizing of the multiplicity of global and relational Black expe-riences. At times, as we  will see throughout the book, translating blackness leads to transnational, intra- ethnic po liti cal solidarity; at  others, it erases nonhegemonic Black experiences. </w:t>
      </w:r>
      <w:r w:rsidRPr="00965345">
        <w:rPr>
          <w:rStyle w:val="StyleUnderline"/>
          <w:highlight w:val="yellow"/>
        </w:rPr>
        <w:t>For Black Latinxs</w:t>
      </w:r>
      <w:r w:rsidRPr="002239D4">
        <w:rPr>
          <w:rStyle w:val="StyleUnderline"/>
        </w:rPr>
        <w:t xml:space="preserve"> in the Global North, particularly in the United States, </w:t>
      </w:r>
      <w:r w:rsidRPr="00965345">
        <w:rPr>
          <w:rStyle w:val="Emphasis"/>
          <w:highlight w:val="yellow"/>
        </w:rPr>
        <w:t>translating blackness</w:t>
      </w:r>
      <w:r w:rsidRPr="00965345">
        <w:rPr>
          <w:rStyle w:val="StyleUnderline"/>
          <w:highlight w:val="yellow"/>
        </w:rPr>
        <w:t xml:space="preserve"> can</w:t>
      </w:r>
      <w:r w:rsidRPr="002239D4">
        <w:rPr>
          <w:rStyle w:val="StyleUnderline"/>
        </w:rPr>
        <w:t xml:space="preserve"> simultaneously </w:t>
      </w:r>
      <w:r w:rsidRPr="00965345">
        <w:rPr>
          <w:rStyle w:val="StyleUnderline"/>
          <w:highlight w:val="yellow"/>
        </w:rPr>
        <w:t xml:space="preserve">confront the </w:t>
      </w:r>
      <w:r w:rsidRPr="00965345">
        <w:rPr>
          <w:rStyle w:val="Emphasis"/>
          <w:highlight w:val="yellow"/>
        </w:rPr>
        <w:t>internal borders</w:t>
      </w:r>
      <w:r w:rsidRPr="002239D4">
        <w:rPr>
          <w:rStyle w:val="StyleUnderline"/>
        </w:rPr>
        <w:t xml:space="preserve"> that produce them as foreign (and therefore Other within the nation) </w:t>
      </w:r>
      <w:r w:rsidRPr="00965345">
        <w:rPr>
          <w:rStyle w:val="StyleUnderline"/>
          <w:highlight w:val="yellow"/>
        </w:rPr>
        <w:t xml:space="preserve">and the </w:t>
      </w:r>
      <w:r w:rsidRPr="00965345">
        <w:rPr>
          <w:rStyle w:val="Emphasis"/>
          <w:highlight w:val="yellow"/>
        </w:rPr>
        <w:t>pervasive dominance</w:t>
      </w:r>
      <w:r w:rsidRPr="00965345">
        <w:rPr>
          <w:rStyle w:val="StyleUnderline"/>
          <w:highlight w:val="yellow"/>
        </w:rPr>
        <w:t xml:space="preserve"> of </w:t>
      </w:r>
      <w:r w:rsidRPr="00965345">
        <w:rPr>
          <w:rStyle w:val="Emphasis"/>
          <w:highlight w:val="yellow"/>
        </w:rPr>
        <w:t>Hispanicity</w:t>
      </w:r>
      <w:r w:rsidRPr="002239D4">
        <w:rPr>
          <w:rStyle w:val="Emphasis"/>
        </w:rPr>
        <w:t xml:space="preserve"> and mestizaje</w:t>
      </w:r>
      <w:r w:rsidRPr="002239D4">
        <w:rPr>
          <w:rStyle w:val="StyleUnderline"/>
        </w:rPr>
        <w:t xml:space="preserve"> that </w:t>
      </w:r>
      <w:r w:rsidRPr="002239D4">
        <w:rPr>
          <w:rStyle w:val="Emphasis"/>
        </w:rPr>
        <w:t>erases</w:t>
      </w:r>
      <w:r w:rsidRPr="002239D4">
        <w:rPr>
          <w:rStyle w:val="StyleUnderline"/>
        </w:rPr>
        <w:t xml:space="preserve"> them from the dominant understanding of </w:t>
      </w:r>
      <w:r w:rsidRPr="002239D4">
        <w:rPr>
          <w:rStyle w:val="Emphasis"/>
        </w:rPr>
        <w:t>Latinidad and Latinx diasporas</w:t>
      </w:r>
      <w:r w:rsidRPr="002239D4">
        <w:rPr>
          <w:sz w:val="16"/>
        </w:rPr>
        <w:t xml:space="preserve">. </w:t>
      </w:r>
      <w:r w:rsidRPr="00965345">
        <w:rPr>
          <w:rStyle w:val="StyleUnderline"/>
          <w:highlight w:val="yellow"/>
        </w:rPr>
        <w:t>Translating blackness is</w:t>
      </w:r>
      <w:r w:rsidRPr="002239D4">
        <w:rPr>
          <w:rStyle w:val="StyleUnderline"/>
        </w:rPr>
        <w:t xml:space="preserve"> thus </w:t>
      </w:r>
      <w:r w:rsidRPr="00965345">
        <w:rPr>
          <w:rStyle w:val="StyleUnderline"/>
          <w:highlight w:val="yellow"/>
        </w:rPr>
        <w:t xml:space="preserve">always in tension with </w:t>
      </w:r>
      <w:r w:rsidRPr="00965345">
        <w:rPr>
          <w:rStyle w:val="Emphasis"/>
          <w:highlight w:val="yellow"/>
        </w:rPr>
        <w:t>hegemony</w:t>
      </w:r>
      <w:r w:rsidRPr="002239D4">
        <w:rPr>
          <w:rStyle w:val="StyleUnderline"/>
        </w:rPr>
        <w:t xml:space="preserve">, exposing the experiences of nonhegemonic Black subjects living between belonging and unbelonging. </w:t>
      </w:r>
    </w:p>
    <w:p w14:paraId="283FF2B0" w14:textId="77777777" w:rsidR="00A82737" w:rsidRPr="00DC4392" w:rsidRDefault="00A82737" w:rsidP="00A82737">
      <w:pPr>
        <w:rPr>
          <w:u w:val="single"/>
        </w:rPr>
      </w:pPr>
      <w:r w:rsidRPr="002239D4">
        <w:rPr>
          <w:sz w:val="16"/>
        </w:rPr>
        <w:t xml:space="preserve">Black en ingles: The Latinx Colonial Difference The significance of US Black politics and the legacy of US Black strug gles for freedom have undoubtedly made vis i ble a multiplicity of colonial exclu-sions and discriminatory regimes as well as the re sis tance to  these forms of exclusion that US Black  people have exercised for centuries. Angela Davis writes, “Black strug gles in the United States serve as an emblem of the strug-gle for freedom”; she goes on to note that the Black radical tradition is rel-evant not only to Black  people in the United States but also to “all  people who are struggling for freedom,” including Latinxs, lgbtqi  people, immigrants, Palestinians, Indigenous, and incarcerated  people. 14 </w:t>
      </w:r>
      <w:r w:rsidRPr="002239D4">
        <w:rPr>
          <w:rStyle w:val="StyleUnderline"/>
        </w:rPr>
        <w:t>Engaging US blackness as Davis describes is an example of “</w:t>
      </w:r>
      <w:r w:rsidRPr="002239D4">
        <w:rPr>
          <w:rStyle w:val="Emphasis"/>
        </w:rPr>
        <w:t>translating blackness</w:t>
      </w:r>
      <w:r w:rsidRPr="002239D4">
        <w:rPr>
          <w:rStyle w:val="StyleUnderline"/>
        </w:rPr>
        <w:t xml:space="preserve">”: embodying, engaging with, interpolating, and dialoguing with hegemonic Black struggles for equality and freedom. </w:t>
      </w:r>
      <w:r w:rsidRPr="00965345">
        <w:rPr>
          <w:rStyle w:val="StyleUnderline"/>
          <w:highlight w:val="yellow"/>
        </w:rPr>
        <w:t xml:space="preserve">By </w:t>
      </w:r>
      <w:r w:rsidRPr="00965345">
        <w:rPr>
          <w:rStyle w:val="Emphasis"/>
          <w:highlight w:val="yellow"/>
        </w:rPr>
        <w:t>translating</w:t>
      </w:r>
      <w:r w:rsidRPr="002239D4">
        <w:rPr>
          <w:rStyle w:val="StyleUnderline"/>
        </w:rPr>
        <w:t xml:space="preserve"> their </w:t>
      </w:r>
      <w:r w:rsidRPr="00965345">
        <w:rPr>
          <w:rStyle w:val="StyleUnderline"/>
          <w:highlight w:val="yellow"/>
        </w:rPr>
        <w:t xml:space="preserve">experiences through </w:t>
      </w:r>
      <w:r w:rsidRPr="00965345">
        <w:rPr>
          <w:rStyle w:val="Emphasis"/>
          <w:highlight w:val="yellow"/>
        </w:rPr>
        <w:t>hegemonic blackness</w:t>
      </w:r>
      <w:r w:rsidRPr="002239D4">
        <w:rPr>
          <w:rStyle w:val="StyleUnderline"/>
        </w:rPr>
        <w:t xml:space="preserve">, historical actors, organizations, and communities across the globe </w:t>
      </w:r>
      <w:r w:rsidRPr="00965345">
        <w:rPr>
          <w:rStyle w:val="StyleUnderline"/>
          <w:highlight w:val="yellow"/>
        </w:rPr>
        <w:t>make</w:t>
      </w:r>
      <w:r w:rsidRPr="002239D4">
        <w:rPr>
          <w:rStyle w:val="StyleUnderline"/>
        </w:rPr>
        <w:t xml:space="preserve"> their </w:t>
      </w:r>
      <w:r w:rsidRPr="00965345">
        <w:rPr>
          <w:rStyle w:val="StyleUnderline"/>
          <w:highlight w:val="yellow"/>
        </w:rPr>
        <w:t xml:space="preserve">experiences of </w:t>
      </w:r>
      <w:r w:rsidRPr="00965345">
        <w:rPr>
          <w:rStyle w:val="Emphasis"/>
          <w:highlight w:val="yellow"/>
        </w:rPr>
        <w:t>unbelonging visible</w:t>
      </w:r>
      <w:r w:rsidRPr="002239D4">
        <w:rPr>
          <w:rStyle w:val="StyleUnderline"/>
        </w:rPr>
        <w:t xml:space="preserve"> to a larger, more powerful constituency, gaining solidarity in their assertions of belonging and their struggles for freedom.</w:t>
      </w:r>
      <w:r w:rsidRPr="002239D4">
        <w:rPr>
          <w:sz w:val="16"/>
        </w:rPr>
        <w:t xml:space="preserve"> I argue that translating blackness makes coloniality vis i ble, transforming the epistemological, historical, and cultural experiences of a small collective into a recognizable global marker to gain access and mobility and produce social change. </w:t>
      </w:r>
      <w:r w:rsidRPr="00965345">
        <w:rPr>
          <w:rStyle w:val="StyleUnderline"/>
          <w:highlight w:val="yellow"/>
        </w:rPr>
        <w:t>Translating blackness</w:t>
      </w:r>
      <w:r w:rsidRPr="002239D4">
        <w:rPr>
          <w:rStyle w:val="StyleUnderline"/>
        </w:rPr>
        <w:t xml:space="preserve"> conjures the universal violence against Black bodies and </w:t>
      </w:r>
      <w:r w:rsidRPr="00965345">
        <w:rPr>
          <w:rStyle w:val="StyleUnderline"/>
          <w:highlight w:val="yellow"/>
        </w:rPr>
        <w:t xml:space="preserve">calls upon the </w:t>
      </w:r>
      <w:r w:rsidRPr="00965345">
        <w:rPr>
          <w:rStyle w:val="Emphasis"/>
          <w:highlight w:val="yellow"/>
        </w:rPr>
        <w:t>poetics of blackness</w:t>
      </w:r>
      <w:r w:rsidRPr="00965345">
        <w:rPr>
          <w:rStyle w:val="StyleUnderline"/>
          <w:highlight w:val="yellow"/>
        </w:rPr>
        <w:t xml:space="preserve"> as a series of</w:t>
      </w:r>
      <w:r w:rsidRPr="002239D4">
        <w:rPr>
          <w:rStyle w:val="StyleUnderline"/>
        </w:rPr>
        <w:t xml:space="preserve"> cultural and </w:t>
      </w:r>
      <w:r w:rsidRPr="00965345">
        <w:rPr>
          <w:rStyle w:val="Emphasis"/>
          <w:highlight w:val="yellow"/>
        </w:rPr>
        <w:t>linguistic codes</w:t>
      </w:r>
      <w:r w:rsidRPr="00965345">
        <w:rPr>
          <w:rStyle w:val="StyleUnderline"/>
          <w:highlight w:val="yellow"/>
        </w:rPr>
        <w:t xml:space="preserve"> that go beyond</w:t>
      </w:r>
      <w:r w:rsidRPr="002239D4">
        <w:rPr>
          <w:rStyle w:val="StyleUnderline"/>
        </w:rPr>
        <w:t xml:space="preserve"> the particular experience of </w:t>
      </w:r>
      <w:r w:rsidRPr="00965345">
        <w:rPr>
          <w:rStyle w:val="Emphasis"/>
          <w:highlight w:val="yellow"/>
        </w:rPr>
        <w:t>exclusion</w:t>
      </w:r>
      <w:r w:rsidRPr="00F64DAC">
        <w:rPr>
          <w:rStyle w:val="StyleUnderline"/>
        </w:rPr>
        <w:t xml:space="preserve"> from the nation- state</w:t>
      </w:r>
      <w:r w:rsidRPr="002239D4">
        <w:rPr>
          <w:rStyle w:val="StyleUnderline"/>
        </w:rPr>
        <w:t xml:space="preserve">. </w:t>
      </w:r>
      <w:r w:rsidRPr="00965345">
        <w:rPr>
          <w:rStyle w:val="StyleUnderline"/>
          <w:highlight w:val="yellow"/>
        </w:rPr>
        <w:t xml:space="preserve">Translating blackness </w:t>
      </w:r>
      <w:r w:rsidRPr="00965345">
        <w:rPr>
          <w:rStyle w:val="Emphasis"/>
          <w:highlight w:val="yellow"/>
        </w:rPr>
        <w:t>contradicts and transcends</w:t>
      </w:r>
      <w:r w:rsidRPr="00965345">
        <w:rPr>
          <w:rStyle w:val="StyleUnderline"/>
          <w:highlight w:val="yellow"/>
        </w:rPr>
        <w:t xml:space="preserve"> the </w:t>
      </w:r>
      <w:r w:rsidRPr="00965345">
        <w:rPr>
          <w:rStyle w:val="Emphasis"/>
          <w:highlight w:val="yellow"/>
        </w:rPr>
        <w:t>nation</w:t>
      </w:r>
      <w:r w:rsidRPr="002239D4">
        <w:rPr>
          <w:rStyle w:val="StyleUnderline"/>
        </w:rPr>
        <w:t>, claiming Black humanity as a global category of belonging.</w:t>
      </w:r>
    </w:p>
    <w:p w14:paraId="384E183D" w14:textId="77777777" w:rsidR="00A82737" w:rsidRPr="005D388F" w:rsidRDefault="00A82737" w:rsidP="00A82737"/>
    <w:p w14:paraId="6D69E977" w14:textId="77777777" w:rsidR="00A82737" w:rsidRDefault="00A82737" w:rsidP="00A82737">
      <w:pPr>
        <w:pStyle w:val="Heading1"/>
      </w:pPr>
      <w:r>
        <w:t>2AC</w:t>
      </w:r>
    </w:p>
    <w:p w14:paraId="132E5F3D" w14:textId="77777777" w:rsidR="00A82737" w:rsidRDefault="00A82737" w:rsidP="00A82737">
      <w:pPr>
        <w:pStyle w:val="Heading2"/>
      </w:pPr>
      <w:r>
        <w:t>Case</w:t>
      </w:r>
    </w:p>
    <w:p w14:paraId="750854F0" w14:textId="77777777" w:rsidR="00A82737" w:rsidRDefault="00A82737" w:rsidP="00A82737">
      <w:pPr>
        <w:pStyle w:val="Heading3"/>
      </w:pPr>
      <w:r w:rsidRPr="002239D4">
        <w:t>2AC---Case O/V</w:t>
      </w:r>
    </w:p>
    <w:p w14:paraId="5BAF7AB7" w14:textId="77777777" w:rsidR="00A82737" w:rsidRDefault="00A82737" w:rsidP="00A82737">
      <w:pPr>
        <w:pStyle w:val="Analytic"/>
      </w:pPr>
    </w:p>
    <w:p w14:paraId="76039E50" w14:textId="77777777" w:rsidR="00A82737" w:rsidRPr="002239D4" w:rsidRDefault="00A82737" w:rsidP="00A82737"/>
    <w:p w14:paraId="03DD491E" w14:textId="77777777" w:rsidR="00A82737" w:rsidRDefault="00A82737" w:rsidP="00A82737">
      <w:pPr>
        <w:pStyle w:val="Analytic"/>
      </w:pPr>
    </w:p>
    <w:p w14:paraId="5B4AC6A9" w14:textId="77777777" w:rsidR="00A82737" w:rsidRDefault="00A82737" w:rsidP="00A82737"/>
    <w:p w14:paraId="5EB4152A" w14:textId="77777777" w:rsidR="00A82737" w:rsidRDefault="00A82737" w:rsidP="00A82737">
      <w:pPr>
        <w:pStyle w:val="Analytic"/>
      </w:pPr>
    </w:p>
    <w:p w14:paraId="3D9CC8F2" w14:textId="77777777" w:rsidR="00A82737" w:rsidRDefault="00A82737" w:rsidP="00A82737">
      <w:pPr>
        <w:pStyle w:val="Heading3"/>
      </w:pPr>
      <w:r w:rsidRPr="002239D4">
        <w:t>2AC---</w:t>
      </w:r>
      <w:r>
        <w:t xml:space="preserve">AT: </w:t>
      </w:r>
      <w:r w:rsidRPr="002239D4">
        <w:t>Presumption</w:t>
      </w:r>
    </w:p>
    <w:p w14:paraId="42D5B9D7" w14:textId="77777777" w:rsidR="00A82737" w:rsidRDefault="00A82737" w:rsidP="00A82737">
      <w:pPr>
        <w:pStyle w:val="Analytic"/>
      </w:pPr>
    </w:p>
    <w:p w14:paraId="1C47435A" w14:textId="77777777" w:rsidR="00A82737" w:rsidRPr="002239D4" w:rsidRDefault="00A82737" w:rsidP="00A82737"/>
    <w:p w14:paraId="74EF89CA" w14:textId="77777777" w:rsidR="00A82737" w:rsidRDefault="00A82737" w:rsidP="00A82737">
      <w:pPr>
        <w:pStyle w:val="Analytic"/>
      </w:pPr>
    </w:p>
    <w:p w14:paraId="24861022" w14:textId="77777777" w:rsidR="00A82737" w:rsidRDefault="00A82737" w:rsidP="00A82737">
      <w:pPr>
        <w:pStyle w:val="analytic0"/>
      </w:pPr>
    </w:p>
    <w:p w14:paraId="4625A4AB" w14:textId="77777777" w:rsidR="00A82737" w:rsidRDefault="00A82737" w:rsidP="00A82737">
      <w:pPr>
        <w:pStyle w:val="analytic0"/>
      </w:pPr>
      <w:r>
        <w:t xml:space="preserve">Filter all state good and unions good through specificity---none of their evidence assumes Black Latinas which proves they can’t account for unique forms of violence doubly racialized groups experience AND proves why we need to have method v method discussions because violence happens not only through the state but also interpersonally. </w:t>
      </w:r>
    </w:p>
    <w:p w14:paraId="2D2B166E" w14:textId="77777777" w:rsidR="00A82737" w:rsidRDefault="00A82737" w:rsidP="00A82737">
      <w:pPr>
        <w:pStyle w:val="Heading3"/>
      </w:pPr>
      <w:r>
        <w:t>AT: Patriachy</w:t>
      </w:r>
    </w:p>
    <w:p w14:paraId="6908396C" w14:textId="77777777" w:rsidR="00A82737" w:rsidRPr="000F1781" w:rsidRDefault="00A82737" w:rsidP="00A82737">
      <w:pPr>
        <w:pStyle w:val="analytic0"/>
      </w:pPr>
      <w:r w:rsidRPr="000F1781">
        <w:t xml:space="preserve">1NC </w:t>
      </w:r>
      <w:r>
        <w:t>2</w:t>
      </w:r>
      <w:r w:rsidRPr="000F1781">
        <w:t>---</w:t>
      </w:r>
    </w:p>
    <w:p w14:paraId="7B8FDEAA" w14:textId="77777777" w:rsidR="00A82737" w:rsidRPr="000F1781" w:rsidRDefault="00A82737" w:rsidP="00A82737">
      <w:pPr>
        <w:pStyle w:val="analytic0"/>
        <w:numPr>
          <w:ilvl w:val="0"/>
          <w:numId w:val="48"/>
        </w:numPr>
        <w:tabs>
          <w:tab w:val="clear" w:pos="720"/>
          <w:tab w:val="num" w:pos="1440"/>
        </w:tabs>
        <w:ind w:left="1440"/>
      </w:pPr>
      <w:r w:rsidRPr="000F1781">
        <w:t>They link harder---their FW interp prescribes a more gendered model of negation that constrains the terms of debate </w:t>
      </w:r>
    </w:p>
    <w:p w14:paraId="595E1851" w14:textId="77777777" w:rsidR="00A82737" w:rsidRPr="000F1781" w:rsidRDefault="00A82737" w:rsidP="00A82737">
      <w:pPr>
        <w:pStyle w:val="analytic0"/>
        <w:numPr>
          <w:ilvl w:val="0"/>
          <w:numId w:val="48"/>
        </w:numPr>
        <w:tabs>
          <w:tab w:val="clear" w:pos="720"/>
          <w:tab w:val="num" w:pos="1440"/>
        </w:tabs>
        <w:ind w:left="1440"/>
      </w:pPr>
      <w:r w:rsidRPr="000F1781">
        <w:t>Engaging the aff is good---Debate is a unique space where they are forced to debate and engage black feminist scholarship </w:t>
      </w:r>
    </w:p>
    <w:p w14:paraId="09D7BF4F" w14:textId="77777777" w:rsidR="00A82737" w:rsidRDefault="00A82737" w:rsidP="00A82737"/>
    <w:p w14:paraId="34D2F20C" w14:textId="77777777" w:rsidR="00A82737" w:rsidRDefault="00A82737" w:rsidP="00A82737">
      <w:pPr>
        <w:pStyle w:val="Heading3"/>
      </w:pPr>
      <w:r>
        <w:t xml:space="preserve">Ballot </w:t>
      </w:r>
    </w:p>
    <w:p w14:paraId="1B9C809E" w14:textId="77777777" w:rsidR="00A82737" w:rsidRDefault="00A82737" w:rsidP="00A82737">
      <w:pPr>
        <w:pStyle w:val="Analytic"/>
      </w:pPr>
    </w:p>
    <w:p w14:paraId="5DFEE119" w14:textId="77777777" w:rsidR="00A82737" w:rsidRPr="002239D4" w:rsidRDefault="00A82737" w:rsidP="00A82737">
      <w:pPr>
        <w:pStyle w:val="Heading4"/>
        <w:rPr>
          <w:rFonts w:cs="Times New Roman"/>
        </w:rPr>
      </w:pPr>
      <w:r w:rsidRPr="00367E8C">
        <w:rPr>
          <w:rFonts w:cs="Times New Roman"/>
        </w:rPr>
        <w:t>[</w:t>
      </w:r>
      <w:r>
        <w:rPr>
          <w:rFonts w:cs="Times New Roman"/>
        </w:rPr>
        <w:t>d</w:t>
      </w:r>
      <w:r w:rsidRPr="00367E8C">
        <w:rPr>
          <w:rFonts w:cs="Times New Roman"/>
        </w:rPr>
        <w:t>]</w:t>
      </w:r>
      <w:r>
        <w:rPr>
          <w:rFonts w:cs="Times New Roman"/>
          <w:u w:val="single"/>
        </w:rPr>
        <w:t xml:space="preserve"> </w:t>
      </w:r>
      <w:r w:rsidRPr="002239D4">
        <w:rPr>
          <w:rFonts w:cs="Times New Roman"/>
          <w:u w:val="single"/>
        </w:rPr>
        <w:t>Adjudication.</w:t>
      </w:r>
      <w:r w:rsidRPr="002239D4">
        <w:rPr>
          <w:rFonts w:cs="Times New Roman"/>
        </w:rPr>
        <w:t xml:space="preserve"> Each </w:t>
      </w:r>
      <w:r w:rsidRPr="002239D4">
        <w:rPr>
          <w:rFonts w:cs="Times New Roman"/>
          <w:u w:val="single"/>
        </w:rPr>
        <w:t>decision</w:t>
      </w:r>
      <w:r w:rsidRPr="002239D4">
        <w:rPr>
          <w:rFonts w:cs="Times New Roman"/>
        </w:rPr>
        <w:t xml:space="preserve"> to affirm or reject </w:t>
      </w:r>
      <w:r w:rsidRPr="002239D4">
        <w:rPr>
          <w:rFonts w:cs="Times New Roman"/>
          <w:u w:val="single"/>
        </w:rPr>
        <w:t>Black</w:t>
      </w:r>
      <w:r w:rsidRPr="002239D4">
        <w:rPr>
          <w:rFonts w:cs="Times New Roman"/>
        </w:rPr>
        <w:t xml:space="preserve"> argumentation has </w:t>
      </w:r>
      <w:r w:rsidRPr="002239D4">
        <w:rPr>
          <w:rFonts w:cs="Times New Roman"/>
          <w:u w:val="single"/>
        </w:rPr>
        <w:t>transformative</w:t>
      </w:r>
      <w:r w:rsidRPr="002239D4">
        <w:rPr>
          <w:rFonts w:cs="Times New Roman"/>
        </w:rPr>
        <w:t xml:space="preserve"> potential in the </w:t>
      </w:r>
      <w:r w:rsidRPr="002239D4">
        <w:rPr>
          <w:rFonts w:cs="Times New Roman"/>
          <w:u w:val="single"/>
        </w:rPr>
        <w:t>debate</w:t>
      </w:r>
      <w:r w:rsidRPr="002239D4">
        <w:rPr>
          <w:rFonts w:cs="Times New Roman"/>
        </w:rPr>
        <w:t xml:space="preserve"> space. </w:t>
      </w:r>
    </w:p>
    <w:p w14:paraId="160E62A9" w14:textId="77777777" w:rsidR="00A82737" w:rsidRPr="002239D4" w:rsidRDefault="00A82737" w:rsidP="00A82737">
      <w:r w:rsidRPr="002239D4">
        <w:t xml:space="preserve">Timothy </w:t>
      </w:r>
      <w:r w:rsidRPr="002239D4">
        <w:rPr>
          <w:rStyle w:val="Style13ptBold"/>
        </w:rPr>
        <w:t>Byram &amp;</w:t>
      </w:r>
      <w:r w:rsidRPr="002239D4">
        <w:t xml:space="preserve"> Dr. Lucia </w:t>
      </w:r>
      <w:r w:rsidRPr="002239D4">
        <w:rPr>
          <w:rStyle w:val="Style13ptBold"/>
        </w:rPr>
        <w:t>Hulsether 25</w:t>
      </w:r>
      <w:r w:rsidRPr="002239D4">
        <w:t>, PhD, History of Christianity, Harvard University; PhD, Assistant Professor, Religious Studies, Skidmore College, "Ends and Outs: Whither Fanon? and the Sonic Resonances of Black Debate," Political Theology, Vol. 26, No. 1, pg. 105-114, 2025, T&amp;F. [italics in original; language edited]</w:t>
      </w:r>
    </w:p>
    <w:p w14:paraId="40EBBA6C" w14:textId="77777777" w:rsidR="00A82737" w:rsidRPr="002239D4" w:rsidRDefault="00A82737" w:rsidP="00A82737">
      <w:pPr>
        <w:rPr>
          <w:i/>
          <w:iCs/>
          <w:sz w:val="16"/>
        </w:rPr>
      </w:pPr>
      <w:r w:rsidRPr="002239D4">
        <w:rPr>
          <w:i/>
          <w:iCs/>
          <w:sz w:val="16"/>
        </w:rPr>
        <w:t>Judgment, spectator, abyss</w:t>
      </w:r>
    </w:p>
    <w:p w14:paraId="2E5B9096" w14:textId="77777777" w:rsidR="00A82737" w:rsidRPr="002239D4" w:rsidRDefault="00A82737" w:rsidP="00A82737">
      <w:pPr>
        <w:rPr>
          <w:sz w:val="16"/>
        </w:rPr>
      </w:pPr>
      <w:r w:rsidRPr="002239D4">
        <w:rPr>
          <w:sz w:val="16"/>
        </w:rPr>
        <w:t xml:space="preserve">Part of </w:t>
      </w:r>
      <w:r w:rsidRPr="002239D4">
        <w:rPr>
          <w:rStyle w:val="StyleUnderline"/>
        </w:rPr>
        <w:t>that question would be resolved by the</w:t>
      </w:r>
      <w:r w:rsidRPr="002239D4">
        <w:rPr>
          <w:sz w:val="16"/>
        </w:rPr>
        <w:t xml:space="preserve"> panel of nine </w:t>
      </w:r>
      <w:r w:rsidRPr="00965345">
        <w:rPr>
          <w:rStyle w:val="Emphasis"/>
          <w:highlight w:val="yellow"/>
        </w:rPr>
        <w:t>judges</w:t>
      </w:r>
      <w:r w:rsidRPr="002239D4">
        <w:rPr>
          <w:sz w:val="16"/>
        </w:rPr>
        <w:t xml:space="preserve"> </w:t>
      </w:r>
      <w:r w:rsidRPr="002239D4">
        <w:rPr>
          <w:rStyle w:val="StyleUnderline"/>
        </w:rPr>
        <w:t xml:space="preserve">waiting to </w:t>
      </w:r>
      <w:r w:rsidRPr="00965345">
        <w:rPr>
          <w:rStyle w:val="StyleUnderline"/>
          <w:highlight w:val="yellow"/>
        </w:rPr>
        <w:t>render their decision</w:t>
      </w:r>
      <w:r w:rsidRPr="002239D4">
        <w:rPr>
          <w:rStyle w:val="StyleUnderline"/>
        </w:rPr>
        <w:t xml:space="preserve"> on the</w:t>
      </w:r>
      <w:r w:rsidRPr="002239D4">
        <w:rPr>
          <w:sz w:val="16"/>
        </w:rPr>
        <w:t xml:space="preserve"> </w:t>
      </w:r>
      <w:r w:rsidRPr="002239D4">
        <w:rPr>
          <w:rStyle w:val="Emphasis"/>
        </w:rPr>
        <w:t>winner</w:t>
      </w:r>
      <w:r w:rsidRPr="002239D4">
        <w:rPr>
          <w:sz w:val="16"/>
        </w:rPr>
        <w:t xml:space="preserve"> </w:t>
      </w:r>
      <w:r w:rsidRPr="002239D4">
        <w:rPr>
          <w:rStyle w:val="StyleUnderline"/>
        </w:rPr>
        <w:t>and</w:t>
      </w:r>
      <w:r w:rsidRPr="002239D4">
        <w:rPr>
          <w:sz w:val="16"/>
        </w:rPr>
        <w:t xml:space="preserve"> </w:t>
      </w:r>
      <w:r w:rsidRPr="002239D4">
        <w:rPr>
          <w:rStyle w:val="Emphasis"/>
        </w:rPr>
        <w:t>loser</w:t>
      </w:r>
      <w:r w:rsidRPr="002239D4">
        <w:rPr>
          <w:sz w:val="16"/>
        </w:rPr>
        <w:t xml:space="preserve"> of the 2016 CEDA championship. </w:t>
      </w:r>
      <w:r w:rsidRPr="002239D4">
        <w:rPr>
          <w:rStyle w:val="StyleUnderline"/>
        </w:rPr>
        <w:t>Which team they</w:t>
      </w:r>
      <w:r w:rsidRPr="002239D4">
        <w:rPr>
          <w:sz w:val="16"/>
        </w:rPr>
        <w:t xml:space="preserve"> </w:t>
      </w:r>
      <w:r w:rsidRPr="002239D4">
        <w:rPr>
          <w:rStyle w:val="Emphasis"/>
        </w:rPr>
        <w:t>determined as the winner</w:t>
      </w:r>
      <w:r w:rsidRPr="002239D4">
        <w:rPr>
          <w:sz w:val="16"/>
        </w:rPr>
        <w:t xml:space="preserve"> – </w:t>
      </w:r>
      <w:r w:rsidRPr="002239D4">
        <w:rPr>
          <w:rStyle w:val="StyleUnderline"/>
        </w:rPr>
        <w:t>and how each listener</w:t>
      </w:r>
      <w:r w:rsidRPr="002239D4">
        <w:rPr>
          <w:sz w:val="16"/>
        </w:rPr>
        <w:t xml:space="preserve"> in the audience </w:t>
      </w:r>
      <w:r w:rsidRPr="002239D4">
        <w:rPr>
          <w:rStyle w:val="StyleUnderline"/>
        </w:rPr>
        <w:t>decided which team had made the</w:t>
      </w:r>
      <w:r w:rsidRPr="002239D4">
        <w:rPr>
          <w:sz w:val="16"/>
        </w:rPr>
        <w:t xml:space="preserve"> </w:t>
      </w:r>
      <w:r w:rsidRPr="002239D4">
        <w:rPr>
          <w:rStyle w:val="Emphasis"/>
        </w:rPr>
        <w:t>more persuasive</w:t>
      </w:r>
      <w:r w:rsidRPr="002239D4">
        <w:rPr>
          <w:sz w:val="16"/>
        </w:rPr>
        <w:t xml:space="preserve"> </w:t>
      </w:r>
      <w:r w:rsidRPr="002239D4">
        <w:rPr>
          <w:rStyle w:val="StyleUnderline"/>
        </w:rPr>
        <w:t>arguments – is less important here than the fact that they render a decision at all</w:t>
      </w:r>
      <w:r w:rsidRPr="002239D4">
        <w:rPr>
          <w:sz w:val="16"/>
        </w:rPr>
        <w:t xml:space="preserve">. The anticipation of decision produced the moment of judgment as the end of the debate, in which a table of </w:t>
      </w:r>
      <w:r w:rsidRPr="002239D4">
        <w:rPr>
          <w:rStyle w:val="StyleUnderline"/>
        </w:rPr>
        <w:t>outside arbiters would</w:t>
      </w:r>
      <w:r w:rsidRPr="002239D4">
        <w:rPr>
          <w:sz w:val="16"/>
        </w:rPr>
        <w:t xml:space="preserve"> </w:t>
      </w:r>
      <w:r w:rsidRPr="00965345">
        <w:rPr>
          <w:rStyle w:val="Emphasis"/>
          <w:highlight w:val="yellow"/>
        </w:rPr>
        <w:t>impose finality</w:t>
      </w:r>
      <w:r w:rsidRPr="00965345">
        <w:rPr>
          <w:sz w:val="16"/>
          <w:highlight w:val="yellow"/>
        </w:rPr>
        <w:t xml:space="preserve"> </w:t>
      </w:r>
      <w:r w:rsidRPr="00965345">
        <w:rPr>
          <w:rStyle w:val="StyleUnderline"/>
          <w:highlight w:val="yellow"/>
        </w:rPr>
        <w:t>on</w:t>
      </w:r>
      <w:r w:rsidRPr="002239D4">
        <w:rPr>
          <w:sz w:val="16"/>
        </w:rPr>
        <w:t xml:space="preserve"> stammering </w:t>
      </w:r>
      <w:r w:rsidRPr="00965345">
        <w:rPr>
          <w:rStyle w:val="StyleUnderline"/>
          <w:highlight w:val="yellow"/>
        </w:rPr>
        <w:t>gestures that</w:t>
      </w:r>
      <w:r w:rsidRPr="002239D4">
        <w:rPr>
          <w:rStyle w:val="StyleUnderline"/>
        </w:rPr>
        <w:t>, just a few moments before, had</w:t>
      </w:r>
      <w:r w:rsidRPr="002239D4">
        <w:rPr>
          <w:sz w:val="16"/>
        </w:rPr>
        <w:t xml:space="preserve"> </w:t>
      </w:r>
      <w:r w:rsidRPr="00965345">
        <w:rPr>
          <w:rStyle w:val="Emphasis"/>
          <w:highlight w:val="yellow"/>
        </w:rPr>
        <w:t>reached beyond themselves</w:t>
      </w:r>
      <w:r w:rsidRPr="00965345">
        <w:rPr>
          <w:sz w:val="16"/>
          <w:highlight w:val="yellow"/>
        </w:rPr>
        <w:t xml:space="preserve"> </w:t>
      </w:r>
      <w:r w:rsidRPr="00965345">
        <w:rPr>
          <w:rStyle w:val="StyleUnderline"/>
          <w:highlight w:val="yellow"/>
        </w:rPr>
        <w:t>in the demand</w:t>
      </w:r>
      <w:r w:rsidRPr="002239D4">
        <w:rPr>
          <w:sz w:val="16"/>
        </w:rPr>
        <w:t xml:space="preserve"> that </w:t>
      </w:r>
      <w:r w:rsidRPr="00965345">
        <w:rPr>
          <w:rStyle w:val="StyleUnderline"/>
          <w:highlight w:val="yellow"/>
        </w:rPr>
        <w:t>listeners depart from</w:t>
      </w:r>
      <w:r w:rsidRPr="002239D4">
        <w:rPr>
          <w:rStyle w:val="StyleUnderline"/>
        </w:rPr>
        <w:t xml:space="preserve"> their </w:t>
      </w:r>
      <w:r w:rsidRPr="00965345">
        <w:rPr>
          <w:rStyle w:val="StyleUnderline"/>
          <w:highlight w:val="yellow"/>
        </w:rPr>
        <w:t>given grids of</w:t>
      </w:r>
      <w:r w:rsidRPr="00965345">
        <w:rPr>
          <w:sz w:val="16"/>
          <w:highlight w:val="yellow"/>
        </w:rPr>
        <w:t xml:space="preserve"> </w:t>
      </w:r>
      <w:r w:rsidRPr="00965345">
        <w:rPr>
          <w:rStyle w:val="Emphasis"/>
          <w:highlight w:val="yellow"/>
        </w:rPr>
        <w:t>humanist rationality</w:t>
      </w:r>
      <w:r w:rsidRPr="00965345">
        <w:rPr>
          <w:sz w:val="16"/>
          <w:highlight w:val="yellow"/>
        </w:rPr>
        <w:t xml:space="preserve"> </w:t>
      </w:r>
      <w:r w:rsidRPr="00965345">
        <w:rPr>
          <w:rStyle w:val="StyleUnderline"/>
          <w:highlight w:val="yellow"/>
        </w:rPr>
        <w:t>and</w:t>
      </w:r>
      <w:r w:rsidRPr="00965345">
        <w:rPr>
          <w:sz w:val="16"/>
          <w:highlight w:val="yellow"/>
        </w:rPr>
        <w:t xml:space="preserve"> </w:t>
      </w:r>
      <w:r w:rsidRPr="00965345">
        <w:rPr>
          <w:rStyle w:val="Emphasis"/>
          <w:highlight w:val="yellow"/>
        </w:rPr>
        <w:t>zero-sum choice</w:t>
      </w:r>
      <w:r w:rsidRPr="002239D4">
        <w:rPr>
          <w:sz w:val="16"/>
        </w:rPr>
        <w:t>.</w:t>
      </w:r>
    </w:p>
    <w:p w14:paraId="09C68BAF" w14:textId="77777777" w:rsidR="00A82737" w:rsidRPr="002239D4" w:rsidRDefault="00A82737" w:rsidP="00A82737">
      <w:pPr>
        <w:rPr>
          <w:sz w:val="16"/>
        </w:rPr>
      </w:pPr>
      <w:r w:rsidRPr="002239D4">
        <w:rPr>
          <w:i/>
          <w:iCs/>
          <w:sz w:val="16"/>
        </w:rPr>
        <w:t>Whither Fanon?</w:t>
      </w:r>
      <w:r w:rsidRPr="002239D4">
        <w:rPr>
          <w:sz w:val="16"/>
        </w:rPr>
        <w:t xml:space="preserve"> demonstrated to us that although the agents of aural warfare were the voices in the broadcast, </w:t>
      </w:r>
      <w:r w:rsidRPr="002239D4">
        <w:rPr>
          <w:rStyle w:val="StyleUnderline"/>
        </w:rPr>
        <w:t>the primary subject of</w:t>
      </w:r>
      <w:r w:rsidRPr="002239D4">
        <w:rPr>
          <w:sz w:val="16"/>
        </w:rPr>
        <w:t xml:space="preserve"> its </w:t>
      </w:r>
      <w:r w:rsidRPr="002239D4">
        <w:rPr>
          <w:rStyle w:val="StyleUnderline"/>
        </w:rPr>
        <w:t>effects is the</w:t>
      </w:r>
      <w:r w:rsidRPr="002239D4">
        <w:rPr>
          <w:sz w:val="16"/>
        </w:rPr>
        <w:t xml:space="preserve"> </w:t>
      </w:r>
      <w:r w:rsidRPr="002239D4">
        <w:rPr>
          <w:rStyle w:val="Emphasis"/>
        </w:rPr>
        <w:t>listener</w:t>
      </w:r>
      <w:r w:rsidRPr="002239D4">
        <w:rPr>
          <w:sz w:val="16"/>
        </w:rPr>
        <w:t xml:space="preserve">. </w:t>
      </w:r>
      <w:r w:rsidRPr="002239D4">
        <w:rPr>
          <w:rStyle w:val="StyleUnderline"/>
        </w:rPr>
        <w:t>[They decide]</w:t>
      </w:r>
      <w:r w:rsidRPr="002239D4">
        <w:rPr>
          <w:sz w:val="16"/>
        </w:rPr>
        <w:t xml:space="preserve"> </w:t>
      </w:r>
      <w:r w:rsidRPr="002239D4">
        <w:rPr>
          <w:strike/>
          <w:sz w:val="16"/>
        </w:rPr>
        <w:t>She decides</w:t>
      </w:r>
      <w:r w:rsidRPr="002239D4">
        <w:rPr>
          <w:sz w:val="16"/>
        </w:rPr>
        <w:t xml:space="preserve"> </w:t>
      </w:r>
      <w:r w:rsidRPr="002239D4">
        <w:rPr>
          <w:rStyle w:val="StyleUnderline"/>
        </w:rPr>
        <w:t>in each moment whether to</w:t>
      </w:r>
      <w:r w:rsidRPr="002239D4">
        <w:rPr>
          <w:sz w:val="16"/>
        </w:rPr>
        <w:t xml:space="preserve"> </w:t>
      </w:r>
      <w:r w:rsidRPr="002239D4">
        <w:rPr>
          <w:rStyle w:val="Emphasis"/>
        </w:rPr>
        <w:t>turn off</w:t>
      </w:r>
      <w:r w:rsidRPr="002239D4">
        <w:rPr>
          <w:sz w:val="16"/>
        </w:rPr>
        <w:t xml:space="preserve"> the </w:t>
      </w:r>
      <w:r w:rsidRPr="002239D4">
        <w:rPr>
          <w:rStyle w:val="StyleUnderline"/>
        </w:rPr>
        <w:t>broadcast or</w:t>
      </w:r>
      <w:r w:rsidRPr="002239D4">
        <w:rPr>
          <w:sz w:val="16"/>
        </w:rPr>
        <w:t xml:space="preserve"> </w:t>
      </w:r>
      <w:r w:rsidRPr="002239D4">
        <w:rPr>
          <w:rStyle w:val="Emphasis"/>
        </w:rPr>
        <w:t>amplify</w:t>
      </w:r>
      <w:r w:rsidRPr="002239D4">
        <w:rPr>
          <w:sz w:val="16"/>
        </w:rPr>
        <w:t xml:space="preserve"> </w:t>
      </w:r>
      <w:r w:rsidRPr="002239D4">
        <w:rPr>
          <w:rStyle w:val="StyleUnderline"/>
        </w:rPr>
        <w:t>its provocation to hear otherwise</w:t>
      </w:r>
      <w:r w:rsidRPr="002239D4">
        <w:rPr>
          <w:sz w:val="16"/>
        </w:rPr>
        <w:t xml:space="preserve">. Just as the broadcast jam generates new forms of listening, the </w:t>
      </w:r>
      <w:r w:rsidRPr="002239D4">
        <w:rPr>
          <w:rStyle w:val="StyleUnderline"/>
        </w:rPr>
        <w:t>effect of</w:t>
      </w:r>
      <w:r w:rsidRPr="002239D4">
        <w:rPr>
          <w:sz w:val="16"/>
        </w:rPr>
        <w:t xml:space="preserve"> </w:t>
      </w:r>
      <w:r w:rsidRPr="002239D4">
        <w:rPr>
          <w:rStyle w:val="Emphasis"/>
        </w:rPr>
        <w:t>revolutionary clarification</w:t>
      </w:r>
      <w:r w:rsidRPr="002239D4">
        <w:rPr>
          <w:sz w:val="16"/>
        </w:rPr>
        <w:t xml:space="preserve"> </w:t>
      </w:r>
      <w:r w:rsidRPr="002239D4">
        <w:rPr>
          <w:rStyle w:val="StyleUnderline"/>
        </w:rPr>
        <w:t xml:space="preserve">is to </w:t>
      </w:r>
      <w:r w:rsidRPr="00965345">
        <w:rPr>
          <w:rStyle w:val="StyleUnderline"/>
          <w:highlight w:val="yellow"/>
        </w:rPr>
        <w:t>produce the</w:t>
      </w:r>
      <w:r w:rsidRPr="00965345">
        <w:rPr>
          <w:sz w:val="16"/>
          <w:highlight w:val="yellow"/>
        </w:rPr>
        <w:t xml:space="preserve"> </w:t>
      </w:r>
      <w:r w:rsidRPr="00965345">
        <w:rPr>
          <w:rStyle w:val="Emphasis"/>
          <w:highlight w:val="yellow"/>
        </w:rPr>
        <w:t>imperative</w:t>
      </w:r>
      <w:r w:rsidRPr="00965345">
        <w:rPr>
          <w:sz w:val="16"/>
          <w:highlight w:val="yellow"/>
        </w:rPr>
        <w:t xml:space="preserve"> </w:t>
      </w:r>
      <w:r w:rsidRPr="00965345">
        <w:rPr>
          <w:rStyle w:val="StyleUnderline"/>
          <w:highlight w:val="yellow"/>
        </w:rPr>
        <w:t>to make the decision alongside</w:t>
      </w:r>
      <w:r w:rsidRPr="002239D4">
        <w:rPr>
          <w:rStyle w:val="StyleUnderline"/>
        </w:rPr>
        <w:t xml:space="preserve"> the</w:t>
      </w:r>
      <w:r w:rsidRPr="002239D4">
        <w:rPr>
          <w:sz w:val="16"/>
        </w:rPr>
        <w:t xml:space="preserve"> </w:t>
      </w:r>
      <w:r w:rsidRPr="00965345">
        <w:rPr>
          <w:rStyle w:val="Emphasis"/>
          <w:highlight w:val="yellow"/>
        </w:rPr>
        <w:t>impossibility</w:t>
      </w:r>
      <w:r w:rsidRPr="00965345">
        <w:rPr>
          <w:sz w:val="16"/>
          <w:highlight w:val="yellow"/>
        </w:rPr>
        <w:t xml:space="preserve"> </w:t>
      </w:r>
      <w:r w:rsidRPr="00965345">
        <w:rPr>
          <w:rStyle w:val="StyleUnderline"/>
          <w:highlight w:val="yellow"/>
        </w:rPr>
        <w:t>of</w:t>
      </w:r>
      <w:r w:rsidRPr="002239D4">
        <w:rPr>
          <w:rStyle w:val="StyleUnderline"/>
        </w:rPr>
        <w:t xml:space="preserve"> ever </w:t>
      </w:r>
      <w:r w:rsidRPr="00965345">
        <w:rPr>
          <w:rStyle w:val="StyleUnderline"/>
          <w:highlight w:val="yellow"/>
        </w:rPr>
        <w:t>doing so</w:t>
      </w:r>
      <w:r w:rsidRPr="002239D4">
        <w:rPr>
          <w:sz w:val="16"/>
        </w:rPr>
        <w:t xml:space="preserve">. Marriott </w:t>
      </w:r>
      <w:r w:rsidRPr="002239D4">
        <w:rPr>
          <w:rStyle w:val="StyleUnderline"/>
        </w:rPr>
        <w:t>poses an</w:t>
      </w:r>
      <w:r w:rsidRPr="002239D4">
        <w:rPr>
          <w:sz w:val="16"/>
        </w:rPr>
        <w:t xml:space="preserve"> </w:t>
      </w:r>
      <w:r w:rsidRPr="002239D4">
        <w:rPr>
          <w:rStyle w:val="Emphasis"/>
        </w:rPr>
        <w:t>adjacent dilemma</w:t>
      </w:r>
      <w:r w:rsidRPr="002239D4">
        <w:rPr>
          <w:sz w:val="16"/>
        </w:rPr>
        <w:t xml:space="preserve"> </w:t>
      </w:r>
      <w:r w:rsidRPr="002239D4">
        <w:rPr>
          <w:rStyle w:val="StyleUnderline"/>
        </w:rPr>
        <w:t>for any reader</w:t>
      </w:r>
      <w:r w:rsidRPr="002239D4">
        <w:rPr>
          <w:sz w:val="16"/>
        </w:rPr>
        <w:t xml:space="preserve"> of Fanon. He </w:t>
      </w:r>
      <w:r w:rsidRPr="002239D4">
        <w:rPr>
          <w:rStyle w:val="StyleUnderline"/>
        </w:rPr>
        <w:t>writes with suspicion of any reader who demands</w:t>
      </w:r>
      <w:r w:rsidRPr="002239D4">
        <w:rPr>
          <w:sz w:val="16"/>
        </w:rPr>
        <w:t xml:space="preserve"> that Fanon lead her to </w:t>
      </w:r>
      <w:r w:rsidRPr="002239D4">
        <w:rPr>
          <w:rStyle w:val="StyleUnderline"/>
        </w:rPr>
        <w:t>the</w:t>
      </w:r>
      <w:r w:rsidRPr="002239D4">
        <w:rPr>
          <w:sz w:val="16"/>
        </w:rPr>
        <w:t xml:space="preserve"> “</w:t>
      </w:r>
      <w:r w:rsidRPr="002239D4">
        <w:rPr>
          <w:rStyle w:val="Emphasis"/>
        </w:rPr>
        <w:t>horizon</w:t>
      </w:r>
      <w:r w:rsidRPr="002239D4">
        <w:rPr>
          <w:sz w:val="16"/>
        </w:rPr>
        <w:t xml:space="preserve"> </w:t>
      </w:r>
      <w:r w:rsidRPr="002239D4">
        <w:rPr>
          <w:rStyle w:val="StyleUnderline"/>
        </w:rPr>
        <w:t>of a judgment, to</w:t>
      </w:r>
      <w:r w:rsidRPr="002239D4">
        <w:rPr>
          <w:sz w:val="16"/>
        </w:rPr>
        <w:t xml:space="preserve"> </w:t>
      </w:r>
      <w:r w:rsidRPr="002239D4">
        <w:rPr>
          <w:rStyle w:val="Emphasis"/>
        </w:rPr>
        <w:t>make it make sense</w:t>
      </w:r>
      <w:r w:rsidRPr="002239D4">
        <w:rPr>
          <w:sz w:val="16"/>
        </w:rPr>
        <w:t xml:space="preserve">, to lead us to a thought, a destiny, </w:t>
      </w:r>
      <w:r w:rsidRPr="002239D4">
        <w:rPr>
          <w:rStyle w:val="StyleUnderline"/>
        </w:rPr>
        <w:t>to where we want leading</w:t>
      </w:r>
      <w:r w:rsidRPr="002239D4">
        <w:rPr>
          <w:sz w:val="16"/>
        </w:rPr>
        <w:t>.”21 His suspicion implicates himself. “What does it mean,” he asks,</w:t>
      </w:r>
    </w:p>
    <w:p w14:paraId="20E96D1A" w14:textId="77777777" w:rsidR="00A82737" w:rsidRPr="002239D4" w:rsidRDefault="00A82737" w:rsidP="00A82737">
      <w:pPr>
        <w:ind w:left="720"/>
        <w:rPr>
          <w:sz w:val="16"/>
        </w:rPr>
      </w:pPr>
      <w:r w:rsidRPr="002239D4">
        <w:rPr>
          <w:sz w:val="16"/>
        </w:rPr>
        <w:t xml:space="preserve">for me to say that I am </w:t>
      </w:r>
      <w:r w:rsidRPr="002239D4">
        <w:rPr>
          <w:rStyle w:val="StyleUnderline"/>
        </w:rPr>
        <w:t>compelled by a desire that forces me to choose between</w:t>
      </w:r>
      <w:r w:rsidRPr="002239D4">
        <w:rPr>
          <w:sz w:val="16"/>
        </w:rPr>
        <w:t xml:space="preserve"> </w:t>
      </w:r>
      <w:r w:rsidRPr="002239D4">
        <w:rPr>
          <w:rStyle w:val="Emphasis"/>
        </w:rPr>
        <w:t>adherence</w:t>
      </w:r>
      <w:r w:rsidRPr="002239D4">
        <w:rPr>
          <w:sz w:val="16"/>
        </w:rPr>
        <w:t xml:space="preserve"> </w:t>
      </w:r>
      <w:r w:rsidRPr="002239D4">
        <w:rPr>
          <w:rStyle w:val="StyleUnderline"/>
        </w:rPr>
        <w:t>and</w:t>
      </w:r>
      <w:r w:rsidRPr="002239D4">
        <w:rPr>
          <w:sz w:val="16"/>
        </w:rPr>
        <w:t xml:space="preserve"> </w:t>
      </w:r>
      <w:r w:rsidRPr="002239D4">
        <w:rPr>
          <w:rStyle w:val="Emphasis"/>
        </w:rPr>
        <w:t>rejection</w:t>
      </w:r>
      <w:r w:rsidRPr="002239D4">
        <w:rPr>
          <w:sz w:val="16"/>
        </w:rPr>
        <w:t xml:space="preserve"> </w:t>
      </w:r>
      <w:r w:rsidRPr="002239D4">
        <w:rPr>
          <w:rStyle w:val="StyleUnderline"/>
        </w:rPr>
        <w:t>but that leaves me</w:t>
      </w:r>
      <w:r w:rsidRPr="002239D4">
        <w:rPr>
          <w:sz w:val="16"/>
        </w:rPr>
        <w:t xml:space="preserve"> </w:t>
      </w:r>
      <w:r w:rsidRPr="002239D4">
        <w:rPr>
          <w:rStyle w:val="Emphasis"/>
        </w:rPr>
        <w:t>unable to positively do so</w:t>
      </w:r>
      <w:r w:rsidRPr="002239D4">
        <w:rPr>
          <w:sz w:val="16"/>
        </w:rPr>
        <w:t xml:space="preserve">, </w:t>
      </w:r>
      <w:r w:rsidRPr="002239D4">
        <w:rPr>
          <w:rStyle w:val="StyleUnderline"/>
        </w:rPr>
        <w:t>a desire that forces me to suspend decision, without for all that abolishing it?</w:t>
      </w:r>
    </w:p>
    <w:p w14:paraId="360B3E96" w14:textId="77777777" w:rsidR="00A82737" w:rsidRPr="002239D4" w:rsidRDefault="00A82737" w:rsidP="00A82737">
      <w:pPr>
        <w:rPr>
          <w:sz w:val="16"/>
        </w:rPr>
      </w:pPr>
      <w:r w:rsidRPr="002239D4">
        <w:rPr>
          <w:sz w:val="16"/>
        </w:rPr>
        <w:t xml:space="preserve">It is </w:t>
      </w:r>
      <w:r w:rsidRPr="002239D4">
        <w:rPr>
          <w:rStyle w:val="StyleUnderline"/>
        </w:rPr>
        <w:t>these</w:t>
      </w:r>
      <w:r w:rsidRPr="002239D4">
        <w:rPr>
          <w:sz w:val="16"/>
        </w:rPr>
        <w:t xml:space="preserve"> </w:t>
      </w:r>
      <w:r w:rsidRPr="002239D4">
        <w:rPr>
          <w:rStyle w:val="Emphasis"/>
        </w:rPr>
        <w:t>reflections</w:t>
      </w:r>
      <w:r w:rsidRPr="002239D4">
        <w:rPr>
          <w:sz w:val="16"/>
        </w:rPr>
        <w:t xml:space="preserve"> which compel Marriott to </w:t>
      </w:r>
      <w:r w:rsidRPr="002239D4">
        <w:rPr>
          <w:rStyle w:val="StyleUnderline"/>
        </w:rPr>
        <w:t>conclude that the reading</w:t>
      </w:r>
      <w:r w:rsidRPr="002239D4">
        <w:rPr>
          <w:sz w:val="16"/>
        </w:rPr>
        <w:t xml:space="preserve"> of Fanon </w:t>
      </w:r>
      <w:r w:rsidRPr="00965345">
        <w:rPr>
          <w:rStyle w:val="StyleUnderline"/>
          <w:highlight w:val="yellow"/>
        </w:rPr>
        <w:t>cannot be reduced to a</w:t>
      </w:r>
      <w:r w:rsidRPr="00965345">
        <w:rPr>
          <w:sz w:val="16"/>
          <w:highlight w:val="yellow"/>
        </w:rPr>
        <w:t xml:space="preserve"> </w:t>
      </w:r>
      <w:r w:rsidRPr="00965345">
        <w:rPr>
          <w:rStyle w:val="Emphasis"/>
          <w:highlight w:val="yellow"/>
        </w:rPr>
        <w:t>“question of method,”</w:t>
      </w:r>
      <w:r w:rsidRPr="00965345">
        <w:rPr>
          <w:sz w:val="16"/>
          <w:highlight w:val="yellow"/>
        </w:rPr>
        <w:t xml:space="preserve"> </w:t>
      </w:r>
      <w:r w:rsidRPr="00965345">
        <w:rPr>
          <w:rStyle w:val="StyleUnderline"/>
          <w:highlight w:val="yellow"/>
        </w:rPr>
        <w:t>a coherent and universal</w:t>
      </w:r>
      <w:r w:rsidRPr="002239D4">
        <w:rPr>
          <w:rStyle w:val="StyleUnderline"/>
        </w:rPr>
        <w:t xml:space="preserve"> set of </w:t>
      </w:r>
      <w:r w:rsidRPr="00965345">
        <w:rPr>
          <w:rStyle w:val="StyleUnderline"/>
          <w:highlight w:val="yellow"/>
        </w:rPr>
        <w:t>criteria that culminates in a</w:t>
      </w:r>
      <w:r w:rsidRPr="00965345">
        <w:rPr>
          <w:sz w:val="16"/>
          <w:highlight w:val="yellow"/>
        </w:rPr>
        <w:t xml:space="preserve"> </w:t>
      </w:r>
      <w:r w:rsidRPr="00965345">
        <w:rPr>
          <w:rStyle w:val="Emphasis"/>
          <w:highlight w:val="yellow"/>
        </w:rPr>
        <w:t>resolution</w:t>
      </w:r>
      <w:r w:rsidRPr="002239D4">
        <w:rPr>
          <w:sz w:val="16"/>
        </w:rPr>
        <w:t xml:space="preserve"> or destination. Instead, </w:t>
      </w:r>
      <w:r w:rsidRPr="002239D4">
        <w:rPr>
          <w:rStyle w:val="StyleUnderline"/>
        </w:rPr>
        <w:t>reading</w:t>
      </w:r>
      <w:r w:rsidRPr="002239D4">
        <w:rPr>
          <w:sz w:val="16"/>
        </w:rPr>
        <w:t xml:space="preserve"> Fanon </w:t>
      </w:r>
      <w:r w:rsidRPr="00965345">
        <w:rPr>
          <w:rStyle w:val="StyleUnderline"/>
          <w:highlight w:val="yellow"/>
        </w:rPr>
        <w:t>takes on</w:t>
      </w:r>
      <w:r w:rsidRPr="002239D4">
        <w:rPr>
          <w:rStyle w:val="StyleUnderline"/>
        </w:rPr>
        <w:t xml:space="preserve"> the contours of </w:t>
      </w:r>
      <w:r w:rsidRPr="00965345">
        <w:rPr>
          <w:rStyle w:val="StyleUnderline"/>
          <w:highlight w:val="yellow"/>
        </w:rPr>
        <w:t>an</w:t>
      </w:r>
      <w:r w:rsidRPr="00965345">
        <w:rPr>
          <w:sz w:val="16"/>
          <w:highlight w:val="yellow"/>
        </w:rPr>
        <w:t xml:space="preserve"> </w:t>
      </w:r>
      <w:r w:rsidRPr="00965345">
        <w:rPr>
          <w:rStyle w:val="Emphasis"/>
          <w:sz w:val="24"/>
          <w:szCs w:val="24"/>
          <w:highlight w:val="yellow"/>
        </w:rPr>
        <w:t>“experience of contestation and challenge”</w:t>
      </w:r>
      <w:r w:rsidRPr="002239D4">
        <w:rPr>
          <w:sz w:val="16"/>
          <w:szCs w:val="24"/>
        </w:rPr>
        <w:t xml:space="preserve"> </w:t>
      </w:r>
      <w:r w:rsidRPr="002239D4">
        <w:rPr>
          <w:rStyle w:val="StyleUnderline"/>
        </w:rPr>
        <w:t xml:space="preserve">in </w:t>
      </w:r>
      <w:r w:rsidRPr="00965345">
        <w:rPr>
          <w:rStyle w:val="StyleUnderline"/>
          <w:highlight w:val="yellow"/>
        </w:rPr>
        <w:t>that</w:t>
      </w:r>
      <w:r w:rsidRPr="002239D4">
        <w:rPr>
          <w:rStyle w:val="StyleUnderline"/>
        </w:rPr>
        <w:t xml:space="preserve"> it produces</w:t>
      </w:r>
      <w:r w:rsidRPr="002239D4">
        <w:rPr>
          <w:sz w:val="16"/>
        </w:rPr>
        <w:t xml:space="preserve"> </w:t>
      </w:r>
      <w:r w:rsidRPr="002239D4">
        <w:rPr>
          <w:rStyle w:val="Emphasis"/>
        </w:rPr>
        <w:t>desire</w:t>
      </w:r>
      <w:r w:rsidRPr="002239D4">
        <w:rPr>
          <w:sz w:val="16"/>
        </w:rPr>
        <w:t xml:space="preserve"> </w:t>
      </w:r>
      <w:r w:rsidRPr="002239D4">
        <w:rPr>
          <w:rStyle w:val="StyleUnderline"/>
        </w:rPr>
        <w:t>at the same time as it</w:t>
      </w:r>
      <w:r w:rsidRPr="002239D4">
        <w:rPr>
          <w:sz w:val="16"/>
        </w:rPr>
        <w:t xml:space="preserve"> </w:t>
      </w:r>
      <w:r w:rsidRPr="002239D4">
        <w:rPr>
          <w:rStyle w:val="Emphasis"/>
        </w:rPr>
        <w:t>deprives</w:t>
      </w:r>
      <w:r w:rsidRPr="002239D4">
        <w:rPr>
          <w:sz w:val="16"/>
        </w:rPr>
        <w:t xml:space="preserve"> </w:t>
      </w:r>
      <w:r w:rsidRPr="002239D4">
        <w:rPr>
          <w:rStyle w:val="StyleUnderline"/>
        </w:rPr>
        <w:t>the reader of the means to satisfy it</w:t>
      </w:r>
      <w:r w:rsidRPr="002239D4">
        <w:rPr>
          <w:sz w:val="16"/>
        </w:rPr>
        <w:t xml:space="preserve">. </w:t>
      </w:r>
      <w:r w:rsidRPr="002239D4">
        <w:rPr>
          <w:rStyle w:val="StyleUnderline"/>
        </w:rPr>
        <w:t>It</w:t>
      </w:r>
      <w:r w:rsidRPr="002239D4">
        <w:rPr>
          <w:sz w:val="16"/>
        </w:rPr>
        <w:t xml:space="preserve"> </w:t>
      </w:r>
      <w:r w:rsidRPr="00965345">
        <w:rPr>
          <w:rStyle w:val="Emphasis"/>
          <w:highlight w:val="yellow"/>
        </w:rPr>
        <w:t>obligates</w:t>
      </w:r>
      <w:r w:rsidRPr="002239D4">
        <w:rPr>
          <w:sz w:val="16"/>
        </w:rPr>
        <w:t xml:space="preserve"> the </w:t>
      </w:r>
      <w:r w:rsidRPr="00965345">
        <w:rPr>
          <w:rStyle w:val="StyleUnderline"/>
          <w:highlight w:val="yellow"/>
        </w:rPr>
        <w:t>audience to render</w:t>
      </w:r>
      <w:r w:rsidRPr="002239D4">
        <w:rPr>
          <w:rStyle w:val="StyleUnderline"/>
        </w:rPr>
        <w:t xml:space="preserve"> a </w:t>
      </w:r>
      <w:r w:rsidRPr="00965345">
        <w:rPr>
          <w:rStyle w:val="StyleUnderline"/>
          <w:highlight w:val="yellow"/>
        </w:rPr>
        <w:t>judgment as</w:t>
      </w:r>
      <w:r w:rsidRPr="00965345">
        <w:rPr>
          <w:sz w:val="16"/>
          <w:highlight w:val="yellow"/>
        </w:rPr>
        <w:t xml:space="preserve"> </w:t>
      </w:r>
      <w:r w:rsidRPr="00965345">
        <w:rPr>
          <w:rStyle w:val="Emphasis"/>
          <w:highlight w:val="yellow"/>
        </w:rPr>
        <w:t>impossible</w:t>
      </w:r>
      <w:r w:rsidRPr="002239D4">
        <w:rPr>
          <w:sz w:val="16"/>
        </w:rPr>
        <w:t xml:space="preserve"> </w:t>
      </w:r>
      <w:r w:rsidRPr="002239D4">
        <w:rPr>
          <w:rStyle w:val="StyleUnderline"/>
        </w:rPr>
        <w:t>as it is necessary</w:t>
      </w:r>
      <w:r w:rsidRPr="002239D4">
        <w:rPr>
          <w:sz w:val="16"/>
        </w:rPr>
        <w:t xml:space="preserve">.22 The </w:t>
      </w:r>
      <w:r w:rsidRPr="002239D4">
        <w:rPr>
          <w:rStyle w:val="StyleUnderline"/>
        </w:rPr>
        <w:t xml:space="preserve">persistent impulse toward decision is an </w:t>
      </w:r>
      <w:r w:rsidRPr="00965345">
        <w:rPr>
          <w:rStyle w:val="StyleUnderline"/>
          <w:highlight w:val="yellow"/>
        </w:rPr>
        <w:t>impulse</w:t>
      </w:r>
      <w:r w:rsidRPr="00965345">
        <w:rPr>
          <w:sz w:val="16"/>
          <w:highlight w:val="yellow"/>
        </w:rPr>
        <w:t xml:space="preserve"> </w:t>
      </w:r>
      <w:r w:rsidRPr="00965345">
        <w:rPr>
          <w:rStyle w:val="Emphasis"/>
          <w:highlight w:val="yellow"/>
        </w:rPr>
        <w:t>toward</w:t>
      </w:r>
      <w:r w:rsidRPr="002239D4">
        <w:rPr>
          <w:sz w:val="16"/>
        </w:rPr>
        <w:t xml:space="preserve"> a </w:t>
      </w:r>
      <w:r w:rsidRPr="00965345">
        <w:rPr>
          <w:rStyle w:val="Emphasis"/>
          <w:highlight w:val="yellow"/>
        </w:rPr>
        <w:t>stasis</w:t>
      </w:r>
      <w:r w:rsidRPr="002239D4">
        <w:rPr>
          <w:sz w:val="16"/>
        </w:rPr>
        <w:t xml:space="preserve"> </w:t>
      </w:r>
      <w:r w:rsidRPr="002239D4">
        <w:rPr>
          <w:rStyle w:val="StyleUnderline"/>
        </w:rPr>
        <w:t>that shifts the coordinates of the space upon which the decision itself was rendered</w:t>
      </w:r>
      <w:r w:rsidRPr="002239D4">
        <w:rPr>
          <w:sz w:val="16"/>
        </w:rPr>
        <w:t xml:space="preserve">, </w:t>
      </w:r>
      <w:r w:rsidRPr="00965345">
        <w:rPr>
          <w:rStyle w:val="Emphasis"/>
          <w:highlight w:val="yellow"/>
        </w:rPr>
        <w:t>reopen</w:t>
      </w:r>
      <w:r w:rsidRPr="002239D4">
        <w:rPr>
          <w:rStyle w:val="Emphasis"/>
        </w:rPr>
        <w:t xml:space="preserve">ing </w:t>
      </w:r>
      <w:r w:rsidRPr="00965345">
        <w:rPr>
          <w:rStyle w:val="Emphasis"/>
          <w:highlight w:val="yellow"/>
        </w:rPr>
        <w:t>the abyss</w:t>
      </w:r>
      <w:r w:rsidRPr="002239D4">
        <w:rPr>
          <w:sz w:val="16"/>
        </w:rPr>
        <w:t xml:space="preserve"> that </w:t>
      </w:r>
      <w:r w:rsidRPr="00965345">
        <w:rPr>
          <w:rStyle w:val="StyleUnderline"/>
          <w:highlight w:val="yellow"/>
        </w:rPr>
        <w:t>it sought to disavow</w:t>
      </w:r>
      <w:r w:rsidRPr="002239D4">
        <w:rPr>
          <w:sz w:val="16"/>
        </w:rPr>
        <w:t>.</w:t>
      </w:r>
    </w:p>
    <w:p w14:paraId="686CC68C" w14:textId="77777777" w:rsidR="00A82737" w:rsidRPr="002239D4" w:rsidRDefault="00A82737" w:rsidP="00A82737">
      <w:pPr>
        <w:rPr>
          <w:rStyle w:val="Emphasis"/>
        </w:rPr>
      </w:pPr>
      <w:r w:rsidRPr="002239D4">
        <w:rPr>
          <w:sz w:val="16"/>
        </w:rPr>
        <w:t xml:space="preserve">The </w:t>
      </w:r>
      <w:r w:rsidRPr="00965345">
        <w:rPr>
          <w:rStyle w:val="StyleUnderline"/>
          <w:highlight w:val="yellow"/>
        </w:rPr>
        <w:t>question for the</w:t>
      </w:r>
      <w:r w:rsidRPr="00965345">
        <w:rPr>
          <w:sz w:val="16"/>
          <w:highlight w:val="yellow"/>
        </w:rPr>
        <w:t xml:space="preserve"> </w:t>
      </w:r>
      <w:r w:rsidRPr="00965345">
        <w:rPr>
          <w:rStyle w:val="Emphasis"/>
          <w:highlight w:val="yellow"/>
        </w:rPr>
        <w:t>spectator</w:t>
      </w:r>
      <w:r w:rsidRPr="002239D4">
        <w:rPr>
          <w:sz w:val="16"/>
        </w:rPr>
        <w:t xml:space="preserve">, who is also </w:t>
      </w:r>
      <w:r w:rsidRPr="002239D4">
        <w:rPr>
          <w:rStyle w:val="StyleUnderline"/>
        </w:rPr>
        <w:t>the</w:t>
      </w:r>
      <w:r w:rsidRPr="002239D4">
        <w:rPr>
          <w:sz w:val="16"/>
        </w:rPr>
        <w:t xml:space="preserve"> </w:t>
      </w:r>
      <w:r w:rsidRPr="002239D4">
        <w:rPr>
          <w:rStyle w:val="Emphasis"/>
        </w:rPr>
        <w:t>listener</w:t>
      </w:r>
      <w:r w:rsidRPr="002239D4">
        <w:rPr>
          <w:sz w:val="16"/>
        </w:rPr>
        <w:t xml:space="preserve">, who is also </w:t>
      </w:r>
      <w:r w:rsidRPr="002239D4">
        <w:rPr>
          <w:rStyle w:val="StyleUnderline"/>
        </w:rPr>
        <w:t>the</w:t>
      </w:r>
      <w:r w:rsidRPr="002239D4">
        <w:rPr>
          <w:sz w:val="16"/>
        </w:rPr>
        <w:t xml:space="preserve"> </w:t>
      </w:r>
      <w:r w:rsidRPr="002239D4">
        <w:rPr>
          <w:rStyle w:val="Emphasis"/>
        </w:rPr>
        <w:t>reader</w:t>
      </w:r>
      <w:r w:rsidRPr="002239D4">
        <w:rPr>
          <w:sz w:val="16"/>
        </w:rPr>
        <w:t xml:space="preserve">, </w:t>
      </w:r>
      <w:r w:rsidRPr="00965345">
        <w:rPr>
          <w:rStyle w:val="StyleUnderline"/>
          <w:highlight w:val="yellow"/>
        </w:rPr>
        <w:t>who is</w:t>
      </w:r>
      <w:r w:rsidRPr="002239D4">
        <w:rPr>
          <w:sz w:val="16"/>
        </w:rPr>
        <w:t xml:space="preserve"> also </w:t>
      </w:r>
      <w:r w:rsidRPr="00965345">
        <w:rPr>
          <w:rStyle w:val="Emphasis"/>
          <w:highlight w:val="yellow"/>
        </w:rPr>
        <w:t>the judge</w:t>
      </w:r>
      <w:r w:rsidRPr="002239D4">
        <w:rPr>
          <w:sz w:val="16"/>
        </w:rPr>
        <w:t xml:space="preserve">, is this:23 </w:t>
      </w:r>
      <w:r w:rsidRPr="00965345">
        <w:rPr>
          <w:rStyle w:val="StyleUnderline"/>
          <w:highlight w:val="yellow"/>
        </w:rPr>
        <w:t>will you</w:t>
      </w:r>
      <w:r w:rsidRPr="00965345">
        <w:rPr>
          <w:sz w:val="16"/>
          <w:highlight w:val="yellow"/>
        </w:rPr>
        <w:t xml:space="preserve"> </w:t>
      </w:r>
      <w:r w:rsidRPr="00965345">
        <w:rPr>
          <w:rStyle w:val="Emphasis"/>
          <w:highlight w:val="yellow"/>
        </w:rPr>
        <w:t>adhere</w:t>
      </w:r>
      <w:r w:rsidRPr="002239D4">
        <w:rPr>
          <w:rStyle w:val="Emphasis"/>
        </w:rPr>
        <w:t xml:space="preserve"> to </w:t>
      </w:r>
      <w:r w:rsidRPr="00965345">
        <w:rPr>
          <w:rStyle w:val="Emphasis"/>
          <w:highlight w:val="yellow"/>
        </w:rPr>
        <w:t>or reject the aff</w:t>
      </w:r>
      <w:r w:rsidRPr="002239D4">
        <w:rPr>
          <w:sz w:val="16"/>
        </w:rPr>
        <w:t>irmative</w:t>
      </w:r>
      <w:r w:rsidRPr="00965345">
        <w:rPr>
          <w:rStyle w:val="Emphasis"/>
          <w:highlight w:val="yellow"/>
        </w:rPr>
        <w:t>?</w:t>
      </w:r>
      <w:r w:rsidRPr="002239D4">
        <w:rPr>
          <w:sz w:val="16"/>
        </w:rPr>
        <w:t xml:space="preserve"> Which side is capture, and which is liberation? Where is the outside to the relentless, commodifying itineraries of anti-blackness and colonization? These </w:t>
      </w:r>
      <w:r w:rsidRPr="002239D4">
        <w:rPr>
          <w:rStyle w:val="StyleUnderline"/>
        </w:rPr>
        <w:t xml:space="preserve">questions </w:t>
      </w:r>
      <w:r w:rsidRPr="00965345">
        <w:rPr>
          <w:rStyle w:val="StyleUnderline"/>
          <w:highlight w:val="yellow"/>
        </w:rPr>
        <w:t>suggest</w:t>
      </w:r>
      <w:r w:rsidRPr="002239D4">
        <w:rPr>
          <w:rStyle w:val="StyleUnderline"/>
        </w:rPr>
        <w:t xml:space="preserve"> the</w:t>
      </w:r>
      <w:r w:rsidRPr="002239D4">
        <w:rPr>
          <w:sz w:val="16"/>
        </w:rPr>
        <w:t xml:space="preserve"> possibility of or </w:t>
      </w:r>
      <w:r w:rsidRPr="00965345">
        <w:rPr>
          <w:rStyle w:val="Emphasis"/>
          <w:sz w:val="28"/>
          <w:szCs w:val="28"/>
          <w:highlight w:val="yellow"/>
        </w:rPr>
        <w:t>obligation to render judgment on the status of black debate</w:t>
      </w:r>
      <w:r w:rsidRPr="002239D4">
        <w:rPr>
          <w:sz w:val="16"/>
        </w:rPr>
        <w:t xml:space="preserve">. This is the case </w:t>
      </w:r>
      <w:r w:rsidRPr="00965345">
        <w:rPr>
          <w:rStyle w:val="StyleUnderline"/>
          <w:highlight w:val="yellow"/>
        </w:rPr>
        <w:t>not only in</w:t>
      </w:r>
      <w:r w:rsidRPr="002239D4">
        <w:rPr>
          <w:rStyle w:val="StyleUnderline"/>
        </w:rPr>
        <w:t xml:space="preserve"> the context of</w:t>
      </w:r>
      <w:r w:rsidRPr="002239D4">
        <w:rPr>
          <w:sz w:val="16"/>
        </w:rPr>
        <w:t xml:space="preserve"> </w:t>
      </w:r>
      <w:r w:rsidRPr="00965345">
        <w:rPr>
          <w:rStyle w:val="Emphasis"/>
          <w:highlight w:val="yellow"/>
        </w:rPr>
        <w:t>this round</w:t>
      </w:r>
      <w:r w:rsidRPr="00965345">
        <w:rPr>
          <w:sz w:val="16"/>
          <w:highlight w:val="yellow"/>
        </w:rPr>
        <w:t xml:space="preserve"> </w:t>
      </w:r>
      <w:r w:rsidRPr="00965345">
        <w:rPr>
          <w:rStyle w:val="StyleUnderline"/>
          <w:highlight w:val="yellow"/>
        </w:rPr>
        <w:t>but</w:t>
      </w:r>
      <w:r w:rsidRPr="002239D4">
        <w:rPr>
          <w:sz w:val="16"/>
        </w:rPr>
        <w:t xml:space="preserve"> also </w:t>
      </w:r>
      <w:r w:rsidRPr="00965345">
        <w:rPr>
          <w:rStyle w:val="StyleUnderline"/>
          <w:highlight w:val="yellow"/>
        </w:rPr>
        <w:t>in</w:t>
      </w:r>
      <w:r w:rsidRPr="002239D4">
        <w:rPr>
          <w:rStyle w:val="StyleUnderline"/>
        </w:rPr>
        <w:t xml:space="preserve"> the</w:t>
      </w:r>
      <w:r w:rsidRPr="002239D4">
        <w:rPr>
          <w:sz w:val="16"/>
        </w:rPr>
        <w:t xml:space="preserve"> </w:t>
      </w:r>
      <w:r w:rsidRPr="00965345">
        <w:rPr>
          <w:rStyle w:val="Emphasis"/>
          <w:highlight w:val="yellow"/>
        </w:rPr>
        <w:t>broader rhetorical patterns</w:t>
      </w:r>
      <w:r w:rsidRPr="00965345">
        <w:rPr>
          <w:sz w:val="16"/>
          <w:highlight w:val="yellow"/>
        </w:rPr>
        <w:t xml:space="preserve"> </w:t>
      </w:r>
      <w:r w:rsidRPr="00965345">
        <w:rPr>
          <w:rStyle w:val="StyleUnderline"/>
          <w:highlight w:val="yellow"/>
        </w:rPr>
        <w:t>of those who muse on whether black thinkers</w:t>
      </w:r>
      <w:r w:rsidRPr="002239D4">
        <w:rPr>
          <w:rStyle w:val="StyleUnderline"/>
        </w:rPr>
        <w:t xml:space="preserve"> and their texts </w:t>
      </w:r>
      <w:r w:rsidRPr="00965345">
        <w:rPr>
          <w:rStyle w:val="StyleUnderline"/>
          <w:highlight w:val="yellow"/>
        </w:rPr>
        <w:t>are an</w:t>
      </w:r>
      <w:r w:rsidRPr="00965345">
        <w:rPr>
          <w:sz w:val="16"/>
          <w:highlight w:val="yellow"/>
        </w:rPr>
        <w:t xml:space="preserve"> </w:t>
      </w:r>
      <w:r w:rsidRPr="00965345">
        <w:rPr>
          <w:rStyle w:val="Emphasis"/>
          <w:highlight w:val="yellow"/>
        </w:rPr>
        <w:t>“outside incursion”</w:t>
      </w:r>
      <w:r w:rsidRPr="00965345">
        <w:rPr>
          <w:sz w:val="16"/>
          <w:highlight w:val="yellow"/>
        </w:rPr>
        <w:t xml:space="preserve"> </w:t>
      </w:r>
      <w:r w:rsidRPr="00965345">
        <w:rPr>
          <w:rStyle w:val="StyleUnderline"/>
          <w:highlight w:val="yellow"/>
        </w:rPr>
        <w:t>or</w:t>
      </w:r>
      <w:r w:rsidRPr="002239D4">
        <w:rPr>
          <w:sz w:val="16"/>
        </w:rPr>
        <w:t xml:space="preserve"> a </w:t>
      </w:r>
      <w:r w:rsidRPr="00965345">
        <w:rPr>
          <w:rStyle w:val="Emphasis"/>
          <w:highlight w:val="yellow"/>
        </w:rPr>
        <w:t>“critique from within.”</w:t>
      </w:r>
    </w:p>
    <w:p w14:paraId="3009E2B2" w14:textId="77777777" w:rsidR="00A82737" w:rsidRPr="00367E8C" w:rsidRDefault="00A82737" w:rsidP="00A82737">
      <w:pPr>
        <w:rPr>
          <w:b/>
          <w:iCs/>
          <w:u w:val="single"/>
          <w:bdr w:val="single" w:sz="8" w:space="0" w:color="auto"/>
        </w:rPr>
      </w:pPr>
      <w:r w:rsidRPr="002239D4">
        <w:rPr>
          <w:rStyle w:val="StyleUnderline"/>
        </w:rPr>
        <w:t>You</w:t>
      </w:r>
      <w:r w:rsidRPr="002239D4">
        <w:rPr>
          <w:sz w:val="16"/>
        </w:rPr>
        <w:t xml:space="preserve"> will </w:t>
      </w:r>
      <w:r w:rsidRPr="002239D4">
        <w:rPr>
          <w:rStyle w:val="Emphasis"/>
        </w:rPr>
        <w:t>have</w:t>
      </w:r>
      <w:r w:rsidRPr="002239D4">
        <w:rPr>
          <w:sz w:val="16"/>
        </w:rPr>
        <w:t xml:space="preserve"> </w:t>
      </w:r>
      <w:r w:rsidRPr="002239D4">
        <w:rPr>
          <w:rStyle w:val="StyleUnderline"/>
        </w:rPr>
        <w:t>to make a judgment</w:t>
      </w:r>
      <w:r w:rsidRPr="002239D4">
        <w:rPr>
          <w:sz w:val="16"/>
        </w:rPr>
        <w:t xml:space="preserve">. </w:t>
      </w:r>
      <w:r w:rsidRPr="002239D4">
        <w:rPr>
          <w:rStyle w:val="StyleUnderline"/>
        </w:rPr>
        <w:t>The</w:t>
      </w:r>
      <w:r w:rsidRPr="002239D4">
        <w:rPr>
          <w:sz w:val="16"/>
        </w:rPr>
        <w:t xml:space="preserve"> </w:t>
      </w:r>
      <w:r w:rsidRPr="002239D4">
        <w:rPr>
          <w:rStyle w:val="Emphasis"/>
        </w:rPr>
        <w:t>moment</w:t>
      </w:r>
      <w:r w:rsidRPr="002239D4">
        <w:rPr>
          <w:sz w:val="16"/>
        </w:rPr>
        <w:t xml:space="preserve"> that </w:t>
      </w:r>
      <w:r w:rsidRPr="002239D4">
        <w:rPr>
          <w:rStyle w:val="StyleUnderline"/>
        </w:rPr>
        <w:t>you do so will be the moment that you, too, will be</w:t>
      </w:r>
      <w:r w:rsidRPr="002239D4">
        <w:rPr>
          <w:sz w:val="16"/>
        </w:rPr>
        <w:t xml:space="preserve"> </w:t>
      </w:r>
      <w:r w:rsidRPr="002239D4">
        <w:rPr>
          <w:rStyle w:val="Emphasis"/>
        </w:rPr>
        <w:t>evaluated</w:t>
      </w:r>
      <w:r w:rsidRPr="002239D4">
        <w:rPr>
          <w:sz w:val="16"/>
        </w:rPr>
        <w:t xml:space="preserve"> </w:t>
      </w:r>
      <w:r w:rsidRPr="002239D4">
        <w:rPr>
          <w:rStyle w:val="StyleUnderline"/>
        </w:rPr>
        <w:t>and</w:t>
      </w:r>
      <w:r w:rsidRPr="002239D4">
        <w:rPr>
          <w:sz w:val="16"/>
        </w:rPr>
        <w:t xml:space="preserve"> </w:t>
      </w:r>
      <w:r w:rsidRPr="002239D4">
        <w:rPr>
          <w:rStyle w:val="Emphasis"/>
        </w:rPr>
        <w:t>transformed</w:t>
      </w:r>
      <w:r w:rsidRPr="002239D4">
        <w:rPr>
          <w:sz w:val="16"/>
        </w:rPr>
        <w:t xml:space="preserve"> </w:t>
      </w:r>
      <w:r w:rsidRPr="002239D4">
        <w:rPr>
          <w:rStyle w:val="StyleUnderline"/>
        </w:rPr>
        <w:t>in the process of revolutionary clarification</w:t>
      </w:r>
      <w:r w:rsidRPr="002239D4">
        <w:rPr>
          <w:sz w:val="16"/>
        </w:rPr>
        <w:t xml:space="preserve">. Like the narrative of UDLs itself became an object encompassed in Vermont’s speech, like Christianity was taken up in Liberty’s critique of anti-blackness, </w:t>
      </w:r>
      <w:r w:rsidRPr="00965345">
        <w:rPr>
          <w:rStyle w:val="Emphasis"/>
          <w:sz w:val="24"/>
          <w:szCs w:val="24"/>
          <w:highlight w:val="yellow"/>
        </w:rPr>
        <w:t>each decision becomes a transforming coordinate</w:t>
      </w:r>
      <w:r w:rsidRPr="00965345">
        <w:rPr>
          <w:sz w:val="16"/>
          <w:highlight w:val="yellow"/>
        </w:rPr>
        <w:t xml:space="preserve"> </w:t>
      </w:r>
      <w:r w:rsidRPr="00965345">
        <w:rPr>
          <w:rStyle w:val="StyleUnderline"/>
          <w:highlight w:val="yellow"/>
        </w:rPr>
        <w:t>in</w:t>
      </w:r>
      <w:r w:rsidRPr="002239D4">
        <w:rPr>
          <w:rStyle w:val="StyleUnderline"/>
        </w:rPr>
        <w:t xml:space="preserve"> the </w:t>
      </w:r>
      <w:r w:rsidRPr="00965345">
        <w:rPr>
          <w:rStyle w:val="StyleUnderline"/>
          <w:highlight w:val="yellow"/>
        </w:rPr>
        <w:t>rupture and reconstitution</w:t>
      </w:r>
      <w:r w:rsidRPr="002239D4">
        <w:rPr>
          <w:rStyle w:val="StyleUnderline"/>
        </w:rPr>
        <w:t xml:space="preserve"> of connoted meaning</w:t>
      </w:r>
      <w:r w:rsidRPr="002239D4">
        <w:rPr>
          <w:sz w:val="16"/>
          <w:szCs w:val="16"/>
        </w:rPr>
        <w:t xml:space="preserve">. </w:t>
      </w:r>
      <w:r w:rsidRPr="00965345">
        <w:rPr>
          <w:rStyle w:val="Emphasis"/>
          <w:highlight w:val="yellow"/>
        </w:rPr>
        <w:t>Are you in or</w:t>
      </w:r>
      <w:r w:rsidRPr="002239D4">
        <w:rPr>
          <w:sz w:val="16"/>
          <w:szCs w:val="16"/>
        </w:rPr>
        <w:t xml:space="preserve"> are you </w:t>
      </w:r>
      <w:r w:rsidRPr="00965345">
        <w:rPr>
          <w:rStyle w:val="Emphasis"/>
          <w:highlight w:val="yellow"/>
        </w:rPr>
        <w:t>out?</w:t>
      </w:r>
    </w:p>
    <w:p w14:paraId="064A877B" w14:textId="77777777" w:rsidR="00A82737" w:rsidRDefault="00A82737" w:rsidP="00A82737">
      <w:pPr>
        <w:pStyle w:val="Heading3"/>
      </w:pPr>
      <w:r>
        <w:t>2AC---Unions Good</w:t>
      </w:r>
    </w:p>
    <w:p w14:paraId="743C31BA" w14:textId="77777777" w:rsidR="00A82737" w:rsidRDefault="00A82737" w:rsidP="00A82737">
      <w:pPr>
        <w:pStyle w:val="Analytic"/>
      </w:pPr>
    </w:p>
    <w:p w14:paraId="444CA7AD" w14:textId="77777777" w:rsidR="00A82737" w:rsidRPr="004B752A" w:rsidRDefault="00A82737" w:rsidP="00A82737"/>
    <w:p w14:paraId="4BC98278" w14:textId="77777777" w:rsidR="00A82737" w:rsidRDefault="00A82737" w:rsidP="00A82737">
      <w:pPr>
        <w:pStyle w:val="Analytic"/>
      </w:pPr>
    </w:p>
    <w:p w14:paraId="0C9F21A5" w14:textId="77777777" w:rsidR="00A82737" w:rsidRPr="004B752A" w:rsidRDefault="00A82737" w:rsidP="00A82737"/>
    <w:p w14:paraId="4FDA6792" w14:textId="77777777" w:rsidR="00A82737" w:rsidRDefault="00A82737" w:rsidP="00A82737">
      <w:pPr>
        <w:pStyle w:val="Analytic"/>
      </w:pPr>
    </w:p>
    <w:p w14:paraId="08C42176" w14:textId="77777777" w:rsidR="00A82737" w:rsidRPr="004B752A" w:rsidRDefault="00A82737" w:rsidP="00A82737"/>
    <w:p w14:paraId="6744620A" w14:textId="77777777" w:rsidR="00A82737" w:rsidRDefault="00A82737" w:rsidP="00A82737">
      <w:pPr>
        <w:pStyle w:val="Heading4"/>
      </w:pPr>
      <w:r>
        <w:t xml:space="preserve">Unions </w:t>
      </w:r>
      <w:r w:rsidRPr="00F028F4">
        <w:rPr>
          <w:u w:val="single"/>
        </w:rPr>
        <w:t>fail</w:t>
      </w:r>
      <w:r>
        <w:t xml:space="preserve"> to produce racial diversity or </w:t>
      </w:r>
      <w:r w:rsidRPr="00F028F4">
        <w:rPr>
          <w:u w:val="single"/>
        </w:rPr>
        <w:t>decrease</w:t>
      </w:r>
      <w:r>
        <w:t xml:space="preserve"> antiblack attitudes. </w:t>
      </w:r>
    </w:p>
    <w:p w14:paraId="4571FFFC" w14:textId="77777777" w:rsidR="00A82737" w:rsidRPr="00BB6080" w:rsidRDefault="00A82737" w:rsidP="00A82737">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Science Letter, NewsRX LLC, 2024, pp. 1058–1058</w:t>
      </w:r>
      <w:r>
        <w:t xml:space="preserve">, </w:t>
      </w:r>
      <w:r w:rsidRPr="00BB6080">
        <w:t>https://papers.ssrn.com/sol3/papers.cfm?abstract_id=4615336</w:t>
      </w:r>
    </w:p>
    <w:p w14:paraId="41764508" w14:textId="77777777" w:rsidR="00A82737" w:rsidRPr="00914C91" w:rsidRDefault="00A82737" w:rsidP="00A82737">
      <w:pPr>
        <w:rPr>
          <w:sz w:val="16"/>
        </w:rPr>
      </w:pPr>
      <w:r w:rsidRPr="00914C91">
        <w:rPr>
          <w:sz w:val="16"/>
        </w:rPr>
        <w:t>Union challenges in influencing their members</w:t>
      </w:r>
    </w:p>
    <w:p w14:paraId="71431F9E" w14:textId="77777777" w:rsidR="00A82737" w:rsidRPr="00914C91" w:rsidRDefault="00A82737" w:rsidP="00A82737">
      <w:pPr>
        <w:rPr>
          <w:sz w:val="16"/>
        </w:rPr>
      </w:pPr>
      <w:r w:rsidRPr="00BB6080">
        <w:rPr>
          <w:rStyle w:val="StyleUnderline"/>
        </w:rPr>
        <w:t>Unions face obstacles in successfully political influencing union members. First</w:t>
      </w:r>
      <w:r w:rsidRPr="00914C91">
        <w:rPr>
          <w:sz w:val="16"/>
        </w:rPr>
        <w:t xml:space="preserve">, the </w:t>
      </w:r>
      <w:r w:rsidRPr="00965345">
        <w:rPr>
          <w:rStyle w:val="Emphasis"/>
          <w:highlight w:val="yellow"/>
        </w:rPr>
        <w:t>supply</w:t>
      </w:r>
      <w:r w:rsidRPr="00965345">
        <w:rPr>
          <w:rStyle w:val="StyleUnderline"/>
          <w:highlight w:val="yellow"/>
        </w:rPr>
        <w:t xml:space="preserve"> of</w:t>
      </w:r>
      <w:r>
        <w:rPr>
          <w:rStyle w:val="StyleUnderline"/>
        </w:rPr>
        <w:t xml:space="preserve"> </w:t>
      </w:r>
      <w:r w:rsidRPr="000260FA">
        <w:rPr>
          <w:rStyle w:val="Emphasis"/>
        </w:rPr>
        <w:t xml:space="preserve">union </w:t>
      </w:r>
      <w:r w:rsidRPr="00965345">
        <w:rPr>
          <w:rStyle w:val="Emphasis"/>
          <w:highlight w:val="yellow"/>
        </w:rPr>
        <w:t>political messages</w:t>
      </w:r>
      <w:r w:rsidRPr="00914C91">
        <w:rPr>
          <w:sz w:val="16"/>
        </w:rPr>
        <w:t xml:space="preserve"> may be </w:t>
      </w:r>
      <w:r w:rsidRPr="00965345">
        <w:rPr>
          <w:rStyle w:val="Emphasis"/>
          <w:highlight w:val="yellow"/>
        </w:rPr>
        <w:t>limited</w:t>
      </w:r>
      <w:r w:rsidRPr="00BB6080">
        <w:rPr>
          <w:rStyle w:val="StyleUnderline"/>
        </w:rPr>
        <w:t>.</w:t>
      </w:r>
      <w:r w:rsidRPr="00914C91">
        <w:rPr>
          <w:sz w:val="16"/>
        </w:rPr>
        <w:t xml:space="preserve"> Second, conditional on unions sending political messages, union members may not receive, accept, or remember union considerations when forming political attitudes and deciding to participate. In order for informational channels to work, union members must receive information about political activities.</w:t>
      </w:r>
    </w:p>
    <w:p w14:paraId="3720D6D4" w14:textId="77777777" w:rsidR="00A82737" w:rsidRPr="00914C91" w:rsidRDefault="00A82737" w:rsidP="00A82737">
      <w:pPr>
        <w:rPr>
          <w:sz w:val="16"/>
        </w:rPr>
      </w:pPr>
      <w:r w:rsidRPr="00914C91">
        <w:rPr>
          <w:sz w:val="16"/>
        </w:rPr>
        <w:t xml:space="preserve">First, unions may not supply enough political information for union members to receive information. </w:t>
      </w:r>
      <w:r w:rsidRPr="00965345">
        <w:rPr>
          <w:rStyle w:val="StyleUnderline"/>
          <w:highlight w:val="yellow"/>
        </w:rPr>
        <w:t>Unions</w:t>
      </w:r>
      <w:r w:rsidRPr="00914C91">
        <w:rPr>
          <w:sz w:val="16"/>
        </w:rPr>
        <w:t xml:space="preserve"> may </w:t>
      </w:r>
      <w:r w:rsidRPr="00965345">
        <w:rPr>
          <w:rStyle w:val="Emphasis"/>
          <w:highlight w:val="yellow"/>
        </w:rPr>
        <w:t>avoid talking</w:t>
      </w:r>
      <w:r w:rsidRPr="000260FA">
        <w:rPr>
          <w:rStyle w:val="Emphasis"/>
        </w:rPr>
        <w:t xml:space="preserve"> about </w:t>
      </w:r>
      <w:r w:rsidRPr="00965345">
        <w:rPr>
          <w:rStyle w:val="Emphasis"/>
          <w:highlight w:val="yellow"/>
        </w:rPr>
        <w:t>politics</w:t>
      </w:r>
      <w:r w:rsidRPr="00914C91">
        <w:rPr>
          <w:rStyle w:val="StyleUnderline"/>
        </w:rPr>
        <w:t xml:space="preserve"> with their members.</w:t>
      </w:r>
      <w:r w:rsidRPr="00914C91">
        <w:rPr>
          <w:sz w:val="16"/>
        </w:rPr>
        <w:t xml:space="preserve"> Moe (2011) shows that many teachers unions focus on compensation </w:t>
      </w:r>
      <w:r w:rsidRPr="00914C91">
        <w:rPr>
          <w:rStyle w:val="StyleUnderline"/>
        </w:rPr>
        <w:t xml:space="preserve">because </w:t>
      </w:r>
      <w:r w:rsidRPr="000260FA">
        <w:rPr>
          <w:rStyle w:val="Emphasis"/>
        </w:rPr>
        <w:t>many</w:t>
      </w:r>
      <w:r w:rsidRPr="00914C91">
        <w:rPr>
          <w:sz w:val="16"/>
        </w:rPr>
        <w:t xml:space="preserve"> of their </w:t>
      </w:r>
      <w:r w:rsidRPr="00965345">
        <w:rPr>
          <w:rStyle w:val="Emphasis"/>
          <w:highlight w:val="yellow"/>
        </w:rPr>
        <w:t>members disagree</w:t>
      </w:r>
      <w:r w:rsidRPr="000260FA">
        <w:rPr>
          <w:rStyle w:val="Emphasis"/>
        </w:rPr>
        <w:t xml:space="preserve"> with their politics</w:t>
      </w:r>
      <w:r w:rsidRPr="00914C91">
        <w:rPr>
          <w:rStyle w:val="StyleUnderline"/>
        </w:rPr>
        <w:t>.</w:t>
      </w:r>
      <w:r w:rsidRPr="00914C91">
        <w:rPr>
          <w:sz w:val="16"/>
        </w:rPr>
        <w:t xml:space="preserve"> Therefore, some </w:t>
      </w:r>
      <w:r w:rsidRPr="00965345">
        <w:rPr>
          <w:rStyle w:val="StyleUnderline"/>
          <w:highlight w:val="yellow"/>
        </w:rPr>
        <w:t>unions</w:t>
      </w:r>
      <w:r w:rsidRPr="00914C91">
        <w:rPr>
          <w:sz w:val="16"/>
        </w:rPr>
        <w:t xml:space="preserve"> may </w:t>
      </w:r>
      <w:r w:rsidRPr="000260FA">
        <w:rPr>
          <w:rStyle w:val="Emphasis"/>
        </w:rPr>
        <w:t>strategically avoid sending political messages</w:t>
      </w:r>
      <w:r w:rsidRPr="00914C91">
        <w:rPr>
          <w:rStyle w:val="StyleUnderline"/>
        </w:rPr>
        <w:t xml:space="preserve">, and instead, </w:t>
      </w:r>
      <w:r w:rsidRPr="00965345">
        <w:rPr>
          <w:rStyle w:val="Emphasis"/>
          <w:highlight w:val="yellow"/>
        </w:rPr>
        <w:t>focus on contract</w:t>
      </w:r>
      <w:r w:rsidRPr="000260FA">
        <w:rPr>
          <w:rStyle w:val="Emphasis"/>
        </w:rPr>
        <w:t xml:space="preserve"> issue</w:t>
      </w:r>
      <w:r w:rsidRPr="00965345">
        <w:rPr>
          <w:rStyle w:val="Emphasis"/>
          <w:highlight w:val="yellow"/>
        </w:rPr>
        <w:t>s</w:t>
      </w:r>
      <w:r w:rsidRPr="00914C91">
        <w:rPr>
          <w:rStyle w:val="StyleUnderline"/>
        </w:rPr>
        <w:t xml:space="preserve"> to ensure union cohesion.</w:t>
      </w:r>
      <w:r w:rsidRPr="00914C91">
        <w:rPr>
          <w:sz w:val="16"/>
        </w:rPr>
        <w:t xml:space="preserve"> According to the 2016 CCES, only 20% of union members report frequent political discussion with coworkers. This further suggests that </w:t>
      </w:r>
      <w:r w:rsidRPr="00914C91">
        <w:rPr>
          <w:rStyle w:val="StyleUnderline"/>
        </w:rPr>
        <w:t>union members</w:t>
      </w:r>
      <w:r w:rsidRPr="00914C91">
        <w:rPr>
          <w:sz w:val="16"/>
        </w:rPr>
        <w:t xml:space="preserve"> may </w:t>
      </w:r>
      <w:r w:rsidRPr="000260FA">
        <w:rPr>
          <w:rStyle w:val="Emphasis"/>
        </w:rPr>
        <w:t>rarely receive political messages</w:t>
      </w:r>
      <w:r w:rsidRPr="00914C91">
        <w:rPr>
          <w:rStyle w:val="StyleUnderline"/>
        </w:rPr>
        <w:t>.</w:t>
      </w:r>
    </w:p>
    <w:p w14:paraId="01DE422F" w14:textId="77777777" w:rsidR="00A82737" w:rsidRPr="00914C91" w:rsidRDefault="00A82737" w:rsidP="00A82737">
      <w:pPr>
        <w:rPr>
          <w:sz w:val="16"/>
        </w:rPr>
      </w:pPr>
      <w:r w:rsidRPr="00914C91">
        <w:rPr>
          <w:sz w:val="16"/>
        </w:rPr>
        <w:t xml:space="preserve">Crucially for liberalizing attitudes, </w:t>
      </w:r>
      <w:r w:rsidRPr="00914C91">
        <w:rPr>
          <w:rStyle w:val="StyleUnderline"/>
        </w:rPr>
        <w:t xml:space="preserve">even if unions supplied political information, </w:t>
      </w:r>
      <w:r w:rsidRPr="000260FA">
        <w:rPr>
          <w:rStyle w:val="Emphasis"/>
        </w:rPr>
        <w:t xml:space="preserve">unions may </w:t>
      </w:r>
      <w:r w:rsidRPr="00965345">
        <w:rPr>
          <w:rStyle w:val="Emphasis"/>
          <w:highlight w:val="yellow"/>
        </w:rPr>
        <w:t>not</w:t>
      </w:r>
      <w:r w:rsidRPr="000260FA">
        <w:rPr>
          <w:rStyle w:val="Emphasis"/>
        </w:rPr>
        <w:t xml:space="preserve"> consistently </w:t>
      </w:r>
      <w:r w:rsidRPr="00965345">
        <w:rPr>
          <w:rStyle w:val="Emphasis"/>
          <w:highlight w:val="yellow"/>
        </w:rPr>
        <w:t>provide liberalizing info</w:t>
      </w:r>
      <w:r w:rsidRPr="000260FA">
        <w:rPr>
          <w:rStyle w:val="Emphasis"/>
        </w:rPr>
        <w:t>rmation</w:t>
      </w:r>
      <w:r w:rsidRPr="00914C91">
        <w:rPr>
          <w:rStyle w:val="StyleUnderline"/>
        </w:rPr>
        <w:t>.</w:t>
      </w:r>
      <w:r w:rsidRPr="00914C91">
        <w:rPr>
          <w:sz w:val="16"/>
        </w:rPr>
        <w:t xml:space="preserve"> In political science, </w:t>
      </w:r>
      <w:r w:rsidRPr="00965345">
        <w:rPr>
          <w:rStyle w:val="Emphasis"/>
          <w:highlight w:val="yellow"/>
        </w:rPr>
        <w:t>scholars</w:t>
      </w:r>
      <w:r w:rsidRPr="00914C91">
        <w:rPr>
          <w:rStyle w:val="StyleUnderline"/>
        </w:rPr>
        <w:t xml:space="preserve"> studying the effect of unions on member preferences</w:t>
      </w:r>
      <w:r w:rsidRPr="00914C91">
        <w:rPr>
          <w:sz w:val="16"/>
        </w:rPr>
        <w:t xml:space="preserve"> tend to </w:t>
      </w:r>
      <w:r w:rsidRPr="00965345">
        <w:rPr>
          <w:rStyle w:val="Emphasis"/>
          <w:highlight w:val="yellow"/>
        </w:rPr>
        <w:t>focus</w:t>
      </w:r>
      <w:r w:rsidRPr="00965345">
        <w:rPr>
          <w:rStyle w:val="StyleUnderline"/>
          <w:highlight w:val="yellow"/>
        </w:rPr>
        <w:t xml:space="preserve"> on</w:t>
      </w:r>
      <w:r w:rsidRPr="00914C91">
        <w:rPr>
          <w:sz w:val="16"/>
        </w:rPr>
        <w:t xml:space="preserve"> more </w:t>
      </w:r>
      <w:r w:rsidRPr="00965345">
        <w:rPr>
          <w:rStyle w:val="Emphasis"/>
          <w:highlight w:val="yellow"/>
        </w:rPr>
        <w:t>radical unions</w:t>
      </w:r>
      <w:r w:rsidRPr="00914C91">
        <w:rPr>
          <w:rStyle w:val="StyleUnderline"/>
        </w:rPr>
        <w:t>.</w:t>
      </w:r>
      <w:r w:rsidRPr="00914C91">
        <w:rPr>
          <w:sz w:val="16"/>
        </w:rPr>
        <w:t xml:space="preserve"> For example, Ahlquist and Levi (2013) focus on the ILWU in their study of unions as information providers. The ILWU has long represented the left flank of the union movement. The ILWU organized Black workers when many unions were still outwardly racist. Furthermore, </w:t>
      </w:r>
      <w:r w:rsidRPr="00965345">
        <w:rPr>
          <w:rStyle w:val="StyleUnderline"/>
          <w:highlight w:val="yellow"/>
        </w:rPr>
        <w:t xml:space="preserve">there are </w:t>
      </w:r>
      <w:r w:rsidRPr="00965345">
        <w:rPr>
          <w:rStyle w:val="Emphasis"/>
          <w:highlight w:val="yellow"/>
        </w:rPr>
        <w:t>many</w:t>
      </w:r>
      <w:r w:rsidRPr="000260FA">
        <w:rPr>
          <w:rStyle w:val="Emphasis"/>
        </w:rPr>
        <w:t xml:space="preserve"> unions</w:t>
      </w:r>
      <w:r w:rsidRPr="00914C91">
        <w:rPr>
          <w:rStyle w:val="StyleUnderline"/>
        </w:rPr>
        <w:t xml:space="preserve"> </w:t>
      </w:r>
      <w:r w:rsidRPr="00965345">
        <w:rPr>
          <w:rStyle w:val="StyleUnderline"/>
          <w:highlight w:val="yellow"/>
        </w:rPr>
        <w:t xml:space="preserve">with </w:t>
      </w:r>
      <w:r w:rsidRPr="00965345">
        <w:rPr>
          <w:rStyle w:val="Emphasis"/>
          <w:highlight w:val="yellow"/>
        </w:rPr>
        <w:t>conservative</w:t>
      </w:r>
      <w:r w:rsidRPr="000260FA">
        <w:rPr>
          <w:rStyle w:val="Emphasis"/>
        </w:rPr>
        <w:t xml:space="preserve"> political </w:t>
      </w:r>
      <w:r w:rsidRPr="00965345">
        <w:rPr>
          <w:rStyle w:val="Emphasis"/>
          <w:highlight w:val="yellow"/>
        </w:rPr>
        <w:t>goals</w:t>
      </w:r>
      <w:r w:rsidRPr="00914C91">
        <w:rPr>
          <w:rStyle w:val="StyleUnderline"/>
        </w:rPr>
        <w:t xml:space="preserve">. </w:t>
      </w:r>
      <w:r w:rsidRPr="00965345">
        <w:rPr>
          <w:rStyle w:val="Emphasis"/>
          <w:highlight w:val="yellow"/>
        </w:rPr>
        <w:t>Police unions</w:t>
      </w:r>
      <w:r w:rsidRPr="00914C91">
        <w:rPr>
          <w:sz w:val="16"/>
        </w:rPr>
        <w:t xml:space="preserve"> typically </w:t>
      </w:r>
      <w:r w:rsidRPr="00914C91">
        <w:rPr>
          <w:rStyle w:val="StyleUnderline"/>
        </w:rPr>
        <w:t xml:space="preserve">advocate for </w:t>
      </w:r>
      <w:r w:rsidRPr="000260FA">
        <w:rPr>
          <w:rStyle w:val="Emphasis"/>
        </w:rPr>
        <w:t>conservative criminal justice policies</w:t>
      </w:r>
      <w:r w:rsidRPr="00914C91">
        <w:rPr>
          <w:rStyle w:val="StyleUnderline"/>
        </w:rPr>
        <w:t xml:space="preserve">, </w:t>
      </w:r>
      <w:r w:rsidRPr="00965345">
        <w:rPr>
          <w:rStyle w:val="StyleUnderline"/>
          <w:highlight w:val="yellow"/>
        </w:rPr>
        <w:t>and</w:t>
      </w:r>
      <w:r w:rsidRPr="00914C91">
        <w:rPr>
          <w:rStyle w:val="StyleUnderline"/>
        </w:rPr>
        <w:t xml:space="preserve"> </w:t>
      </w:r>
      <w:r w:rsidRPr="00914C91">
        <w:rPr>
          <w:sz w:val="16"/>
        </w:rPr>
        <w:t xml:space="preserve">they </w:t>
      </w:r>
      <w:r w:rsidRPr="000260FA">
        <w:rPr>
          <w:rStyle w:val="Emphasis"/>
        </w:rPr>
        <w:t>supported Donald Trump</w:t>
      </w:r>
      <w:r w:rsidRPr="00914C91">
        <w:rPr>
          <w:rStyle w:val="StyleUnderline"/>
        </w:rPr>
        <w:t xml:space="preserve"> in both elections. </w:t>
      </w:r>
      <w:r w:rsidRPr="000260FA">
        <w:rPr>
          <w:rStyle w:val="Emphasis"/>
        </w:rPr>
        <w:t xml:space="preserve">The </w:t>
      </w:r>
      <w:r w:rsidRPr="00965345">
        <w:rPr>
          <w:rStyle w:val="Emphasis"/>
          <w:highlight w:val="yellow"/>
        </w:rPr>
        <w:t>Teamsters</w:t>
      </w:r>
      <w:r w:rsidRPr="00914C91">
        <w:rPr>
          <w:rStyle w:val="StyleUnderline"/>
        </w:rPr>
        <w:t xml:space="preserve"> endorsed </w:t>
      </w:r>
      <w:r w:rsidRPr="000260FA">
        <w:rPr>
          <w:rStyle w:val="Emphasis"/>
        </w:rPr>
        <w:t>Nixon</w:t>
      </w:r>
      <w:r w:rsidRPr="00914C91">
        <w:rPr>
          <w:rStyle w:val="StyleUnderline"/>
        </w:rPr>
        <w:t xml:space="preserve"> and </w:t>
      </w:r>
      <w:r w:rsidRPr="000260FA">
        <w:rPr>
          <w:rStyle w:val="Emphasis"/>
        </w:rPr>
        <w:t>Reagan</w:t>
      </w:r>
      <w:r w:rsidRPr="00914C91">
        <w:rPr>
          <w:sz w:val="16"/>
        </w:rPr>
        <w:t xml:space="preserve"> in their presidential campaigns, </w:t>
      </w:r>
      <w:r w:rsidRPr="00914C91">
        <w:rPr>
          <w:rStyle w:val="StyleUnderline"/>
        </w:rPr>
        <w:t>and</w:t>
      </w:r>
      <w:r w:rsidRPr="00914C91">
        <w:rPr>
          <w:sz w:val="16"/>
        </w:rPr>
        <w:t xml:space="preserve"> recently, </w:t>
      </w:r>
      <w:r w:rsidRPr="00914C91">
        <w:rPr>
          <w:rStyle w:val="StyleUnderline"/>
        </w:rPr>
        <w:t>their president spoke at the 2024 Republican National Convention.</w:t>
      </w:r>
      <w:r w:rsidRPr="00914C91">
        <w:rPr>
          <w:sz w:val="16"/>
        </w:rPr>
        <w:t xml:space="preserve"> Although there are not as many conservative unions as liberal ones, their effect may bias the persuasive effect downward.</w:t>
      </w:r>
    </w:p>
    <w:p w14:paraId="469DBD45" w14:textId="77777777" w:rsidR="00A82737" w:rsidRPr="00914C91" w:rsidRDefault="00A82737" w:rsidP="00A82737">
      <w:pPr>
        <w:rPr>
          <w:sz w:val="16"/>
        </w:rPr>
      </w:pPr>
      <w:r w:rsidRPr="00914C91">
        <w:rPr>
          <w:sz w:val="16"/>
        </w:rPr>
        <w:t xml:space="preserve">Furthermore, </w:t>
      </w:r>
      <w:r w:rsidRPr="00914C91">
        <w:rPr>
          <w:rStyle w:val="StyleUnderline"/>
        </w:rPr>
        <w:t xml:space="preserve">the </w:t>
      </w:r>
      <w:r w:rsidRPr="00EA07B9">
        <w:rPr>
          <w:rStyle w:val="Emphasis"/>
        </w:rPr>
        <w:t xml:space="preserve">political </w:t>
      </w:r>
      <w:r w:rsidRPr="00965345">
        <w:rPr>
          <w:rStyle w:val="Emphasis"/>
          <w:highlight w:val="yellow"/>
        </w:rPr>
        <w:t>effect</w:t>
      </w:r>
      <w:r w:rsidRPr="00EA07B9">
        <w:rPr>
          <w:rStyle w:val="StyleUnderline"/>
          <w:sz w:val="24"/>
          <w:szCs w:val="24"/>
        </w:rPr>
        <w:t xml:space="preserve"> </w:t>
      </w:r>
      <w:r w:rsidRPr="00914C91">
        <w:rPr>
          <w:rStyle w:val="StyleUnderline"/>
        </w:rPr>
        <w:t>of union membership</w:t>
      </w:r>
      <w:r w:rsidRPr="00914C91">
        <w:rPr>
          <w:sz w:val="16"/>
        </w:rPr>
        <w:t xml:space="preserve"> may </w:t>
      </w:r>
      <w:r w:rsidRPr="00965345">
        <w:rPr>
          <w:rStyle w:val="Emphasis"/>
          <w:highlight w:val="yellow"/>
        </w:rPr>
        <w:t>change</w:t>
      </w:r>
      <w:r w:rsidRPr="00965345">
        <w:rPr>
          <w:rStyle w:val="StyleUnderline"/>
          <w:highlight w:val="yellow"/>
        </w:rPr>
        <w:t xml:space="preserve"> depending on</w:t>
      </w:r>
      <w:r w:rsidRPr="00914C91">
        <w:rPr>
          <w:rStyle w:val="StyleUnderline"/>
        </w:rPr>
        <w:t xml:space="preserve"> the distribution</w:t>
      </w:r>
      <w:r>
        <w:rPr>
          <w:rStyle w:val="StyleUnderline"/>
        </w:rPr>
        <w:t xml:space="preserve"> </w:t>
      </w:r>
      <w:r w:rsidRPr="00914C91">
        <w:rPr>
          <w:rStyle w:val="StyleUnderline"/>
        </w:rPr>
        <w:t xml:space="preserve">of union political orientations in a </w:t>
      </w:r>
      <w:r w:rsidRPr="00965345">
        <w:rPr>
          <w:rStyle w:val="Emphasis"/>
          <w:highlight w:val="yellow"/>
        </w:rPr>
        <w:t>moment</w:t>
      </w:r>
      <w:r w:rsidRPr="000260FA">
        <w:rPr>
          <w:rStyle w:val="Emphasis"/>
        </w:rPr>
        <w:t xml:space="preserve"> of time</w:t>
      </w:r>
      <w:r w:rsidRPr="00914C91">
        <w:rPr>
          <w:rStyle w:val="StyleUnderline"/>
        </w:rPr>
        <w:t xml:space="preserve">. </w:t>
      </w:r>
      <w:r w:rsidRPr="00965345">
        <w:rPr>
          <w:rStyle w:val="StyleUnderline"/>
          <w:highlight w:val="yellow"/>
        </w:rPr>
        <w:t>At times, unions</w:t>
      </w:r>
      <w:r w:rsidRPr="00914C91">
        <w:rPr>
          <w:rStyle w:val="StyleUnderline"/>
        </w:rPr>
        <w:t xml:space="preserve"> have </w:t>
      </w:r>
      <w:r w:rsidRPr="00965345">
        <w:rPr>
          <w:rStyle w:val="StyleUnderline"/>
          <w:highlight w:val="yellow"/>
        </w:rPr>
        <w:t>pushed</w:t>
      </w:r>
      <w:r w:rsidRPr="00914C91">
        <w:rPr>
          <w:rStyle w:val="StyleUnderline"/>
        </w:rPr>
        <w:t xml:space="preserve"> for</w:t>
      </w:r>
      <w:r>
        <w:rPr>
          <w:rStyle w:val="StyleUnderline"/>
        </w:rPr>
        <w:t xml:space="preserve"> </w:t>
      </w:r>
      <w:r w:rsidRPr="00EA07B9">
        <w:rPr>
          <w:rStyle w:val="Emphasis"/>
        </w:rPr>
        <w:t>redistribution</w:t>
      </w:r>
      <w:r w:rsidRPr="00914C91">
        <w:rPr>
          <w:rStyle w:val="StyleUnderline"/>
        </w:rPr>
        <w:t xml:space="preserve"> and </w:t>
      </w:r>
      <w:r w:rsidRPr="00EA07B9">
        <w:rPr>
          <w:rStyle w:val="Emphasis"/>
        </w:rPr>
        <w:t xml:space="preserve">racial </w:t>
      </w:r>
      <w:r w:rsidRPr="00965345">
        <w:rPr>
          <w:rStyle w:val="Emphasis"/>
          <w:highlight w:val="yellow"/>
        </w:rPr>
        <w:t>liberalism</w:t>
      </w:r>
      <w:r w:rsidRPr="00914C91">
        <w:rPr>
          <w:sz w:val="16"/>
        </w:rPr>
        <w:t xml:space="preserve"> (Schickler and Caughey 2011). </w:t>
      </w:r>
      <w:r w:rsidRPr="00965345">
        <w:rPr>
          <w:rStyle w:val="StyleUnderline"/>
          <w:highlight w:val="yellow"/>
        </w:rPr>
        <w:t xml:space="preserve">At </w:t>
      </w:r>
      <w:r w:rsidRPr="00965345">
        <w:rPr>
          <w:rStyle w:val="Emphasis"/>
          <w:highlight w:val="yellow"/>
        </w:rPr>
        <w:t>other times</w:t>
      </w:r>
      <w:r w:rsidRPr="00914C91">
        <w:rPr>
          <w:rStyle w:val="StyleUnderline"/>
        </w:rPr>
        <w:t>, unions have</w:t>
      </w:r>
      <w:r>
        <w:rPr>
          <w:rStyle w:val="StyleUnderline"/>
        </w:rPr>
        <w:t xml:space="preserve"> </w:t>
      </w:r>
      <w:r w:rsidRPr="00914C91">
        <w:rPr>
          <w:rStyle w:val="StyleUnderline"/>
        </w:rPr>
        <w:t xml:space="preserve">engaged in </w:t>
      </w:r>
      <w:r w:rsidRPr="00EA07B9">
        <w:rPr>
          <w:rStyle w:val="Emphasis"/>
        </w:rPr>
        <w:t xml:space="preserve">racist </w:t>
      </w:r>
      <w:r w:rsidRPr="00965345">
        <w:rPr>
          <w:rStyle w:val="Emphasis"/>
          <w:highlight w:val="yellow"/>
        </w:rPr>
        <w:t>exclusionary policies</w:t>
      </w:r>
      <w:r w:rsidRPr="00965345">
        <w:rPr>
          <w:rStyle w:val="StyleUnderline"/>
          <w:highlight w:val="yellow"/>
        </w:rPr>
        <w:t xml:space="preserve"> against </w:t>
      </w:r>
      <w:r w:rsidRPr="00965345">
        <w:rPr>
          <w:rStyle w:val="Emphasis"/>
          <w:highlight w:val="yellow"/>
        </w:rPr>
        <w:t>Black workers</w:t>
      </w:r>
      <w:r w:rsidRPr="00914C91">
        <w:rPr>
          <w:sz w:val="16"/>
        </w:rPr>
        <w:t xml:space="preserve"> (Frymer 2011). </w:t>
      </w:r>
      <w:r w:rsidRPr="00914C91">
        <w:rPr>
          <w:rStyle w:val="StyleUnderline"/>
        </w:rPr>
        <w:t>Therefore, an effect</w:t>
      </w:r>
      <w:r>
        <w:rPr>
          <w:rStyle w:val="StyleUnderline"/>
        </w:rPr>
        <w:t xml:space="preserve"> </w:t>
      </w:r>
      <w:r w:rsidRPr="00914C91">
        <w:rPr>
          <w:rStyle w:val="StyleUnderline"/>
        </w:rPr>
        <w:t xml:space="preserve">may only appear at </w:t>
      </w:r>
      <w:r w:rsidRPr="00EA07B9">
        <w:rPr>
          <w:rStyle w:val="Emphasis"/>
        </w:rPr>
        <w:t>exceptional moments</w:t>
      </w:r>
      <w:r w:rsidRPr="00914C91">
        <w:rPr>
          <w:sz w:val="16"/>
        </w:rPr>
        <w:t xml:space="preserve"> when many unions are persuading their members in the</w:t>
      </w:r>
      <w:r>
        <w:rPr>
          <w:sz w:val="16"/>
        </w:rPr>
        <w:t xml:space="preserve"> </w:t>
      </w:r>
      <w:r w:rsidRPr="00914C91">
        <w:rPr>
          <w:sz w:val="16"/>
        </w:rPr>
        <w:t>same direction.</w:t>
      </w:r>
    </w:p>
    <w:p w14:paraId="2C72E2C0" w14:textId="77777777" w:rsidR="00A82737" w:rsidRPr="00914C91" w:rsidRDefault="00A82737" w:rsidP="00A82737">
      <w:pPr>
        <w:rPr>
          <w:sz w:val="16"/>
        </w:rPr>
      </w:pPr>
      <w:r w:rsidRPr="00914C91">
        <w:rPr>
          <w:sz w:val="16"/>
        </w:rPr>
        <w:t>Workplace diversity is another mechanism through which union members may receive political</w:t>
      </w:r>
      <w:r>
        <w:rPr>
          <w:sz w:val="16"/>
        </w:rPr>
        <w:t xml:space="preserve"> </w:t>
      </w:r>
      <w:r w:rsidRPr="00914C91">
        <w:rPr>
          <w:sz w:val="16"/>
        </w:rPr>
        <w:t>information; however, racial and gender segregation have largely persisted and may have recently</w:t>
      </w:r>
      <w:r>
        <w:rPr>
          <w:sz w:val="16"/>
        </w:rPr>
        <w:t xml:space="preserve"> </w:t>
      </w:r>
      <w:r w:rsidRPr="00914C91">
        <w:rPr>
          <w:sz w:val="16"/>
        </w:rPr>
        <w:t>increased. If the workplace is homogeneous, then workers will not interact with people of different</w:t>
      </w:r>
      <w:r>
        <w:rPr>
          <w:sz w:val="16"/>
        </w:rPr>
        <w:t xml:space="preserve"> </w:t>
      </w:r>
      <w:r w:rsidRPr="00914C91">
        <w:rPr>
          <w:sz w:val="16"/>
        </w:rPr>
        <w:t>backgrounds. Sociological research suggests this necessary condition may not be met. Ferguson</w:t>
      </w:r>
      <w:r>
        <w:rPr>
          <w:sz w:val="16"/>
        </w:rPr>
        <w:t xml:space="preserve"> </w:t>
      </w:r>
      <w:r w:rsidRPr="00914C91">
        <w:rPr>
          <w:sz w:val="16"/>
        </w:rPr>
        <w:t>and Koning (2018) find that workplaces are more racially segregated than they were a generation</w:t>
      </w:r>
      <w:r>
        <w:rPr>
          <w:sz w:val="16"/>
        </w:rPr>
        <w:t xml:space="preserve"> </w:t>
      </w:r>
      <w:r w:rsidRPr="00914C91">
        <w:rPr>
          <w:sz w:val="16"/>
        </w:rPr>
        <w:t xml:space="preserve">ago. Ferguson (2015) also shows that </w:t>
      </w:r>
      <w:r w:rsidRPr="00965345">
        <w:rPr>
          <w:rStyle w:val="Emphasis"/>
          <w:highlight w:val="yellow"/>
        </w:rPr>
        <w:t>unionization</w:t>
      </w:r>
      <w:r w:rsidRPr="00965345">
        <w:rPr>
          <w:rStyle w:val="StyleUnderline"/>
          <w:highlight w:val="yellow"/>
        </w:rPr>
        <w:t xml:space="preserve"> does </w:t>
      </w:r>
      <w:r w:rsidRPr="00965345">
        <w:rPr>
          <w:rStyle w:val="Emphasis"/>
          <w:highlight w:val="yellow"/>
        </w:rPr>
        <w:t>not</w:t>
      </w:r>
      <w:r w:rsidRPr="00965345">
        <w:rPr>
          <w:rStyle w:val="StyleUnderline"/>
          <w:highlight w:val="yellow"/>
        </w:rPr>
        <w:t xml:space="preserve"> lead to </w:t>
      </w:r>
      <w:r w:rsidRPr="00965345">
        <w:rPr>
          <w:rStyle w:val="Emphasis"/>
          <w:highlight w:val="yellow"/>
        </w:rPr>
        <w:t>more</w:t>
      </w:r>
      <w:r w:rsidRPr="00EA07B9">
        <w:rPr>
          <w:rStyle w:val="Emphasis"/>
        </w:rPr>
        <w:t xml:space="preserve"> racial </w:t>
      </w:r>
      <w:r w:rsidRPr="00965345">
        <w:rPr>
          <w:rStyle w:val="Emphasis"/>
          <w:highlight w:val="yellow"/>
        </w:rPr>
        <w:t>diversity</w:t>
      </w:r>
      <w:r w:rsidRPr="00914C91">
        <w:rPr>
          <w:rStyle w:val="StyleUnderline"/>
        </w:rPr>
        <w:t>.</w:t>
      </w:r>
      <w:r w:rsidRPr="00914C91">
        <w:rPr>
          <w:sz w:val="16"/>
        </w:rPr>
        <w:t xml:space="preserve"> Cohen</w:t>
      </w:r>
      <w:r>
        <w:rPr>
          <w:sz w:val="16"/>
        </w:rPr>
        <w:t xml:space="preserve"> </w:t>
      </w:r>
      <w:r w:rsidRPr="00914C91">
        <w:rPr>
          <w:sz w:val="16"/>
        </w:rPr>
        <w:t xml:space="preserve">(2013) finds that </w:t>
      </w:r>
      <w:r w:rsidRPr="00EA07B9">
        <w:rPr>
          <w:rStyle w:val="Emphasis"/>
        </w:rPr>
        <w:t xml:space="preserve">workplace </w:t>
      </w:r>
      <w:r w:rsidRPr="00965345">
        <w:rPr>
          <w:rStyle w:val="Emphasis"/>
          <w:highlight w:val="yellow"/>
        </w:rPr>
        <w:t>gender segregation</w:t>
      </w:r>
      <w:r w:rsidRPr="00914C91">
        <w:rPr>
          <w:rStyle w:val="StyleUnderline"/>
        </w:rPr>
        <w:t xml:space="preserve"> has also </w:t>
      </w:r>
      <w:r w:rsidRPr="00965345">
        <w:rPr>
          <w:rStyle w:val="StyleUnderline"/>
          <w:highlight w:val="yellow"/>
        </w:rPr>
        <w:t>persisted</w:t>
      </w:r>
      <w:r w:rsidRPr="00914C91">
        <w:rPr>
          <w:rStyle w:val="StyleUnderline"/>
        </w:rPr>
        <w:t>.</w:t>
      </w:r>
      <w:r w:rsidRPr="00914C91">
        <w:rPr>
          <w:sz w:val="16"/>
        </w:rPr>
        <w:t xml:space="preserve"> Of course, this does not mean</w:t>
      </w:r>
      <w:r>
        <w:rPr>
          <w:sz w:val="16"/>
        </w:rPr>
        <w:t xml:space="preserve"> </w:t>
      </w:r>
      <w:r w:rsidRPr="00914C91">
        <w:rPr>
          <w:sz w:val="16"/>
        </w:rPr>
        <w:t xml:space="preserve">that there is no diversity in the workplace. Rather, it suggests </w:t>
      </w:r>
      <w:r w:rsidRPr="00914C91">
        <w:rPr>
          <w:rStyle w:val="StyleUnderline"/>
        </w:rPr>
        <w:t>there</w:t>
      </w:r>
      <w:r w:rsidRPr="00914C91">
        <w:rPr>
          <w:sz w:val="16"/>
        </w:rPr>
        <w:t xml:space="preserve"> may </w:t>
      </w:r>
      <w:r w:rsidRPr="00EA07B9">
        <w:rPr>
          <w:rStyle w:val="Emphasis"/>
        </w:rPr>
        <w:t>not</w:t>
      </w:r>
      <w:r w:rsidRPr="00914C91">
        <w:rPr>
          <w:sz w:val="16"/>
        </w:rPr>
        <w:t xml:space="preserve"> be </w:t>
      </w:r>
      <w:r w:rsidRPr="00EA07B9">
        <w:rPr>
          <w:rStyle w:val="Emphasis"/>
        </w:rPr>
        <w:t>enough meaningful contact</w:t>
      </w:r>
      <w:r w:rsidRPr="00914C91">
        <w:rPr>
          <w:rStyle w:val="StyleUnderline"/>
        </w:rPr>
        <w:t xml:space="preserve"> with people of </w:t>
      </w:r>
      <w:r w:rsidRPr="00EA07B9">
        <w:rPr>
          <w:rStyle w:val="Emphasis"/>
        </w:rPr>
        <w:t>different backgrounds</w:t>
      </w:r>
      <w:r w:rsidRPr="00914C91">
        <w:rPr>
          <w:rStyle w:val="StyleUnderline"/>
        </w:rPr>
        <w:t xml:space="preserve"> to </w:t>
      </w:r>
      <w:r w:rsidRPr="00EA07B9">
        <w:rPr>
          <w:rStyle w:val="Emphasis"/>
        </w:rPr>
        <w:t>reduce group prejudice</w:t>
      </w:r>
      <w:r w:rsidRPr="00914C91">
        <w:rPr>
          <w:rStyle w:val="StyleUnderline"/>
        </w:rPr>
        <w:t xml:space="preserve"> in the union setting.</w:t>
      </w:r>
      <w:r w:rsidRPr="00914C91">
        <w:rPr>
          <w:sz w:val="16"/>
        </w:rPr>
        <w:t xml:space="preserve"> In sum,</w:t>
      </w:r>
      <w:r>
        <w:rPr>
          <w:sz w:val="16"/>
        </w:rPr>
        <w:t xml:space="preserve"> </w:t>
      </w:r>
      <w:r w:rsidRPr="00914C91">
        <w:rPr>
          <w:sz w:val="16"/>
        </w:rPr>
        <w:t>unions may not consistently treat their members with enough political information to meaningfully</w:t>
      </w:r>
      <w:r>
        <w:rPr>
          <w:sz w:val="16"/>
        </w:rPr>
        <w:t xml:space="preserve"> </w:t>
      </w:r>
      <w:r w:rsidRPr="00914C91">
        <w:rPr>
          <w:sz w:val="16"/>
        </w:rPr>
        <w:t>change their political attitudes or participation.</w:t>
      </w:r>
    </w:p>
    <w:p w14:paraId="4E71B2B2" w14:textId="77777777" w:rsidR="00A82737" w:rsidRPr="00914C91" w:rsidRDefault="00A82737" w:rsidP="00A82737">
      <w:pPr>
        <w:rPr>
          <w:rStyle w:val="StyleUnderline"/>
        </w:rPr>
      </w:pPr>
      <w:r w:rsidRPr="00914C91">
        <w:rPr>
          <w:sz w:val="16"/>
        </w:rPr>
        <w:t xml:space="preserve">Second, conditional on unions supplying enough political information, </w:t>
      </w:r>
      <w:r w:rsidRPr="00D0774F">
        <w:rPr>
          <w:rStyle w:val="Emphasis"/>
        </w:rPr>
        <w:t xml:space="preserve">union </w:t>
      </w:r>
      <w:r w:rsidRPr="00965345">
        <w:rPr>
          <w:rStyle w:val="Emphasis"/>
          <w:highlight w:val="yellow"/>
        </w:rPr>
        <w:t>members</w:t>
      </w:r>
      <w:r w:rsidRPr="00914C91">
        <w:rPr>
          <w:rStyle w:val="StyleUnderline"/>
        </w:rPr>
        <w:t xml:space="preserve"> may </w:t>
      </w:r>
      <w:r w:rsidRPr="00965345">
        <w:rPr>
          <w:rStyle w:val="Emphasis"/>
          <w:highlight w:val="yellow"/>
        </w:rPr>
        <w:t>never receive</w:t>
      </w:r>
      <w:r w:rsidRPr="00EA07B9">
        <w:rPr>
          <w:rStyle w:val="Emphasis"/>
        </w:rPr>
        <w:t xml:space="preserve"> union </w:t>
      </w:r>
      <w:r w:rsidRPr="00965345">
        <w:rPr>
          <w:rStyle w:val="Emphasis"/>
          <w:highlight w:val="yellow"/>
        </w:rPr>
        <w:t>political info</w:t>
      </w:r>
      <w:r w:rsidRPr="00EA07B9">
        <w:rPr>
          <w:rStyle w:val="Emphasis"/>
        </w:rPr>
        <w:t>rmation</w:t>
      </w:r>
      <w:r w:rsidRPr="00914C91">
        <w:rPr>
          <w:rStyle w:val="StyleUnderline"/>
        </w:rPr>
        <w:t>.</w:t>
      </w:r>
      <w:r w:rsidRPr="00914C91">
        <w:rPr>
          <w:sz w:val="16"/>
        </w:rPr>
        <w:t xml:space="preserve"> Like in the case of campaigns, </w:t>
      </w:r>
      <w:r w:rsidRPr="00914C91">
        <w:rPr>
          <w:rStyle w:val="StyleUnderline"/>
        </w:rPr>
        <w:t>many workers</w:t>
      </w:r>
      <w:r w:rsidRPr="00914C91">
        <w:rPr>
          <w:sz w:val="16"/>
        </w:rPr>
        <w:t xml:space="preserve"> may </w:t>
      </w:r>
      <w:r w:rsidRPr="00D0774F">
        <w:rPr>
          <w:rStyle w:val="Emphasis"/>
        </w:rPr>
        <w:t>never receive political information</w:t>
      </w:r>
      <w:r w:rsidRPr="00914C91">
        <w:rPr>
          <w:rStyle w:val="StyleUnderline"/>
        </w:rPr>
        <w:t>. Unions may send emails or mail to members</w:t>
      </w:r>
      <w:r w:rsidRPr="00914C91">
        <w:rPr>
          <w:sz w:val="16"/>
        </w:rPr>
        <w:t xml:space="preserve"> about upcoming elections, </w:t>
      </w:r>
      <w:r w:rsidRPr="00914C91">
        <w:rPr>
          <w:rStyle w:val="StyleUnderline"/>
        </w:rPr>
        <w:t xml:space="preserve">but </w:t>
      </w:r>
      <w:r w:rsidRPr="00D0774F">
        <w:rPr>
          <w:rStyle w:val="Emphasis"/>
        </w:rPr>
        <w:t>members</w:t>
      </w:r>
      <w:r w:rsidRPr="00914C91">
        <w:rPr>
          <w:rStyle w:val="StyleUnderline"/>
        </w:rPr>
        <w:t xml:space="preserve"> may</w:t>
      </w:r>
      <w:r w:rsidRPr="00914C91">
        <w:rPr>
          <w:sz w:val="16"/>
        </w:rPr>
        <w:t xml:space="preserve"> simply </w:t>
      </w:r>
      <w:r w:rsidRPr="00D0774F">
        <w:rPr>
          <w:rStyle w:val="Emphasis"/>
        </w:rPr>
        <w:t>never see those messages</w:t>
      </w:r>
      <w:r w:rsidRPr="00914C91">
        <w:rPr>
          <w:rStyle w:val="StyleUnderline"/>
        </w:rPr>
        <w:t>.</w:t>
      </w:r>
      <w:r w:rsidRPr="00914C91">
        <w:rPr>
          <w:sz w:val="16"/>
        </w:rPr>
        <w:t xml:space="preserve"> For example, the 2016 and 2018 CCES show that only 61% and 47% of union members even remember being contacted by a union in the previous two years, respectively. </w:t>
      </w:r>
      <w:r w:rsidRPr="00914C91">
        <w:rPr>
          <w:rStyle w:val="StyleUnderline"/>
        </w:rPr>
        <w:t>Local union leaders might</w:t>
      </w:r>
      <w:r w:rsidRPr="00914C91">
        <w:rPr>
          <w:sz w:val="16"/>
        </w:rPr>
        <w:t xml:space="preserve"> also attempt to </w:t>
      </w:r>
      <w:r w:rsidRPr="00914C91">
        <w:rPr>
          <w:rStyle w:val="StyleUnderline"/>
        </w:rPr>
        <w:t xml:space="preserve">talk about politics </w:t>
      </w:r>
      <w:r w:rsidRPr="00375B4C">
        <w:rPr>
          <w:rStyle w:val="StyleUnderline"/>
        </w:rPr>
        <w:t xml:space="preserve">at </w:t>
      </w:r>
      <w:r w:rsidRPr="00375B4C">
        <w:rPr>
          <w:rStyle w:val="Emphasis"/>
        </w:rPr>
        <w:t>union meetings</w:t>
      </w:r>
      <w:r w:rsidRPr="00914C91">
        <w:rPr>
          <w:rStyle w:val="StyleUnderline"/>
        </w:rPr>
        <w:t>, but</w:t>
      </w:r>
      <w:r w:rsidRPr="00914C91">
        <w:rPr>
          <w:sz w:val="16"/>
        </w:rPr>
        <w:t xml:space="preserve"> typically </w:t>
      </w:r>
      <w:r w:rsidRPr="00375B4C">
        <w:rPr>
          <w:rStyle w:val="Emphasis"/>
        </w:rPr>
        <w:t>only the most active union members will attend</w:t>
      </w:r>
      <w:r w:rsidRPr="00914C91">
        <w:rPr>
          <w:sz w:val="16"/>
        </w:rPr>
        <w:t xml:space="preserve"> those meetings. Skocpol (2003) documents how unions have hired professional staffers who help run the union and negotiate with bosses. </w:t>
      </w:r>
      <w:r w:rsidRPr="00914C91">
        <w:rPr>
          <w:rStyle w:val="StyleUnderline"/>
        </w:rPr>
        <w:t xml:space="preserve">The diminished role of union members in unions means </w:t>
      </w:r>
      <w:r w:rsidRPr="00965345">
        <w:rPr>
          <w:rStyle w:val="Emphasis"/>
          <w:highlight w:val="yellow"/>
        </w:rPr>
        <w:t>members</w:t>
      </w:r>
      <w:r w:rsidRPr="00375B4C">
        <w:rPr>
          <w:rStyle w:val="Emphasis"/>
        </w:rPr>
        <w:t xml:space="preserve"> may </w:t>
      </w:r>
      <w:r w:rsidRPr="00965345">
        <w:rPr>
          <w:rStyle w:val="Emphasis"/>
          <w:highlight w:val="yellow"/>
        </w:rPr>
        <w:t>never attend</w:t>
      </w:r>
      <w:r w:rsidRPr="00375B4C">
        <w:rPr>
          <w:rStyle w:val="Emphasis"/>
        </w:rPr>
        <w:t xml:space="preserve"> union </w:t>
      </w:r>
      <w:r w:rsidRPr="00965345">
        <w:rPr>
          <w:rStyle w:val="Emphasis"/>
          <w:highlight w:val="yellow"/>
        </w:rPr>
        <w:t>meetings</w:t>
      </w:r>
      <w:r w:rsidRPr="00914C91">
        <w:rPr>
          <w:rStyle w:val="StyleUnderline"/>
        </w:rPr>
        <w:t xml:space="preserve"> and </w:t>
      </w:r>
      <w:r w:rsidRPr="00965345">
        <w:rPr>
          <w:rStyle w:val="Emphasis"/>
          <w:highlight w:val="yellow"/>
        </w:rPr>
        <w:t>leaders</w:t>
      </w:r>
      <w:r w:rsidRPr="00375B4C">
        <w:rPr>
          <w:rStyle w:val="Emphasis"/>
        </w:rPr>
        <w:t xml:space="preserve"> may </w:t>
      </w:r>
      <w:r w:rsidRPr="00965345">
        <w:rPr>
          <w:rStyle w:val="Emphasis"/>
          <w:highlight w:val="yellow"/>
        </w:rPr>
        <w:t>never</w:t>
      </w:r>
      <w:r w:rsidRPr="00375B4C">
        <w:rPr>
          <w:rStyle w:val="Emphasis"/>
        </w:rPr>
        <w:t xml:space="preserve"> directly </w:t>
      </w:r>
      <w:r w:rsidRPr="00965345">
        <w:rPr>
          <w:rStyle w:val="Emphasis"/>
          <w:highlight w:val="yellow"/>
        </w:rPr>
        <w:t>engage</w:t>
      </w:r>
      <w:r w:rsidRPr="00914C91">
        <w:rPr>
          <w:rStyle w:val="StyleUnderline"/>
        </w:rPr>
        <w:t xml:space="preserve"> with </w:t>
      </w:r>
      <w:r w:rsidRPr="00375B4C">
        <w:rPr>
          <w:rStyle w:val="Emphasis"/>
        </w:rPr>
        <w:t xml:space="preserve">union </w:t>
      </w:r>
      <w:r w:rsidRPr="00965345">
        <w:rPr>
          <w:rStyle w:val="Emphasis"/>
          <w:highlight w:val="yellow"/>
        </w:rPr>
        <w:t>members</w:t>
      </w:r>
      <w:r w:rsidRPr="00914C91">
        <w:rPr>
          <w:rStyle w:val="StyleUnderline"/>
        </w:rPr>
        <w:t>.</w:t>
      </w:r>
      <w:r w:rsidRPr="00914C91">
        <w:rPr>
          <w:sz w:val="16"/>
        </w:rPr>
        <w:t xml:space="preserve"> In addition, many local union halls, where union members may have met and built a strong union identity, have closed (Newman and Skocpol 2023). Furthermore, national union leaders may stake out positions at national conventions and in the media, but rank-and-file members may never hear those messages. </w:t>
      </w:r>
      <w:r w:rsidRPr="00914C91">
        <w:rPr>
          <w:rStyle w:val="StyleUnderline"/>
        </w:rPr>
        <w:t xml:space="preserve">Just like voters, </w:t>
      </w:r>
      <w:r w:rsidRPr="00965345">
        <w:rPr>
          <w:rStyle w:val="Emphasis"/>
          <w:highlight w:val="yellow"/>
        </w:rPr>
        <w:t>only already</w:t>
      </w:r>
      <w:r w:rsidRPr="00375B4C">
        <w:rPr>
          <w:rStyle w:val="Emphasis"/>
        </w:rPr>
        <w:t xml:space="preserve"> politically </w:t>
      </w:r>
      <w:r w:rsidRPr="00965345">
        <w:rPr>
          <w:rStyle w:val="Emphasis"/>
          <w:highlight w:val="yellow"/>
        </w:rPr>
        <w:t>active</w:t>
      </w:r>
      <w:r w:rsidRPr="00375B4C">
        <w:rPr>
          <w:rStyle w:val="Emphasis"/>
        </w:rPr>
        <w:t xml:space="preserve"> union </w:t>
      </w:r>
      <w:r w:rsidRPr="00965345">
        <w:rPr>
          <w:rStyle w:val="Emphasis"/>
          <w:highlight w:val="yellow"/>
        </w:rPr>
        <w:t>members</w:t>
      </w:r>
      <w:r w:rsidRPr="00914C91">
        <w:rPr>
          <w:rStyle w:val="StyleUnderline"/>
        </w:rPr>
        <w:t xml:space="preserve"> will </w:t>
      </w:r>
      <w:r w:rsidRPr="00965345">
        <w:rPr>
          <w:rStyle w:val="Emphasis"/>
          <w:highlight w:val="yellow"/>
        </w:rPr>
        <w:t>receive</w:t>
      </w:r>
      <w:r w:rsidRPr="00375B4C">
        <w:rPr>
          <w:rStyle w:val="Emphasis"/>
        </w:rPr>
        <w:t xml:space="preserve"> political </w:t>
      </w:r>
      <w:r w:rsidRPr="00965345">
        <w:rPr>
          <w:rStyle w:val="Emphasis"/>
          <w:highlight w:val="yellow"/>
        </w:rPr>
        <w:t>messages</w:t>
      </w:r>
      <w:r w:rsidRPr="00914C91">
        <w:rPr>
          <w:rStyle w:val="StyleUnderline"/>
        </w:rPr>
        <w:t>.</w:t>
      </w:r>
    </w:p>
    <w:p w14:paraId="7AE1336C" w14:textId="77777777" w:rsidR="00A82737" w:rsidRPr="00F07CA1" w:rsidRDefault="00A82737" w:rsidP="00A82737">
      <w:pPr>
        <w:rPr>
          <w:sz w:val="16"/>
        </w:rPr>
      </w:pPr>
      <w:r w:rsidRPr="00F07CA1">
        <w:rPr>
          <w:sz w:val="16"/>
        </w:rPr>
        <w:t xml:space="preserve">Third, union members might not accept information conditional on receiving it. </w:t>
      </w:r>
      <w:r w:rsidRPr="00914C91">
        <w:rPr>
          <w:rStyle w:val="StyleUnderline"/>
        </w:rPr>
        <w:t xml:space="preserve">We should expect that </w:t>
      </w:r>
      <w:r w:rsidRPr="00965345">
        <w:rPr>
          <w:rStyle w:val="Emphasis"/>
          <w:highlight w:val="yellow"/>
        </w:rPr>
        <w:t>members</w:t>
      </w:r>
      <w:r w:rsidRPr="00F07CA1">
        <w:rPr>
          <w:sz w:val="16"/>
        </w:rPr>
        <w:t xml:space="preserve"> would </w:t>
      </w:r>
      <w:r w:rsidRPr="00965345">
        <w:rPr>
          <w:rStyle w:val="Emphasis"/>
          <w:highlight w:val="yellow"/>
        </w:rPr>
        <w:t>select out</w:t>
      </w:r>
      <w:r w:rsidRPr="00375B4C">
        <w:rPr>
          <w:rStyle w:val="Emphasis"/>
        </w:rPr>
        <w:t xml:space="preserve"> of political </w:t>
      </w:r>
      <w:r w:rsidRPr="00965345">
        <w:rPr>
          <w:rStyle w:val="Emphasis"/>
          <w:highlight w:val="yellow"/>
        </w:rPr>
        <w:t>info</w:t>
      </w:r>
      <w:r w:rsidRPr="00375B4C">
        <w:rPr>
          <w:rStyle w:val="Emphasis"/>
        </w:rPr>
        <w:t>rmation</w:t>
      </w:r>
      <w:r w:rsidRPr="00914C91">
        <w:rPr>
          <w:rStyle w:val="StyleUnderline"/>
        </w:rPr>
        <w:t xml:space="preserve"> from their </w:t>
      </w:r>
      <w:r w:rsidRPr="00375B4C">
        <w:rPr>
          <w:rStyle w:val="Emphasis"/>
        </w:rPr>
        <w:t>unions</w:t>
      </w:r>
      <w:r w:rsidRPr="00914C91">
        <w:rPr>
          <w:rStyle w:val="StyleUnderline"/>
        </w:rPr>
        <w:t xml:space="preserve">. Americans are </w:t>
      </w:r>
      <w:r w:rsidRPr="00375B4C">
        <w:rPr>
          <w:rStyle w:val="Emphasis"/>
        </w:rPr>
        <w:t xml:space="preserve">generally </w:t>
      </w:r>
      <w:r w:rsidRPr="00965345">
        <w:rPr>
          <w:rStyle w:val="Emphasis"/>
          <w:highlight w:val="yellow"/>
        </w:rPr>
        <w:t>uninterested in politics</w:t>
      </w:r>
      <w:r w:rsidRPr="00965345">
        <w:rPr>
          <w:rStyle w:val="StyleUnderline"/>
          <w:highlight w:val="yellow"/>
        </w:rPr>
        <w:t xml:space="preserve"> and</w:t>
      </w:r>
      <w:r w:rsidRPr="00914C91">
        <w:rPr>
          <w:rStyle w:val="StyleUnderline"/>
        </w:rPr>
        <w:t xml:space="preserve"> </w:t>
      </w:r>
      <w:r w:rsidRPr="00375B4C">
        <w:rPr>
          <w:rStyle w:val="Emphasis"/>
        </w:rPr>
        <w:t xml:space="preserve">do not follow political </w:t>
      </w:r>
      <w:r w:rsidRPr="00965345">
        <w:rPr>
          <w:rStyle w:val="Emphasis"/>
          <w:highlight w:val="yellow"/>
        </w:rPr>
        <w:t>news</w:t>
      </w:r>
      <w:r w:rsidRPr="00F07CA1">
        <w:rPr>
          <w:sz w:val="16"/>
        </w:rPr>
        <w:t xml:space="preserve"> (Zaller 1992). </w:t>
      </w:r>
      <w:r w:rsidRPr="00914C91">
        <w:rPr>
          <w:rStyle w:val="StyleUnderline"/>
        </w:rPr>
        <w:t xml:space="preserve">Union members exhibit a similar </w:t>
      </w:r>
      <w:r w:rsidRPr="004B7D31">
        <w:rPr>
          <w:rStyle w:val="Emphasis"/>
        </w:rPr>
        <w:t>disinterest in politics</w:t>
      </w:r>
      <w:r w:rsidRPr="00914C91">
        <w:rPr>
          <w:rStyle w:val="StyleUnderline"/>
        </w:rPr>
        <w:t>.</w:t>
      </w:r>
      <w:r w:rsidRPr="00F07CA1">
        <w:rPr>
          <w:sz w:val="16"/>
        </w:rPr>
        <w:t xml:space="preserve"> Hertel-Fernandez, Kimball and Kochan (2022) find that </w:t>
      </w:r>
      <w:r w:rsidRPr="00914C91">
        <w:rPr>
          <w:rStyle w:val="StyleUnderline"/>
        </w:rPr>
        <w:t xml:space="preserve">union </w:t>
      </w:r>
      <w:r w:rsidRPr="00965345">
        <w:rPr>
          <w:rStyle w:val="StyleUnderline"/>
          <w:highlight w:val="yellow"/>
        </w:rPr>
        <w:t xml:space="preserve">members </w:t>
      </w:r>
      <w:r w:rsidRPr="00965345">
        <w:rPr>
          <w:rStyle w:val="Emphasis"/>
          <w:highlight w:val="yellow"/>
        </w:rPr>
        <w:t>dislike unions</w:t>
      </w:r>
      <w:r w:rsidRPr="00965345">
        <w:rPr>
          <w:rStyle w:val="StyleUnderline"/>
          <w:highlight w:val="yellow"/>
        </w:rPr>
        <w:t xml:space="preserve"> that </w:t>
      </w:r>
      <w:r w:rsidRPr="00965345">
        <w:rPr>
          <w:rStyle w:val="Emphasis"/>
          <w:highlight w:val="yellow"/>
        </w:rPr>
        <w:t>engage in politics</w:t>
      </w:r>
      <w:r w:rsidRPr="00914C91">
        <w:rPr>
          <w:rStyle w:val="StyleUnderline"/>
        </w:rPr>
        <w:t>, even when unions support pro-worker politicians.</w:t>
      </w:r>
      <w:r w:rsidRPr="00F07CA1">
        <w:rPr>
          <w:sz w:val="16"/>
        </w:rPr>
        <w:t xml:space="preserve"> In addition to their quantitative evidence, they report a respondent saying, “I don’t like that if you’re in a labor union your union tries to tell you how to vote” (Hertel-Fernandez, Kimball and Kochan 2022, p. A9). The very same reason that explains why many campaigns fail to treat many Americans also explains why </w:t>
      </w:r>
      <w:r w:rsidRPr="00F07CA1">
        <w:rPr>
          <w:rStyle w:val="StyleUnderline"/>
        </w:rPr>
        <w:t>union members do not</w:t>
      </w:r>
      <w:r w:rsidRPr="00F07CA1">
        <w:rPr>
          <w:sz w:val="16"/>
        </w:rPr>
        <w:t xml:space="preserve"> receive political messages from their union. For persuasion, </w:t>
      </w:r>
      <w:r w:rsidRPr="00F07CA1">
        <w:rPr>
          <w:rStyle w:val="StyleUnderline"/>
        </w:rPr>
        <w:t>union members</w:t>
      </w:r>
      <w:r w:rsidRPr="00F07CA1">
        <w:rPr>
          <w:sz w:val="16"/>
        </w:rPr>
        <w:t xml:space="preserve"> may also not </w:t>
      </w:r>
      <w:r w:rsidRPr="00F07CA1">
        <w:rPr>
          <w:rStyle w:val="StyleUnderline"/>
        </w:rPr>
        <w:t>accept political messages because they gain union status later in life when their attitudes have crystallized.</w:t>
      </w:r>
      <w:r w:rsidRPr="00F07CA1">
        <w:rPr>
          <w:sz w:val="16"/>
        </w:rPr>
        <w:t xml:space="preserve"> Scholars of attitude crystallization find that people’s attitudes tend to stabilize by early adulthood (Sears and Funk 1999; Henry and Sears 2009). </w:t>
      </w:r>
      <w:r w:rsidRPr="00F07CA1">
        <w:rPr>
          <w:rStyle w:val="StyleUnderline"/>
        </w:rPr>
        <w:t xml:space="preserve">Many union </w:t>
      </w:r>
      <w:r w:rsidRPr="003A7624">
        <w:rPr>
          <w:rStyle w:val="StyleUnderline"/>
        </w:rPr>
        <w:t>members gain union membership well past young adulthood which means</w:t>
      </w:r>
      <w:r w:rsidRPr="00F07CA1">
        <w:rPr>
          <w:sz w:val="16"/>
        </w:rPr>
        <w:t xml:space="preserve"> that these </w:t>
      </w:r>
      <w:r w:rsidRPr="00965345">
        <w:rPr>
          <w:rStyle w:val="Emphasis"/>
          <w:highlight w:val="yellow"/>
        </w:rPr>
        <w:t>respondents</w:t>
      </w:r>
      <w:r w:rsidRPr="00F07CA1">
        <w:rPr>
          <w:rStyle w:val="StyleUnderline"/>
        </w:rPr>
        <w:t xml:space="preserve"> already </w:t>
      </w:r>
      <w:r w:rsidRPr="00965345">
        <w:rPr>
          <w:rStyle w:val="StyleUnderline"/>
          <w:highlight w:val="yellow"/>
        </w:rPr>
        <w:t>have</w:t>
      </w:r>
      <w:r w:rsidRPr="00F07CA1">
        <w:rPr>
          <w:rStyle w:val="StyleUnderline"/>
        </w:rPr>
        <w:t xml:space="preserve"> </w:t>
      </w:r>
      <w:r w:rsidRPr="004B7D31">
        <w:rPr>
          <w:rStyle w:val="Emphasis"/>
        </w:rPr>
        <w:t xml:space="preserve">many </w:t>
      </w:r>
      <w:r w:rsidRPr="00965345">
        <w:rPr>
          <w:rStyle w:val="Emphasis"/>
          <w:highlight w:val="yellow"/>
        </w:rPr>
        <w:t>considerations</w:t>
      </w:r>
      <w:r w:rsidRPr="00965345">
        <w:rPr>
          <w:rStyle w:val="StyleUnderline"/>
          <w:highlight w:val="yellow"/>
        </w:rPr>
        <w:t xml:space="preserve"> that </w:t>
      </w:r>
      <w:r w:rsidRPr="00965345">
        <w:rPr>
          <w:rStyle w:val="Emphasis"/>
          <w:highlight w:val="yellow"/>
        </w:rPr>
        <w:t>crowd out</w:t>
      </w:r>
      <w:r w:rsidRPr="004B7D31">
        <w:rPr>
          <w:rStyle w:val="Emphasis"/>
        </w:rPr>
        <w:t xml:space="preserve"> union political </w:t>
      </w:r>
      <w:r w:rsidRPr="00965345">
        <w:rPr>
          <w:rStyle w:val="Emphasis"/>
          <w:highlight w:val="yellow"/>
        </w:rPr>
        <w:t>messages</w:t>
      </w:r>
      <w:r w:rsidRPr="00F07CA1">
        <w:rPr>
          <w:rStyle w:val="StyleUnderline"/>
        </w:rPr>
        <w:t>.</w:t>
      </w:r>
      <w:r w:rsidRPr="00F07CA1">
        <w:rPr>
          <w:sz w:val="16"/>
        </w:rPr>
        <w:t xml:space="preserve"> For example, </w:t>
      </w:r>
      <w:r w:rsidRPr="00F07CA1">
        <w:rPr>
          <w:rStyle w:val="StyleUnderline"/>
        </w:rPr>
        <w:t xml:space="preserve">respondents </w:t>
      </w:r>
      <w:r w:rsidRPr="00965345">
        <w:rPr>
          <w:rStyle w:val="Emphasis"/>
          <w:highlight w:val="yellow"/>
        </w:rPr>
        <w:t>gain</w:t>
      </w:r>
      <w:r w:rsidRPr="003A7624">
        <w:rPr>
          <w:rStyle w:val="Emphasis"/>
        </w:rPr>
        <w:t xml:space="preserve"> union </w:t>
      </w:r>
      <w:r w:rsidRPr="00965345">
        <w:rPr>
          <w:rStyle w:val="Emphasis"/>
          <w:highlight w:val="yellow"/>
        </w:rPr>
        <w:t>membership</w:t>
      </w:r>
      <w:r w:rsidRPr="00965345">
        <w:rPr>
          <w:rStyle w:val="StyleUnderline"/>
          <w:highlight w:val="yellow"/>
        </w:rPr>
        <w:t xml:space="preserve"> at</w:t>
      </w:r>
      <w:r w:rsidRPr="00F07CA1">
        <w:rPr>
          <w:rStyle w:val="StyleUnderline"/>
        </w:rPr>
        <w:t xml:space="preserve"> </w:t>
      </w:r>
      <w:r w:rsidRPr="003A7624">
        <w:rPr>
          <w:rStyle w:val="Emphasis"/>
        </w:rPr>
        <w:t xml:space="preserve">around </w:t>
      </w:r>
      <w:r w:rsidRPr="00965345">
        <w:rPr>
          <w:rStyle w:val="Emphasis"/>
          <w:highlight w:val="yellow"/>
        </w:rPr>
        <w:t>41 years old</w:t>
      </w:r>
      <w:r w:rsidRPr="00F07CA1">
        <w:rPr>
          <w:sz w:val="16"/>
        </w:rPr>
        <w:t xml:space="preserve"> in the VSG data. Therefore, the union membership effect may be muted because most people gain union membership later in life.</w:t>
      </w:r>
    </w:p>
    <w:p w14:paraId="2C7EB17E" w14:textId="77777777" w:rsidR="00A82737" w:rsidRPr="00EA60C8" w:rsidRDefault="00A82737" w:rsidP="00A82737">
      <w:pPr>
        <w:rPr>
          <w:sz w:val="16"/>
        </w:rPr>
      </w:pPr>
      <w:r w:rsidRPr="00EA60C8">
        <w:rPr>
          <w:sz w:val="16"/>
        </w:rPr>
        <w:t>Fourth, conditional on both receiving and accepting union information, union members must still sample those considerations when forming political attitudes. Union members, like all Americans, have many considerations to account for when generating an opinion. Although some members likely weigh union information highly, the proportion of members doing so may well be small after the two previous steps.</w:t>
      </w:r>
    </w:p>
    <w:p w14:paraId="136C00F9" w14:textId="77777777" w:rsidR="00A82737" w:rsidRPr="0062309C" w:rsidRDefault="00A82737" w:rsidP="00A82737">
      <w:pPr>
        <w:rPr>
          <w:u w:val="single"/>
        </w:rPr>
      </w:pPr>
      <w:r w:rsidRPr="00EA60C8">
        <w:rPr>
          <w:sz w:val="16"/>
        </w:rPr>
        <w:t xml:space="preserve">If unions and union members do not supply enough political information and members do not receive, accept, and sample union political information, then the </w:t>
      </w:r>
      <w:r w:rsidRPr="00F07CA1">
        <w:rPr>
          <w:rStyle w:val="StyleUnderline"/>
        </w:rPr>
        <w:t xml:space="preserve">informational theory falls apart. </w:t>
      </w:r>
      <w:r w:rsidRPr="00965345">
        <w:rPr>
          <w:rStyle w:val="Emphasis"/>
          <w:highlight w:val="yellow"/>
        </w:rPr>
        <w:t>Unions</w:t>
      </w:r>
      <w:r w:rsidRPr="00965345">
        <w:rPr>
          <w:rStyle w:val="StyleUnderline"/>
          <w:highlight w:val="yellow"/>
        </w:rPr>
        <w:t xml:space="preserve"> are </w:t>
      </w:r>
      <w:r w:rsidRPr="00965345">
        <w:rPr>
          <w:rStyle w:val="Emphasis"/>
          <w:highlight w:val="yellow"/>
        </w:rPr>
        <w:t>unlikely</w:t>
      </w:r>
      <w:r w:rsidRPr="00965345">
        <w:rPr>
          <w:rStyle w:val="StyleUnderline"/>
          <w:highlight w:val="yellow"/>
        </w:rPr>
        <w:t xml:space="preserve"> to</w:t>
      </w:r>
      <w:r w:rsidRPr="00F07CA1">
        <w:rPr>
          <w:rStyle w:val="StyleUnderline"/>
        </w:rPr>
        <w:t xml:space="preserve"> 1) </w:t>
      </w:r>
      <w:r w:rsidRPr="00965345">
        <w:rPr>
          <w:rStyle w:val="StyleUnderline"/>
          <w:highlight w:val="yellow"/>
        </w:rPr>
        <w:t>change</w:t>
      </w:r>
      <w:r w:rsidRPr="00F07CA1">
        <w:rPr>
          <w:rStyle w:val="StyleUnderline"/>
        </w:rPr>
        <w:t xml:space="preserve"> union </w:t>
      </w:r>
      <w:r w:rsidRPr="00965345">
        <w:rPr>
          <w:rStyle w:val="StyleUnderline"/>
          <w:highlight w:val="yellow"/>
        </w:rPr>
        <w:t>members’</w:t>
      </w:r>
      <w:r w:rsidRPr="00F07CA1">
        <w:rPr>
          <w:rStyle w:val="StyleUnderline"/>
        </w:rPr>
        <w:t xml:space="preserve"> </w:t>
      </w:r>
      <w:r w:rsidRPr="003A7624">
        <w:rPr>
          <w:rStyle w:val="Emphasis"/>
        </w:rPr>
        <w:t xml:space="preserve">sense of </w:t>
      </w:r>
      <w:r w:rsidRPr="00965345">
        <w:rPr>
          <w:rStyle w:val="Emphasis"/>
          <w:highlight w:val="yellow"/>
        </w:rPr>
        <w:t>solidarity</w:t>
      </w:r>
      <w:r w:rsidRPr="00F07CA1">
        <w:rPr>
          <w:rStyle w:val="StyleUnderline"/>
        </w:rPr>
        <w:t xml:space="preserve">, 2) </w:t>
      </w:r>
      <w:r w:rsidRPr="00965345">
        <w:rPr>
          <w:rStyle w:val="StyleUnderline"/>
          <w:highlight w:val="yellow"/>
        </w:rPr>
        <w:t xml:space="preserve">provide </w:t>
      </w:r>
      <w:r w:rsidRPr="00965345">
        <w:rPr>
          <w:rStyle w:val="Emphasis"/>
          <w:highlight w:val="yellow"/>
        </w:rPr>
        <w:t>policy info</w:t>
      </w:r>
      <w:r w:rsidRPr="003A7624">
        <w:rPr>
          <w:rStyle w:val="Emphasis"/>
        </w:rPr>
        <w:t>rmation</w:t>
      </w:r>
      <w:r w:rsidRPr="00F07CA1">
        <w:rPr>
          <w:rStyle w:val="StyleUnderline"/>
        </w:rPr>
        <w:t xml:space="preserve">, 3) </w:t>
      </w:r>
      <w:r w:rsidRPr="00965345">
        <w:rPr>
          <w:rStyle w:val="StyleUnderline"/>
          <w:highlight w:val="yellow"/>
        </w:rPr>
        <w:t xml:space="preserve">lead them to </w:t>
      </w:r>
      <w:r w:rsidRPr="00965345">
        <w:rPr>
          <w:rStyle w:val="Emphasis"/>
          <w:highlight w:val="yellow"/>
        </w:rPr>
        <w:t>different politic</w:t>
      </w:r>
      <w:r w:rsidRPr="003A7624">
        <w:rPr>
          <w:rStyle w:val="Emphasis"/>
        </w:rPr>
        <w:t>al attitude</w:t>
      </w:r>
      <w:r w:rsidRPr="00965345">
        <w:rPr>
          <w:rStyle w:val="Emphasis"/>
          <w:highlight w:val="yellow"/>
        </w:rPr>
        <w:t>s</w:t>
      </w:r>
      <w:r w:rsidRPr="00965345">
        <w:rPr>
          <w:rStyle w:val="StyleUnderline"/>
          <w:highlight w:val="yellow"/>
        </w:rPr>
        <w:t>, or</w:t>
      </w:r>
      <w:r w:rsidRPr="00F07CA1">
        <w:rPr>
          <w:rStyle w:val="StyleUnderline"/>
        </w:rPr>
        <w:t xml:space="preserve"> 4) </w:t>
      </w:r>
      <w:r w:rsidRPr="00965345">
        <w:rPr>
          <w:rStyle w:val="Emphasis"/>
          <w:highlight w:val="yellow"/>
        </w:rPr>
        <w:t>encourage them to participate</w:t>
      </w:r>
      <w:r w:rsidRPr="00F07CA1">
        <w:rPr>
          <w:rStyle w:val="StyleUnderline"/>
        </w:rPr>
        <w:t>.</w:t>
      </w:r>
      <w:r w:rsidRPr="00EA60C8">
        <w:rPr>
          <w:sz w:val="16"/>
        </w:rPr>
        <w:t xml:space="preserve">11 By extension, </w:t>
      </w:r>
      <w:r w:rsidRPr="003A7624">
        <w:rPr>
          <w:rStyle w:val="Emphasis"/>
        </w:rPr>
        <w:t xml:space="preserve">union </w:t>
      </w:r>
      <w:r w:rsidRPr="00965345">
        <w:rPr>
          <w:rStyle w:val="Emphasis"/>
          <w:highlight w:val="yellow"/>
        </w:rPr>
        <w:t>members</w:t>
      </w:r>
      <w:r w:rsidRPr="00F07CA1">
        <w:rPr>
          <w:rStyle w:val="StyleUnderline"/>
        </w:rPr>
        <w:t xml:space="preserve"> are </w:t>
      </w:r>
      <w:r w:rsidRPr="00965345">
        <w:rPr>
          <w:rStyle w:val="Emphasis"/>
          <w:highlight w:val="yellow"/>
        </w:rPr>
        <w:t>unlikely to join</w:t>
      </w:r>
      <w:r w:rsidRPr="003A7624">
        <w:rPr>
          <w:rStyle w:val="Emphasis"/>
        </w:rPr>
        <w:t xml:space="preserve"> the </w:t>
      </w:r>
      <w:r w:rsidRPr="00965345">
        <w:rPr>
          <w:rStyle w:val="Emphasis"/>
          <w:highlight w:val="yellow"/>
        </w:rPr>
        <w:t>Democratic Party</w:t>
      </w:r>
      <w:r w:rsidRPr="00EA60C8">
        <w:rPr>
          <w:sz w:val="16"/>
        </w:rPr>
        <w:t xml:space="preserve"> as a result of political information if they do not receive such information. </w:t>
      </w:r>
      <w:r w:rsidRPr="00F07CA1">
        <w:rPr>
          <w:rStyle w:val="StyleUnderline"/>
        </w:rPr>
        <w:t>This</w:t>
      </w:r>
      <w:r w:rsidRPr="00EA60C8">
        <w:rPr>
          <w:sz w:val="16"/>
        </w:rPr>
        <w:t xml:space="preserve"> then </w:t>
      </w:r>
      <w:r w:rsidRPr="00F07CA1">
        <w:rPr>
          <w:rStyle w:val="StyleUnderline"/>
        </w:rPr>
        <w:t>blocks the partisan theory of union membership’s effect on political attitudes and participation.</w:t>
      </w:r>
      <w:r w:rsidRPr="00EA60C8">
        <w:rPr>
          <w:sz w:val="16"/>
        </w:rPr>
        <w:t xml:space="preserve"> And, if members do not receive information, then </w:t>
      </w:r>
      <w:r w:rsidRPr="00F07CA1">
        <w:rPr>
          <w:rStyle w:val="StyleUnderline"/>
        </w:rPr>
        <w:t>it is unlikely that union leaders and union members</w:t>
      </w:r>
      <w:r w:rsidRPr="00EA60C8">
        <w:rPr>
          <w:sz w:val="16"/>
        </w:rPr>
        <w:t xml:space="preserve"> can effectively create a union social identity that further </w:t>
      </w:r>
      <w:r w:rsidRPr="00F07CA1">
        <w:rPr>
          <w:rStyle w:val="StyleUnderline"/>
        </w:rPr>
        <w:t>shapes one’s politics or that these effects appear in the long-run.</w:t>
      </w:r>
      <w:r w:rsidRPr="00EA60C8">
        <w:rPr>
          <w:sz w:val="16"/>
        </w:rPr>
        <w:t xml:space="preserve"> In sum, </w:t>
      </w:r>
      <w:r w:rsidRPr="00F07CA1">
        <w:rPr>
          <w:rStyle w:val="StyleUnderline"/>
        </w:rPr>
        <w:t>it is unlikely that union membership affects attitudes or participation.</w:t>
      </w:r>
    </w:p>
    <w:p w14:paraId="316E0DE6" w14:textId="77777777" w:rsidR="00A82737" w:rsidRDefault="00A82737" w:rsidP="00A82737">
      <w:pPr>
        <w:pStyle w:val="Heading4"/>
      </w:pPr>
      <w:r>
        <w:t xml:space="preserve">Union alliance with the GOP </w:t>
      </w:r>
      <w:r w:rsidRPr="00006A34">
        <w:t xml:space="preserve">entrenches </w:t>
      </w:r>
      <w:r w:rsidRPr="00006A34">
        <w:rPr>
          <w:u w:val="single"/>
        </w:rPr>
        <w:t>labor conservatism</w:t>
      </w:r>
      <w:r>
        <w:t>---reifies</w:t>
      </w:r>
      <w:r w:rsidRPr="00006A34">
        <w:t xml:space="preserve"> anti-Black</w:t>
      </w:r>
      <w:r>
        <w:t xml:space="preserve"> </w:t>
      </w:r>
      <w:r w:rsidRPr="00006A34">
        <w:t xml:space="preserve">and anti-trans </w:t>
      </w:r>
      <w:r w:rsidRPr="00006A34">
        <w:rPr>
          <w:u w:val="single"/>
        </w:rPr>
        <w:t>scapegoating</w:t>
      </w:r>
      <w:r w:rsidRPr="00006A34">
        <w:t xml:space="preserve"> while </w:t>
      </w:r>
      <w:r w:rsidRPr="00006A34">
        <w:rPr>
          <w:u w:val="single"/>
        </w:rPr>
        <w:t>betraying</w:t>
      </w:r>
      <w:r w:rsidRPr="00006A34">
        <w:t xml:space="preserve"> </w:t>
      </w:r>
      <w:r>
        <w:t xml:space="preserve">progressive </w:t>
      </w:r>
      <w:r w:rsidRPr="00006A34">
        <w:t>union caucuses</w:t>
      </w:r>
    </w:p>
    <w:p w14:paraId="6618084B" w14:textId="77777777" w:rsidR="00A82737" w:rsidRDefault="00A82737" w:rsidP="00A82737">
      <w:r>
        <w:t xml:space="preserve">Ernie </w:t>
      </w:r>
      <w:r w:rsidRPr="00D76E80">
        <w:rPr>
          <w:rStyle w:val="Style13ptBold"/>
        </w:rPr>
        <w:t>Gotta 24</w:t>
      </w:r>
      <w:r>
        <w:t xml:space="preserve">, Writer </w:t>
      </w:r>
      <w:r w:rsidRPr="00D76E80">
        <w:t>with Left Voice and with the International Worker’s League</w:t>
      </w:r>
      <w:r>
        <w:t>, 07/29/2024, “</w:t>
      </w:r>
      <w:r w:rsidRPr="00D76E80">
        <w:t>Teamster president okays racist, anti-trans statement by GOP politician</w:t>
      </w:r>
      <w:r>
        <w:t xml:space="preserve">,” </w:t>
      </w:r>
      <w:r w:rsidRPr="00811A63">
        <w:t>https://litci.org/en/teamster-president-okays-racist-anti-trans-statement-by-gop-politician/</w:t>
      </w:r>
    </w:p>
    <w:p w14:paraId="430319FC" w14:textId="77777777" w:rsidR="00A82737" w:rsidRPr="007402DF" w:rsidRDefault="00A82737" w:rsidP="00A82737">
      <w:pPr>
        <w:rPr>
          <w:sz w:val="16"/>
        </w:rPr>
      </w:pPr>
      <w:r w:rsidRPr="00965345">
        <w:rPr>
          <w:rStyle w:val="StyleUnderline"/>
          <w:highlight w:val="yellow"/>
        </w:rPr>
        <w:t>Teamster President Sean</w:t>
      </w:r>
      <w:r w:rsidRPr="007402DF">
        <w:rPr>
          <w:sz w:val="16"/>
        </w:rPr>
        <w:t xml:space="preserve"> O’Brien caused a wave of divergent opinions in the labor movement following his speech at the Republican National Convention. Rank-and-file members made comments on Tik-tok from “Did he not know where he was?” to “I love watching the Teamsters prove how much this crowd actually likes or cares about the American worker.”</w:t>
      </w:r>
    </w:p>
    <w:p w14:paraId="6908B23C" w14:textId="77777777" w:rsidR="00A82737" w:rsidRPr="007402DF" w:rsidRDefault="00A82737" w:rsidP="00A82737">
      <w:pPr>
        <w:rPr>
          <w:sz w:val="16"/>
        </w:rPr>
      </w:pPr>
      <w:r w:rsidRPr="007402DF">
        <w:rPr>
          <w:sz w:val="16"/>
        </w:rPr>
        <w:t xml:space="preserve">But what was revealed following </w:t>
      </w:r>
      <w:r w:rsidRPr="00965345">
        <w:rPr>
          <w:rStyle w:val="StyleUnderline"/>
          <w:highlight w:val="yellow"/>
        </w:rPr>
        <w:t>O’Brien’s</w:t>
      </w:r>
      <w:r w:rsidRPr="007402DF">
        <w:rPr>
          <w:sz w:val="16"/>
        </w:rPr>
        <w:t xml:space="preserve"> speech was what we knew all along—his </w:t>
      </w:r>
      <w:r w:rsidRPr="00965345">
        <w:rPr>
          <w:rStyle w:val="Emphasis"/>
          <w:highlight w:val="yellow"/>
        </w:rPr>
        <w:t>allyship</w:t>
      </w:r>
      <w:r w:rsidRPr="00965345">
        <w:rPr>
          <w:rStyle w:val="StyleUnderline"/>
          <w:highlight w:val="yellow"/>
        </w:rPr>
        <w:t xml:space="preserve"> with</w:t>
      </w:r>
      <w:r w:rsidRPr="00D76E80">
        <w:rPr>
          <w:rStyle w:val="StyleUnderline"/>
        </w:rPr>
        <w:t xml:space="preserve"> </w:t>
      </w:r>
      <w:r w:rsidRPr="00965345">
        <w:rPr>
          <w:rStyle w:val="Emphasis"/>
          <w:highlight w:val="yellow"/>
        </w:rPr>
        <w:t>oppressed</w:t>
      </w:r>
      <w:r w:rsidRPr="00D76E80">
        <w:rPr>
          <w:rStyle w:val="StyleUnderline"/>
        </w:rPr>
        <w:t xml:space="preserve"> peoples </w:t>
      </w:r>
      <w:r w:rsidRPr="00965345">
        <w:rPr>
          <w:rStyle w:val="StyleUnderline"/>
          <w:highlight w:val="yellow"/>
        </w:rPr>
        <w:t xml:space="preserve">is </w:t>
      </w:r>
      <w:r w:rsidRPr="00965345">
        <w:rPr>
          <w:rStyle w:val="Emphasis"/>
          <w:highlight w:val="yellow"/>
        </w:rPr>
        <w:t>not very deep</w:t>
      </w:r>
      <w:r w:rsidRPr="007402DF">
        <w:rPr>
          <w:sz w:val="16"/>
        </w:rPr>
        <w:t xml:space="preserve">. </w:t>
      </w:r>
      <w:r w:rsidRPr="00D76E80">
        <w:rPr>
          <w:rStyle w:val="StyleUnderline"/>
        </w:rPr>
        <w:t xml:space="preserve">Republican </w:t>
      </w:r>
      <w:r w:rsidRPr="00965345">
        <w:rPr>
          <w:rStyle w:val="StyleUnderline"/>
          <w:highlight w:val="yellow"/>
        </w:rPr>
        <w:t>Senator</w:t>
      </w:r>
      <w:r w:rsidRPr="007402DF">
        <w:rPr>
          <w:sz w:val="16"/>
        </w:rPr>
        <w:t xml:space="preserve"> Josh </w:t>
      </w:r>
      <w:r w:rsidRPr="00965345">
        <w:rPr>
          <w:rStyle w:val="StyleUnderline"/>
          <w:highlight w:val="yellow"/>
        </w:rPr>
        <w:t>Hawley</w:t>
      </w:r>
      <w:r w:rsidRPr="007402DF">
        <w:rPr>
          <w:sz w:val="16"/>
        </w:rPr>
        <w:t xml:space="preserve"> of Missouri </w:t>
      </w:r>
      <w:r w:rsidRPr="00D76E80">
        <w:rPr>
          <w:rStyle w:val="StyleUnderline"/>
        </w:rPr>
        <w:t>published an article</w:t>
      </w:r>
      <w:r w:rsidRPr="007402DF">
        <w:rPr>
          <w:sz w:val="16"/>
        </w:rPr>
        <w:t xml:space="preserve"> the day after O’Brien’s remarks </w:t>
      </w:r>
      <w:r w:rsidRPr="00D76E80">
        <w:rPr>
          <w:rStyle w:val="StyleUnderline"/>
        </w:rPr>
        <w:t xml:space="preserve">that </w:t>
      </w:r>
      <w:r w:rsidRPr="00965345">
        <w:rPr>
          <w:rStyle w:val="StyleUnderline"/>
          <w:highlight w:val="yellow"/>
        </w:rPr>
        <w:t>said</w:t>
      </w:r>
      <w:r w:rsidRPr="007402DF">
        <w:rPr>
          <w:sz w:val="16"/>
        </w:rPr>
        <w:t>, “</w:t>
      </w:r>
      <w:r w:rsidRPr="00965345">
        <w:rPr>
          <w:rStyle w:val="StyleUnderline"/>
          <w:highlight w:val="yellow"/>
        </w:rPr>
        <w:t>The C-suite</w:t>
      </w:r>
      <w:r w:rsidRPr="007402DF">
        <w:rPr>
          <w:sz w:val="16"/>
        </w:rPr>
        <w:t xml:space="preserve"> (Corporate) long ago </w:t>
      </w:r>
      <w:r w:rsidRPr="00965345">
        <w:rPr>
          <w:rStyle w:val="StyleUnderline"/>
          <w:highlight w:val="yellow"/>
        </w:rPr>
        <w:t xml:space="preserve">sold out the </w:t>
      </w:r>
      <w:r w:rsidRPr="00965345">
        <w:rPr>
          <w:rStyle w:val="Emphasis"/>
          <w:highlight w:val="yellow"/>
        </w:rPr>
        <w:t>U</w:t>
      </w:r>
      <w:r w:rsidRPr="00D76E80">
        <w:rPr>
          <w:rStyle w:val="StyleUnderline"/>
        </w:rPr>
        <w:t xml:space="preserve">nited </w:t>
      </w:r>
      <w:r w:rsidRPr="00965345">
        <w:rPr>
          <w:rStyle w:val="Emphasis"/>
          <w:highlight w:val="yellow"/>
        </w:rPr>
        <w:t>S</w:t>
      </w:r>
      <w:r w:rsidRPr="00D76E80">
        <w:rPr>
          <w:rStyle w:val="StyleUnderline"/>
        </w:rPr>
        <w:t>tates</w:t>
      </w:r>
      <w:r w:rsidRPr="007402DF">
        <w:rPr>
          <w:sz w:val="16"/>
        </w:rPr>
        <w:t xml:space="preserve">, shuttering factories in the homeland and gutting American jobs, </w:t>
      </w:r>
      <w:r w:rsidRPr="00965345">
        <w:rPr>
          <w:rStyle w:val="StyleUnderline"/>
          <w:highlight w:val="yellow"/>
        </w:rPr>
        <w:t>while using</w:t>
      </w:r>
      <w:r w:rsidRPr="007402DF">
        <w:rPr>
          <w:sz w:val="16"/>
        </w:rPr>
        <w:t xml:space="preserve"> the </w:t>
      </w:r>
      <w:r w:rsidRPr="00965345">
        <w:rPr>
          <w:rStyle w:val="StyleUnderline"/>
          <w:highlight w:val="yellow"/>
        </w:rPr>
        <w:t>profits to push</w:t>
      </w:r>
      <w:r w:rsidRPr="00D76E80">
        <w:rPr>
          <w:rStyle w:val="StyleUnderline"/>
        </w:rPr>
        <w:t xml:space="preserve"> </w:t>
      </w:r>
      <w:r w:rsidRPr="00965345">
        <w:rPr>
          <w:rStyle w:val="Emphasis"/>
          <w:highlight w:val="yellow"/>
        </w:rPr>
        <w:t>d</w:t>
      </w:r>
      <w:r w:rsidRPr="00D76E80">
        <w:rPr>
          <w:rStyle w:val="StyleUnderline"/>
        </w:rPr>
        <w:t xml:space="preserve">iversity, </w:t>
      </w:r>
      <w:r w:rsidRPr="00965345">
        <w:rPr>
          <w:rStyle w:val="Emphasis"/>
          <w:highlight w:val="yellow"/>
        </w:rPr>
        <w:t>e</w:t>
      </w:r>
      <w:r w:rsidRPr="00D76E80">
        <w:rPr>
          <w:rStyle w:val="StyleUnderline"/>
        </w:rPr>
        <w:t xml:space="preserve">quity, and </w:t>
      </w:r>
      <w:r w:rsidRPr="00965345">
        <w:rPr>
          <w:rStyle w:val="Emphasis"/>
          <w:highlight w:val="yellow"/>
        </w:rPr>
        <w:t>i</w:t>
      </w:r>
      <w:r w:rsidRPr="00D76E80">
        <w:rPr>
          <w:rStyle w:val="StyleUnderline"/>
        </w:rPr>
        <w:t xml:space="preserve">nclusion </w:t>
      </w:r>
      <w:r w:rsidRPr="00965345">
        <w:rPr>
          <w:rStyle w:val="StyleUnderline"/>
          <w:highlight w:val="yellow"/>
        </w:rPr>
        <w:t>and</w:t>
      </w:r>
      <w:r w:rsidRPr="00D76E80">
        <w:rPr>
          <w:rStyle w:val="StyleUnderline"/>
        </w:rPr>
        <w:t xml:space="preserve"> the </w:t>
      </w:r>
      <w:r w:rsidRPr="00D76E80">
        <w:rPr>
          <w:rStyle w:val="Emphasis"/>
        </w:rPr>
        <w:t>religion</w:t>
      </w:r>
      <w:r w:rsidRPr="00D76E80">
        <w:rPr>
          <w:rStyle w:val="StyleUnderline"/>
        </w:rPr>
        <w:t xml:space="preserve"> of </w:t>
      </w:r>
      <w:r w:rsidRPr="00965345">
        <w:rPr>
          <w:rStyle w:val="StyleUnderline"/>
          <w:highlight w:val="yellow"/>
        </w:rPr>
        <w:t xml:space="preserve">the </w:t>
      </w:r>
      <w:r w:rsidRPr="00965345">
        <w:rPr>
          <w:rStyle w:val="Emphasis"/>
          <w:highlight w:val="yellow"/>
        </w:rPr>
        <w:t>trans flag</w:t>
      </w:r>
      <w:r w:rsidRPr="007402DF">
        <w:rPr>
          <w:sz w:val="16"/>
        </w:rPr>
        <w:t xml:space="preserve">.” To which Sean </w:t>
      </w:r>
      <w:r w:rsidRPr="00965345">
        <w:rPr>
          <w:rStyle w:val="StyleUnderline"/>
          <w:highlight w:val="yellow"/>
        </w:rPr>
        <w:t>O’Brien commented</w:t>
      </w:r>
      <w:r w:rsidRPr="00D76E80">
        <w:rPr>
          <w:rStyle w:val="StyleUnderline"/>
        </w:rPr>
        <w:t xml:space="preserve"> on X</w:t>
      </w:r>
      <w:r w:rsidRPr="007402DF">
        <w:rPr>
          <w:sz w:val="16"/>
        </w:rPr>
        <w:t xml:space="preserve">, </w:t>
      </w:r>
      <w:r w:rsidRPr="00965345">
        <w:rPr>
          <w:rStyle w:val="Emphasis"/>
          <w:highlight w:val="yellow"/>
        </w:rPr>
        <w:t>“@HawleyMO is 100% on point.”</w:t>
      </w:r>
    </w:p>
    <w:p w14:paraId="0DAA91E6" w14:textId="77777777" w:rsidR="00A82737" w:rsidRPr="007402DF" w:rsidRDefault="00A82737" w:rsidP="00A82737">
      <w:pPr>
        <w:rPr>
          <w:sz w:val="16"/>
        </w:rPr>
      </w:pPr>
      <w:r w:rsidRPr="007402DF">
        <w:rPr>
          <w:sz w:val="16"/>
        </w:rPr>
        <w:t xml:space="preserve">First, Hawley’s statement is incredibly misleading and harmful. Second, </w:t>
      </w:r>
      <w:r w:rsidRPr="00965345">
        <w:rPr>
          <w:rStyle w:val="StyleUnderline"/>
          <w:highlight w:val="yellow"/>
        </w:rPr>
        <w:t xml:space="preserve">O’Brien’s response lends </w:t>
      </w:r>
      <w:r w:rsidRPr="00965345">
        <w:rPr>
          <w:rStyle w:val="Emphasis"/>
          <w:highlight w:val="yellow"/>
        </w:rPr>
        <w:t>credibility</w:t>
      </w:r>
      <w:r w:rsidRPr="00965345">
        <w:rPr>
          <w:rStyle w:val="StyleUnderline"/>
          <w:highlight w:val="yellow"/>
        </w:rPr>
        <w:t xml:space="preserve"> to</w:t>
      </w:r>
      <w:r w:rsidRPr="007402DF">
        <w:rPr>
          <w:sz w:val="16"/>
        </w:rPr>
        <w:t xml:space="preserve"> the many </w:t>
      </w:r>
      <w:r w:rsidRPr="00965345">
        <w:rPr>
          <w:rStyle w:val="StyleUnderline"/>
          <w:highlight w:val="yellow"/>
        </w:rPr>
        <w:t>reports of</w:t>
      </w:r>
      <w:r w:rsidRPr="00D76E80">
        <w:rPr>
          <w:rStyle w:val="StyleUnderline"/>
        </w:rPr>
        <w:t xml:space="preserve"> </w:t>
      </w:r>
      <w:r w:rsidRPr="00D76E80">
        <w:rPr>
          <w:rStyle w:val="Emphasis"/>
        </w:rPr>
        <w:t xml:space="preserve">O’Brien’s </w:t>
      </w:r>
      <w:r w:rsidRPr="00965345">
        <w:rPr>
          <w:rStyle w:val="Emphasis"/>
          <w:highlight w:val="yellow"/>
        </w:rPr>
        <w:t>racism</w:t>
      </w:r>
      <w:r w:rsidRPr="007402DF">
        <w:rPr>
          <w:sz w:val="16"/>
        </w:rPr>
        <w:t xml:space="preserve">. Just this year, </w:t>
      </w:r>
      <w:r w:rsidRPr="00965345">
        <w:rPr>
          <w:rStyle w:val="StyleUnderline"/>
          <w:highlight w:val="yellow"/>
        </w:rPr>
        <w:t xml:space="preserve">the </w:t>
      </w:r>
      <w:r w:rsidRPr="00965345">
        <w:rPr>
          <w:rStyle w:val="Emphasis"/>
          <w:highlight w:val="yellow"/>
        </w:rPr>
        <w:t>Teamsters settled</w:t>
      </w:r>
      <w:r w:rsidRPr="00965345">
        <w:rPr>
          <w:rStyle w:val="StyleUnderline"/>
          <w:highlight w:val="yellow"/>
        </w:rPr>
        <w:t xml:space="preserve"> a</w:t>
      </w:r>
      <w:r w:rsidRPr="00D76E80">
        <w:rPr>
          <w:rStyle w:val="StyleUnderline"/>
        </w:rPr>
        <w:t xml:space="preserve"> $2.9 million </w:t>
      </w:r>
      <w:r w:rsidRPr="00965345">
        <w:rPr>
          <w:rStyle w:val="Emphasis"/>
          <w:highlight w:val="yellow"/>
        </w:rPr>
        <w:t>lawsuit</w:t>
      </w:r>
      <w:r w:rsidRPr="00965345">
        <w:rPr>
          <w:rStyle w:val="StyleUnderline"/>
          <w:highlight w:val="yellow"/>
        </w:rPr>
        <w:t xml:space="preserve"> alleging</w:t>
      </w:r>
      <w:r w:rsidRPr="00A50400">
        <w:rPr>
          <w:rStyle w:val="StyleUnderline"/>
        </w:rPr>
        <w:t xml:space="preserve"> </w:t>
      </w:r>
      <w:r w:rsidRPr="00A50400">
        <w:rPr>
          <w:rStyle w:val="Emphasis"/>
        </w:rPr>
        <w:t xml:space="preserve">racial </w:t>
      </w:r>
      <w:r w:rsidRPr="00965345">
        <w:rPr>
          <w:rStyle w:val="Emphasis"/>
          <w:highlight w:val="yellow"/>
        </w:rPr>
        <w:t>discrimination</w:t>
      </w:r>
      <w:r w:rsidRPr="00D76E80">
        <w:rPr>
          <w:rStyle w:val="StyleUnderline"/>
        </w:rPr>
        <w:t>.</w:t>
      </w:r>
      <w:r w:rsidRPr="007402DF">
        <w:rPr>
          <w:sz w:val="16"/>
        </w:rPr>
        <w:t xml:space="preserve"> The Guardian reported in January, </w:t>
      </w:r>
      <w:r w:rsidRPr="00D76E80">
        <w:rPr>
          <w:rStyle w:val="StyleUnderline"/>
        </w:rPr>
        <w:t xml:space="preserve">“Rather than maintaining or increasing diversity at Teamsters, </w:t>
      </w:r>
      <w:r w:rsidRPr="00965345">
        <w:rPr>
          <w:rStyle w:val="Emphasis"/>
          <w:highlight w:val="yellow"/>
        </w:rPr>
        <w:t>IBT</w:t>
      </w:r>
      <w:r w:rsidRPr="007402DF">
        <w:rPr>
          <w:sz w:val="16"/>
        </w:rPr>
        <w:t xml:space="preserve"> [International Brotherhood of Teamsters] </w:t>
      </w:r>
      <w:r w:rsidRPr="00965345">
        <w:rPr>
          <w:rStyle w:val="Emphasis"/>
          <w:highlight w:val="yellow"/>
        </w:rPr>
        <w:t>fired</w:t>
      </w:r>
      <w:r w:rsidRPr="00D76E80">
        <w:rPr>
          <w:rStyle w:val="StyleUnderline"/>
        </w:rPr>
        <w:t xml:space="preserve"> more than a dozen </w:t>
      </w:r>
      <w:r w:rsidRPr="00965345">
        <w:rPr>
          <w:rStyle w:val="Emphasis"/>
          <w:highlight w:val="yellow"/>
        </w:rPr>
        <w:t>people of color</w:t>
      </w:r>
      <w:r w:rsidRPr="00965345">
        <w:rPr>
          <w:rStyle w:val="StyleUnderline"/>
          <w:highlight w:val="yellow"/>
        </w:rPr>
        <w:t xml:space="preserve"> and turned the </w:t>
      </w:r>
      <w:r w:rsidRPr="00112AAB">
        <w:rPr>
          <w:rStyle w:val="Emphasis"/>
        </w:rPr>
        <w:t xml:space="preserve">Organizing </w:t>
      </w:r>
      <w:r w:rsidRPr="00965345">
        <w:rPr>
          <w:rStyle w:val="Emphasis"/>
          <w:highlight w:val="yellow"/>
        </w:rPr>
        <w:t>Department</w:t>
      </w:r>
      <w:r w:rsidRPr="00D76E80">
        <w:rPr>
          <w:rStyle w:val="StyleUnderline"/>
        </w:rPr>
        <w:t xml:space="preserve"> from a diverse department </w:t>
      </w:r>
      <w:r w:rsidRPr="00112AAB">
        <w:rPr>
          <w:rStyle w:val="StyleUnderline"/>
        </w:rPr>
        <w:t>into a</w:t>
      </w:r>
      <w:r w:rsidRPr="00D76E80">
        <w:rPr>
          <w:rStyle w:val="StyleUnderline"/>
        </w:rPr>
        <w:t xml:space="preserve"> </w:t>
      </w:r>
      <w:r w:rsidRPr="00965345">
        <w:rPr>
          <w:rStyle w:val="Emphasis"/>
          <w:highlight w:val="yellow"/>
        </w:rPr>
        <w:t>majority white</w:t>
      </w:r>
      <w:r w:rsidRPr="00112AAB">
        <w:rPr>
          <w:rStyle w:val="Emphasis"/>
        </w:rPr>
        <w:t xml:space="preserve"> department</w:t>
      </w:r>
      <w:r w:rsidRPr="00D76E80">
        <w:rPr>
          <w:rStyle w:val="StyleUnderline"/>
        </w:rPr>
        <w:t>.”</w:t>
      </w:r>
    </w:p>
    <w:p w14:paraId="63ABDFD2" w14:textId="77777777" w:rsidR="00A82737" w:rsidRPr="007402DF" w:rsidRDefault="00A82737" w:rsidP="00A82737">
      <w:pPr>
        <w:rPr>
          <w:sz w:val="16"/>
        </w:rPr>
      </w:pPr>
      <w:r w:rsidRPr="007402DF">
        <w:rPr>
          <w:sz w:val="16"/>
        </w:rPr>
        <w:t xml:space="preserve">On the one hand, </w:t>
      </w:r>
      <w:r w:rsidRPr="00965345">
        <w:rPr>
          <w:rStyle w:val="StyleUnderline"/>
          <w:highlight w:val="yellow"/>
        </w:rPr>
        <w:t>the exchange</w:t>
      </w:r>
      <w:r w:rsidRPr="007402DF">
        <w:rPr>
          <w:sz w:val="16"/>
        </w:rPr>
        <w:t xml:space="preserve"> between Hawley and O’Brien has a logic that </w:t>
      </w:r>
      <w:r w:rsidRPr="00D76E80">
        <w:rPr>
          <w:rStyle w:val="StyleUnderline"/>
        </w:rPr>
        <w:t xml:space="preserve">is </w:t>
      </w:r>
      <w:r w:rsidRPr="00965345">
        <w:rPr>
          <w:rStyle w:val="StyleUnderline"/>
          <w:highlight w:val="yellow"/>
        </w:rPr>
        <w:t>wrapped in</w:t>
      </w:r>
      <w:r w:rsidRPr="00D76E80">
        <w:rPr>
          <w:rStyle w:val="StyleUnderline"/>
        </w:rPr>
        <w:t xml:space="preserve"> the union leader’s </w:t>
      </w:r>
      <w:r w:rsidRPr="00965345">
        <w:rPr>
          <w:rStyle w:val="StyleUnderline"/>
          <w:highlight w:val="yellow"/>
        </w:rPr>
        <w:t>desire to</w:t>
      </w:r>
      <w:r w:rsidRPr="00D76E80">
        <w:rPr>
          <w:rStyle w:val="StyleUnderline"/>
        </w:rPr>
        <w:t xml:space="preserve"> find ways to </w:t>
      </w:r>
      <w:r w:rsidRPr="00965345">
        <w:rPr>
          <w:rStyle w:val="Emphasis"/>
          <w:highlight w:val="yellow"/>
        </w:rPr>
        <w:t>collaborate</w:t>
      </w:r>
      <w:r w:rsidRPr="00965345">
        <w:rPr>
          <w:rStyle w:val="StyleUnderline"/>
          <w:highlight w:val="yellow"/>
        </w:rPr>
        <w:t xml:space="preserve"> with</w:t>
      </w:r>
      <w:r w:rsidRPr="00D76E80">
        <w:rPr>
          <w:rStyle w:val="StyleUnderline"/>
        </w:rPr>
        <w:t xml:space="preserve"> the </w:t>
      </w:r>
      <w:r w:rsidRPr="00965345">
        <w:rPr>
          <w:rStyle w:val="Emphasis"/>
          <w:highlight w:val="yellow"/>
        </w:rPr>
        <w:t>capitalist</w:t>
      </w:r>
      <w:r w:rsidRPr="00D76E80">
        <w:rPr>
          <w:rStyle w:val="Emphasis"/>
        </w:rPr>
        <w:t xml:space="preserve"> clas</w:t>
      </w:r>
      <w:r w:rsidRPr="00965345">
        <w:rPr>
          <w:rStyle w:val="Emphasis"/>
          <w:highlight w:val="yellow"/>
        </w:rPr>
        <w:t>s</w:t>
      </w:r>
      <w:r w:rsidRPr="007402DF">
        <w:rPr>
          <w:sz w:val="16"/>
        </w:rPr>
        <w:t>. On the other hand, Hawley is trying to paint himself as a conservative politician who is also pro-labor.</w:t>
      </w:r>
    </w:p>
    <w:p w14:paraId="53B66F21" w14:textId="77777777" w:rsidR="00A82737" w:rsidRPr="007402DF" w:rsidRDefault="00A82737" w:rsidP="00A82737">
      <w:pPr>
        <w:rPr>
          <w:sz w:val="16"/>
        </w:rPr>
      </w:pPr>
      <w:r w:rsidRPr="007402DF">
        <w:rPr>
          <w:sz w:val="16"/>
        </w:rPr>
        <w:t>Jim Kabell, a retired Missouri Teamster leader, had this to say about Hawley in the Kansas City Star: “In my five decades as a Teamster, former trustee of the International Brotherhood of Teamsters and president of the Missouri-Kansas-Nebraska Conference of Teamsters, I thought I’d seen every kind of shamelessness there is from a politician in an election year. Then I saw Sen. Josh Hawley campaign at a picket line with Teamsters—just months after he said 200,000 of their Teamster brothers and sisters who provide vital government services are “hostage” takers.”</w:t>
      </w:r>
    </w:p>
    <w:p w14:paraId="18D217C9" w14:textId="77777777" w:rsidR="00A82737" w:rsidRPr="007402DF" w:rsidRDefault="00A82737" w:rsidP="00A82737">
      <w:pPr>
        <w:rPr>
          <w:sz w:val="16"/>
        </w:rPr>
      </w:pPr>
      <w:r w:rsidRPr="007402DF">
        <w:rPr>
          <w:sz w:val="16"/>
        </w:rPr>
        <w:t>Kabell continued, “Union workers first got to know Hawley as the vocal right-to-work supporter who single-handedly cut overtime pay protections for 237,000 workers and said a $12 minimum wage was “out of the mainstream.”</w:t>
      </w:r>
    </w:p>
    <w:p w14:paraId="4EE748D8" w14:textId="77777777" w:rsidR="00A82737" w:rsidRPr="007402DF" w:rsidRDefault="00A82737" w:rsidP="00A82737">
      <w:pPr>
        <w:rPr>
          <w:sz w:val="16"/>
        </w:rPr>
      </w:pPr>
      <w:r w:rsidRPr="007402DF">
        <w:rPr>
          <w:sz w:val="16"/>
        </w:rPr>
        <w:t xml:space="preserve">In order </w:t>
      </w:r>
      <w:r w:rsidRPr="00965345">
        <w:rPr>
          <w:rStyle w:val="StyleUnderline"/>
          <w:highlight w:val="yellow"/>
        </w:rPr>
        <w:t>to win</w:t>
      </w:r>
      <w:r w:rsidRPr="007402DF">
        <w:rPr>
          <w:sz w:val="16"/>
        </w:rPr>
        <w:t xml:space="preserve"> over </w:t>
      </w:r>
      <w:r w:rsidRPr="00965345">
        <w:rPr>
          <w:rStyle w:val="Emphasis"/>
          <w:highlight w:val="yellow"/>
        </w:rPr>
        <w:t>white workers</w:t>
      </w:r>
      <w:r w:rsidRPr="007402DF">
        <w:rPr>
          <w:sz w:val="16"/>
        </w:rPr>
        <w:t xml:space="preserve">, </w:t>
      </w:r>
      <w:r w:rsidRPr="00965345">
        <w:rPr>
          <w:rStyle w:val="StyleUnderline"/>
          <w:highlight w:val="yellow"/>
        </w:rPr>
        <w:t>Hawley</w:t>
      </w:r>
      <w:r w:rsidRPr="007402DF">
        <w:rPr>
          <w:sz w:val="16"/>
        </w:rPr>
        <w:t xml:space="preserve"> in his article </w:t>
      </w:r>
      <w:r w:rsidRPr="00A50400">
        <w:rPr>
          <w:rStyle w:val="Emphasis"/>
        </w:rPr>
        <w:t>reframes</w:t>
      </w:r>
      <w:r w:rsidRPr="00D76E80">
        <w:rPr>
          <w:rStyle w:val="StyleUnderline"/>
        </w:rPr>
        <w:t xml:space="preserve"> the problems of the working class and </w:t>
      </w:r>
      <w:r w:rsidRPr="00965345">
        <w:rPr>
          <w:rStyle w:val="Emphasis"/>
          <w:highlight w:val="yellow"/>
        </w:rPr>
        <w:t>redirects anger</w:t>
      </w:r>
      <w:r w:rsidRPr="007402DF">
        <w:rPr>
          <w:sz w:val="16"/>
        </w:rPr>
        <w:t xml:space="preserve"> over the shuttering of factories, outsourcing and loss of good jobs </w:t>
      </w:r>
      <w:r w:rsidRPr="00965345">
        <w:rPr>
          <w:rStyle w:val="StyleUnderline"/>
          <w:highlight w:val="yellow"/>
        </w:rPr>
        <w:t xml:space="preserve">to a </w:t>
      </w:r>
      <w:r w:rsidRPr="00965345">
        <w:rPr>
          <w:rStyle w:val="Emphasis"/>
          <w:highlight w:val="yellow"/>
        </w:rPr>
        <w:t>scapegoat</w:t>
      </w:r>
      <w:r w:rsidRPr="00D76E80">
        <w:rPr>
          <w:rStyle w:val="StyleUnderline"/>
        </w:rPr>
        <w:t>—</w:t>
      </w:r>
      <w:r w:rsidRPr="00D76E80">
        <w:rPr>
          <w:rStyle w:val="Emphasis"/>
        </w:rPr>
        <w:t>oppressed communities</w:t>
      </w:r>
      <w:r w:rsidRPr="00D76E80">
        <w:rPr>
          <w:rStyle w:val="StyleUnderline"/>
        </w:rPr>
        <w:t>.</w:t>
      </w:r>
      <w:r w:rsidRPr="007402DF">
        <w:rPr>
          <w:sz w:val="16"/>
        </w:rPr>
        <w:t xml:space="preserve"> And </w:t>
      </w:r>
      <w:r w:rsidRPr="00965345">
        <w:rPr>
          <w:rStyle w:val="Emphasis"/>
          <w:highlight w:val="yellow"/>
        </w:rPr>
        <w:t>O’Brien</w:t>
      </w:r>
      <w:r w:rsidRPr="007402DF">
        <w:rPr>
          <w:sz w:val="16"/>
        </w:rPr>
        <w:t xml:space="preserve">, instead of correcting Hawley, </w:t>
      </w:r>
      <w:r w:rsidRPr="00965345">
        <w:rPr>
          <w:rStyle w:val="Emphasis"/>
          <w:highlight w:val="yellow"/>
        </w:rPr>
        <w:t>cosigns</w:t>
      </w:r>
      <w:r w:rsidRPr="00D76E80">
        <w:rPr>
          <w:rStyle w:val="StyleUnderline"/>
        </w:rPr>
        <w:t xml:space="preserve"> this statement</w:t>
      </w:r>
      <w:r w:rsidRPr="007402DF">
        <w:rPr>
          <w:sz w:val="16"/>
        </w:rPr>
        <w:t>.</w:t>
      </w:r>
    </w:p>
    <w:p w14:paraId="19E2639B" w14:textId="77777777" w:rsidR="00A82737" w:rsidRPr="007402DF" w:rsidRDefault="00A82737" w:rsidP="00A82737">
      <w:pPr>
        <w:rPr>
          <w:sz w:val="16"/>
        </w:rPr>
      </w:pPr>
      <w:r w:rsidRPr="007402DF">
        <w:rPr>
          <w:sz w:val="16"/>
        </w:rPr>
        <w:t>How should a labor leader who is responsible to the rank-and-file members respond? O’Brien could have easily said that the corporations don’t give a damn about diversity, equity, or trans rights. He could have said that it is unions and working people that have fought tooth and nail against oppression in all of its forms to just be recognized as human beings.</w:t>
      </w:r>
    </w:p>
    <w:p w14:paraId="1D1402AF" w14:textId="77777777" w:rsidR="00A82737" w:rsidRPr="007402DF" w:rsidRDefault="00A82737" w:rsidP="00A82737">
      <w:pPr>
        <w:rPr>
          <w:sz w:val="16"/>
        </w:rPr>
      </w:pPr>
      <w:r w:rsidRPr="007402DF">
        <w:rPr>
          <w:sz w:val="16"/>
        </w:rPr>
        <w:t>Why didn’t O’Brien explain that the corporations are using these issues to “rainbow wash” the historically anti-worker positions these companies have held and continue to hold? After all, the Teamsters union has a national LGBTQ+ Caucus that recently marched in the Los Angeles Pride. The caucus website clearly has national issues listed as, equity, dignity, respect, and inclusion. Yet not even 16 days had gone by since the end of Pride Month before the members of the union got an anti-LGBTQ comment from their top leader. What about the Teamsters Black caucus and women’s caucus? Don’t they deserve better from their union president?</w:t>
      </w:r>
    </w:p>
    <w:p w14:paraId="23B7B118" w14:textId="77777777" w:rsidR="00A82737" w:rsidRPr="007402DF" w:rsidRDefault="00A82737" w:rsidP="00A82737">
      <w:pPr>
        <w:rPr>
          <w:sz w:val="16"/>
        </w:rPr>
      </w:pPr>
      <w:r w:rsidRPr="007402DF">
        <w:rPr>
          <w:sz w:val="16"/>
        </w:rPr>
        <w:t xml:space="preserve">On July 19, Chris Fuentes, national president of the Teamsters LGBTQ+ Caucus, posted </w:t>
      </w:r>
      <w:r w:rsidRPr="00D76E80">
        <w:rPr>
          <w:rStyle w:val="StyleUnderline"/>
        </w:rPr>
        <w:t xml:space="preserve">a letter from </w:t>
      </w:r>
      <w:r w:rsidRPr="007402DF">
        <w:rPr>
          <w:sz w:val="16"/>
        </w:rPr>
        <w:t xml:space="preserve">Sean </w:t>
      </w:r>
      <w:r w:rsidRPr="00965345">
        <w:rPr>
          <w:rStyle w:val="StyleUnderline"/>
          <w:highlight w:val="yellow"/>
        </w:rPr>
        <w:t>O’Brien</w:t>
      </w:r>
      <w:r w:rsidRPr="007402DF">
        <w:rPr>
          <w:sz w:val="16"/>
        </w:rPr>
        <w:t xml:space="preserve"> that </w:t>
      </w:r>
      <w:r w:rsidRPr="00965345">
        <w:rPr>
          <w:rStyle w:val="StyleUnderline"/>
          <w:highlight w:val="yellow"/>
        </w:rPr>
        <w:t>stated</w:t>
      </w:r>
      <w:r w:rsidRPr="007402DF">
        <w:rPr>
          <w:sz w:val="16"/>
        </w:rPr>
        <w:t xml:space="preserve">, </w:t>
      </w:r>
      <w:r w:rsidRPr="00D76E80">
        <w:rPr>
          <w:rStyle w:val="StyleUnderline"/>
        </w:rPr>
        <w:t>“</w:t>
      </w:r>
      <w:r w:rsidRPr="00965345">
        <w:rPr>
          <w:rStyle w:val="StyleUnderline"/>
          <w:highlight w:val="yellow"/>
        </w:rPr>
        <w:t>My sharing of the article</w:t>
      </w:r>
      <w:r w:rsidRPr="00D76E80">
        <w:rPr>
          <w:rStyle w:val="StyleUnderline"/>
        </w:rPr>
        <w:t xml:space="preserve"> was </w:t>
      </w:r>
      <w:r w:rsidRPr="00965345">
        <w:rPr>
          <w:rStyle w:val="StyleUnderline"/>
          <w:highlight w:val="yellow"/>
        </w:rPr>
        <w:t>meant to</w:t>
      </w:r>
      <w:r w:rsidRPr="00D76E80">
        <w:rPr>
          <w:rStyle w:val="StyleUnderline"/>
        </w:rPr>
        <w:t xml:space="preserve"> highlight the </w:t>
      </w:r>
      <w:r w:rsidRPr="00965345">
        <w:rPr>
          <w:rStyle w:val="StyleUnderline"/>
          <w:highlight w:val="yellow"/>
        </w:rPr>
        <w:t xml:space="preserve">call for </w:t>
      </w:r>
      <w:r w:rsidRPr="00965345">
        <w:rPr>
          <w:rStyle w:val="Emphasis"/>
          <w:highlight w:val="yellow"/>
        </w:rPr>
        <w:t>bi-partisan</w:t>
      </w:r>
      <w:r w:rsidRPr="00D76E80">
        <w:rPr>
          <w:rStyle w:val="Emphasis"/>
        </w:rPr>
        <w:t xml:space="preserve"> labor </w:t>
      </w:r>
      <w:r w:rsidRPr="00965345">
        <w:rPr>
          <w:rStyle w:val="Emphasis"/>
          <w:highlight w:val="yellow"/>
        </w:rPr>
        <w:t>reform</w:t>
      </w:r>
      <w:r w:rsidRPr="007402DF">
        <w:rPr>
          <w:sz w:val="16"/>
        </w:rPr>
        <w:t xml:space="preserve"> and was in </w:t>
      </w:r>
      <w:r w:rsidRPr="00965345">
        <w:rPr>
          <w:rStyle w:val="Emphasis"/>
          <w:highlight w:val="yellow"/>
        </w:rPr>
        <w:t>no</w:t>
      </w:r>
      <w:r w:rsidRPr="003F75C3">
        <w:rPr>
          <w:rStyle w:val="Emphasis"/>
        </w:rPr>
        <w:t xml:space="preserve"> way intended </w:t>
      </w:r>
      <w:r w:rsidRPr="00965345">
        <w:rPr>
          <w:rStyle w:val="Emphasis"/>
          <w:highlight w:val="yellow"/>
        </w:rPr>
        <w:t>t</w:t>
      </w:r>
      <w:r w:rsidRPr="003F75C3">
        <w:rPr>
          <w:rStyle w:val="Emphasis"/>
        </w:rPr>
        <w:t xml:space="preserve">o </w:t>
      </w:r>
      <w:r w:rsidRPr="00965345">
        <w:rPr>
          <w:rStyle w:val="Emphasis"/>
          <w:highlight w:val="yellow"/>
        </w:rPr>
        <w:t>support negative criticism of social issues</w:t>
      </w:r>
      <w:r w:rsidRPr="007402DF">
        <w:rPr>
          <w:sz w:val="16"/>
        </w:rPr>
        <w:t xml:space="preserve">.” Unfortunately, </w:t>
      </w:r>
      <w:r w:rsidRPr="00965345">
        <w:rPr>
          <w:rStyle w:val="StyleUnderline"/>
          <w:highlight w:val="yellow"/>
        </w:rPr>
        <w:t xml:space="preserve">the </w:t>
      </w:r>
      <w:r w:rsidRPr="00965345">
        <w:rPr>
          <w:rStyle w:val="Emphasis"/>
          <w:highlight w:val="yellow"/>
        </w:rPr>
        <w:t>apology</w:t>
      </w:r>
      <w:r w:rsidRPr="00965345">
        <w:rPr>
          <w:rStyle w:val="StyleUnderline"/>
          <w:highlight w:val="yellow"/>
        </w:rPr>
        <w:t xml:space="preserve"> shows </w:t>
      </w:r>
      <w:r w:rsidRPr="00965345">
        <w:rPr>
          <w:rStyle w:val="Emphasis"/>
          <w:highlight w:val="yellow"/>
        </w:rPr>
        <w:t>little</w:t>
      </w:r>
      <w:r w:rsidRPr="00D76E80">
        <w:rPr>
          <w:rStyle w:val="Emphasis"/>
        </w:rPr>
        <w:t xml:space="preserve"> understanding</w:t>
      </w:r>
      <w:r w:rsidRPr="00D76E80">
        <w:rPr>
          <w:rStyle w:val="StyleUnderline"/>
        </w:rPr>
        <w:t xml:space="preserve"> or </w:t>
      </w:r>
      <w:r w:rsidRPr="00965345">
        <w:rPr>
          <w:rStyle w:val="StyleUnderline"/>
          <w:highlight w:val="yellow"/>
        </w:rPr>
        <w:t>care for</w:t>
      </w:r>
      <w:r w:rsidRPr="00D76E80">
        <w:rPr>
          <w:rStyle w:val="StyleUnderline"/>
        </w:rPr>
        <w:t xml:space="preserve"> the very </w:t>
      </w:r>
      <w:r w:rsidRPr="00D76E80">
        <w:rPr>
          <w:rStyle w:val="Emphasis"/>
        </w:rPr>
        <w:t xml:space="preserve">real </w:t>
      </w:r>
      <w:r w:rsidRPr="003F75C3">
        <w:rPr>
          <w:rStyle w:val="Emphasis"/>
        </w:rPr>
        <w:t>issues</w:t>
      </w:r>
      <w:r w:rsidRPr="00D76E80">
        <w:rPr>
          <w:rStyle w:val="StyleUnderline"/>
        </w:rPr>
        <w:t xml:space="preserve"> that are </w:t>
      </w:r>
      <w:r w:rsidRPr="003F75C3">
        <w:rPr>
          <w:rStyle w:val="StyleUnderline"/>
        </w:rPr>
        <w:t xml:space="preserve">impacting </w:t>
      </w:r>
      <w:r w:rsidRPr="00965345">
        <w:rPr>
          <w:rStyle w:val="StyleUnderline"/>
          <w:highlight w:val="yellow"/>
        </w:rPr>
        <w:t xml:space="preserve">workers who are </w:t>
      </w:r>
      <w:r w:rsidRPr="00965345">
        <w:rPr>
          <w:rStyle w:val="Emphasis"/>
          <w:highlight w:val="yellow"/>
        </w:rPr>
        <w:t>Queer, Black, immigrant, or women</w:t>
      </w:r>
      <w:r w:rsidRPr="00D76E80">
        <w:rPr>
          <w:rStyle w:val="StyleUnderline"/>
        </w:rPr>
        <w:t>.</w:t>
      </w:r>
      <w:r w:rsidRPr="007402DF">
        <w:rPr>
          <w:sz w:val="16"/>
        </w:rPr>
        <w:t xml:space="preserve"> </w:t>
      </w:r>
      <w:r w:rsidRPr="00D76E80">
        <w:rPr>
          <w:rStyle w:val="StyleUnderline"/>
        </w:rPr>
        <w:t xml:space="preserve">O’Brien’s </w:t>
      </w:r>
      <w:r w:rsidRPr="00965345">
        <w:rPr>
          <w:rStyle w:val="StyleUnderline"/>
          <w:highlight w:val="yellow"/>
        </w:rPr>
        <w:t>response</w:t>
      </w:r>
      <w:r w:rsidRPr="007402DF">
        <w:rPr>
          <w:sz w:val="16"/>
        </w:rPr>
        <w:t xml:space="preserve"> and support of Hawley </w:t>
      </w:r>
      <w:r w:rsidRPr="00965345">
        <w:rPr>
          <w:rStyle w:val="StyleUnderline"/>
          <w:highlight w:val="yellow"/>
        </w:rPr>
        <w:t>deepens</w:t>
      </w:r>
      <w:r w:rsidRPr="007402DF">
        <w:rPr>
          <w:sz w:val="16"/>
        </w:rPr>
        <w:t xml:space="preserve"> the push of the </w:t>
      </w:r>
      <w:r w:rsidRPr="00D76E80">
        <w:rPr>
          <w:rStyle w:val="StyleUnderline"/>
        </w:rPr>
        <w:t xml:space="preserve">Teamsters toward </w:t>
      </w:r>
      <w:r w:rsidRPr="00965345">
        <w:rPr>
          <w:rStyle w:val="Emphasis"/>
          <w:highlight w:val="yellow"/>
        </w:rPr>
        <w:t>labor conservatism</w:t>
      </w:r>
      <w:r w:rsidRPr="007402DF">
        <w:rPr>
          <w:sz w:val="16"/>
        </w:rPr>
        <w:t>.</w:t>
      </w:r>
    </w:p>
    <w:p w14:paraId="59119E10" w14:textId="77777777" w:rsidR="00A82737" w:rsidRPr="00A50400" w:rsidRDefault="00A82737" w:rsidP="00A82737">
      <w:pPr>
        <w:rPr>
          <w:rStyle w:val="StyleUnderline"/>
        </w:rPr>
      </w:pPr>
      <w:r w:rsidRPr="007402DF">
        <w:rPr>
          <w:sz w:val="16"/>
        </w:rPr>
        <w:t xml:space="preserve">The chants during Trump’s speech at the RNC of “mass deportations,” “Drill baby, drill,” firing Shawn Fain from the UAW, and the noticeable applause toward the anti-trans trope of not allowing “men” to play women’s sports help explain the reason why so many are upset that O’Brien spoke at the RNC and gave trade-union cover for some vile politics. </w:t>
      </w:r>
      <w:r w:rsidRPr="00A50400">
        <w:rPr>
          <w:rStyle w:val="StyleUnderline"/>
        </w:rPr>
        <w:t xml:space="preserve">Labor journalist and author Kim Kelly suggested that </w:t>
      </w:r>
      <w:r w:rsidRPr="00A50400">
        <w:rPr>
          <w:rStyle w:val="Emphasis"/>
        </w:rPr>
        <w:t>O’Brien’s speech</w:t>
      </w:r>
      <w:r w:rsidRPr="00A50400">
        <w:rPr>
          <w:rStyle w:val="StyleUnderline"/>
        </w:rPr>
        <w:t xml:space="preserve"> could be potentially </w:t>
      </w:r>
      <w:r w:rsidRPr="00A50400">
        <w:rPr>
          <w:rStyle w:val="Emphasis"/>
        </w:rPr>
        <w:t>angling</w:t>
      </w:r>
      <w:r w:rsidRPr="00A50400">
        <w:rPr>
          <w:rStyle w:val="StyleUnderline"/>
        </w:rPr>
        <w:t xml:space="preserve"> for a “</w:t>
      </w:r>
      <w:r w:rsidRPr="00A50400">
        <w:rPr>
          <w:rStyle w:val="Emphasis"/>
        </w:rPr>
        <w:t>Secretary of Labor</w:t>
      </w:r>
      <w:r w:rsidRPr="00A50400">
        <w:rPr>
          <w:rStyle w:val="StyleUnderline"/>
        </w:rPr>
        <w:t xml:space="preserve"> posting in a Trump administration.“</w:t>
      </w:r>
    </w:p>
    <w:p w14:paraId="13E9BC6F" w14:textId="77777777" w:rsidR="00A82737" w:rsidRPr="00A50400" w:rsidRDefault="00A82737" w:rsidP="00A82737">
      <w:pPr>
        <w:rPr>
          <w:rStyle w:val="StyleUnderline"/>
        </w:rPr>
      </w:pPr>
      <w:r w:rsidRPr="007402DF">
        <w:rPr>
          <w:sz w:val="16"/>
        </w:rPr>
        <w:t xml:space="preserve">Those who defend O’Brien’s actions think he is being diplomatic and negotiating his way to making gains for the Teamsters through a “bipartisan” approach. The reality for the organized working class is that both the Republicans and the Democrats have acted throughout history against the interests of the working class. The Democrats and Republicans are the parties that represent the wealthy elite, the bosses. </w:t>
      </w:r>
      <w:r w:rsidRPr="00965345">
        <w:rPr>
          <w:rStyle w:val="StyleUnderline"/>
          <w:highlight w:val="yellow"/>
        </w:rPr>
        <w:t xml:space="preserve">The </w:t>
      </w:r>
      <w:r w:rsidRPr="00965345">
        <w:rPr>
          <w:rStyle w:val="Emphasis"/>
          <w:highlight w:val="yellow"/>
        </w:rPr>
        <w:t>R</w:t>
      </w:r>
      <w:r w:rsidRPr="00A50400">
        <w:rPr>
          <w:rStyle w:val="StyleUnderline"/>
        </w:rPr>
        <w:t xml:space="preserve">epublican </w:t>
      </w:r>
      <w:r w:rsidRPr="00965345">
        <w:rPr>
          <w:rStyle w:val="Emphasis"/>
          <w:highlight w:val="yellow"/>
        </w:rPr>
        <w:t>and</w:t>
      </w:r>
      <w:r w:rsidRPr="00965345">
        <w:rPr>
          <w:rStyle w:val="StyleUnderline"/>
          <w:highlight w:val="yellow"/>
        </w:rPr>
        <w:t xml:space="preserve"> </w:t>
      </w:r>
      <w:r w:rsidRPr="00965345">
        <w:rPr>
          <w:rStyle w:val="Emphasis"/>
          <w:highlight w:val="yellow"/>
        </w:rPr>
        <w:t>D</w:t>
      </w:r>
      <w:r w:rsidRPr="00A50400">
        <w:rPr>
          <w:rStyle w:val="StyleUnderline"/>
        </w:rPr>
        <w:t xml:space="preserve">emocratic </w:t>
      </w:r>
      <w:r w:rsidRPr="00965345">
        <w:rPr>
          <w:rStyle w:val="Emphasis"/>
          <w:highlight w:val="yellow"/>
        </w:rPr>
        <w:t>n</w:t>
      </w:r>
      <w:r w:rsidRPr="00A50400">
        <w:rPr>
          <w:rStyle w:val="StyleUnderline"/>
        </w:rPr>
        <w:t xml:space="preserve">ational </w:t>
      </w:r>
      <w:r w:rsidRPr="00965345">
        <w:rPr>
          <w:rStyle w:val="Emphasis"/>
          <w:highlight w:val="yellow"/>
        </w:rPr>
        <w:t>c</w:t>
      </w:r>
      <w:r w:rsidRPr="00A50400">
        <w:rPr>
          <w:rStyle w:val="StyleUnderline"/>
        </w:rPr>
        <w:t xml:space="preserve">onventions are </w:t>
      </w:r>
      <w:r w:rsidRPr="00965345">
        <w:rPr>
          <w:rStyle w:val="Emphasis"/>
          <w:highlight w:val="yellow"/>
        </w:rPr>
        <w:t>no place for unions</w:t>
      </w:r>
      <w:r w:rsidRPr="00A50400">
        <w:rPr>
          <w:rStyle w:val="StyleUnderline"/>
        </w:rPr>
        <w:t>.</w:t>
      </w:r>
    </w:p>
    <w:p w14:paraId="08EEA207" w14:textId="77777777" w:rsidR="00A82737" w:rsidRPr="00A60ED4" w:rsidRDefault="00A82737" w:rsidP="00A82737">
      <w:pPr>
        <w:rPr>
          <w:sz w:val="16"/>
        </w:rPr>
      </w:pPr>
      <w:r w:rsidRPr="007402DF">
        <w:rPr>
          <w:sz w:val="16"/>
        </w:rPr>
        <w:t xml:space="preserve">The only thing the bosses understand is power. </w:t>
      </w:r>
      <w:r w:rsidRPr="00A50400">
        <w:rPr>
          <w:rStyle w:val="StyleUnderline"/>
        </w:rPr>
        <w:t xml:space="preserve">Without a labor party based in a fighting and democratic union movement, </w:t>
      </w:r>
      <w:r w:rsidRPr="00965345">
        <w:rPr>
          <w:rStyle w:val="StyleUnderline"/>
          <w:highlight w:val="yellow"/>
        </w:rPr>
        <w:t xml:space="preserve">the </w:t>
      </w:r>
      <w:r w:rsidRPr="00965345">
        <w:rPr>
          <w:rStyle w:val="Emphasis"/>
          <w:highlight w:val="yellow"/>
        </w:rPr>
        <w:t>only power</w:t>
      </w:r>
      <w:r w:rsidRPr="00A50400">
        <w:rPr>
          <w:rStyle w:val="StyleUnderline"/>
        </w:rPr>
        <w:t xml:space="preserve"> that </w:t>
      </w:r>
      <w:r w:rsidRPr="00965345">
        <w:rPr>
          <w:rStyle w:val="Emphasis"/>
          <w:highlight w:val="yellow"/>
        </w:rPr>
        <w:t>working people</w:t>
      </w:r>
      <w:r w:rsidRPr="00965345">
        <w:rPr>
          <w:rStyle w:val="StyleUnderline"/>
          <w:highlight w:val="yellow"/>
        </w:rPr>
        <w:t xml:space="preserve"> have is</w:t>
      </w:r>
      <w:r w:rsidRPr="00A50400">
        <w:rPr>
          <w:rStyle w:val="StyleUnderline"/>
        </w:rPr>
        <w:t xml:space="preserve"> in </w:t>
      </w:r>
      <w:r w:rsidRPr="00965345">
        <w:rPr>
          <w:rStyle w:val="Emphasis"/>
          <w:highlight w:val="yellow"/>
        </w:rPr>
        <w:t>mobilizing</w:t>
      </w:r>
      <w:r w:rsidRPr="00A50400">
        <w:rPr>
          <w:rStyle w:val="Emphasis"/>
        </w:rPr>
        <w:t xml:space="preserve"> in </w:t>
      </w:r>
      <w:r w:rsidRPr="00965345">
        <w:rPr>
          <w:rStyle w:val="Emphasis"/>
          <w:highlight w:val="yellow"/>
        </w:rPr>
        <w:t>the streets</w:t>
      </w:r>
      <w:r w:rsidRPr="00965345">
        <w:rPr>
          <w:rStyle w:val="StyleUnderline"/>
          <w:highlight w:val="yellow"/>
        </w:rPr>
        <w:t xml:space="preserve"> and </w:t>
      </w:r>
      <w:r w:rsidRPr="00965345">
        <w:rPr>
          <w:rStyle w:val="Emphasis"/>
          <w:highlight w:val="yellow"/>
        </w:rPr>
        <w:t>going</w:t>
      </w:r>
      <w:r w:rsidRPr="00A50400">
        <w:rPr>
          <w:rStyle w:val="Emphasis"/>
        </w:rPr>
        <w:t xml:space="preserve"> out </w:t>
      </w:r>
      <w:r w:rsidRPr="00965345">
        <w:rPr>
          <w:rStyle w:val="Emphasis"/>
          <w:highlight w:val="yellow"/>
        </w:rPr>
        <w:t>on strike</w:t>
      </w:r>
      <w:r>
        <w:rPr>
          <w:rStyle w:val="StyleUnderline"/>
        </w:rPr>
        <w:t>.</w:t>
      </w:r>
    </w:p>
    <w:p w14:paraId="45CAA6C2" w14:textId="77777777" w:rsidR="00A82737" w:rsidRDefault="00A82737" w:rsidP="00A82737">
      <w:pPr>
        <w:pStyle w:val="Heading3"/>
      </w:pPr>
      <w:r>
        <w:t>Allegra---1NC</w:t>
      </w:r>
    </w:p>
    <w:p w14:paraId="0A6C2D82" w14:textId="77777777" w:rsidR="00A82737" w:rsidRDefault="00A82737" w:rsidP="00A82737">
      <w:pPr>
        <w:pStyle w:val="Analytic"/>
      </w:pPr>
    </w:p>
    <w:p w14:paraId="731A7D36" w14:textId="77777777" w:rsidR="00A82737" w:rsidRDefault="00A82737" w:rsidP="00A82737">
      <w:pPr>
        <w:pStyle w:val="Heading2"/>
      </w:pPr>
      <w:r>
        <w:t>T-USFG</w:t>
      </w:r>
    </w:p>
    <w:p w14:paraId="5A42682B" w14:textId="77777777" w:rsidR="00A82737" w:rsidRPr="00963C7B" w:rsidRDefault="00A82737" w:rsidP="00A82737">
      <w:pPr>
        <w:pStyle w:val="Heading3"/>
      </w:pPr>
      <w:r>
        <w:t>Top---2AC</w:t>
      </w:r>
    </w:p>
    <w:p w14:paraId="40A314A9" w14:textId="77777777" w:rsidR="00A82737" w:rsidRDefault="00A82737" w:rsidP="00A82737">
      <w:pPr>
        <w:pStyle w:val="Analytic"/>
      </w:pPr>
    </w:p>
    <w:p w14:paraId="4B5C6578" w14:textId="77777777" w:rsidR="00A82737" w:rsidRDefault="00A82737" w:rsidP="00A82737">
      <w:pPr>
        <w:pStyle w:val="Heading3"/>
      </w:pPr>
      <w:r>
        <w:t>Fairness</w:t>
      </w:r>
    </w:p>
    <w:p w14:paraId="32AD90C6" w14:textId="77777777" w:rsidR="00A82737" w:rsidRDefault="00A82737" w:rsidP="00A82737">
      <w:pPr>
        <w:pStyle w:val="Analytic"/>
        <w:rPr>
          <w:u w:val="single"/>
        </w:rPr>
      </w:pPr>
    </w:p>
    <w:p w14:paraId="4797D026" w14:textId="77777777" w:rsidR="00A82737" w:rsidRPr="002239D4" w:rsidRDefault="00A82737" w:rsidP="00A82737">
      <w:pPr>
        <w:pStyle w:val="Heading4"/>
      </w:pPr>
      <w:r>
        <w:t xml:space="preserve">[3] </w:t>
      </w:r>
      <w:r w:rsidRPr="002239D4">
        <w:t xml:space="preserve">Attempts to exclude </w:t>
      </w:r>
      <w:r w:rsidRPr="002239D4">
        <w:rPr>
          <w:u w:val="single"/>
        </w:rPr>
        <w:t>critical argumentation</w:t>
      </w:r>
      <w:r w:rsidRPr="002239D4">
        <w:t xml:space="preserve"> are motivated by white racial anxiety towards rising Black participation in debate and manifests in </w:t>
      </w:r>
      <w:r w:rsidRPr="002239D4">
        <w:rPr>
          <w:u w:val="single"/>
        </w:rPr>
        <w:t>racial backlash.</w:t>
      </w:r>
      <w:r w:rsidRPr="002239D4">
        <w:t xml:space="preserve"> </w:t>
      </w:r>
    </w:p>
    <w:p w14:paraId="261921F1" w14:textId="77777777" w:rsidR="00A82737" w:rsidRPr="002239D4" w:rsidRDefault="00A82737" w:rsidP="00A82737">
      <w:r w:rsidRPr="002239D4">
        <w:t xml:space="preserve">Michael </w:t>
      </w:r>
      <w:r w:rsidRPr="002239D4">
        <w:rPr>
          <w:rStyle w:val="Style13ptBold"/>
        </w:rPr>
        <w:t>Feola 24</w:t>
      </w:r>
      <w:r w:rsidRPr="002239D4">
        <w:t xml:space="preserve">, Associate Professor of Government &amp; Law at Lafayette College, 2024, </w:t>
      </w:r>
      <w:r w:rsidRPr="002239D4">
        <w:rPr>
          <w:i/>
          <w:iCs/>
        </w:rPr>
        <w:t>The Rage of Replacement: Far Right Politics and Demographic Fear</w:t>
      </w:r>
      <w:r w:rsidRPr="002239D4">
        <w:t>, “Chapter 1: “You Will Not Replace Us” The Melancholic Nationalism of Whiteness,” University of Minnesota Press, pp. 6-16</w:t>
      </w:r>
    </w:p>
    <w:p w14:paraId="2D37CFC0" w14:textId="77777777" w:rsidR="00A82737" w:rsidRPr="002239D4" w:rsidRDefault="00A82737" w:rsidP="00A82737">
      <w:pPr>
        <w:rPr>
          <w:sz w:val="16"/>
        </w:rPr>
      </w:pPr>
      <w:r w:rsidRPr="002239D4">
        <w:rPr>
          <w:sz w:val="16"/>
        </w:rPr>
        <w:t xml:space="preserve">Major strains of the far right draw from this history of white racial citizenship to pursue a more aggressive politics of reaction: the effort to claim the nation as a white nation, even as demographic shifts erode white numerical majorities. 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2239D4">
        <w:rPr>
          <w:rStyle w:val="StyleUnderline"/>
        </w:rPr>
        <w:t xml:space="preserve">Because the </w:t>
      </w:r>
      <w:r w:rsidRPr="002239D4">
        <w:rPr>
          <w:rStyle w:val="Emphasis"/>
        </w:rPr>
        <w:t>nation</w:t>
      </w:r>
      <w:r w:rsidRPr="002239D4">
        <w:rPr>
          <w:rStyle w:val="StyleUnderline"/>
        </w:rPr>
        <w:t xml:space="preserve"> was </w:t>
      </w:r>
      <w:r w:rsidRPr="002239D4">
        <w:rPr>
          <w:rStyle w:val="Emphasis"/>
        </w:rPr>
        <w:t>shaped</w:t>
      </w:r>
      <w:r w:rsidRPr="002239D4">
        <w:rPr>
          <w:rStyle w:val="StyleUnderline"/>
        </w:rPr>
        <w:t xml:space="preserve"> by </w:t>
      </w:r>
      <w:r w:rsidRPr="00965345">
        <w:rPr>
          <w:rStyle w:val="Emphasis"/>
          <w:highlight w:val="yellow"/>
        </w:rPr>
        <w:t>white</w:t>
      </w:r>
      <w:r w:rsidRPr="002239D4">
        <w:rPr>
          <w:rStyle w:val="Emphasis"/>
        </w:rPr>
        <w:t xml:space="preserve"> violence</w:t>
      </w:r>
      <w:r w:rsidRPr="002239D4">
        <w:rPr>
          <w:rStyle w:val="StyleUnderline"/>
        </w:rPr>
        <w:t xml:space="preserve">, white subjects </w:t>
      </w:r>
      <w:r w:rsidRPr="00965345">
        <w:rPr>
          <w:rStyle w:val="Emphasis"/>
          <w:highlight w:val="yellow"/>
        </w:rPr>
        <w:t>assert</w:t>
      </w:r>
      <w:r w:rsidRPr="002239D4">
        <w:rPr>
          <w:rStyle w:val="StyleUnderline"/>
        </w:rPr>
        <w:t xml:space="preserve"> an enduring </w:t>
      </w:r>
      <w:r w:rsidRPr="00965345">
        <w:rPr>
          <w:rStyle w:val="StyleUnderline"/>
          <w:highlight w:val="yellow"/>
        </w:rPr>
        <w:t xml:space="preserve">claim to </w:t>
      </w:r>
      <w:r w:rsidRPr="00965345">
        <w:rPr>
          <w:rStyle w:val="Emphasis"/>
          <w:highlight w:val="yellow"/>
        </w:rPr>
        <w:t>ownership</w:t>
      </w:r>
      <w:r w:rsidRPr="002239D4">
        <w:rPr>
          <w:rStyle w:val="StyleUnderline"/>
        </w:rPr>
        <w:t xml:space="preserve">, </w:t>
      </w:r>
      <w:r w:rsidRPr="00965345">
        <w:rPr>
          <w:rStyle w:val="StyleUnderline"/>
          <w:highlight w:val="yellow"/>
        </w:rPr>
        <w:t>no matter</w:t>
      </w:r>
      <w:r w:rsidRPr="002239D4">
        <w:rPr>
          <w:rStyle w:val="StyleUnderline"/>
        </w:rPr>
        <w:t xml:space="preserve"> the </w:t>
      </w:r>
      <w:r w:rsidRPr="002239D4">
        <w:rPr>
          <w:rStyle w:val="Emphasis"/>
        </w:rPr>
        <w:t>passage of time</w:t>
      </w:r>
      <w:r w:rsidRPr="002239D4">
        <w:rPr>
          <w:rStyle w:val="StyleUnderline"/>
        </w:rPr>
        <w:t xml:space="preserve">, </w:t>
      </w:r>
      <w:r w:rsidRPr="002239D4">
        <w:rPr>
          <w:rStyle w:val="Emphasis"/>
        </w:rPr>
        <w:t xml:space="preserve">civil rights </w:t>
      </w:r>
      <w:r w:rsidRPr="00965345">
        <w:rPr>
          <w:rStyle w:val="Emphasis"/>
          <w:highlight w:val="yellow"/>
        </w:rPr>
        <w:t>gains</w:t>
      </w:r>
      <w:r w:rsidRPr="002239D4">
        <w:rPr>
          <w:rStyle w:val="StyleUnderline"/>
        </w:rPr>
        <w:t xml:space="preserve">, or shifting </w:t>
      </w:r>
      <w:r w:rsidRPr="002239D4">
        <w:rPr>
          <w:rStyle w:val="Emphasis"/>
        </w:rPr>
        <w:t>demographic tides</w:t>
      </w:r>
      <w:r w:rsidRPr="002239D4">
        <w:rPr>
          <w:rStyle w:val="StyleUnderline"/>
        </w:rPr>
        <w:t>.</w:t>
      </w:r>
      <w:r w:rsidRPr="002239D4">
        <w:rPr>
          <w:sz w:val="16"/>
        </w:rPr>
        <w:t xml:space="preserve"> This is a vision of </w:t>
      </w:r>
      <w:r w:rsidRPr="002239D4">
        <w:rPr>
          <w:rStyle w:val="StyleUnderline"/>
        </w:rPr>
        <w:t xml:space="preserve">founding as </w:t>
      </w:r>
      <w:r w:rsidRPr="00965345">
        <w:rPr>
          <w:rStyle w:val="StyleUnderline"/>
          <w:highlight w:val="yellow"/>
        </w:rPr>
        <w:t>possession</w:t>
      </w:r>
      <w:r w:rsidRPr="002239D4">
        <w:rPr>
          <w:sz w:val="16"/>
        </w:rPr>
        <w:t xml:space="preserve">, in which imagined authorship (and erasure of Indigenous claims to authorship) </w:t>
      </w:r>
      <w:r w:rsidRPr="00965345">
        <w:rPr>
          <w:rStyle w:val="StyleUnderline"/>
          <w:highlight w:val="yellow"/>
        </w:rPr>
        <w:t>entails</w:t>
      </w:r>
      <w:r w:rsidRPr="002239D4">
        <w:rPr>
          <w:rStyle w:val="StyleUnderline"/>
        </w:rPr>
        <w:t xml:space="preserve"> a </w:t>
      </w:r>
      <w:r w:rsidRPr="00965345">
        <w:rPr>
          <w:rStyle w:val="Emphasis"/>
          <w:highlight w:val="yellow"/>
        </w:rPr>
        <w:t>permanent right</w:t>
      </w:r>
      <w:r w:rsidRPr="002239D4">
        <w:rPr>
          <w:rStyle w:val="StyleUnderline"/>
        </w:rPr>
        <w:t xml:space="preserve"> to the nation</w:t>
      </w:r>
      <w:r w:rsidRPr="002239D4">
        <w:rPr>
          <w:sz w:val="16"/>
        </w:rPr>
        <w:t>.</w:t>
      </w:r>
    </w:p>
    <w:p w14:paraId="5129D13D" w14:textId="77777777" w:rsidR="00A82737" w:rsidRPr="002239D4" w:rsidRDefault="00A82737" w:rsidP="00A82737">
      <w:pPr>
        <w:rPr>
          <w:rStyle w:val="StyleUnderline"/>
        </w:rPr>
      </w:pPr>
      <w:r w:rsidRPr="002239D4">
        <w:rPr>
          <w:rStyle w:val="StyleUnderline"/>
        </w:rPr>
        <w:t xml:space="preserve">The language of </w:t>
      </w:r>
      <w:r w:rsidRPr="00965345">
        <w:rPr>
          <w:rStyle w:val="StyleUnderline"/>
          <w:highlight w:val="yellow"/>
        </w:rPr>
        <w:t>belonging</w:t>
      </w:r>
      <w:r w:rsidRPr="002239D4">
        <w:rPr>
          <w:sz w:val="16"/>
        </w:rPr>
        <w:t xml:space="preserve"> pervades the ethnonationalist literature, though it often floats among a number of meanings.26 On the one hand, these appeals </w:t>
      </w:r>
      <w:r w:rsidRPr="00965345">
        <w:rPr>
          <w:rStyle w:val="StyleUnderline"/>
          <w:highlight w:val="yellow"/>
        </w:rPr>
        <w:t>signify</w:t>
      </w:r>
      <w:r w:rsidRPr="002239D4">
        <w:rPr>
          <w:rStyle w:val="StyleUnderline"/>
        </w:rPr>
        <w:t xml:space="preserve"> a </w:t>
      </w:r>
      <w:r w:rsidRPr="00965345">
        <w:rPr>
          <w:rStyle w:val="Emphasis"/>
          <w:highlight w:val="yellow"/>
        </w:rPr>
        <w:t>symbolic good</w:t>
      </w:r>
      <w:r w:rsidRPr="002239D4">
        <w:rPr>
          <w:sz w:val="16"/>
        </w:rPr>
        <w:t xml:space="preserve">—a claim to be “at home” in the nation.27 In programmatic terms: </w:t>
      </w:r>
      <w:r w:rsidRPr="00965345">
        <w:rPr>
          <w:rStyle w:val="StyleUnderline"/>
          <w:highlight w:val="yellow"/>
        </w:rPr>
        <w:t xml:space="preserve">“I </w:t>
      </w:r>
      <w:r w:rsidRPr="00965345">
        <w:rPr>
          <w:rStyle w:val="Emphasis"/>
          <w:highlight w:val="yellow"/>
        </w:rPr>
        <w:t>belong</w:t>
      </w:r>
      <w:r w:rsidRPr="00965345">
        <w:rPr>
          <w:rStyle w:val="StyleUnderline"/>
          <w:highlight w:val="yellow"/>
        </w:rPr>
        <w:t xml:space="preserve"> in this</w:t>
      </w:r>
      <w:r w:rsidRPr="002239D4">
        <w:rPr>
          <w:rStyle w:val="StyleUnderline"/>
        </w:rPr>
        <w:t xml:space="preserve"> </w:t>
      </w:r>
      <w:r w:rsidRPr="002239D4">
        <w:rPr>
          <w:rStyle w:val="Emphasis"/>
        </w:rPr>
        <w:t xml:space="preserve">civic </w:t>
      </w:r>
      <w:r w:rsidRPr="00965345">
        <w:rPr>
          <w:rStyle w:val="Emphasis"/>
          <w:highlight w:val="yellow"/>
        </w:rPr>
        <w:t>space</w:t>
      </w:r>
      <w:r w:rsidRPr="00965345">
        <w:rPr>
          <w:rStyle w:val="StyleUnderline"/>
          <w:highlight w:val="yellow"/>
        </w:rPr>
        <w:t xml:space="preserve"> because it </w:t>
      </w:r>
      <w:r w:rsidRPr="00965345">
        <w:rPr>
          <w:rStyle w:val="Emphasis"/>
          <w:highlight w:val="yellow"/>
        </w:rPr>
        <w:t>contains</w:t>
      </w:r>
      <w:r w:rsidRPr="002239D4">
        <w:rPr>
          <w:rStyle w:val="StyleUnderline"/>
        </w:rPr>
        <w:t xml:space="preserve"> the </w:t>
      </w:r>
      <w:r w:rsidRPr="002239D4">
        <w:rPr>
          <w:rStyle w:val="Emphasis"/>
        </w:rPr>
        <w:t>traditions</w:t>
      </w:r>
      <w:r w:rsidRPr="002239D4">
        <w:rPr>
          <w:rStyle w:val="StyleUnderline"/>
        </w:rPr>
        <w:t xml:space="preserve">, </w:t>
      </w:r>
      <w:r w:rsidRPr="00965345">
        <w:rPr>
          <w:rStyle w:val="Emphasis"/>
          <w:highlight w:val="yellow"/>
        </w:rPr>
        <w:t>beliefs</w:t>
      </w:r>
      <w:r w:rsidRPr="002239D4">
        <w:rPr>
          <w:rStyle w:val="StyleUnderline"/>
        </w:rPr>
        <w:t xml:space="preserve">, and </w:t>
      </w:r>
      <w:r w:rsidRPr="002239D4">
        <w:rPr>
          <w:rStyle w:val="Emphasis"/>
        </w:rPr>
        <w:t>cultures</w:t>
      </w:r>
      <w:r w:rsidRPr="002239D4">
        <w:rPr>
          <w:rStyle w:val="StyleUnderline"/>
        </w:rPr>
        <w:t xml:space="preserve"> </w:t>
      </w:r>
      <w:r w:rsidRPr="00965345">
        <w:rPr>
          <w:rStyle w:val="StyleUnderline"/>
          <w:highlight w:val="yellow"/>
        </w:rPr>
        <w:t>that</w:t>
      </w:r>
      <w:r w:rsidRPr="002239D4">
        <w:rPr>
          <w:rStyle w:val="StyleUnderline"/>
        </w:rPr>
        <w:t xml:space="preserve"> have </w:t>
      </w:r>
      <w:r w:rsidRPr="00965345">
        <w:rPr>
          <w:rStyle w:val="Emphasis"/>
          <w:highlight w:val="yellow"/>
        </w:rPr>
        <w:t>formed</w:t>
      </w:r>
      <w:r w:rsidRPr="00965345">
        <w:rPr>
          <w:rStyle w:val="StyleUnderline"/>
          <w:highlight w:val="yellow"/>
        </w:rPr>
        <w:t xml:space="preserve"> my </w:t>
      </w:r>
      <w:r w:rsidRPr="00965345">
        <w:rPr>
          <w:rStyle w:val="Emphasis"/>
          <w:highlight w:val="yellow"/>
        </w:rPr>
        <w:t>identity</w:t>
      </w:r>
      <w:r w:rsidRPr="002239D4">
        <w:rPr>
          <w:rStyle w:val="StyleUnderline"/>
        </w:rPr>
        <w:t xml:space="preserve">, </w:t>
      </w:r>
      <w:r w:rsidRPr="002239D4">
        <w:rPr>
          <w:rStyle w:val="Emphasis"/>
        </w:rPr>
        <w:t>sensibilities</w:t>
      </w:r>
      <w:r w:rsidRPr="002239D4">
        <w:rPr>
          <w:rStyle w:val="StyleUnderline"/>
        </w:rPr>
        <w:t xml:space="preserve">, and </w:t>
      </w:r>
      <w:r w:rsidRPr="002239D4">
        <w:rPr>
          <w:rStyle w:val="Emphasis"/>
        </w:rPr>
        <w:t>aspirations</w:t>
      </w:r>
      <w:r w:rsidRPr="002239D4">
        <w:rPr>
          <w:rStyle w:val="StyleUnderline"/>
        </w:rPr>
        <w:t xml:space="preserve">. This nation is my </w:t>
      </w:r>
      <w:r w:rsidRPr="002239D4">
        <w:rPr>
          <w:rStyle w:val="Emphasis"/>
        </w:rPr>
        <w:t>ancestral home</w:t>
      </w:r>
      <w:r w:rsidRPr="002239D4">
        <w:rPr>
          <w:rStyle w:val="StyleUnderline"/>
        </w:rPr>
        <w:t>.”</w:t>
      </w:r>
      <w:r w:rsidRPr="002239D4">
        <w:rPr>
          <w:sz w:val="16"/>
        </w:rPr>
        <w:t xml:space="preserve"> On the other hand, the appeal to belonging shifts in meaning: </w:t>
      </w:r>
      <w:r w:rsidRPr="002239D4">
        <w:rPr>
          <w:rStyle w:val="StyleUnderline"/>
        </w:rPr>
        <w:t>the nation “belongs to me/us,”</w:t>
      </w:r>
      <w:r w:rsidRPr="002239D4">
        <w:rPr>
          <w:sz w:val="16"/>
        </w:rPr>
        <w:t xml:space="preserve"> which </w:t>
      </w:r>
      <w:r w:rsidRPr="002239D4">
        <w:rPr>
          <w:rStyle w:val="StyleUnderline"/>
        </w:rPr>
        <w:t xml:space="preserve">means that “I/we” have an </w:t>
      </w:r>
      <w:r w:rsidRPr="002239D4">
        <w:rPr>
          <w:rStyle w:val="Emphasis"/>
        </w:rPr>
        <w:t>enduring right</w:t>
      </w:r>
      <w:r w:rsidRPr="002239D4">
        <w:rPr>
          <w:rStyle w:val="StyleUnderline"/>
        </w:rPr>
        <w:t xml:space="preserve"> to direct its </w:t>
      </w:r>
      <w:r w:rsidRPr="002239D4">
        <w:rPr>
          <w:rStyle w:val="Emphasis"/>
        </w:rPr>
        <w:t>resources and institutions</w:t>
      </w:r>
      <w:r w:rsidRPr="002239D4">
        <w:rPr>
          <w:sz w:val="16"/>
        </w:rPr>
        <w:t xml:space="preserve">. As the anthropologist Ghassan Hage unpacks </w:t>
      </w:r>
      <w:r w:rsidRPr="002239D4">
        <w:rPr>
          <w:rStyle w:val="StyleUnderline"/>
        </w:rPr>
        <w:t>the possessive logic of white supremacy</w:t>
      </w:r>
      <w:r w:rsidRPr="002239D4">
        <w:rPr>
          <w:sz w:val="16"/>
        </w:rPr>
        <w:t>, “</w:t>
      </w:r>
      <w:r w:rsidRPr="002239D4">
        <w:rPr>
          <w:rStyle w:val="StyleUnderline"/>
        </w:rPr>
        <w:t xml:space="preserve">The belief that one has a right over the nation, involves the </w:t>
      </w:r>
      <w:r w:rsidRPr="00965345">
        <w:rPr>
          <w:rStyle w:val="StyleUnderline"/>
          <w:highlight w:val="yellow"/>
        </w:rPr>
        <w:t>belief in</w:t>
      </w:r>
      <w:r w:rsidRPr="002239D4">
        <w:rPr>
          <w:rStyle w:val="StyleUnderline"/>
        </w:rPr>
        <w:t xml:space="preserve"> one’s </w:t>
      </w:r>
      <w:r w:rsidRPr="00965345">
        <w:rPr>
          <w:rStyle w:val="StyleUnderline"/>
          <w:highlight w:val="yellow"/>
        </w:rPr>
        <w:t>possession</w:t>
      </w:r>
      <w:r w:rsidRPr="002239D4">
        <w:rPr>
          <w:rStyle w:val="StyleUnderline"/>
        </w:rPr>
        <w:t xml:space="preserve"> of the right to </w:t>
      </w:r>
      <w:r w:rsidRPr="00965345">
        <w:rPr>
          <w:rStyle w:val="Emphasis"/>
          <w:highlight w:val="yellow"/>
        </w:rPr>
        <w:t>contribute</w:t>
      </w:r>
      <w:r w:rsidRPr="002239D4">
        <w:rPr>
          <w:sz w:val="16"/>
        </w:rPr>
        <w:t xml:space="preserve"> . . . </w:t>
      </w:r>
      <w:r w:rsidRPr="00965345">
        <w:rPr>
          <w:rStyle w:val="StyleUnderline"/>
          <w:highlight w:val="yellow"/>
        </w:rPr>
        <w:t>to</w:t>
      </w:r>
      <w:r w:rsidRPr="002239D4">
        <w:rPr>
          <w:rStyle w:val="StyleUnderline"/>
        </w:rPr>
        <w:t xml:space="preserve"> its </w:t>
      </w:r>
      <w:r w:rsidRPr="00965345">
        <w:rPr>
          <w:rStyle w:val="Emphasis"/>
          <w:highlight w:val="yellow"/>
        </w:rPr>
        <w:t>management</w:t>
      </w:r>
      <w:r w:rsidRPr="00965345">
        <w:rPr>
          <w:rStyle w:val="StyleUnderline"/>
          <w:highlight w:val="yellow"/>
        </w:rPr>
        <w:t xml:space="preserve"> such that it </w:t>
      </w:r>
      <w:r w:rsidRPr="00965345">
        <w:rPr>
          <w:rStyle w:val="Emphasis"/>
          <w:highlight w:val="yellow"/>
        </w:rPr>
        <w:t>remains</w:t>
      </w:r>
      <w:r w:rsidRPr="002239D4">
        <w:rPr>
          <w:rStyle w:val="Emphasis"/>
        </w:rPr>
        <w:t xml:space="preserve"> ‘one’s </w:t>
      </w:r>
      <w:r w:rsidRPr="00965345">
        <w:rPr>
          <w:rStyle w:val="Emphasis"/>
          <w:highlight w:val="yellow"/>
        </w:rPr>
        <w:t>home</w:t>
      </w:r>
      <w:r w:rsidRPr="002239D4">
        <w:rPr>
          <w:rStyle w:val="Emphasis"/>
        </w:rPr>
        <w:t>.’</w:t>
      </w:r>
      <w:r w:rsidRPr="002239D4">
        <w:rPr>
          <w:sz w:val="16"/>
        </w:rPr>
        <w:t xml:space="preserve">”28 This point reflects a more politically substantive vision of white ownership and a more visceral fantasy of loss within the politics of white reaction. </w:t>
      </w:r>
      <w:r w:rsidRPr="002239D4">
        <w:rPr>
          <w:rStyle w:val="StyleUnderline"/>
        </w:rPr>
        <w:t xml:space="preserve">An insistence on </w:t>
      </w:r>
      <w:r w:rsidRPr="00965345">
        <w:rPr>
          <w:rStyle w:val="Emphasis"/>
          <w:highlight w:val="yellow"/>
        </w:rPr>
        <w:t>white irreplaceability</w:t>
      </w:r>
      <w:r w:rsidRPr="00965345">
        <w:rPr>
          <w:rStyle w:val="StyleUnderline"/>
          <w:highlight w:val="yellow"/>
        </w:rPr>
        <w:t xml:space="preserve"> reflects</w:t>
      </w:r>
      <w:r w:rsidRPr="002239D4">
        <w:rPr>
          <w:rStyle w:val="StyleUnderline"/>
        </w:rPr>
        <w:t xml:space="preserve"> a claim to </w:t>
      </w:r>
      <w:r w:rsidRPr="002239D4">
        <w:rPr>
          <w:rStyle w:val="Emphasis"/>
        </w:rPr>
        <w:t>political supremacy</w:t>
      </w:r>
      <w:r w:rsidRPr="002239D4">
        <w:rPr>
          <w:rStyle w:val="StyleUnderline"/>
        </w:rPr>
        <w:t xml:space="preserve">, a </w:t>
      </w:r>
      <w:r w:rsidRPr="00965345">
        <w:rPr>
          <w:rStyle w:val="StyleUnderline"/>
          <w:highlight w:val="yellow"/>
        </w:rPr>
        <w:t xml:space="preserve">right to </w:t>
      </w:r>
      <w:r w:rsidRPr="00965345">
        <w:rPr>
          <w:rStyle w:val="Emphasis"/>
          <w:highlight w:val="yellow"/>
        </w:rPr>
        <w:t>manage</w:t>
      </w:r>
      <w:r w:rsidRPr="002239D4">
        <w:rPr>
          <w:rStyle w:val="StyleUnderline"/>
        </w:rPr>
        <w:t xml:space="preserve"> the nation </w:t>
      </w:r>
      <w:r w:rsidRPr="00965345">
        <w:rPr>
          <w:rStyle w:val="StyleUnderline"/>
          <w:highlight w:val="yellow"/>
        </w:rPr>
        <w:t xml:space="preserve">in </w:t>
      </w:r>
      <w:r w:rsidRPr="00965345">
        <w:rPr>
          <w:rStyle w:val="Emphasis"/>
          <w:highlight w:val="yellow"/>
        </w:rPr>
        <w:t>accordance</w:t>
      </w:r>
      <w:r w:rsidRPr="00965345">
        <w:rPr>
          <w:rStyle w:val="StyleUnderline"/>
          <w:highlight w:val="yellow"/>
        </w:rPr>
        <w:t xml:space="preserve"> with </w:t>
      </w:r>
      <w:r w:rsidRPr="00965345">
        <w:rPr>
          <w:rStyle w:val="Emphasis"/>
          <w:highlight w:val="yellow"/>
        </w:rPr>
        <w:t>white interests</w:t>
      </w:r>
      <w:r w:rsidRPr="002239D4">
        <w:rPr>
          <w:sz w:val="16"/>
        </w:rPr>
        <w:t>—</w:t>
      </w:r>
      <w:r w:rsidRPr="002239D4">
        <w:rPr>
          <w:rStyle w:val="StyleUnderline"/>
        </w:rPr>
        <w:t xml:space="preserve">to </w:t>
      </w:r>
      <w:r w:rsidRPr="00965345">
        <w:rPr>
          <w:rStyle w:val="StyleUnderline"/>
          <w:highlight w:val="yellow"/>
        </w:rPr>
        <w:t xml:space="preserve">ensure </w:t>
      </w:r>
      <w:r w:rsidRPr="00965345">
        <w:rPr>
          <w:rStyle w:val="Emphasis"/>
          <w:highlight w:val="yellow"/>
        </w:rPr>
        <w:t>white</w:t>
      </w:r>
      <w:r w:rsidRPr="002239D4">
        <w:rPr>
          <w:rStyle w:val="Emphasis"/>
        </w:rPr>
        <w:t xml:space="preserve"> material advantage</w:t>
      </w:r>
      <w:r w:rsidRPr="002239D4">
        <w:rPr>
          <w:rStyle w:val="StyleUnderline"/>
        </w:rPr>
        <w:t xml:space="preserve">, to </w:t>
      </w:r>
      <w:r w:rsidRPr="002239D4">
        <w:rPr>
          <w:rStyle w:val="Emphasis"/>
        </w:rPr>
        <w:t>maintain white traditions</w:t>
      </w:r>
      <w:r w:rsidRPr="002239D4">
        <w:rPr>
          <w:rStyle w:val="StyleUnderline"/>
        </w:rPr>
        <w:t xml:space="preserve">, and to </w:t>
      </w:r>
      <w:r w:rsidRPr="002239D4">
        <w:rPr>
          <w:rStyle w:val="Emphasis"/>
        </w:rPr>
        <w:t>preserve a culture</w:t>
      </w:r>
      <w:r w:rsidRPr="002239D4">
        <w:rPr>
          <w:rStyle w:val="StyleUnderline"/>
        </w:rPr>
        <w:t xml:space="preserve"> understood as meaningfully white. This </w:t>
      </w:r>
      <w:r w:rsidRPr="002239D4">
        <w:rPr>
          <w:rStyle w:val="Emphasis"/>
        </w:rPr>
        <w:t xml:space="preserve">right to </w:t>
      </w:r>
      <w:r w:rsidRPr="00965345">
        <w:rPr>
          <w:rStyle w:val="Emphasis"/>
          <w:highlight w:val="yellow"/>
        </w:rPr>
        <w:t>order</w:t>
      </w:r>
      <w:r w:rsidRPr="002239D4">
        <w:rPr>
          <w:rStyle w:val="StyleUnderline"/>
        </w:rPr>
        <w:t xml:space="preserve"> the nation is </w:t>
      </w:r>
      <w:r w:rsidRPr="002239D4">
        <w:rPr>
          <w:rStyle w:val="Emphasis"/>
        </w:rPr>
        <w:t>owed</w:t>
      </w:r>
      <w:r w:rsidRPr="002239D4">
        <w:rPr>
          <w:rStyle w:val="StyleUnderline"/>
        </w:rPr>
        <w:t xml:space="preserve"> to the </w:t>
      </w:r>
      <w:r w:rsidRPr="002239D4">
        <w:rPr>
          <w:rStyle w:val="Emphasis"/>
        </w:rPr>
        <w:t>white citizen</w:t>
      </w:r>
      <w:r w:rsidRPr="002239D4">
        <w:rPr>
          <w:rStyle w:val="StyleUnderline"/>
        </w:rPr>
        <w:t>, regardless of how the demographic terrain of the nation is reshaped under conditions of globalization.</w:t>
      </w:r>
    </w:p>
    <w:p w14:paraId="4C4CFEDB" w14:textId="77777777" w:rsidR="00A82737" w:rsidRPr="002239D4" w:rsidRDefault="00A82737" w:rsidP="00A82737">
      <w:pPr>
        <w:rPr>
          <w:sz w:val="16"/>
        </w:rPr>
      </w:pPr>
      <w:r w:rsidRPr="002239D4">
        <w:rPr>
          <w:sz w:val="16"/>
        </w:rPr>
        <w:t xml:space="preserve">At this point, some questions can be posed. </w:t>
      </w:r>
      <w:r w:rsidRPr="002239D4">
        <w:rPr>
          <w:rStyle w:val="StyleUnderline"/>
        </w:rPr>
        <w:t>To insist on the irreplaceability</w:t>
      </w:r>
      <w:r w:rsidRPr="002239D4">
        <w:rPr>
          <w:sz w:val="16"/>
        </w:rPr>
        <w:t xml:space="preserve"> of a historically dominant group is not simply to assert that group’s essential role within a given nation’s culture; rather, it </w:t>
      </w:r>
      <w:r w:rsidRPr="002239D4">
        <w:rPr>
          <w:rStyle w:val="StyleUnderline"/>
        </w:rPr>
        <w:t xml:space="preserve">is to claim that members of the group have a </w:t>
      </w:r>
      <w:r w:rsidRPr="002239D4">
        <w:rPr>
          <w:rStyle w:val="Emphasis"/>
        </w:rPr>
        <w:t>present and future right</w:t>
      </w:r>
      <w:r w:rsidRPr="002239D4">
        <w:rPr>
          <w:rStyle w:val="StyleUnderline"/>
        </w:rPr>
        <w:t xml:space="preserve"> to </w:t>
      </w:r>
      <w:r w:rsidRPr="002239D4">
        <w:rPr>
          <w:rStyle w:val="Emphasis"/>
        </w:rPr>
        <w:t>shape</w:t>
      </w:r>
      <w:r w:rsidRPr="002239D4">
        <w:rPr>
          <w:rStyle w:val="StyleUnderline"/>
        </w:rPr>
        <w:t xml:space="preserve"> the nation in accordance with their </w:t>
      </w:r>
      <w:r w:rsidRPr="002239D4">
        <w:rPr>
          <w:rStyle w:val="Emphasis"/>
        </w:rPr>
        <w:t>own interests</w:t>
      </w:r>
      <w:r w:rsidRPr="002239D4">
        <w:rPr>
          <w:rStyle w:val="StyleUnderline"/>
        </w:rPr>
        <w:t>.</w:t>
      </w:r>
      <w:r w:rsidRPr="002239D4">
        <w:rPr>
          <w:sz w:val="16"/>
        </w:rPr>
        <w:t xml:space="preserve"> In making this claim, </w:t>
      </w:r>
      <w:r w:rsidRPr="002239D4">
        <w:rPr>
          <w:rStyle w:val="StyleUnderline"/>
        </w:rPr>
        <w:t xml:space="preserve">the </w:t>
      </w:r>
      <w:r w:rsidRPr="002239D4">
        <w:rPr>
          <w:rStyle w:val="Emphasis"/>
        </w:rPr>
        <w:t xml:space="preserve">politics of white </w:t>
      </w:r>
      <w:r w:rsidRPr="00965345">
        <w:rPr>
          <w:rStyle w:val="Emphasis"/>
          <w:highlight w:val="yellow"/>
        </w:rPr>
        <w:t>dominion</w:t>
      </w:r>
      <w:r w:rsidRPr="00965345">
        <w:rPr>
          <w:rStyle w:val="StyleUnderline"/>
          <w:highlight w:val="yellow"/>
        </w:rPr>
        <w:t xml:space="preserve"> demands</w:t>
      </w:r>
      <w:r w:rsidRPr="002239D4">
        <w:rPr>
          <w:rStyle w:val="StyleUnderline"/>
        </w:rPr>
        <w:t xml:space="preserve"> an </w:t>
      </w:r>
      <w:r w:rsidRPr="00965345">
        <w:rPr>
          <w:rStyle w:val="Emphasis"/>
          <w:highlight w:val="yellow"/>
        </w:rPr>
        <w:t>enduring</w:t>
      </w:r>
      <w:r w:rsidRPr="00965345">
        <w:rPr>
          <w:rStyle w:val="StyleUnderline"/>
          <w:highlight w:val="yellow"/>
        </w:rPr>
        <w:t xml:space="preserve"> right to </w:t>
      </w:r>
      <w:r w:rsidRPr="00965345">
        <w:rPr>
          <w:rStyle w:val="Emphasis"/>
          <w:highlight w:val="yellow"/>
        </w:rPr>
        <w:t>mastery</w:t>
      </w:r>
      <w:r w:rsidRPr="002239D4">
        <w:rPr>
          <w:rStyle w:val="StyleUnderline"/>
        </w:rPr>
        <w:t xml:space="preserve"> that is contrary to core democratic ideals.</w:t>
      </w:r>
      <w:r w:rsidRPr="002239D4">
        <w:rPr>
          <w:sz w:val="16"/>
        </w:rPr>
        <w:t xml:space="preserve"> The political theorist Danielle Allen has argued, in Aristotelian terms, that democratic practice is founded in a reciprocal process of ruling and being ruled, in turn. To engage in the activity of collective self-rule is not to be a figure of untroubled sovereignty whose own wants, needs, and preferences always win out. Pluralist nations are, instead, divided in terms of needs, interests, and values. This means that democratic citizenship just as often means a minority status—experiencing defeat on decisions concerning one’s deepest commitments and inhabiting such disappointments against the promise of citizen rule.29 Accordingly, a healthy democratic polity demands a certain virtue of its citizens: to endure these frustrations and allot them more equitably among the groups that share the nation.30</w:t>
      </w:r>
    </w:p>
    <w:p w14:paraId="40D9EE67" w14:textId="77777777" w:rsidR="00A82737" w:rsidRPr="002239D4" w:rsidRDefault="00A82737" w:rsidP="00A82737">
      <w:pPr>
        <w:rPr>
          <w:sz w:val="16"/>
        </w:rPr>
      </w:pPr>
      <w:r w:rsidRPr="002239D4">
        <w:rPr>
          <w:sz w:val="16"/>
        </w:rPr>
        <w:t xml:space="preserve">This ideal throws into relief some of the most obvious </w:t>
      </w:r>
      <w:r w:rsidRPr="00965345">
        <w:rPr>
          <w:rStyle w:val="Emphasis"/>
          <w:highlight w:val="yellow"/>
        </w:rPr>
        <w:t>pathologies</w:t>
      </w:r>
      <w:r w:rsidRPr="00965345">
        <w:rPr>
          <w:rStyle w:val="StyleUnderline"/>
          <w:highlight w:val="yellow"/>
        </w:rPr>
        <w:t xml:space="preserve"> bound</w:t>
      </w:r>
      <w:r w:rsidRPr="002239D4">
        <w:rPr>
          <w:rStyle w:val="StyleUnderline"/>
        </w:rPr>
        <w:t xml:space="preserve"> up </w:t>
      </w:r>
      <w:r w:rsidRPr="00965345">
        <w:rPr>
          <w:rStyle w:val="StyleUnderline"/>
          <w:highlight w:val="yellow"/>
        </w:rPr>
        <w:t>with</w:t>
      </w:r>
      <w:r w:rsidRPr="002239D4">
        <w:rPr>
          <w:sz w:val="16"/>
        </w:rPr>
        <w:t xml:space="preserve"> the </w:t>
      </w:r>
      <w:r w:rsidRPr="002239D4">
        <w:rPr>
          <w:rStyle w:val="Emphasis"/>
        </w:rPr>
        <w:t>far right politics</w:t>
      </w:r>
      <w:r w:rsidRPr="002239D4">
        <w:rPr>
          <w:rStyle w:val="StyleUnderline"/>
        </w:rPr>
        <w:t xml:space="preserve"> of </w:t>
      </w:r>
      <w:r w:rsidRPr="00965345">
        <w:rPr>
          <w:rStyle w:val="Emphasis"/>
          <w:highlight w:val="yellow"/>
        </w:rPr>
        <w:t>white reaction</w:t>
      </w:r>
      <w:r w:rsidRPr="002239D4">
        <w:rPr>
          <w:rStyle w:val="StyleUnderline"/>
        </w:rPr>
        <w:t>.</w:t>
      </w:r>
      <w:r w:rsidRPr="002239D4">
        <w:rPr>
          <w:sz w:val="16"/>
        </w:rPr>
        <w:t xml:space="preserve"> Where democratic communities rely on a reciprocal process of citizen rule, a wealth of ethnographic and survey evidence demonstrates that </w:t>
      </w:r>
      <w:r w:rsidRPr="002239D4">
        <w:rPr>
          <w:rStyle w:val="StyleUnderline"/>
        </w:rPr>
        <w:t>the ethnonationalist position is founded on a two-fold refusal: a refusal to acknowledge the pluralism</w:t>
      </w:r>
      <w:r w:rsidRPr="002239D4">
        <w:rPr>
          <w:sz w:val="16"/>
        </w:rPr>
        <w:t xml:space="preserve"> of a democratic polity, </w:t>
      </w:r>
      <w:r w:rsidRPr="002239D4">
        <w:rPr>
          <w:rStyle w:val="StyleUnderline"/>
        </w:rPr>
        <w:t>coupled with a refusal to accept</w:t>
      </w:r>
      <w:r w:rsidRPr="002239D4">
        <w:rPr>
          <w:sz w:val="16"/>
        </w:rPr>
        <w:t xml:space="preserve"> the guiding ideal of </w:t>
      </w:r>
      <w:r w:rsidRPr="002239D4">
        <w:rPr>
          <w:rStyle w:val="StyleUnderline"/>
        </w:rPr>
        <w:t>democratic equality</w:t>
      </w:r>
      <w:r w:rsidRPr="002239D4">
        <w:rPr>
          <w:sz w:val="16"/>
        </w:rPr>
        <w:t xml:space="preserve">. </w:t>
      </w:r>
      <w:r w:rsidRPr="002239D4">
        <w:rPr>
          <w:rStyle w:val="StyleUnderline"/>
        </w:rPr>
        <w:t xml:space="preserve">Within its </w:t>
      </w:r>
      <w:r w:rsidRPr="00965345">
        <w:rPr>
          <w:rStyle w:val="StyleUnderline"/>
          <w:highlight w:val="yellow"/>
        </w:rPr>
        <w:t>zero-sum accounting</w:t>
      </w:r>
      <w:r w:rsidRPr="002239D4">
        <w:rPr>
          <w:rStyle w:val="StyleUnderline"/>
        </w:rPr>
        <w:t xml:space="preserve"> of civic life, the far right </w:t>
      </w:r>
      <w:r w:rsidRPr="00965345">
        <w:rPr>
          <w:rStyle w:val="StyleUnderline"/>
          <w:highlight w:val="yellow"/>
        </w:rPr>
        <w:t>views</w:t>
      </w:r>
      <w:r w:rsidRPr="002239D4">
        <w:rPr>
          <w:rStyle w:val="StyleUnderline"/>
        </w:rPr>
        <w:t xml:space="preserve"> the </w:t>
      </w:r>
      <w:r w:rsidRPr="00965345">
        <w:rPr>
          <w:rStyle w:val="Emphasis"/>
          <w:highlight w:val="yellow"/>
        </w:rPr>
        <w:t>gains</w:t>
      </w:r>
      <w:r w:rsidRPr="00965345">
        <w:rPr>
          <w:rStyle w:val="StyleUnderline"/>
          <w:highlight w:val="yellow"/>
        </w:rPr>
        <w:t xml:space="preserve"> of </w:t>
      </w:r>
      <w:r w:rsidRPr="00965345">
        <w:rPr>
          <w:rStyle w:val="Emphasis"/>
          <w:highlight w:val="yellow"/>
        </w:rPr>
        <w:t>other</w:t>
      </w:r>
      <w:r w:rsidRPr="002239D4">
        <w:rPr>
          <w:rStyle w:val="Emphasis"/>
        </w:rPr>
        <w:t xml:space="preserve"> group</w:t>
      </w:r>
      <w:r w:rsidRPr="00965345">
        <w:rPr>
          <w:rStyle w:val="Emphasis"/>
          <w:highlight w:val="yellow"/>
        </w:rPr>
        <w:t>s</w:t>
      </w:r>
      <w:r w:rsidRPr="002239D4">
        <w:rPr>
          <w:rStyle w:val="StyleUnderline"/>
        </w:rPr>
        <w:t xml:space="preserve"> </w:t>
      </w:r>
      <w:r w:rsidRPr="00965345">
        <w:rPr>
          <w:rStyle w:val="StyleUnderline"/>
          <w:highlight w:val="yellow"/>
        </w:rPr>
        <w:t>as</w:t>
      </w:r>
      <w:r w:rsidRPr="002239D4">
        <w:rPr>
          <w:rStyle w:val="StyleUnderline"/>
        </w:rPr>
        <w:t xml:space="preserve"> its </w:t>
      </w:r>
      <w:r w:rsidRPr="002239D4">
        <w:rPr>
          <w:rStyle w:val="Emphasis"/>
        </w:rPr>
        <w:t xml:space="preserve">own </w:t>
      </w:r>
      <w:r w:rsidRPr="00965345">
        <w:rPr>
          <w:rStyle w:val="Emphasis"/>
          <w:highlight w:val="yellow"/>
        </w:rPr>
        <w:t>intolerable losses</w:t>
      </w:r>
      <w:r w:rsidRPr="002239D4">
        <w:rPr>
          <w:sz w:val="16"/>
        </w:rPr>
        <w:t xml:space="preserve">.31 Further, </w:t>
      </w:r>
      <w:r w:rsidRPr="002239D4">
        <w:rPr>
          <w:rStyle w:val="StyleUnderline"/>
        </w:rPr>
        <w:t>white reaction movements</w:t>
      </w:r>
      <w:r w:rsidRPr="002239D4">
        <w:rPr>
          <w:sz w:val="16"/>
        </w:rPr>
        <w:t xml:space="preserve"> persistently </w:t>
      </w:r>
      <w:r w:rsidRPr="002239D4">
        <w:rPr>
          <w:rStyle w:val="StyleUnderline"/>
        </w:rPr>
        <w:t xml:space="preserve">read efforts to repair historical wrongs or expand civic equality as evidence that the historical priority of </w:t>
      </w:r>
      <w:r w:rsidRPr="002239D4">
        <w:rPr>
          <w:rStyle w:val="Emphasis"/>
        </w:rPr>
        <w:t>whiteness</w:t>
      </w:r>
      <w:r w:rsidRPr="002239D4">
        <w:rPr>
          <w:rStyle w:val="StyleUnderline"/>
        </w:rPr>
        <w:t xml:space="preserve"> is in a state of </w:t>
      </w:r>
      <w:r w:rsidRPr="002239D4">
        <w:rPr>
          <w:rStyle w:val="Emphasis"/>
        </w:rPr>
        <w:t>terminal decline</w:t>
      </w:r>
      <w:r w:rsidRPr="002239D4">
        <w:rPr>
          <w:sz w:val="16"/>
        </w:rPr>
        <w:t xml:space="preserve">.32 It is this possessive, </w:t>
      </w:r>
      <w:r w:rsidRPr="002239D4">
        <w:rPr>
          <w:rStyle w:val="Emphasis"/>
        </w:rPr>
        <w:t>antipluralist calculus</w:t>
      </w:r>
      <w:r w:rsidRPr="002239D4">
        <w:rPr>
          <w:sz w:val="16"/>
        </w:rPr>
        <w:t xml:space="preserve"> that </w:t>
      </w:r>
      <w:r w:rsidRPr="002239D4">
        <w:rPr>
          <w:rStyle w:val="Emphasis"/>
        </w:rPr>
        <w:t>motivates</w:t>
      </w:r>
      <w:r w:rsidRPr="002239D4">
        <w:rPr>
          <w:sz w:val="16"/>
        </w:rPr>
        <w:t xml:space="preserve"> the </w:t>
      </w:r>
      <w:r w:rsidRPr="002239D4">
        <w:rPr>
          <w:rStyle w:val="StyleUnderline"/>
        </w:rPr>
        <w:t xml:space="preserve">far right’s claim to </w:t>
      </w:r>
      <w:r w:rsidRPr="002239D4">
        <w:rPr>
          <w:rStyle w:val="Emphasis"/>
        </w:rPr>
        <w:t>white dominion</w:t>
      </w:r>
      <w:r w:rsidRPr="002239D4">
        <w:rPr>
          <w:sz w:val="16"/>
        </w:rPr>
        <w:t xml:space="preserve">,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w:t>
      </w:r>
      <w:r w:rsidRPr="002239D4">
        <w:rPr>
          <w:rStyle w:val="StyleUnderline"/>
        </w:rPr>
        <w:t xml:space="preserve">the </w:t>
      </w:r>
      <w:r w:rsidRPr="002239D4">
        <w:rPr>
          <w:rStyle w:val="Emphasis"/>
        </w:rPr>
        <w:t>compliance</w:t>
      </w:r>
      <w:r w:rsidRPr="002239D4">
        <w:rPr>
          <w:rStyle w:val="StyleUnderline"/>
        </w:rPr>
        <w:t xml:space="preserve"> of white majorities with their own decline</w:t>
      </w:r>
      <w:r w:rsidRPr="002239D4">
        <w:rPr>
          <w:sz w:val="16"/>
        </w:rPr>
        <w:t xml:space="preserve"> ultimately </w:t>
      </w:r>
      <w:r w:rsidRPr="002239D4">
        <w:rPr>
          <w:rStyle w:val="StyleUnderline"/>
        </w:rPr>
        <w:t xml:space="preserve">reflects a </w:t>
      </w:r>
      <w:r w:rsidRPr="002239D4">
        <w:rPr>
          <w:rStyle w:val="Emphasis"/>
        </w:rPr>
        <w:t>will to die out</w:t>
      </w:r>
      <w:r w:rsidRPr="002239D4">
        <w:rPr>
          <w:sz w:val="16"/>
        </w:rPr>
        <w:t xml:space="preserve">.34 </w:t>
      </w:r>
      <w:r w:rsidRPr="002239D4">
        <w:rPr>
          <w:rStyle w:val="Emphasis"/>
        </w:rPr>
        <w:t>Indifference</w:t>
      </w:r>
      <w:r w:rsidRPr="002239D4">
        <w:rPr>
          <w:rStyle w:val="StyleUnderline"/>
        </w:rPr>
        <w:t xml:space="preserve"> to the prospect of a more diverse national population</w:t>
      </w:r>
      <w:r w:rsidRPr="002239D4">
        <w:rPr>
          <w:sz w:val="16"/>
        </w:rPr>
        <w:t>—or an unwillingness to defend a future for white nations—</w:t>
      </w:r>
      <w:r w:rsidRPr="002239D4">
        <w:rPr>
          <w:rStyle w:val="StyleUnderline"/>
        </w:rPr>
        <w:t xml:space="preserve">is condemned as a form of </w:t>
      </w:r>
      <w:r w:rsidRPr="002239D4">
        <w:rPr>
          <w:rStyle w:val="Emphasis"/>
        </w:rPr>
        <w:t>collective suicide</w:t>
      </w:r>
      <w:r w:rsidRPr="002239D4">
        <w:rPr>
          <w:sz w:val="16"/>
        </w:rPr>
        <w:t>.</w:t>
      </w:r>
    </w:p>
    <w:p w14:paraId="039BACE7" w14:textId="77777777" w:rsidR="00A82737" w:rsidRPr="002239D4" w:rsidRDefault="00A82737" w:rsidP="00A82737">
      <w:pPr>
        <w:rPr>
          <w:sz w:val="16"/>
        </w:rPr>
      </w:pPr>
      <w:r w:rsidRPr="002239D4">
        <w:rPr>
          <w:sz w:val="16"/>
        </w:rPr>
        <w:t>From Loss to Rage: White Political Melancholia</w:t>
      </w:r>
    </w:p>
    <w:p w14:paraId="0644D856" w14:textId="77777777" w:rsidR="00A82737" w:rsidRPr="002239D4" w:rsidRDefault="00A82737" w:rsidP="00A82737">
      <w:pPr>
        <w:rPr>
          <w:sz w:val="16"/>
        </w:rPr>
      </w:pPr>
      <w:r w:rsidRPr="002239D4">
        <w:rPr>
          <w:sz w:val="16"/>
        </w:rPr>
        <w:t xml:space="preserve">Minimally, then, the ethnonationalist </w:t>
      </w:r>
      <w:r w:rsidRPr="002239D4">
        <w:rPr>
          <w:rStyle w:val="StyleUnderline"/>
        </w:rPr>
        <w:t>response to perceived replacement reflects a deeply antidemocratic, antipluralist vision.</w:t>
      </w:r>
      <w:r w:rsidRPr="002239D4">
        <w:rPr>
          <w:sz w:val="16"/>
        </w:rPr>
        <w:t xml:space="preserve">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w:t>
      </w:r>
      <w:r w:rsidRPr="002239D4">
        <w:rPr>
          <w:rStyle w:val="StyleUnderline"/>
        </w:rPr>
        <w:t>visceral investment in this far right narrative of white dispossession</w:t>
      </w:r>
      <w:r w:rsidRPr="002239D4">
        <w:rPr>
          <w:sz w:val="16"/>
        </w:rPr>
        <w:t xml:space="preserve">. Indeed, </w:t>
      </w:r>
      <w:r w:rsidRPr="002239D4">
        <w:rPr>
          <w:rStyle w:val="StyleUnderline"/>
        </w:rPr>
        <w:t>a desire for political supremacy is hardly sufficient to account for the lurid fantasies of “white genocide” or “white extermination” invoked by those who fear that white populations will be dispossessed of their supposed inheritance</w:t>
      </w:r>
      <w:r w:rsidRPr="002239D4">
        <w:rPr>
          <w:sz w:val="16"/>
        </w:rPr>
        <w:t xml:space="preserve">.35 Moreover, such a diagnosis is doubly </w:t>
      </w:r>
      <w:r w:rsidRPr="002239D4">
        <w:rPr>
          <w:rStyle w:val="StyleUnderline"/>
        </w:rPr>
        <w:t>inadequate to capture the disorientation and rage that define the politics of white reaction.</w:t>
      </w:r>
    </w:p>
    <w:p w14:paraId="1A2C1A7C" w14:textId="77777777" w:rsidR="00A82737" w:rsidRPr="002239D4" w:rsidRDefault="00A82737" w:rsidP="00A82737">
      <w:pPr>
        <w:rPr>
          <w:sz w:val="16"/>
        </w:rPr>
      </w:pPr>
      <w:r w:rsidRPr="002239D4">
        <w:rPr>
          <w:sz w:val="16"/>
        </w:rPr>
        <w:t xml:space="preserve">In the literature of demographic panic, there is no shortage of examples designed to highlight the racial and ethnic transformations unfolding in civic life—typically figured through the rhetoric of an immigration “invasion,” “reverse colonization,” or “genocide by replacement.”36 For some, </w:t>
      </w:r>
      <w:r w:rsidRPr="002239D4">
        <w:rPr>
          <w:rStyle w:val="StyleUnderline"/>
        </w:rPr>
        <w:t xml:space="preserve">the </w:t>
      </w:r>
      <w:r w:rsidRPr="00965345">
        <w:rPr>
          <w:rStyle w:val="Emphasis"/>
          <w:highlight w:val="yellow"/>
        </w:rPr>
        <w:t>symptoms of replacement</w:t>
      </w:r>
      <w:r w:rsidRPr="002239D4">
        <w:rPr>
          <w:rStyle w:val="StyleUnderline"/>
        </w:rPr>
        <w:t xml:space="preserve"> are </w:t>
      </w:r>
      <w:r w:rsidRPr="00965345">
        <w:rPr>
          <w:rStyle w:val="StyleUnderline"/>
          <w:highlight w:val="yellow"/>
        </w:rPr>
        <w:t>evinced by</w:t>
      </w:r>
      <w:r w:rsidRPr="002239D4">
        <w:rPr>
          <w:rStyle w:val="StyleUnderline"/>
        </w:rPr>
        <w:t xml:space="preserve"> the </w:t>
      </w:r>
      <w:r w:rsidRPr="00965345">
        <w:rPr>
          <w:rStyle w:val="Emphasis"/>
          <w:highlight w:val="yellow"/>
        </w:rPr>
        <w:t>unfamiliar</w:t>
      </w:r>
      <w:r w:rsidRPr="002239D4">
        <w:rPr>
          <w:rStyle w:val="Emphasis"/>
        </w:rPr>
        <w:t xml:space="preserve"> cultural </w:t>
      </w:r>
      <w:r w:rsidRPr="00965345">
        <w:rPr>
          <w:rStyle w:val="Emphasis"/>
          <w:highlight w:val="yellow"/>
        </w:rPr>
        <w:t>forms</w:t>
      </w:r>
      <w:r w:rsidRPr="002239D4">
        <w:rPr>
          <w:rStyle w:val="StyleUnderline"/>
        </w:rPr>
        <w:t xml:space="preserve"> that are </w:t>
      </w:r>
      <w:r w:rsidRPr="00965345">
        <w:rPr>
          <w:rStyle w:val="Emphasis"/>
          <w:highlight w:val="yellow"/>
        </w:rPr>
        <w:t>inserted</w:t>
      </w:r>
      <w:r w:rsidRPr="00965345">
        <w:rPr>
          <w:rStyle w:val="StyleUnderline"/>
          <w:highlight w:val="yellow"/>
        </w:rPr>
        <w:t xml:space="preserve"> into </w:t>
      </w:r>
      <w:r w:rsidRPr="00965345">
        <w:rPr>
          <w:rStyle w:val="Emphasis"/>
          <w:highlight w:val="yellow"/>
        </w:rPr>
        <w:t>public</w:t>
      </w:r>
      <w:r w:rsidRPr="002239D4">
        <w:rPr>
          <w:rStyle w:val="Emphasis"/>
        </w:rPr>
        <w:t xml:space="preserve"> spaces</w:t>
      </w:r>
      <w:r w:rsidRPr="002239D4">
        <w:rPr>
          <w:sz w:val="16"/>
        </w:rPr>
        <w:t xml:space="preserve"> or the displacement of holidays that previously enjoyed unquestioned cultural centrality.37 For the political scientist Samuel Huntington, the symptoms of national erosion are found in the proliferation of non-English languages, the clustering of ethnic groups within residential microworlds (a process he describes in the militarized terms of ethnic “beachheads”), and the heightened presence of political symbols from other nations (flags, anthems, and the like).38 Others see the </w:t>
      </w:r>
      <w:r w:rsidRPr="002239D4">
        <w:rPr>
          <w:rStyle w:val="StyleUnderline"/>
        </w:rPr>
        <w:t>primary signs of</w:t>
      </w:r>
      <w:r w:rsidRPr="002239D4">
        <w:rPr>
          <w:sz w:val="16"/>
        </w:rPr>
        <w:t xml:space="preserve"> an </w:t>
      </w:r>
      <w:r w:rsidRPr="002239D4">
        <w:rPr>
          <w:rStyle w:val="StyleUnderline"/>
        </w:rPr>
        <w:t>ethnic “invasion” in the “occupation” of neighborhoods and public space by nonwhite populations</w:t>
      </w:r>
      <w:r w:rsidRPr="002239D4">
        <w:rPr>
          <w:sz w:val="16"/>
        </w:rPr>
        <w:t>—</w:t>
      </w:r>
      <w:r w:rsidRPr="002239D4">
        <w:rPr>
          <w:rStyle w:val="StyleUnderline"/>
        </w:rPr>
        <w:t>where</w:t>
      </w:r>
      <w:r w:rsidRPr="002239D4">
        <w:rPr>
          <w:sz w:val="16"/>
        </w:rPr>
        <w:t xml:space="preserve"> the </w:t>
      </w:r>
      <w:r w:rsidRPr="002239D4">
        <w:rPr>
          <w:rStyle w:val="StyleUnderline"/>
        </w:rPr>
        <w:t xml:space="preserve">occupation takes the form of </w:t>
      </w:r>
      <w:r w:rsidRPr="002239D4">
        <w:rPr>
          <w:rStyle w:val="Emphasis"/>
        </w:rPr>
        <w:t>everyday crime</w:t>
      </w:r>
      <w:r w:rsidRPr="002239D4">
        <w:rPr>
          <w:rStyle w:val="StyleUnderline"/>
        </w:rPr>
        <w:t xml:space="preserve"> and </w:t>
      </w:r>
      <w:r w:rsidRPr="002239D4">
        <w:rPr>
          <w:rStyle w:val="Emphasis"/>
        </w:rPr>
        <w:t>supposed antiwhite aggression</w:t>
      </w:r>
      <w:r w:rsidRPr="002239D4">
        <w:rPr>
          <w:sz w:val="16"/>
        </w:rPr>
        <w:t xml:space="preserve">.39 For yet others, the true motor of cultural displacement rests in comparative rates of fertility and reproduction (a diagnosis that draws from long-standing currents of </w:t>
      </w:r>
      <w:r w:rsidRPr="00965345">
        <w:rPr>
          <w:rStyle w:val="Emphasis"/>
          <w:highlight w:val="yellow"/>
        </w:rPr>
        <w:t>white racial anxiety</w:t>
      </w:r>
      <w:r w:rsidRPr="002239D4">
        <w:rPr>
          <w:sz w:val="16"/>
        </w:rPr>
        <w:t xml:space="preserve"> over nonwhite reproduction).40 For those who </w:t>
      </w:r>
      <w:r w:rsidRPr="00965345">
        <w:rPr>
          <w:rStyle w:val="StyleUnderline"/>
          <w:highlight w:val="yellow"/>
        </w:rPr>
        <w:t>describe</w:t>
      </w:r>
      <w:r w:rsidRPr="002239D4">
        <w:rPr>
          <w:sz w:val="16"/>
        </w:rPr>
        <w:t xml:space="preserve"> ongoing population change as a process of “white genocide” or “white extermination,” the fundamental </w:t>
      </w:r>
      <w:r w:rsidRPr="002239D4">
        <w:rPr>
          <w:rStyle w:val="StyleUnderline"/>
        </w:rPr>
        <w:t>site of warfare</w:t>
      </w:r>
      <w:r w:rsidRPr="002239D4">
        <w:rPr>
          <w:sz w:val="16"/>
        </w:rPr>
        <w:t xml:space="preserve"> is located within the enhanced reproductive rates of nonwhite populations, who have undertaken a slow-paced demographic transformation that will eventually enable them to capture both cultural and political institutions.41</w:t>
      </w:r>
    </w:p>
    <w:p w14:paraId="2900C637" w14:textId="77777777" w:rsidR="00A82737" w:rsidRPr="002239D4" w:rsidRDefault="00A82737" w:rsidP="00A82737">
      <w:pPr>
        <w:rPr>
          <w:sz w:val="16"/>
        </w:rPr>
      </w:pPr>
      <w:r w:rsidRPr="002239D4">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miss </w:t>
      </w:r>
      <w:r w:rsidRPr="002239D4">
        <w:rPr>
          <w:rStyle w:val="StyleUnderline"/>
        </w:rPr>
        <w:t xml:space="preserve">the </w:t>
      </w:r>
      <w:r w:rsidRPr="002239D4">
        <w:rPr>
          <w:rStyle w:val="Emphasis"/>
        </w:rPr>
        <w:t xml:space="preserve">atmosphere of </w:t>
      </w:r>
      <w:r w:rsidRPr="00965345">
        <w:rPr>
          <w:rStyle w:val="Emphasis"/>
          <w:highlight w:val="yellow"/>
        </w:rPr>
        <w:t>loss</w:t>
      </w:r>
      <w:r w:rsidRPr="002239D4">
        <w:rPr>
          <w:sz w:val="16"/>
        </w:rPr>
        <w:t xml:space="preserve"> that </w:t>
      </w:r>
      <w:r w:rsidRPr="002239D4">
        <w:rPr>
          <w:rStyle w:val="StyleUnderline"/>
        </w:rPr>
        <w:t xml:space="preserve">pervades far right discourse, feeding its tendencies </w:t>
      </w:r>
      <w:r w:rsidRPr="00965345">
        <w:rPr>
          <w:rStyle w:val="StyleUnderline"/>
          <w:highlight w:val="yellow"/>
        </w:rPr>
        <w:t>toward</w:t>
      </w:r>
      <w:r w:rsidRPr="002239D4">
        <w:rPr>
          <w:rStyle w:val="StyleUnderline"/>
        </w:rPr>
        <w:t xml:space="preserve"> </w:t>
      </w:r>
      <w:r w:rsidRPr="002239D4">
        <w:rPr>
          <w:rStyle w:val="Emphasis"/>
        </w:rPr>
        <w:t xml:space="preserve">rage and </w:t>
      </w:r>
      <w:r w:rsidRPr="00965345">
        <w:rPr>
          <w:rStyle w:val="Emphasis"/>
          <w:highlight w:val="yellow"/>
        </w:rPr>
        <w:t>resentment</w:t>
      </w:r>
      <w:r w:rsidRPr="002239D4">
        <w:rPr>
          <w:sz w:val="16"/>
        </w:rPr>
        <w:t xml:space="preserve">. As the sociologist Arlie Hochschild argues, </w:t>
      </w:r>
      <w:r w:rsidRPr="002239D4">
        <w:rPr>
          <w:rStyle w:val="StyleUnderline"/>
        </w:rPr>
        <w:t xml:space="preserve">a fundamental grievance of radicalized whites is that the </w:t>
      </w:r>
      <w:r w:rsidRPr="002239D4">
        <w:rPr>
          <w:rStyle w:val="Emphasis"/>
        </w:rPr>
        <w:t>nation</w:t>
      </w:r>
      <w:r w:rsidRPr="002239D4">
        <w:rPr>
          <w:rStyle w:val="StyleUnderline"/>
        </w:rPr>
        <w:t xml:space="preserve"> has </w:t>
      </w:r>
      <w:r w:rsidRPr="002239D4">
        <w:rPr>
          <w:rStyle w:val="Emphasis"/>
        </w:rPr>
        <w:t>become alien</w:t>
      </w:r>
      <w:r w:rsidRPr="002239D4">
        <w:rPr>
          <w:rStyle w:val="StyleUnderline"/>
        </w:rPr>
        <w:t xml:space="preserve"> to them</w:t>
      </w:r>
      <w:r w:rsidRPr="002239D4">
        <w:rPr>
          <w:sz w:val="16"/>
        </w:rPr>
        <w:t xml:space="preserve">—it “no longer feels like their own.” 42 Television news personality Laura </w:t>
      </w:r>
      <w:r w:rsidRPr="002239D4">
        <w:rPr>
          <w:rStyle w:val="StyleUnderline"/>
        </w:rPr>
        <w:t>Ingraham</w:t>
      </w:r>
      <w:r w:rsidRPr="002239D4">
        <w:rPr>
          <w:sz w:val="16"/>
        </w:rPr>
        <w:t xml:space="preserve"> has given public voice to this story of alienation; speaking on the conservative Fox News network, she </w:t>
      </w:r>
      <w:r w:rsidRPr="002239D4">
        <w:rPr>
          <w:rStyle w:val="StyleUnderline"/>
        </w:rPr>
        <w:t>lamented that</w:t>
      </w:r>
      <w:r w:rsidRPr="002239D4">
        <w:rPr>
          <w:sz w:val="16"/>
        </w:rPr>
        <w:t xml:space="preserve"> “in </w:t>
      </w:r>
      <w:r w:rsidRPr="002239D4">
        <w:rPr>
          <w:rStyle w:val="StyleUnderline"/>
        </w:rPr>
        <w:t>some parts of the country, it does seem like the America we know and love doesn’t exist anymore.</w:t>
      </w:r>
      <w:r w:rsidRPr="002239D4">
        <w:rPr>
          <w:sz w:val="16"/>
        </w:rPr>
        <w:t xml:space="preserve"> Massive demographic changes have been foisted upon the American people. And they’re changes that none of us ever voted for and most of us don’t like.” 43 To grasp the force behind these lamentations, it is necessary to conceptualize the nation as more than a set of institutions that can fall into one set of hands or another. Rather, in this literature of estrangement, </w:t>
      </w:r>
      <w:r w:rsidRPr="002239D4">
        <w:rPr>
          <w:rStyle w:val="StyleUnderline"/>
        </w:rPr>
        <w:t xml:space="preserve">the </w:t>
      </w:r>
      <w:r w:rsidRPr="002239D4">
        <w:rPr>
          <w:rStyle w:val="Emphasis"/>
        </w:rPr>
        <w:t>nation</w:t>
      </w:r>
      <w:r w:rsidRPr="002239D4">
        <w:rPr>
          <w:sz w:val="16"/>
        </w:rPr>
        <w:t xml:space="preserve"> takes on a distinct character. It </w:t>
      </w:r>
      <w:r w:rsidRPr="002239D4">
        <w:rPr>
          <w:rStyle w:val="StyleUnderline"/>
        </w:rPr>
        <w:t xml:space="preserve">is figured less as a geopolitical entity than as a </w:t>
      </w:r>
      <w:r w:rsidRPr="002239D4">
        <w:rPr>
          <w:rStyle w:val="Emphasis"/>
        </w:rPr>
        <w:t>source of meaning</w:t>
      </w:r>
      <w:r w:rsidRPr="002239D4">
        <w:rPr>
          <w:rStyle w:val="StyleUnderline"/>
        </w:rPr>
        <w:t xml:space="preserve"> through which the subject understands itself</w:t>
      </w:r>
      <w:r w:rsidRPr="002239D4">
        <w:rPr>
          <w:sz w:val="16"/>
        </w:rPr>
        <w:t>—</w:t>
      </w:r>
      <w:r w:rsidRPr="002239D4">
        <w:rPr>
          <w:rStyle w:val="StyleUnderline"/>
        </w:rPr>
        <w:t xml:space="preserve">a </w:t>
      </w:r>
      <w:r w:rsidRPr="002239D4">
        <w:rPr>
          <w:rStyle w:val="Emphasis"/>
        </w:rPr>
        <w:t>horizon of practices and values</w:t>
      </w:r>
      <w:r w:rsidRPr="002239D4">
        <w:rPr>
          <w:rStyle w:val="StyleUnderline"/>
        </w:rPr>
        <w:t xml:space="preserve"> in light of which the </w:t>
      </w:r>
      <w:r w:rsidRPr="002239D4">
        <w:rPr>
          <w:rStyle w:val="Emphasis"/>
        </w:rPr>
        <w:t>subject connects</w:t>
      </w:r>
      <w:r w:rsidRPr="002239D4">
        <w:rPr>
          <w:rStyle w:val="StyleUnderline"/>
        </w:rPr>
        <w:t xml:space="preserve"> to a </w:t>
      </w:r>
      <w:r w:rsidRPr="002239D4">
        <w:rPr>
          <w:rStyle w:val="Emphasis"/>
        </w:rPr>
        <w:t>tradition</w:t>
      </w:r>
      <w:r w:rsidRPr="002239D4">
        <w:rPr>
          <w:rStyle w:val="StyleUnderline"/>
        </w:rPr>
        <w:t xml:space="preserve"> it </w:t>
      </w:r>
      <w:r w:rsidRPr="002239D4">
        <w:rPr>
          <w:rStyle w:val="Emphasis"/>
        </w:rPr>
        <w:t>embraces as its own</w:t>
      </w:r>
      <w:r w:rsidRPr="002239D4">
        <w:rPr>
          <w:sz w:val="16"/>
        </w:rPr>
        <w:t>. And increasingly it is presented as a primordial site of identity that is besieged, slipping away from its “true” owners.44 A recruitment 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1DC0E42E" w14:textId="77777777" w:rsidR="00A82737" w:rsidRPr="002239D4" w:rsidRDefault="00A82737" w:rsidP="00A82737">
      <w:pPr>
        <w:rPr>
          <w:sz w:val="16"/>
        </w:rPr>
      </w:pPr>
      <w:r w:rsidRPr="002239D4">
        <w:rPr>
          <w:sz w:val="16"/>
        </w:rPr>
        <w:t xml:space="preserve">This </w:t>
      </w:r>
      <w:r w:rsidRPr="00965345">
        <w:rPr>
          <w:rStyle w:val="Emphasis"/>
          <w:highlight w:val="yellow"/>
        </w:rPr>
        <w:t>fear of loss</w:t>
      </w:r>
      <w:r w:rsidRPr="002239D4">
        <w:rPr>
          <w:sz w:val="16"/>
        </w:rPr>
        <w:t xml:space="preserve"> is well </w:t>
      </w:r>
      <w:r w:rsidRPr="00965345">
        <w:rPr>
          <w:rStyle w:val="StyleUnderline"/>
          <w:highlight w:val="yellow"/>
        </w:rPr>
        <w:t>illustrated by</w:t>
      </w:r>
      <w:r w:rsidRPr="002239D4">
        <w:rPr>
          <w:rStyle w:val="StyleUnderline"/>
        </w:rPr>
        <w:t xml:space="preserve"> the </w:t>
      </w:r>
      <w:r w:rsidRPr="002239D4">
        <w:rPr>
          <w:rStyle w:val="Emphasis"/>
        </w:rPr>
        <w:t>zero-sum</w:t>
      </w:r>
      <w:r w:rsidRPr="002239D4">
        <w:rPr>
          <w:rStyle w:val="StyleUnderline"/>
        </w:rPr>
        <w:t xml:space="preserve"> accounting of the </w:t>
      </w:r>
      <w:r w:rsidRPr="00965345">
        <w:rPr>
          <w:rStyle w:val="Emphasis"/>
          <w:highlight w:val="yellow"/>
        </w:rPr>
        <w:t>replacement narrative</w:t>
      </w:r>
      <w:r w:rsidRPr="002239D4">
        <w:rPr>
          <w:sz w:val="16"/>
        </w:rPr>
        <w:t xml:space="preserve">. Simply put, much of </w:t>
      </w:r>
      <w:r w:rsidRPr="002239D4">
        <w:rPr>
          <w:rStyle w:val="StyleUnderline"/>
        </w:rPr>
        <w:t xml:space="preserve">the far right construes white displacement </w:t>
      </w:r>
      <w:r w:rsidRPr="002239D4">
        <w:rPr>
          <w:rStyle w:val="Emphasis"/>
        </w:rPr>
        <w:t>comparatively</w:t>
      </w:r>
      <w:r w:rsidRPr="002239D4">
        <w:rPr>
          <w:sz w:val="16"/>
        </w:rPr>
        <w:t xml:space="preserve">, in relation to others—more specifically, </w:t>
      </w:r>
      <w:r w:rsidRPr="002239D4">
        <w:rPr>
          <w:rStyle w:val="StyleUnderline"/>
        </w:rPr>
        <w:t>those groups</w:t>
      </w:r>
      <w:r w:rsidRPr="002239D4">
        <w:rPr>
          <w:sz w:val="16"/>
        </w:rPr>
        <w:t xml:space="preserve"> that </w:t>
      </w:r>
      <w:r w:rsidRPr="002239D4">
        <w:rPr>
          <w:rStyle w:val="StyleUnderline"/>
        </w:rPr>
        <w:t>are ostensibly gaining while the white</w:t>
      </w:r>
      <w:r w:rsidRPr="002239D4">
        <w:rPr>
          <w:sz w:val="16"/>
        </w:rPr>
        <w:t xml:space="preserve">, native-born </w:t>
      </w:r>
      <w:r w:rsidRPr="002239D4">
        <w:rPr>
          <w:rStyle w:val="StyleUnderline"/>
        </w:rPr>
        <w:t>subject is losing</w:t>
      </w:r>
      <w:r w:rsidRPr="002239D4">
        <w:rPr>
          <w:sz w:val="16"/>
        </w:rPr>
        <w:t xml:space="preserve"> (a decline typically linked to decades of economic restructuring, the loss of traditional manufacturing centers, outsourcing practices, and changes in the technologies of labor).46 As </w:t>
      </w:r>
      <w:r w:rsidRPr="002239D4">
        <w:rPr>
          <w:rStyle w:val="StyleUnderline"/>
        </w:rPr>
        <w:t xml:space="preserve">the logic goes: </w:t>
      </w:r>
      <w:r w:rsidRPr="00965345">
        <w:rPr>
          <w:rStyle w:val="Emphasis"/>
          <w:i/>
          <w:iCs w:val="0"/>
          <w:highlight w:val="yellow"/>
        </w:rPr>
        <w:t>they</w:t>
      </w:r>
      <w:r w:rsidRPr="002239D4">
        <w:rPr>
          <w:rStyle w:val="StyleUnderline"/>
        </w:rPr>
        <w:t xml:space="preserve"> are on the </w:t>
      </w:r>
      <w:r w:rsidRPr="00965345">
        <w:rPr>
          <w:rStyle w:val="Emphasis"/>
          <w:highlight w:val="yellow"/>
        </w:rPr>
        <w:t>rise</w:t>
      </w:r>
      <w:r w:rsidRPr="002239D4">
        <w:rPr>
          <w:rStyle w:val="StyleUnderline"/>
        </w:rPr>
        <w:t xml:space="preserve">, while </w:t>
      </w:r>
      <w:r w:rsidRPr="00965345">
        <w:rPr>
          <w:rStyle w:val="Emphasis"/>
          <w:i/>
          <w:iCs w:val="0"/>
          <w:highlight w:val="yellow"/>
        </w:rPr>
        <w:t>we</w:t>
      </w:r>
      <w:r w:rsidRPr="002239D4">
        <w:rPr>
          <w:rStyle w:val="StyleUnderline"/>
        </w:rPr>
        <w:t xml:space="preserve"> are </w:t>
      </w:r>
      <w:r w:rsidRPr="00965345">
        <w:rPr>
          <w:rStyle w:val="Emphasis"/>
          <w:highlight w:val="yellow"/>
        </w:rPr>
        <w:t>displaced</w:t>
      </w:r>
      <w:r w:rsidRPr="002239D4">
        <w:rPr>
          <w:rStyle w:val="StyleUnderline"/>
        </w:rPr>
        <w:t>, ignored, and humiliated</w:t>
      </w:r>
      <w:r w:rsidRPr="002239D4">
        <w:rPr>
          <w:sz w:val="16"/>
        </w:rPr>
        <w:t xml:space="preserve">. And this displacement takes symbolic form, we are told, when the identity category of whiteness can no longer be asserted as a source of pride, even as all other identities are celebrated through commitments to diversity and multiculturalism. Instead, </w:t>
      </w:r>
      <w:r w:rsidRPr="002239D4">
        <w:rPr>
          <w:rStyle w:val="Emphasis"/>
        </w:rPr>
        <w:t>white subjects</w:t>
      </w:r>
      <w:r w:rsidRPr="002239D4">
        <w:rPr>
          <w:rStyle w:val="StyleUnderline"/>
        </w:rPr>
        <w:t xml:space="preserve"> are supposedly </w:t>
      </w:r>
      <w:r w:rsidRPr="002239D4">
        <w:rPr>
          <w:rStyle w:val="Emphasis"/>
        </w:rPr>
        <w:t>taught to hate themselves, their racial history, and their traditions</w:t>
      </w:r>
      <w:r w:rsidRPr="002239D4">
        <w:rPr>
          <w:sz w:val="16"/>
        </w:rPr>
        <w:t xml:space="preserve">.47 Accordingly, accounts of white replacement typically invoke a double loss. In a multicultural society, </w:t>
      </w:r>
      <w:r w:rsidRPr="002239D4">
        <w:rPr>
          <w:rStyle w:val="StyleUnderline"/>
        </w:rPr>
        <w:t>white subjects suffer</w:t>
      </w:r>
      <w:r w:rsidRPr="002239D4">
        <w:rPr>
          <w:sz w:val="16"/>
        </w:rPr>
        <w:t xml:space="preserve"> not only the loss of material and political advantages but also </w:t>
      </w:r>
      <w:r w:rsidRPr="002239D4">
        <w:rPr>
          <w:rStyle w:val="Emphasis"/>
        </w:rPr>
        <w:t>symbolic denigration</w:t>
      </w:r>
      <w:r w:rsidRPr="002239D4">
        <w:rPr>
          <w:sz w:val="16"/>
        </w:rPr>
        <w:t xml:space="preserve">—within a “politically correct” landscape, the </w:t>
      </w:r>
      <w:r w:rsidRPr="002239D4">
        <w:rPr>
          <w:rStyle w:val="StyleUnderline"/>
        </w:rPr>
        <w:t>assertion of whiteness is met with derision, categorized as backward or racist</w:t>
      </w:r>
      <w:r w:rsidRPr="002239D4">
        <w:rPr>
          <w:sz w:val="16"/>
        </w:rPr>
        <w:t xml:space="preserve">. This narrative of displacement is not, however, simply a tale of relative gain or decline, indifferent to questions of agency. As Hochschild elaborates, </w:t>
      </w:r>
      <w:r w:rsidRPr="002239D4">
        <w:rPr>
          <w:rStyle w:val="StyleUnderline"/>
        </w:rPr>
        <w:t>the anger that animates</w:t>
      </w:r>
      <w:r w:rsidRPr="002239D4">
        <w:rPr>
          <w:sz w:val="16"/>
        </w:rPr>
        <w:t xml:space="preserve"> many on </w:t>
      </w:r>
      <w:r w:rsidRPr="002239D4">
        <w:rPr>
          <w:rStyle w:val="StyleUnderline"/>
        </w:rPr>
        <w:t>the far right stems from a</w:t>
      </w:r>
      <w:r w:rsidRPr="002239D4">
        <w:rPr>
          <w:sz w:val="16"/>
        </w:rPr>
        <w:t xml:space="preserve"> certain </w:t>
      </w:r>
      <w:r w:rsidRPr="002239D4">
        <w:rPr>
          <w:rStyle w:val="StyleUnderline"/>
        </w:rPr>
        <w:t>“deep story”</w:t>
      </w:r>
      <w:r w:rsidRPr="002239D4">
        <w:rPr>
          <w:sz w:val="16"/>
        </w:rPr>
        <w:t xml:space="preserve">: </w:t>
      </w:r>
      <w:r w:rsidRPr="002239D4">
        <w:rPr>
          <w:rStyle w:val="StyleUnderline"/>
        </w:rPr>
        <w:t xml:space="preserve">the </w:t>
      </w:r>
      <w:r w:rsidRPr="002239D4">
        <w:rPr>
          <w:rStyle w:val="Emphasis"/>
        </w:rPr>
        <w:t>economic and social losses</w:t>
      </w:r>
      <w:r w:rsidRPr="002239D4">
        <w:rPr>
          <w:rStyle w:val="StyleUnderline"/>
        </w:rPr>
        <w:t xml:space="preserve"> of the white subject</w:t>
      </w:r>
      <w:r w:rsidRPr="002239D4">
        <w:rPr>
          <w:sz w:val="16"/>
        </w:rPr>
        <w:t xml:space="preserve">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w:t>
      </w:r>
      <w:r w:rsidRPr="002239D4">
        <w:rPr>
          <w:rStyle w:val="StyleUnderline"/>
        </w:rPr>
        <w:t xml:space="preserve">are </w:t>
      </w:r>
      <w:r w:rsidRPr="002239D4">
        <w:rPr>
          <w:rStyle w:val="Emphasis"/>
        </w:rPr>
        <w:t>engineered</w:t>
      </w:r>
      <w:r w:rsidRPr="002239D4">
        <w:rPr>
          <w:rStyle w:val="StyleUnderline"/>
        </w:rPr>
        <w:t xml:space="preserve"> by </w:t>
      </w:r>
      <w:r w:rsidRPr="002239D4">
        <w:rPr>
          <w:rStyle w:val="Emphasis"/>
        </w:rPr>
        <w:t>elite decisions</w:t>
      </w:r>
      <w:r w:rsidRPr="002239D4">
        <w:rPr>
          <w:rStyle w:val="StyleUnderline"/>
        </w:rPr>
        <w:t xml:space="preserve"> to </w:t>
      </w:r>
      <w:r w:rsidRPr="002239D4">
        <w:rPr>
          <w:rStyle w:val="Emphasis"/>
        </w:rPr>
        <w:t>promote</w:t>
      </w:r>
      <w:r w:rsidRPr="002239D4">
        <w:rPr>
          <w:rStyle w:val="StyleUnderline"/>
        </w:rPr>
        <w:t xml:space="preserve"> other </w:t>
      </w:r>
      <w:r w:rsidRPr="002239D4">
        <w:rPr>
          <w:rStyle w:val="Emphasis"/>
        </w:rPr>
        <w:t>groups and cultures over the native white subject</w:t>
      </w:r>
      <w:r w:rsidRPr="002239D4">
        <w:rPr>
          <w:sz w:val="16"/>
        </w:rPr>
        <w:t xml:space="preserve">.48 </w:t>
      </w:r>
      <w:r w:rsidRPr="002239D4">
        <w:rPr>
          <w:rStyle w:val="StyleUnderline"/>
        </w:rPr>
        <w:t xml:space="preserve">These </w:t>
      </w:r>
      <w:r w:rsidRPr="00965345">
        <w:rPr>
          <w:rStyle w:val="StyleUnderline"/>
          <w:highlight w:val="yellow"/>
        </w:rPr>
        <w:t>losses</w:t>
      </w:r>
      <w:r w:rsidRPr="002239D4">
        <w:rPr>
          <w:rStyle w:val="StyleUnderline"/>
        </w:rPr>
        <w:t xml:space="preserve"> are</w:t>
      </w:r>
      <w:r w:rsidRPr="002239D4">
        <w:t xml:space="preserve"> </w:t>
      </w:r>
      <w:r w:rsidRPr="002239D4">
        <w:rPr>
          <w:sz w:val="16"/>
        </w:rPr>
        <w:t xml:space="preserve">not simply losses, then, but </w:t>
      </w:r>
      <w:r w:rsidRPr="002239D4">
        <w:rPr>
          <w:rStyle w:val="StyleUnderline"/>
          <w:i/>
          <w:iCs/>
        </w:rPr>
        <w:t xml:space="preserve">what has been </w:t>
      </w:r>
      <w:r w:rsidRPr="00965345">
        <w:rPr>
          <w:rStyle w:val="StyleUnderline"/>
          <w:i/>
          <w:iCs/>
          <w:highlight w:val="yellow"/>
        </w:rPr>
        <w:t>take</w:t>
      </w:r>
      <w:r w:rsidRPr="002239D4">
        <w:rPr>
          <w:rStyle w:val="StyleUnderline"/>
          <w:i/>
          <w:iCs/>
        </w:rPr>
        <w:t xml:space="preserve">n </w:t>
      </w:r>
      <w:r w:rsidRPr="00965345">
        <w:rPr>
          <w:rStyle w:val="StyleUnderline"/>
          <w:i/>
          <w:iCs/>
          <w:highlight w:val="yellow"/>
        </w:rPr>
        <w:t>from</w:t>
      </w:r>
      <w:r w:rsidRPr="002239D4">
        <w:rPr>
          <w:rStyle w:val="StyleUnderline"/>
          <w:i/>
          <w:iCs/>
        </w:rPr>
        <w:t xml:space="preserve"> the </w:t>
      </w:r>
      <w:r w:rsidRPr="00965345">
        <w:rPr>
          <w:rStyle w:val="StyleUnderline"/>
          <w:i/>
          <w:iCs/>
          <w:highlight w:val="yellow"/>
        </w:rPr>
        <w:t>white</w:t>
      </w:r>
      <w:r w:rsidRPr="002239D4">
        <w:rPr>
          <w:rStyle w:val="StyleUnderline"/>
          <w:i/>
          <w:iCs/>
        </w:rPr>
        <w:t xml:space="preserve"> subject </w:t>
      </w:r>
      <w:r w:rsidRPr="00965345">
        <w:rPr>
          <w:rStyle w:val="StyleUnderline"/>
          <w:i/>
          <w:iCs/>
          <w:highlight w:val="yellow"/>
        </w:rPr>
        <w:t>and give</w:t>
      </w:r>
      <w:r w:rsidRPr="002239D4">
        <w:rPr>
          <w:rStyle w:val="StyleUnderline"/>
          <w:i/>
          <w:iCs/>
        </w:rPr>
        <w:t xml:space="preserve">n </w:t>
      </w:r>
      <w:r w:rsidRPr="00965345">
        <w:rPr>
          <w:rStyle w:val="StyleUnderline"/>
          <w:i/>
          <w:iCs/>
          <w:highlight w:val="yellow"/>
        </w:rPr>
        <w:t>to</w:t>
      </w:r>
      <w:r w:rsidRPr="00965345">
        <w:rPr>
          <w:rStyle w:val="StyleUnderline"/>
          <w:highlight w:val="yellow"/>
        </w:rPr>
        <w:t xml:space="preserve"> others</w:t>
      </w:r>
      <w:r w:rsidRPr="002239D4">
        <w:rPr>
          <w:sz w:val="16"/>
        </w:rPr>
        <w:t>. This narrative took particularly virulent form in the wake of the election of the first Black U.S. president, Barack Obama, who embodied a source of agency for what would otherwise have remained faceless shifts in the racial topography of power and privilege.49</w:t>
      </w:r>
    </w:p>
    <w:p w14:paraId="0BFE7508" w14:textId="77777777" w:rsidR="00A82737" w:rsidRPr="002239D4" w:rsidRDefault="00A82737" w:rsidP="00A82737">
      <w:pPr>
        <w:rPr>
          <w:rStyle w:val="StyleUnderline"/>
        </w:rPr>
      </w:pPr>
      <w:r w:rsidRPr="002239D4">
        <w:rPr>
          <w:sz w:val="16"/>
        </w:rPr>
        <w:t xml:space="preserve">Although these themes usefully illustrate the </w:t>
      </w:r>
      <w:r w:rsidRPr="00965345">
        <w:rPr>
          <w:rStyle w:val="Emphasis"/>
          <w:highlight w:val="yellow"/>
        </w:rPr>
        <w:t>resentment</w:t>
      </w:r>
      <w:r w:rsidRPr="002239D4">
        <w:rPr>
          <w:sz w:val="16"/>
        </w:rPr>
        <w:t xml:space="preserve"> that </w:t>
      </w:r>
      <w:r w:rsidRPr="00965345">
        <w:rPr>
          <w:rStyle w:val="StyleUnderline"/>
          <w:highlight w:val="yellow"/>
        </w:rPr>
        <w:t xml:space="preserve">drives </w:t>
      </w:r>
      <w:r w:rsidRPr="00965345">
        <w:rPr>
          <w:rStyle w:val="Emphasis"/>
          <w:highlight w:val="yellow"/>
        </w:rPr>
        <w:t>white reaction politics</w:t>
      </w:r>
      <w:r w:rsidRPr="002239D4">
        <w:rPr>
          <w:sz w:val="16"/>
        </w:rPr>
        <w:t xml:space="preserve">, they only begin to explore its orienting psychodynamics.50 More substantive inroads can be made through the resources of psychoanalytic theory, where </w:t>
      </w:r>
      <w:r w:rsidRPr="002239D4">
        <w:rPr>
          <w:rStyle w:val="StyleUnderline"/>
        </w:rPr>
        <w:t>the subject is defined</w:t>
      </w:r>
      <w:r w:rsidRPr="002239D4">
        <w:rPr>
          <w:sz w:val="16"/>
        </w:rPr>
        <w:t xml:space="preserve"> not through its mastery or sovereignty but rather </w:t>
      </w:r>
      <w:r w:rsidRPr="002239D4">
        <w:rPr>
          <w:rStyle w:val="StyleUnderline"/>
        </w:rPr>
        <w:t>in relation to a field of loss</w:t>
      </w:r>
      <w:r w:rsidRPr="002239D4">
        <w:rPr>
          <w:sz w:val="16"/>
        </w:rPr>
        <w:t xml:space="preserve">—the job one did not get, the parent who withdrew, the death that left one bereft, the lover who found another.51 Perhaps most famously, Sigmund Freud offers that there are importantly different ways of understanding the experience of loss and how this experience shapes the subject.52 In mourning, the subject undertakes a project of libidinal untangling, where the object can be reflectively understood as lost and new connections are enabled. This is a </w:t>
      </w:r>
      <w:r w:rsidRPr="002239D4">
        <w:rPr>
          <w:rStyle w:val="StyleUnderline"/>
        </w:rPr>
        <w:t xml:space="preserve">process of </w:t>
      </w:r>
      <w:r w:rsidRPr="002239D4">
        <w:rPr>
          <w:rStyle w:val="Emphasis"/>
          <w:i/>
          <w:iCs w:val="0"/>
        </w:rPr>
        <w:t>working through</w:t>
      </w:r>
      <w:r w:rsidRPr="002239D4">
        <w:rPr>
          <w:rStyle w:val="Emphasis"/>
        </w:rPr>
        <w:t xml:space="preserve"> loss</w:t>
      </w:r>
      <w:r w:rsidRPr="002239D4">
        <w:rPr>
          <w:sz w:val="16"/>
        </w:rPr>
        <w:t xml:space="preserve">, so that the subject </w:t>
      </w:r>
      <w:r w:rsidRPr="002239D4">
        <w:rPr>
          <w:rStyle w:val="StyleUnderline"/>
        </w:rPr>
        <w:t xml:space="preserve">might </w:t>
      </w:r>
      <w:r w:rsidRPr="002239D4">
        <w:rPr>
          <w:rStyle w:val="Emphasis"/>
        </w:rPr>
        <w:t>invest</w:t>
      </w:r>
      <w:r w:rsidRPr="002239D4">
        <w:rPr>
          <w:sz w:val="16"/>
        </w:rPr>
        <w:t xml:space="preserve"> its </w:t>
      </w:r>
      <w:r w:rsidRPr="002239D4">
        <w:rPr>
          <w:rStyle w:val="Emphasis"/>
        </w:rPr>
        <w:t>libidinal energies anew</w:t>
      </w:r>
      <w:r w:rsidRPr="002239D4">
        <w:rPr>
          <w:sz w:val="16"/>
        </w:rPr>
        <w:t xml:space="preserve">, </w:t>
      </w:r>
      <w:r w:rsidRPr="002239D4">
        <w:rPr>
          <w:rStyle w:val="StyleUnderline"/>
        </w:rPr>
        <w:t xml:space="preserve">forge </w:t>
      </w:r>
      <w:r w:rsidRPr="002239D4">
        <w:rPr>
          <w:rStyle w:val="Emphasis"/>
        </w:rPr>
        <w:t>new attachments</w:t>
      </w:r>
      <w:r w:rsidRPr="002239D4">
        <w:rPr>
          <w:sz w:val="16"/>
        </w:rPr>
        <w:t xml:space="preserve">, </w:t>
      </w:r>
      <w:r w:rsidRPr="002239D4">
        <w:rPr>
          <w:rStyle w:val="StyleUnderline"/>
        </w:rPr>
        <w:t xml:space="preserve">and </w:t>
      </w:r>
      <w:r w:rsidRPr="002239D4">
        <w:rPr>
          <w:rStyle w:val="Emphasis"/>
        </w:rPr>
        <w:t>become other than what it has been</w:t>
      </w:r>
      <w:r w:rsidRPr="002239D4">
        <w:rPr>
          <w:sz w:val="16"/>
        </w:rPr>
        <w:t xml:space="preserve">. In contrast, </w:t>
      </w:r>
      <w:r w:rsidRPr="002239D4">
        <w:rPr>
          <w:rStyle w:val="StyleUnderline"/>
        </w:rPr>
        <w:t xml:space="preserve">the </w:t>
      </w:r>
      <w:r w:rsidRPr="002239D4">
        <w:rPr>
          <w:rStyle w:val="Emphasis"/>
        </w:rPr>
        <w:t>melancholic subject</w:t>
      </w:r>
      <w:r w:rsidRPr="002239D4">
        <w:rPr>
          <w:rStyle w:val="StyleUnderline"/>
        </w:rPr>
        <w:t xml:space="preserve"> is</w:t>
      </w:r>
      <w:r w:rsidRPr="002239D4">
        <w:rPr>
          <w:sz w:val="16"/>
        </w:rPr>
        <w:t xml:space="preserve"> the </w:t>
      </w:r>
      <w:r w:rsidRPr="002239D4">
        <w:rPr>
          <w:rStyle w:val="StyleUnderline"/>
        </w:rPr>
        <w:t xml:space="preserve">one that </w:t>
      </w:r>
      <w:r w:rsidRPr="002239D4">
        <w:rPr>
          <w:rStyle w:val="Emphasis"/>
        </w:rPr>
        <w:t>cannot let go</w:t>
      </w:r>
      <w:r w:rsidRPr="002239D4">
        <w:rPr>
          <w:rStyle w:val="StyleUnderline"/>
        </w:rPr>
        <w:t xml:space="preserve"> of the lost object</w:t>
      </w:r>
      <w:r w:rsidRPr="002239D4">
        <w:rPr>
          <w:sz w:val="16"/>
        </w:rPr>
        <w:t xml:space="preserve">. </w:t>
      </w:r>
      <w:r w:rsidRPr="002239D4">
        <w:rPr>
          <w:rStyle w:val="StyleUnderline"/>
        </w:rPr>
        <w:t xml:space="preserve">The </w:t>
      </w:r>
      <w:r w:rsidRPr="00965345">
        <w:rPr>
          <w:rStyle w:val="Emphasis"/>
          <w:highlight w:val="yellow"/>
        </w:rPr>
        <w:t>wound of loss</w:t>
      </w:r>
      <w:r w:rsidRPr="002239D4">
        <w:rPr>
          <w:rStyle w:val="StyleUnderline"/>
        </w:rPr>
        <w:t xml:space="preserve"> is instead interiorized into the ego so that the object, in its absence, becomes ever more </w:t>
      </w:r>
      <w:r w:rsidRPr="00965345">
        <w:rPr>
          <w:rStyle w:val="Emphasis"/>
          <w:highlight w:val="yellow"/>
        </w:rPr>
        <w:t>central</w:t>
      </w:r>
      <w:r w:rsidRPr="00965345">
        <w:rPr>
          <w:rStyle w:val="StyleUnderline"/>
          <w:highlight w:val="yellow"/>
        </w:rPr>
        <w:t xml:space="preserve"> to</w:t>
      </w:r>
      <w:r w:rsidRPr="002239D4">
        <w:rPr>
          <w:rStyle w:val="StyleUnderline"/>
        </w:rPr>
        <w:t xml:space="preserve"> the </w:t>
      </w:r>
      <w:r w:rsidRPr="00965345">
        <w:rPr>
          <w:rStyle w:val="Emphasis"/>
          <w:highlight w:val="yellow"/>
        </w:rPr>
        <w:t>subject’s identity</w:t>
      </w:r>
      <w:r w:rsidRPr="002239D4">
        <w:rPr>
          <w:rStyle w:val="StyleUnderline"/>
        </w:rPr>
        <w:t>.</w:t>
      </w:r>
    </w:p>
    <w:p w14:paraId="3BDC6FD9" w14:textId="77777777" w:rsidR="00A82737" w:rsidRPr="002239D4" w:rsidRDefault="00A82737" w:rsidP="00A82737">
      <w:pPr>
        <w:rPr>
          <w:sz w:val="16"/>
        </w:rPr>
      </w:pPr>
      <w:r w:rsidRPr="002239D4">
        <w:rPr>
          <w:sz w:val="16"/>
        </w:rPr>
        <w:t>Where this Freudian story begins in the therapeutic scene—the individual relationship between therapist and patient—scholars have expanded these resources to propose what might be termed melancholic social experiences. The literary theorist Seth Moglen, for example, calls attention to a form of melancholy associated with social trauma. What distinguishes social trauma is a broadened stage for understanding and feeling loss—specifically, its effort to grasp the responsibility or source of collective harm. Social melancholia is thus defined by its socially mediated character. Not only do collective losses typically stem from social processes and institutions, but this grief assumes a distinctly social presence as well. Specifically, social trauma turns upon a core demand: to identify the source of suffering—to develop public narratives that make this dispossession intelligible by identifying a culprit that has done this to the group in question.53</w:t>
      </w:r>
    </w:p>
    <w:p w14:paraId="12BBBDAA" w14:textId="77777777" w:rsidR="00A82737" w:rsidRPr="002239D4" w:rsidRDefault="00A82737" w:rsidP="00A82737">
      <w:pPr>
        <w:rPr>
          <w:sz w:val="16"/>
        </w:rPr>
      </w:pPr>
      <w:r w:rsidRPr="002239D4">
        <w:rPr>
          <w:sz w:val="16"/>
        </w:rPr>
        <w:t xml:space="preserve">This turn to narrative sheds helpful light on the central trope of far right demographic politics: that </w:t>
      </w:r>
      <w:r w:rsidRPr="002239D4">
        <w:rPr>
          <w:rStyle w:val="StyleUnderline"/>
        </w:rPr>
        <w:t>a historically white nation is on the verge of being lost, handed over to others</w:t>
      </w:r>
      <w:r w:rsidRPr="002239D4">
        <w:rPr>
          <w:sz w:val="16"/>
        </w:rPr>
        <w:t xml:space="preserve">. This story of decline, familiar from far right forums, can be paraphrased in rough strokes: “We white natives, of a certain class, have suffered a series of losses that explain our degraded social position today. Not only have other (raced, gendered, ethnic) groups been promoted ahead of us, but we have also been deprived of opportunities to feel and assert pride in our own white identity. We have suffered losses that go unrecognized and unappreciated while other groups are celebrated. This country no longer resembles the land we were promised as our birthright. We are strangers in our own land.”54 It would be easy to read this narrative as a vernacular history of felt cultural decline. What is most noteworthy about this story, however, is the work that it performs in constituting subjects of whiteness as aggrieved, melancholic subjects. Such a reading is informed by the sociologist Jeffrey Alexander’s argument that narrative is essential for constructing trauma as an enduring social form that can bind communities of shared suffering. </w:t>
      </w:r>
      <w:r w:rsidRPr="002239D4">
        <w:rPr>
          <w:rStyle w:val="StyleUnderline"/>
        </w:rPr>
        <w:t xml:space="preserve">It is only through </w:t>
      </w:r>
      <w:r w:rsidRPr="00965345">
        <w:rPr>
          <w:rStyle w:val="Emphasis"/>
          <w:highlight w:val="yellow"/>
        </w:rPr>
        <w:t>publicly circulated</w:t>
      </w:r>
      <w:r w:rsidRPr="002239D4">
        <w:rPr>
          <w:rStyle w:val="StyleUnderline"/>
        </w:rPr>
        <w:t xml:space="preserve"> “</w:t>
      </w:r>
      <w:r w:rsidRPr="00965345">
        <w:rPr>
          <w:rStyle w:val="Emphasis"/>
          <w:highlight w:val="yellow"/>
        </w:rPr>
        <w:t>scripts</w:t>
      </w:r>
      <w:r w:rsidRPr="002239D4">
        <w:rPr>
          <w:rStyle w:val="StyleUnderline"/>
        </w:rPr>
        <w:t xml:space="preserve"> about who did what to whom” that injury</w:t>
      </w:r>
      <w:r w:rsidRPr="002239D4">
        <w:rPr>
          <w:sz w:val="16"/>
        </w:rPr>
        <w:t xml:space="preserve"> (whether real or perceived) </w:t>
      </w:r>
      <w:r w:rsidRPr="002239D4">
        <w:rPr>
          <w:rStyle w:val="StyleUnderline"/>
        </w:rPr>
        <w:t xml:space="preserve">can </w:t>
      </w:r>
      <w:r w:rsidRPr="00965345">
        <w:rPr>
          <w:rStyle w:val="Emphasis"/>
          <w:highlight w:val="yellow"/>
        </w:rPr>
        <w:t>transcend</w:t>
      </w:r>
      <w:r w:rsidRPr="002239D4">
        <w:rPr>
          <w:rStyle w:val="StyleUnderline"/>
        </w:rPr>
        <w:t xml:space="preserve"> the status of </w:t>
      </w:r>
      <w:r w:rsidRPr="002239D4">
        <w:rPr>
          <w:rStyle w:val="Emphasis"/>
        </w:rPr>
        <w:t>passing event</w:t>
      </w:r>
      <w:r w:rsidRPr="002239D4">
        <w:rPr>
          <w:rStyle w:val="StyleUnderline"/>
        </w:rPr>
        <w:t xml:space="preserve">, enter into </w:t>
      </w:r>
      <w:r w:rsidRPr="002239D4">
        <w:rPr>
          <w:rStyle w:val="Emphasis"/>
        </w:rPr>
        <w:t>social memory</w:t>
      </w:r>
      <w:r w:rsidRPr="002239D4">
        <w:rPr>
          <w:rStyle w:val="StyleUnderline"/>
        </w:rPr>
        <w:t xml:space="preserve">, and </w:t>
      </w:r>
      <w:r w:rsidRPr="002239D4">
        <w:rPr>
          <w:rStyle w:val="Emphasis"/>
        </w:rPr>
        <w:t>structure</w:t>
      </w:r>
      <w:r w:rsidRPr="002239D4">
        <w:rPr>
          <w:rStyle w:val="StyleUnderline"/>
        </w:rPr>
        <w:t xml:space="preserve"> a group’s “</w:t>
      </w:r>
      <w:r w:rsidRPr="002239D4">
        <w:rPr>
          <w:rStyle w:val="Emphasis"/>
        </w:rPr>
        <w:t>sense</w:t>
      </w:r>
      <w:r w:rsidRPr="002239D4">
        <w:rPr>
          <w:rStyle w:val="StyleUnderline"/>
        </w:rPr>
        <w:t xml:space="preserve"> of who they are, where they came from, and where they want to go.”</w:t>
      </w:r>
      <w:r w:rsidRPr="002239D4">
        <w:rPr>
          <w:sz w:val="16"/>
        </w:rPr>
        <w:t>55</w:t>
      </w:r>
    </w:p>
    <w:p w14:paraId="4767D077" w14:textId="77777777" w:rsidR="00A82737" w:rsidRPr="002239D4" w:rsidRDefault="00A82737" w:rsidP="00A82737">
      <w:pPr>
        <w:rPr>
          <w:sz w:val="16"/>
        </w:rPr>
      </w:pPr>
      <w:r w:rsidRPr="002239D4">
        <w:rPr>
          <w:sz w:val="16"/>
        </w:rPr>
        <w:t xml:space="preserve">The central script of </w:t>
      </w:r>
      <w:r w:rsidRPr="002239D4">
        <w:rPr>
          <w:rStyle w:val="StyleUnderline"/>
        </w:rPr>
        <w:t>white reaction politics</w:t>
      </w:r>
      <w:r w:rsidRPr="002239D4">
        <w:rPr>
          <w:sz w:val="16"/>
        </w:rPr>
        <w:t xml:space="preserve">, then, </w:t>
      </w:r>
      <w:r w:rsidRPr="002239D4">
        <w:rPr>
          <w:rStyle w:val="StyleUnderline"/>
        </w:rPr>
        <w:t>performs an important double duty</w:t>
      </w:r>
      <w:r w:rsidRPr="002239D4">
        <w:rPr>
          <w:sz w:val="16"/>
        </w:rPr>
        <w:t xml:space="preserve">. What is presented as a story of decline doubles as a narrative through which </w:t>
      </w:r>
      <w:r w:rsidRPr="002239D4">
        <w:rPr>
          <w:rStyle w:val="StyleUnderline"/>
        </w:rPr>
        <w:t xml:space="preserve">the far right subject is formed around the </w:t>
      </w:r>
      <w:r w:rsidRPr="002239D4">
        <w:rPr>
          <w:rStyle w:val="Emphasis"/>
        </w:rPr>
        <w:t>pathos of loss</w:t>
      </w:r>
      <w:r w:rsidRPr="002239D4">
        <w:rPr>
          <w:sz w:val="16"/>
        </w:rPr>
        <w:t xml:space="preserve">, now </w:t>
      </w:r>
      <w:r w:rsidRPr="002239D4">
        <w:rPr>
          <w:rStyle w:val="StyleUnderline"/>
        </w:rPr>
        <w:t>rendered in distinctly politicized terms</w:t>
      </w:r>
      <w:r w:rsidRPr="002239D4">
        <w:rPr>
          <w:sz w:val="16"/>
        </w:rPr>
        <w:t xml:space="preserve">—as the conscious endeavor of other groups.56 In this story, </w:t>
      </w:r>
      <w:r w:rsidRPr="00965345">
        <w:rPr>
          <w:rStyle w:val="StyleUnderline"/>
          <w:highlight w:val="yellow"/>
        </w:rPr>
        <w:t xml:space="preserve">the </w:t>
      </w:r>
      <w:r w:rsidRPr="00965345">
        <w:rPr>
          <w:rStyle w:val="Emphasis"/>
          <w:highlight w:val="yellow"/>
        </w:rPr>
        <w:t>nation</w:t>
      </w:r>
      <w:r w:rsidRPr="002239D4">
        <w:rPr>
          <w:rStyle w:val="StyleUnderline"/>
        </w:rPr>
        <w:t xml:space="preserve"> and its </w:t>
      </w:r>
      <w:r w:rsidRPr="002239D4">
        <w:rPr>
          <w:rStyle w:val="Emphasis"/>
        </w:rPr>
        <w:t>history</w:t>
      </w:r>
      <w:r w:rsidRPr="002239D4">
        <w:rPr>
          <w:rStyle w:val="StyleUnderline"/>
        </w:rPr>
        <w:t xml:space="preserve"> are</w:t>
      </w:r>
      <w:r w:rsidRPr="002239D4">
        <w:rPr>
          <w:sz w:val="16"/>
        </w:rPr>
        <w:t xml:space="preserve"> not just slipping away from the white subject but are rather </w:t>
      </w:r>
      <w:r w:rsidRPr="002239D4">
        <w:rPr>
          <w:rStyle w:val="Emphasis"/>
          <w:i/>
          <w:iCs w:val="0"/>
        </w:rPr>
        <w:t>taken</w:t>
      </w:r>
      <w:r w:rsidRPr="002239D4">
        <w:rPr>
          <w:rStyle w:val="StyleUnderline"/>
        </w:rPr>
        <w:t xml:space="preserve"> by </w:t>
      </w:r>
      <w:r w:rsidRPr="002239D4">
        <w:rPr>
          <w:rStyle w:val="Emphasis"/>
        </w:rPr>
        <w:t>elites</w:t>
      </w:r>
      <w:r w:rsidRPr="002239D4">
        <w:rPr>
          <w:rStyle w:val="StyleUnderline"/>
        </w:rPr>
        <w:t xml:space="preserve"> and </w:t>
      </w:r>
      <w:r w:rsidRPr="00965345">
        <w:rPr>
          <w:rStyle w:val="StyleUnderline"/>
          <w:highlight w:val="yellow"/>
        </w:rPr>
        <w:t>give</w:t>
      </w:r>
      <w:r w:rsidRPr="002239D4">
        <w:rPr>
          <w:rStyle w:val="StyleUnderline"/>
        </w:rPr>
        <w:t xml:space="preserve">n </w:t>
      </w:r>
      <w:r w:rsidRPr="00965345">
        <w:rPr>
          <w:rStyle w:val="StyleUnderline"/>
          <w:highlight w:val="yellow"/>
        </w:rPr>
        <w:t xml:space="preserve">to </w:t>
      </w:r>
      <w:r w:rsidRPr="00965345">
        <w:rPr>
          <w:rStyle w:val="Emphasis"/>
          <w:highlight w:val="yellow"/>
        </w:rPr>
        <w:t>undeserving others</w:t>
      </w:r>
      <w:r w:rsidRPr="002239D4">
        <w:rPr>
          <w:sz w:val="16"/>
        </w:rPr>
        <w:t xml:space="preserve">. This </w:t>
      </w:r>
      <w:r w:rsidRPr="002239D4">
        <w:rPr>
          <w:rStyle w:val="StyleUnderline"/>
        </w:rPr>
        <w:t>narrative shift from loss to displacement helps</w:t>
      </w:r>
      <w:r w:rsidRPr="002239D4">
        <w:rPr>
          <w:sz w:val="16"/>
        </w:rPr>
        <w:t xml:space="preserve"> to </w:t>
      </w:r>
      <w:r w:rsidRPr="00965345">
        <w:rPr>
          <w:rStyle w:val="StyleUnderline"/>
          <w:highlight w:val="yellow"/>
        </w:rPr>
        <w:t>explain</w:t>
      </w:r>
      <w:r w:rsidRPr="002239D4">
        <w:rPr>
          <w:rStyle w:val="StyleUnderline"/>
        </w:rPr>
        <w:t xml:space="preserve"> the </w:t>
      </w:r>
      <w:r w:rsidRPr="00965345">
        <w:rPr>
          <w:rStyle w:val="Emphasis"/>
          <w:highlight w:val="yellow"/>
        </w:rPr>
        <w:t>affectual reflex</w:t>
      </w:r>
      <w:r w:rsidRPr="002239D4">
        <w:rPr>
          <w:sz w:val="16"/>
        </w:rPr>
        <w:t xml:space="preserve"> characteristic of the far right literature: </w:t>
      </w:r>
      <w:r w:rsidRPr="00965345">
        <w:rPr>
          <w:rStyle w:val="StyleUnderline"/>
          <w:highlight w:val="yellow"/>
        </w:rPr>
        <w:t xml:space="preserve">a </w:t>
      </w:r>
      <w:r w:rsidRPr="00965345">
        <w:rPr>
          <w:rStyle w:val="Emphasis"/>
          <w:highlight w:val="yellow"/>
        </w:rPr>
        <w:t>rage</w:t>
      </w:r>
      <w:r w:rsidRPr="00965345">
        <w:rPr>
          <w:rStyle w:val="StyleUnderline"/>
          <w:highlight w:val="yellow"/>
        </w:rPr>
        <w:t xml:space="preserve"> against those who</w:t>
      </w:r>
      <w:r w:rsidRPr="002239D4">
        <w:rPr>
          <w:rStyle w:val="StyleUnderline"/>
        </w:rPr>
        <w:t xml:space="preserve"> have </w:t>
      </w:r>
      <w:r w:rsidRPr="00965345">
        <w:rPr>
          <w:rStyle w:val="Emphasis"/>
          <w:highlight w:val="yellow"/>
        </w:rPr>
        <w:t>surpassed</w:t>
      </w:r>
      <w:r w:rsidRPr="00965345">
        <w:rPr>
          <w:rStyle w:val="StyleUnderline"/>
          <w:highlight w:val="yellow"/>
        </w:rPr>
        <w:t xml:space="preserve"> the white subject</w:t>
      </w:r>
      <w:r w:rsidRPr="002239D4">
        <w:rPr>
          <w:rStyle w:val="StyleUnderline"/>
        </w:rPr>
        <w:t xml:space="preserve">, as well as those </w:t>
      </w:r>
      <w:r w:rsidRPr="002239D4">
        <w:rPr>
          <w:rStyle w:val="Emphasis"/>
        </w:rPr>
        <w:t>political institutions</w:t>
      </w:r>
      <w:r w:rsidRPr="002239D4">
        <w:rPr>
          <w:rStyle w:val="StyleUnderline"/>
        </w:rPr>
        <w:t xml:space="preserve"> and </w:t>
      </w:r>
      <w:r w:rsidRPr="002239D4">
        <w:rPr>
          <w:rStyle w:val="Emphasis"/>
        </w:rPr>
        <w:t>elites</w:t>
      </w:r>
      <w:r w:rsidRPr="002239D4">
        <w:rPr>
          <w:rStyle w:val="StyleUnderline"/>
        </w:rPr>
        <w:t xml:space="preserve"> who facilitate the rise of these others.</w:t>
      </w:r>
      <w:r w:rsidRPr="002239D4">
        <w:rPr>
          <w:sz w:val="16"/>
        </w:rPr>
        <w:t xml:space="preserve"> </w:t>
      </w:r>
      <w:r w:rsidRPr="002239D4">
        <w:rPr>
          <w:rStyle w:val="StyleUnderline"/>
        </w:rPr>
        <w:t>A poster distributed by</w:t>
      </w:r>
      <w:r w:rsidRPr="002239D4">
        <w:rPr>
          <w:sz w:val="16"/>
        </w:rPr>
        <w:t xml:space="preserve"> the now-diminished white fascist organization </w:t>
      </w:r>
      <w:r w:rsidRPr="002239D4">
        <w:rPr>
          <w:rStyle w:val="StyleUnderline"/>
        </w:rPr>
        <w:t>Vanguard America</w:t>
      </w:r>
      <w:r w:rsidRPr="002239D4">
        <w:rPr>
          <w:sz w:val="16"/>
        </w:rPr>
        <w:t xml:space="preserve"> (a major presence at the “Unite the Right” rally) </w:t>
      </w:r>
      <w:r w:rsidRPr="002239D4">
        <w:rPr>
          <w:rStyle w:val="StyleUnderline"/>
        </w:rPr>
        <w:t>puts this charge clearly,</w:t>
      </w:r>
      <w:r w:rsidRPr="002239D4">
        <w:rPr>
          <w:sz w:val="16"/>
        </w:rPr>
        <w:t xml:space="preserve"> </w:t>
      </w:r>
      <w:r w:rsidRPr="00965345">
        <w:rPr>
          <w:rStyle w:val="Emphasis"/>
          <w:highlight w:val="yellow"/>
        </w:rPr>
        <w:t>“you’re losing your country</w:t>
      </w:r>
      <w:r w:rsidRPr="002239D4">
        <w:rPr>
          <w:rStyle w:val="Emphasis"/>
        </w:rPr>
        <w:t>, white man</w:t>
      </w:r>
      <w:r w:rsidRPr="00965345">
        <w:rPr>
          <w:rStyle w:val="Emphasis"/>
          <w:highlight w:val="yellow"/>
        </w:rPr>
        <w:t>!</w:t>
      </w:r>
      <w:r w:rsidRPr="002239D4">
        <w:rPr>
          <w:sz w:val="16"/>
        </w:rPr>
        <w:t xml:space="preserve"> . . . The same people who buy out your government are using it to replace White Americans with migrants who will undermine your sovereignty and way of life.”57 This wording highlights the overlap of race and gender in what has become an increasingly intersectional story of persecution. </w:t>
      </w:r>
      <w:r w:rsidRPr="002239D4">
        <w:rPr>
          <w:rStyle w:val="StyleUnderline"/>
        </w:rPr>
        <w:t>The viewer is</w:t>
      </w:r>
      <w:r w:rsidRPr="002239D4">
        <w:rPr>
          <w:sz w:val="16"/>
        </w:rPr>
        <w:t xml:space="preserve"> hailed </w:t>
      </w:r>
      <w:r w:rsidRPr="002239D4">
        <w:rPr>
          <w:rStyle w:val="StyleUnderline"/>
        </w:rPr>
        <w:t>not simply</w:t>
      </w:r>
      <w:r w:rsidRPr="002239D4">
        <w:rPr>
          <w:sz w:val="16"/>
        </w:rPr>
        <w:t xml:space="preserve"> as </w:t>
      </w:r>
      <w:r w:rsidRPr="002239D4">
        <w:rPr>
          <w:rStyle w:val="StyleUnderline"/>
        </w:rPr>
        <w:t>white</w:t>
      </w:r>
      <w:r w:rsidRPr="002239D4">
        <w:rPr>
          <w:sz w:val="16"/>
        </w:rPr>
        <w:t xml:space="preserve">, or even as a white native, </w:t>
      </w:r>
      <w:r w:rsidRPr="002239D4">
        <w:rPr>
          <w:rStyle w:val="StyleUnderline"/>
        </w:rPr>
        <w:t>but</w:t>
      </w:r>
      <w:r w:rsidRPr="002239D4">
        <w:rPr>
          <w:sz w:val="16"/>
        </w:rPr>
        <w:t xml:space="preserve"> specifically as </w:t>
      </w:r>
      <w:r w:rsidRPr="002239D4">
        <w:rPr>
          <w:rStyle w:val="StyleUnderline"/>
        </w:rPr>
        <w:t xml:space="preserve">a </w:t>
      </w:r>
      <w:r w:rsidRPr="002239D4">
        <w:rPr>
          <w:rStyle w:val="Emphasis"/>
          <w:i/>
          <w:iCs w:val="0"/>
        </w:rPr>
        <w:t>white</w:t>
      </w:r>
      <w:r w:rsidRPr="002239D4">
        <w:rPr>
          <w:rStyle w:val="Emphasis"/>
        </w:rPr>
        <w:t xml:space="preserve"> man</w:t>
      </w:r>
      <w:r w:rsidRPr="002239D4">
        <w:rPr>
          <w:sz w:val="16"/>
        </w:rPr>
        <w:t xml:space="preserve">—a gendering of the addressee </w:t>
      </w:r>
      <w:r w:rsidRPr="002239D4">
        <w:rPr>
          <w:rStyle w:val="StyleUnderline"/>
        </w:rPr>
        <w:t xml:space="preserve">that reveals the gendered order of whiteness and the </w:t>
      </w:r>
      <w:r w:rsidRPr="002239D4">
        <w:rPr>
          <w:rStyle w:val="Emphasis"/>
        </w:rPr>
        <w:t>gendered</w:t>
      </w:r>
      <w:r w:rsidRPr="002239D4">
        <w:rPr>
          <w:rStyle w:val="StyleUnderline"/>
        </w:rPr>
        <w:t xml:space="preserve"> character of </w:t>
      </w:r>
      <w:r w:rsidRPr="002239D4">
        <w:rPr>
          <w:rStyle w:val="Emphasis"/>
        </w:rPr>
        <w:t>replacement rage</w:t>
      </w:r>
      <w:r w:rsidRPr="002239D4">
        <w:rPr>
          <w:sz w:val="16"/>
        </w:rPr>
        <w:t xml:space="preserve">. As detailed earlier, </w:t>
      </w:r>
      <w:r w:rsidRPr="002239D4">
        <w:rPr>
          <w:rStyle w:val="StyleUnderline"/>
        </w:rPr>
        <w:t xml:space="preserve">the </w:t>
      </w:r>
      <w:r w:rsidRPr="002239D4">
        <w:rPr>
          <w:rStyle w:val="Emphasis"/>
        </w:rPr>
        <w:t xml:space="preserve">order of </w:t>
      </w:r>
      <w:r w:rsidRPr="00965345">
        <w:rPr>
          <w:rStyle w:val="Emphasis"/>
          <w:highlight w:val="yellow"/>
        </w:rPr>
        <w:t>whiteness</w:t>
      </w:r>
      <w:r w:rsidRPr="002239D4">
        <w:rPr>
          <w:rStyle w:val="StyleUnderline"/>
        </w:rPr>
        <w:t xml:space="preserve"> is</w:t>
      </w:r>
      <w:r w:rsidRPr="002239D4">
        <w:rPr>
          <w:sz w:val="16"/>
        </w:rPr>
        <w:t xml:space="preserve"> not just a structure of hierarchy but also </w:t>
      </w:r>
      <w:r w:rsidRPr="002239D4">
        <w:rPr>
          <w:rStyle w:val="StyleUnderline"/>
        </w:rPr>
        <w:t xml:space="preserve">one of </w:t>
      </w:r>
      <w:r w:rsidRPr="002239D4">
        <w:rPr>
          <w:rStyle w:val="Emphasis"/>
        </w:rPr>
        <w:t>possession</w:t>
      </w:r>
      <w:r w:rsidRPr="002239D4">
        <w:rPr>
          <w:sz w:val="16"/>
        </w:rPr>
        <w:t xml:space="preserve">. In this structure, </w:t>
      </w:r>
      <w:r w:rsidRPr="002239D4">
        <w:rPr>
          <w:rStyle w:val="Emphasis"/>
        </w:rPr>
        <w:t xml:space="preserve">white </w:t>
      </w:r>
      <w:r w:rsidRPr="002239D4">
        <w:rPr>
          <w:rStyle w:val="Emphasis"/>
          <w:i/>
          <w:iCs w:val="0"/>
        </w:rPr>
        <w:t>men</w:t>
      </w:r>
      <w:r w:rsidRPr="002239D4">
        <w:rPr>
          <w:rStyle w:val="StyleUnderline"/>
        </w:rPr>
        <w:t xml:space="preserve"> manage, possess, and </w:t>
      </w:r>
      <w:r w:rsidRPr="002239D4">
        <w:rPr>
          <w:rStyle w:val="Emphasis"/>
        </w:rPr>
        <w:t>direct the nation</w:t>
      </w:r>
      <w:r w:rsidRPr="002239D4">
        <w:rPr>
          <w:rStyle w:val="StyleUnderline"/>
        </w:rPr>
        <w:t>—what it is, what it has been, and what it will become</w:t>
      </w:r>
      <w:r w:rsidRPr="002239D4">
        <w:rPr>
          <w:sz w:val="16"/>
        </w:rPr>
        <w:t xml:space="preserve">. </w:t>
      </w:r>
      <w:r w:rsidRPr="002239D4">
        <w:rPr>
          <w:rStyle w:val="StyleUnderline"/>
        </w:rPr>
        <w:t xml:space="preserve">It is the </w:t>
      </w:r>
      <w:r w:rsidRPr="002239D4">
        <w:rPr>
          <w:rStyle w:val="Emphasis"/>
        </w:rPr>
        <w:t>white man</w:t>
      </w:r>
      <w:r w:rsidRPr="002239D4">
        <w:rPr>
          <w:rStyle w:val="StyleUnderline"/>
        </w:rPr>
        <w:t xml:space="preserve"> who is to</w:t>
      </w:r>
      <w:r w:rsidRPr="002239D4">
        <w:rPr>
          <w:sz w:val="16"/>
        </w:rPr>
        <w:t xml:space="preserve"> venture forth, </w:t>
      </w:r>
      <w:r w:rsidRPr="00965345">
        <w:rPr>
          <w:rStyle w:val="Emphasis"/>
          <w:highlight w:val="yellow"/>
        </w:rPr>
        <w:t>shape</w:t>
      </w:r>
      <w:r w:rsidRPr="002239D4">
        <w:rPr>
          <w:rStyle w:val="StyleUnderline"/>
        </w:rPr>
        <w:t xml:space="preserve"> the nation </w:t>
      </w:r>
      <w:r w:rsidRPr="002239D4">
        <w:rPr>
          <w:rStyle w:val="Emphasis"/>
        </w:rPr>
        <w:t xml:space="preserve">through his </w:t>
      </w:r>
      <w:r w:rsidRPr="00965345">
        <w:rPr>
          <w:rStyle w:val="Emphasis"/>
          <w:highlight w:val="yellow"/>
        </w:rPr>
        <w:t>labor</w:t>
      </w:r>
      <w:r w:rsidRPr="002239D4">
        <w:rPr>
          <w:sz w:val="16"/>
        </w:rPr>
        <w:t xml:space="preserve"> (itself enabled by the uncompensated work of women), and control it as his birthright. </w:t>
      </w:r>
      <w:r w:rsidRPr="002239D4">
        <w:rPr>
          <w:rStyle w:val="StyleUnderline"/>
        </w:rPr>
        <w:t xml:space="preserve">To </w:t>
      </w:r>
      <w:r w:rsidRPr="002239D4">
        <w:rPr>
          <w:rStyle w:val="Emphasis"/>
        </w:rPr>
        <w:t>believe</w:t>
      </w:r>
      <w:r w:rsidRPr="002239D4">
        <w:rPr>
          <w:rStyle w:val="StyleUnderline"/>
        </w:rPr>
        <w:t xml:space="preserve"> that the </w:t>
      </w:r>
      <w:r w:rsidRPr="002239D4">
        <w:rPr>
          <w:rStyle w:val="Emphasis"/>
        </w:rPr>
        <w:t>nation is passing into the hands of others</w:t>
      </w:r>
      <w:r w:rsidRPr="002239D4">
        <w:rPr>
          <w:rStyle w:val="StyleUnderline"/>
        </w:rPr>
        <w:t xml:space="preserve"> </w:t>
      </w:r>
      <w:r w:rsidRPr="002239D4">
        <w:rPr>
          <w:rStyle w:val="Emphasis"/>
        </w:rPr>
        <w:t>threatens</w:t>
      </w:r>
      <w:r w:rsidRPr="002239D4">
        <w:rPr>
          <w:rStyle w:val="StyleUnderline"/>
        </w:rPr>
        <w:t xml:space="preserve"> not only a </w:t>
      </w:r>
      <w:r w:rsidRPr="002239D4">
        <w:rPr>
          <w:rStyle w:val="Emphasis"/>
        </w:rPr>
        <w:t>dream of belonging</w:t>
      </w:r>
      <w:r w:rsidRPr="002239D4">
        <w:rPr>
          <w:rStyle w:val="StyleUnderline"/>
        </w:rPr>
        <w:t xml:space="preserve"> but also a </w:t>
      </w:r>
      <w:r w:rsidRPr="002239D4">
        <w:rPr>
          <w:rStyle w:val="Emphasis"/>
        </w:rPr>
        <w:t>gendered fantasy of control</w:t>
      </w:r>
      <w:r w:rsidRPr="002239D4">
        <w:rPr>
          <w:rStyle w:val="StyleUnderline"/>
        </w:rPr>
        <w:t>.</w:t>
      </w:r>
      <w:r w:rsidRPr="002239D4">
        <w:rPr>
          <w:sz w:val="16"/>
        </w:rPr>
        <w:t xml:space="preserve"> And </w:t>
      </w:r>
      <w:r w:rsidRPr="002239D4">
        <w:rPr>
          <w:rStyle w:val="StyleUnderline"/>
        </w:rPr>
        <w:t>this loss of control reverberates</w:t>
      </w:r>
      <w:r w:rsidRPr="002239D4">
        <w:rPr>
          <w:sz w:val="16"/>
        </w:rPr>
        <w:t xml:space="preserve"> most broadly for those shaped </w:t>
      </w:r>
      <w:r w:rsidRPr="002239D4">
        <w:rPr>
          <w:rStyle w:val="StyleUnderline"/>
        </w:rPr>
        <w:t xml:space="preserve">by the </w:t>
      </w:r>
      <w:r w:rsidRPr="002239D4">
        <w:rPr>
          <w:rStyle w:val="Emphasis"/>
        </w:rPr>
        <w:t>mythology</w:t>
      </w:r>
      <w:r w:rsidRPr="002239D4">
        <w:rPr>
          <w:rStyle w:val="StyleUnderline"/>
        </w:rPr>
        <w:t xml:space="preserve"> and </w:t>
      </w:r>
      <w:r w:rsidRPr="002239D4">
        <w:rPr>
          <w:rStyle w:val="Emphasis"/>
        </w:rPr>
        <w:t>institutional structures of masculinity</w:t>
      </w:r>
      <w:r w:rsidRPr="002239D4">
        <w:rPr>
          <w:sz w:val="16"/>
        </w:rPr>
        <w:t>, in which the world is ordered by male decisions for male benefit.58</w:t>
      </w:r>
    </w:p>
    <w:p w14:paraId="74B5376D" w14:textId="77777777" w:rsidR="00A82737" w:rsidRDefault="00A82737" w:rsidP="00A82737">
      <w:pPr>
        <w:pStyle w:val="Analytic"/>
      </w:pPr>
    </w:p>
    <w:p w14:paraId="671C3466" w14:textId="77777777" w:rsidR="00A82737" w:rsidRDefault="00A82737" w:rsidP="00A82737">
      <w:pPr>
        <w:pStyle w:val="Heading3"/>
      </w:pPr>
      <w:r>
        <w:t>Clash</w:t>
      </w:r>
    </w:p>
    <w:p w14:paraId="40132B29" w14:textId="77777777" w:rsidR="00A82737" w:rsidRDefault="00A82737" w:rsidP="00A82737">
      <w:pPr>
        <w:pStyle w:val="Analytic"/>
        <w:rPr>
          <w:u w:val="single"/>
        </w:rPr>
      </w:pPr>
    </w:p>
    <w:p w14:paraId="3A6B9245" w14:textId="77777777" w:rsidR="00A82737" w:rsidRDefault="00A82737" w:rsidP="00A82737">
      <w:pPr>
        <w:pStyle w:val="Heading2"/>
      </w:pPr>
      <w:r>
        <w:t>Cap K</w:t>
      </w:r>
    </w:p>
    <w:p w14:paraId="4BD73AC1" w14:textId="77777777" w:rsidR="00A82737" w:rsidRDefault="00A82737" w:rsidP="00A82737">
      <w:pPr>
        <w:pStyle w:val="Heading3"/>
      </w:pPr>
      <w:r>
        <w:t>Cap---2AC</w:t>
      </w:r>
    </w:p>
    <w:p w14:paraId="1AF5E837" w14:textId="77777777" w:rsidR="00A82737" w:rsidRDefault="00A82737" w:rsidP="00A82737">
      <w:pPr>
        <w:pStyle w:val="Analytic"/>
        <w:rPr>
          <w:rFonts w:cs="Times New Roman"/>
        </w:rPr>
      </w:pPr>
    </w:p>
    <w:p w14:paraId="66DA413F" w14:textId="77777777" w:rsidR="00A82737" w:rsidRPr="002239D4" w:rsidRDefault="00A82737" w:rsidP="00A82737"/>
    <w:p w14:paraId="5E0601B9" w14:textId="77777777" w:rsidR="00A82737" w:rsidRDefault="00A82737" w:rsidP="00A82737">
      <w:pPr>
        <w:pStyle w:val="Analytic"/>
        <w:rPr>
          <w:rFonts w:cs="Times New Roman"/>
        </w:rPr>
      </w:pPr>
    </w:p>
    <w:p w14:paraId="277D0F5E" w14:textId="77777777" w:rsidR="00A82737" w:rsidRPr="002239D4" w:rsidRDefault="00A82737" w:rsidP="00A82737"/>
    <w:p w14:paraId="03C357FA" w14:textId="77777777" w:rsidR="00A82737" w:rsidRDefault="00A82737" w:rsidP="00A82737">
      <w:pPr>
        <w:pStyle w:val="Analytic"/>
        <w:rPr>
          <w:rFonts w:cs="Times New Roman"/>
        </w:rPr>
      </w:pPr>
    </w:p>
    <w:p w14:paraId="7812C897" w14:textId="77777777" w:rsidR="00A82737" w:rsidRPr="002239D4" w:rsidRDefault="00A82737" w:rsidP="00A82737"/>
    <w:p w14:paraId="03A64098" w14:textId="77777777" w:rsidR="00A82737" w:rsidRDefault="00A82737" w:rsidP="00A82737">
      <w:pPr>
        <w:pStyle w:val="Analytic"/>
        <w:rPr>
          <w:rFonts w:cs="Times New Roman"/>
        </w:rPr>
      </w:pPr>
    </w:p>
    <w:p w14:paraId="1C08C4E3" w14:textId="77777777" w:rsidR="00A82737" w:rsidRPr="002239D4" w:rsidRDefault="00A82737" w:rsidP="00A82737">
      <w:pPr>
        <w:pStyle w:val="Heading4"/>
      </w:pPr>
      <w:r w:rsidRPr="002239D4">
        <w:t>&lt;&lt;&lt;inserted for reference&gt;&gt;&gt;</w:t>
      </w:r>
    </w:p>
    <w:p w14:paraId="1775FEC0" w14:textId="77777777" w:rsidR="00A82737" w:rsidRPr="002239D4" w:rsidRDefault="00A82737" w:rsidP="00A82737">
      <w:r w:rsidRPr="002239D4">
        <w:t xml:space="preserve">Nicholas </w:t>
      </w:r>
      <w:r w:rsidRPr="002239D4">
        <w:rPr>
          <w:rStyle w:val="Style13ptBold"/>
        </w:rPr>
        <w:t>De Genova 23</w:t>
      </w:r>
      <w:r w:rsidRPr="002239D4">
        <w:t>, Professor in the Department of Comparative Cultural Studies at the University of Houston, 10/05/2023, “A Racial Theory of Labour: Racial Capitalism from Colonial Slavery to Postcolonial Migration,” Historical Materialism, 31(3), pp. 219-251, https://doi.org/10.1163/1569206x-bja10018, Nik</w:t>
      </w:r>
    </w:p>
    <w:p w14:paraId="24BACDC4" w14:textId="77777777" w:rsidR="00A82737" w:rsidRPr="002239D4" w:rsidRDefault="00A82737" w:rsidP="00A82737">
      <w:pPr>
        <w:rPr>
          <w:sz w:val="16"/>
        </w:rPr>
      </w:pPr>
      <w:r w:rsidRPr="002239D4">
        <w:rPr>
          <w:sz w:val="16"/>
        </w:rPr>
        <w:t xml:space="preserve">In the remainder of this essay, I will re-purpose this ostensibly historical perspective on the foundational role of slavery in the genesis of colonial capitalism toward the ends of elaborating what has remained an as-yet underdeveloped Marxian theory of migrant labour within the contemporary postcolonial condition.[lxxvii] My endeavor is not to identify and denounce the contemporary existence of diverse forms of ‘virtual’ or ‘new slavery,’ nor to subsume a discussion of migrant labour within a comparable exposé of the vicious and coercive features of human trafficking. While there is surely no shortage of truly horrific exploitation and oppression in the world today, including a whole sordid spectrum of forms of outright enslavement, I am reluctant to contribute to </w:t>
      </w:r>
      <w:r w:rsidRPr="002239D4">
        <w:rPr>
          <w:rStyle w:val="StyleUnderline"/>
        </w:rPr>
        <w:t xml:space="preserve">the sensationalisation of such </w:t>
      </w:r>
      <w:r w:rsidRPr="002239D4">
        <w:rPr>
          <w:rStyle w:val="Emphasis"/>
        </w:rPr>
        <w:t>spectacles of victimisation</w:t>
      </w:r>
      <w:r w:rsidRPr="002239D4">
        <w:rPr>
          <w:sz w:val="16"/>
        </w:rPr>
        <w:t xml:space="preserve">, both because they often serve, however inadvertently or unwittingly, to </w:t>
      </w:r>
      <w:r w:rsidRPr="002239D4">
        <w:rPr>
          <w:rStyle w:val="Emphasis"/>
        </w:rPr>
        <w:t>re-stabilise ‘normal’ exploitation</w:t>
      </w:r>
      <w:r w:rsidRPr="002239D4">
        <w:rPr>
          <w:rStyle w:val="StyleUnderline"/>
        </w:rPr>
        <w:t xml:space="preserve"> as effectively </w:t>
      </w:r>
      <w:r w:rsidRPr="002239D4">
        <w:rPr>
          <w:rStyle w:val="Emphasis"/>
        </w:rPr>
        <w:t>legitimate and proper</w:t>
      </w:r>
      <w:r w:rsidRPr="002239D4">
        <w:rPr>
          <w:rStyle w:val="StyleUnderline"/>
        </w:rPr>
        <w:t>, and</w:t>
      </w:r>
      <w:r w:rsidRPr="002239D4">
        <w:rPr>
          <w:sz w:val="16"/>
        </w:rPr>
        <w:t xml:space="preserve"> because they </w:t>
      </w:r>
      <w:r w:rsidRPr="002239D4">
        <w:rPr>
          <w:rStyle w:val="StyleUnderline"/>
        </w:rPr>
        <w:t xml:space="preserve">tend to </w:t>
      </w:r>
      <w:r w:rsidRPr="002239D4">
        <w:rPr>
          <w:rStyle w:val="Emphasis"/>
        </w:rPr>
        <w:t>conceal or suppress</w:t>
      </w:r>
      <w:r w:rsidRPr="002239D4">
        <w:rPr>
          <w:rStyle w:val="StyleUnderline"/>
        </w:rPr>
        <w:t xml:space="preserve"> the </w:t>
      </w:r>
      <w:r w:rsidRPr="002239D4">
        <w:rPr>
          <w:rStyle w:val="Emphasis"/>
        </w:rPr>
        <w:t>subjective dimensions</w:t>
      </w:r>
      <w:r w:rsidRPr="002239D4">
        <w:rPr>
          <w:sz w:val="16"/>
        </w:rPr>
        <w:t xml:space="preserve">, however constrained and contradictory, </w:t>
      </w:r>
      <w:r w:rsidRPr="002239D4">
        <w:rPr>
          <w:rStyle w:val="StyleUnderline"/>
        </w:rPr>
        <w:t>of those who are</w:t>
      </w:r>
      <w:r w:rsidRPr="002239D4">
        <w:rPr>
          <w:sz w:val="16"/>
        </w:rPr>
        <w:t xml:space="preserve"> thus </w:t>
      </w:r>
      <w:r w:rsidRPr="002239D4">
        <w:rPr>
          <w:rStyle w:val="StyleUnderline"/>
        </w:rPr>
        <w:t>objectified and subjugated by the cruelty of their exploiters.</w:t>
      </w:r>
      <w:r w:rsidRPr="002239D4">
        <w:rPr>
          <w:sz w:val="16"/>
        </w:rPr>
        <w:t xml:space="preserve">[lxxviii] Rather, having extrapolated key insights from Marx’s corpus for the formulation of a racial theory of labour, I am concerned with the ways that </w:t>
      </w:r>
      <w:r w:rsidRPr="00965345">
        <w:rPr>
          <w:rStyle w:val="Emphasis"/>
          <w:highlight w:val="yellow"/>
        </w:rPr>
        <w:t>slavery</w:t>
      </w:r>
      <w:r w:rsidRPr="002239D4">
        <w:rPr>
          <w:rStyle w:val="StyleUnderline"/>
        </w:rPr>
        <w:t xml:space="preserve"> as a specific system of (colonial capitalist) labour subordination </w:t>
      </w:r>
      <w:r w:rsidRPr="00965345">
        <w:rPr>
          <w:rStyle w:val="Emphasis"/>
          <w:highlight w:val="yellow"/>
        </w:rPr>
        <w:t>supplies capitalism</w:t>
      </w:r>
      <w:r w:rsidRPr="00965345">
        <w:rPr>
          <w:rStyle w:val="StyleUnderline"/>
          <w:highlight w:val="yellow"/>
        </w:rPr>
        <w:t xml:space="preserve"> with a </w:t>
      </w:r>
      <w:r w:rsidRPr="00965345">
        <w:rPr>
          <w:rStyle w:val="Emphasis"/>
          <w:highlight w:val="yellow"/>
        </w:rPr>
        <w:t>defining horizon</w:t>
      </w:r>
      <w:r w:rsidRPr="00965345">
        <w:rPr>
          <w:rStyle w:val="StyleUnderline"/>
          <w:highlight w:val="yellow"/>
        </w:rPr>
        <w:t xml:space="preserve"> for </w:t>
      </w:r>
      <w:r w:rsidRPr="00965345">
        <w:rPr>
          <w:rStyle w:val="Emphasis"/>
          <w:highlight w:val="yellow"/>
        </w:rPr>
        <w:t>all labour</w:t>
      </w:r>
      <w:r w:rsidRPr="002239D4">
        <w:rPr>
          <w:rStyle w:val="StyleUnderline"/>
        </w:rPr>
        <w:t>, and</w:t>
      </w:r>
      <w:r w:rsidRPr="002239D4">
        <w:rPr>
          <w:sz w:val="16"/>
        </w:rPr>
        <w:t xml:space="preserve"> thus how </w:t>
      </w:r>
      <w:r w:rsidRPr="00965345">
        <w:rPr>
          <w:rStyle w:val="StyleUnderline"/>
          <w:highlight w:val="yellow"/>
        </w:rPr>
        <w:t>this</w:t>
      </w:r>
      <w:r w:rsidRPr="002239D4">
        <w:rPr>
          <w:sz w:val="16"/>
        </w:rPr>
        <w:t xml:space="preserve"> insight might </w:t>
      </w:r>
      <w:r w:rsidRPr="002239D4">
        <w:rPr>
          <w:rStyle w:val="StyleUnderline"/>
        </w:rPr>
        <w:t xml:space="preserve">instructively </w:t>
      </w:r>
      <w:r w:rsidRPr="00965345">
        <w:rPr>
          <w:rStyle w:val="StyleUnderline"/>
          <w:highlight w:val="yellow"/>
        </w:rPr>
        <w:t>serve to comprehend</w:t>
      </w:r>
      <w:r w:rsidRPr="002239D4">
        <w:rPr>
          <w:rStyle w:val="StyleUnderline"/>
        </w:rPr>
        <w:t xml:space="preserve"> the </w:t>
      </w:r>
      <w:r w:rsidRPr="00965345">
        <w:rPr>
          <w:rStyle w:val="Emphasis"/>
          <w:highlight w:val="yellow"/>
        </w:rPr>
        <w:t>racialised</w:t>
      </w:r>
      <w:r w:rsidRPr="002239D4">
        <w:rPr>
          <w:rStyle w:val="Emphasis"/>
        </w:rPr>
        <w:t xml:space="preserve"> subordination</w:t>
      </w:r>
      <w:r w:rsidRPr="002239D4">
        <w:rPr>
          <w:rStyle w:val="StyleUnderline"/>
        </w:rPr>
        <w:t xml:space="preserve"> of </w:t>
      </w:r>
      <w:r w:rsidRPr="00965345">
        <w:rPr>
          <w:rStyle w:val="Emphasis"/>
          <w:highlight w:val="yellow"/>
        </w:rPr>
        <w:t>migrant labour</w:t>
      </w:r>
      <w:r w:rsidRPr="00965345">
        <w:rPr>
          <w:rStyle w:val="StyleUnderline"/>
          <w:highlight w:val="yellow"/>
        </w:rPr>
        <w:t xml:space="preserve"> within our</w:t>
      </w:r>
      <w:r w:rsidRPr="002239D4">
        <w:rPr>
          <w:rStyle w:val="StyleUnderline"/>
        </w:rPr>
        <w:t xml:space="preserve"> </w:t>
      </w:r>
      <w:r w:rsidRPr="002239D4">
        <w:rPr>
          <w:rStyle w:val="Emphasis"/>
        </w:rPr>
        <w:t xml:space="preserve">global/ postcolonial </w:t>
      </w:r>
      <w:r w:rsidRPr="00965345">
        <w:rPr>
          <w:rStyle w:val="Emphasis"/>
          <w:highlight w:val="yellow"/>
        </w:rPr>
        <w:t>sociopolitical order</w:t>
      </w:r>
      <w:r w:rsidRPr="00965345">
        <w:rPr>
          <w:sz w:val="16"/>
          <w:highlight w:val="yellow"/>
        </w:rPr>
        <w:t xml:space="preserve">. </w:t>
      </w:r>
      <w:r w:rsidRPr="00965345">
        <w:rPr>
          <w:rStyle w:val="StyleUnderline"/>
          <w:highlight w:val="yellow"/>
        </w:rPr>
        <w:t>A</w:t>
      </w:r>
      <w:r w:rsidRPr="002239D4">
        <w:rPr>
          <w:rStyle w:val="StyleUnderline"/>
        </w:rPr>
        <w:t xml:space="preserve"> comprehensive </w:t>
      </w:r>
      <w:r w:rsidRPr="00965345">
        <w:rPr>
          <w:rStyle w:val="StyleUnderline"/>
          <w:highlight w:val="yellow"/>
        </w:rPr>
        <w:t>Marxian theory of migration commands</w:t>
      </w:r>
      <w:r w:rsidRPr="002239D4">
        <w:rPr>
          <w:rStyle w:val="StyleUnderline"/>
        </w:rPr>
        <w:t xml:space="preserve"> a critical </w:t>
      </w:r>
      <w:r w:rsidRPr="00965345">
        <w:rPr>
          <w:rStyle w:val="StyleUnderline"/>
          <w:highlight w:val="yellow"/>
        </w:rPr>
        <w:t>attention to</w:t>
      </w:r>
      <w:r w:rsidRPr="002239D4">
        <w:rPr>
          <w:rStyle w:val="StyleUnderline"/>
        </w:rPr>
        <w:t xml:space="preserve"> theorizing questions of the </w:t>
      </w:r>
      <w:r w:rsidRPr="002239D4">
        <w:rPr>
          <w:rStyle w:val="Emphasis"/>
        </w:rPr>
        <w:t>state</w:t>
      </w:r>
      <w:r w:rsidRPr="002239D4">
        <w:rPr>
          <w:rStyle w:val="StyleUnderline"/>
        </w:rPr>
        <w:t xml:space="preserve">, </w:t>
      </w:r>
      <w:r w:rsidRPr="00965345">
        <w:rPr>
          <w:rStyle w:val="Emphasis"/>
          <w:highlight w:val="yellow"/>
        </w:rPr>
        <w:t>law</w:t>
      </w:r>
      <w:r w:rsidRPr="002239D4">
        <w:rPr>
          <w:rStyle w:val="StyleUnderline"/>
        </w:rPr>
        <w:t xml:space="preserve">, </w:t>
      </w:r>
      <w:r w:rsidRPr="002239D4">
        <w:rPr>
          <w:rStyle w:val="Emphasis"/>
        </w:rPr>
        <w:t>nationalism</w:t>
      </w:r>
      <w:r w:rsidRPr="002239D4">
        <w:rPr>
          <w:rStyle w:val="StyleUnderline"/>
        </w:rPr>
        <w:t xml:space="preserve">, </w:t>
      </w:r>
      <w:r w:rsidRPr="002239D4">
        <w:rPr>
          <w:rStyle w:val="Emphasis"/>
        </w:rPr>
        <w:t>borders</w:t>
      </w:r>
      <w:r w:rsidRPr="002239D4">
        <w:rPr>
          <w:rStyle w:val="StyleUnderline"/>
        </w:rPr>
        <w:t xml:space="preserve">, </w:t>
      </w:r>
      <w:r w:rsidRPr="00965345">
        <w:rPr>
          <w:rStyle w:val="StyleUnderline"/>
          <w:highlight w:val="yellow"/>
        </w:rPr>
        <w:t>and</w:t>
      </w:r>
      <w:r w:rsidRPr="002239D4">
        <w:rPr>
          <w:rStyle w:val="StyleUnderline"/>
        </w:rPr>
        <w:t xml:space="preserve"> </w:t>
      </w:r>
      <w:r w:rsidRPr="002239D4">
        <w:rPr>
          <w:rStyle w:val="Emphasis"/>
        </w:rPr>
        <w:t>citizenship</w:t>
      </w:r>
      <w:r w:rsidRPr="002239D4">
        <w:rPr>
          <w:rStyle w:val="StyleUnderline"/>
        </w:rPr>
        <w:t xml:space="preserve">, as well as </w:t>
      </w:r>
      <w:r w:rsidRPr="00965345">
        <w:rPr>
          <w:rStyle w:val="Emphasis"/>
          <w:highlight w:val="yellow"/>
        </w:rPr>
        <w:t>race</w:t>
      </w:r>
      <w:r w:rsidRPr="002239D4">
        <w:rPr>
          <w:sz w:val="16"/>
        </w:rPr>
        <w:t xml:space="preserve"> (among other social formations of ‘difference’). My focus here will continue to highlight questions of race and labour.</w:t>
      </w:r>
    </w:p>
    <w:p w14:paraId="2D748CA8" w14:textId="77777777" w:rsidR="00A82737" w:rsidRPr="002239D4" w:rsidRDefault="00A82737" w:rsidP="00A82737">
      <w:pPr>
        <w:rPr>
          <w:sz w:val="16"/>
        </w:rPr>
      </w:pPr>
      <w:r w:rsidRPr="002239D4">
        <w:rPr>
          <w:rStyle w:val="Emphasis"/>
        </w:rPr>
        <w:t>Migration</w:t>
      </w:r>
      <w:r w:rsidRPr="002239D4">
        <w:rPr>
          <w:rStyle w:val="StyleUnderline"/>
        </w:rPr>
        <w:t xml:space="preserve"> provides a key </w:t>
      </w:r>
      <w:r w:rsidRPr="002239D4">
        <w:rPr>
          <w:rStyle w:val="Emphasis"/>
        </w:rPr>
        <w:t>site</w:t>
      </w:r>
      <w:r w:rsidRPr="002239D4">
        <w:rPr>
          <w:rStyle w:val="StyleUnderline"/>
        </w:rPr>
        <w:t xml:space="preserve"> for</w:t>
      </w:r>
      <w:r w:rsidRPr="002239D4">
        <w:rPr>
          <w:sz w:val="16"/>
        </w:rPr>
        <w:t xml:space="preserve"> contemplating </w:t>
      </w:r>
      <w:r w:rsidRPr="002239D4">
        <w:rPr>
          <w:rStyle w:val="StyleUnderline"/>
        </w:rPr>
        <w:t xml:space="preserve">the </w:t>
      </w:r>
      <w:r w:rsidRPr="002239D4">
        <w:rPr>
          <w:rStyle w:val="Emphasis"/>
        </w:rPr>
        <w:t>mobility of labour ‘as such’</w:t>
      </w:r>
      <w:r w:rsidRPr="002239D4">
        <w:rPr>
          <w:sz w:val="16"/>
        </w:rPr>
        <w:t xml:space="preserve"> — labour ‘in general,’ or labour in the abstract. Simply put, </w:t>
      </w:r>
      <w:r w:rsidRPr="00965345">
        <w:rPr>
          <w:rStyle w:val="StyleUnderline"/>
          <w:highlight w:val="yellow"/>
        </w:rPr>
        <w:t>there could be ‘</w:t>
      </w:r>
      <w:r w:rsidRPr="00965345">
        <w:rPr>
          <w:rStyle w:val="Emphasis"/>
          <w:highlight w:val="yellow"/>
        </w:rPr>
        <w:t>no capitalism without migration</w:t>
      </w:r>
      <w:r w:rsidRPr="002239D4">
        <w:rPr>
          <w:rStyle w:val="StyleUnderline"/>
        </w:rPr>
        <w:t>.’</w:t>
      </w:r>
      <w:r w:rsidRPr="002239D4">
        <w:rPr>
          <w:sz w:val="16"/>
        </w:rPr>
        <w:t xml:space="preserve">[lxxix] Simultaneously, </w:t>
      </w:r>
      <w:r w:rsidRPr="002239D4">
        <w:rPr>
          <w:rStyle w:val="StyleUnderline"/>
        </w:rPr>
        <w:t xml:space="preserve">the </w:t>
      </w:r>
      <w:r w:rsidRPr="002239D4">
        <w:rPr>
          <w:rStyle w:val="Emphasis"/>
        </w:rPr>
        <w:t xml:space="preserve">global </w:t>
      </w:r>
      <w:r w:rsidRPr="00965345">
        <w:rPr>
          <w:rStyle w:val="Emphasis"/>
          <w:highlight w:val="yellow"/>
        </w:rPr>
        <w:t>mobility of labour</w:t>
      </w:r>
      <w:r w:rsidRPr="00965345">
        <w:rPr>
          <w:rStyle w:val="StyleUnderline"/>
          <w:highlight w:val="yellow"/>
        </w:rPr>
        <w:t xml:space="preserve"> </w:t>
      </w:r>
      <w:r w:rsidRPr="002239D4">
        <w:rPr>
          <w:rStyle w:val="StyleUnderline"/>
        </w:rPr>
        <w:t>is</w:t>
      </w:r>
      <w:r w:rsidRPr="002239D4">
        <w:rPr>
          <w:sz w:val="16"/>
        </w:rPr>
        <w:t xml:space="preserve"> in fact inexorably </w:t>
      </w:r>
      <w:r w:rsidRPr="00965345">
        <w:rPr>
          <w:rStyle w:val="StyleUnderline"/>
          <w:highlight w:val="yellow"/>
        </w:rPr>
        <w:t>embroiled in</w:t>
      </w:r>
      <w:r w:rsidRPr="002239D4">
        <w:rPr>
          <w:rStyle w:val="StyleUnderline"/>
        </w:rPr>
        <w:t xml:space="preserve"> the </w:t>
      </w:r>
      <w:r w:rsidRPr="002239D4">
        <w:rPr>
          <w:rStyle w:val="Emphasis"/>
        </w:rPr>
        <w:t>production of difference</w:t>
      </w:r>
      <w:r w:rsidRPr="002239D4">
        <w:rPr>
          <w:sz w:val="16"/>
        </w:rPr>
        <w:t xml:space="preserve">, particularly </w:t>
      </w:r>
      <w:r w:rsidRPr="002239D4">
        <w:rPr>
          <w:rStyle w:val="StyleUnderline"/>
        </w:rPr>
        <w:t xml:space="preserve">the </w:t>
      </w:r>
      <w:r w:rsidRPr="00965345">
        <w:rPr>
          <w:rStyle w:val="Emphasis"/>
          <w:highlight w:val="yellow"/>
        </w:rPr>
        <w:t>spatialised difference</w:t>
      </w:r>
      <w:r w:rsidRPr="002239D4">
        <w:rPr>
          <w:rStyle w:val="StyleUnderline"/>
        </w:rPr>
        <w:t xml:space="preserve"> that is </w:t>
      </w:r>
      <w:r w:rsidRPr="00965345">
        <w:rPr>
          <w:rStyle w:val="Emphasis"/>
          <w:highlight w:val="yellow"/>
        </w:rPr>
        <w:t>produced</w:t>
      </w:r>
      <w:r w:rsidRPr="00965345">
        <w:rPr>
          <w:rStyle w:val="StyleUnderline"/>
          <w:highlight w:val="yellow"/>
        </w:rPr>
        <w:t xml:space="preserve"> by</w:t>
      </w:r>
      <w:r w:rsidRPr="002239D4">
        <w:rPr>
          <w:rStyle w:val="StyleUnderline"/>
        </w:rPr>
        <w:t xml:space="preserve"> (‘national’) </w:t>
      </w:r>
      <w:r w:rsidRPr="002239D4">
        <w:rPr>
          <w:rStyle w:val="Emphasis"/>
        </w:rPr>
        <w:t xml:space="preserve">state </w:t>
      </w:r>
      <w:r w:rsidRPr="00965345">
        <w:rPr>
          <w:rStyle w:val="Emphasis"/>
          <w:highlight w:val="yellow"/>
        </w:rPr>
        <w:t>borders</w:t>
      </w:r>
      <w:r w:rsidRPr="00965345">
        <w:rPr>
          <w:sz w:val="16"/>
          <w:highlight w:val="yellow"/>
        </w:rPr>
        <w:t>.</w:t>
      </w:r>
      <w:r w:rsidRPr="002239D4">
        <w:rPr>
          <w:sz w:val="16"/>
        </w:rPr>
        <w:t xml:space="preserve">[lxxx] Indeed, in a world social order that delegates the expressly political tasks of labour’s subordination and coercion to localised (territorially delimited) formations of more or less organised violence (customarily, ‘national’ state formations),[lxxxi] </w:t>
      </w:r>
      <w:r w:rsidRPr="00965345">
        <w:rPr>
          <w:rStyle w:val="Emphasis"/>
          <w:highlight w:val="yellow"/>
        </w:rPr>
        <w:t>borders</w:t>
      </w:r>
      <w:r w:rsidRPr="00965345">
        <w:rPr>
          <w:rStyle w:val="StyleUnderline"/>
          <w:highlight w:val="yellow"/>
        </w:rPr>
        <w:t xml:space="preserve"> and</w:t>
      </w:r>
      <w:r w:rsidRPr="002239D4">
        <w:rPr>
          <w:rStyle w:val="StyleUnderline"/>
        </w:rPr>
        <w:t xml:space="preserve"> their </w:t>
      </w:r>
      <w:r w:rsidRPr="00965345">
        <w:rPr>
          <w:rStyle w:val="Emphasis"/>
          <w:highlight w:val="yellow"/>
        </w:rPr>
        <w:t>enforcement</w:t>
      </w:r>
      <w:r w:rsidRPr="00965345">
        <w:rPr>
          <w:rStyle w:val="StyleUnderline"/>
          <w:highlight w:val="yellow"/>
        </w:rPr>
        <w:t xml:space="preserve"> become</w:t>
      </w:r>
      <w:r w:rsidRPr="002239D4">
        <w:rPr>
          <w:rStyle w:val="StyleUnderline"/>
        </w:rPr>
        <w:t xml:space="preserve"> </w:t>
      </w:r>
      <w:r w:rsidRPr="002239D4">
        <w:rPr>
          <w:rStyle w:val="Emphasis"/>
        </w:rPr>
        <w:t xml:space="preserve">critical </w:t>
      </w:r>
      <w:r w:rsidRPr="00965345">
        <w:rPr>
          <w:rStyle w:val="Emphasis"/>
          <w:highlight w:val="yellow"/>
        </w:rPr>
        <w:t>sites</w:t>
      </w:r>
      <w:r w:rsidRPr="00965345">
        <w:rPr>
          <w:rStyle w:val="StyleUnderline"/>
          <w:highlight w:val="yellow"/>
        </w:rPr>
        <w:t xml:space="preserve"> of </w:t>
      </w:r>
      <w:r w:rsidRPr="00965345">
        <w:rPr>
          <w:rStyle w:val="Emphasis"/>
          <w:highlight w:val="yellow"/>
        </w:rPr>
        <w:t>labour subordination</w:t>
      </w:r>
      <w:r w:rsidRPr="00965345">
        <w:rPr>
          <w:rStyle w:val="StyleUnderline"/>
          <w:highlight w:val="yellow"/>
        </w:rPr>
        <w:t>, mediating</w:t>
      </w:r>
      <w:r w:rsidRPr="002239D4">
        <w:rPr>
          <w:rStyle w:val="StyleUnderline"/>
        </w:rPr>
        <w:t xml:space="preserve"> the </w:t>
      </w:r>
      <w:r w:rsidRPr="002239D4">
        <w:rPr>
          <w:rStyle w:val="Emphasis"/>
        </w:rPr>
        <w:t>global relation of capital and labour</w:t>
      </w:r>
      <w:r w:rsidRPr="002239D4">
        <w:rPr>
          <w:rStyle w:val="StyleUnderline"/>
        </w:rPr>
        <w:t xml:space="preserve"> through various interventions that </w:t>
      </w:r>
      <w:r w:rsidRPr="002239D4">
        <w:rPr>
          <w:rStyle w:val="Emphasis"/>
        </w:rPr>
        <w:t>differentiate</w:t>
      </w:r>
      <w:r w:rsidRPr="002239D4">
        <w:rPr>
          <w:rStyle w:val="StyleUnderline"/>
        </w:rPr>
        <w:t xml:space="preserve"> the </w:t>
      </w:r>
      <w:r w:rsidRPr="002239D4">
        <w:rPr>
          <w:rStyle w:val="Emphasis"/>
        </w:rPr>
        <w:t>mobility of labour</w:t>
      </w:r>
      <w:r w:rsidRPr="002239D4">
        <w:rPr>
          <w:rStyle w:val="StyleUnderline"/>
        </w:rPr>
        <w:t xml:space="preserve"> according to the </w:t>
      </w:r>
      <w:r w:rsidRPr="00965345">
        <w:rPr>
          <w:rStyle w:val="Emphasis"/>
          <w:highlight w:val="yellow"/>
        </w:rPr>
        <w:t>juridical categories</w:t>
      </w:r>
      <w:r w:rsidRPr="00965345">
        <w:rPr>
          <w:rStyle w:val="StyleUnderline"/>
          <w:highlight w:val="yellow"/>
        </w:rPr>
        <w:t xml:space="preserve"> that </w:t>
      </w:r>
      <w:r w:rsidRPr="00965345">
        <w:rPr>
          <w:rStyle w:val="Emphasis"/>
          <w:highlight w:val="yellow"/>
        </w:rPr>
        <w:t>govern migration</w:t>
      </w:r>
      <w:r w:rsidRPr="002239D4">
        <w:rPr>
          <w:sz w:val="16"/>
        </w:rPr>
        <w:t>. Thus, if there were no borders, there would be no ‘migration’ as such – only mobility.[lxxxii]</w:t>
      </w:r>
    </w:p>
    <w:p w14:paraId="6B44C233" w14:textId="77777777" w:rsidR="00A82737" w:rsidRPr="002239D4" w:rsidRDefault="00A82737" w:rsidP="00A82737"/>
    <w:p w14:paraId="47DB0F12" w14:textId="77777777" w:rsidR="00A82737" w:rsidRDefault="00A82737" w:rsidP="00A82737">
      <w:pPr>
        <w:pStyle w:val="Analytic"/>
        <w:rPr>
          <w:rFonts w:cs="Times New Roman"/>
        </w:rPr>
      </w:pPr>
    </w:p>
    <w:p w14:paraId="39DDF8C9" w14:textId="77777777" w:rsidR="00A82737" w:rsidRPr="002239D4" w:rsidRDefault="00A82737" w:rsidP="00A82737"/>
    <w:p w14:paraId="139E094B" w14:textId="77777777" w:rsidR="00A82737" w:rsidRDefault="00A82737" w:rsidP="00A82737">
      <w:pPr>
        <w:pStyle w:val="Analytic"/>
      </w:pPr>
    </w:p>
    <w:p w14:paraId="30D746A8" w14:textId="77777777" w:rsidR="00A82737" w:rsidRPr="002239D4" w:rsidRDefault="00A82737" w:rsidP="00A82737"/>
    <w:p w14:paraId="4DBE6EA7" w14:textId="77777777" w:rsidR="00A82737" w:rsidRDefault="00A82737" w:rsidP="00A82737">
      <w:pPr>
        <w:pStyle w:val="Analytic"/>
      </w:pPr>
    </w:p>
    <w:p w14:paraId="1DA7CB6C" w14:textId="77777777" w:rsidR="00A82737" w:rsidRDefault="00A82737" w:rsidP="00A82737"/>
    <w:p w14:paraId="49339E0A" w14:textId="77777777" w:rsidR="00A82737" w:rsidRPr="002239D4" w:rsidRDefault="00A82737" w:rsidP="00A82737">
      <w:pPr>
        <w:pStyle w:val="analytic0"/>
      </w:pPr>
      <w:r>
        <w:t>The link turns---there’s two:</w:t>
      </w:r>
    </w:p>
    <w:p w14:paraId="5C42BB20" w14:textId="77777777" w:rsidR="00A82737" w:rsidRPr="00BD7F53" w:rsidRDefault="00A82737" w:rsidP="00A82737">
      <w:pPr>
        <w:pStyle w:val="Heading4"/>
        <w:rPr>
          <w:rFonts w:cs="Times New Roman"/>
        </w:rPr>
      </w:pPr>
      <w:r w:rsidRPr="00BD7F53">
        <w:rPr>
          <w:rFonts w:cs="Times New Roman"/>
        </w:rPr>
        <w:t>[</w:t>
      </w:r>
      <w:r>
        <w:rPr>
          <w:rFonts w:cs="Times New Roman"/>
        </w:rPr>
        <w:t xml:space="preserve">a] Planning. </w:t>
      </w:r>
      <w:r w:rsidRPr="00BD7F53">
        <w:rPr>
          <w:rFonts w:cs="Times New Roman"/>
          <w:u w:val="single"/>
        </w:rPr>
        <w:t>Afrofuturism</w:t>
      </w:r>
      <w:r w:rsidRPr="00BD7F53">
        <w:rPr>
          <w:rFonts w:cs="Times New Roman"/>
        </w:rPr>
        <w:t xml:space="preserve"> is key to build </w:t>
      </w:r>
      <w:r w:rsidRPr="00BD7F53">
        <w:rPr>
          <w:rFonts w:cs="Times New Roman"/>
          <w:u w:val="single"/>
        </w:rPr>
        <w:t>anti-capitalist</w:t>
      </w:r>
      <w:r w:rsidRPr="00BD7F53">
        <w:rPr>
          <w:rFonts w:cs="Times New Roman"/>
        </w:rPr>
        <w:t xml:space="preserve"> futures. </w:t>
      </w:r>
    </w:p>
    <w:p w14:paraId="07119E22" w14:textId="77777777" w:rsidR="00A82737" w:rsidRPr="00BD7F53" w:rsidRDefault="00A82737" w:rsidP="00A82737">
      <w:r w:rsidRPr="00BD7F53">
        <w:t xml:space="preserve">Dan </w:t>
      </w:r>
      <w:r w:rsidRPr="00BD7F53">
        <w:rPr>
          <w:rStyle w:val="Style13ptBold"/>
        </w:rPr>
        <w:t>Hassler-Forest 22</w:t>
      </w:r>
      <w:r w:rsidRPr="00BD7F53">
        <w:t>, Assistant Professor of film and literature at the University of Amsterdam, 2022, “Janelle Monáe’s ‘Dirty Computer’, p. 61-82</w:t>
      </w:r>
    </w:p>
    <w:p w14:paraId="49EC3A38" w14:textId="77777777" w:rsidR="00A82737" w:rsidRPr="00BD7F53" w:rsidRDefault="00A82737" w:rsidP="00A82737">
      <w:pPr>
        <w:rPr>
          <w:sz w:val="16"/>
        </w:rPr>
      </w:pPr>
      <w:r w:rsidRPr="00BD7F53">
        <w:rPr>
          <w:sz w:val="16"/>
        </w:rPr>
        <w:t xml:space="preserve">This re-storying process has been central to </w:t>
      </w:r>
      <w:r w:rsidRPr="00965345">
        <w:rPr>
          <w:rStyle w:val="StyleUnderline"/>
          <w:highlight w:val="yellow"/>
        </w:rPr>
        <w:t>Afrofuturism</w:t>
      </w:r>
      <w:r w:rsidRPr="00BD7F53">
        <w:rPr>
          <w:sz w:val="16"/>
        </w:rPr>
        <w:t xml:space="preserve">. It contributes to antiracist movements by foregrounding the signifcance of race in all speculation about the future. It </w:t>
      </w:r>
      <w:r w:rsidRPr="00965345">
        <w:rPr>
          <w:rStyle w:val="StyleUnderline"/>
          <w:highlight w:val="yellow"/>
        </w:rPr>
        <w:t>bolsters</w:t>
      </w:r>
      <w:r w:rsidRPr="00BD7F53">
        <w:rPr>
          <w:rStyle w:val="StyleUnderline"/>
        </w:rPr>
        <w:t xml:space="preserve"> the civic </w:t>
      </w:r>
      <w:r w:rsidRPr="00965345">
        <w:rPr>
          <w:rStyle w:val="Emphasis"/>
          <w:highlight w:val="yellow"/>
        </w:rPr>
        <w:t>imagination</w:t>
      </w:r>
      <w:r w:rsidRPr="00965345">
        <w:rPr>
          <w:rStyle w:val="StyleUnderline"/>
          <w:highlight w:val="yellow"/>
        </w:rPr>
        <w:t xml:space="preserve"> by providing speculative </w:t>
      </w:r>
      <w:r w:rsidRPr="00965345">
        <w:rPr>
          <w:rStyle w:val="Emphasis"/>
          <w:highlight w:val="yellow"/>
        </w:rPr>
        <w:t>alternatives</w:t>
      </w:r>
      <w:r w:rsidRPr="00965345">
        <w:rPr>
          <w:rStyle w:val="StyleUnderline"/>
          <w:highlight w:val="yellow"/>
        </w:rPr>
        <w:t xml:space="preserve"> to</w:t>
      </w:r>
      <w:r w:rsidRPr="00BD7F53">
        <w:rPr>
          <w:rStyle w:val="StyleUnderline"/>
        </w:rPr>
        <w:t xml:space="preserve"> the grim reality of </w:t>
      </w:r>
      <w:r w:rsidRPr="00965345">
        <w:rPr>
          <w:rStyle w:val="Emphasis"/>
          <w:highlight w:val="yellow"/>
        </w:rPr>
        <w:t>racial capitalism</w:t>
      </w:r>
      <w:r w:rsidRPr="00BD7F53">
        <w:rPr>
          <w:sz w:val="16"/>
        </w:rPr>
        <w:t xml:space="preserve"> (Jenkins et al. 2020, 5). And </w:t>
      </w:r>
      <w:r w:rsidRPr="00965345">
        <w:rPr>
          <w:rStyle w:val="StyleUnderline"/>
          <w:highlight w:val="yellow"/>
        </w:rPr>
        <w:t xml:space="preserve">it provides frameworks for </w:t>
      </w:r>
      <w:r w:rsidRPr="00965345">
        <w:rPr>
          <w:rStyle w:val="Emphasis"/>
          <w:highlight w:val="yellow"/>
        </w:rPr>
        <w:t>postcapitalist</w:t>
      </w:r>
      <w:r w:rsidRPr="00BD7F53">
        <w:rPr>
          <w:rStyle w:val="Emphasis"/>
        </w:rPr>
        <w:t xml:space="preserve"> </w:t>
      </w:r>
      <w:r w:rsidRPr="00965345">
        <w:rPr>
          <w:rStyle w:val="Emphasis"/>
          <w:highlight w:val="yellow"/>
        </w:rPr>
        <w:t>speculation</w:t>
      </w:r>
      <w:r w:rsidRPr="00BD7F53">
        <w:rPr>
          <w:rStyle w:val="StyleUnderline"/>
        </w:rPr>
        <w:t xml:space="preserve"> that are </w:t>
      </w:r>
      <w:r w:rsidRPr="00965345">
        <w:rPr>
          <w:rStyle w:val="StyleUnderline"/>
          <w:highlight w:val="yellow"/>
        </w:rPr>
        <w:t>drawn from</w:t>
      </w:r>
      <w:r w:rsidRPr="00BD7F53">
        <w:rPr>
          <w:rStyle w:val="StyleUnderline"/>
        </w:rPr>
        <w:t xml:space="preserve"> histories of </w:t>
      </w:r>
      <w:r w:rsidRPr="00965345">
        <w:rPr>
          <w:rStyle w:val="StyleUnderline"/>
          <w:highlight w:val="yellow"/>
        </w:rPr>
        <w:t xml:space="preserve">the </w:t>
      </w:r>
      <w:r w:rsidRPr="00965345">
        <w:rPr>
          <w:rStyle w:val="Emphasis"/>
          <w:highlight w:val="yellow"/>
        </w:rPr>
        <w:t>oppressed</w:t>
      </w:r>
      <w:r w:rsidRPr="00BD7F53">
        <w:rPr>
          <w:rStyle w:val="StyleUnderline"/>
        </w:rPr>
        <w:t xml:space="preserve">, rather than those who continue to </w:t>
      </w:r>
      <w:r w:rsidRPr="00BD7F53">
        <w:rPr>
          <w:rStyle w:val="Emphasis"/>
        </w:rPr>
        <w:t>proft</w:t>
      </w:r>
      <w:r w:rsidRPr="00BD7F53">
        <w:rPr>
          <w:rStyle w:val="StyleUnderline"/>
        </w:rPr>
        <w:t xml:space="preserve"> from racial capitalism</w:t>
      </w:r>
      <w:r w:rsidRPr="00BD7F53">
        <w:rPr>
          <w:sz w:val="16"/>
        </w:rPr>
        <w:t xml:space="preserve">. As Robinson once wrote: “What is required for the African Diaspora to assume its historical signifcance is a new and different philosophy and a new theory of history” (Robinson 2019, 22). </w:t>
      </w:r>
      <w:r w:rsidRPr="00965345">
        <w:rPr>
          <w:rStyle w:val="StyleUnderline"/>
          <w:highlight w:val="yellow"/>
        </w:rPr>
        <w:t>Afrofuturism</w:t>
      </w:r>
      <w:r w:rsidRPr="00BD7F53">
        <w:rPr>
          <w:sz w:val="16"/>
        </w:rPr>
        <w:t xml:space="preserve"> draws on sf to help us imagine such philosophies and theories of history, while showing us how they fnd expression in stories that </w:t>
      </w:r>
      <w:r w:rsidRPr="00965345">
        <w:rPr>
          <w:rStyle w:val="StyleUnderline"/>
          <w:highlight w:val="yellow"/>
        </w:rPr>
        <w:t xml:space="preserve">invite us to look </w:t>
      </w:r>
      <w:r w:rsidRPr="00965345">
        <w:rPr>
          <w:rStyle w:val="Emphasis"/>
          <w:highlight w:val="yellow"/>
        </w:rPr>
        <w:t>beyond</w:t>
      </w:r>
      <w:r w:rsidRPr="00BD7F53">
        <w:rPr>
          <w:rStyle w:val="StyleUnderline"/>
        </w:rPr>
        <w:t xml:space="preserve"> racial </w:t>
      </w:r>
      <w:r w:rsidRPr="00965345">
        <w:rPr>
          <w:rStyle w:val="StyleUnderline"/>
          <w:highlight w:val="yellow"/>
        </w:rPr>
        <w:t xml:space="preserve">capitalism’s </w:t>
      </w:r>
      <w:r w:rsidRPr="00965345">
        <w:rPr>
          <w:rStyle w:val="Emphasis"/>
          <w:highlight w:val="yellow"/>
        </w:rPr>
        <w:t>hegemony</w:t>
      </w:r>
      <w:r w:rsidRPr="00BD7F53">
        <w:rPr>
          <w:sz w:val="16"/>
        </w:rPr>
        <w:t>.</w:t>
      </w:r>
    </w:p>
    <w:p w14:paraId="06825535" w14:textId="77777777" w:rsidR="00A82737" w:rsidRPr="00BD7F53" w:rsidRDefault="00A82737" w:rsidP="00A82737">
      <w:pPr>
        <w:rPr>
          <w:sz w:val="16"/>
        </w:rPr>
      </w:pPr>
      <w:r w:rsidRPr="00BD7F53">
        <w:rPr>
          <w:sz w:val="16"/>
        </w:rPr>
        <w:t>As a Black utopian project, Dirty Computer articulates a vision of futurity that “troubles normative, and normalizing, temporalities as it affrms a forward-leaning desire for life lived otherwise” (Brown 2021, 17). Monáe’s world-building vividly clarifes how Western defnitions of the human have always been grounded in processes of exclusion: her Metropolis Saga used the android fgure as a vessel for those who are denied their humanity, while Dirty Computer foregrounds queerness as a primary destabilizing force (Romano 2018). These movements place Janelle Monáe’s work within the larger framework of critical posthumanism as a necessary correction to liberal humanism (Roden 2015, 9). Unlike liberal humanism’s singular, stable, and unifed subject, posthuman subjectivity represents “an amalgam, a collection of heterogeneous components, a material-informational entity whose boundaries undergo continuous construction and reconstruction” (Hayles 1999, 3). More than anything else, this means coming to terms with an ethical philosophy that tears down humanism’s hierarchical structures and opens itself up to more radical understandings of social and political justice (Braidotti 2013, 46).</w:t>
      </w:r>
    </w:p>
    <w:p w14:paraId="510B8415" w14:textId="77777777" w:rsidR="00A82737" w:rsidRPr="00BD7F53" w:rsidRDefault="00A82737" w:rsidP="00A82737">
      <w:pPr>
        <w:rPr>
          <w:sz w:val="16"/>
        </w:rPr>
      </w:pPr>
      <w:r w:rsidRPr="00BD7F53">
        <w:rPr>
          <w:sz w:val="16"/>
        </w:rPr>
        <w:t xml:space="preserve">As the previous chapters have illustrated, </w:t>
      </w:r>
      <w:r w:rsidRPr="00965345">
        <w:rPr>
          <w:rStyle w:val="StyleUnderline"/>
          <w:highlight w:val="yellow"/>
        </w:rPr>
        <w:t>racial capitalism</w:t>
      </w:r>
      <w:r w:rsidRPr="00BD7F53">
        <w:rPr>
          <w:rStyle w:val="StyleUnderline"/>
        </w:rPr>
        <w:t xml:space="preserve">’s social organization </w:t>
      </w:r>
      <w:r w:rsidRPr="00965345">
        <w:rPr>
          <w:rStyle w:val="StyleUnderline"/>
          <w:highlight w:val="yellow"/>
        </w:rPr>
        <w:t xml:space="preserve">is </w:t>
      </w:r>
      <w:r w:rsidRPr="00965345">
        <w:rPr>
          <w:rStyle w:val="Emphasis"/>
          <w:highlight w:val="yellow"/>
        </w:rPr>
        <w:t>grounded</w:t>
      </w:r>
      <w:r w:rsidRPr="00965345">
        <w:rPr>
          <w:rStyle w:val="StyleUnderline"/>
          <w:highlight w:val="yellow"/>
        </w:rPr>
        <w:t xml:space="preserve"> in</w:t>
      </w:r>
      <w:r w:rsidRPr="00BD7F53">
        <w:rPr>
          <w:rStyle w:val="StyleUnderline"/>
        </w:rPr>
        <w:t xml:space="preserve"> a matrix of </w:t>
      </w:r>
      <w:r w:rsidRPr="00BD7F53">
        <w:rPr>
          <w:rStyle w:val="Emphasis"/>
        </w:rPr>
        <w:t xml:space="preserve">intersecting </w:t>
      </w:r>
      <w:r w:rsidRPr="00965345">
        <w:rPr>
          <w:rStyle w:val="Emphasis"/>
          <w:highlight w:val="yellow"/>
        </w:rPr>
        <w:t>oppressions</w:t>
      </w:r>
      <w:r w:rsidRPr="00BD7F53">
        <w:rPr>
          <w:rStyle w:val="StyleUnderline"/>
        </w:rPr>
        <w:t xml:space="preserve">. </w:t>
      </w:r>
      <w:r w:rsidRPr="00BD7F53">
        <w:rPr>
          <w:sz w:val="16"/>
        </w:rPr>
        <w:t xml:space="preserve">While this matrix includes race, gender, sexual identity, class, age, and ability among its primary axes, </w:t>
      </w:r>
      <w:r w:rsidRPr="00BD7F53">
        <w:rPr>
          <w:rStyle w:val="StyleUnderline"/>
        </w:rPr>
        <w:t xml:space="preserve">anti-Blackness has unifed and transcended them as the </w:t>
      </w:r>
      <w:r w:rsidRPr="00BD7F53">
        <w:rPr>
          <w:rStyle w:val="Emphasis"/>
        </w:rPr>
        <w:t>core exclusion</w:t>
      </w:r>
      <w:r w:rsidRPr="00BD7F53">
        <w:rPr>
          <w:rStyle w:val="StyleUnderline"/>
        </w:rPr>
        <w:t xml:space="preserve"> against which “universal” humanity has been measured</w:t>
      </w:r>
      <w:r w:rsidRPr="00BD7F53">
        <w:rPr>
          <w:sz w:val="16"/>
        </w:rPr>
        <w:t xml:space="preserve"> (Jackson 2020, 33). As Zakiyyah Iman Jackson phrases it in her essential book Becoming Human, “Blackness has been central to, rather than excluded from, liberal humanism: the black body is an essential index for the calculation of degree of humanity and the measure of human progress” (2020, 46). </w:t>
      </w:r>
      <w:r w:rsidRPr="00BD7F53">
        <w:rPr>
          <w:rStyle w:val="StyleUnderline"/>
        </w:rPr>
        <w:t xml:space="preserve">Racial capitalism has </w:t>
      </w:r>
      <w:r w:rsidRPr="00BD7F53">
        <w:rPr>
          <w:rStyle w:val="Emphasis"/>
        </w:rPr>
        <w:t>thrived</w:t>
      </w:r>
      <w:r w:rsidRPr="00BD7F53">
        <w:rPr>
          <w:rStyle w:val="StyleUnderline"/>
        </w:rPr>
        <w:t xml:space="preserve"> on this systematic </w:t>
      </w:r>
      <w:r w:rsidRPr="00BD7F53">
        <w:rPr>
          <w:rStyle w:val="Emphasis"/>
        </w:rPr>
        <w:t>dehumanization</w:t>
      </w:r>
      <w:r w:rsidRPr="00BD7F53">
        <w:rPr>
          <w:rStyle w:val="StyleUnderline"/>
        </w:rPr>
        <w:t xml:space="preserve"> of Black people, in which chattel slavery served as “a geologic axiom of the inhuman in which </w:t>
      </w:r>
      <w:r w:rsidRPr="00BD7F53">
        <w:rPr>
          <w:rStyle w:val="Emphasis"/>
        </w:rPr>
        <w:t>nonbeing</w:t>
      </w:r>
      <w:r w:rsidRPr="00BD7F53">
        <w:rPr>
          <w:rStyle w:val="StyleUnderline"/>
        </w:rPr>
        <w:t xml:space="preserve"> was made, reproduced, and circulated as </w:t>
      </w:r>
      <w:r w:rsidRPr="00BD7F53">
        <w:rPr>
          <w:rStyle w:val="Emphasis"/>
        </w:rPr>
        <w:t>flesh</w:t>
      </w:r>
      <w:r w:rsidRPr="00BD7F53">
        <w:rPr>
          <w:rStyle w:val="StyleUnderline"/>
        </w:rPr>
        <w:t>”</w:t>
      </w:r>
      <w:r w:rsidRPr="00BD7F53">
        <w:rPr>
          <w:sz w:val="16"/>
        </w:rPr>
        <w:t xml:space="preserve"> (Yusoff 2018, 5).</w:t>
      </w:r>
    </w:p>
    <w:p w14:paraId="41D6EB73" w14:textId="77777777" w:rsidR="00A82737" w:rsidRPr="00BD7F53" w:rsidRDefault="00A82737" w:rsidP="00A82737">
      <w:pPr>
        <w:rPr>
          <w:sz w:val="16"/>
        </w:rPr>
      </w:pPr>
      <w:r w:rsidRPr="00BD7F53">
        <w:rPr>
          <w:sz w:val="16"/>
        </w:rPr>
        <w:t>Jackson’s key term for understanding racial capitalism’s irreducible anti-Blackness is “plasticity”—a term that indicates how Blackness is equated with an animalistic lack of humanity that defnes the essence of non-white bodies as “infnitely mutable” (Jackson 2020, 11). Therefore, since liberal humanism has been grounded in the exclusionary abjection of Blackness, its cultural traditions continue to cast Black people’s essence as fundamentally malleable and thereby “sub/super/human at once” (Jackson 2020, 3): simultaneously superhuman in their physical abilities as laborers, and mere subhuman fesh that can be molded by those whose whiteness automatically grants them fully human subjectivity (Weheliye 2014, 27).</w:t>
      </w:r>
    </w:p>
    <w:p w14:paraId="6D13821A" w14:textId="77777777" w:rsidR="00A82737" w:rsidRPr="00BD7F53" w:rsidRDefault="00A82737" w:rsidP="00A82737">
      <w:pPr>
        <w:rPr>
          <w:sz w:val="16"/>
        </w:rPr>
      </w:pPr>
      <w:r w:rsidRPr="00965345">
        <w:rPr>
          <w:rStyle w:val="Emphasis"/>
          <w:highlight w:val="yellow"/>
        </w:rPr>
        <w:t>Black utopian speculation</w:t>
      </w:r>
      <w:r w:rsidRPr="00965345">
        <w:rPr>
          <w:rStyle w:val="StyleUnderline"/>
          <w:highlight w:val="yellow"/>
        </w:rPr>
        <w:t xml:space="preserve"> has countered</w:t>
      </w:r>
      <w:r w:rsidRPr="007D413C">
        <w:rPr>
          <w:rStyle w:val="StyleUnderline"/>
        </w:rPr>
        <w:t xml:space="preserve"> this</w:t>
      </w:r>
      <w:r w:rsidRPr="00BD7F53">
        <w:rPr>
          <w:rStyle w:val="StyleUnderline"/>
        </w:rPr>
        <w:t xml:space="preserve"> projection of Black plasticity </w:t>
      </w:r>
      <w:r w:rsidRPr="00965345">
        <w:rPr>
          <w:rStyle w:val="StyleUnderline"/>
          <w:highlight w:val="yellow"/>
        </w:rPr>
        <w:t>with speculative</w:t>
      </w:r>
      <w:r w:rsidRPr="00BD7F53">
        <w:rPr>
          <w:rStyle w:val="StyleUnderline"/>
        </w:rPr>
        <w:t xml:space="preserve"> </w:t>
      </w:r>
      <w:r w:rsidRPr="00965345">
        <w:rPr>
          <w:rStyle w:val="StyleUnderline"/>
          <w:highlight w:val="yellow"/>
        </w:rPr>
        <w:t>narratives of freedom</w:t>
      </w:r>
      <w:r w:rsidRPr="00BD7F53">
        <w:rPr>
          <w:rStyle w:val="StyleUnderline"/>
        </w:rPr>
        <w:t xml:space="preserve"> that are </w:t>
      </w:r>
      <w:r w:rsidRPr="00965345">
        <w:rPr>
          <w:rStyle w:val="StyleUnderline"/>
          <w:highlight w:val="yellow"/>
        </w:rPr>
        <w:t>fundamental</w:t>
      </w:r>
      <w:r w:rsidRPr="00BD7F53">
        <w:rPr>
          <w:rStyle w:val="StyleUnderline"/>
        </w:rPr>
        <w:t xml:space="preserve"> building blocks </w:t>
      </w:r>
      <w:r w:rsidRPr="00965345">
        <w:rPr>
          <w:rStyle w:val="StyleUnderline"/>
          <w:highlight w:val="yellow"/>
        </w:rPr>
        <w:t>for</w:t>
      </w:r>
      <w:r w:rsidRPr="007D413C">
        <w:rPr>
          <w:rStyle w:val="StyleUnderline"/>
        </w:rPr>
        <w:t xml:space="preserve"> our </w:t>
      </w:r>
      <w:r w:rsidRPr="00965345">
        <w:rPr>
          <w:rStyle w:val="Emphasis"/>
          <w:highlight w:val="yellow"/>
        </w:rPr>
        <w:t>collective ability</w:t>
      </w:r>
      <w:r w:rsidRPr="00965345">
        <w:rPr>
          <w:rStyle w:val="StyleUnderline"/>
          <w:highlight w:val="yellow"/>
        </w:rPr>
        <w:t xml:space="preserve"> to imagine</w:t>
      </w:r>
      <w:r w:rsidRPr="00BD7F53">
        <w:rPr>
          <w:rStyle w:val="StyleUnderline"/>
        </w:rPr>
        <w:t xml:space="preserve"> </w:t>
      </w:r>
      <w:r w:rsidRPr="00965345">
        <w:rPr>
          <w:rStyle w:val="Emphasis"/>
          <w:highlight w:val="yellow"/>
        </w:rPr>
        <w:t>postcapitalist futures</w:t>
      </w:r>
      <w:r w:rsidRPr="00BD7F53">
        <w:rPr>
          <w:rStyle w:val="StyleUnderline"/>
        </w:rPr>
        <w:t>.</w:t>
      </w:r>
      <w:r w:rsidRPr="00BD7F53">
        <w:rPr>
          <w:sz w:val="16"/>
        </w:rPr>
        <w:t xml:space="preserve"> For </w:t>
      </w:r>
      <w:r w:rsidRPr="00BD7F53">
        <w:rPr>
          <w:rStyle w:val="StyleUnderline"/>
        </w:rPr>
        <w:t xml:space="preserve">as we move through </w:t>
      </w:r>
      <w:r w:rsidRPr="00965345">
        <w:rPr>
          <w:rStyle w:val="StyleUnderline"/>
          <w:highlight w:val="yellow"/>
        </w:rPr>
        <w:t>the latter-day</w:t>
      </w:r>
      <w:r w:rsidRPr="00BD7F53">
        <w:rPr>
          <w:rStyle w:val="StyleUnderline"/>
        </w:rPr>
        <w:t xml:space="preserve"> stages of a </w:t>
      </w:r>
      <w:r w:rsidRPr="00965345">
        <w:rPr>
          <w:rStyle w:val="StyleUnderline"/>
          <w:highlight w:val="yellow"/>
        </w:rPr>
        <w:t>capitalist system</w:t>
      </w:r>
      <w:r w:rsidRPr="00BD7F53">
        <w:rPr>
          <w:sz w:val="16"/>
        </w:rPr>
        <w:t xml:space="preserve"> that has fallen into a chronic state of disrepair (Streeck 2016), </w:t>
      </w:r>
      <w:r w:rsidRPr="00BD7F53">
        <w:rPr>
          <w:rStyle w:val="StyleUnderline"/>
        </w:rPr>
        <w:t xml:space="preserve">we </w:t>
      </w:r>
      <w:r w:rsidRPr="00965345">
        <w:rPr>
          <w:rStyle w:val="StyleUnderline"/>
          <w:highlight w:val="yellow"/>
        </w:rPr>
        <w:t xml:space="preserve">require </w:t>
      </w:r>
      <w:r w:rsidRPr="00965345">
        <w:rPr>
          <w:rStyle w:val="Emphasis"/>
          <w:highlight w:val="yellow"/>
        </w:rPr>
        <w:t>utopian visions</w:t>
      </w:r>
      <w:r w:rsidRPr="00965345">
        <w:rPr>
          <w:rStyle w:val="StyleUnderline"/>
          <w:highlight w:val="yellow"/>
        </w:rPr>
        <w:t xml:space="preserve"> grounded in</w:t>
      </w:r>
      <w:r w:rsidRPr="00BD7F53">
        <w:rPr>
          <w:rStyle w:val="StyleUnderline"/>
        </w:rPr>
        <w:t xml:space="preserve"> true </w:t>
      </w:r>
      <w:r w:rsidRPr="00BD7F53">
        <w:rPr>
          <w:rStyle w:val="Emphasis"/>
        </w:rPr>
        <w:t>solidarity</w:t>
      </w:r>
      <w:r w:rsidRPr="00BD7F53">
        <w:rPr>
          <w:rStyle w:val="StyleUnderline"/>
        </w:rPr>
        <w:t xml:space="preserve"> and </w:t>
      </w:r>
      <w:r w:rsidRPr="00BD7F53">
        <w:rPr>
          <w:rStyle w:val="Emphasis"/>
        </w:rPr>
        <w:t>liberation</w:t>
      </w:r>
      <w:r w:rsidRPr="00BD7F53">
        <w:rPr>
          <w:rStyle w:val="StyleUnderline"/>
        </w:rPr>
        <w:t xml:space="preserve"> from oppression</w:t>
      </w:r>
      <w:r w:rsidRPr="00BD7F53">
        <w:rPr>
          <w:sz w:val="16"/>
        </w:rPr>
        <w:t xml:space="preserve"> more than ever (Miéville 2018, 6). And </w:t>
      </w:r>
      <w:r w:rsidRPr="00BD7F53">
        <w:rPr>
          <w:rStyle w:val="StyleUnderline"/>
        </w:rPr>
        <w:t xml:space="preserve">the utopias that derive from </w:t>
      </w:r>
      <w:r w:rsidRPr="00965345">
        <w:rPr>
          <w:rStyle w:val="StyleUnderline"/>
          <w:highlight w:val="yellow"/>
        </w:rPr>
        <w:t>the Black</w:t>
      </w:r>
      <w:r w:rsidRPr="00BD7F53">
        <w:rPr>
          <w:rStyle w:val="StyleUnderline"/>
        </w:rPr>
        <w:t xml:space="preserve"> </w:t>
      </w:r>
      <w:r w:rsidRPr="00965345">
        <w:rPr>
          <w:rStyle w:val="StyleUnderline"/>
          <w:highlight w:val="yellow"/>
        </w:rPr>
        <w:t>radical tradition</w:t>
      </w:r>
      <w:r w:rsidRPr="00BD7F53">
        <w:rPr>
          <w:rStyle w:val="StyleUnderline"/>
        </w:rPr>
        <w:t xml:space="preserve"> are more suitable to this context than </w:t>
      </w:r>
      <w:r w:rsidRPr="00BD7F53">
        <w:rPr>
          <w:rStyle w:val="Emphasis"/>
        </w:rPr>
        <w:t>any other</w:t>
      </w:r>
      <w:r w:rsidRPr="00BD7F53">
        <w:rPr>
          <w:sz w:val="16"/>
        </w:rPr>
        <w:t>:</w:t>
      </w:r>
    </w:p>
    <w:p w14:paraId="20730BCB" w14:textId="77777777" w:rsidR="00A82737" w:rsidRPr="00BD7F53" w:rsidRDefault="00A82737" w:rsidP="00A82737">
      <w:pPr>
        <w:rPr>
          <w:sz w:val="16"/>
        </w:rPr>
      </w:pPr>
      <w:r w:rsidRPr="00BD7F53">
        <w:rPr>
          <w:sz w:val="16"/>
        </w:rPr>
        <w:t>Our dystopian postdemocratic political moment requires imaginative thoughts. We need more rather than fewer utopian ideas about radical democracy and social freedom, more rather than fewer antiutopian critiques of American faith in free-market utopianism, religious fundamentalism, technological determinism, and racial progress. Black utopia can add to this chorus trying to generate them. (Zamalin 2019, 144)</w:t>
      </w:r>
    </w:p>
    <w:p w14:paraId="78983765" w14:textId="77777777" w:rsidR="00A82737" w:rsidRPr="00E953C0" w:rsidRDefault="00A82737" w:rsidP="00A82737">
      <w:pPr>
        <w:rPr>
          <w:sz w:val="16"/>
        </w:rPr>
      </w:pPr>
      <w:r w:rsidRPr="00965345">
        <w:rPr>
          <w:rStyle w:val="StyleUnderline"/>
          <w:highlight w:val="yellow"/>
        </w:rPr>
        <w:t>Once we recognize</w:t>
      </w:r>
      <w:r w:rsidRPr="007D413C">
        <w:rPr>
          <w:rStyle w:val="StyleUnderline"/>
        </w:rPr>
        <w:t xml:space="preserve"> the</w:t>
      </w:r>
      <w:r w:rsidRPr="00BD7F53">
        <w:rPr>
          <w:rStyle w:val="StyleUnderline"/>
        </w:rPr>
        <w:t xml:space="preserve"> profoundly </w:t>
      </w:r>
      <w:r w:rsidRPr="00965345">
        <w:rPr>
          <w:rStyle w:val="Emphasis"/>
          <w:highlight w:val="yellow"/>
        </w:rPr>
        <w:t>racial organization</w:t>
      </w:r>
      <w:r w:rsidRPr="00965345">
        <w:rPr>
          <w:rStyle w:val="StyleUnderline"/>
          <w:highlight w:val="yellow"/>
        </w:rPr>
        <w:t xml:space="preserve"> of capitalism, we</w:t>
      </w:r>
      <w:r w:rsidRPr="00BD7F53">
        <w:rPr>
          <w:rStyle w:val="StyleUnderline"/>
        </w:rPr>
        <w:t xml:space="preserve"> also </w:t>
      </w:r>
      <w:r w:rsidRPr="00965345">
        <w:rPr>
          <w:rStyle w:val="StyleUnderline"/>
          <w:highlight w:val="yellow"/>
        </w:rPr>
        <w:t>understand why Black</w:t>
      </w:r>
      <w:r w:rsidRPr="00BD7F53">
        <w:rPr>
          <w:rStyle w:val="StyleUnderline"/>
        </w:rPr>
        <w:t xml:space="preserve"> </w:t>
      </w:r>
      <w:r w:rsidRPr="00965345">
        <w:rPr>
          <w:rStyle w:val="StyleUnderline"/>
          <w:highlight w:val="yellow"/>
        </w:rPr>
        <w:t>utopia</w:t>
      </w:r>
      <w:r w:rsidRPr="00BD7F53">
        <w:rPr>
          <w:rStyle w:val="StyleUnderline"/>
        </w:rPr>
        <w:t xml:space="preserve">n sf </w:t>
      </w:r>
      <w:r w:rsidRPr="00965345">
        <w:rPr>
          <w:rStyle w:val="StyleUnderline"/>
          <w:highlight w:val="yellow"/>
        </w:rPr>
        <w:t>is best equipped to illuminate</w:t>
      </w:r>
      <w:r w:rsidRPr="00BD7F53">
        <w:rPr>
          <w:rStyle w:val="StyleUnderline"/>
        </w:rPr>
        <w:t xml:space="preserve"> our precarious postcapitalist horizon</w:t>
      </w:r>
      <w:r w:rsidRPr="00BD7F53">
        <w:rPr>
          <w:sz w:val="16"/>
        </w:rPr>
        <w:t xml:space="preserve">. Since race operates in the frst place as a mode of oppression, </w:t>
      </w:r>
      <w:r w:rsidRPr="00BD7F53">
        <w:rPr>
          <w:rStyle w:val="StyleUnderline"/>
        </w:rPr>
        <w:t xml:space="preserve">moving toward </w:t>
      </w:r>
      <w:r w:rsidRPr="00965345">
        <w:rPr>
          <w:rStyle w:val="StyleUnderline"/>
          <w:highlight w:val="yellow"/>
        </w:rPr>
        <w:t>a future that will “expand</w:t>
      </w:r>
      <w:r w:rsidRPr="00BD7F53">
        <w:rPr>
          <w:rStyle w:val="StyleUnderline"/>
        </w:rPr>
        <w:t xml:space="preserve"> the principles of </w:t>
      </w:r>
      <w:r w:rsidRPr="00BD7F53">
        <w:rPr>
          <w:rStyle w:val="Emphasis"/>
        </w:rPr>
        <w:t>fairness</w:t>
      </w:r>
      <w:r w:rsidRPr="00BD7F53">
        <w:rPr>
          <w:rStyle w:val="StyleUnderline"/>
        </w:rPr>
        <w:t xml:space="preserve"> and </w:t>
      </w:r>
      <w:r w:rsidRPr="00965345">
        <w:rPr>
          <w:rStyle w:val="StyleUnderline"/>
          <w:highlight w:val="yellow"/>
        </w:rPr>
        <w:t>opportunity to all members of society</w:t>
      </w:r>
      <w:r w:rsidRPr="00BD7F53">
        <w:rPr>
          <w:rStyle w:val="StyleUnderline"/>
        </w:rPr>
        <w:t xml:space="preserve">” is a process that should be driven and inspired by those voices with the most </w:t>
      </w:r>
      <w:r w:rsidRPr="00BD7F53">
        <w:rPr>
          <w:rStyle w:val="Emphasis"/>
        </w:rPr>
        <w:t>intimate knowledge</w:t>
      </w:r>
      <w:r w:rsidRPr="00BD7F53">
        <w:rPr>
          <w:rStyle w:val="StyleUnderline"/>
        </w:rPr>
        <w:t xml:space="preserve"> of social inequality</w:t>
      </w:r>
      <w:r w:rsidRPr="00BD7F53">
        <w:rPr>
          <w:sz w:val="16"/>
        </w:rPr>
        <w:t xml:space="preserve"> (Marable 2016, “Black Studies, Multiculturalism and the Future of American Education”).</w:t>
      </w:r>
    </w:p>
    <w:p w14:paraId="029216EE" w14:textId="77777777" w:rsidR="00A82737" w:rsidRPr="002239D4" w:rsidRDefault="00A82737" w:rsidP="00A82737">
      <w:pPr>
        <w:pStyle w:val="Heading4"/>
      </w:pPr>
      <w:r w:rsidRPr="002239D4">
        <w:t>[</w:t>
      </w:r>
      <w:r>
        <w:t xml:space="preserve">b] Freedom. </w:t>
      </w:r>
      <w:r w:rsidRPr="002239D4">
        <w:t xml:space="preserve">Black Latina girls deliberately choosing </w:t>
      </w:r>
      <w:r>
        <w:t>repose is</w:t>
      </w:r>
      <w:r w:rsidRPr="002239D4">
        <w:t xml:space="preserve"> a revolutionary form of </w:t>
      </w:r>
      <w:r w:rsidRPr="002239D4">
        <w:rPr>
          <w:u w:val="single"/>
        </w:rPr>
        <w:t>escapism</w:t>
      </w:r>
      <w:r w:rsidRPr="002239D4">
        <w:t xml:space="preserve"> that contests capitalism and is disavowed by </w:t>
      </w:r>
      <w:r w:rsidRPr="002239D4">
        <w:rPr>
          <w:u w:val="single"/>
        </w:rPr>
        <w:t>structural</w:t>
      </w:r>
      <w:r w:rsidRPr="002239D4">
        <w:t xml:space="preserve"> theories of class. Even if it is </w:t>
      </w:r>
      <w:r w:rsidRPr="002239D4">
        <w:rPr>
          <w:u w:val="single"/>
        </w:rPr>
        <w:t>individualistic</w:t>
      </w:r>
      <w:r w:rsidRPr="002239D4">
        <w:t xml:space="preserve"> or immaterial, that’s </w:t>
      </w:r>
      <w:r w:rsidRPr="002239D4">
        <w:rPr>
          <w:u w:val="single"/>
        </w:rPr>
        <w:t>good</w:t>
      </w:r>
      <w:r w:rsidRPr="002239D4">
        <w:t xml:space="preserve">.  </w:t>
      </w:r>
    </w:p>
    <w:p w14:paraId="3986580B" w14:textId="77777777" w:rsidR="00A82737" w:rsidRPr="002239D4" w:rsidRDefault="00A82737" w:rsidP="00A82737">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71EC5E95" w14:textId="77777777" w:rsidR="00A82737" w:rsidRPr="002239D4" w:rsidRDefault="00A82737" w:rsidP="00A82737">
      <w:pPr>
        <w:rPr>
          <w:sz w:val="16"/>
        </w:rPr>
      </w:pPr>
      <w:r w:rsidRPr="002239D4">
        <w:rPr>
          <w:sz w:val="16"/>
        </w:rPr>
        <w:t>JOSEFINA BÁEZ AND THE EMBRACE OF REPOSE</w:t>
      </w:r>
    </w:p>
    <w:p w14:paraId="13F58101" w14:textId="77777777" w:rsidR="00A82737" w:rsidRPr="002239D4" w:rsidRDefault="00A82737" w:rsidP="00A82737">
      <w:pPr>
        <w:rPr>
          <w:rStyle w:val="StyleUnderline"/>
        </w:rPr>
      </w:pPr>
      <w:r w:rsidRPr="002239D4">
        <w:rPr>
          <w:sz w:val="16"/>
        </w:rPr>
        <w:t xml:space="preserve">Josefina </w:t>
      </w:r>
      <w:r w:rsidRPr="002239D4">
        <w:rPr>
          <w:rStyle w:val="StyleUnderline"/>
        </w:rPr>
        <w:t>Báez mobilizes “</w:t>
      </w:r>
      <w:r w:rsidRPr="00965345">
        <w:rPr>
          <w:rStyle w:val="StyleUnderline"/>
          <w:highlight w:val="yellow"/>
        </w:rPr>
        <w:t>Not Doing Sh*t”</w:t>
      </w:r>
      <w:r w:rsidRPr="002239D4">
        <w:rPr>
          <w:rStyle w:val="StyleUnderline"/>
        </w:rPr>
        <w:t xml:space="preserve"> as poetics, intent on </w:t>
      </w:r>
      <w:r w:rsidRPr="00965345">
        <w:rPr>
          <w:rStyle w:val="Emphasis"/>
          <w:highlight w:val="yellow"/>
        </w:rPr>
        <w:t>refusing</w:t>
      </w:r>
      <w:r w:rsidRPr="00965345">
        <w:rPr>
          <w:rStyle w:val="StyleUnderline"/>
          <w:highlight w:val="yellow"/>
        </w:rPr>
        <w:t xml:space="preserve"> the bur- den of representation</w:t>
      </w:r>
      <w:r w:rsidRPr="002239D4">
        <w:rPr>
          <w:sz w:val="16"/>
        </w:rPr>
        <w:t xml:space="preserve">. Báez (b.1960) is a performance artist, painter, writer, poet, and educator whose work revolves around the crossing of all types of borders. Her </w:t>
      </w:r>
      <w:r w:rsidRPr="002239D4">
        <w:rPr>
          <w:rStyle w:val="StyleUnderline"/>
        </w:rPr>
        <w:t>migratory experience</w:t>
      </w:r>
      <w:r w:rsidRPr="002239D4">
        <w:rPr>
          <w:sz w:val="16"/>
        </w:rPr>
        <w:t xml:space="preserve"> from The Dominican Republic to the United States </w:t>
      </w:r>
      <w:r w:rsidRPr="002239D4">
        <w:rPr>
          <w:rStyle w:val="StyleUnderline"/>
        </w:rPr>
        <w:t>shaped her identification</w:t>
      </w:r>
      <w:r w:rsidRPr="002239D4">
        <w:rPr>
          <w:sz w:val="16"/>
        </w:rPr>
        <w:t xml:space="preserve"> as a dominicana ausente as well as her exploration of embodied presence. Central to her work is her theorization of El nié, a place “neither here nor there”; a place of exile where, as Lorgia Garcia-Peña (2016) writes, contradictions of belonging are embraced and redefined</w:t>
      </w:r>
      <w:r w:rsidRPr="002239D4">
        <w:rPr>
          <w:rStyle w:val="StyleUnderline"/>
        </w:rPr>
        <w:t>. Báez does not engage “repose” to expose it as a representational ploy in tropicality,</w:t>
      </w:r>
      <w:r w:rsidRPr="002239D4">
        <w:rPr>
          <w:sz w:val="16"/>
        </w:rPr>
        <w:t xml:space="preserve"> as is the case with Minaya’s Containers. Instead, </w:t>
      </w:r>
      <w:r w:rsidRPr="002239D4">
        <w:rPr>
          <w:rStyle w:val="StyleUnderline"/>
        </w:rPr>
        <w:t xml:space="preserve">she </w:t>
      </w:r>
      <w:r w:rsidRPr="00965345">
        <w:rPr>
          <w:rStyle w:val="StyleUnderline"/>
          <w:highlight w:val="yellow"/>
        </w:rPr>
        <w:t xml:space="preserve">engages </w:t>
      </w:r>
      <w:r w:rsidRPr="00965345">
        <w:rPr>
          <w:rStyle w:val="Emphasis"/>
          <w:highlight w:val="yellow"/>
        </w:rPr>
        <w:t>repose</w:t>
      </w:r>
      <w:r w:rsidRPr="002239D4">
        <w:rPr>
          <w:rStyle w:val="StyleUnderline"/>
        </w:rPr>
        <w:t xml:space="preserve"> </w:t>
      </w:r>
      <w:r w:rsidRPr="00965345">
        <w:rPr>
          <w:rStyle w:val="StyleUnderline"/>
          <w:highlight w:val="yellow"/>
        </w:rPr>
        <w:t>as a path to</w:t>
      </w:r>
      <w:r w:rsidRPr="002239D4">
        <w:rPr>
          <w:rStyle w:val="StyleUnderline"/>
        </w:rPr>
        <w:t xml:space="preserve"> true </w:t>
      </w:r>
      <w:r w:rsidRPr="00965345">
        <w:rPr>
          <w:rStyle w:val="Emphasis"/>
          <w:highlight w:val="yellow"/>
        </w:rPr>
        <w:t>liberation</w:t>
      </w:r>
      <w:r w:rsidRPr="00965345">
        <w:rPr>
          <w:rStyle w:val="StyleUnderline"/>
          <w:highlight w:val="yellow"/>
        </w:rPr>
        <w:t>,</w:t>
      </w:r>
      <w:r w:rsidRPr="002239D4">
        <w:rPr>
          <w:rStyle w:val="StyleUnderline"/>
        </w:rPr>
        <w:t xml:space="preserve"> which she </w:t>
      </w:r>
      <w:r w:rsidRPr="00965345">
        <w:rPr>
          <w:rStyle w:val="StyleUnderline"/>
          <w:highlight w:val="yellow"/>
        </w:rPr>
        <w:t>articulate</w:t>
      </w:r>
      <w:r w:rsidRPr="002239D4">
        <w:rPr>
          <w:rStyle w:val="StyleUnderline"/>
        </w:rPr>
        <w:t xml:space="preserve">s in her practice </w:t>
      </w:r>
      <w:r w:rsidRPr="00965345">
        <w:rPr>
          <w:rStyle w:val="StyleUnderline"/>
          <w:highlight w:val="yellow"/>
        </w:rPr>
        <w:t>as</w:t>
      </w:r>
      <w:r w:rsidRPr="002239D4">
        <w:rPr>
          <w:rStyle w:val="StyleUnderline"/>
        </w:rPr>
        <w:t xml:space="preserve"> meditative stillness, </w:t>
      </w:r>
      <w:r w:rsidRPr="00965345">
        <w:rPr>
          <w:rStyle w:val="StyleUnderline"/>
          <w:highlight w:val="yellow"/>
        </w:rPr>
        <w:t>heuristic play</w:t>
      </w:r>
      <w:r w:rsidRPr="002239D4">
        <w:rPr>
          <w:rStyle w:val="StyleUnderline"/>
        </w:rPr>
        <w:t>, or intentional leisure.</w:t>
      </w:r>
    </w:p>
    <w:p w14:paraId="4C62B50A" w14:textId="77777777" w:rsidR="00A82737" w:rsidRPr="002239D4" w:rsidRDefault="00A82737" w:rsidP="00A82737">
      <w:pPr>
        <w:rPr>
          <w:sz w:val="16"/>
        </w:rPr>
      </w:pPr>
      <w:r w:rsidRPr="002239D4">
        <w:rPr>
          <w:sz w:val="16"/>
        </w:rPr>
        <w:t xml:space="preserve">Báez’ Carmen FotonovelARTE (2020) is a photo book adaptation of French composer George Bizet’s legendary operetta on the tragedy of unrequited love, which uses repose to gain freedom off script. Báez’ oeuvre is informed by perfor- mance, and the script for the photo book traffics on a performative and self-aware type of presence for the main character. The creative team for the project included Kutty Reyes as illustrator, Carmen Inés Bencosme as photographer, Pilar Espinal as the performer, and Esther Hernández Medina as researcher. </w:t>
      </w:r>
      <w:r w:rsidRPr="002239D4">
        <w:rPr>
          <w:rStyle w:val="StyleUnderline"/>
        </w:rPr>
        <w:t xml:space="preserve">The story fore- fronts the tragedy of femicide, amplifying the vulnerabilities and strengths of women and femmes who experience life through the </w:t>
      </w:r>
      <w:r w:rsidRPr="002239D4">
        <w:rPr>
          <w:rStyle w:val="Emphasis"/>
        </w:rPr>
        <w:t>intersectional lens</w:t>
      </w:r>
      <w:r w:rsidRPr="002239D4">
        <w:rPr>
          <w:rStyle w:val="StyleUnderline"/>
        </w:rPr>
        <w:t xml:space="preserve"> of gender, race, and class.</w:t>
      </w:r>
      <w:r w:rsidRPr="002239D4">
        <w:rPr>
          <w:sz w:val="16"/>
        </w:rPr>
        <w:t xml:space="preserve"> The story unfolds in black-and-white photographs with simple line brush illustrations.</w:t>
      </w:r>
    </w:p>
    <w:p w14:paraId="01C82AE3" w14:textId="77777777" w:rsidR="00A82737" w:rsidRPr="002239D4" w:rsidRDefault="00A82737" w:rsidP="00A82737">
      <w:pPr>
        <w:rPr>
          <w:rStyle w:val="StyleUnderline"/>
        </w:rPr>
      </w:pPr>
      <w:r w:rsidRPr="002239D4">
        <w:rPr>
          <w:sz w:val="16"/>
        </w:rPr>
        <w:t xml:space="preserve">The original character of the French operetta, Carmen, is a seductive Roma or “Gypsy” cigar worker from 19th-century Seville who dies by the hand of her jeal- ous love interest, Brigadier Don Jose. Báez’s version is set instead in contempo- rary times, in the Caribbean city of Santo Domingo where Carmen the “Gypsy” becomes Carmen the AfroLatina (Fig. 10.8). As such, </w:t>
      </w:r>
      <w:r w:rsidRPr="002239D4">
        <w:rPr>
          <w:rStyle w:val="StyleUnderline"/>
        </w:rPr>
        <w:t xml:space="preserve">the project stands as a </w:t>
      </w:r>
      <w:r w:rsidRPr="002239D4">
        <w:rPr>
          <w:rStyle w:val="Emphasis"/>
        </w:rPr>
        <w:t>mulata testimonial</w:t>
      </w:r>
      <w:r w:rsidRPr="002239D4">
        <w:rPr>
          <w:rStyle w:val="StyleUnderline"/>
        </w:rPr>
        <w:t xml:space="preserve"> that thinks through the continuity of orientalist narratives in the global Caribbean imaginary.</w:t>
      </w:r>
      <w:r w:rsidRPr="002239D4">
        <w:rPr>
          <w:sz w:val="16"/>
        </w:rPr>
        <w:t xml:space="preserve"> Caribbean Carmen likewise works at a tobacco factory, evoking the colonial history of trade entangling Spain and the Atlantic world. However, </w:t>
      </w:r>
      <w:r w:rsidRPr="002239D4">
        <w:rPr>
          <w:rStyle w:val="StyleUnderline"/>
        </w:rPr>
        <w:t xml:space="preserve">her character is less defined by the factory work environment than by her desire for liberation. In fact, this </w:t>
      </w:r>
      <w:r w:rsidRPr="00965345">
        <w:rPr>
          <w:rStyle w:val="StyleUnderline"/>
          <w:highlight w:val="yellow"/>
        </w:rPr>
        <w:t xml:space="preserve">Carmen invokes repose from </w:t>
      </w:r>
      <w:r w:rsidRPr="00965345">
        <w:rPr>
          <w:rStyle w:val="Emphasis"/>
          <w:highlight w:val="yellow"/>
        </w:rPr>
        <w:t>wage work</w:t>
      </w:r>
      <w:r w:rsidRPr="002239D4">
        <w:rPr>
          <w:rStyle w:val="StyleUnderline"/>
        </w:rPr>
        <w:t xml:space="preserve"> to break the script of the tragic mulatto.</w:t>
      </w:r>
    </w:p>
    <w:p w14:paraId="7721E94E" w14:textId="77777777" w:rsidR="00A82737" w:rsidRPr="002239D4" w:rsidRDefault="00A82737" w:rsidP="00A82737">
      <w:pPr>
        <w:rPr>
          <w:rStyle w:val="StyleUnderline"/>
        </w:rPr>
      </w:pPr>
      <w:r w:rsidRPr="002239D4">
        <w:rPr>
          <w:sz w:val="16"/>
        </w:rPr>
        <w:t xml:space="preserve">Throughout the narrative, Carmen intervenes in archetypal scenes that shaped the mulata as a discursive figure in modernity. Interjecting new representations of beauty, sensuality, race, and freedom for women of color, the </w:t>
      </w:r>
      <w:r w:rsidRPr="002239D4">
        <w:rPr>
          <w:rStyle w:val="StyleUnderline"/>
        </w:rPr>
        <w:t xml:space="preserve">photobook offers </w:t>
      </w:r>
      <w:r w:rsidRPr="002239D4">
        <w:rPr>
          <w:rStyle w:val="Emphasis"/>
        </w:rPr>
        <w:t>pathways of liberation</w:t>
      </w:r>
      <w:r w:rsidRPr="002239D4">
        <w:rPr>
          <w:rStyle w:val="StyleUnderline"/>
        </w:rPr>
        <w:t xml:space="preserve"> for the embodied mulata</w:t>
      </w:r>
      <w:r w:rsidRPr="002239D4">
        <w:rPr>
          <w:sz w:val="16"/>
        </w:rPr>
        <w:t xml:space="preserve">. In addition, by enjoining a wide audience to perform the “frivolity” of reading a gendered literary form such as the fotonovela, </w:t>
      </w:r>
      <w:r w:rsidRPr="002239D4">
        <w:rPr>
          <w:rStyle w:val="StyleUnderline"/>
        </w:rPr>
        <w:t xml:space="preserve">the project </w:t>
      </w:r>
      <w:r w:rsidRPr="00965345">
        <w:rPr>
          <w:rStyle w:val="StyleUnderline"/>
          <w:highlight w:val="yellow"/>
        </w:rPr>
        <w:t>invites</w:t>
      </w:r>
      <w:r w:rsidRPr="002239D4">
        <w:rPr>
          <w:rStyle w:val="StyleUnderline"/>
        </w:rPr>
        <w:t xml:space="preserve"> them to participate in an act of </w:t>
      </w:r>
      <w:r w:rsidRPr="00965345">
        <w:rPr>
          <w:rStyle w:val="StyleUnderline"/>
          <w:highlight w:val="yellow"/>
        </w:rPr>
        <w:t xml:space="preserve">modern-day </w:t>
      </w:r>
      <w:r w:rsidRPr="00965345">
        <w:rPr>
          <w:rStyle w:val="Emphasis"/>
          <w:highlight w:val="yellow"/>
        </w:rPr>
        <w:t>micro- marronage</w:t>
      </w:r>
      <w:r w:rsidRPr="002239D4">
        <w:rPr>
          <w:rStyle w:val="StyleUnderline"/>
        </w:rPr>
        <w:t xml:space="preserve">, of </w:t>
      </w:r>
      <w:r w:rsidRPr="00965345">
        <w:rPr>
          <w:rStyle w:val="StyleUnderline"/>
          <w:highlight w:val="yellow"/>
        </w:rPr>
        <w:t>marooning-in-place</w:t>
      </w:r>
      <w:r w:rsidRPr="002239D4">
        <w:rPr>
          <w:rStyle w:val="StyleUnderline"/>
        </w:rPr>
        <w:t>, of claiming repose as resistance</w:t>
      </w:r>
      <w:r w:rsidRPr="002239D4">
        <w:rPr>
          <w:sz w:val="16"/>
        </w:rPr>
        <w:t xml:space="preserve"> (Camp, 2002; Witcher, 2002). </w:t>
      </w:r>
      <w:r w:rsidRPr="002239D4">
        <w:rPr>
          <w:rStyle w:val="StyleUnderline"/>
        </w:rPr>
        <w:t>Carmen embraces “Not Doing Sh*t,” which allows her to nar- rowly escape death – the doomed fate of the tragic mulatto. As she explores her own city, meeting friends and taking in ocean views, tragedy is avoided, and a different, more hopeful path is forged instead.</w:t>
      </w:r>
    </w:p>
    <w:p w14:paraId="6B0040EF" w14:textId="77777777" w:rsidR="00A82737" w:rsidRPr="002239D4" w:rsidRDefault="00A82737" w:rsidP="00A82737">
      <w:pPr>
        <w:rPr>
          <w:sz w:val="16"/>
        </w:rPr>
      </w:pPr>
      <w:r w:rsidRPr="002239D4">
        <w:rPr>
          <w:sz w:val="16"/>
        </w:rPr>
        <w:t>[image omitted]</w:t>
      </w:r>
    </w:p>
    <w:p w14:paraId="03C7FB74" w14:textId="77777777" w:rsidR="00A82737" w:rsidRPr="002239D4" w:rsidRDefault="00A82737" w:rsidP="00A82737">
      <w:pPr>
        <w:rPr>
          <w:sz w:val="16"/>
        </w:rPr>
      </w:pPr>
      <w:r w:rsidRPr="002239D4">
        <w:rPr>
          <w:sz w:val="16"/>
        </w:rPr>
        <w:t>"</w:t>
      </w:r>
      <w:r w:rsidRPr="002239D4">
        <w:rPr>
          <w:rStyle w:val="StyleUnderline"/>
        </w:rPr>
        <w:t>Leisure, as I mentioned, is not merely depicted in this project – the fotonovela. In fact, it compels readers to engage in it</w:t>
      </w:r>
      <w:r w:rsidRPr="002239D4">
        <w:rPr>
          <w:sz w:val="16"/>
        </w:rPr>
        <w:t xml:space="preserve">. </w:t>
      </w:r>
      <w:r w:rsidRPr="00965345">
        <w:rPr>
          <w:rStyle w:val="StyleUnderline"/>
          <w:highlight w:val="yellow"/>
        </w:rPr>
        <w:t>Reading demands</w:t>
      </w:r>
      <w:r w:rsidRPr="002239D4">
        <w:rPr>
          <w:rStyle w:val="StyleUnderline"/>
        </w:rPr>
        <w:t xml:space="preserve"> the </w:t>
      </w:r>
      <w:r w:rsidRPr="00965345">
        <w:rPr>
          <w:rStyle w:val="StyleUnderline"/>
          <w:highlight w:val="yellow"/>
        </w:rPr>
        <w:t xml:space="preserve">claiming of time and space </w:t>
      </w:r>
      <w:r w:rsidRPr="00965345">
        <w:rPr>
          <w:rStyle w:val="Emphasis"/>
          <w:highlight w:val="yellow"/>
        </w:rPr>
        <w:t>away</w:t>
      </w:r>
      <w:r w:rsidRPr="00965345">
        <w:rPr>
          <w:rStyle w:val="StyleUnderline"/>
          <w:highlight w:val="yellow"/>
        </w:rPr>
        <w:t xml:space="preserve"> from</w:t>
      </w:r>
      <w:r w:rsidRPr="002239D4">
        <w:rPr>
          <w:rStyle w:val="StyleUnderline"/>
        </w:rPr>
        <w:t xml:space="preserve"> </w:t>
      </w:r>
      <w:r w:rsidRPr="00965345">
        <w:rPr>
          <w:rStyle w:val="StyleUnderline"/>
          <w:highlight w:val="yellow"/>
        </w:rPr>
        <w:t>wage work</w:t>
      </w:r>
      <w:r w:rsidRPr="00965345">
        <w:rPr>
          <w:sz w:val="16"/>
          <w:highlight w:val="yellow"/>
        </w:rPr>
        <w:t>.</w:t>
      </w:r>
      <w:r w:rsidRPr="002239D4">
        <w:rPr>
          <w:sz w:val="16"/>
        </w:rPr>
        <w:t xml:space="preserve"> What is more, </w:t>
      </w:r>
      <w:r w:rsidRPr="002239D4">
        <w:rPr>
          <w:rStyle w:val="StyleUnderline"/>
        </w:rPr>
        <w:t xml:space="preserve">when the reading mate- rial belongs to a literary genre gendered as “frivolous” or “mindless,” it becomes a </w:t>
      </w:r>
      <w:r w:rsidRPr="00965345">
        <w:rPr>
          <w:rStyle w:val="Emphasis"/>
          <w:highlight w:val="yellow"/>
        </w:rPr>
        <w:t>serious affront</w:t>
      </w:r>
      <w:r w:rsidRPr="00965345">
        <w:rPr>
          <w:rStyle w:val="StyleUnderline"/>
          <w:highlight w:val="yellow"/>
        </w:rPr>
        <w:t xml:space="preserve"> to the capitalist heteropatriarchy</w:t>
      </w:r>
      <w:r w:rsidRPr="002239D4">
        <w:rPr>
          <w:sz w:val="16"/>
        </w:rPr>
        <w:t>. Radical feminism has been revisiting gendered practices that were erstwhile considered antifeminist and self- indulgent, and fotonovelas have long been part of this reappraisal. Fotonovelas are a global phenomenon that originally spread wherever there was a need to buttress capitalist infrastructure; hence, its robust presence in Latin America, northern Africa, France, and Italy during turbulent political periods in the 20th century. Cornelia Butler and Jan L. Flora (1978) identified three major types of fotonovelas in 1970’s Latin America. The first type helped break primary social ties of the workers to better integrate them into the urban workforce, the second type provided an escape from problems, and the third encouraged the consump- tion of luxury goods. These plots were aimed at women as they carried on with all their reproductive roles in society: as mothers, as wage workers, and as teachers of culture and values. In essence, they reinforced capitalist ideologies.</w:t>
      </w:r>
    </w:p>
    <w:p w14:paraId="2A06308A" w14:textId="77777777" w:rsidR="00A82737" w:rsidRPr="002239D4" w:rsidRDefault="00A82737" w:rsidP="00A82737">
      <w:pPr>
        <w:rPr>
          <w:rStyle w:val="StyleUnderline"/>
        </w:rPr>
      </w:pPr>
      <w:r w:rsidRPr="002239D4">
        <w:rPr>
          <w:sz w:val="16"/>
        </w:rPr>
        <w:t xml:space="preserve">Carmen FotonovelARTE, poignantly, reclaims escapism. As Carmen runs errands around the city and faces the challenge of being the sole caretaker of her ill aunt, she finds time to escape to enjoy the view from the ocean-lined avenue of El Malecón. </w:t>
      </w:r>
      <w:r w:rsidRPr="002239D4">
        <w:rPr>
          <w:rStyle w:val="StyleUnderline"/>
        </w:rPr>
        <w:t xml:space="preserve">A </w:t>
      </w:r>
      <w:r w:rsidRPr="00965345">
        <w:rPr>
          <w:rStyle w:val="Emphasis"/>
          <w:highlight w:val="yellow"/>
        </w:rPr>
        <w:t>Marxist reading</w:t>
      </w:r>
      <w:r w:rsidRPr="002239D4">
        <w:rPr>
          <w:rStyle w:val="StyleUnderline"/>
        </w:rPr>
        <w:t xml:space="preserve"> of the fotonovela </w:t>
      </w:r>
      <w:r w:rsidRPr="00965345">
        <w:rPr>
          <w:rStyle w:val="StyleUnderline"/>
          <w:highlight w:val="yellow"/>
        </w:rPr>
        <w:t>would malign escapism</w:t>
      </w:r>
      <w:r w:rsidRPr="002239D4">
        <w:rPr>
          <w:rStyle w:val="StyleUnderline"/>
        </w:rPr>
        <w:t xml:space="preserve"> </w:t>
      </w:r>
      <w:r w:rsidRPr="00965345">
        <w:rPr>
          <w:rStyle w:val="StyleUnderline"/>
          <w:highlight w:val="yellow"/>
        </w:rPr>
        <w:t>since "it allows the worker</w:t>
      </w:r>
      <w:r w:rsidRPr="002239D4">
        <w:rPr>
          <w:rStyle w:val="StyleUnderline"/>
        </w:rPr>
        <w:t xml:space="preserve"> a </w:t>
      </w:r>
      <w:r w:rsidRPr="00965345">
        <w:rPr>
          <w:rStyle w:val="StyleUnderline"/>
          <w:highlight w:val="yellow"/>
        </w:rPr>
        <w:t>short-lived pleasure that</w:t>
      </w:r>
      <w:r w:rsidRPr="002239D4">
        <w:rPr>
          <w:rStyle w:val="StyleUnderline"/>
        </w:rPr>
        <w:t xml:space="preserve"> </w:t>
      </w:r>
      <w:r w:rsidRPr="00965345">
        <w:rPr>
          <w:rStyle w:val="StyleUnderline"/>
          <w:highlight w:val="yellow"/>
        </w:rPr>
        <w:t>mystifie</w:t>
      </w:r>
      <w:r w:rsidRPr="002239D4">
        <w:rPr>
          <w:rStyle w:val="StyleUnderline"/>
        </w:rPr>
        <w:t xml:space="preserve">s the </w:t>
      </w:r>
      <w:r w:rsidRPr="00965345">
        <w:rPr>
          <w:rStyle w:val="StyleUnderline"/>
          <w:highlight w:val="yellow"/>
        </w:rPr>
        <w:t>pain</w:t>
      </w:r>
      <w:r w:rsidRPr="002239D4">
        <w:rPr>
          <w:rStyle w:val="StyleUnderline"/>
        </w:rPr>
        <w:t xml:space="preserve"> of the daily grind. </w:t>
      </w:r>
      <w:r w:rsidRPr="00965345">
        <w:rPr>
          <w:rStyle w:val="StyleUnderline"/>
          <w:highlight w:val="yellow"/>
        </w:rPr>
        <w:t>Marxist theory rejected magic realism</w:t>
      </w:r>
      <w:r w:rsidRPr="002239D4">
        <w:rPr>
          <w:rStyle w:val="StyleUnderline"/>
        </w:rPr>
        <w:t xml:space="preserve"> on similar grounds that “magic and marvelous realist texts lent themselves to assimilationist, or dehistoricizing projects …”</w:t>
      </w:r>
      <w:r w:rsidRPr="002239D4">
        <w:rPr>
          <w:sz w:val="16"/>
        </w:rPr>
        <w:t xml:space="preserve"> (Puri, 2004). </w:t>
      </w:r>
      <w:r w:rsidRPr="002239D4">
        <w:rPr>
          <w:rStyle w:val="StyleUnderline"/>
        </w:rPr>
        <w:t xml:space="preserve">However, </w:t>
      </w:r>
      <w:r w:rsidRPr="00965345">
        <w:rPr>
          <w:rStyle w:val="StyleUnderline"/>
          <w:highlight w:val="yellow"/>
        </w:rPr>
        <w:t>an AfroLatina reading</w:t>
      </w:r>
      <w:r w:rsidRPr="002239D4">
        <w:rPr>
          <w:rStyle w:val="StyleUnderline"/>
        </w:rPr>
        <w:t xml:space="preserve"> </w:t>
      </w:r>
      <w:r w:rsidRPr="00965345">
        <w:rPr>
          <w:rStyle w:val="StyleUnderline"/>
          <w:highlight w:val="yellow"/>
        </w:rPr>
        <w:t xml:space="preserve">of deliberate escap- ism would rescript it as a </w:t>
      </w:r>
      <w:r w:rsidRPr="00965345">
        <w:rPr>
          <w:rStyle w:val="Emphasis"/>
          <w:highlight w:val="yellow"/>
        </w:rPr>
        <w:t>path to freedom</w:t>
      </w:r>
      <w:r w:rsidRPr="002239D4">
        <w:rPr>
          <w:rStyle w:val="StyleUnderline"/>
        </w:rPr>
        <w:t>. Carmen, in fact, quits her job at the tobacco factory after returning from a suspension that allowed her time to clear her head and end an ill-fitting romantic relationship.</w:t>
      </w:r>
    </w:p>
    <w:p w14:paraId="4A80D5BB" w14:textId="77777777" w:rsidR="00A82737" w:rsidRPr="002239D4" w:rsidRDefault="00A82737" w:rsidP="00A82737">
      <w:pPr>
        <w:rPr>
          <w:sz w:val="16"/>
        </w:rPr>
      </w:pPr>
      <w:r w:rsidRPr="002239D4">
        <w:rPr>
          <w:sz w:val="16"/>
        </w:rPr>
        <w:t xml:space="preserve">Carmen FotonovelARTE builds a community of plurality. As Butler and Flora relay, in north and central America, the most popular fotonovela plots involved the breaking up of social ties. </w:t>
      </w:r>
      <w:r w:rsidRPr="00965345">
        <w:rPr>
          <w:rStyle w:val="StyleUnderline"/>
          <w:highlight w:val="yellow"/>
        </w:rPr>
        <w:t>Capitalism depends on a mobile workforce</w:t>
      </w:r>
      <w:r w:rsidRPr="002239D4">
        <w:rPr>
          <w:rStyle w:val="StyleUnderline"/>
        </w:rPr>
        <w:t xml:space="preserve">, so these plots stressed </w:t>
      </w:r>
      <w:r w:rsidRPr="002239D4">
        <w:rPr>
          <w:rStyle w:val="Emphasis"/>
        </w:rPr>
        <w:t>individualistic adaptability</w:t>
      </w:r>
      <w:r w:rsidRPr="002239D4">
        <w:rPr>
          <w:rStyle w:val="StyleUnderline"/>
        </w:rPr>
        <w:t xml:space="preserve"> and presented place settings with no identifiable markers or place names. </w:t>
      </w:r>
      <w:r w:rsidRPr="00965345">
        <w:rPr>
          <w:rStyle w:val="StyleUnderline"/>
          <w:highlight w:val="yellow"/>
        </w:rPr>
        <w:t>Language is sanitized, hiding class back- ground and ethnicity</w:t>
      </w:r>
      <w:r w:rsidRPr="002239D4">
        <w:rPr>
          <w:rStyle w:val="StyleUnderline"/>
        </w:rPr>
        <w:t>.</w:t>
      </w:r>
      <w:r w:rsidRPr="002239D4">
        <w:rPr>
          <w:sz w:val="16"/>
        </w:rPr>
        <w:t xml:space="preserve"> Carmen Fotonovelarte is not only antagonistic to the disintegration-integration model, but it actively strengthens ties to place. Carmen speaks with her own language. Far from a “proper” Castilian, her dialog reveals working-class origins, her life experience as a woman of color in Santo Domingo, and her social affiliations. The book also pictures Santo Domingo landmarks unapologetically. This, far from prompting her alienation from her surroundings and her support base, encourages and grounds her sense of place.</w:t>
      </w:r>
    </w:p>
    <w:p w14:paraId="4B94383B" w14:textId="77777777" w:rsidR="00A82737" w:rsidRPr="00F075C8" w:rsidRDefault="00A82737" w:rsidP="00A82737">
      <w:pPr>
        <w:rPr>
          <w:u w:val="single"/>
        </w:rPr>
      </w:pPr>
      <w:r w:rsidRPr="002239D4">
        <w:rPr>
          <w:sz w:val="16"/>
        </w:rPr>
        <w:t xml:space="preserve">Throughout the plot, Carmen plays on the stereotype of the vain mulata to appropriate the script. In one of the scenes, she tries out dresses, overcome with pride. She chooses evening gowns with rich tulle fabric, brocades, silks, and ruf- fles. Her eyes light up as she looks in the mirror excitedly. This episode recalls the trope of the presumptuous mulata. Feeling the trims and hems of the dresses, fanning them open, she embraces the mulata’s extravagant taste for loud colors, fineries, and the good life. Vanity is reconfigured as a committed search for beauty in life, a Luba principle of beauty. </w:t>
      </w:r>
      <w:r w:rsidRPr="002239D4">
        <w:rPr>
          <w:rStyle w:val="StyleUnderline"/>
        </w:rPr>
        <w:t xml:space="preserve">Disregarding the typical ending for the tragic mulatto, </w:t>
      </w:r>
      <w:r w:rsidRPr="00965345">
        <w:rPr>
          <w:rStyle w:val="StyleUnderline"/>
          <w:highlight w:val="yellow"/>
        </w:rPr>
        <w:t>Carmen performs</w:t>
      </w:r>
      <w:r w:rsidRPr="002239D4">
        <w:rPr>
          <w:rStyle w:val="StyleUnderline"/>
        </w:rPr>
        <w:t xml:space="preserve"> </w:t>
      </w:r>
      <w:r w:rsidRPr="00965345">
        <w:rPr>
          <w:rStyle w:val="StyleUnderline"/>
          <w:highlight w:val="yellow"/>
        </w:rPr>
        <w:t>repose as leisure</w:t>
      </w:r>
      <w:r w:rsidRPr="002239D4">
        <w:rPr>
          <w:rStyle w:val="StyleUnderline"/>
        </w:rPr>
        <w:t>.</w:t>
      </w:r>
      <w:r w:rsidRPr="002239D4">
        <w:rPr>
          <w:sz w:val="16"/>
        </w:rPr>
        <w:t xml:space="preserve"> Just as Joiri Minaya sheds her textile skins in pursuit of opacity for the Divergences series, Carmen too unpacks the representational load. </w:t>
      </w:r>
      <w:r w:rsidRPr="002239D4">
        <w:rPr>
          <w:rStyle w:val="StyleUnderline"/>
        </w:rPr>
        <w:t>Eating, flirting, gossiping, walking aimlessly throughout Santo Domingo, gawking at the Caribbean Sea. “</w:t>
      </w:r>
      <w:r w:rsidRPr="00965345">
        <w:rPr>
          <w:rStyle w:val="Emphasis"/>
          <w:highlight w:val="yellow"/>
        </w:rPr>
        <w:t>Not doing sh*t</w:t>
      </w:r>
      <w:r w:rsidRPr="00965345">
        <w:rPr>
          <w:rStyle w:val="StyleUnderline"/>
          <w:highlight w:val="yellow"/>
        </w:rPr>
        <w:t>” and owning</w:t>
      </w:r>
      <w:r w:rsidRPr="002239D4">
        <w:rPr>
          <w:rStyle w:val="StyleUnderline"/>
        </w:rPr>
        <w:t xml:space="preserve"> </w:t>
      </w:r>
      <w:r w:rsidRPr="00965345">
        <w:rPr>
          <w:rStyle w:val="StyleUnderline"/>
          <w:highlight w:val="yellow"/>
        </w:rPr>
        <w:t>it</w:t>
      </w:r>
      <w:r w:rsidRPr="002239D4">
        <w:rPr>
          <w:rStyle w:val="StyleUnderline"/>
        </w:rPr>
        <w:t>.</w:t>
      </w:r>
    </w:p>
    <w:p w14:paraId="103E0C59" w14:textId="77777777" w:rsidR="00A82737" w:rsidRDefault="00A82737" w:rsidP="00A82737">
      <w:pPr>
        <w:pStyle w:val="Analytic"/>
      </w:pPr>
    </w:p>
    <w:p w14:paraId="376C6ECD" w14:textId="77777777" w:rsidR="00A82737" w:rsidRPr="00B04C5A" w:rsidRDefault="00A82737" w:rsidP="00A82737"/>
    <w:p w14:paraId="55E3785A" w14:textId="77777777" w:rsidR="00A82737" w:rsidRPr="00D35EB5" w:rsidRDefault="00A82737" w:rsidP="00A82737"/>
    <w:p w14:paraId="59B557AE"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D1700" w14:textId="77777777" w:rsidR="00A82737" w:rsidRDefault="00A82737" w:rsidP="00066D2C">
      <w:r>
        <w:separator/>
      </w:r>
    </w:p>
  </w:endnote>
  <w:endnote w:type="continuationSeparator" w:id="0">
    <w:p w14:paraId="16E192AE" w14:textId="77777777" w:rsidR="00A82737" w:rsidRDefault="00A8273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Warnock Pro">
    <w:altName w:val="Cambria"/>
    <w:charset w:val="00"/>
    <w:family w:val="roman"/>
    <w:pitch w:val="default"/>
    <w:sig w:usb0="00000003" w:usb1="00000000" w:usb2="00000000" w:usb3="00000000" w:csb0="00000001" w:csb1="00000000"/>
  </w:font>
  <w:font w:name="Code">
    <w:altName w:val="Calibri"/>
    <w:charset w:val="00"/>
    <w:family w:val="swiss"/>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6FAAC" w14:textId="77777777" w:rsidR="00A82737" w:rsidRDefault="00A82737" w:rsidP="00066D2C">
      <w:r>
        <w:separator/>
      </w:r>
    </w:p>
  </w:footnote>
  <w:footnote w:type="continuationSeparator" w:id="0">
    <w:p w14:paraId="1BBCF7C9" w14:textId="77777777" w:rsidR="00A82737" w:rsidRDefault="00A82737" w:rsidP="00066D2C">
      <w:r>
        <w:continuationSeparator/>
      </w:r>
    </w:p>
  </w:footnote>
  <w:footnote w:id="1">
    <w:p w14:paraId="2704AEE2" w14:textId="77777777" w:rsidR="00A82737" w:rsidRPr="00DA6F76" w:rsidRDefault="00A82737" w:rsidP="00A82737">
      <w:pPr>
        <w:spacing w:line="256" w:lineRule="auto"/>
        <w:rPr>
          <w:rFonts w:eastAsia="Calibri"/>
        </w:rPr>
      </w:pPr>
      <w:r>
        <w:rPr>
          <w:rStyle w:val="FootnoteReference"/>
        </w:rPr>
        <w:footnoteRef/>
      </w:r>
      <w:r>
        <w:t xml:space="preserve"> </w:t>
      </w: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144-152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4763B"/>
    <w:multiLevelType w:val="hybridMultilevel"/>
    <w:tmpl w:val="3A14A2F0"/>
    <w:lvl w:ilvl="0" w:tplc="B74C69CC">
      <w:start w:val="1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053604"/>
    <w:multiLevelType w:val="multilevel"/>
    <w:tmpl w:val="0D50F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060A05"/>
    <w:multiLevelType w:val="hybridMultilevel"/>
    <w:tmpl w:val="A9ACCA00"/>
    <w:lvl w:ilvl="0" w:tplc="6AC8E3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293CE1"/>
    <w:multiLevelType w:val="hybridMultilevel"/>
    <w:tmpl w:val="EA208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75321263">
    <w:abstractNumId w:val="16"/>
  </w:num>
  <w:num w:numId="46" w16cid:durableId="1147353784">
    <w:abstractNumId w:val="13"/>
  </w:num>
  <w:num w:numId="47" w16cid:durableId="523058366">
    <w:abstractNumId w:val="17"/>
  </w:num>
  <w:num w:numId="48" w16cid:durableId="20548442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82737"/>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609"/>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737"/>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2344B"/>
  <w15:chartTrackingRefBased/>
  <w15:docId w15:val="{5A9CB6C5-4CAC-4B68-846E-B2DC3AD48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2737"/>
    <w:rPr>
      <w:rFonts w:ascii="Calibri" w:hAnsi="Calibri" w:cs="Calibri"/>
    </w:rPr>
  </w:style>
  <w:style w:type="paragraph" w:styleId="Heading1">
    <w:name w:val="heading 1"/>
    <w:aliases w:val="Pocket"/>
    <w:basedOn w:val="Normal"/>
    <w:next w:val="Normal"/>
    <w:link w:val="Heading1Char"/>
    <w:qFormat/>
    <w:rsid w:val="00A827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27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A827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
    <w:basedOn w:val="Normal"/>
    <w:next w:val="Normal"/>
    <w:link w:val="Heading4Char"/>
    <w:uiPriority w:val="3"/>
    <w:qFormat/>
    <w:rsid w:val="00A827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273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27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2737"/>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A8273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82737"/>
    <w:rPr>
      <w:color w:val="auto"/>
      <w:u w:val="none"/>
    </w:rPr>
  </w:style>
  <w:style w:type="character" w:customStyle="1" w:styleId="Heading1Char">
    <w:name w:val="Heading 1 Char"/>
    <w:aliases w:val="Pocket Char"/>
    <w:basedOn w:val="DefaultParagraphFont"/>
    <w:link w:val="Heading1"/>
    <w:rsid w:val="00A8273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273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A8273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A8273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8273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A82737"/>
    <w:rPr>
      <w:b w:val="0"/>
      <w:sz w:val="22"/>
      <w:u w:val="single"/>
    </w:rPr>
  </w:style>
  <w:style w:type="character" w:styleId="Strong">
    <w:name w:val="Strong"/>
    <w:basedOn w:val="DefaultParagraphFont"/>
    <w:uiPriority w:val="22"/>
    <w:qFormat/>
    <w:rsid w:val="00A82737"/>
    <w:rPr>
      <w:b/>
      <w:bCs/>
    </w:rPr>
  </w:style>
  <w:style w:type="character" w:styleId="BookTitle">
    <w:name w:val="Book Title"/>
    <w:basedOn w:val="DefaultParagraphFont"/>
    <w:uiPriority w:val="33"/>
    <w:qFormat/>
    <w:rsid w:val="00A82737"/>
    <w:rPr>
      <w:b/>
      <w:bCs/>
      <w:i/>
      <w:iCs/>
      <w:spacing w:val="5"/>
    </w:rPr>
  </w:style>
  <w:style w:type="character" w:customStyle="1" w:styleId="Heading5Char">
    <w:name w:val="Heading 5 Char"/>
    <w:basedOn w:val="DefaultParagraphFont"/>
    <w:link w:val="Heading5"/>
    <w:uiPriority w:val="9"/>
    <w:semiHidden/>
    <w:rsid w:val="00A827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2737"/>
  </w:style>
  <w:style w:type="paragraph" w:styleId="Header">
    <w:name w:val="header"/>
    <w:basedOn w:val="Normal"/>
    <w:link w:val="HeaderChar"/>
    <w:uiPriority w:val="99"/>
    <w:semiHidden/>
    <w:rsid w:val="00A82737"/>
    <w:pPr>
      <w:tabs>
        <w:tab w:val="center" w:pos="4680"/>
        <w:tab w:val="right" w:pos="9360"/>
      </w:tabs>
    </w:pPr>
  </w:style>
  <w:style w:type="character" w:customStyle="1" w:styleId="HeaderChar">
    <w:name w:val="Header Char"/>
    <w:basedOn w:val="DefaultParagraphFont"/>
    <w:link w:val="Header"/>
    <w:uiPriority w:val="99"/>
    <w:semiHidden/>
    <w:rsid w:val="00A82737"/>
    <w:rPr>
      <w:rFonts w:ascii="Calibri" w:hAnsi="Calibri" w:cs="Calibri"/>
    </w:rPr>
  </w:style>
  <w:style w:type="paragraph" w:styleId="Footer">
    <w:name w:val="footer"/>
    <w:basedOn w:val="Normal"/>
    <w:link w:val="FooterChar"/>
    <w:uiPriority w:val="99"/>
    <w:semiHidden/>
    <w:rsid w:val="00A82737"/>
    <w:pPr>
      <w:tabs>
        <w:tab w:val="center" w:pos="4680"/>
        <w:tab w:val="right" w:pos="9360"/>
      </w:tabs>
    </w:pPr>
  </w:style>
  <w:style w:type="character" w:customStyle="1" w:styleId="FooterChar">
    <w:name w:val="Footer Char"/>
    <w:basedOn w:val="DefaultParagraphFont"/>
    <w:link w:val="Footer"/>
    <w:uiPriority w:val="99"/>
    <w:semiHidden/>
    <w:rsid w:val="00A82737"/>
    <w:rPr>
      <w:rFonts w:ascii="Calibri" w:hAnsi="Calibri" w:cs="Calibri"/>
    </w:rPr>
  </w:style>
  <w:style w:type="paragraph" w:styleId="BodyText">
    <w:name w:val="Body Text"/>
    <w:basedOn w:val="Normal"/>
    <w:link w:val="BodyTextChar"/>
    <w:uiPriority w:val="99"/>
    <w:unhideWhenUsed/>
    <w:rsid w:val="00A82737"/>
    <w:pPr>
      <w:spacing w:after="120"/>
    </w:pPr>
  </w:style>
  <w:style w:type="character" w:customStyle="1" w:styleId="BodyTextChar">
    <w:name w:val="Body Text Char"/>
    <w:basedOn w:val="DefaultParagraphFont"/>
    <w:link w:val="BodyText"/>
    <w:uiPriority w:val="99"/>
    <w:rsid w:val="00A82737"/>
    <w:rPr>
      <w:rFonts w:ascii="Calibri" w:hAnsi="Calibri" w:cs="Calibri"/>
    </w:rPr>
  </w:style>
  <w:style w:type="paragraph" w:styleId="NoSpacing">
    <w:name w:val="No Spacing"/>
    <w:link w:val="NoSpacingChar"/>
    <w:uiPriority w:val="99"/>
    <w:unhideWhenUsed/>
    <w:qFormat/>
    <w:rsid w:val="00A8273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82737"/>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
    <w:basedOn w:val="DefaultParagraphFont"/>
    <w:link w:val="Heading411"/>
    <w:uiPriority w:val="99"/>
    <w:unhideWhenUsed/>
    <w:rsid w:val="00A82737"/>
    <w:rPr>
      <w:color w:val="0563C1" w:themeColor="hyperlink"/>
      <w:u w:val="single"/>
    </w:rPr>
  </w:style>
  <w:style w:type="character" w:styleId="UnresolvedMention">
    <w:name w:val="Unresolved Mention"/>
    <w:basedOn w:val="DefaultParagraphFont"/>
    <w:uiPriority w:val="99"/>
    <w:semiHidden/>
    <w:unhideWhenUsed/>
    <w:rsid w:val="00A82737"/>
    <w:rPr>
      <w:color w:val="605E5C"/>
      <w:shd w:val="clear" w:color="auto" w:fill="E1DFDD"/>
    </w:rPr>
  </w:style>
  <w:style w:type="paragraph" w:customStyle="1" w:styleId="Analytic">
    <w:name w:val="Analytic"/>
    <w:basedOn w:val="Heading4"/>
    <w:link w:val="AnalyticChar"/>
    <w:uiPriority w:val="5"/>
    <w:qFormat/>
    <w:rsid w:val="00A82737"/>
    <w:rPr>
      <w:color w:val="1F4E79" w:themeColor="accent5" w:themeShade="80"/>
    </w:rPr>
  </w:style>
  <w:style w:type="character" w:customStyle="1" w:styleId="AnalyticChar">
    <w:name w:val="Analytic Char"/>
    <w:basedOn w:val="Heading4Char"/>
    <w:link w:val="Analytic"/>
    <w:uiPriority w:val="5"/>
    <w:rsid w:val="00A82737"/>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8273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82737"/>
    <w:rPr>
      <w:rFonts w:ascii="Times New Roman" w:eastAsiaTheme="majorEastAsia" w:hAnsi="Times New Roman" w:cstheme="majorBidi"/>
      <w:i/>
      <w:iCs/>
      <w:color w:val="385623" w:themeColor="accent6" w:themeShade="80"/>
      <w:sz w:val="24"/>
    </w:rPr>
  </w:style>
  <w:style w:type="paragraph" w:customStyle="1" w:styleId="Pa15">
    <w:name w:val="Pa15"/>
    <w:basedOn w:val="Normal"/>
    <w:next w:val="Normal"/>
    <w:uiPriority w:val="99"/>
    <w:rsid w:val="00A82737"/>
    <w:pPr>
      <w:autoSpaceDE w:val="0"/>
      <w:autoSpaceDN w:val="0"/>
      <w:adjustRightInd w:val="0"/>
      <w:spacing w:after="0" w:line="197" w:lineRule="atLeast"/>
    </w:pPr>
    <w:rPr>
      <w:rFonts w:ascii="Warnock Pro" w:hAnsi="Warnock Pro" w:cstheme="minorBidi"/>
      <w:sz w:val="24"/>
      <w:szCs w:val="24"/>
    </w:rPr>
  </w:style>
  <w:style w:type="character" w:customStyle="1" w:styleId="A10">
    <w:name w:val="A10"/>
    <w:uiPriority w:val="99"/>
    <w:rsid w:val="00A82737"/>
    <w:rPr>
      <w:rFonts w:cs="Warnock Pro"/>
      <w:color w:val="211D1E"/>
      <w:sz w:val="12"/>
      <w:szCs w:val="12"/>
    </w:rPr>
  </w:style>
  <w:style w:type="paragraph" w:customStyle="1" w:styleId="Default">
    <w:name w:val="Default"/>
    <w:rsid w:val="00A82737"/>
    <w:pPr>
      <w:autoSpaceDE w:val="0"/>
      <w:autoSpaceDN w:val="0"/>
      <w:adjustRightInd w:val="0"/>
      <w:spacing w:after="0" w:line="240" w:lineRule="auto"/>
    </w:pPr>
    <w:rPr>
      <w:rFonts w:ascii="Code" w:hAnsi="Code" w:cs="Code"/>
      <w:color w:val="000000"/>
      <w:sz w:val="24"/>
      <w:szCs w:val="24"/>
    </w:rPr>
  </w:style>
  <w:style w:type="paragraph" w:customStyle="1" w:styleId="Pa21">
    <w:name w:val="Pa21"/>
    <w:basedOn w:val="Default"/>
    <w:next w:val="Default"/>
    <w:uiPriority w:val="99"/>
    <w:rsid w:val="00A82737"/>
    <w:pPr>
      <w:spacing w:line="202" w:lineRule="atLeast"/>
    </w:pPr>
    <w:rPr>
      <w:rFonts w:ascii="Warnock Pro" w:hAnsi="Warnock Pro" w:cstheme="minorBidi"/>
      <w:color w:val="auto"/>
    </w:rPr>
  </w:style>
  <w:style w:type="paragraph" w:customStyle="1" w:styleId="Pa26">
    <w:name w:val="Pa26"/>
    <w:basedOn w:val="Default"/>
    <w:next w:val="Default"/>
    <w:uiPriority w:val="99"/>
    <w:rsid w:val="00A82737"/>
    <w:pPr>
      <w:spacing w:line="197" w:lineRule="atLeast"/>
    </w:pPr>
    <w:rPr>
      <w:rFonts w:ascii="Warnock Pro" w:hAnsi="Warnock Pro" w:cstheme="minorBidi"/>
      <w:color w:val="auto"/>
    </w:rPr>
  </w:style>
  <w:style w:type="paragraph" w:customStyle="1" w:styleId="Pa22">
    <w:name w:val="Pa22"/>
    <w:basedOn w:val="Default"/>
    <w:next w:val="Default"/>
    <w:uiPriority w:val="99"/>
    <w:rsid w:val="00A82737"/>
    <w:pPr>
      <w:spacing w:line="197" w:lineRule="atLeast"/>
    </w:pPr>
    <w:rPr>
      <w:rFonts w:ascii="Warnock Pro" w:hAnsi="Warnock Pro" w:cstheme="minorBidi"/>
      <w:color w:val="auto"/>
    </w:rPr>
  </w:style>
  <w:style w:type="paragraph" w:styleId="ListParagraph">
    <w:name w:val="List Paragraph"/>
    <w:basedOn w:val="Normal"/>
    <w:uiPriority w:val="34"/>
    <w:unhideWhenUsed/>
    <w:qFormat/>
    <w:rsid w:val="00A82737"/>
    <w:pPr>
      <w:ind w:left="720"/>
      <w:contextualSpacing/>
    </w:pPr>
  </w:style>
  <w:style w:type="paragraph" w:styleId="NormalWeb">
    <w:name w:val="Normal (Web)"/>
    <w:basedOn w:val="Normal"/>
    <w:uiPriority w:val="99"/>
    <w:semiHidden/>
    <w:unhideWhenUsed/>
    <w:rsid w:val="00A82737"/>
    <w:pPr>
      <w:spacing w:before="100" w:beforeAutospacing="1" w:after="100" w:afterAutospacing="1" w:line="240" w:lineRule="auto"/>
    </w:pPr>
    <w:rPr>
      <w:rFonts w:eastAsia="Times New Roman"/>
      <w:sz w:val="24"/>
      <w:szCs w:val="24"/>
    </w:rPr>
  </w:style>
  <w:style w:type="paragraph" w:styleId="Revision">
    <w:name w:val="Revision"/>
    <w:hidden/>
    <w:uiPriority w:val="99"/>
    <w:semiHidden/>
    <w:rsid w:val="00A82737"/>
    <w:pPr>
      <w:spacing w:after="0" w:line="240" w:lineRule="auto"/>
    </w:pPr>
    <w:rPr>
      <w:rFonts w:ascii="Calibri" w:hAnsi="Calibri" w:cs="Calibri"/>
    </w:rPr>
  </w:style>
  <w:style w:type="paragraph" w:customStyle="1" w:styleId="dropcaps">
    <w:name w:val="dropcaps"/>
    <w:basedOn w:val="Normal"/>
    <w:rsid w:val="00A82737"/>
    <w:pPr>
      <w:spacing w:before="100" w:beforeAutospacing="1" w:after="100" w:afterAutospacing="1" w:line="240" w:lineRule="auto"/>
    </w:pPr>
    <w:rPr>
      <w:rFonts w:eastAsia="Times New Roman"/>
      <w:sz w:val="24"/>
      <w:szCs w:val="24"/>
    </w:rPr>
  </w:style>
  <w:style w:type="paragraph" w:customStyle="1" w:styleId="adgrid-ad-target">
    <w:name w:val="adgrid-ad-target"/>
    <w:basedOn w:val="Normal"/>
    <w:rsid w:val="00A82737"/>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A82737"/>
    <w:pPr>
      <w:ind w:left="720"/>
      <w:jc w:val="both"/>
    </w:pPr>
    <w:rPr>
      <w:b/>
      <w:iCs/>
      <w:u w:val="single"/>
    </w:rPr>
  </w:style>
  <w:style w:type="paragraph" w:customStyle="1" w:styleId="Heading411">
    <w:name w:val="Heading 411"/>
    <w:basedOn w:val="Heading1"/>
    <w:next w:val="NoSpacing"/>
    <w:link w:val="Hyperlink"/>
    <w:autoRedefine/>
    <w:uiPriority w:val="99"/>
    <w:qFormat/>
    <w:rsid w:val="00A82737"/>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A8273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FootnoteText">
    <w:name w:val="footnote text"/>
    <w:basedOn w:val="Normal"/>
    <w:link w:val="FootnoteTextChar"/>
    <w:uiPriority w:val="99"/>
    <w:semiHidden/>
    <w:unhideWhenUsed/>
    <w:rsid w:val="00A827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2737"/>
    <w:rPr>
      <w:rFonts w:ascii="Calibri" w:hAnsi="Calibri" w:cs="Calibri"/>
      <w:sz w:val="20"/>
      <w:szCs w:val="20"/>
    </w:rPr>
  </w:style>
  <w:style w:type="character" w:styleId="FootnoteReference">
    <w:name w:val="footnote reference"/>
    <w:basedOn w:val="DefaultParagraphFont"/>
    <w:uiPriority w:val="99"/>
    <w:semiHidden/>
    <w:unhideWhenUsed/>
    <w:rsid w:val="00A82737"/>
    <w:rPr>
      <w:vertAlign w:val="superscript"/>
    </w:rPr>
  </w:style>
  <w:style w:type="paragraph" w:customStyle="1" w:styleId="analytic0">
    <w:name w:val="analytic"/>
    <w:basedOn w:val="Heading4"/>
    <w:link w:val="analyticChar0"/>
    <w:uiPriority w:val="5"/>
    <w:qFormat/>
    <w:rsid w:val="00A82737"/>
    <w:rPr>
      <w:color w:val="1F4E79" w:themeColor="accent5" w:themeShade="80"/>
    </w:rPr>
  </w:style>
  <w:style w:type="character" w:customStyle="1" w:styleId="analyticChar0">
    <w:name w:val="analytic Char"/>
    <w:basedOn w:val="DefaultParagraphFont"/>
    <w:link w:val="analytic0"/>
    <w:uiPriority w:val="5"/>
    <w:rsid w:val="00A82737"/>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fshootjournal.org/the-interminable-catastroph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31941</Words>
  <Characters>182069</Characters>
  <Application>Microsoft Office Word</Application>
  <DocSecurity>0</DocSecurity>
  <Lines>1517</Lines>
  <Paragraphs>427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2026-01-31T16:03:00Z</dcterms:created>
  <dcterms:modified xsi:type="dcterms:W3CDTF">2026-01-31T16:03:00Z</dcterms:modified>
</cp:coreProperties>
</file>