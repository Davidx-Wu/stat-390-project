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5CA52" w14:textId="7DDC938D" w:rsidR="006D31E4" w:rsidRDefault="006D31E4" w:rsidP="009C639B">
      <w:pPr>
        <w:pStyle w:val="Heading1"/>
      </w:pPr>
      <w:r>
        <w:t xml:space="preserve">Wiki---Texas Round 2---Aff vs. Trinity BK </w:t>
      </w:r>
    </w:p>
    <w:p w14:paraId="3B213866" w14:textId="37B1BFBF" w:rsidR="009C639B" w:rsidRDefault="009C639B" w:rsidP="009C639B">
      <w:pPr>
        <w:pStyle w:val="Heading1"/>
      </w:pPr>
      <w:r>
        <w:t>1AC</w:t>
      </w:r>
    </w:p>
    <w:p w14:paraId="047D762D" w14:textId="77777777" w:rsidR="009C639B" w:rsidRDefault="009C639B" w:rsidP="009C639B">
      <w:pPr>
        <w:pStyle w:val="Heading3"/>
      </w:pPr>
      <w:r>
        <w:t>1AC---Administration ADV</w:t>
      </w:r>
    </w:p>
    <w:p w14:paraId="5C2B5D02" w14:textId="77777777" w:rsidR="009C639B" w:rsidRDefault="009C639B" w:rsidP="009C639B">
      <w:pPr>
        <w:pStyle w:val="Heading4"/>
      </w:pPr>
      <w:r>
        <w:t xml:space="preserve">The advantage is </w:t>
      </w:r>
      <w:r w:rsidRPr="000E6F66">
        <w:rPr>
          <w:u w:val="single"/>
        </w:rPr>
        <w:t>ADMINISTRATION</w:t>
      </w:r>
      <w:r>
        <w:t>.</w:t>
      </w:r>
    </w:p>
    <w:p w14:paraId="069C0C91" w14:textId="77777777" w:rsidR="009C639B" w:rsidRDefault="009C639B" w:rsidP="009C639B">
      <w:pPr>
        <w:pStyle w:val="Heading4"/>
      </w:pPr>
      <w:r w:rsidRPr="00DD6F87">
        <w:rPr>
          <w:u w:val="single"/>
        </w:rPr>
        <w:t>Federal</w:t>
      </w:r>
      <w:r>
        <w:t xml:space="preserve"> CBRs are </w:t>
      </w:r>
      <w:r w:rsidRPr="00DD6F87">
        <w:rPr>
          <w:u w:val="single"/>
        </w:rPr>
        <w:t>being stripped</w:t>
      </w:r>
      <w:r>
        <w:t xml:space="preserve">, creating </w:t>
      </w:r>
      <w:r w:rsidRPr="00DD6F87">
        <w:rPr>
          <w:u w:val="single"/>
        </w:rPr>
        <w:t>mass uncertainty</w:t>
      </w:r>
      <w:r>
        <w:t>.</w:t>
      </w:r>
    </w:p>
    <w:p w14:paraId="2B9ACD4D" w14:textId="77777777" w:rsidR="009C639B" w:rsidRDefault="009C639B" w:rsidP="009C639B">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6CC2C668" w14:textId="77777777" w:rsidR="009C639B" w:rsidRPr="00644BDA" w:rsidRDefault="009C639B" w:rsidP="009C639B">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07426FE8" w14:textId="77777777" w:rsidR="009C639B" w:rsidRPr="00644BDA" w:rsidRDefault="009C639B" w:rsidP="009C639B">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1ACBCEF5" w14:textId="77777777" w:rsidR="009C639B" w:rsidRPr="00644BDA" w:rsidRDefault="009C639B" w:rsidP="009C639B">
      <w:pPr>
        <w:rPr>
          <w:sz w:val="12"/>
          <w:szCs w:val="12"/>
        </w:rPr>
      </w:pPr>
      <w:r w:rsidRPr="00644BDA">
        <w:rPr>
          <w:sz w:val="12"/>
          <w:szCs w:val="12"/>
        </w:rPr>
        <w:t>Why “National Security” Is the Government’s Core Argument</w:t>
      </w:r>
    </w:p>
    <w:p w14:paraId="17CF3EE9" w14:textId="77777777" w:rsidR="009C639B" w:rsidRPr="00644BDA" w:rsidRDefault="009C639B" w:rsidP="009C639B">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04AD2313" w14:textId="77777777" w:rsidR="009C639B" w:rsidRPr="00644BDA" w:rsidRDefault="009C639B" w:rsidP="009C639B">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01274CC0" w14:textId="77777777" w:rsidR="009C639B" w:rsidRPr="00644BDA" w:rsidRDefault="009C639B" w:rsidP="009C639B">
      <w:pPr>
        <w:rPr>
          <w:sz w:val="12"/>
          <w:szCs w:val="12"/>
        </w:rPr>
      </w:pPr>
      <w:r w:rsidRPr="00644BDA">
        <w:rPr>
          <w:sz w:val="12"/>
          <w:szCs w:val="12"/>
        </w:rPr>
        <w:t>Retaliation vs. Legitimate Authority</w:t>
      </w:r>
    </w:p>
    <w:p w14:paraId="5BB801BE" w14:textId="77777777" w:rsidR="009C639B" w:rsidRPr="00644BDA" w:rsidRDefault="009C639B" w:rsidP="009C639B">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3D27C55E" w14:textId="77777777" w:rsidR="009C639B" w:rsidRPr="00644BDA" w:rsidRDefault="009C639B" w:rsidP="009C639B">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39CB894E" w14:textId="77777777" w:rsidR="009C639B" w:rsidRPr="00644BDA" w:rsidRDefault="009C639B" w:rsidP="009C639B">
      <w:pPr>
        <w:rPr>
          <w:sz w:val="16"/>
        </w:rPr>
      </w:pPr>
      <w:r w:rsidRPr="00644BDA">
        <w:rPr>
          <w:sz w:val="12"/>
          <w:szCs w:val="12"/>
        </w:rPr>
        <w:t>What Federal Employees Are Already Experiencing</w:t>
      </w:r>
    </w:p>
    <w:p w14:paraId="505F4D3A" w14:textId="77777777" w:rsidR="009C639B" w:rsidRPr="00644BDA" w:rsidRDefault="009C639B" w:rsidP="009C639B">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73228661" w14:textId="77777777" w:rsidR="009C639B" w:rsidRPr="00644BDA" w:rsidRDefault="009C639B" w:rsidP="009C639B">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0E8A2F0D" w14:textId="77777777" w:rsidR="009C639B" w:rsidRPr="00644BDA" w:rsidRDefault="009C639B" w:rsidP="009C639B">
      <w:pPr>
        <w:rPr>
          <w:sz w:val="16"/>
        </w:rPr>
      </w:pPr>
      <w:r w:rsidRPr="00644BDA">
        <w:rPr>
          <w:sz w:val="16"/>
        </w:rPr>
        <w:t>What’s at Stake If Bargaining Rights Vanish</w:t>
      </w:r>
    </w:p>
    <w:p w14:paraId="663BCA48" w14:textId="77777777" w:rsidR="009C639B" w:rsidRDefault="009C639B" w:rsidP="009C639B">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1ECC0DB7" w14:textId="77777777" w:rsidR="009C639B" w:rsidRDefault="009C639B" w:rsidP="009C639B">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p>
    <w:p w14:paraId="1536EBFE" w14:textId="77777777" w:rsidR="009C639B" w:rsidRDefault="009C639B" w:rsidP="009C639B">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77081FD3" w14:textId="77777777" w:rsidR="009C639B" w:rsidRPr="00FB6193" w:rsidRDefault="009C639B" w:rsidP="009C639B">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0DB9D678" w14:textId="77777777" w:rsidR="009C639B" w:rsidRPr="00FB6193" w:rsidRDefault="009C639B" w:rsidP="009C639B">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2D6573F7" w14:textId="77777777" w:rsidR="009C639B" w:rsidRPr="00FB6193" w:rsidRDefault="009C639B" w:rsidP="009C639B">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281E9151" w14:textId="77777777" w:rsidR="009C639B" w:rsidRPr="00FB6193" w:rsidRDefault="009C639B" w:rsidP="009C639B">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37B987F3" w14:textId="77777777" w:rsidR="009C639B" w:rsidRPr="00F31A85" w:rsidRDefault="009C639B" w:rsidP="009C639B">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63A13F9B" w14:textId="77777777" w:rsidR="009C639B" w:rsidRDefault="009C639B" w:rsidP="009C639B">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p>
    <w:p w14:paraId="3C11FE57" w14:textId="77777777" w:rsidR="009C639B" w:rsidRDefault="009C639B" w:rsidP="009C639B">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9573210" w14:textId="77777777" w:rsidR="009C639B" w:rsidRPr="00AD6953" w:rsidRDefault="009C639B" w:rsidP="009C639B">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41285D37" w14:textId="77777777" w:rsidR="009C639B" w:rsidRPr="00AD6953" w:rsidRDefault="009C639B" w:rsidP="009C639B">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48CD2CF" w14:textId="77777777" w:rsidR="009C639B" w:rsidRPr="00AD6953" w:rsidRDefault="009C639B" w:rsidP="009C639B">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9802225" w14:textId="77777777" w:rsidR="009C639B" w:rsidRPr="00AD6953" w:rsidRDefault="009C639B" w:rsidP="009C639B">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3AAC233" w14:textId="77777777" w:rsidR="009C639B" w:rsidRPr="00AD6953" w:rsidRDefault="009C639B" w:rsidP="009C639B">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8E919C8" w14:textId="77777777" w:rsidR="009C639B" w:rsidRPr="00AD6953" w:rsidRDefault="009C639B" w:rsidP="009C639B">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18F0638" w14:textId="77777777" w:rsidR="009C639B" w:rsidRPr="00AD6953" w:rsidRDefault="009C639B" w:rsidP="009C639B">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6EE4FDD" w14:textId="77777777" w:rsidR="009C639B" w:rsidRPr="00712B7B" w:rsidRDefault="009C639B" w:rsidP="009C639B">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7F7A89A1" w14:textId="77777777" w:rsidR="009C639B" w:rsidRDefault="009C639B" w:rsidP="009C639B">
      <w:pPr>
        <w:pStyle w:val="Heading4"/>
      </w:pPr>
      <w:r>
        <w:t xml:space="preserve">That preserves </w:t>
      </w:r>
      <w:r w:rsidRPr="008D73C1">
        <w:rPr>
          <w:u w:val="single"/>
        </w:rPr>
        <w:t>US credibility</w:t>
      </w:r>
      <w:r>
        <w:t xml:space="preserve"> while </w:t>
      </w:r>
      <w:r w:rsidRPr="008D73C1">
        <w:rPr>
          <w:u w:val="single"/>
        </w:rPr>
        <w:t>constraining</w:t>
      </w:r>
      <w:r>
        <w:t xml:space="preserve"> norm erosion.</w:t>
      </w:r>
    </w:p>
    <w:p w14:paraId="1AFED61C" w14:textId="77777777" w:rsidR="009C639B" w:rsidRDefault="009C639B" w:rsidP="009C639B">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3D68A3F3" w14:textId="77777777" w:rsidR="009C639B" w:rsidRPr="005C0E5F" w:rsidRDefault="009C639B" w:rsidP="009C639B">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72666875" w14:textId="77777777" w:rsidR="009C639B" w:rsidRPr="005C0E5F" w:rsidRDefault="009C639B" w:rsidP="009C639B">
      <w:pPr>
        <w:rPr>
          <w:sz w:val="16"/>
        </w:rPr>
      </w:pPr>
      <w:r w:rsidRPr="005C0E5F">
        <w:rPr>
          <w:sz w:val="16"/>
        </w:rPr>
        <w:t>Implications for the Future of World Order and Global Governance</w:t>
      </w:r>
    </w:p>
    <w:p w14:paraId="5DC23FC5" w14:textId="77777777" w:rsidR="009C639B" w:rsidRPr="002478B3" w:rsidRDefault="009C639B" w:rsidP="009C639B">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00155EBC" w14:textId="77777777" w:rsidR="009C639B" w:rsidRPr="005C0E5F" w:rsidRDefault="009C639B" w:rsidP="009C639B">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4EDFF091" w14:textId="77777777" w:rsidR="009C639B" w:rsidRPr="005C0E5F" w:rsidRDefault="009C639B" w:rsidP="009C639B">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001CD335" w14:textId="77777777" w:rsidR="009C639B" w:rsidRPr="005C0E5F" w:rsidRDefault="009C639B" w:rsidP="009C639B">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6CDF41E9" w14:textId="77777777" w:rsidR="009C639B" w:rsidRPr="005C0E5F" w:rsidRDefault="009C639B" w:rsidP="009C639B">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4BF0878C" w14:textId="77777777" w:rsidR="009C639B" w:rsidRPr="005C0E5F" w:rsidRDefault="009C639B" w:rsidP="009C639B">
      <w:pPr>
        <w:rPr>
          <w:sz w:val="16"/>
        </w:rPr>
      </w:pPr>
      <w:r w:rsidRPr="005C0E5F">
        <w:rPr>
          <w:sz w:val="16"/>
        </w:rPr>
        <w:t>Conclusion and Implications for Global Governance and World Order</w:t>
      </w:r>
    </w:p>
    <w:p w14:paraId="658CF07B" w14:textId="77777777" w:rsidR="009C639B" w:rsidRPr="005C0E5F" w:rsidRDefault="009C639B" w:rsidP="009C639B">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6AF28ABA" w14:textId="77777777" w:rsidR="009C639B" w:rsidRDefault="009C639B" w:rsidP="009C639B">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75C0FEEC" w14:textId="77777777" w:rsidR="009C639B" w:rsidRDefault="009C639B" w:rsidP="009C639B">
      <w:pPr>
        <w:pStyle w:val="Heading4"/>
      </w:pPr>
      <w:r>
        <w:t xml:space="preserve">Only </w:t>
      </w:r>
      <w:r w:rsidRPr="00D54FF4">
        <w:rPr>
          <w:u w:val="single"/>
        </w:rPr>
        <w:t>restoring CBR</w:t>
      </w:r>
      <w:r>
        <w:rPr>
          <w:u w:val="single"/>
        </w:rPr>
        <w:t>s</w:t>
      </w:r>
      <w:r>
        <w:t xml:space="preserve"> solves.</w:t>
      </w:r>
    </w:p>
    <w:p w14:paraId="08009F98" w14:textId="77777777" w:rsidR="009C639B" w:rsidRPr="00346F69" w:rsidRDefault="009C639B" w:rsidP="009C639B">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1AF74770" w14:textId="77777777" w:rsidR="009C639B" w:rsidRPr="001763BF" w:rsidRDefault="009C639B" w:rsidP="009C639B">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1B7C5687" w14:textId="77777777" w:rsidR="009C639B" w:rsidRPr="008D73C1" w:rsidRDefault="009C639B" w:rsidP="009C639B">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0C102D6C" w14:textId="77777777" w:rsidR="009C639B" w:rsidRPr="001763BF" w:rsidRDefault="009C639B" w:rsidP="009C639B">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63AB3A6F" w14:textId="77777777" w:rsidR="009C639B" w:rsidRPr="001763BF" w:rsidRDefault="009C639B" w:rsidP="009C639B">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3AEDA8FD" w14:textId="77777777" w:rsidR="009C639B" w:rsidRPr="001763BF" w:rsidRDefault="009C639B" w:rsidP="009C639B">
      <w:pPr>
        <w:rPr>
          <w:sz w:val="16"/>
        </w:rPr>
      </w:pPr>
      <w:r w:rsidRPr="004703B6">
        <w:rPr>
          <w:rStyle w:val="StyleUnderline"/>
        </w:rPr>
        <w:t>Other powers</w:t>
      </w:r>
      <w:r w:rsidRPr="004703B6">
        <w:rPr>
          <w:sz w:val="16"/>
        </w:rPr>
        <w:t xml:space="preserve"> have </w:t>
      </w:r>
      <w:r w:rsidRPr="004703B6">
        <w:rPr>
          <w:rStyle w:val="Emphasis"/>
        </w:rPr>
        <w:t>recognized</w:t>
      </w:r>
      <w:r w:rsidRPr="004703B6">
        <w:rPr>
          <w:sz w:val="16"/>
        </w:rPr>
        <w:t xml:space="preserve"> </w:t>
      </w:r>
      <w:r w:rsidRPr="004703B6">
        <w:rPr>
          <w:rStyle w:val="StyleUnderline"/>
        </w:rPr>
        <w:t>this dynamic</w:t>
      </w:r>
      <w:r w:rsidRPr="004703B6">
        <w:rPr>
          <w:sz w:val="16"/>
        </w:rPr>
        <w:t xml:space="preserve">. The </w:t>
      </w:r>
      <w:r w:rsidRPr="004703B6">
        <w:rPr>
          <w:sz w:val="16"/>
          <w:szCs w:val="16"/>
        </w:rPr>
        <w:t>European</w:t>
      </w:r>
      <w:r w:rsidRPr="001763BF">
        <w:rPr>
          <w:sz w:val="16"/>
          <w:szCs w:val="16"/>
        </w:rPr>
        <w:t xml:space="preserve">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4A78C4A1" w14:textId="77777777" w:rsidR="009C639B" w:rsidRPr="001763BF" w:rsidRDefault="009C639B" w:rsidP="009C639B">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61C42B6" w14:textId="77777777" w:rsidR="009C639B" w:rsidRPr="001763BF" w:rsidRDefault="009C639B" w:rsidP="009C639B">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537FB03" w14:textId="77777777" w:rsidR="009C639B" w:rsidRPr="001763BF" w:rsidRDefault="009C639B" w:rsidP="009C639B">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5FA57316" w14:textId="77777777" w:rsidR="009C639B" w:rsidRPr="001763BF" w:rsidRDefault="009C639B" w:rsidP="009C639B">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693CFA64" w14:textId="77777777" w:rsidR="009C639B" w:rsidRPr="001763BF" w:rsidRDefault="009C639B" w:rsidP="009C639B">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635EC1A4" w14:textId="77777777" w:rsidR="009C639B" w:rsidRPr="000967C7" w:rsidRDefault="009C639B" w:rsidP="009C639B">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45379F52" w14:textId="77777777" w:rsidR="009C639B" w:rsidRPr="001763BF" w:rsidRDefault="009C639B" w:rsidP="009C639B">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01E7F877" w14:textId="77777777" w:rsidR="009C639B" w:rsidRPr="001763BF" w:rsidRDefault="009C639B" w:rsidP="009C639B">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3B33A162" w14:textId="77777777" w:rsidR="009C639B" w:rsidRPr="001763BF" w:rsidRDefault="009C639B" w:rsidP="009C639B">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46C2F044" w14:textId="77777777" w:rsidR="009C639B" w:rsidRPr="001763BF" w:rsidRDefault="009C639B" w:rsidP="009C639B">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3F882C02" w14:textId="77777777" w:rsidR="009C639B" w:rsidRDefault="009C639B" w:rsidP="009C639B">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660D1141" w14:textId="77777777" w:rsidR="009C639B" w:rsidRDefault="009C639B" w:rsidP="009C639B">
      <w:pPr>
        <w:pStyle w:val="Heading4"/>
      </w:pPr>
      <w:r>
        <w:t xml:space="preserve">Credibility </w:t>
      </w:r>
      <w:r w:rsidRPr="00B011F7">
        <w:rPr>
          <w:u w:val="single"/>
        </w:rPr>
        <w:t>loss</w:t>
      </w:r>
      <w:r>
        <w:t xml:space="preserve"> drives </w:t>
      </w:r>
      <w:r w:rsidRPr="00B011F7">
        <w:rPr>
          <w:u w:val="single"/>
        </w:rPr>
        <w:t xml:space="preserve">global </w:t>
      </w:r>
      <w:r>
        <w:rPr>
          <w:u w:val="single"/>
        </w:rPr>
        <w:t xml:space="preserve">nuclear </w:t>
      </w:r>
      <w:r w:rsidRPr="00B011F7">
        <w:rPr>
          <w:u w:val="single"/>
        </w:rPr>
        <w:t>conflict</w:t>
      </w:r>
      <w:r>
        <w:t xml:space="preserve">. </w:t>
      </w:r>
    </w:p>
    <w:p w14:paraId="1E5BE439" w14:textId="77777777" w:rsidR="009C639B" w:rsidRDefault="009C639B" w:rsidP="009C639B">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64F30FA" w14:textId="77777777" w:rsidR="009C639B" w:rsidRPr="001062A1" w:rsidRDefault="009C639B" w:rsidP="009C639B">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6716D197" w14:textId="77777777" w:rsidR="009C639B" w:rsidRPr="001062A1" w:rsidRDefault="009C639B" w:rsidP="009C639B">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717387D6" w14:textId="77777777" w:rsidR="009C639B" w:rsidRPr="00905266" w:rsidRDefault="009C639B" w:rsidP="009C639B">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782F11DA" w14:textId="77777777" w:rsidR="009C639B" w:rsidRPr="001062A1" w:rsidRDefault="009C639B" w:rsidP="009C639B">
      <w:pPr>
        <w:rPr>
          <w:sz w:val="16"/>
        </w:rPr>
      </w:pPr>
      <w:r w:rsidRPr="00905266">
        <w:rPr>
          <w:sz w:val="16"/>
        </w:rPr>
        <w:t>Orders can die of murder, exhaustion or suicide. Today, it’s difficult to rule a</w:t>
      </w:r>
      <w:r w:rsidRPr="001062A1">
        <w:rPr>
          <w:sz w:val="16"/>
        </w:rPr>
        <w:t>ny of those grim finales out.</w:t>
      </w:r>
    </w:p>
    <w:p w14:paraId="40CCD4CD" w14:textId="77777777" w:rsidR="009C639B" w:rsidRPr="001062A1" w:rsidRDefault="009C639B" w:rsidP="009C639B">
      <w:pPr>
        <w:rPr>
          <w:sz w:val="16"/>
        </w:rPr>
      </w:pPr>
      <w:r w:rsidRPr="001062A1">
        <w:rPr>
          <w:sz w:val="16"/>
        </w:rPr>
        <w:t>How America Took the Lead</w:t>
      </w:r>
    </w:p>
    <w:p w14:paraId="0D0C9903" w14:textId="77777777" w:rsidR="009C639B" w:rsidRPr="001062A1" w:rsidRDefault="009C639B" w:rsidP="009C639B">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3756C814" w14:textId="77777777" w:rsidR="009C639B" w:rsidRPr="00905266" w:rsidRDefault="009C639B" w:rsidP="009C639B">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174685C1" w14:textId="77777777" w:rsidR="009C639B" w:rsidRPr="00905266" w:rsidRDefault="009C639B" w:rsidP="009C639B">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0785F277" w14:textId="77777777" w:rsidR="009C639B" w:rsidRPr="00905266" w:rsidRDefault="009C639B" w:rsidP="009C639B">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38B37F4C" w14:textId="77777777" w:rsidR="009C639B" w:rsidRPr="001062A1" w:rsidRDefault="009C639B" w:rsidP="009C639B">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592745B3" w14:textId="77777777" w:rsidR="009C639B" w:rsidRPr="001062A1" w:rsidRDefault="009C639B" w:rsidP="009C639B">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52A9BB9E" w14:textId="77777777" w:rsidR="009C639B" w:rsidRPr="001062A1" w:rsidRDefault="009C639B" w:rsidP="009C639B">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w:t>
      </w:r>
      <w:r w:rsidRPr="004703B6">
        <w:rPr>
          <w:rStyle w:val="StyleUnderline"/>
        </w:rPr>
        <w:t xml:space="preserve"> they view as</w:t>
      </w:r>
      <w:r w:rsidRPr="004703B6">
        <w:rPr>
          <w:sz w:val="16"/>
        </w:rPr>
        <w:t xml:space="preserve"> </w:t>
      </w:r>
      <w:r w:rsidRPr="004703B6">
        <w:rPr>
          <w:rStyle w:val="Emphasis"/>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4703B6">
        <w:rPr>
          <w:rStyle w:val="StyleUnderline"/>
        </w:rPr>
        <w:t>seemed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548F8333" w14:textId="77777777" w:rsidR="009C639B" w:rsidRPr="001062A1" w:rsidRDefault="009C639B" w:rsidP="009C639B">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20A91D76" w14:textId="77777777" w:rsidR="009C639B" w:rsidRPr="001062A1" w:rsidRDefault="009C639B" w:rsidP="009C639B">
      <w:pPr>
        <w:rPr>
          <w:sz w:val="16"/>
        </w:rPr>
      </w:pPr>
      <w:r w:rsidRPr="001062A1">
        <w:rPr>
          <w:sz w:val="16"/>
        </w:rPr>
        <w:t>Losing a War</w:t>
      </w:r>
    </w:p>
    <w:p w14:paraId="12DBFADB" w14:textId="77777777" w:rsidR="009C639B" w:rsidRPr="001062A1" w:rsidRDefault="009C639B" w:rsidP="009C639B">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C3365DF" w14:textId="77777777" w:rsidR="009C639B" w:rsidRPr="001062A1" w:rsidRDefault="009C639B" w:rsidP="009C639B">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7AD7EC55" w14:textId="77777777" w:rsidR="009C639B" w:rsidRPr="001062A1" w:rsidRDefault="009C639B" w:rsidP="009C639B">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4703B6">
        <w:rPr>
          <w:rStyle w:val="Emphasis"/>
        </w:rPr>
        <w:t xml:space="preserve">multiple, </w:t>
      </w:r>
      <w:r w:rsidRPr="006B4022">
        <w:rPr>
          <w:rStyle w:val="Emphasis"/>
          <w:highlight w:val="yellow"/>
        </w:rPr>
        <w:t>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48926E4B" w14:textId="77777777" w:rsidR="009C639B" w:rsidRPr="001062A1" w:rsidRDefault="009C639B" w:rsidP="009C639B">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349DFF00" w14:textId="77777777" w:rsidR="009C639B" w:rsidRPr="001062A1" w:rsidRDefault="009C639B" w:rsidP="009C639B">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C4C6EFB" w14:textId="77777777" w:rsidR="009C639B" w:rsidRPr="001062A1" w:rsidRDefault="009C639B" w:rsidP="009C639B">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4703B6">
        <w:rPr>
          <w:rStyle w:val="StyleUnderline"/>
        </w:rPr>
        <w:t>bring</w:t>
      </w:r>
      <w:r w:rsidRPr="004703B6">
        <w:rPr>
          <w:sz w:val="16"/>
        </w:rPr>
        <w:t xml:space="preserve"> </w:t>
      </w:r>
      <w:r w:rsidRPr="004703B6">
        <w:rPr>
          <w:rStyle w:val="Emphasis"/>
          <w:sz w:val="24"/>
          <w:szCs w:val="24"/>
        </w:rPr>
        <w:t xml:space="preserve">serious </w:t>
      </w:r>
      <w:r w:rsidRPr="006B4022">
        <w:rPr>
          <w:rStyle w:val="Emphasis"/>
          <w:sz w:val="24"/>
          <w:szCs w:val="24"/>
          <w:highlight w:val="yellow"/>
        </w:rPr>
        <w:t>risk</w:t>
      </w:r>
      <w:r w:rsidRPr="004703B6">
        <w:rPr>
          <w:rStyle w:val="Emphasis"/>
          <w:sz w:val="24"/>
          <w:szCs w:val="24"/>
        </w:rPr>
        <w:t xml:space="preserve">s of </w:t>
      </w:r>
      <w:r w:rsidRPr="006B4022">
        <w:rPr>
          <w:rStyle w:val="Emphasis"/>
          <w:sz w:val="24"/>
          <w:szCs w:val="24"/>
          <w:highlight w:val="yellow"/>
        </w:rPr>
        <w:t>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0B4A4DB5" w14:textId="77777777" w:rsidR="009C639B" w:rsidRDefault="009C639B" w:rsidP="009C639B">
      <w:pPr>
        <w:pStyle w:val="Heading4"/>
      </w:pPr>
      <w:r>
        <w:t xml:space="preserve">Defense is </w:t>
      </w:r>
      <w:r w:rsidRPr="006B1C5E">
        <w:rPr>
          <w:u w:val="single"/>
        </w:rPr>
        <w:t>wrong</w:t>
      </w:r>
      <w:r>
        <w:t xml:space="preserve">, </w:t>
      </w:r>
      <w:r w:rsidRPr="00796ED9">
        <w:t>BUT</w:t>
      </w:r>
      <w:r>
        <w:t xml:space="preserve"> </w:t>
      </w:r>
      <w:r w:rsidRPr="00796ED9">
        <w:rPr>
          <w:u w:val="single"/>
        </w:rPr>
        <w:t xml:space="preserve">no </w:t>
      </w:r>
      <w:r w:rsidRPr="004703B6">
        <w:rPr>
          <w:u w:val="single"/>
        </w:rPr>
        <w:t>turns</w:t>
      </w:r>
      <w:r w:rsidRPr="004703B6">
        <w:t xml:space="preserve"> given </w:t>
      </w:r>
      <w:r w:rsidRPr="004703B6">
        <w:rPr>
          <w:u w:val="single"/>
        </w:rPr>
        <w:t>eventual</w:t>
      </w:r>
      <w:r w:rsidRPr="004703B6">
        <w:t xml:space="preserve"> adversarial regression.</w:t>
      </w:r>
    </w:p>
    <w:p w14:paraId="3C93C6E9" w14:textId="77777777" w:rsidR="009C639B" w:rsidRDefault="009C639B" w:rsidP="009C639B">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0C42AE4B" w14:textId="77777777" w:rsidR="009C639B" w:rsidRPr="006B1C5E" w:rsidRDefault="009C639B" w:rsidP="009C639B">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752517F5" w14:textId="77777777" w:rsidR="009C639B" w:rsidRPr="006B1C5E" w:rsidRDefault="009C639B" w:rsidP="009C639B">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2B15125C" w14:textId="77777777" w:rsidR="009C639B" w:rsidRPr="006B1C5E" w:rsidRDefault="009C639B" w:rsidP="009C639B">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626E0CBE" w14:textId="77777777" w:rsidR="009C639B" w:rsidRPr="006B1C5E" w:rsidRDefault="009C639B" w:rsidP="009C639B">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32EBAD24" w14:textId="77777777" w:rsidR="009C639B" w:rsidRPr="006B1C5E" w:rsidRDefault="009C639B" w:rsidP="009C639B">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4703B6">
        <w:rPr>
          <w:rStyle w:val="Emphasis"/>
        </w:rPr>
        <w:t xml:space="preserve">U.S. </w:t>
      </w:r>
      <w:r w:rsidRPr="00D32155">
        <w:rPr>
          <w:rStyle w:val="Emphasis"/>
          <w:highlight w:val="yellow"/>
        </w:rPr>
        <w:t>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165E08EF" w14:textId="77777777" w:rsidR="009C639B" w:rsidRPr="006B1C5E" w:rsidRDefault="009C639B" w:rsidP="009C639B">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30897DE9" w14:textId="77777777" w:rsidR="009C639B" w:rsidRPr="006B1C5E" w:rsidRDefault="009C639B" w:rsidP="009C639B">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25B01941" w14:textId="77777777" w:rsidR="009C639B" w:rsidRPr="006B1C5E" w:rsidRDefault="009C639B" w:rsidP="009C639B">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6FC5A2A2" w14:textId="77777777" w:rsidR="009C639B" w:rsidRPr="006B1C5E" w:rsidRDefault="009C639B" w:rsidP="009C639B">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0BFD20C2" w14:textId="77777777" w:rsidR="009C639B" w:rsidRPr="006B1C5E" w:rsidRDefault="009C639B" w:rsidP="009C639B">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08DE685B" w14:textId="77777777" w:rsidR="009C639B" w:rsidRPr="006B1C5E" w:rsidRDefault="009C639B" w:rsidP="009C639B">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57560F2C" w14:textId="77777777" w:rsidR="009C639B" w:rsidRPr="006B1C5E" w:rsidRDefault="009C639B" w:rsidP="009C639B">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B90F9F5" w14:textId="77777777" w:rsidR="009C639B" w:rsidRPr="006B1C5E" w:rsidRDefault="009C639B" w:rsidP="009C639B">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23D1DFDB" w14:textId="77777777" w:rsidR="009C639B" w:rsidRPr="006B1C5E" w:rsidRDefault="009C639B" w:rsidP="009C639B">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4585A2B5" w14:textId="77777777" w:rsidR="009C639B" w:rsidRPr="006B1C5E" w:rsidRDefault="009C639B" w:rsidP="009C639B">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32BFE4E7" w14:textId="77777777" w:rsidR="009C639B" w:rsidRPr="006B1C5E" w:rsidRDefault="009C639B" w:rsidP="009C639B">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06BD4205" w14:textId="77777777" w:rsidR="009C639B" w:rsidRPr="006B1C5E" w:rsidRDefault="009C639B" w:rsidP="009C639B">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259A73F6" w14:textId="77777777" w:rsidR="009C639B" w:rsidRPr="006B1C5E" w:rsidRDefault="009C639B" w:rsidP="009C639B">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315F7C69" w14:textId="77777777" w:rsidR="009C639B" w:rsidRPr="006B1C5E" w:rsidRDefault="009C639B" w:rsidP="009C639B">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7348C08" w14:textId="77777777" w:rsidR="009C639B" w:rsidRPr="006B1C5E" w:rsidRDefault="009C639B" w:rsidP="009C639B">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75ECD81C" w14:textId="77777777" w:rsidR="009C639B" w:rsidRPr="006B1C5E" w:rsidRDefault="009C639B" w:rsidP="009C639B">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1A2B95C6" w14:textId="77777777" w:rsidR="009C639B" w:rsidRPr="00583E02" w:rsidRDefault="009C639B" w:rsidP="009C639B">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151D7A1D" w14:textId="77777777" w:rsidR="009C639B" w:rsidRDefault="009C639B" w:rsidP="009C639B">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26E27251" w14:textId="77777777" w:rsidR="009C639B" w:rsidRDefault="009C639B" w:rsidP="009C639B">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84867B7" w14:textId="77777777" w:rsidR="009C639B" w:rsidRPr="005A0A81" w:rsidRDefault="009C639B" w:rsidP="009C639B">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4703B6">
        <w:rPr>
          <w:rStyle w:val="StyleUnderline"/>
        </w:rPr>
        <w:t>to the</w:t>
      </w:r>
      <w:r w:rsidRPr="004703B6">
        <w:rPr>
          <w:sz w:val="16"/>
        </w:rPr>
        <w:t xml:space="preserve"> long term </w:t>
      </w:r>
      <w:r w:rsidRPr="004703B6">
        <w:rPr>
          <w:rStyle w:val="Emphasis"/>
        </w:rPr>
        <w:t>benefit of society</w:t>
      </w:r>
      <w:r w:rsidRPr="004703B6">
        <w:rPr>
          <w:sz w:val="16"/>
        </w:rPr>
        <w:t xml:space="preserve">, </w:t>
      </w:r>
      <w:r w:rsidRPr="004703B6">
        <w:rPr>
          <w:rStyle w:val="StyleUnderline"/>
        </w:rPr>
        <w:t>making</w:t>
      </w:r>
      <w:r w:rsidRPr="004703B6">
        <w:rPr>
          <w:sz w:val="16"/>
        </w:rPr>
        <w:t xml:space="preserve"> markets more stable, and </w:t>
      </w:r>
      <w:r w:rsidRPr="004703B6">
        <w:rPr>
          <w:rStyle w:val="StyleUnderline"/>
        </w:rPr>
        <w:t>crises</w:t>
      </w:r>
      <w:r w:rsidRPr="004703B6">
        <w:rPr>
          <w:sz w:val="16"/>
        </w:rPr>
        <w:t xml:space="preserve"> </w:t>
      </w:r>
      <w:r w:rsidRPr="004703B6">
        <w:rPr>
          <w:rStyle w:val="Emphasis"/>
        </w:rPr>
        <w:t>less common</w:t>
      </w:r>
      <w:r w:rsidRPr="004703B6">
        <w:rPr>
          <w:sz w:val="16"/>
        </w:rPr>
        <w:t xml:space="preserve">. So what happens when the crypto folks (whose </w:t>
      </w:r>
      <w:r w:rsidRPr="004703B6">
        <w:rPr>
          <w:i/>
          <w:iCs/>
          <w:sz w:val="16"/>
        </w:rPr>
        <w:t>entire business</w:t>
      </w:r>
      <w:r w:rsidRPr="00351198">
        <w:rPr>
          <w:i/>
          <w:iCs/>
          <w:sz w:val="16"/>
        </w:rPr>
        <w:t xml:space="preserve"> model</w:t>
      </w:r>
      <w:r w:rsidRPr="00351198">
        <w:rPr>
          <w:sz w:val="16"/>
        </w:rPr>
        <w:t xml:space="preserve"> is irrational exuberance and ‘number go up’) get their hands on the levers of government? Nothing good.</w:t>
      </w:r>
    </w:p>
    <w:p w14:paraId="6CBFAC99" w14:textId="77777777" w:rsidR="009C639B" w:rsidRPr="005A0A81" w:rsidRDefault="009C639B" w:rsidP="009C639B">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104D509D" w14:textId="77777777" w:rsidR="009C639B" w:rsidRPr="005A0A81" w:rsidRDefault="009C639B" w:rsidP="009C639B">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011A4139" w14:textId="77777777" w:rsidR="009C639B" w:rsidRPr="005A0A81" w:rsidRDefault="009C639B" w:rsidP="009C639B">
      <w:pPr>
        <w:rPr>
          <w:sz w:val="16"/>
        </w:rPr>
      </w:pPr>
      <w:r w:rsidRPr="005A0A81">
        <w:rPr>
          <w:sz w:val="16"/>
        </w:rPr>
        <w:t>These are loosely similar insights - but they concern different aspects of the U.S. state. So is there some way of bringing them together?</w:t>
      </w:r>
    </w:p>
    <w:p w14:paraId="6744E54C" w14:textId="77777777" w:rsidR="009C639B" w:rsidRPr="005A0A81" w:rsidRDefault="009C639B" w:rsidP="009C639B">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591D7A49" w14:textId="77777777" w:rsidR="009C639B" w:rsidRPr="005A0A81" w:rsidRDefault="009C639B" w:rsidP="009C639B">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4703B6">
        <w:rPr>
          <w:rStyle w:val="Emphasis"/>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5AE93A7A" w14:textId="77777777" w:rsidR="009C639B" w:rsidRPr="00031084" w:rsidRDefault="009C639B" w:rsidP="009C639B">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075531B" w14:textId="77777777" w:rsidR="009C639B" w:rsidRPr="005A0A81" w:rsidRDefault="009C639B" w:rsidP="009C639B">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0020527" w14:textId="77777777" w:rsidR="009C639B" w:rsidRPr="005A0A81" w:rsidRDefault="009C639B" w:rsidP="009C639B">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88C9AE9" w14:textId="77777777" w:rsidR="009C639B" w:rsidRPr="005A0A81" w:rsidRDefault="009C639B" w:rsidP="009C639B">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651FAC4B" w14:textId="77777777" w:rsidR="009C639B" w:rsidRPr="005A0A81" w:rsidRDefault="009C639B" w:rsidP="009C639B">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0B219650" w14:textId="77777777" w:rsidR="009C639B" w:rsidRPr="005A0A81" w:rsidRDefault="009C639B" w:rsidP="009C639B">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22901F1B" w14:textId="77777777" w:rsidR="009C639B" w:rsidRPr="005A0A81" w:rsidRDefault="009C639B" w:rsidP="009C639B">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E061073" w14:textId="77777777" w:rsidR="009C639B" w:rsidRPr="005A0A81" w:rsidRDefault="009C639B" w:rsidP="009C639B">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9B1C3C0" w14:textId="77777777" w:rsidR="009C639B" w:rsidRPr="005A0A81" w:rsidRDefault="009C639B" w:rsidP="009C639B">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3AF6A86" w14:textId="77777777" w:rsidR="009C639B" w:rsidRPr="005A0A81" w:rsidRDefault="009C639B" w:rsidP="009C639B">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0B96855A" w14:textId="77777777" w:rsidR="009C639B" w:rsidRDefault="009C639B" w:rsidP="009C639B">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8868C0A" w14:textId="77777777" w:rsidR="009C639B" w:rsidRDefault="009C639B" w:rsidP="009C639B">
      <w:pPr>
        <w:pStyle w:val="Heading4"/>
      </w:pPr>
      <w:r>
        <w:t xml:space="preserve">That is </w:t>
      </w:r>
      <w:r w:rsidRPr="00E601A1">
        <w:rPr>
          <w:u w:val="single"/>
        </w:rPr>
        <w:t>existential</w:t>
      </w:r>
      <w:r>
        <w:t>.</w:t>
      </w:r>
    </w:p>
    <w:p w14:paraId="4CB713E7" w14:textId="77777777" w:rsidR="009C639B" w:rsidRDefault="009C639B" w:rsidP="009C639B">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6836E92" w14:textId="77777777" w:rsidR="009C639B" w:rsidRPr="007915B6" w:rsidRDefault="009C639B" w:rsidP="009C639B">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1B358EDD" w14:textId="77777777" w:rsidR="009C639B" w:rsidRPr="007915B6" w:rsidRDefault="009C639B" w:rsidP="009C639B">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0B6741F" w14:textId="77777777" w:rsidR="009C639B" w:rsidRPr="007915B6" w:rsidRDefault="009C639B" w:rsidP="009C639B">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291C02D" w14:textId="77777777" w:rsidR="009C639B" w:rsidRPr="007915B6" w:rsidRDefault="009C639B" w:rsidP="009C639B">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C863C03" w14:textId="77777777" w:rsidR="009C639B" w:rsidRPr="007915B6" w:rsidRDefault="009C639B" w:rsidP="009C639B">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4B92BBC" w14:textId="77777777" w:rsidR="009C639B" w:rsidRPr="007915B6" w:rsidRDefault="009C639B" w:rsidP="009C639B">
      <w:pPr>
        <w:rPr>
          <w:sz w:val="12"/>
          <w:szCs w:val="12"/>
        </w:rPr>
      </w:pPr>
      <w:r w:rsidRPr="007915B6">
        <w:rPr>
          <w:sz w:val="12"/>
          <w:szCs w:val="12"/>
        </w:rPr>
        <w:t>[Figure omitted]</w:t>
      </w:r>
    </w:p>
    <w:p w14:paraId="5ECFB3AC" w14:textId="77777777" w:rsidR="009C639B" w:rsidRPr="007915B6" w:rsidRDefault="009C639B" w:rsidP="009C639B">
      <w:pPr>
        <w:rPr>
          <w:sz w:val="12"/>
          <w:szCs w:val="12"/>
        </w:rPr>
      </w:pPr>
      <w:r w:rsidRPr="007915B6">
        <w:rPr>
          <w:sz w:val="12"/>
          <w:szCs w:val="12"/>
        </w:rPr>
        <w:t xml:space="preserve">2 Polycrisis: Definitions and Concepts </w:t>
      </w:r>
    </w:p>
    <w:p w14:paraId="612CA84C" w14:textId="77777777" w:rsidR="009C639B" w:rsidRPr="007915B6" w:rsidRDefault="009C639B" w:rsidP="009C639B">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9414B26" w14:textId="77777777" w:rsidR="009C639B" w:rsidRPr="007915B6" w:rsidRDefault="009C639B" w:rsidP="009C639B">
      <w:pPr>
        <w:rPr>
          <w:sz w:val="12"/>
          <w:szCs w:val="12"/>
        </w:rPr>
      </w:pPr>
      <w:r w:rsidRPr="007915B6">
        <w:rPr>
          <w:sz w:val="12"/>
          <w:szCs w:val="12"/>
        </w:rPr>
        <w:t>2.1 Origin</w:t>
      </w:r>
    </w:p>
    <w:p w14:paraId="28EC949F" w14:textId="77777777" w:rsidR="009C639B" w:rsidRPr="007915B6" w:rsidRDefault="009C639B" w:rsidP="009C639B">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70E6ADC" w14:textId="77777777" w:rsidR="009C639B" w:rsidRPr="007915B6" w:rsidRDefault="009C639B" w:rsidP="009C639B">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F263E42" w14:textId="77777777" w:rsidR="009C639B" w:rsidRPr="007915B6" w:rsidRDefault="009C639B" w:rsidP="009C639B">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92F36A2" w14:textId="77777777" w:rsidR="009C639B" w:rsidRPr="007915B6" w:rsidRDefault="009C639B" w:rsidP="009C639B">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434F915C" w14:textId="77777777" w:rsidR="009C639B" w:rsidRPr="007915B6" w:rsidRDefault="009C639B" w:rsidP="009C639B">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E884C37" w14:textId="77777777" w:rsidR="009C639B" w:rsidRPr="007915B6" w:rsidRDefault="009C639B" w:rsidP="009C639B">
      <w:pPr>
        <w:rPr>
          <w:sz w:val="8"/>
          <w:szCs w:val="8"/>
        </w:rPr>
      </w:pPr>
      <w:r w:rsidRPr="007915B6">
        <w:rPr>
          <w:sz w:val="8"/>
          <w:szCs w:val="8"/>
        </w:rPr>
        <w:t>[Table omitted]</w:t>
      </w:r>
    </w:p>
    <w:p w14:paraId="2DE0B2FF" w14:textId="77777777" w:rsidR="009C639B" w:rsidRPr="007915B6" w:rsidRDefault="009C639B" w:rsidP="009C639B">
      <w:pPr>
        <w:rPr>
          <w:sz w:val="8"/>
          <w:szCs w:val="8"/>
        </w:rPr>
      </w:pPr>
      <w:r w:rsidRPr="007915B6">
        <w:rPr>
          <w:sz w:val="8"/>
          <w:szCs w:val="8"/>
        </w:rPr>
        <w:t>2.2 A Proposal for Classifying Different Concepts of Polycrisis</w:t>
      </w:r>
    </w:p>
    <w:p w14:paraId="203FB263" w14:textId="77777777" w:rsidR="009C639B" w:rsidRPr="007915B6" w:rsidRDefault="009C639B" w:rsidP="009C639B">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6AB39F6" w14:textId="77777777" w:rsidR="009C639B" w:rsidRPr="007915B6" w:rsidRDefault="009C639B" w:rsidP="009C639B">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1DB5C79" w14:textId="77777777" w:rsidR="009C639B" w:rsidRPr="007915B6" w:rsidRDefault="009C639B" w:rsidP="009C639B">
      <w:pPr>
        <w:numPr>
          <w:ilvl w:val="0"/>
          <w:numId w:val="21"/>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7775A16" w14:textId="77777777" w:rsidR="009C639B" w:rsidRPr="007915B6" w:rsidRDefault="009C639B" w:rsidP="009C639B">
      <w:pPr>
        <w:numPr>
          <w:ilvl w:val="0"/>
          <w:numId w:val="21"/>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48C7C673" w14:textId="77777777" w:rsidR="009C639B" w:rsidRPr="007915B6" w:rsidRDefault="009C639B" w:rsidP="009C639B">
      <w:pPr>
        <w:numPr>
          <w:ilvl w:val="0"/>
          <w:numId w:val="21"/>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314F60E" w14:textId="77777777" w:rsidR="009C639B" w:rsidRPr="007915B6" w:rsidRDefault="009C639B" w:rsidP="009C639B">
      <w:pPr>
        <w:numPr>
          <w:ilvl w:val="0"/>
          <w:numId w:val="21"/>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6304D7A" w14:textId="77777777" w:rsidR="009C639B" w:rsidRPr="007915B6" w:rsidRDefault="009C639B" w:rsidP="009C639B">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46192BB8" w14:textId="77777777" w:rsidR="009C639B" w:rsidRPr="007915B6" w:rsidRDefault="009C639B" w:rsidP="009C639B">
      <w:pPr>
        <w:rPr>
          <w:sz w:val="8"/>
          <w:szCs w:val="8"/>
        </w:rPr>
      </w:pPr>
      <w:r w:rsidRPr="007915B6">
        <w:rPr>
          <w:sz w:val="8"/>
          <w:szCs w:val="8"/>
        </w:rPr>
        <w:t>3 Systemic Risks: Definitions and Concepts</w:t>
      </w:r>
    </w:p>
    <w:p w14:paraId="4EAF08FC" w14:textId="77777777" w:rsidR="009C639B" w:rsidRPr="007915B6" w:rsidRDefault="009C639B" w:rsidP="009C639B">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BF88EE7" w14:textId="77777777" w:rsidR="009C639B" w:rsidRPr="007915B6" w:rsidRDefault="009C639B" w:rsidP="009C639B">
      <w:pPr>
        <w:rPr>
          <w:sz w:val="8"/>
          <w:szCs w:val="8"/>
        </w:rPr>
      </w:pPr>
      <w:r w:rsidRPr="007915B6">
        <w:rPr>
          <w:sz w:val="8"/>
          <w:szCs w:val="8"/>
        </w:rPr>
        <w:t>3.1 History of the Concept of Systemic Risk</w:t>
      </w:r>
    </w:p>
    <w:p w14:paraId="798F0836" w14:textId="77777777" w:rsidR="009C639B" w:rsidRPr="007915B6" w:rsidRDefault="009C639B" w:rsidP="009C639B">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F3AE6B7" w14:textId="77777777" w:rsidR="009C639B" w:rsidRPr="007915B6" w:rsidRDefault="009C639B" w:rsidP="009C639B">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11B1F84A" w14:textId="77777777" w:rsidR="009C639B" w:rsidRPr="007915B6" w:rsidRDefault="009C639B" w:rsidP="009C639B">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38EE175" w14:textId="77777777" w:rsidR="009C639B" w:rsidRPr="007915B6" w:rsidRDefault="009C639B" w:rsidP="009C639B">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B6C36A5" w14:textId="77777777" w:rsidR="009C639B" w:rsidRPr="007915B6" w:rsidRDefault="009C639B" w:rsidP="009C639B">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1793C93" w14:textId="77777777" w:rsidR="009C639B" w:rsidRPr="007915B6" w:rsidRDefault="009C639B" w:rsidP="009C639B">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31584B4" w14:textId="77777777" w:rsidR="009C639B" w:rsidRPr="007915B6" w:rsidRDefault="009C639B" w:rsidP="009C639B">
      <w:pPr>
        <w:rPr>
          <w:sz w:val="12"/>
          <w:szCs w:val="12"/>
        </w:rPr>
      </w:pPr>
      <w:r w:rsidRPr="007915B6">
        <w:rPr>
          <w:sz w:val="12"/>
          <w:szCs w:val="12"/>
        </w:rPr>
        <w:t>[Table omitted]</w:t>
      </w:r>
    </w:p>
    <w:p w14:paraId="1B90DB2A" w14:textId="77777777" w:rsidR="009C639B" w:rsidRPr="007915B6" w:rsidRDefault="009C639B" w:rsidP="009C639B">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F3491C8" w14:textId="77777777" w:rsidR="009C639B" w:rsidRPr="007915B6" w:rsidRDefault="009C639B" w:rsidP="009C639B">
      <w:pPr>
        <w:numPr>
          <w:ilvl w:val="0"/>
          <w:numId w:val="22"/>
        </w:numPr>
        <w:rPr>
          <w:sz w:val="12"/>
          <w:szCs w:val="12"/>
        </w:rPr>
      </w:pPr>
      <w:r w:rsidRPr="007915B6">
        <w:rPr>
          <w:sz w:val="12"/>
          <w:szCs w:val="12"/>
        </w:rPr>
        <w:t>Extremely complex and dynamic networks with multiple, synergistic causes and feedback loops.</w:t>
      </w:r>
    </w:p>
    <w:p w14:paraId="3EC96FFC" w14:textId="77777777" w:rsidR="009C639B" w:rsidRPr="007915B6" w:rsidRDefault="009C639B" w:rsidP="009C639B">
      <w:pPr>
        <w:numPr>
          <w:ilvl w:val="0"/>
          <w:numId w:val="22"/>
        </w:numPr>
        <w:rPr>
          <w:sz w:val="12"/>
          <w:szCs w:val="12"/>
        </w:rPr>
      </w:pPr>
      <w:r w:rsidRPr="007915B6">
        <w:rPr>
          <w:sz w:val="12"/>
          <w:szCs w:val="12"/>
        </w:rPr>
        <w:t>Highly nonlinear cause-effect relationships characterized by disproportional causation, with multiple equilibria, unpredictable tipping points, and hysteresis.</w:t>
      </w:r>
    </w:p>
    <w:p w14:paraId="50D9F794" w14:textId="77777777" w:rsidR="009C639B" w:rsidRPr="007915B6" w:rsidRDefault="009C639B" w:rsidP="009C639B">
      <w:pPr>
        <w:numPr>
          <w:ilvl w:val="0"/>
          <w:numId w:val="22"/>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4FBCB38" w14:textId="77777777" w:rsidR="009C639B" w:rsidRPr="007915B6" w:rsidRDefault="009C639B" w:rsidP="009C639B">
      <w:pPr>
        <w:numPr>
          <w:ilvl w:val="0"/>
          <w:numId w:val="22"/>
        </w:numPr>
        <w:rPr>
          <w:sz w:val="12"/>
          <w:szCs w:val="12"/>
        </w:rPr>
      </w:pPr>
      <w:r w:rsidRPr="007915B6">
        <w:rPr>
          <w:sz w:val="12"/>
          <w:szCs w:val="12"/>
        </w:rPr>
        <w:t>Stochastic relationships involving deep uncertainty about both underlying causes and ultimate consequences.</w:t>
      </w:r>
    </w:p>
    <w:p w14:paraId="5AB0171B" w14:textId="77777777" w:rsidR="009C639B" w:rsidRPr="007915B6" w:rsidRDefault="009C639B" w:rsidP="009C639B">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0735900" w14:textId="77777777" w:rsidR="009C639B" w:rsidRPr="007915B6" w:rsidRDefault="009C639B" w:rsidP="009C639B">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542A27F2" w14:textId="77777777" w:rsidR="009C639B" w:rsidRPr="007915B6" w:rsidRDefault="009C639B" w:rsidP="009C639B">
      <w:pPr>
        <w:rPr>
          <w:sz w:val="16"/>
        </w:rPr>
      </w:pPr>
      <w:r w:rsidRPr="007915B6">
        <w:rPr>
          <w:sz w:val="12"/>
          <w:szCs w:val="12"/>
        </w:rPr>
        <w:t>3.2 Multiple Perspectives from Different Disciplines</w:t>
      </w:r>
    </w:p>
    <w:p w14:paraId="704B4BAC" w14:textId="77777777" w:rsidR="009C639B" w:rsidRPr="00AF0BD5" w:rsidRDefault="009C639B" w:rsidP="009C639B">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13A300BF" w14:textId="77777777" w:rsidR="009C639B" w:rsidRPr="00AF0BD5" w:rsidRDefault="009C639B" w:rsidP="009C639B">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6F604B38" w14:textId="77777777" w:rsidR="009C639B" w:rsidRPr="007915B6" w:rsidRDefault="009C639B" w:rsidP="009C639B">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5C328726" w14:textId="77777777" w:rsidR="009C639B" w:rsidRPr="007915B6" w:rsidRDefault="009C639B" w:rsidP="009C639B">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977948C" w14:textId="77777777" w:rsidR="009C639B" w:rsidRPr="007915B6" w:rsidRDefault="009C639B" w:rsidP="009C639B">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1B8A8D3D" w14:textId="77777777" w:rsidR="009C639B" w:rsidRPr="00541E5A" w:rsidRDefault="009C639B" w:rsidP="009C639B">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2D59107D" w14:textId="77777777" w:rsidR="009C639B" w:rsidRPr="003F58BF" w:rsidRDefault="009C639B" w:rsidP="009C639B">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CDA4F25" w14:textId="77777777" w:rsidR="009C639B" w:rsidRPr="003F58BF" w:rsidRDefault="009C639B" w:rsidP="009C639B">
      <w:pPr>
        <w:rPr>
          <w:sz w:val="12"/>
          <w:szCs w:val="12"/>
        </w:rPr>
      </w:pPr>
      <w:r w:rsidRPr="003F58BF">
        <w:rPr>
          <w:sz w:val="12"/>
          <w:szCs w:val="12"/>
        </w:rPr>
        <w:t>3.3 Synopsis: The Relationship between Polycrisis and Systemic Risk</w:t>
      </w:r>
    </w:p>
    <w:p w14:paraId="6E1B2012" w14:textId="77777777" w:rsidR="009C639B" w:rsidRPr="003F58BF" w:rsidRDefault="009C639B" w:rsidP="009C639B">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21AA4661" w14:textId="77777777" w:rsidR="009C639B" w:rsidRPr="003F58BF" w:rsidRDefault="009C639B" w:rsidP="009C639B">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C5ACA30" w14:textId="77777777" w:rsidR="009C639B" w:rsidRPr="003F58BF" w:rsidRDefault="009C639B" w:rsidP="009C639B">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20B49D5" w14:textId="77777777" w:rsidR="009C639B" w:rsidRPr="003F58BF" w:rsidRDefault="009C639B" w:rsidP="009C639B">
      <w:pPr>
        <w:rPr>
          <w:sz w:val="12"/>
          <w:szCs w:val="12"/>
        </w:rPr>
      </w:pPr>
      <w:r w:rsidRPr="003F58BF">
        <w:rPr>
          <w:sz w:val="12"/>
          <w:szCs w:val="12"/>
        </w:rPr>
        <w:t>[Figure omitted]</w:t>
      </w:r>
    </w:p>
    <w:p w14:paraId="661C6BA2" w14:textId="77777777" w:rsidR="009C639B" w:rsidRPr="00541E5A" w:rsidRDefault="009C639B" w:rsidP="009C639B">
      <w:pPr>
        <w:rPr>
          <w:sz w:val="16"/>
        </w:rPr>
      </w:pPr>
      <w:r w:rsidRPr="003F58BF">
        <w:rPr>
          <w:sz w:val="12"/>
          <w:szCs w:val="12"/>
        </w:rPr>
        <w:t>3.4 Challenges for Risk Assessment, Governance, and Communication</w:t>
      </w:r>
    </w:p>
    <w:p w14:paraId="6B5A1E55" w14:textId="77777777" w:rsidR="009C639B" w:rsidRPr="00541E5A" w:rsidRDefault="009C639B" w:rsidP="009C639B">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7B4AA613" w14:textId="77777777" w:rsidR="009C639B" w:rsidRDefault="009C639B" w:rsidP="009C639B">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79D22933" w14:textId="77777777" w:rsidR="009C639B" w:rsidRDefault="009C639B" w:rsidP="009C639B">
      <w:pPr>
        <w:pStyle w:val="Heading4"/>
      </w:pPr>
      <w:r>
        <w:t xml:space="preserve">Eroded capacity creates </w:t>
      </w:r>
      <w:r w:rsidRPr="00146FF3">
        <w:rPr>
          <w:u w:val="single"/>
        </w:rPr>
        <w:t>unique systemic vulnerabilities</w:t>
      </w:r>
      <w:r>
        <w:t xml:space="preserve">, particularly </w:t>
      </w:r>
      <w:r w:rsidRPr="00146FF3">
        <w:rPr>
          <w:u w:val="single"/>
        </w:rPr>
        <w:t>public health</w:t>
      </w:r>
      <w:r>
        <w:t xml:space="preserve"> AND </w:t>
      </w:r>
      <w:r w:rsidRPr="00146FF3">
        <w:rPr>
          <w:u w:val="single"/>
        </w:rPr>
        <w:t>ports</w:t>
      </w:r>
      <w:r>
        <w:t>.</w:t>
      </w:r>
    </w:p>
    <w:p w14:paraId="0E8384F0" w14:textId="77777777" w:rsidR="009C639B" w:rsidRPr="00D43683" w:rsidRDefault="009C639B" w:rsidP="009C639B">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668FA4F5" w14:textId="77777777" w:rsidR="009C639B" w:rsidRPr="00021BCD" w:rsidRDefault="009C639B" w:rsidP="009C639B">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4703B6">
        <w:rPr>
          <w:sz w:val="16"/>
        </w:rPr>
        <w:t xml:space="preserve">, </w:t>
      </w:r>
      <w:r w:rsidRPr="004703B6">
        <w:rPr>
          <w:rStyle w:val="StyleUnderline"/>
        </w:rPr>
        <w:t xml:space="preserve">especially </w:t>
      </w:r>
      <w:r w:rsidRPr="00C35103">
        <w:rPr>
          <w:rStyle w:val="StyleUnderline"/>
          <w:highlight w:val="yellow"/>
        </w:rPr>
        <w:t>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2FB82691" w14:textId="77777777" w:rsidR="009C639B" w:rsidRPr="00021BCD" w:rsidRDefault="009C639B" w:rsidP="009C639B">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46AC612A" w14:textId="77777777" w:rsidR="009C639B" w:rsidRPr="00021BCD" w:rsidRDefault="009C639B" w:rsidP="009C639B">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5E1875F4" w14:textId="77777777" w:rsidR="009C639B" w:rsidRPr="00021BCD" w:rsidRDefault="009C639B" w:rsidP="009C639B">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6B71E87B" w14:textId="77777777" w:rsidR="009C639B" w:rsidRPr="00021BCD" w:rsidRDefault="009C639B" w:rsidP="009C639B">
      <w:pPr>
        <w:rPr>
          <w:sz w:val="4"/>
          <w:szCs w:val="4"/>
        </w:rPr>
      </w:pPr>
      <w:r w:rsidRPr="00021BCD">
        <w:rPr>
          <w:sz w:val="4"/>
          <w:szCs w:val="4"/>
        </w:rPr>
        <w:t>2 Review of Supporting Models</w:t>
      </w:r>
    </w:p>
    <w:p w14:paraId="0BF0A488" w14:textId="77777777" w:rsidR="009C639B" w:rsidRPr="00021BCD" w:rsidRDefault="009C639B" w:rsidP="009C639B">
      <w:pPr>
        <w:rPr>
          <w:sz w:val="4"/>
          <w:szCs w:val="4"/>
        </w:rPr>
      </w:pPr>
      <w:r w:rsidRPr="00021BCD">
        <w:rPr>
          <w:sz w:val="4"/>
          <w:szCs w:val="4"/>
        </w:rPr>
        <w:t>2.1 The IIM: Mapping Interdependencies</w:t>
      </w:r>
    </w:p>
    <w:p w14:paraId="29E4B3F9" w14:textId="77777777" w:rsidR="009C639B" w:rsidRPr="00021BCD" w:rsidRDefault="009C639B" w:rsidP="009C639B">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45D924A2" w14:textId="77777777" w:rsidR="009C639B" w:rsidRPr="00021BCD" w:rsidRDefault="009C639B" w:rsidP="009C639B">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365F3823" w14:textId="77777777" w:rsidR="009C639B" w:rsidRPr="00021BCD" w:rsidRDefault="009C639B" w:rsidP="009C639B">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7DF97605" w14:textId="77777777" w:rsidR="009C639B" w:rsidRPr="00021BCD" w:rsidRDefault="009C639B" w:rsidP="009C639B">
      <w:pPr>
        <w:rPr>
          <w:sz w:val="4"/>
          <w:szCs w:val="4"/>
        </w:rPr>
      </w:pPr>
      <w:r w:rsidRPr="00021BCD">
        <w:rPr>
          <w:sz w:val="4"/>
          <w:szCs w:val="4"/>
        </w:rPr>
        <w:t>[Equation omitted]</w:t>
      </w:r>
    </w:p>
    <w:p w14:paraId="66319FD1" w14:textId="77777777" w:rsidR="009C639B" w:rsidRPr="00021BCD" w:rsidRDefault="009C639B" w:rsidP="009C639B">
      <w:pPr>
        <w:rPr>
          <w:sz w:val="4"/>
          <w:szCs w:val="4"/>
        </w:rPr>
      </w:pPr>
      <w:r w:rsidRPr="00021BCD">
        <w:rPr>
          <w:sz w:val="4"/>
          <w:szCs w:val="4"/>
        </w:rPr>
        <w:t>where:</w:t>
      </w:r>
    </w:p>
    <w:p w14:paraId="18CCF476" w14:textId="77777777" w:rsidR="009C639B" w:rsidRPr="00021BCD" w:rsidRDefault="009C639B" w:rsidP="009C639B">
      <w:pPr>
        <w:numPr>
          <w:ilvl w:val="0"/>
          <w:numId w:val="17"/>
        </w:numPr>
        <w:rPr>
          <w:sz w:val="4"/>
          <w:szCs w:val="4"/>
        </w:rPr>
      </w:pPr>
      <w:r w:rsidRPr="00021BCD">
        <w:rPr>
          <w:sz w:val="4"/>
          <w:szCs w:val="4"/>
        </w:rPr>
        <w:t>x = vector of total outputs</w:t>
      </w:r>
    </w:p>
    <w:p w14:paraId="09CB1D0D" w14:textId="77777777" w:rsidR="009C639B" w:rsidRPr="00021BCD" w:rsidRDefault="009C639B" w:rsidP="009C639B">
      <w:pPr>
        <w:numPr>
          <w:ilvl w:val="0"/>
          <w:numId w:val="17"/>
        </w:numPr>
        <w:rPr>
          <w:sz w:val="4"/>
          <w:szCs w:val="4"/>
        </w:rPr>
      </w:pPr>
      <w:r w:rsidRPr="00021BCD">
        <w:rPr>
          <w:sz w:val="4"/>
          <w:szCs w:val="4"/>
        </w:rPr>
        <w:t>A = matrix of technical coefficients representing input requirements per unit output</w:t>
      </w:r>
    </w:p>
    <w:p w14:paraId="50262874" w14:textId="77777777" w:rsidR="009C639B" w:rsidRPr="00021BCD" w:rsidRDefault="009C639B" w:rsidP="009C639B">
      <w:pPr>
        <w:numPr>
          <w:ilvl w:val="0"/>
          <w:numId w:val="17"/>
        </w:numPr>
        <w:rPr>
          <w:sz w:val="4"/>
          <w:szCs w:val="4"/>
        </w:rPr>
      </w:pPr>
      <w:r w:rsidRPr="00021BCD">
        <w:rPr>
          <w:sz w:val="4"/>
          <w:szCs w:val="4"/>
        </w:rPr>
        <w:t>y = vector of final demand</w:t>
      </w:r>
    </w:p>
    <w:p w14:paraId="62EAD4D6" w14:textId="77777777" w:rsidR="009C639B" w:rsidRPr="00021BCD" w:rsidRDefault="009C639B" w:rsidP="009C639B">
      <w:pPr>
        <w:rPr>
          <w:sz w:val="4"/>
          <w:szCs w:val="4"/>
        </w:rPr>
      </w:pPr>
      <w:r w:rsidRPr="00021BCD">
        <w:rPr>
          <w:sz w:val="4"/>
          <w:szCs w:val="4"/>
        </w:rPr>
        <w:t>The Leontief inverse, (I—A)−1, shows how shocks—such as workforce reductions—spread through the interconnected structure of the economy (Miller and Blair 2009).</w:t>
      </w:r>
    </w:p>
    <w:p w14:paraId="65F408C1" w14:textId="77777777" w:rsidR="009C639B" w:rsidRPr="00021BCD" w:rsidRDefault="009C639B" w:rsidP="009C639B">
      <w:pPr>
        <w:rPr>
          <w:sz w:val="4"/>
          <w:szCs w:val="4"/>
        </w:rPr>
      </w:pPr>
      <w:r w:rsidRPr="00021BCD">
        <w:rPr>
          <w:sz w:val="4"/>
          <w:szCs w:val="4"/>
        </w:rPr>
        <w:t>2.2 The Inoperability IIM: Modeling Disruptions</w:t>
      </w:r>
    </w:p>
    <w:p w14:paraId="5E00CD59" w14:textId="77777777" w:rsidR="009C639B" w:rsidRPr="00021BCD" w:rsidRDefault="009C639B" w:rsidP="009C639B">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5FD2A520" w14:textId="77777777" w:rsidR="009C639B" w:rsidRPr="00021BCD" w:rsidRDefault="009C639B" w:rsidP="009C639B">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2F1595A4" w14:textId="77777777" w:rsidR="009C639B" w:rsidRPr="00021BCD" w:rsidRDefault="009C639B" w:rsidP="009C639B">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6A1A8653" w14:textId="77777777" w:rsidR="009C639B" w:rsidRPr="00021BCD" w:rsidRDefault="009C639B" w:rsidP="009C639B">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169FFE83" w14:textId="77777777" w:rsidR="009C639B" w:rsidRPr="00021BCD" w:rsidRDefault="009C639B" w:rsidP="009C639B">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12F3B1B2" w14:textId="77777777" w:rsidR="009C639B" w:rsidRPr="00021BCD" w:rsidRDefault="009C639B" w:rsidP="009C639B">
      <w:pPr>
        <w:rPr>
          <w:sz w:val="4"/>
          <w:szCs w:val="4"/>
        </w:rPr>
      </w:pPr>
      <w:r w:rsidRPr="00021BCD">
        <w:rPr>
          <w:sz w:val="4"/>
          <w:szCs w:val="4"/>
        </w:rPr>
        <w:t>2.3 CGE Models: Capturing System-Wide Adjustments</w:t>
      </w:r>
    </w:p>
    <w:p w14:paraId="29F4C5CB" w14:textId="77777777" w:rsidR="009C639B" w:rsidRPr="00021BCD" w:rsidRDefault="009C639B" w:rsidP="009C639B">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2E54C534" w14:textId="77777777" w:rsidR="009C639B" w:rsidRPr="00021BCD" w:rsidRDefault="009C639B" w:rsidP="009C639B">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051E282C" w14:textId="77777777" w:rsidR="009C639B" w:rsidRPr="00021BCD" w:rsidRDefault="009C639B" w:rsidP="009C639B">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70F7D003" w14:textId="77777777" w:rsidR="009C639B" w:rsidRPr="00021BCD" w:rsidRDefault="009C639B" w:rsidP="009C639B">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6DF3ED7C" w14:textId="77777777" w:rsidR="009C639B" w:rsidRPr="00021BCD" w:rsidRDefault="009C639B" w:rsidP="009C639B">
      <w:pPr>
        <w:rPr>
          <w:sz w:val="4"/>
          <w:szCs w:val="4"/>
        </w:rPr>
      </w:pPr>
      <w:r w:rsidRPr="00021BCD">
        <w:rPr>
          <w:sz w:val="4"/>
          <w:szCs w:val="4"/>
        </w:rPr>
        <w:t>3 Case Example: DOGE-Era Federal Workforce Reductions</w:t>
      </w:r>
    </w:p>
    <w:p w14:paraId="41EAAB8D" w14:textId="77777777" w:rsidR="009C639B" w:rsidRPr="00021BCD" w:rsidRDefault="009C639B" w:rsidP="009C639B">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62C423A7" w14:textId="77777777" w:rsidR="009C639B" w:rsidRPr="00021BCD" w:rsidRDefault="009C639B" w:rsidP="009C639B">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199898EF" w14:textId="77777777" w:rsidR="009C639B" w:rsidRPr="00021BCD" w:rsidRDefault="009C639B" w:rsidP="009C639B">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0E2FC572" w14:textId="77777777" w:rsidR="009C639B" w:rsidRPr="00021BCD" w:rsidRDefault="009C639B" w:rsidP="009C639B">
      <w:pPr>
        <w:rPr>
          <w:sz w:val="4"/>
          <w:szCs w:val="4"/>
        </w:rPr>
      </w:pPr>
      <w:r w:rsidRPr="00021BCD">
        <w:rPr>
          <w:sz w:val="4"/>
          <w:szCs w:val="4"/>
        </w:rPr>
        <w:t>In the context of DOGE workforce disruptions, these features of IO models provide specific benefits:</w:t>
      </w:r>
    </w:p>
    <w:p w14:paraId="59B657DE" w14:textId="77777777" w:rsidR="009C639B" w:rsidRPr="00021BCD" w:rsidRDefault="009C639B" w:rsidP="009C639B">
      <w:pPr>
        <w:numPr>
          <w:ilvl w:val="0"/>
          <w:numId w:val="18"/>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4355B4FE" w14:textId="77777777" w:rsidR="009C639B" w:rsidRPr="00021BCD" w:rsidRDefault="009C639B" w:rsidP="009C639B">
      <w:pPr>
        <w:numPr>
          <w:ilvl w:val="0"/>
          <w:numId w:val="18"/>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4A0D49D7" w14:textId="77777777" w:rsidR="009C639B" w:rsidRPr="00021BCD" w:rsidRDefault="009C639B" w:rsidP="009C639B">
      <w:pPr>
        <w:numPr>
          <w:ilvl w:val="0"/>
          <w:numId w:val="18"/>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7AD6A793" w14:textId="77777777" w:rsidR="009C639B" w:rsidRPr="00021BCD" w:rsidRDefault="009C639B" w:rsidP="009C639B">
      <w:pPr>
        <w:numPr>
          <w:ilvl w:val="0"/>
          <w:numId w:val="18"/>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17E7B6E1" w14:textId="77777777" w:rsidR="009C639B" w:rsidRPr="00021BCD" w:rsidRDefault="009C639B" w:rsidP="009C639B">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2F5F8E9C" w14:textId="77777777" w:rsidR="009C639B" w:rsidRPr="00021BCD" w:rsidRDefault="009C639B" w:rsidP="009C639B">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7FEECB56" w14:textId="77777777" w:rsidR="009C639B" w:rsidRPr="00021BCD" w:rsidRDefault="009C639B" w:rsidP="009C639B">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06FBAC30" w14:textId="77777777" w:rsidR="009C639B" w:rsidRPr="00021BCD" w:rsidRDefault="009C639B" w:rsidP="009C639B">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0009705A" w14:textId="77777777" w:rsidR="009C639B" w:rsidRPr="00021BCD" w:rsidRDefault="009C639B" w:rsidP="009C639B">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0527E80B" w14:textId="77777777" w:rsidR="009C639B" w:rsidRPr="00021BCD" w:rsidRDefault="009C639B" w:rsidP="009C639B">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66FD9C14" w14:textId="77777777" w:rsidR="009C639B" w:rsidRPr="00021BCD" w:rsidRDefault="009C639B" w:rsidP="009C639B">
      <w:pPr>
        <w:rPr>
          <w:sz w:val="4"/>
          <w:szCs w:val="4"/>
        </w:rPr>
      </w:pPr>
      <w:r w:rsidRPr="00021BCD">
        <w:rPr>
          <w:sz w:val="4"/>
          <w:szCs w:val="4"/>
        </w:rPr>
        <w:t>[Table omitted]</w:t>
      </w:r>
    </w:p>
    <w:p w14:paraId="2A598799" w14:textId="77777777" w:rsidR="009C639B" w:rsidRPr="00021BCD" w:rsidRDefault="009C639B" w:rsidP="009C639B">
      <w:pPr>
        <w:rPr>
          <w:sz w:val="4"/>
          <w:szCs w:val="4"/>
        </w:rPr>
      </w:pPr>
      <w:r w:rsidRPr="00021BCD">
        <w:rPr>
          <w:sz w:val="4"/>
          <w:szCs w:val="4"/>
        </w:rPr>
        <w:t>4 Analysis of Results</w:t>
      </w:r>
    </w:p>
    <w:p w14:paraId="47B3C229" w14:textId="77777777" w:rsidR="009C639B" w:rsidRPr="00021BCD" w:rsidRDefault="009C639B" w:rsidP="009C639B">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562C86F8" w14:textId="77777777" w:rsidR="009C639B" w:rsidRPr="00021BCD" w:rsidRDefault="009C639B" w:rsidP="009C639B">
      <w:pPr>
        <w:rPr>
          <w:sz w:val="4"/>
          <w:szCs w:val="4"/>
        </w:rPr>
      </w:pPr>
      <w:r w:rsidRPr="00021BCD">
        <w:rPr>
          <w:sz w:val="4"/>
          <w:szCs w:val="4"/>
        </w:rPr>
        <w:t>[Figures omitted]</w:t>
      </w:r>
    </w:p>
    <w:p w14:paraId="0542BD67" w14:textId="77777777" w:rsidR="009C639B" w:rsidRPr="00021BCD" w:rsidRDefault="009C639B" w:rsidP="009C639B">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6C68BBB5" w14:textId="77777777" w:rsidR="009C639B" w:rsidRPr="00021BCD" w:rsidRDefault="009C639B" w:rsidP="009C639B">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08F5FDCD" w14:textId="77777777" w:rsidR="009C639B" w:rsidRPr="00B652E2" w:rsidRDefault="009C639B" w:rsidP="009C639B">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60165C71" w14:textId="77777777" w:rsidR="009C639B" w:rsidRPr="00B652E2" w:rsidRDefault="009C639B" w:rsidP="009C639B">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54E53304" w14:textId="77777777" w:rsidR="009C639B" w:rsidRPr="00021BCD" w:rsidRDefault="009C639B" w:rsidP="009C639B">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77E303BB" w14:textId="77777777" w:rsidR="009C639B" w:rsidRPr="00021BCD" w:rsidRDefault="009C639B" w:rsidP="009C639B">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5B13109F" w14:textId="77777777" w:rsidR="009C639B" w:rsidRPr="00021BCD" w:rsidRDefault="009C639B" w:rsidP="009C639B">
      <w:pPr>
        <w:rPr>
          <w:sz w:val="16"/>
        </w:rPr>
      </w:pPr>
      <w:r w:rsidRPr="00021BCD">
        <w:rPr>
          <w:sz w:val="16"/>
        </w:rPr>
        <w:t>5 Validation of Results</w:t>
      </w:r>
    </w:p>
    <w:p w14:paraId="05718EFD" w14:textId="77777777" w:rsidR="009C639B" w:rsidRPr="00021BCD" w:rsidRDefault="009C639B" w:rsidP="009C639B">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w:t>
      </w:r>
      <w:r w:rsidRPr="001E4F3B">
        <w:rPr>
          <w:rStyle w:val="Emphasis"/>
        </w:rPr>
        <w:t>tal</w:t>
      </w:r>
      <w:r w:rsidRPr="001E4F3B">
        <w:rPr>
          <w:sz w:val="16"/>
        </w:rPr>
        <w:t xml:space="preserve"> economic </w:t>
      </w:r>
      <w:r w:rsidRPr="001E4F3B">
        <w:rPr>
          <w:rStyle w:val="Emphasis"/>
        </w:rPr>
        <w:t>loss of $127 billion</w:t>
      </w:r>
      <w:r w:rsidRPr="001E4F3B">
        <w:rPr>
          <w:sz w:val="16"/>
        </w:rPr>
        <w:t xml:space="preserve">. This </w:t>
      </w:r>
      <w:r w:rsidRPr="001E4F3B">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7087309C" w14:textId="77777777" w:rsidR="009C639B" w:rsidRPr="00021BCD" w:rsidRDefault="009C639B" w:rsidP="009C639B">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0D60D36D" w14:textId="77777777" w:rsidR="009C639B" w:rsidRPr="00021BCD" w:rsidRDefault="009C639B" w:rsidP="009C639B">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569BAEB9" w14:textId="77777777" w:rsidR="009C639B" w:rsidRPr="00021BCD" w:rsidRDefault="009C639B" w:rsidP="009C639B">
      <w:pPr>
        <w:rPr>
          <w:sz w:val="16"/>
        </w:rPr>
      </w:pPr>
      <w:r w:rsidRPr="00021BCD">
        <w:rPr>
          <w:sz w:val="16"/>
        </w:rPr>
        <w:t xml:space="preserve">The </w:t>
      </w:r>
      <w:r w:rsidRPr="00B841F1">
        <w:rPr>
          <w:rStyle w:val="StyleUnderline"/>
        </w:rPr>
        <w:t xml:space="preserve">federal government </w:t>
      </w:r>
      <w:r w:rsidRPr="00A004F3">
        <w:rPr>
          <w:rStyle w:val="StyleUnderline"/>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2D8ADCE7" w14:textId="77777777" w:rsidR="009C639B" w:rsidRPr="00021BCD" w:rsidRDefault="009C639B" w:rsidP="009C639B">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434960C3" w14:textId="77777777" w:rsidR="009C639B" w:rsidRPr="00021BCD" w:rsidRDefault="009C639B" w:rsidP="009C639B">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7111E052" w14:textId="77777777" w:rsidR="009C639B" w:rsidRPr="00021BCD" w:rsidRDefault="009C639B" w:rsidP="009C639B">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55D78E91" w14:textId="77777777" w:rsidR="009C639B" w:rsidRPr="00021BCD" w:rsidRDefault="009C639B" w:rsidP="009C639B">
      <w:pPr>
        <w:rPr>
          <w:sz w:val="16"/>
        </w:rPr>
      </w:pPr>
      <w:r w:rsidRPr="00021BCD">
        <w:rPr>
          <w:sz w:val="16"/>
        </w:rPr>
        <w:t>6 Conclusions and Policy Recommendations</w:t>
      </w:r>
    </w:p>
    <w:p w14:paraId="4985365A" w14:textId="77777777" w:rsidR="009C639B" w:rsidRPr="00021BCD" w:rsidRDefault="009C639B" w:rsidP="009C639B">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16830732" w14:textId="77777777" w:rsidR="009C639B" w:rsidRPr="00021BCD" w:rsidRDefault="009C639B" w:rsidP="009C639B">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3BB7BD3D" w14:textId="77777777" w:rsidR="009C639B" w:rsidRPr="00021BCD" w:rsidRDefault="009C639B" w:rsidP="009C639B">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12E3B038" w14:textId="77777777" w:rsidR="009C639B" w:rsidRPr="00021BCD" w:rsidRDefault="009C639B" w:rsidP="009C639B">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43EC0CC4" w14:textId="77777777" w:rsidR="009C639B" w:rsidRDefault="009C639B" w:rsidP="009C639B">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51B28C6D" w14:textId="77777777" w:rsidR="009C639B" w:rsidRDefault="009C639B" w:rsidP="009C639B">
      <w:pPr>
        <w:pStyle w:val="Heading4"/>
      </w:pPr>
      <w:r w:rsidRPr="00CC4633">
        <w:rPr>
          <w:u w:val="single"/>
        </w:rPr>
        <w:t>Future</w:t>
      </w:r>
      <w:r>
        <w:t xml:space="preserve"> health crises are </w:t>
      </w:r>
      <w:r w:rsidRPr="00CC4633">
        <w:rPr>
          <w:u w:val="single"/>
        </w:rPr>
        <w:t>existential</w:t>
      </w:r>
      <w:r>
        <w:t>.</w:t>
      </w:r>
    </w:p>
    <w:p w14:paraId="49C2078A" w14:textId="77777777" w:rsidR="009C639B" w:rsidRDefault="009C639B" w:rsidP="009C639B">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3A82016" w14:textId="77777777" w:rsidR="009C639B" w:rsidRPr="00560451" w:rsidRDefault="009C639B" w:rsidP="009C639B">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4703B6">
        <w:rPr>
          <w:rStyle w:val="Emphasis"/>
        </w:rPr>
        <w:t>easily mitigated</w:t>
      </w:r>
      <w:r w:rsidRPr="004703B6">
        <w:rPr>
          <w:sz w:val="16"/>
        </w:rPr>
        <w:t xml:space="preserve"> </w:t>
      </w:r>
      <w:r w:rsidRPr="004703B6">
        <w:rPr>
          <w:rStyle w:val="StyleUnderline"/>
        </w:rPr>
        <w:t>is highly 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4703B6">
        <w:rPr>
          <w:rStyle w:val="StyleUnderline"/>
        </w:rPr>
        <w:t>at times of</w:t>
      </w:r>
      <w:r w:rsidRPr="004703B6">
        <w:rPr>
          <w:sz w:val="16"/>
        </w:rPr>
        <w:t xml:space="preserve"> </w:t>
      </w:r>
      <w:r w:rsidRPr="004703B6">
        <w:rPr>
          <w:rStyle w:val="Emphasis"/>
        </w:rPr>
        <w:t>pandemic</w:t>
      </w:r>
      <w:r w:rsidRPr="004703B6">
        <w:rPr>
          <w:sz w:val="16"/>
        </w:rPr>
        <w:t xml:space="preserve"> </w:t>
      </w:r>
      <w:r w:rsidRPr="004703B6">
        <w:rPr>
          <w:rStyle w:val="StyleUnderline"/>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 xml:space="preserve">responses </w:t>
      </w:r>
      <w:r w:rsidRPr="004703B6">
        <w:rPr>
          <w:rStyle w:val="StyleUnderline"/>
        </w:rPr>
        <w:t>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w:t>
      </w:r>
      <w:r w:rsidRPr="004703B6">
        <w:rPr>
          <w:rStyle w:val="Emphasis"/>
        </w:rPr>
        <w:t>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3E3B57F" w14:textId="77777777" w:rsidR="009C639B" w:rsidRPr="00560451" w:rsidRDefault="009C639B" w:rsidP="009C639B">
      <w:pPr>
        <w:rPr>
          <w:sz w:val="16"/>
        </w:rPr>
      </w:pPr>
      <w:r w:rsidRPr="00560451">
        <w:rPr>
          <w:sz w:val="16"/>
        </w:rPr>
        <w:t>5 INTERACTION OF PLANETARY BOUNDARIES AND GLOBAL CATASTROPHIC RISKS</w:t>
      </w:r>
    </w:p>
    <w:p w14:paraId="61B6AA3E" w14:textId="77777777" w:rsidR="009C639B" w:rsidRPr="00560451" w:rsidRDefault="009C639B" w:rsidP="009C639B">
      <w:pPr>
        <w:rPr>
          <w:sz w:val="16"/>
        </w:rPr>
      </w:pPr>
      <w:r w:rsidRPr="00BE1DC1">
        <w:rPr>
          <w:rStyle w:val="StyleUnderline"/>
        </w:rPr>
        <w:t>Interactions of</w:t>
      </w:r>
      <w:r w:rsidRPr="00560451">
        <w:rPr>
          <w:sz w:val="16"/>
        </w:rPr>
        <w:t xml:space="preserve"> risky and near-</w:t>
      </w:r>
      <w:r w:rsidRPr="00A004F3">
        <w:rPr>
          <w:rStyle w:val="Emphasis"/>
        </w:rPr>
        <w:t>catastrophic events</w:t>
      </w:r>
      <w:r w:rsidRPr="00A004F3">
        <w:rPr>
          <w:sz w:val="16"/>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A004F3">
        <w:rPr>
          <w:rStyle w:val="StyleUnderline"/>
        </w:rPr>
        <w:t>a</w:t>
      </w:r>
      <w:r w:rsidRPr="00A004F3">
        <w:rPr>
          <w:sz w:val="16"/>
        </w:rPr>
        <w:t xml:space="preserve"> </w:t>
      </w:r>
      <w:r w:rsidRPr="00A004F3">
        <w:rPr>
          <w:rStyle w:val="Emphasis"/>
        </w:rPr>
        <w:t>pandemic</w:t>
      </w:r>
      <w:r w:rsidRPr="00A004F3">
        <w:rPr>
          <w:sz w:val="16"/>
        </w:rPr>
        <w:t xml:space="preserve"> or nuclear war (Helfand, 2013; Huff et al., 2015), but this seems less clearly discussed in the PB literature.19 </w:t>
      </w:r>
      <w:r w:rsidRPr="00A004F3">
        <w:rPr>
          <w:rStyle w:val="StyleUnderline"/>
        </w:rPr>
        <w:t>Continuous interactions, at</w:t>
      </w:r>
      <w:r w:rsidRPr="00A004F3">
        <w:rPr>
          <w:sz w:val="16"/>
        </w:rPr>
        <w:t xml:space="preserve"> </w:t>
      </w:r>
      <w:r w:rsidRPr="00A004F3">
        <w:rPr>
          <w:rStyle w:val="Emphasis"/>
        </w:rPr>
        <w:t>different scales</w:t>
      </w:r>
      <w:r w:rsidRPr="00A004F3">
        <w:rPr>
          <w:sz w:val="16"/>
        </w:rPr>
        <w:t>,</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37ADF5F3" w14:textId="77777777" w:rsidR="009C639B" w:rsidRPr="00560451" w:rsidRDefault="009C639B" w:rsidP="009C639B">
      <w:pPr>
        <w:rPr>
          <w:sz w:val="16"/>
        </w:rPr>
      </w:pPr>
      <w:r w:rsidRPr="00560451">
        <w:rPr>
          <w:sz w:val="16"/>
        </w:rPr>
        <w:t>[Figure omitted]</w:t>
      </w:r>
    </w:p>
    <w:p w14:paraId="27C1348F" w14:textId="77777777" w:rsidR="009C639B" w:rsidRPr="00560451" w:rsidRDefault="009C639B" w:rsidP="009C639B">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3A0A1E27" w14:textId="77777777" w:rsidR="009C639B" w:rsidRDefault="009C639B" w:rsidP="009C639B">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691290">
        <w:rPr>
          <w:rStyle w:val="StyleUnderline"/>
        </w:rPr>
        <w:t>seen as</w:t>
      </w:r>
      <w:r w:rsidRPr="00691290">
        <w:rPr>
          <w:sz w:val="16"/>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691290">
        <w:rPr>
          <w:rStyle w:val="StyleUnderline"/>
        </w:rPr>
        <w:t xml:space="preserve">as </w:t>
      </w:r>
      <w:r w:rsidRPr="00CC4633">
        <w:rPr>
          <w:rStyle w:val="StyleUnderline"/>
          <w:highlight w:val="yellow"/>
        </w:rPr>
        <w:t>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31338D98" w14:textId="77777777" w:rsidR="009C639B" w:rsidRDefault="009C639B" w:rsidP="009C639B">
      <w:pPr>
        <w:pStyle w:val="Heading4"/>
      </w:pPr>
      <w:r>
        <w:t xml:space="preserve">Defense is </w:t>
      </w:r>
      <w:r w:rsidRPr="000E058F">
        <w:rPr>
          <w:u w:val="single"/>
        </w:rPr>
        <w:t>wrong</w:t>
      </w:r>
      <w:r>
        <w:t xml:space="preserve">. </w:t>
      </w:r>
    </w:p>
    <w:p w14:paraId="21CBC860" w14:textId="77777777" w:rsidR="009C639B" w:rsidRDefault="009C639B" w:rsidP="009C639B">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21D2E1A5" w14:textId="77777777" w:rsidR="009C639B" w:rsidRPr="00DE7F64" w:rsidRDefault="009C639B" w:rsidP="009C639B">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 xml:space="preserve">transmission </w:t>
      </w:r>
      <w:r w:rsidRPr="004703B6">
        <w:rPr>
          <w:rStyle w:val="StyleUnderline"/>
        </w:rPr>
        <w:t>rates</w:t>
      </w:r>
      <w:r w:rsidRPr="00DE7F64">
        <w:rPr>
          <w:sz w:val="16"/>
        </w:rPr>
        <w:t>.</w:t>
      </w:r>
    </w:p>
    <w:p w14:paraId="32273775" w14:textId="77777777" w:rsidR="009C639B" w:rsidRPr="00DE7F64" w:rsidRDefault="009C639B" w:rsidP="009C639B">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2587460B" w14:textId="77777777" w:rsidR="009C639B" w:rsidRPr="00DE7F64" w:rsidRDefault="009C639B" w:rsidP="009C639B">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5196D2DC" w14:textId="77777777" w:rsidR="009C639B" w:rsidRPr="00DE7F64" w:rsidRDefault="009C639B" w:rsidP="009C639B">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22242AF9" w14:textId="77777777" w:rsidR="009C639B" w:rsidRPr="00DE7F64" w:rsidRDefault="009C639B" w:rsidP="009C639B">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60915F42" w14:textId="77777777" w:rsidR="009C639B" w:rsidRPr="00DE7F64" w:rsidRDefault="009C639B" w:rsidP="009C639B">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440047C9" w14:textId="77777777" w:rsidR="009C639B" w:rsidRPr="00DE7F64" w:rsidRDefault="009C639B" w:rsidP="009C639B">
      <w:pPr>
        <w:rPr>
          <w:sz w:val="8"/>
          <w:szCs w:val="8"/>
        </w:rPr>
      </w:pPr>
      <w:r w:rsidRPr="00DE7F64">
        <w:rPr>
          <w:sz w:val="8"/>
          <w:szCs w:val="8"/>
        </w:rPr>
        <w:t>Peace, Pandemics, and Conflict</w:t>
      </w:r>
    </w:p>
    <w:p w14:paraId="59CEB792" w14:textId="77777777" w:rsidR="009C639B" w:rsidRPr="00DE7F64" w:rsidRDefault="009C639B" w:rsidP="009C639B">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6A6535CD" w14:textId="77777777" w:rsidR="009C639B" w:rsidRPr="00DE7F64" w:rsidRDefault="009C639B" w:rsidP="009C639B">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47CDEA8A" w14:textId="77777777" w:rsidR="009C639B" w:rsidRPr="00DE7F64" w:rsidRDefault="009C639B" w:rsidP="009C639B">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41AB8DA5" w14:textId="77777777" w:rsidR="009C639B" w:rsidRPr="00DE7F64" w:rsidRDefault="009C639B" w:rsidP="009C639B">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6D65C0CA" w14:textId="77777777" w:rsidR="009C639B" w:rsidRPr="00DE7F64" w:rsidRDefault="009C639B" w:rsidP="009C639B">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73A1FB04" w14:textId="77777777" w:rsidR="009C639B" w:rsidRPr="00DE7F64" w:rsidRDefault="009C639B" w:rsidP="009C639B">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2827CF8D" w14:textId="77777777" w:rsidR="009C639B" w:rsidRPr="00DE7F64" w:rsidRDefault="009C639B" w:rsidP="009C639B">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1A521AE2" w14:textId="77777777" w:rsidR="009C639B" w:rsidRPr="00DE7F64" w:rsidRDefault="009C639B" w:rsidP="009C639B">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5ADE0E97" w14:textId="77777777" w:rsidR="009C639B" w:rsidRPr="00DE7F64" w:rsidRDefault="009C639B" w:rsidP="009C639B">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13E2A36E" w14:textId="77777777" w:rsidR="009C639B" w:rsidRPr="00DE7F64" w:rsidRDefault="009C639B" w:rsidP="009C639B">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78A46E00" w14:textId="77777777" w:rsidR="009C639B" w:rsidRPr="00DE7F64" w:rsidRDefault="009C639B" w:rsidP="009C639B">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571CFB4C" w14:textId="77777777" w:rsidR="009C639B" w:rsidRPr="00DE7F64" w:rsidRDefault="009C639B" w:rsidP="009C639B">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0DE171D9" w14:textId="77777777" w:rsidR="009C639B" w:rsidRPr="00DE7F64" w:rsidRDefault="009C639B" w:rsidP="009C639B">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1CD94024" w14:textId="77777777" w:rsidR="009C639B" w:rsidRPr="00DE7F64" w:rsidRDefault="009C639B" w:rsidP="009C639B">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57E624B" w14:textId="77777777" w:rsidR="009C639B" w:rsidRPr="00DE7F64" w:rsidRDefault="009C639B" w:rsidP="009C639B">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6C8DC071" w14:textId="77777777" w:rsidR="009C639B" w:rsidRPr="00DE7F64" w:rsidRDefault="009C639B" w:rsidP="009C639B">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151CB028" w14:textId="77777777" w:rsidR="009C639B" w:rsidRPr="00DE7F64" w:rsidRDefault="009C639B" w:rsidP="009C639B">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89EA0D0" w14:textId="77777777" w:rsidR="009C639B" w:rsidRPr="00DE7F64" w:rsidRDefault="009C639B" w:rsidP="009C639B">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488BFA78" w14:textId="77777777" w:rsidR="009C639B" w:rsidRPr="00DE7F64" w:rsidRDefault="009C639B" w:rsidP="009C639B">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D149C32" w14:textId="77777777" w:rsidR="009C639B" w:rsidRPr="00DE7F64" w:rsidRDefault="009C639B" w:rsidP="009C639B">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5AB8F265" w14:textId="77777777" w:rsidR="009C639B" w:rsidRPr="00DE7F64" w:rsidRDefault="009C639B" w:rsidP="009C639B">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0437EA6E" w14:textId="77777777" w:rsidR="009C639B" w:rsidRPr="00DE7F64" w:rsidRDefault="009C639B" w:rsidP="009C639B">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70293A5A" w14:textId="77777777" w:rsidR="009C639B" w:rsidRDefault="009C639B" w:rsidP="009C639B">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78B077F7" w14:textId="77777777" w:rsidR="009C639B" w:rsidRDefault="009C639B" w:rsidP="009C639B">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24F746E1" w14:textId="77777777" w:rsidR="009C639B" w:rsidRDefault="009C639B" w:rsidP="009C639B">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3D66DADD" w14:textId="77777777" w:rsidR="009C639B" w:rsidRDefault="009C639B" w:rsidP="009C639B">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2DE721CF" w14:textId="77777777" w:rsidR="009C639B" w:rsidRDefault="009C639B" w:rsidP="009C639B">
      <w:pPr>
        <w:pStyle w:val="Heading4"/>
      </w:pPr>
      <w:r>
        <w:t xml:space="preserve">That </w:t>
      </w:r>
      <w:r w:rsidRPr="003D1C5E">
        <w:rPr>
          <w:u w:val="single"/>
        </w:rPr>
        <w:t>caps</w:t>
      </w:r>
      <w:r>
        <w:t xml:space="preserve"> </w:t>
      </w:r>
      <w:r w:rsidRPr="009E22D5">
        <w:rPr>
          <w:u w:val="single"/>
        </w:rPr>
        <w:t>existential risk</w:t>
      </w:r>
      <w:r w:rsidRPr="003D1C5E">
        <w:rPr>
          <w:u w:val="single"/>
        </w:rPr>
        <w:t>s</w:t>
      </w:r>
      <w:r>
        <w:t xml:space="preserve"> AND averts </w:t>
      </w:r>
      <w:r w:rsidRPr="003D1C5E">
        <w:rPr>
          <w:u w:val="single"/>
        </w:rPr>
        <w:t>nuclear</w:t>
      </w:r>
      <w:r>
        <w:t xml:space="preserve"> war.</w:t>
      </w:r>
    </w:p>
    <w:p w14:paraId="1708CDA8" w14:textId="77777777" w:rsidR="009C639B" w:rsidRDefault="009C639B" w:rsidP="009C639B">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47C65623" w14:textId="77777777" w:rsidR="009C639B" w:rsidRPr="00570F49" w:rsidRDefault="009C639B" w:rsidP="009C639B">
      <w:pPr>
        <w:rPr>
          <w:sz w:val="16"/>
        </w:rPr>
      </w:pPr>
      <w:r w:rsidRPr="00570F49">
        <w:rPr>
          <w:sz w:val="16"/>
        </w:rPr>
        <w:t>SS: 5: What factors do you believe contribute most significantly to shaping the existing polar structure of global politics?</w:t>
      </w:r>
    </w:p>
    <w:p w14:paraId="1EE347B8" w14:textId="77777777" w:rsidR="009C639B" w:rsidRPr="00570F49" w:rsidRDefault="009C639B" w:rsidP="009C639B">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104330DE" w14:textId="77777777" w:rsidR="009C639B" w:rsidRPr="00570F49" w:rsidRDefault="009C639B" w:rsidP="009C639B">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7CB67203" w14:textId="77777777" w:rsidR="009C639B" w:rsidRPr="00570F49" w:rsidRDefault="009C639B" w:rsidP="009C639B">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7E40D439" w14:textId="77777777" w:rsidR="009C639B" w:rsidRPr="00570F49" w:rsidRDefault="009C639B" w:rsidP="009C639B">
      <w:pPr>
        <w:rPr>
          <w:sz w:val="16"/>
        </w:rPr>
      </w:pPr>
      <w:r w:rsidRPr="00570F49">
        <w:rPr>
          <w:sz w:val="16"/>
        </w:rPr>
        <w:t>SS: 6: What are the potential consequences of maintaining or attempting to shift the existing polar structure of global politics?</w:t>
      </w:r>
    </w:p>
    <w:p w14:paraId="181A87B8" w14:textId="77777777" w:rsidR="009C639B" w:rsidRDefault="009C639B" w:rsidP="009C639B">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4CD55ECE" w14:textId="77777777" w:rsidR="009C639B" w:rsidRDefault="009C639B" w:rsidP="009C639B">
      <w:pPr>
        <w:pStyle w:val="Heading4"/>
      </w:pPr>
      <w:r>
        <w:t xml:space="preserve">Independently, </w:t>
      </w:r>
      <w:r w:rsidRPr="00D32F0B">
        <w:rPr>
          <w:u w:val="single"/>
        </w:rPr>
        <w:t>weak</w:t>
      </w:r>
      <w:r>
        <w:t xml:space="preserve"> administration fuels </w:t>
      </w:r>
      <w:r w:rsidRPr="00D32F0B">
        <w:rPr>
          <w:u w:val="single"/>
        </w:rPr>
        <w:t>domestic terror</w:t>
      </w:r>
      <w:r>
        <w:t>.</w:t>
      </w:r>
    </w:p>
    <w:p w14:paraId="30A2F12F" w14:textId="77777777" w:rsidR="009C639B" w:rsidRDefault="009C639B" w:rsidP="009C639B">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760B6493" w14:textId="77777777" w:rsidR="009C639B" w:rsidRPr="00071BED" w:rsidRDefault="009C639B" w:rsidP="009C639B">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w:t>
      </w:r>
      <w:r w:rsidRPr="004703B6">
        <w:rPr>
          <w:rStyle w:val="Emphasis"/>
        </w:rPr>
        <w:t xml:space="preserve">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2E1E46B3" w14:textId="77777777" w:rsidR="009C639B" w:rsidRPr="00071BED" w:rsidRDefault="009C639B" w:rsidP="009C639B">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4703B6">
        <w:rPr>
          <w:rStyle w:val="StyleUnderline"/>
        </w:rPr>
        <w:t>To</w:t>
      </w:r>
      <w:r w:rsidRPr="004703B6">
        <w:rPr>
          <w:sz w:val="16"/>
        </w:rPr>
        <w:t xml:space="preserve"> </w:t>
      </w:r>
      <w:r w:rsidRPr="004703B6">
        <w:rPr>
          <w:rStyle w:val="Emphasis"/>
        </w:rPr>
        <w:t>prospective</w:t>
      </w:r>
      <w:r w:rsidRPr="004703B6">
        <w:rPr>
          <w:sz w:val="16"/>
        </w:rPr>
        <w:t xml:space="preserve"> </w:t>
      </w:r>
      <w:r w:rsidRPr="004703B6">
        <w:rPr>
          <w:rStyle w:val="StyleUnderline"/>
        </w:rPr>
        <w:t>terrorists we look</w:t>
      </w:r>
      <w:r w:rsidRPr="004703B6">
        <w:rPr>
          <w:sz w:val="16"/>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w:t>
      </w:r>
      <w:r w:rsidRPr="004703B6">
        <w:rPr>
          <w:sz w:val="16"/>
        </w:rPr>
        <w:t xml:space="preserve">— </w:t>
      </w:r>
      <w:r w:rsidRPr="004703B6">
        <w:rPr>
          <w:rStyle w:val="StyleUnderline"/>
        </w:rPr>
        <w:t>make life</w:t>
      </w:r>
      <w:r w:rsidRPr="004703B6">
        <w:rPr>
          <w:sz w:val="16"/>
        </w:rPr>
        <w:t xml:space="preserve"> </w:t>
      </w:r>
      <w:r w:rsidRPr="004703B6">
        <w:rPr>
          <w:rStyle w:val="Emphasis"/>
        </w:rPr>
        <w:t>easier</w:t>
      </w:r>
      <w:r w:rsidRPr="004703B6">
        <w:rPr>
          <w:sz w:val="16"/>
        </w:rPr>
        <w:t xml:space="preserve"> </w:t>
      </w:r>
      <w:r w:rsidRPr="004703B6">
        <w:rPr>
          <w:rStyle w:val="StyleUnderline"/>
        </w:rPr>
        <w:t xml:space="preserve">for terrorists and </w:t>
      </w:r>
      <w:r w:rsidRPr="009547F8">
        <w:rPr>
          <w:rStyle w:val="StyleUnderline"/>
          <w:highlight w:val="yellow"/>
        </w:rPr>
        <w:t>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5A8B1F10" w14:textId="77777777" w:rsidR="009C639B" w:rsidRPr="00071BED" w:rsidRDefault="009C639B" w:rsidP="009C639B">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26338114" w14:textId="77777777" w:rsidR="009C639B" w:rsidRPr="00071BED" w:rsidRDefault="009C639B" w:rsidP="009C639B">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20EBB50F" w14:textId="77777777" w:rsidR="009C639B" w:rsidRPr="00071BED" w:rsidRDefault="009C639B" w:rsidP="009C639B">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0D8DBD4B" w14:textId="77777777" w:rsidR="009C639B" w:rsidRDefault="009C639B" w:rsidP="009C639B">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11A3AC9B" w14:textId="77777777" w:rsidR="009C639B" w:rsidRDefault="009C639B" w:rsidP="009C639B">
      <w:pPr>
        <w:pStyle w:val="Heading4"/>
      </w:pPr>
      <w:r>
        <w:t xml:space="preserve">That enables </w:t>
      </w:r>
      <w:r w:rsidRPr="00155D61">
        <w:rPr>
          <w:u w:val="single"/>
        </w:rPr>
        <w:t>nuclear</w:t>
      </w:r>
      <w:r>
        <w:t xml:space="preserve"> terror AND </w:t>
      </w:r>
      <w:r w:rsidRPr="00155D61">
        <w:rPr>
          <w:u w:val="single"/>
        </w:rPr>
        <w:t>civil war</w:t>
      </w:r>
      <w:r>
        <w:t>.</w:t>
      </w:r>
    </w:p>
    <w:p w14:paraId="4F217F4A" w14:textId="77777777" w:rsidR="009C639B" w:rsidRDefault="009C639B" w:rsidP="009C639B">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531D1093" w14:textId="77777777" w:rsidR="009C639B" w:rsidRPr="00155D61" w:rsidRDefault="009C639B" w:rsidP="009C639B">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 xml:space="preserve">violent </w:t>
      </w:r>
      <w:r w:rsidRPr="004703B6">
        <w:rPr>
          <w:rStyle w:val="Emphasis"/>
        </w:rPr>
        <w:t>extremists</w:t>
      </w:r>
      <w:r w:rsidRPr="004703B6">
        <w:rPr>
          <w:sz w:val="16"/>
        </w:rPr>
        <w:t xml:space="preserve">,” </w:t>
      </w:r>
      <w:r w:rsidRPr="004703B6">
        <w:rPr>
          <w:rStyle w:val="StyleUnderline"/>
        </w:rPr>
        <w:t>specifically</w:t>
      </w:r>
      <w:r w:rsidRPr="004703B6">
        <w:rPr>
          <w:sz w:val="16"/>
        </w:rPr>
        <w:t>,</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w:t>
      </w:r>
      <w:r w:rsidRPr="004703B6">
        <w:rPr>
          <w:rStyle w:val="Emphasis"/>
        </w:rPr>
        <w:t xml:space="preserve"> out of 169</w:t>
      </w:r>
      <w:r w:rsidRPr="004703B6">
        <w:rPr>
          <w:sz w:val="16"/>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1D11B750" w14:textId="77777777" w:rsidR="009C639B" w:rsidRPr="00155D61" w:rsidRDefault="009C639B" w:rsidP="009C639B">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4BB23EB8" w14:textId="77777777" w:rsidR="009C639B" w:rsidRPr="00155D61" w:rsidRDefault="009C639B" w:rsidP="009C639B">
      <w:pPr>
        <w:rPr>
          <w:sz w:val="16"/>
        </w:rPr>
      </w:pPr>
      <w:r w:rsidRPr="00155D61">
        <w:rPr>
          <w:sz w:val="16"/>
        </w:rPr>
        <w:t>DVE, Accelerationism, and Critical Nuclear Infrastructure</w:t>
      </w:r>
    </w:p>
    <w:p w14:paraId="101CFDB3" w14:textId="77777777" w:rsidR="009C639B" w:rsidRPr="00155D61" w:rsidRDefault="009C639B" w:rsidP="009C639B">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433D823C" w14:textId="77777777" w:rsidR="009C639B" w:rsidRPr="00155D61" w:rsidRDefault="009C639B" w:rsidP="009C639B">
      <w:pPr>
        <w:rPr>
          <w:sz w:val="16"/>
        </w:rPr>
      </w:pPr>
      <w:r w:rsidRPr="00155D61">
        <w:rPr>
          <w:sz w:val="16"/>
        </w:rPr>
        <w:t>Critical Infrastructure</w:t>
      </w:r>
    </w:p>
    <w:p w14:paraId="29BA1935" w14:textId="77777777" w:rsidR="009C639B" w:rsidRPr="00155D61" w:rsidRDefault="009C639B" w:rsidP="009C639B">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6365BED3" w14:textId="77777777" w:rsidR="009C639B" w:rsidRPr="00155D61" w:rsidRDefault="009C639B" w:rsidP="009C639B">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515683CF" w14:textId="77777777" w:rsidR="009C639B" w:rsidRPr="00155D61" w:rsidRDefault="009C639B" w:rsidP="009C639B">
      <w:pPr>
        <w:rPr>
          <w:sz w:val="16"/>
        </w:rPr>
      </w:pPr>
      <w:r w:rsidRPr="00155D61">
        <w:rPr>
          <w:sz w:val="16"/>
        </w:rPr>
        <w:t>Accelerationism</w:t>
      </w:r>
    </w:p>
    <w:p w14:paraId="7F0B9042" w14:textId="77777777" w:rsidR="009C639B" w:rsidRPr="00155D61" w:rsidRDefault="009C639B" w:rsidP="009C639B">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A004F3">
        <w:rPr>
          <w:rStyle w:val="StyleUnderline"/>
        </w:rPr>
        <w:t>to emerge, presents</w:t>
      </w:r>
      <w:r w:rsidRPr="00A004F3">
        <w:rPr>
          <w:sz w:val="16"/>
        </w:rPr>
        <w:t xml:space="preserve"> additional </w:t>
      </w:r>
      <w:r w:rsidRPr="00A004F3">
        <w:rPr>
          <w:rStyle w:val="StyleUnderline"/>
        </w:rPr>
        <w:t>concerns for the</w:t>
      </w:r>
      <w:r w:rsidRPr="00A004F3">
        <w:rPr>
          <w:sz w:val="16"/>
        </w:rPr>
        <w:t xml:space="preserve"> nuclear security </w:t>
      </w:r>
      <w:r w:rsidRPr="00A004F3">
        <w:rPr>
          <w:rStyle w:val="StyleUnderline"/>
        </w:rPr>
        <w:t>community as some groups</w:t>
      </w:r>
      <w:r w:rsidRPr="00536B31">
        <w:rPr>
          <w:rStyle w:val="StyleUnderline"/>
        </w:rPr>
        <w:t xml:space="preserve"> </w:t>
      </w:r>
      <w:r w:rsidRPr="00B42F2B">
        <w:rPr>
          <w:rStyle w:val="StyleUnderline"/>
          <w:highlight w:val="yellow"/>
        </w:rPr>
        <w:t>advocate</w:t>
      </w:r>
      <w:r w:rsidRPr="00A004F3">
        <w:rPr>
          <w:rStyle w:val="StyleUnderline"/>
        </w:rPr>
        <w:t xml:space="preserve"> for the</w:t>
      </w:r>
      <w:r w:rsidRPr="00A004F3">
        <w:rPr>
          <w:sz w:val="16"/>
        </w:rPr>
        <w:t xml:space="preserve"> </w:t>
      </w:r>
      <w:r w:rsidRPr="00A004F3">
        <w:rPr>
          <w:rStyle w:val="Emphasis"/>
        </w:rPr>
        <w:t xml:space="preserve">use of </w:t>
      </w:r>
      <w:r w:rsidRPr="00B42F2B">
        <w:rPr>
          <w:rStyle w:val="Emphasis"/>
          <w:highlight w:val="yellow"/>
        </w:rPr>
        <w:t>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79AA420A" w14:textId="77777777" w:rsidR="009C639B" w:rsidRPr="00155D61" w:rsidRDefault="009C639B" w:rsidP="009C639B">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A004F3">
        <w:rPr>
          <w:rStyle w:val="StyleUnderline"/>
        </w:rPr>
        <w:t>with</w:t>
      </w:r>
      <w:r w:rsidRPr="00A004F3">
        <w:rPr>
          <w:sz w:val="16"/>
        </w:rPr>
        <w:t xml:space="preserve"> </w:t>
      </w:r>
      <w:r w:rsidRPr="00A004F3">
        <w:rPr>
          <w:rStyle w:val="Emphasis"/>
        </w:rPr>
        <w:t>broader 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13B46276" w14:textId="77777777" w:rsidR="009C639B" w:rsidRPr="00155D61" w:rsidRDefault="009C639B" w:rsidP="009C639B">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0A3200D8" w14:textId="77777777" w:rsidR="009C639B" w:rsidRPr="00155D61" w:rsidRDefault="009C639B" w:rsidP="009C639B">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w:t>
      </w:r>
      <w:r w:rsidRPr="00A004F3">
        <w:rPr>
          <w:rStyle w:val="Emphasis"/>
        </w:rPr>
        <w:t xml:space="preserve"> by governments</w:t>
      </w:r>
      <w:r w:rsidRPr="00A004F3">
        <w:rPr>
          <w:sz w:val="16"/>
        </w:rPr>
        <w:t xml:space="preserve"> and emphasize the importance of examining the ties between accelerationist groups, </w:t>
      </w:r>
      <w:r w:rsidRPr="00A004F3">
        <w:rPr>
          <w:rStyle w:val="StyleUnderline"/>
        </w:rPr>
        <w:t>to</w:t>
      </w:r>
      <w:r w:rsidRPr="00C779DD">
        <w:rPr>
          <w:rStyle w:val="StyleUnderline"/>
        </w:rPr>
        <w:t xml:space="preserve">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A004F3">
        <w:rPr>
          <w:rStyle w:val="StyleUnderline"/>
        </w:rPr>
        <w:t>that would advance their cause</w:t>
      </w:r>
      <w:r w:rsidRPr="00A004F3">
        <w:rPr>
          <w:sz w:val="16"/>
        </w:rPr>
        <w:t>.</w:t>
      </w:r>
    </w:p>
    <w:p w14:paraId="3B5705E2" w14:textId="77777777" w:rsidR="009C639B" w:rsidRDefault="009C639B" w:rsidP="009C639B">
      <w:pPr>
        <w:pStyle w:val="Heading4"/>
      </w:pPr>
      <w:r w:rsidRPr="00B529C1">
        <w:rPr>
          <w:u w:val="single"/>
        </w:rPr>
        <w:t>Nuclear</w:t>
      </w:r>
      <w:r>
        <w:t xml:space="preserve"> terrorism is </w:t>
      </w:r>
      <w:r w:rsidRPr="00B529C1">
        <w:rPr>
          <w:u w:val="single"/>
        </w:rPr>
        <w:t>existential</w:t>
      </w:r>
      <w:r>
        <w:t>.</w:t>
      </w:r>
    </w:p>
    <w:p w14:paraId="14897769" w14:textId="77777777" w:rsidR="009C639B" w:rsidRDefault="009C639B" w:rsidP="009C639B">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78B6B57B" w14:textId="77777777" w:rsidR="009C639B" w:rsidRPr="0048354F" w:rsidRDefault="009C639B" w:rsidP="009C639B">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145D34AF" w14:textId="77777777" w:rsidR="009C639B" w:rsidRPr="00AE5AA3" w:rsidRDefault="009C639B" w:rsidP="009C639B">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56BAE0EF" w14:textId="77777777" w:rsidR="009C639B" w:rsidRPr="0048354F" w:rsidRDefault="009C639B" w:rsidP="009C639B">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5A5415FA" w14:textId="77777777" w:rsidR="009C639B" w:rsidRPr="00B529C1" w:rsidRDefault="009C639B" w:rsidP="009C639B">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A004F3">
        <w:rPr>
          <w:sz w:val="16"/>
        </w:rPr>
        <w:t xml:space="preserve"> </w:t>
      </w:r>
      <w:r w:rsidRPr="00A004F3">
        <w:rPr>
          <w:rStyle w:val="Emphasis"/>
        </w:rPr>
        <w:t>uncertainties</w:t>
      </w:r>
      <w:r w:rsidRPr="00A004F3">
        <w:rPr>
          <w:sz w:val="16"/>
        </w:rPr>
        <w:t xml:space="preserve"> </w:t>
      </w:r>
      <w:r w:rsidRPr="00A004F3">
        <w:rPr>
          <w:rStyle w:val="StyleUnderline"/>
        </w:rPr>
        <w:t>of the</w:t>
      </w:r>
      <w:r w:rsidRPr="00A004F3">
        <w:rPr>
          <w:sz w:val="16"/>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66DBF9E6" w14:textId="77777777" w:rsidR="009C639B" w:rsidRPr="00073D51" w:rsidRDefault="009C639B" w:rsidP="009C639B">
      <w:pPr>
        <w:pStyle w:val="Heading4"/>
      </w:pPr>
      <w:r>
        <w:t xml:space="preserve">Civil war goes </w:t>
      </w:r>
      <w:r w:rsidRPr="00AA625E">
        <w:rPr>
          <w:u w:val="single"/>
        </w:rPr>
        <w:t>nuclear</w:t>
      </w:r>
      <w:r>
        <w:t xml:space="preserve">. </w:t>
      </w:r>
    </w:p>
    <w:p w14:paraId="200EE3D8" w14:textId="77777777" w:rsidR="009C639B" w:rsidRDefault="009C639B" w:rsidP="009C639B">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76478F89" w14:textId="77777777" w:rsidR="009C639B" w:rsidRPr="00E15739" w:rsidRDefault="009C639B" w:rsidP="009C639B">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E15739">
        <w:rPr>
          <w:sz w:val="16"/>
        </w:rPr>
        <w:t xml:space="preserve"> </w:t>
      </w:r>
      <w:r w:rsidRPr="00E15739">
        <w:rPr>
          <w:rStyle w:val="StyleUnderline"/>
        </w:rPr>
        <w:t>underscores a</w:t>
      </w:r>
      <w:r w:rsidRPr="00E15739">
        <w:rPr>
          <w:sz w:val="16"/>
        </w:rPr>
        <w:t xml:space="preserve"> </w:t>
      </w:r>
      <w:r w:rsidRPr="00E15739">
        <w:rPr>
          <w:rStyle w:val="Emphasis"/>
        </w:rPr>
        <w:t>sobering</w:t>
      </w:r>
      <w:r w:rsidRPr="00E15739">
        <w:rPr>
          <w:sz w:val="16"/>
        </w:rPr>
        <w:t xml:space="preserve"> </w:t>
      </w:r>
      <w:r w:rsidRPr="00E15739">
        <w:rPr>
          <w:rStyle w:val="StyleUnderline"/>
        </w:rPr>
        <w:t>reality</w:t>
      </w:r>
      <w:r w:rsidRPr="00E15739">
        <w:rPr>
          <w:sz w:val="16"/>
        </w:rPr>
        <w:t xml:space="preserve">: global anxiety about violent conflict remains undiminished, and U.S. </w:t>
      </w:r>
      <w:r w:rsidRPr="00E15739">
        <w:rPr>
          <w:rStyle w:val="StyleUnderline"/>
        </w:rPr>
        <w:t>policymakers face an</w:t>
      </w:r>
      <w:r w:rsidRPr="00E15739">
        <w:rPr>
          <w:sz w:val="16"/>
        </w:rPr>
        <w:t xml:space="preserve"> </w:t>
      </w:r>
      <w:r w:rsidRPr="00E15739">
        <w:rPr>
          <w:rStyle w:val="Emphasis"/>
        </w:rPr>
        <w:t>increasingly</w:t>
      </w:r>
      <w:r w:rsidRPr="00E15739">
        <w:rPr>
          <w:sz w:val="16"/>
        </w:rPr>
        <w:t xml:space="preserve"> </w:t>
      </w:r>
      <w:r w:rsidRPr="00E15739">
        <w:rPr>
          <w:rStyle w:val="StyleUnderline"/>
        </w:rPr>
        <w:t>crowded and volatile risk landscape</w:t>
      </w:r>
      <w:r w:rsidRPr="00E15739">
        <w:rPr>
          <w:sz w:val="16"/>
        </w:rPr>
        <w:t>.</w:t>
      </w:r>
    </w:p>
    <w:p w14:paraId="325A7235" w14:textId="77777777" w:rsidR="009C639B" w:rsidRPr="00A637ED" w:rsidRDefault="009C639B" w:rsidP="009C639B">
      <w:pPr>
        <w:rPr>
          <w:sz w:val="16"/>
        </w:rPr>
      </w:pPr>
      <w:r w:rsidRPr="00E15739">
        <w:rPr>
          <w:sz w:val="16"/>
        </w:rPr>
        <w:t>One of the most striking findings of the 2026 survey is the persistence</w:t>
      </w:r>
      <w:r w:rsidRPr="00A637ED">
        <w:rPr>
          <w:sz w:val="16"/>
        </w:rPr>
        <w:t xml:space="preserv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52DC2369" w14:textId="77777777" w:rsidR="009C639B" w:rsidRPr="00A637ED" w:rsidRDefault="009C639B" w:rsidP="009C639B">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E15739">
        <w:rPr>
          <w:rStyle w:val="StyleUnderline"/>
        </w:rPr>
        <w:t>have</w:t>
      </w:r>
      <w:r w:rsidRPr="00E15739">
        <w:rPr>
          <w:sz w:val="16"/>
        </w:rPr>
        <w:t xml:space="preserve"> </w:t>
      </w:r>
      <w:r w:rsidRPr="00E15739">
        <w:rPr>
          <w:rStyle w:val="Emphasis"/>
        </w:rPr>
        <w:t>regional</w:t>
      </w:r>
      <w:r w:rsidRPr="00E15739">
        <w:rPr>
          <w:sz w:val="16"/>
        </w:rPr>
        <w:t xml:space="preserve"> </w:t>
      </w:r>
      <w:r w:rsidRPr="00E15739">
        <w:rPr>
          <w:rStyle w:val="StyleUnderline"/>
        </w:rPr>
        <w:t>and</w:t>
      </w:r>
      <w:r w:rsidRPr="00E15739">
        <w:rPr>
          <w:sz w:val="16"/>
        </w:rPr>
        <w:t xml:space="preserve"> </w:t>
      </w:r>
      <w:r w:rsidRPr="00E15739">
        <w:rPr>
          <w:rStyle w:val="Emphasis"/>
        </w:rPr>
        <w:t>global</w:t>
      </w:r>
      <w:r w:rsidRPr="00E15739">
        <w:rPr>
          <w:sz w:val="16"/>
        </w:rPr>
        <w:t xml:space="preserve"> </w:t>
      </w:r>
      <w:r w:rsidRPr="00E15739">
        <w:rPr>
          <w:rStyle w:val="StyleUnderline"/>
        </w:rPr>
        <w:t>implications, particularly</w:t>
      </w:r>
      <w:r w:rsidRPr="004A3359">
        <w:rPr>
          <w:rStyle w:val="StyleUnderline"/>
        </w:rPr>
        <w:t xml:space="preserve">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624749E9" w14:textId="77777777" w:rsidR="009C639B" w:rsidRPr="00A637ED" w:rsidRDefault="009C639B" w:rsidP="009C639B">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63EB5685" w14:textId="77777777" w:rsidR="009C639B" w:rsidRPr="004703B6" w:rsidRDefault="009C639B" w:rsidP="009C639B">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w:t>
      </w:r>
      <w:r w:rsidRPr="00A004F3">
        <w:rPr>
          <w:sz w:val="16"/>
        </w:rPr>
        <w:t xml:space="preserve"> </w:t>
      </w:r>
      <w:r w:rsidRPr="00A004F3">
        <w:rPr>
          <w:rStyle w:val="StyleUnderline"/>
        </w:rPr>
        <w:t>where</w:t>
      </w:r>
      <w:r w:rsidRPr="00A004F3">
        <w:rPr>
          <w:sz w:val="16"/>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4703B6">
        <w:rPr>
          <w:sz w:val="16"/>
        </w:rPr>
        <w:t xml:space="preserve"> </w:t>
      </w:r>
      <w:r w:rsidRPr="004703B6">
        <w:rPr>
          <w:rStyle w:val="Emphasis"/>
          <w:sz w:val="24"/>
          <w:szCs w:val="24"/>
        </w:rPr>
        <w:t xml:space="preserve">direct </w:t>
      </w:r>
      <w:r w:rsidRPr="000B71D3">
        <w:rPr>
          <w:rStyle w:val="Emphasis"/>
          <w:sz w:val="24"/>
          <w:szCs w:val="24"/>
          <w:highlight w:val="yellow"/>
        </w:rPr>
        <w:t>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4703B6">
        <w:rPr>
          <w:rStyle w:val="StyleUnderline"/>
        </w:rPr>
        <w:t>Similarly</w:t>
      </w:r>
      <w:r w:rsidRPr="004703B6">
        <w:rPr>
          <w:sz w:val="16"/>
        </w:rPr>
        <w:t xml:space="preserve">, the resumption of North Korean nuclear weapons tests is assessed as moderately likely and highly impactful, with </w:t>
      </w:r>
      <w:r w:rsidRPr="004703B6">
        <w:rPr>
          <w:rStyle w:val="StyleUnderline"/>
        </w:rPr>
        <w:t>the potential to trigger armed confrontation on the</w:t>
      </w:r>
      <w:r w:rsidRPr="004703B6">
        <w:rPr>
          <w:sz w:val="16"/>
        </w:rPr>
        <w:t xml:space="preserve"> </w:t>
      </w:r>
      <w:r w:rsidRPr="004703B6">
        <w:rPr>
          <w:rStyle w:val="Emphasis"/>
        </w:rPr>
        <w:t>Korean Peninsula</w:t>
      </w:r>
      <w:r w:rsidRPr="004703B6">
        <w:rPr>
          <w:sz w:val="16"/>
        </w:rPr>
        <w:t xml:space="preserve"> </w:t>
      </w:r>
      <w:r w:rsidRPr="004703B6">
        <w:rPr>
          <w:rStyle w:val="StyleUnderline"/>
        </w:rPr>
        <w:t>involving</w:t>
      </w:r>
      <w:r w:rsidRPr="004703B6">
        <w:rPr>
          <w:sz w:val="16"/>
        </w:rPr>
        <w:t xml:space="preserve"> </w:t>
      </w:r>
      <w:r w:rsidRPr="004703B6">
        <w:rPr>
          <w:rStyle w:val="Emphasis"/>
        </w:rPr>
        <w:t>multiple</w:t>
      </w:r>
      <w:r w:rsidRPr="004703B6">
        <w:rPr>
          <w:sz w:val="16"/>
        </w:rPr>
        <w:t xml:space="preserve"> </w:t>
      </w:r>
      <w:r w:rsidRPr="004703B6">
        <w:rPr>
          <w:rStyle w:val="StyleUnderline"/>
        </w:rPr>
        <w:t>regional powers and</w:t>
      </w:r>
      <w:r w:rsidRPr="004703B6">
        <w:rPr>
          <w:sz w:val="16"/>
        </w:rPr>
        <w:t xml:space="preserve"> </w:t>
      </w:r>
      <w:r w:rsidRPr="004703B6">
        <w:rPr>
          <w:rStyle w:val="Emphasis"/>
        </w:rPr>
        <w:t>U.S.</w:t>
      </w:r>
      <w:r w:rsidRPr="004703B6">
        <w:rPr>
          <w:sz w:val="16"/>
        </w:rPr>
        <w:t xml:space="preserve"> forces.</w:t>
      </w:r>
    </w:p>
    <w:p w14:paraId="56631537" w14:textId="77777777" w:rsidR="009C639B" w:rsidRPr="00A637ED" w:rsidRDefault="009C639B" w:rsidP="009C639B">
      <w:pPr>
        <w:rPr>
          <w:sz w:val="16"/>
        </w:rPr>
      </w:pPr>
      <w:r w:rsidRPr="004703B6">
        <w:rPr>
          <w:sz w:val="16"/>
        </w:rPr>
        <w:t xml:space="preserve">Notably, </w:t>
      </w:r>
      <w:r w:rsidRPr="004703B6">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4703B6">
        <w:rPr>
          <w:rStyle w:val="Emphasis"/>
          <w:sz w:val="24"/>
          <w:szCs w:val="24"/>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4703B6">
        <w:rPr>
          <w:sz w:val="16"/>
        </w:rPr>
        <w:t xml:space="preserve"> </w:t>
      </w:r>
      <w:r w:rsidRPr="004703B6">
        <w:rPr>
          <w:rStyle w:val="Emphasis"/>
        </w:rPr>
        <w:t>effectively</w:t>
      </w:r>
      <w:r w:rsidRPr="004703B6">
        <w:rPr>
          <w:sz w:val="16"/>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3231C436" w14:textId="77777777" w:rsidR="009C639B" w:rsidRPr="004975C3" w:rsidRDefault="009C639B" w:rsidP="009C639B">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3A410E4E" w14:textId="77777777" w:rsidR="009C639B" w:rsidRPr="004975C3" w:rsidRDefault="009C639B" w:rsidP="009C639B">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6CCE9323" w14:textId="77777777" w:rsidR="009C639B" w:rsidRPr="004975C3" w:rsidRDefault="009C639B" w:rsidP="009C639B">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4BEF8686" w14:textId="77777777" w:rsidR="009C639B" w:rsidRPr="004975C3" w:rsidRDefault="009C639B" w:rsidP="009C639B">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3F08903B" w14:textId="77777777" w:rsidR="009C639B" w:rsidRPr="00A637ED" w:rsidRDefault="009C639B" w:rsidP="009C639B">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46920133" w14:textId="77777777" w:rsidR="009C639B" w:rsidRPr="00A637ED" w:rsidRDefault="009C639B" w:rsidP="009C639B">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6A44CC3B" w14:textId="77777777" w:rsidR="009C639B" w:rsidRPr="00A637ED" w:rsidRDefault="009C639B" w:rsidP="009C639B">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6C5BD0F1" w14:textId="77777777" w:rsidR="009C639B" w:rsidRDefault="009C639B" w:rsidP="009C639B">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A004F3">
        <w:rPr>
          <w:sz w:val="16"/>
        </w:rPr>
        <w:t xml:space="preserve"> </w:t>
      </w:r>
      <w:r w:rsidRPr="00A004F3">
        <w:rPr>
          <w:rStyle w:val="Emphasis"/>
        </w:rPr>
        <w:t>mitigate</w:t>
      </w:r>
      <w:r w:rsidRPr="00A004F3">
        <w:rPr>
          <w:sz w:val="16"/>
        </w:rPr>
        <w:t xml:space="preserve"> </w:t>
      </w:r>
      <w:r w:rsidRPr="00A004F3">
        <w:rPr>
          <w:rStyle w:val="StyleUnderline"/>
        </w:rPr>
        <w:t>or</w:t>
      </w:r>
      <w:r w:rsidRPr="00A004F3">
        <w:rPr>
          <w:sz w:val="16"/>
        </w:rPr>
        <w:t xml:space="preserve"> </w:t>
      </w:r>
      <w:r w:rsidRPr="00A004F3">
        <w:rPr>
          <w:rStyle w:val="Emphasis"/>
          <w:highlight w:val="yellow"/>
        </w:rPr>
        <w:t>avert</w:t>
      </w:r>
      <w:r w:rsidRPr="00A004F3">
        <w:rPr>
          <w:sz w:val="16"/>
          <w:highlight w:val="yellow"/>
        </w:rPr>
        <w:t xml:space="preserve"> </w:t>
      </w:r>
      <w:r w:rsidRPr="00A004F3">
        <w:rPr>
          <w:rStyle w:val="StyleUnderline"/>
          <w:highlight w:val="yellow"/>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196BA1C4" w14:textId="77777777" w:rsidR="009C639B" w:rsidRDefault="009C639B" w:rsidP="009C639B"/>
    <w:p w14:paraId="5129AB8D" w14:textId="77777777" w:rsidR="009C639B" w:rsidRDefault="009C639B" w:rsidP="009C639B">
      <w:pPr>
        <w:pStyle w:val="Heading3"/>
      </w:pPr>
      <w:r>
        <w:t>1AC---Plan</w:t>
      </w:r>
    </w:p>
    <w:p w14:paraId="46A727C6" w14:textId="77777777" w:rsidR="009C639B" w:rsidRDefault="009C639B" w:rsidP="009C639B">
      <w:pPr>
        <w:pStyle w:val="Heading4"/>
      </w:pPr>
      <w:r>
        <w:t>The United States federal government should strengthen collective bargaining rights for federal workers in the United States.</w:t>
      </w:r>
    </w:p>
    <w:p w14:paraId="15ADB1D2" w14:textId="77777777" w:rsidR="009C639B" w:rsidRPr="00273781" w:rsidRDefault="009C639B" w:rsidP="009C639B"/>
    <w:p w14:paraId="438B856E" w14:textId="77777777" w:rsidR="009C639B" w:rsidRDefault="009C639B" w:rsidP="009C639B">
      <w:pPr>
        <w:pStyle w:val="Heading3"/>
      </w:pPr>
      <w:r>
        <w:t>1AC---Solvency</w:t>
      </w:r>
    </w:p>
    <w:p w14:paraId="5A8A9305" w14:textId="77777777" w:rsidR="009C639B" w:rsidRPr="003E3E40" w:rsidRDefault="009C639B" w:rsidP="009C639B">
      <w:pPr>
        <w:pStyle w:val="Heading4"/>
      </w:pPr>
      <w:r w:rsidRPr="003E3E40">
        <w:rPr>
          <w:u w:val="single"/>
        </w:rPr>
        <w:t>SOLVENCY</w:t>
      </w:r>
      <w:r>
        <w:t>.</w:t>
      </w:r>
    </w:p>
    <w:p w14:paraId="1136FA4A" w14:textId="77777777" w:rsidR="009C639B" w:rsidRDefault="009C639B" w:rsidP="009C639B">
      <w:pPr>
        <w:pStyle w:val="Heading4"/>
      </w:pPr>
      <w:r>
        <w:t xml:space="preserve">That </w:t>
      </w:r>
      <w:r w:rsidRPr="00703EE5">
        <w:rPr>
          <w:i/>
          <w:iCs w:val="0"/>
          <w:u w:val="single"/>
        </w:rPr>
        <w:t>solves</w:t>
      </w:r>
      <w:r>
        <w:t xml:space="preserve">. </w:t>
      </w:r>
    </w:p>
    <w:p w14:paraId="052CA9B3" w14:textId="77777777" w:rsidR="009C639B" w:rsidRDefault="009C639B" w:rsidP="009C639B">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1D76F013" w14:textId="77777777" w:rsidR="009C639B" w:rsidRPr="001254CE" w:rsidRDefault="009C639B" w:rsidP="009C639B">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76E4DDA5" w14:textId="77777777" w:rsidR="009C639B" w:rsidRDefault="009C639B" w:rsidP="009C639B">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4517ED7D" w14:textId="77777777" w:rsidR="009C639B" w:rsidRDefault="009C639B" w:rsidP="009C639B">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41FEB9A3" w14:textId="77777777" w:rsidR="009C639B" w:rsidRDefault="009C639B" w:rsidP="009C639B">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64248B43" w14:textId="77777777" w:rsidR="009C639B" w:rsidRDefault="009C639B" w:rsidP="009C639B">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68FF7C81" w14:textId="77777777" w:rsidR="009C639B" w:rsidRPr="00874B37" w:rsidRDefault="009C639B" w:rsidP="009C639B">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2C5841AC" w14:textId="77777777" w:rsidR="009C639B" w:rsidRPr="00874B37" w:rsidRDefault="009C639B" w:rsidP="009C639B">
      <w:pPr>
        <w:rPr>
          <w:sz w:val="16"/>
        </w:rPr>
      </w:pPr>
      <w:r w:rsidRPr="00874B37">
        <w:rPr>
          <w:sz w:val="16"/>
        </w:rPr>
        <w:t>Tradeoffs in the Administrative State</w:t>
      </w:r>
    </w:p>
    <w:p w14:paraId="50DC3109" w14:textId="77777777" w:rsidR="009C639B" w:rsidRPr="00874B37" w:rsidRDefault="009C639B" w:rsidP="009C639B">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2A520009" w14:textId="77777777" w:rsidR="009C639B" w:rsidRPr="00874B37" w:rsidRDefault="009C639B" w:rsidP="009C639B">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6D823FA" w14:textId="77777777" w:rsidR="009C639B" w:rsidRDefault="009C639B" w:rsidP="009C639B">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CE8E4F8" w14:textId="77777777" w:rsidR="009C639B" w:rsidRPr="00A717CD" w:rsidRDefault="009C639B" w:rsidP="009C639B">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1DA4CBF2" w14:textId="77777777" w:rsidR="009C639B" w:rsidRDefault="009C639B" w:rsidP="009C639B">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5630D230" w14:textId="77777777" w:rsidR="009C639B" w:rsidRPr="00E14A35" w:rsidRDefault="009C639B" w:rsidP="009C639B">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29FC5C06" w14:textId="77777777" w:rsidR="009C639B" w:rsidRPr="00E14A35" w:rsidRDefault="009C639B" w:rsidP="009C639B">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51630AD3" w14:textId="77777777" w:rsidR="009C639B" w:rsidRPr="00E14A35" w:rsidRDefault="009C639B" w:rsidP="009C639B">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5FA326C7" w14:textId="77777777" w:rsidR="009C639B" w:rsidRPr="00E14A35" w:rsidRDefault="009C639B" w:rsidP="009C639B">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1113903D" w14:textId="77777777" w:rsidR="009C639B" w:rsidRPr="00E14A35" w:rsidRDefault="009C639B" w:rsidP="009C639B">
      <w:pPr>
        <w:rPr>
          <w:sz w:val="16"/>
        </w:rPr>
      </w:pPr>
      <w:r w:rsidRPr="00E14A35">
        <w:rPr>
          <w:sz w:val="16"/>
        </w:rPr>
        <w:t>The Treasury and Agriculture departments have also lost huge numbers of people, with more than 31,000 and 21,000 pushed out this year, respectively.</w:t>
      </w:r>
    </w:p>
    <w:p w14:paraId="369135E0" w14:textId="77777777" w:rsidR="009C639B" w:rsidRPr="00E14A35" w:rsidRDefault="009C639B" w:rsidP="009C639B">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7BCC9150" w14:textId="77777777" w:rsidR="009C639B" w:rsidRPr="00E14A35" w:rsidRDefault="009C639B" w:rsidP="009C639B">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71EF9A14" w14:textId="77777777" w:rsidR="009C639B" w:rsidRPr="00E14A35" w:rsidRDefault="009C639B" w:rsidP="009C639B">
      <w:pPr>
        <w:rPr>
          <w:sz w:val="16"/>
        </w:rPr>
      </w:pPr>
      <w:r w:rsidRPr="00E14A35">
        <w:rPr>
          <w:sz w:val="16"/>
        </w:rPr>
        <w:t>The White House did not immediately respond to a request for comment.</w:t>
      </w:r>
    </w:p>
    <w:p w14:paraId="0FF6E063" w14:textId="77777777" w:rsidR="009C639B" w:rsidRPr="00E14A35" w:rsidRDefault="009C639B" w:rsidP="009C639B">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0D0AF7D5" w14:textId="77777777" w:rsidR="009C639B" w:rsidRPr="00E14A35" w:rsidRDefault="009C639B" w:rsidP="009C639B">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78D24CE4" w14:textId="77777777" w:rsidR="009C639B" w:rsidRPr="00E14A35" w:rsidRDefault="009C639B" w:rsidP="009C639B">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36DCAE9B" w14:textId="77777777" w:rsidR="009C639B" w:rsidRPr="00E14A35" w:rsidRDefault="009C639B" w:rsidP="009C639B">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4B2339D0" w14:textId="77777777" w:rsidR="009C639B" w:rsidRDefault="009C639B" w:rsidP="009C639B">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216DC1AC" w14:textId="77777777" w:rsidR="009C639B" w:rsidRPr="006E010D" w:rsidRDefault="009C639B" w:rsidP="009C639B">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0AABA68C" w14:textId="77777777" w:rsidR="009C639B" w:rsidRDefault="009C639B" w:rsidP="009C639B">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76211223" w14:textId="77777777" w:rsidR="009C639B" w:rsidRPr="00647438" w:rsidRDefault="009C639B" w:rsidP="009C639B">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D26B04">
        <w:rPr>
          <w:rStyle w:val="Emphasis"/>
        </w:rPr>
        <w:t>evidence</w:t>
      </w:r>
      <w:r w:rsidRPr="00D26B04">
        <w:rPr>
          <w:rStyle w:val="StyleUnderline"/>
        </w:rPr>
        <w:t xml:space="preserve"> that</w:t>
      </w:r>
      <w:r w:rsidRPr="006E010D">
        <w:rPr>
          <w:rStyle w:val="StyleUnderline"/>
        </w:rPr>
        <w:t xml:space="preserve">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6DC1BB47" w14:textId="77777777" w:rsidR="009C639B" w:rsidRPr="001D6F3E" w:rsidRDefault="009C639B" w:rsidP="009C639B">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D26B04">
        <w:rPr>
          <w:rStyle w:val="Emphasis"/>
        </w:rPr>
        <w:t>meaningful work</w:t>
      </w:r>
      <w:r w:rsidRPr="00D26B04">
        <w:rPr>
          <w:rStyle w:val="StyleUnderline"/>
        </w:rPr>
        <w:t xml:space="preserve"> that they experience while on the job, 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3C3A88A8" w14:textId="77777777" w:rsidR="009C639B" w:rsidRPr="00647438" w:rsidRDefault="009C639B" w:rsidP="009C639B">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2C99643B" w14:textId="77777777" w:rsidR="009C639B" w:rsidRPr="00647438" w:rsidRDefault="009C639B" w:rsidP="009C639B">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w:t>
      </w:r>
      <w:r w:rsidRPr="00D26B04">
        <w:rPr>
          <w:rStyle w:val="StyleUnderline"/>
        </w:rPr>
        <w:t>a</w:t>
      </w:r>
      <w:r w:rsidRPr="006E010D">
        <w:rPr>
          <w:rStyle w:val="StyleUnderline"/>
        </w:rPr>
        <w:t xml:space="preserve"> </w:t>
      </w:r>
      <w:r w:rsidRPr="006E010D">
        <w:rPr>
          <w:rStyle w:val="Emphasis"/>
        </w:rPr>
        <w:t xml:space="preserve">way </w:t>
      </w:r>
      <w:r w:rsidRPr="00D26B04">
        <w:rPr>
          <w:rStyle w:val="Emphasis"/>
          <w:highlight w:val="yellow"/>
        </w:rPr>
        <w:t>to 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13A7050D" w14:textId="77777777" w:rsidR="009C639B" w:rsidRPr="00647438" w:rsidRDefault="009C639B" w:rsidP="009C639B">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0979807E" w14:textId="77777777" w:rsidR="009C639B" w:rsidRPr="00647438" w:rsidRDefault="009C639B" w:rsidP="009C639B">
      <w:pPr>
        <w:rPr>
          <w:sz w:val="16"/>
        </w:rPr>
      </w:pPr>
      <w:r w:rsidRPr="00647438">
        <w:rPr>
          <w:sz w:val="16"/>
        </w:rPr>
        <w:t>What this study reveals is that a demeaning one-dimensional narrative of public employees badly mischaracterizes public servants.</w:t>
      </w:r>
    </w:p>
    <w:p w14:paraId="1543212A" w14:textId="77777777" w:rsidR="009C639B" w:rsidRPr="00647438" w:rsidRDefault="009C639B" w:rsidP="009C639B">
      <w:pPr>
        <w:rPr>
          <w:sz w:val="16"/>
        </w:rPr>
      </w:pPr>
      <w:r w:rsidRPr="00647438">
        <w:rPr>
          <w:sz w:val="16"/>
        </w:rPr>
        <w:t>Introduction</w:t>
      </w:r>
    </w:p>
    <w:p w14:paraId="4B5C155C" w14:textId="77777777" w:rsidR="009C639B" w:rsidRPr="00333848" w:rsidRDefault="009C639B" w:rsidP="009C639B">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26AC40BE" w14:textId="77777777" w:rsidR="009C639B" w:rsidRPr="00333848" w:rsidRDefault="009C639B" w:rsidP="009C639B">
      <w:r w:rsidRPr="00333848">
        <w:t>&lt;&lt;&lt;CONDENSED&gt;&gt;&gt;</w:t>
      </w:r>
    </w:p>
    <w:p w14:paraId="393C7617" w14:textId="77777777" w:rsidR="009C639B" w:rsidRPr="00647438" w:rsidRDefault="009C639B" w:rsidP="009C639B">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5F8B2B9E" w14:textId="77777777" w:rsidR="009C639B" w:rsidRPr="00647438" w:rsidRDefault="009C639B" w:rsidP="009C639B">
      <w:r>
        <w:t>&lt;&lt;&lt;UNCONDENSED&gt;&gt;&gt;</w:t>
      </w:r>
    </w:p>
    <w:p w14:paraId="79152F60" w14:textId="77777777" w:rsidR="009C639B" w:rsidRPr="00647438" w:rsidRDefault="009C639B" w:rsidP="009C639B">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3CC7740E" w14:textId="77777777" w:rsidR="009C639B" w:rsidRPr="00647438" w:rsidRDefault="009C639B" w:rsidP="009C639B">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4ABC126E" w14:textId="77777777" w:rsidR="009C639B" w:rsidRPr="00647438" w:rsidRDefault="009C639B" w:rsidP="009C639B">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2C1BDB88" w14:textId="77777777" w:rsidR="009C639B" w:rsidRPr="00647438" w:rsidRDefault="009C639B" w:rsidP="009C639B">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43C1B484" w14:textId="77777777" w:rsidR="009C639B" w:rsidRPr="00E87216" w:rsidRDefault="009C639B" w:rsidP="009C639B">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79370A0F" w14:textId="77777777" w:rsidR="009C639B" w:rsidRPr="00647438" w:rsidRDefault="009C639B" w:rsidP="009C639B">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4F89E70C" w14:textId="77777777" w:rsidR="009C639B" w:rsidRDefault="009C639B" w:rsidP="009C639B">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78718C1A" w14:textId="77777777" w:rsidR="009C639B" w:rsidRPr="00801BEA" w:rsidRDefault="009C639B" w:rsidP="009C639B">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0216DF">
        <w:rPr>
          <w:u w:val="single"/>
        </w:rPr>
        <w:t>decimates</w:t>
      </w:r>
      <w:r>
        <w:t xml:space="preserve"> administration</w:t>
      </w:r>
      <w:r w:rsidRPr="00F97BE7">
        <w:rPr>
          <w:b w:val="0"/>
          <w:bCs/>
        </w:rPr>
        <w:t>.</w:t>
      </w:r>
    </w:p>
    <w:p w14:paraId="3718ABFF" w14:textId="77777777" w:rsidR="009C639B" w:rsidRDefault="009C639B" w:rsidP="009C639B">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488B1480" w14:textId="77777777" w:rsidR="009C639B" w:rsidRPr="006D3E64" w:rsidRDefault="009C639B" w:rsidP="009C639B">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1A9E5B8D" w14:textId="77777777" w:rsidR="009C639B" w:rsidRPr="00ED6622" w:rsidRDefault="009C639B" w:rsidP="009C639B">
      <w:pPr>
        <w:rPr>
          <w:sz w:val="8"/>
          <w:szCs w:val="8"/>
        </w:rPr>
      </w:pPr>
      <w:r w:rsidRPr="00ED6622">
        <w:rPr>
          <w:sz w:val="8"/>
          <w:szCs w:val="8"/>
        </w:rPr>
        <w:t>We summarize the presidents’ policies on the dimensions identified in the conceptual framework (see Table 6).</w:t>
      </w:r>
    </w:p>
    <w:p w14:paraId="482AFD06" w14:textId="77777777" w:rsidR="009C639B" w:rsidRPr="00ED6622" w:rsidRDefault="009C639B" w:rsidP="009C639B">
      <w:pPr>
        <w:rPr>
          <w:sz w:val="8"/>
          <w:szCs w:val="8"/>
        </w:rPr>
      </w:pPr>
      <w:r w:rsidRPr="00ED6622">
        <w:rPr>
          <w:sz w:val="8"/>
          <w:szCs w:val="8"/>
        </w:rPr>
        <w:t>[Figure omitted]</w:t>
      </w:r>
    </w:p>
    <w:p w14:paraId="3439AFFD" w14:textId="77777777" w:rsidR="009C639B" w:rsidRPr="00ED6622" w:rsidRDefault="009C639B" w:rsidP="009C639B">
      <w:pPr>
        <w:rPr>
          <w:sz w:val="8"/>
          <w:szCs w:val="8"/>
        </w:rPr>
      </w:pPr>
      <w:r w:rsidRPr="00ED6622">
        <w:rPr>
          <w:sz w:val="8"/>
          <w:szCs w:val="8"/>
        </w:rPr>
        <w:t>Presidential Appointments</w:t>
      </w:r>
    </w:p>
    <w:p w14:paraId="24214A77" w14:textId="77777777" w:rsidR="009C639B" w:rsidRPr="00ED6622" w:rsidRDefault="009C639B" w:rsidP="009C639B">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C326AA2" w14:textId="77777777" w:rsidR="009C639B" w:rsidRPr="00ED6622" w:rsidRDefault="009C639B" w:rsidP="009C639B">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2531938F" w14:textId="77777777" w:rsidR="009C639B" w:rsidRPr="00ED6622" w:rsidRDefault="009C639B" w:rsidP="009C639B">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9F68C18" w14:textId="77777777" w:rsidR="009C639B" w:rsidRPr="00ED6622" w:rsidRDefault="009C639B" w:rsidP="009C639B">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026968F0" w14:textId="77777777" w:rsidR="009C639B" w:rsidRPr="00ED6622" w:rsidRDefault="009C639B" w:rsidP="009C639B">
      <w:pPr>
        <w:rPr>
          <w:sz w:val="8"/>
          <w:szCs w:val="8"/>
        </w:rPr>
      </w:pPr>
      <w:r w:rsidRPr="00ED6622">
        <w:rPr>
          <w:sz w:val="8"/>
          <w:szCs w:val="8"/>
        </w:rPr>
        <w:t>Practical Effects</w:t>
      </w:r>
    </w:p>
    <w:p w14:paraId="20EB682D" w14:textId="77777777" w:rsidR="009C639B" w:rsidRPr="006D3E64" w:rsidRDefault="009C639B" w:rsidP="009C639B">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0208478B" w14:textId="77777777" w:rsidR="009C639B" w:rsidRPr="006D3E64" w:rsidRDefault="009C639B" w:rsidP="009C639B">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12AD44AA" w14:textId="77777777" w:rsidR="009C639B" w:rsidRPr="00805A59" w:rsidRDefault="009C639B" w:rsidP="009C639B">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1C2FE4D6" w14:textId="77777777" w:rsidR="009C639B" w:rsidRPr="006D3E64" w:rsidRDefault="009C639B" w:rsidP="009C639B">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46A9D43" w14:textId="77777777" w:rsidR="009C639B" w:rsidRPr="006D3E64" w:rsidRDefault="009C639B" w:rsidP="009C639B">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9200408" w14:textId="77777777" w:rsidR="009C639B" w:rsidRPr="006D3E64" w:rsidRDefault="009C639B" w:rsidP="009C639B">
      <w:pPr>
        <w:rPr>
          <w:sz w:val="16"/>
        </w:rPr>
      </w:pPr>
      <w:r w:rsidRPr="006D3E64">
        <w:rPr>
          <w:sz w:val="16"/>
        </w:rPr>
        <w:t>Conclusions and Implications</w:t>
      </w:r>
    </w:p>
    <w:p w14:paraId="1C4787F1" w14:textId="77777777" w:rsidR="009C639B" w:rsidRPr="006D3E64" w:rsidRDefault="009C639B" w:rsidP="009C639B">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F36E4A4" w14:textId="77777777" w:rsidR="009C639B" w:rsidRPr="006D3E64" w:rsidRDefault="009C639B" w:rsidP="009C639B">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7EE5B57" w14:textId="77777777" w:rsidR="009C639B" w:rsidRDefault="009C639B" w:rsidP="009C639B">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0E330AE0" w14:textId="77777777" w:rsidR="009C639B" w:rsidRDefault="009C639B" w:rsidP="009C639B">
      <w:pPr>
        <w:pStyle w:val="Heading4"/>
      </w:pPr>
      <w:r>
        <w:t xml:space="preserve">That </w:t>
      </w:r>
      <w:r w:rsidRPr="00E150F6">
        <w:rPr>
          <w:u w:val="single"/>
        </w:rPr>
        <w:t>forecloses</w:t>
      </w:r>
      <w:r>
        <w:t xml:space="preserve"> necessary </w:t>
      </w:r>
      <w:r w:rsidRPr="00E150F6">
        <w:rPr>
          <w:u w:val="single"/>
        </w:rPr>
        <w:t>administrative development</w:t>
      </w:r>
      <w:r>
        <w:t>.</w:t>
      </w:r>
    </w:p>
    <w:p w14:paraId="5734E700" w14:textId="77777777" w:rsidR="009C639B" w:rsidRDefault="009C639B" w:rsidP="009C639B">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238ECA9C" w14:textId="77777777" w:rsidR="009C639B" w:rsidRPr="009C4CB0" w:rsidRDefault="009C639B" w:rsidP="009C639B">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37FF93D2" w14:textId="77777777" w:rsidR="009C639B" w:rsidRPr="009C4CB0" w:rsidRDefault="009C639B" w:rsidP="009C639B">
      <w:pPr>
        <w:rPr>
          <w:sz w:val="16"/>
        </w:rPr>
      </w:pPr>
      <w:r w:rsidRPr="009C4CB0">
        <w:rPr>
          <w:sz w:val="16"/>
        </w:rPr>
        <w:t>Clinton’s reinventing government showed the payoff for transforming government</w:t>
      </w:r>
    </w:p>
    <w:p w14:paraId="62D6AE43" w14:textId="77777777" w:rsidR="009C639B" w:rsidRPr="009C4CB0" w:rsidRDefault="009C639B" w:rsidP="009C639B">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60E82B69" w14:textId="77777777" w:rsidR="009C639B" w:rsidRPr="009C4CB0" w:rsidRDefault="009C639B" w:rsidP="009C639B">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45D64AA3" w14:textId="77777777" w:rsidR="009C639B" w:rsidRPr="009C4CB0" w:rsidRDefault="009C639B" w:rsidP="009C639B">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48FA33D8" w14:textId="77777777" w:rsidR="009C639B" w:rsidRPr="009C4CB0" w:rsidRDefault="009C639B" w:rsidP="009C639B">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41A3BD23" w14:textId="77777777" w:rsidR="009C639B" w:rsidRPr="009C4CB0" w:rsidRDefault="009C639B" w:rsidP="009C639B">
      <w:pPr>
        <w:rPr>
          <w:sz w:val="16"/>
        </w:rPr>
      </w:pPr>
      <w:r w:rsidRPr="009C4CB0">
        <w:rPr>
          <w:sz w:val="16"/>
        </w:rPr>
        <w:t>The business culture transformation</w:t>
      </w:r>
    </w:p>
    <w:p w14:paraId="419BAF1F" w14:textId="77777777" w:rsidR="009C639B" w:rsidRPr="009C4CB0" w:rsidRDefault="009C639B" w:rsidP="009C639B">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0C9A1613" w14:textId="77777777" w:rsidR="009C639B" w:rsidRPr="009C4CB0" w:rsidRDefault="009C639B" w:rsidP="009C639B">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0E4D9A44" w14:textId="77777777" w:rsidR="009C639B" w:rsidRPr="009C4CB0" w:rsidRDefault="009C639B" w:rsidP="009C639B">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5223E17E" w14:textId="77777777" w:rsidR="009C639B" w:rsidRPr="009C4CB0" w:rsidRDefault="009C639B" w:rsidP="009C639B">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458E80DB" w14:textId="77777777" w:rsidR="009C639B" w:rsidRPr="009C4CB0" w:rsidRDefault="009C639B" w:rsidP="009C639B">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06F2227C" w14:textId="77777777" w:rsidR="009C639B" w:rsidRPr="009C4CB0" w:rsidRDefault="009C639B" w:rsidP="009C639B">
      <w:pPr>
        <w:rPr>
          <w:sz w:val="16"/>
        </w:rPr>
      </w:pPr>
      <w:r w:rsidRPr="009C4CB0">
        <w:rPr>
          <w:sz w:val="16"/>
        </w:rPr>
        <w:t>A missing element – psychological safety</w:t>
      </w:r>
    </w:p>
    <w:p w14:paraId="1221A91F" w14:textId="77777777" w:rsidR="009C639B" w:rsidRPr="009C4CB0" w:rsidRDefault="009C639B" w:rsidP="009C639B">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3061B4F9" w14:textId="77777777" w:rsidR="009C639B" w:rsidRPr="009C4CB0" w:rsidRDefault="009C639B" w:rsidP="009C639B">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2F687C77" w14:textId="77777777" w:rsidR="009C639B" w:rsidRPr="009C4CB0" w:rsidRDefault="009C639B" w:rsidP="009C639B">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567BAA0F" w14:textId="77777777" w:rsidR="009C639B" w:rsidRDefault="009C639B" w:rsidP="009C639B">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6137F091" w14:textId="77777777" w:rsidR="009C639B" w:rsidRPr="00343849" w:rsidRDefault="009C639B" w:rsidP="009C639B">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w:t>
      </w:r>
      <w:r w:rsidRPr="004703B6">
        <w:t>.</w:t>
      </w:r>
    </w:p>
    <w:p w14:paraId="3A14D2D4" w14:textId="77777777" w:rsidR="009C639B" w:rsidRDefault="009C639B" w:rsidP="009C639B">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BE8D4EC" w14:textId="77777777" w:rsidR="009C639B" w:rsidRPr="006239FC" w:rsidRDefault="009C639B" w:rsidP="009C639B">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E3D4DA2" w14:textId="77777777" w:rsidR="009C639B" w:rsidRPr="00E3522C" w:rsidRDefault="009C639B" w:rsidP="009C639B">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50D808E8" w14:textId="77777777" w:rsidR="009C639B" w:rsidRPr="00542962" w:rsidRDefault="009C639B" w:rsidP="009C639B">
      <w:pPr>
        <w:rPr>
          <w:i/>
          <w:iCs/>
          <w:sz w:val="16"/>
        </w:rPr>
      </w:pPr>
      <w:r w:rsidRPr="00E3522C">
        <w:rPr>
          <w:i/>
          <w:iCs/>
          <w:sz w:val="16"/>
        </w:rPr>
        <w:t>A. How Substantive Rights Mediate Bureaucratic Relations</w:t>
      </w:r>
    </w:p>
    <w:p w14:paraId="0ADA89F2" w14:textId="77777777" w:rsidR="009C639B" w:rsidRPr="00542962" w:rsidRDefault="009C639B" w:rsidP="009C639B">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7CEABE56" w14:textId="77777777" w:rsidR="009C639B" w:rsidRPr="00542962" w:rsidRDefault="009C639B" w:rsidP="009C639B">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494D6A3" w14:textId="77777777" w:rsidR="009C639B" w:rsidRPr="00542962" w:rsidRDefault="009C639B" w:rsidP="009C639B">
      <w:pPr>
        <w:rPr>
          <w:i/>
          <w:iCs/>
          <w:sz w:val="16"/>
        </w:rPr>
      </w:pPr>
      <w:r w:rsidRPr="00542962">
        <w:rPr>
          <w:i/>
          <w:iCs/>
          <w:sz w:val="16"/>
        </w:rPr>
        <w:t>1. Check on Structural Deregulation</w:t>
      </w:r>
    </w:p>
    <w:p w14:paraId="6CFB0C8B" w14:textId="77777777" w:rsidR="009C639B" w:rsidRPr="00542962" w:rsidRDefault="009C639B" w:rsidP="009C639B">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 xml:space="preserve">ing </w:t>
      </w:r>
      <w:r w:rsidRPr="00D26B04">
        <w:rPr>
          <w:rStyle w:val="Emphasis"/>
          <w:highlight w:val="yellow"/>
        </w:rPr>
        <w:t>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761D2ED2" w14:textId="77777777" w:rsidR="009C639B" w:rsidRPr="00542962" w:rsidRDefault="009C639B" w:rsidP="009C639B">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89A3815" w14:textId="77777777" w:rsidR="009C639B" w:rsidRPr="00542962" w:rsidRDefault="009C639B" w:rsidP="009C639B">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2F6658F8" w14:textId="77777777" w:rsidR="009C639B" w:rsidRPr="00542962" w:rsidRDefault="009C639B" w:rsidP="009C639B">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046FE5AF" w14:textId="77777777" w:rsidR="009C639B" w:rsidRPr="00542962" w:rsidRDefault="009C639B" w:rsidP="009C639B">
      <w:pPr>
        <w:rPr>
          <w:i/>
          <w:iCs/>
          <w:sz w:val="16"/>
        </w:rPr>
      </w:pPr>
      <w:r w:rsidRPr="00542962">
        <w:rPr>
          <w:i/>
          <w:iCs/>
          <w:sz w:val="16"/>
        </w:rPr>
        <w:t>2. Indirect Constraints on Policy</w:t>
      </w:r>
    </w:p>
    <w:p w14:paraId="53CB17E8" w14:textId="77777777" w:rsidR="009C639B" w:rsidRPr="00542962" w:rsidRDefault="009C639B" w:rsidP="009C639B">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3160F500" w14:textId="77777777" w:rsidR="009C639B" w:rsidRPr="00542962" w:rsidRDefault="009C639B" w:rsidP="009C639B">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FA3D30B" w14:textId="77777777" w:rsidR="009C639B" w:rsidRPr="00542962" w:rsidRDefault="009C639B" w:rsidP="009C639B">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AE44939" w14:textId="77777777" w:rsidR="009C639B" w:rsidRPr="00542962" w:rsidRDefault="009C639B" w:rsidP="009C639B">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22DA1635" w14:textId="77777777" w:rsidR="009C639B" w:rsidRPr="00542962" w:rsidRDefault="009C639B" w:rsidP="009C639B">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392A488" w14:textId="77777777" w:rsidR="009C639B" w:rsidRPr="00542962" w:rsidRDefault="009C639B" w:rsidP="009C639B">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BBEAE80" w14:textId="77777777" w:rsidR="009C639B" w:rsidRPr="00542962" w:rsidRDefault="009C639B" w:rsidP="009C639B">
      <w:pPr>
        <w:rPr>
          <w:i/>
          <w:iCs/>
          <w:sz w:val="16"/>
        </w:rPr>
      </w:pPr>
      <w:r w:rsidRPr="00542962">
        <w:rPr>
          <w:i/>
          <w:iCs/>
          <w:sz w:val="16"/>
        </w:rPr>
        <w:t>3. Direct Constraints on Policy</w:t>
      </w:r>
    </w:p>
    <w:p w14:paraId="6D394E12" w14:textId="77777777" w:rsidR="009C639B" w:rsidRPr="00542962" w:rsidRDefault="009C639B" w:rsidP="009C639B">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4A75061E" w14:textId="77777777" w:rsidR="009C639B" w:rsidRPr="00542962" w:rsidRDefault="009C639B" w:rsidP="009C639B">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0678973A" w14:textId="77777777" w:rsidR="009C639B" w:rsidRDefault="009C639B" w:rsidP="009C639B">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B4E35E1" w14:textId="77777777" w:rsidR="009C639B" w:rsidRDefault="009C639B" w:rsidP="009C639B">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p>
    <w:p w14:paraId="6275E036" w14:textId="77777777" w:rsidR="009C639B" w:rsidRDefault="009C639B" w:rsidP="009C639B">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5F2771E6" w14:textId="77777777" w:rsidR="009C639B" w:rsidRPr="00205F5F" w:rsidRDefault="009C639B" w:rsidP="009C639B">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07496F2E" w14:textId="77777777" w:rsidR="009C639B" w:rsidRPr="00205F5F" w:rsidRDefault="009C639B" w:rsidP="009C639B">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273AFD65" w14:textId="77777777" w:rsidR="009C639B" w:rsidRPr="006D4C67" w:rsidRDefault="009C639B" w:rsidP="009C639B">
      <w:pPr>
        <w:numPr>
          <w:ilvl w:val="0"/>
          <w:numId w:val="20"/>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1D17E2B0" w14:textId="77777777" w:rsidR="009C639B" w:rsidRPr="006D4C67" w:rsidRDefault="009C639B" w:rsidP="009C639B">
      <w:pPr>
        <w:numPr>
          <w:ilvl w:val="0"/>
          <w:numId w:val="20"/>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386028FE" w14:textId="77777777" w:rsidR="009C639B" w:rsidRPr="00205F5F" w:rsidRDefault="009C639B" w:rsidP="009C639B">
      <w:pPr>
        <w:numPr>
          <w:ilvl w:val="0"/>
          <w:numId w:val="20"/>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5C1174CF" w14:textId="77777777" w:rsidR="009C639B" w:rsidRPr="006D4C67" w:rsidRDefault="009C639B" w:rsidP="009C639B">
      <w:pPr>
        <w:numPr>
          <w:ilvl w:val="0"/>
          <w:numId w:val="20"/>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24BB0F8E" w14:textId="77777777" w:rsidR="009C639B" w:rsidRPr="00AA458C" w:rsidRDefault="009C639B" w:rsidP="009C639B">
      <w:pPr>
        <w:numPr>
          <w:ilvl w:val="0"/>
          <w:numId w:val="20"/>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375072B5" w14:textId="77777777" w:rsidR="009C639B" w:rsidRPr="00BB2F12" w:rsidRDefault="009C639B" w:rsidP="009C639B">
      <w:pPr>
        <w:numPr>
          <w:ilvl w:val="0"/>
          <w:numId w:val="20"/>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244D6578" w14:textId="77777777" w:rsidR="009C639B" w:rsidRPr="006D4C67" w:rsidRDefault="009C639B" w:rsidP="009C639B">
      <w:pPr>
        <w:numPr>
          <w:ilvl w:val="0"/>
          <w:numId w:val="20"/>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483A6CA8" w14:textId="77777777" w:rsidR="009C639B" w:rsidRPr="006D4C67" w:rsidRDefault="009C639B" w:rsidP="009C639B">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04674E7D" w14:textId="77777777" w:rsidR="009C639B" w:rsidRPr="006D55D1" w:rsidRDefault="009C639B" w:rsidP="009C639B">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0A3AC2A4" w14:textId="77777777" w:rsidR="009C639B" w:rsidRDefault="009C639B" w:rsidP="009C639B">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0B49CE05" w14:textId="77777777" w:rsidR="009C639B" w:rsidRPr="003B65F6" w:rsidRDefault="009C639B" w:rsidP="009C639B">
      <w:pPr>
        <w:pStyle w:val="Heading4"/>
      </w:pPr>
      <w:r>
        <w:t xml:space="preserve">4. </w:t>
      </w:r>
      <w:r w:rsidRPr="009F5770">
        <w:rPr>
          <w:u w:val="single"/>
        </w:rPr>
        <w:t>RESOURCES</w:t>
      </w:r>
      <w:r>
        <w:t xml:space="preserve">. </w:t>
      </w:r>
    </w:p>
    <w:p w14:paraId="29715163" w14:textId="77777777" w:rsidR="009C639B" w:rsidRPr="00FD27FA" w:rsidRDefault="009C639B" w:rsidP="009C639B">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7B4C05F3" w14:textId="77777777" w:rsidR="009C639B" w:rsidRPr="00545F7D" w:rsidRDefault="009C639B" w:rsidP="009C639B">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2E8D23F4" w14:textId="77777777" w:rsidR="009C639B" w:rsidRDefault="009C639B" w:rsidP="009C639B">
      <w:pPr>
        <w:pStyle w:val="Heading4"/>
      </w:pPr>
      <w:r>
        <w:t xml:space="preserve">The impact is </w:t>
      </w:r>
      <w:r>
        <w:rPr>
          <w:u w:val="single"/>
        </w:rPr>
        <w:t>quality</w:t>
      </w:r>
      <w:r>
        <w:t xml:space="preserve"> of rights.</w:t>
      </w:r>
    </w:p>
    <w:p w14:paraId="77A91809" w14:textId="77777777" w:rsidR="009C639B" w:rsidRPr="001C6F9B" w:rsidRDefault="009C639B" w:rsidP="009C639B">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2D0C0DA7" w14:textId="77777777" w:rsidR="009C639B" w:rsidRPr="001C6F9B" w:rsidRDefault="009C639B" w:rsidP="009C639B">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4274873A" w14:textId="77777777" w:rsidR="009C639B" w:rsidRPr="00786AEF" w:rsidRDefault="009C639B" w:rsidP="009C639B">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p>
    <w:p w14:paraId="0B748175" w14:textId="77777777" w:rsidR="009C639B" w:rsidRPr="00786AEF" w:rsidRDefault="009C639B" w:rsidP="009C639B">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0F9720A0" w14:textId="77777777" w:rsidR="009C639B" w:rsidRPr="00EC30E3" w:rsidRDefault="009C639B" w:rsidP="009C639B">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4703B6">
        <w:rPr>
          <w:rStyle w:val="StyleUnderline"/>
        </w:rPr>
        <w:t xml:space="preserve"> due to the </w:t>
      </w:r>
      <w:r w:rsidRPr="004703B6">
        <w:rPr>
          <w:rStyle w:val="Emphasis"/>
        </w:rPr>
        <w:t>narrow scope of bargaining</w:t>
      </w:r>
      <w:r w:rsidRPr="004703B6">
        <w:rPr>
          <w:rStyle w:val="StyleUnderline"/>
        </w:rPr>
        <w:t xml:space="preserve"> </w:t>
      </w:r>
      <w:r w:rsidRPr="00E605F5">
        <w:rPr>
          <w:rStyle w:val="StyleUnderline"/>
          <w:highlight w:val="yellow"/>
        </w:rPr>
        <w:t>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w:t>
      </w:r>
      <w:r w:rsidRPr="004703B6">
        <w:rPr>
          <w:rStyle w:val="Emphasis"/>
        </w:rPr>
        <w:t xml:space="preserve">ing </w:t>
      </w:r>
      <w:r w:rsidRPr="00E605F5">
        <w:rPr>
          <w:rStyle w:val="Emphasis"/>
          <w:highlight w:val="yellow"/>
        </w:rPr>
        <w:t>something</w:t>
      </w:r>
      <w:r w:rsidRPr="00786AEF">
        <w:rPr>
          <w:rStyle w:val="StyleUnderline"/>
        </w:rPr>
        <w:t xml:space="preserve"> in exchange</w:t>
      </w:r>
      <w:r w:rsidRPr="00786AEF">
        <w:rPr>
          <w:sz w:val="16"/>
        </w:rPr>
        <w:t>. 464</w:t>
      </w:r>
    </w:p>
    <w:p w14:paraId="33CB59AA" w14:textId="77777777" w:rsidR="009C639B" w:rsidRPr="00703CD1" w:rsidRDefault="009C639B" w:rsidP="009C639B">
      <w:pPr>
        <w:pStyle w:val="Heading4"/>
      </w:pPr>
      <w:r>
        <w:t xml:space="preserve">The plan </w:t>
      </w:r>
      <w:r w:rsidRPr="004A736A">
        <w:t>finds</w:t>
      </w:r>
      <w:r>
        <w:t xml:space="preserve"> </w:t>
      </w:r>
      <w:r w:rsidRPr="00FA2E9A">
        <w:rPr>
          <w:u w:val="single"/>
        </w:rPr>
        <w:t>repeal of CBR</w:t>
      </w:r>
      <w:r>
        <w:t xml:space="preserve"> illegitimate </w:t>
      </w:r>
      <w:r w:rsidRPr="00FA2E9A">
        <w:rPr>
          <w:u w:val="single"/>
        </w:rPr>
        <w:t>under existing precedent</w:t>
      </w:r>
      <w:r>
        <w:t xml:space="preserve">. </w:t>
      </w:r>
    </w:p>
    <w:p w14:paraId="1B3BA9CC" w14:textId="77777777" w:rsidR="009C639B" w:rsidRDefault="009C639B" w:rsidP="009C639B">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AEDC52F" w14:textId="77777777" w:rsidR="009C639B" w:rsidRPr="00467B2F" w:rsidRDefault="009C639B" w:rsidP="009C639B">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6EB28040" w14:textId="77777777" w:rsidR="009C639B" w:rsidRPr="00467B2F" w:rsidRDefault="009C639B" w:rsidP="009C639B">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50EF11D5" w14:textId="77777777" w:rsidR="009C639B" w:rsidRDefault="009C639B" w:rsidP="009C639B">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7E8BF882" w14:textId="77777777" w:rsidR="009C639B" w:rsidRPr="00786AEF" w:rsidRDefault="009C639B" w:rsidP="009C639B">
      <w:pPr>
        <w:pStyle w:val="Heading4"/>
        <w:rPr>
          <w:rStyle w:val="Style13ptBold"/>
          <w:rFonts w:cs="Calibri"/>
          <w:b/>
          <w:bCs w:val="0"/>
        </w:rPr>
      </w:pPr>
      <w:r>
        <w:rPr>
          <w:rStyle w:val="Style13ptBold"/>
          <w:rFonts w:cs="Calibri"/>
          <w:b/>
          <w:bCs w:val="0"/>
        </w:rPr>
        <w:t>‘</w:t>
      </w:r>
      <w:r w:rsidRPr="00786AEF">
        <w:rPr>
          <w:rStyle w:val="Style13ptBold"/>
          <w:rFonts w:cs="Calibri"/>
          <w:b/>
          <w:bCs w:val="0"/>
        </w:rPr>
        <w:t>Fiat</w:t>
      </w:r>
      <w:r>
        <w:rPr>
          <w:rStyle w:val="Style13ptBold"/>
          <w:rFonts w:cs="Calibri"/>
          <w:b/>
          <w:bCs w:val="0"/>
        </w:rPr>
        <w:t>’</w:t>
      </w:r>
      <w:r w:rsidRPr="00786AEF">
        <w:rPr>
          <w:rStyle w:val="Style13ptBold"/>
          <w:rFonts w:cs="Calibri"/>
          <w:b/>
          <w:bCs w:val="0"/>
        </w:rPr>
        <w:t xml:space="preserve"> is </w:t>
      </w:r>
      <w:r w:rsidRPr="00531D22">
        <w:rPr>
          <w:rStyle w:val="Style13ptBold"/>
          <w:rFonts w:cs="Calibri"/>
          <w:b/>
          <w:bCs w:val="0"/>
          <w:u w:val="single"/>
        </w:rPr>
        <w:t>key</w:t>
      </w:r>
      <w:r w:rsidRPr="00786AEF">
        <w:rPr>
          <w:rStyle w:val="Style13ptBold"/>
          <w:rFonts w:cs="Calibri"/>
          <w:b/>
          <w:bCs w:val="0"/>
        </w:rPr>
        <w:t xml:space="preserve"> to prevent Trump’s </w:t>
      </w:r>
      <w:r w:rsidRPr="00786AEF">
        <w:rPr>
          <w:rStyle w:val="Style13ptBold"/>
          <w:rFonts w:cs="Calibri"/>
          <w:b/>
          <w:bCs w:val="0"/>
          <w:u w:val="single"/>
        </w:rPr>
        <w:t>circumvention</w:t>
      </w:r>
      <w:r w:rsidRPr="00786AEF">
        <w:rPr>
          <w:rStyle w:val="Style13ptBold"/>
          <w:rFonts w:cs="Calibri"/>
          <w:b/>
          <w:bCs w:val="0"/>
        </w:rPr>
        <w:t>.</w:t>
      </w:r>
    </w:p>
    <w:p w14:paraId="5AC99527" w14:textId="77777777" w:rsidR="009C639B" w:rsidRPr="00786AEF" w:rsidRDefault="009C639B" w:rsidP="009C639B">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26BD1D0" w14:textId="77777777" w:rsidR="009C639B" w:rsidRPr="00DC1337" w:rsidRDefault="009C639B" w:rsidP="009C639B">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7D5CC777" w14:textId="77777777" w:rsidR="009C639B" w:rsidRPr="00786AEF" w:rsidRDefault="009C639B" w:rsidP="009C639B">
      <w:pPr>
        <w:rPr>
          <w:sz w:val="16"/>
        </w:rPr>
      </w:pPr>
      <w:r w:rsidRPr="00DC1337">
        <w:rPr>
          <w:sz w:val="16"/>
        </w:rPr>
        <w:t>The Constitution and Federal Labor Unions</w:t>
      </w:r>
    </w:p>
    <w:p w14:paraId="6B5D1532" w14:textId="77777777" w:rsidR="009C639B" w:rsidRDefault="009C639B" w:rsidP="009C639B">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6D02FE65" w14:textId="77777777" w:rsidR="009C639B" w:rsidRDefault="009C639B" w:rsidP="009C639B"/>
    <w:p w14:paraId="26E663CD" w14:textId="77777777" w:rsidR="009C639B" w:rsidRPr="0034726F" w:rsidRDefault="009C639B" w:rsidP="009C639B"/>
    <w:p w14:paraId="51B4E38F" w14:textId="77777777" w:rsidR="009C639B" w:rsidRDefault="009C639B" w:rsidP="009C639B">
      <w:pPr>
        <w:pStyle w:val="Heading1"/>
      </w:pPr>
      <w:r>
        <w:t>2AC</w:t>
      </w:r>
    </w:p>
    <w:p w14:paraId="238AC6F5" w14:textId="77777777" w:rsidR="009C639B" w:rsidRDefault="009C639B" w:rsidP="009C639B">
      <w:pPr>
        <w:pStyle w:val="Heading2"/>
      </w:pPr>
      <w:r>
        <w:t>Case</w:t>
      </w:r>
    </w:p>
    <w:p w14:paraId="4D2B1ADF" w14:textId="77777777" w:rsidR="009C639B" w:rsidRPr="00B1273E" w:rsidRDefault="009C639B" w:rsidP="009C639B"/>
    <w:p w14:paraId="44979D08" w14:textId="77777777" w:rsidR="009C639B" w:rsidRDefault="009C639B" w:rsidP="009C639B">
      <w:pPr>
        <w:pStyle w:val="Heading3"/>
      </w:pPr>
      <w:r>
        <w:t>Impact---AT: Hegemony Bad---2AC</w:t>
      </w:r>
    </w:p>
    <w:p w14:paraId="3F9B15D5" w14:textId="77777777" w:rsidR="009C639B" w:rsidRDefault="009C639B" w:rsidP="009C639B">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3BA17581" w14:textId="77777777" w:rsidR="009C639B" w:rsidRDefault="009C639B" w:rsidP="009C639B">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3C25A9A2" w14:textId="77777777" w:rsidR="009C639B" w:rsidRPr="00FC3A3D" w:rsidRDefault="009C639B" w:rsidP="009C639B">
      <w:pPr>
        <w:rPr>
          <w:sz w:val="16"/>
        </w:rPr>
      </w:pPr>
      <w:r w:rsidRPr="00FC3A3D">
        <w:rPr>
          <w:sz w:val="16"/>
        </w:rPr>
        <w:t>Time to adapt to an (offensive) realist world</w:t>
      </w:r>
    </w:p>
    <w:p w14:paraId="0BE9888B" w14:textId="77777777" w:rsidR="009C639B" w:rsidRPr="00FC3A3D" w:rsidRDefault="009C639B" w:rsidP="009C639B">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FC3A3D">
        <w:rPr>
          <w:rStyle w:val="Emphasis"/>
          <w:highlight w:val="yellow"/>
        </w:rPr>
        <w:t>offensive realist</w:t>
      </w:r>
      <w:r w:rsidRPr="00FC3A3D">
        <w:rPr>
          <w:sz w:val="16"/>
        </w:rPr>
        <w:t xml:space="preserve"> </w:t>
      </w:r>
      <w:r w:rsidRPr="00952E22">
        <w:rPr>
          <w:rStyle w:val="StyleUnderline"/>
        </w:rPr>
        <w:t xml:space="preserve">grand </w:t>
      </w:r>
      <w:r w:rsidRPr="00FC3A3D">
        <w:rPr>
          <w:rStyle w:val="StyleUnderline"/>
          <w:highlight w:val="yellow"/>
        </w:rPr>
        <w:t>strategy</w:t>
      </w:r>
      <w:r w:rsidRPr="00952E22">
        <w:rPr>
          <w:rStyle w:val="StyleUnderline"/>
        </w:rPr>
        <w:t xml:space="preserve"> is that America’s rivals in</w:t>
      </w:r>
      <w:r w:rsidRPr="00FC3A3D">
        <w:rPr>
          <w:sz w:val="16"/>
        </w:rPr>
        <w:t xml:space="preserve"> </w:t>
      </w:r>
      <w:r w:rsidRPr="00FC3A3D">
        <w:rPr>
          <w:rStyle w:val="Emphasis"/>
          <w:highlight w:val="yellow"/>
        </w:rPr>
        <w:t>Beijing</w:t>
      </w:r>
      <w:r w:rsidRPr="00FC3A3D">
        <w:rPr>
          <w:sz w:val="16"/>
          <w:highlight w:val="yellow"/>
        </w:rPr>
        <w:t xml:space="preserve"> </w:t>
      </w:r>
      <w:r w:rsidRPr="00FC3A3D">
        <w:rPr>
          <w:rStyle w:val="StyleUnderline"/>
          <w:highlight w:val="yellow"/>
        </w:rPr>
        <w:t>and</w:t>
      </w:r>
      <w:r w:rsidRPr="00FC3A3D">
        <w:rPr>
          <w:sz w:val="16"/>
          <w:highlight w:val="yellow"/>
        </w:rPr>
        <w:t xml:space="preserve"> </w:t>
      </w:r>
      <w:r w:rsidRPr="00FC3A3D">
        <w:rPr>
          <w:rStyle w:val="Emphasis"/>
          <w:highlight w:val="yellow"/>
        </w:rPr>
        <w:t>Moscow</w:t>
      </w:r>
      <w:r w:rsidRPr="00FC3A3D">
        <w:rPr>
          <w:sz w:val="16"/>
        </w:rPr>
        <w:t xml:space="preserve"> </w:t>
      </w:r>
      <w:r w:rsidRPr="00952E22">
        <w:rPr>
          <w:rStyle w:val="StyleUnderline"/>
        </w:rPr>
        <w:t xml:space="preserve">already </w:t>
      </w:r>
      <w:r w:rsidRPr="00FC3A3D">
        <w:rPr>
          <w:rStyle w:val="StyleUnderline"/>
          <w:highlight w:val="yellow"/>
        </w:rPr>
        <w:t>act</w:t>
      </w:r>
      <w:r w:rsidRPr="00FC3A3D">
        <w:rPr>
          <w:sz w:val="16"/>
        </w:rPr>
        <w:t xml:space="preserve"> </w:t>
      </w:r>
      <w:r w:rsidRPr="00952E22">
        <w:rPr>
          <w:rStyle w:val="Emphasis"/>
        </w:rPr>
        <w:t xml:space="preserve">more </w:t>
      </w:r>
      <w:r w:rsidRPr="00FC3A3D">
        <w:rPr>
          <w:rStyle w:val="Emphasis"/>
          <w:highlight w:val="yellow"/>
        </w:rPr>
        <w:t>in line</w:t>
      </w:r>
      <w:r w:rsidRPr="00FC3A3D">
        <w:rPr>
          <w:sz w:val="16"/>
          <w:highlight w:val="yellow"/>
        </w:rPr>
        <w:t xml:space="preserve"> </w:t>
      </w:r>
      <w:r w:rsidRPr="00FC3A3D">
        <w:rPr>
          <w:rStyle w:val="StyleUnderline"/>
          <w:highlight w:val="yellow"/>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FC3A3D">
        <w:rPr>
          <w:rStyle w:val="Emphasis"/>
          <w:highlight w:val="yellow"/>
        </w:rPr>
        <w:t>trends</w:t>
      </w:r>
      <w:r w:rsidRPr="00FC3A3D">
        <w:rPr>
          <w:sz w:val="16"/>
        </w:rPr>
        <w:t xml:space="preserve"> </w:t>
      </w:r>
      <w:r w:rsidRPr="00952E22">
        <w:rPr>
          <w:rStyle w:val="StyleUnderline"/>
        </w:rPr>
        <w:t>have emerged</w:t>
      </w:r>
      <w:r w:rsidRPr="00FC3A3D">
        <w:rPr>
          <w:sz w:val="16"/>
        </w:rPr>
        <w:t xml:space="preserve">. First, </w:t>
      </w:r>
      <w:r w:rsidRPr="00FC3A3D">
        <w:rPr>
          <w:rStyle w:val="Emphasis"/>
          <w:highlight w:val="yellow"/>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FC3A3D">
        <w:rPr>
          <w:rStyle w:val="Emphasis"/>
          <w:highlight w:val="yellow"/>
        </w:rPr>
        <w:t>Russia</w:t>
      </w:r>
      <w:r w:rsidRPr="00952E22">
        <w:rPr>
          <w:rStyle w:val="Emphasis"/>
        </w:rPr>
        <w:t>’s actions</w:t>
      </w:r>
      <w:r w:rsidRPr="00FC3A3D">
        <w:rPr>
          <w:sz w:val="16"/>
        </w:rPr>
        <w:t xml:space="preserve"> </w:t>
      </w:r>
      <w:r w:rsidRPr="00952E22">
        <w:rPr>
          <w:rStyle w:val="StyleUnderline"/>
        </w:rPr>
        <w:t xml:space="preserve">are </w:t>
      </w:r>
      <w:r w:rsidRPr="00FC3A3D">
        <w:rPr>
          <w:rStyle w:val="StyleUnderline"/>
          <w:highlight w:val="yellow"/>
        </w:rPr>
        <w:t>destabilizing</w:t>
      </w:r>
      <w:r w:rsidRPr="00FC3A3D">
        <w:rPr>
          <w:sz w:val="16"/>
        </w:rPr>
        <w:t xml:space="preserve"> European </w:t>
      </w:r>
      <w:r w:rsidRPr="00FC3A3D">
        <w:rPr>
          <w:rStyle w:val="StyleUnderline"/>
          <w:highlight w:val="yellow"/>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1927E410" w14:textId="77777777" w:rsidR="009C639B" w:rsidRPr="00FC3A3D" w:rsidRDefault="009C639B" w:rsidP="009C639B">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FC3A3D">
        <w:rPr>
          <w:rStyle w:val="StyleUnderline"/>
          <w:highlight w:val="yellow"/>
        </w:rPr>
        <w:t>China</w:t>
      </w:r>
      <w:r w:rsidRPr="00FF7340">
        <w:rPr>
          <w:rStyle w:val="StyleUnderline"/>
        </w:rPr>
        <w:t xml:space="preserve"> has been doing for at least the</w:t>
      </w:r>
      <w:r w:rsidRPr="00FC3A3D">
        <w:rPr>
          <w:sz w:val="16"/>
        </w:rPr>
        <w:t xml:space="preserve"> </w:t>
      </w:r>
      <w:r w:rsidRPr="00FC3A3D">
        <w:rPr>
          <w:rStyle w:val="Emphasis"/>
          <w:highlight w:val="yellow"/>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FC3A3D">
        <w:rPr>
          <w:rStyle w:val="StyleUnderline"/>
          <w:highlight w:val="yellow"/>
        </w:rPr>
        <w:t>framed as</w:t>
      </w:r>
      <w:r w:rsidRPr="00FC3A3D">
        <w:rPr>
          <w:sz w:val="16"/>
          <w:highlight w:val="yellow"/>
        </w:rPr>
        <w:t xml:space="preserve"> “</w:t>
      </w:r>
      <w:r w:rsidRPr="00FC3A3D">
        <w:rPr>
          <w:rStyle w:val="Emphasis"/>
          <w:highlight w:val="yellow"/>
        </w:rPr>
        <w:t>promoting</w:t>
      </w:r>
      <w:r w:rsidRPr="00FF7340">
        <w:rPr>
          <w:rStyle w:val="Emphasis"/>
        </w:rPr>
        <w:t xml:space="preserve"> the common </w:t>
      </w:r>
      <w:r w:rsidRPr="00FC3A3D">
        <w:rPr>
          <w:rStyle w:val="Emphasis"/>
          <w:highlight w:val="yellow"/>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2A64E9B1" w14:textId="77777777" w:rsidR="009C639B" w:rsidRPr="00FC3A3D" w:rsidRDefault="009C639B" w:rsidP="009C639B">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FC3A3D">
        <w:rPr>
          <w:rStyle w:val="StyleUnderline"/>
          <w:highlight w:val="yellow"/>
        </w:rPr>
        <w:t>went through</w:t>
      </w:r>
      <w:r w:rsidRPr="00FC3A3D">
        <w:rPr>
          <w:sz w:val="16"/>
        </w:rPr>
        <w:t xml:space="preserve"> three </w:t>
      </w:r>
      <w:r w:rsidRPr="00FC3A3D">
        <w:rPr>
          <w:rStyle w:val="Emphasis"/>
          <w:highlight w:val="yellow"/>
        </w:rPr>
        <w:t>stages</w:t>
      </w:r>
      <w:r w:rsidRPr="00FC3A3D">
        <w:rPr>
          <w:sz w:val="16"/>
          <w:highlight w:val="yellow"/>
        </w:rPr>
        <w:t xml:space="preserve"> </w:t>
      </w:r>
      <w:r w:rsidRPr="00FC3A3D">
        <w:rPr>
          <w:rStyle w:val="StyleUnderline"/>
          <w:highlight w:val="yellow"/>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FC3A3D">
        <w:rPr>
          <w:rStyle w:val="Emphasis"/>
          <w:highlight w:val="yellow"/>
        </w:rPr>
        <w:t>eventually displacing</w:t>
      </w:r>
      <w:r w:rsidRPr="00FC3A3D">
        <w:rPr>
          <w:sz w:val="16"/>
        </w:rPr>
        <w:t xml:space="preserve"> </w:t>
      </w:r>
      <w:r w:rsidRPr="00210EC7">
        <w:rPr>
          <w:rStyle w:val="StyleUnderline"/>
        </w:rPr>
        <w:t>the</w:t>
      </w:r>
      <w:r w:rsidRPr="00FC3A3D">
        <w:rPr>
          <w:sz w:val="16"/>
        </w:rPr>
        <w:t xml:space="preserve"> </w:t>
      </w:r>
      <w:r w:rsidRPr="00FC3A3D">
        <w:rPr>
          <w:rStyle w:val="Emphasis"/>
          <w:highlight w:val="yellow"/>
        </w:rPr>
        <w:t>U</w:t>
      </w:r>
      <w:r w:rsidRPr="00FC3A3D">
        <w:rPr>
          <w:sz w:val="16"/>
        </w:rPr>
        <w:t xml:space="preserve">nited </w:t>
      </w:r>
      <w:r w:rsidRPr="00FC3A3D">
        <w:rPr>
          <w:rStyle w:val="Emphasis"/>
          <w:highlight w:val="yellow"/>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FC3A3D">
        <w:rPr>
          <w:rStyle w:val="Emphasis"/>
          <w:highlight w:val="yellow"/>
        </w:rPr>
        <w:t>expanding</w:t>
      </w:r>
      <w:r w:rsidRPr="00FC3A3D">
        <w:rPr>
          <w:sz w:val="16"/>
        </w:rPr>
        <w:t xml:space="preserve"> </w:t>
      </w:r>
      <w:r w:rsidRPr="00210EC7">
        <w:rPr>
          <w:rStyle w:val="StyleUnderline"/>
        </w:rPr>
        <w:t xml:space="preserve">its regional </w:t>
      </w:r>
      <w:r w:rsidRPr="00FC3A3D">
        <w:rPr>
          <w:rStyle w:val="StyleUnderline"/>
          <w:highlight w:val="yellow"/>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FC3A3D">
        <w:rPr>
          <w:rStyle w:val="StyleUnderline"/>
          <w:highlight w:val="yellow"/>
        </w:rPr>
        <w:t>worldwide</w:t>
      </w:r>
      <w:r w:rsidRPr="00FC3A3D">
        <w:rPr>
          <w:sz w:val="16"/>
        </w:rPr>
        <w:t>.</w:t>
      </w:r>
    </w:p>
    <w:p w14:paraId="7C6607C2" w14:textId="77777777" w:rsidR="009C639B" w:rsidRPr="00FC3A3D" w:rsidRDefault="009C639B" w:rsidP="009C639B">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950F63">
        <w:rPr>
          <w:rStyle w:val="StyleUnderline"/>
          <w:highlight w:val="yellow"/>
        </w:rPr>
        <w:t>ordered</w:t>
      </w:r>
      <w:r w:rsidRPr="007F173D">
        <w:rPr>
          <w:rStyle w:val="StyleUnderline"/>
        </w:rPr>
        <w:t xml:space="preserve"> China’s </w:t>
      </w:r>
      <w:r w:rsidRPr="00950F63">
        <w:rPr>
          <w:rStyle w:val="StyleUnderline"/>
          <w:highlight w:val="yellow"/>
        </w:rPr>
        <w:t>military</w:t>
      </w:r>
      <w:r w:rsidRPr="007F173D">
        <w:rPr>
          <w:rStyle w:val="StyleUnderline"/>
        </w:rPr>
        <w:t xml:space="preserve"> to be</w:t>
      </w:r>
      <w:r w:rsidRPr="00FC3A3D">
        <w:rPr>
          <w:sz w:val="16"/>
        </w:rPr>
        <w:t xml:space="preserve"> “</w:t>
      </w:r>
      <w:r w:rsidRPr="00950F63">
        <w:rPr>
          <w:rStyle w:val="Emphasis"/>
          <w:highlight w:val="yellow"/>
        </w:rPr>
        <w:t>ready</w:t>
      </w:r>
      <w:r w:rsidRPr="007F173D">
        <w:rPr>
          <w:rStyle w:val="Emphasis"/>
        </w:rPr>
        <w:t xml:space="preserve"> by 2027</w:t>
      </w:r>
      <w:r w:rsidRPr="00FC3A3D">
        <w:rPr>
          <w:sz w:val="16"/>
        </w:rPr>
        <w:t xml:space="preserve"> </w:t>
      </w:r>
      <w:r w:rsidRPr="00950F63">
        <w:rPr>
          <w:rStyle w:val="StyleUnderline"/>
          <w:highlight w:val="yellow"/>
        </w:rPr>
        <w:t>to conduct</w:t>
      </w:r>
      <w:r w:rsidRPr="007F173D">
        <w:rPr>
          <w:rStyle w:val="StyleUnderline"/>
        </w:rPr>
        <w:t xml:space="preserve"> a</w:t>
      </w:r>
      <w:r w:rsidRPr="00FC3A3D">
        <w:rPr>
          <w:sz w:val="16"/>
        </w:rPr>
        <w:t xml:space="preserve"> successful </w:t>
      </w:r>
      <w:r w:rsidRPr="00950F63">
        <w:rPr>
          <w:rStyle w:val="StyleUnderline"/>
          <w:highlight w:val="yellow"/>
        </w:rPr>
        <w:t>invasion” of</w:t>
      </w:r>
      <w:r w:rsidRPr="00950F63">
        <w:rPr>
          <w:sz w:val="16"/>
          <w:highlight w:val="yellow"/>
        </w:rPr>
        <w:t xml:space="preserve"> </w:t>
      </w:r>
      <w:r w:rsidRPr="00950F63">
        <w:rPr>
          <w:rStyle w:val="Emphasis"/>
          <w:highlight w:val="yellow"/>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877A07">
        <w:rPr>
          <w:rStyle w:val="Emphasis"/>
          <w:highlight w:val="yellow"/>
        </w:rPr>
        <w:t>more likely</w:t>
      </w:r>
      <w:r w:rsidRPr="00877A07">
        <w:rPr>
          <w:sz w:val="16"/>
          <w:highlight w:val="yellow"/>
        </w:rPr>
        <w:t xml:space="preserve"> </w:t>
      </w:r>
      <w:r w:rsidRPr="00877A07">
        <w:rPr>
          <w:rStyle w:val="StyleUnderline"/>
          <w:highlight w:val="yellow"/>
        </w:rPr>
        <w:t>given</w:t>
      </w:r>
      <w:r w:rsidRPr="007F173D">
        <w:rPr>
          <w:rStyle w:val="StyleUnderline"/>
        </w:rPr>
        <w:t xml:space="preserve"> the </w:t>
      </w:r>
      <w:r w:rsidRPr="00877A07">
        <w:rPr>
          <w:rStyle w:val="StyleUnderline"/>
          <w:highlight w:val="yellow"/>
        </w:rPr>
        <w:t>echo chamber surrounding</w:t>
      </w:r>
      <w:r w:rsidRPr="007F173D">
        <w:rPr>
          <w:rStyle w:val="StyleUnderline"/>
        </w:rPr>
        <w:t xml:space="preserve"> the highest levels of the </w:t>
      </w:r>
      <w:r w:rsidRPr="00877A07">
        <w:rPr>
          <w:rStyle w:val="StyleUnderline"/>
          <w:highlight w:val="yellow"/>
        </w:rPr>
        <w:t>CCP</w:t>
      </w:r>
      <w:r w:rsidRPr="00FC3A3D">
        <w:rPr>
          <w:sz w:val="16"/>
        </w:rPr>
        <w:t xml:space="preserve"> these days.77</w:t>
      </w:r>
    </w:p>
    <w:p w14:paraId="7144A339" w14:textId="77777777" w:rsidR="009C639B" w:rsidRPr="00FC3A3D" w:rsidRDefault="009C639B" w:rsidP="009C639B">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99435F">
        <w:rPr>
          <w:rStyle w:val="StyleUnderline"/>
          <w:highlight w:val="yellow"/>
        </w:rPr>
        <w:t>asserting itself</w:t>
      </w:r>
      <w:r w:rsidRPr="00CF40AA">
        <w:rPr>
          <w:rStyle w:val="StyleUnderline"/>
        </w:rPr>
        <w:t xml:space="preserve"> regionally and globally </w:t>
      </w:r>
      <w:r w:rsidRPr="0099435F">
        <w:rPr>
          <w:rStyle w:val="StyleUnderline"/>
          <w:highlight w:val="yellow"/>
        </w:rPr>
        <w:t>in</w:t>
      </w:r>
      <w:r w:rsidRPr="00CF40AA">
        <w:rPr>
          <w:rStyle w:val="StyleUnderline"/>
        </w:rPr>
        <w:t xml:space="preserve"> the</w:t>
      </w:r>
      <w:r w:rsidRPr="00FC3A3D">
        <w:rPr>
          <w:sz w:val="16"/>
        </w:rPr>
        <w:t xml:space="preserve"> </w:t>
      </w:r>
      <w:r w:rsidRPr="0099435F">
        <w:rPr>
          <w:rStyle w:val="Emphasis"/>
          <w:highlight w:val="yellow"/>
        </w:rPr>
        <w:t>diplomatic</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99435F">
        <w:rPr>
          <w:rStyle w:val="Emphasis"/>
          <w:highlight w:val="yellow"/>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99435F">
        <w:rPr>
          <w:rStyle w:val="Emphasis"/>
          <w:highlight w:val="yellow"/>
        </w:rPr>
        <w:t>linking</w:t>
      </w:r>
      <w:r w:rsidRPr="00FC3A3D">
        <w:rPr>
          <w:sz w:val="16"/>
        </w:rPr>
        <w:t xml:space="preserve"> these </w:t>
      </w:r>
      <w:r w:rsidRPr="00CF40AA">
        <w:rPr>
          <w:rStyle w:val="StyleUnderline"/>
        </w:rPr>
        <w:t xml:space="preserve">economic and infrastructure </w:t>
      </w:r>
      <w:r w:rsidRPr="0099435F">
        <w:rPr>
          <w:rStyle w:val="StyleUnderline"/>
          <w:highlight w:val="yellow"/>
        </w:rPr>
        <w:t>investments to</w:t>
      </w:r>
      <w:r w:rsidRPr="00CF40AA">
        <w:rPr>
          <w:rStyle w:val="StyleUnderline"/>
        </w:rPr>
        <w:t xml:space="preserve"> its military and </w:t>
      </w:r>
      <w:r w:rsidRPr="0099435F">
        <w:rPr>
          <w:rStyle w:val="StyleUnderline"/>
          <w:highlight w:val="yellow"/>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99435F">
        <w:rPr>
          <w:rStyle w:val="Emphasis"/>
          <w:highlight w:val="yellow"/>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99435F">
        <w:rPr>
          <w:rStyle w:val="StyleUnderline"/>
          <w:highlight w:val="yellow"/>
        </w:rPr>
        <w:t>to</w:t>
      </w:r>
      <w:r w:rsidRPr="00CF40AA">
        <w:rPr>
          <w:rStyle w:val="StyleUnderline"/>
        </w:rPr>
        <w:t xml:space="preserve"> join and even</w:t>
      </w:r>
      <w:r w:rsidRPr="00FC3A3D">
        <w:rPr>
          <w:sz w:val="16"/>
        </w:rPr>
        <w:t xml:space="preserve"> </w:t>
      </w:r>
      <w:r w:rsidRPr="0099435F">
        <w:rPr>
          <w:rStyle w:val="Emphasis"/>
          <w:highlight w:val="yellow"/>
        </w:rPr>
        <w:t>replace</w:t>
      </w:r>
      <w:r w:rsidRPr="00CF40AA">
        <w:rPr>
          <w:rStyle w:val="Emphasis"/>
        </w:rPr>
        <w:t xml:space="preserve"> the </w:t>
      </w:r>
      <w:r w:rsidRPr="0099435F">
        <w:rPr>
          <w:rStyle w:val="Emphasis"/>
          <w:highlight w:val="yellow"/>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99435F">
        <w:rPr>
          <w:rStyle w:val="StyleUnderline"/>
          <w:highlight w:val="yellow"/>
        </w:rPr>
        <w:t>cornering</w:t>
      </w:r>
      <w:r w:rsidRPr="00CF40AA">
        <w:rPr>
          <w:rStyle w:val="StyleUnderline"/>
        </w:rPr>
        <w:t xml:space="preserve"> the market for</w:t>
      </w:r>
      <w:r w:rsidRPr="00FC3A3D">
        <w:rPr>
          <w:sz w:val="16"/>
        </w:rPr>
        <w:t xml:space="preserve"> </w:t>
      </w:r>
      <w:r w:rsidRPr="0099435F">
        <w:rPr>
          <w:rStyle w:val="Emphasis"/>
          <w:highlight w:val="yellow"/>
        </w:rPr>
        <w:t>r</w:t>
      </w:r>
      <w:r w:rsidRPr="00FC3A3D">
        <w:rPr>
          <w:sz w:val="16"/>
        </w:rPr>
        <w:t xml:space="preserve">are </w:t>
      </w:r>
      <w:r w:rsidRPr="0099435F">
        <w:rPr>
          <w:rStyle w:val="Emphasis"/>
          <w:highlight w:val="yellow"/>
        </w:rPr>
        <w:t>e</w:t>
      </w:r>
      <w:r w:rsidRPr="00FC3A3D">
        <w:rPr>
          <w:sz w:val="16"/>
        </w:rPr>
        <w:t xml:space="preserve">arth </w:t>
      </w:r>
      <w:r w:rsidRPr="0099435F">
        <w:rPr>
          <w:rStyle w:val="Emphasis"/>
          <w:highlight w:val="yellow"/>
        </w:rPr>
        <w:t>m</w:t>
      </w:r>
      <w:r w:rsidRPr="00FC3A3D">
        <w:rPr>
          <w:sz w:val="16"/>
        </w:rPr>
        <w:t>ineral</w:t>
      </w:r>
      <w:r w:rsidRPr="0099435F">
        <w:rPr>
          <w:rStyle w:val="Emphasis"/>
          <w:highlight w:val="yellow"/>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99435F">
        <w:rPr>
          <w:rStyle w:val="Emphasis"/>
          <w:highlight w:val="yellow"/>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99435F">
        <w:rPr>
          <w:rStyle w:val="Emphasis"/>
          <w:highlight w:val="yellow"/>
        </w:rPr>
        <w:t>U</w:t>
      </w:r>
      <w:r w:rsidRPr="00FC3A3D">
        <w:rPr>
          <w:sz w:val="16"/>
        </w:rPr>
        <w:t xml:space="preserve">nited </w:t>
      </w:r>
      <w:r w:rsidRPr="0099435F">
        <w:rPr>
          <w:rStyle w:val="Emphasis"/>
          <w:highlight w:val="yellow"/>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99435F">
        <w:rPr>
          <w:rStyle w:val="StyleUnderline"/>
          <w:highlight w:val="yellow"/>
        </w:rPr>
        <w:t>and</w:t>
      </w:r>
      <w:r w:rsidRPr="00CF40AA">
        <w:rPr>
          <w:rStyle w:val="StyleUnderline"/>
        </w:rPr>
        <w:t xml:space="preserve"> strengthened </w:t>
      </w:r>
      <w:r w:rsidRPr="0099435F">
        <w:rPr>
          <w:rStyle w:val="StyleUnderline"/>
          <w:highlight w:val="yellow"/>
        </w:rPr>
        <w:t>ties with</w:t>
      </w:r>
      <w:r w:rsidRPr="0099435F">
        <w:rPr>
          <w:sz w:val="16"/>
          <w:highlight w:val="yellow"/>
        </w:rPr>
        <w:t xml:space="preserve"> </w:t>
      </w:r>
      <w:r w:rsidRPr="0099435F">
        <w:rPr>
          <w:rStyle w:val="Emphasis"/>
          <w:highlight w:val="yellow"/>
        </w:rPr>
        <w:t>Brazil</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Venezuela</w:t>
      </w:r>
      <w:r w:rsidRPr="00FC3A3D">
        <w:rPr>
          <w:sz w:val="16"/>
        </w:rPr>
        <w:t xml:space="preserve"> in the Western Hemisphere thus challenging Washington’s hegemonic status in its own region and threatening the long-established tenets of the Monroe Doctrine.82</w:t>
      </w:r>
    </w:p>
    <w:p w14:paraId="7136A463" w14:textId="77777777" w:rsidR="009C639B" w:rsidRPr="00FC3A3D" w:rsidRDefault="009C639B" w:rsidP="009C639B">
      <w:pPr>
        <w:rPr>
          <w:sz w:val="16"/>
        </w:rPr>
      </w:pPr>
      <w:r w:rsidRPr="0099435F">
        <w:rPr>
          <w:rStyle w:val="Emphasis"/>
          <w:highlight w:val="yellow"/>
        </w:rPr>
        <w:t>Russia’s</w:t>
      </w:r>
      <w:r w:rsidRPr="00FC3A3D">
        <w:rPr>
          <w:sz w:val="16"/>
        </w:rPr>
        <w:t xml:space="preserve"> recent </w:t>
      </w:r>
      <w:r w:rsidRPr="0099435F">
        <w:rPr>
          <w:rStyle w:val="Emphasis"/>
          <w:highlight w:val="yellow"/>
        </w:rPr>
        <w:t>actions</w:t>
      </w:r>
      <w:r w:rsidRPr="00FC3A3D">
        <w:rPr>
          <w:sz w:val="16"/>
        </w:rPr>
        <w:t xml:space="preserve"> </w:t>
      </w:r>
      <w:r w:rsidRPr="00F56EF2">
        <w:rPr>
          <w:rStyle w:val="StyleUnderline"/>
        </w:rPr>
        <w:t xml:space="preserve">in attempting to establish hegemony </w:t>
      </w:r>
      <w:r w:rsidRPr="0099435F">
        <w:rPr>
          <w:rStyle w:val="StyleUnderline"/>
          <w:highlight w:val="yellow"/>
        </w:rPr>
        <w:t>over its</w:t>
      </w:r>
      <w:r w:rsidRPr="0099435F">
        <w:rPr>
          <w:sz w:val="16"/>
          <w:highlight w:val="yellow"/>
        </w:rPr>
        <w:t xml:space="preserve"> </w:t>
      </w:r>
      <w:r w:rsidRPr="0099435F">
        <w:rPr>
          <w:rStyle w:val="Emphasis"/>
          <w:highlight w:val="yellow"/>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99435F">
        <w:rPr>
          <w:rStyle w:val="StyleUnderline"/>
          <w:highlight w:val="yellow"/>
        </w:rPr>
        <w:t>invasions of</w:t>
      </w:r>
      <w:r w:rsidRPr="00FC3A3D">
        <w:rPr>
          <w:sz w:val="16"/>
        </w:rPr>
        <w:t xml:space="preserve"> the former Soviet republics of </w:t>
      </w:r>
      <w:r w:rsidRPr="0099435F">
        <w:rPr>
          <w:rStyle w:val="Emphasis"/>
          <w:highlight w:val="yellow"/>
        </w:rPr>
        <w:t>Georgia</w:t>
      </w:r>
      <w:r w:rsidRPr="0099435F">
        <w:rPr>
          <w:sz w:val="16"/>
          <w:highlight w:val="yellow"/>
        </w:rPr>
        <w:t xml:space="preserve"> </w:t>
      </w:r>
      <w:r w:rsidRPr="0099435F">
        <w:rPr>
          <w:rStyle w:val="StyleUnderline"/>
          <w:highlight w:val="yellow"/>
        </w:rPr>
        <w:t>and</w:t>
      </w:r>
      <w:r w:rsidRPr="00F56EF2">
        <w:rPr>
          <w:rStyle w:val="StyleUnderline"/>
        </w:rPr>
        <w:t xml:space="preserve"> then</w:t>
      </w:r>
      <w:r w:rsidRPr="00FC3A3D">
        <w:rPr>
          <w:sz w:val="16"/>
        </w:rPr>
        <w:t xml:space="preserve"> </w:t>
      </w:r>
      <w:r w:rsidRPr="0099435F">
        <w:rPr>
          <w:rStyle w:val="Emphasis"/>
          <w:highlight w:val="yellow"/>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99435F">
        <w:rPr>
          <w:rStyle w:val="StyleUnderline"/>
          <w:highlight w:val="yellow"/>
        </w:rPr>
        <w:t>unambiguously indicate</w:t>
      </w:r>
      <w:r w:rsidRPr="00FC3A3D">
        <w:rPr>
          <w:sz w:val="16"/>
        </w:rPr>
        <w:t xml:space="preserve"> </w:t>
      </w:r>
      <w:r w:rsidRPr="00F56EF2">
        <w:rPr>
          <w:rStyle w:val="Emphasis"/>
        </w:rPr>
        <w:t xml:space="preserve">Russia’s </w:t>
      </w:r>
      <w:r w:rsidRPr="0099435F">
        <w:rPr>
          <w:rStyle w:val="Emphasis"/>
          <w:highlight w:val="yellow"/>
        </w:rPr>
        <w:t>willingness</w:t>
      </w:r>
      <w:r w:rsidRPr="0099435F">
        <w:rPr>
          <w:sz w:val="16"/>
          <w:highlight w:val="yellow"/>
        </w:rPr>
        <w:t xml:space="preserve"> </w:t>
      </w:r>
      <w:r w:rsidRPr="0099435F">
        <w:rPr>
          <w:rStyle w:val="StyleUnderline"/>
          <w:highlight w:val="yellow"/>
        </w:rPr>
        <w:t>to defy</w:t>
      </w:r>
      <w:r w:rsidRPr="00F56EF2">
        <w:rPr>
          <w:rStyle w:val="StyleUnderline"/>
        </w:rPr>
        <w:t xml:space="preserve"> the rules and norms of the </w:t>
      </w:r>
      <w:r w:rsidRPr="0099435F">
        <w:rPr>
          <w:rStyle w:val="StyleUnderline"/>
          <w:highlight w:val="yellow"/>
        </w:rPr>
        <w:t>liberal</w:t>
      </w:r>
      <w:r w:rsidRPr="00F56EF2">
        <w:rPr>
          <w:rStyle w:val="StyleUnderline"/>
        </w:rPr>
        <w:t xml:space="preserve"> world </w:t>
      </w:r>
      <w:r w:rsidRPr="0099435F">
        <w:rPr>
          <w:rStyle w:val="StyleUnderline"/>
          <w:highlight w:val="yellow"/>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584D4C58" w14:textId="77777777" w:rsidR="009C639B" w:rsidRDefault="009C639B" w:rsidP="009C639B">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99435F">
        <w:rPr>
          <w:rStyle w:val="Emphasis"/>
          <w:highlight w:val="yellow"/>
        </w:rPr>
        <w:t>Engagement</w:t>
      </w:r>
      <w:r w:rsidRPr="00FC3A3D">
        <w:rPr>
          <w:sz w:val="16"/>
        </w:rPr>
        <w:t xml:space="preserve"> </w:t>
      </w:r>
      <w:r w:rsidRPr="00F56EF2">
        <w:rPr>
          <w:rStyle w:val="StyleUnderline"/>
        </w:rPr>
        <w:t>may have been the</w:t>
      </w:r>
      <w:r w:rsidRPr="00FC3A3D">
        <w:rPr>
          <w:sz w:val="16"/>
        </w:rPr>
        <w:t xml:space="preserve"> </w:t>
      </w:r>
      <w:r w:rsidRPr="0099435F">
        <w:rPr>
          <w:rStyle w:val="Emphasis"/>
          <w:highlight w:val="yellow"/>
        </w:rPr>
        <w:t>worst</w:t>
      </w:r>
      <w:r w:rsidRPr="00F56EF2">
        <w:rPr>
          <w:rStyle w:val="Emphasis"/>
        </w:rPr>
        <w:t xml:space="preserve"> strategic </w:t>
      </w:r>
      <w:r w:rsidRPr="0099435F">
        <w:rPr>
          <w:rStyle w:val="Emphasis"/>
          <w:highlight w:val="yellow"/>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99435F">
        <w:rPr>
          <w:rStyle w:val="Emphasis"/>
          <w:highlight w:val="yellow"/>
        </w:rPr>
        <w:t>actively</w:t>
      </w:r>
      <w:r w:rsidRPr="0099435F">
        <w:rPr>
          <w:sz w:val="16"/>
          <w:highlight w:val="yellow"/>
        </w:rPr>
        <w:t xml:space="preserve"> </w:t>
      </w:r>
      <w:r w:rsidRPr="0099435F">
        <w:rPr>
          <w:rStyle w:val="StyleUnderline"/>
          <w:highlight w:val="yellow"/>
        </w:rPr>
        <w:t>fostering</w:t>
      </w:r>
      <w:r w:rsidRPr="00F56EF2">
        <w:rPr>
          <w:rStyle w:val="StyleUnderline"/>
        </w:rPr>
        <w:t xml:space="preserve"> the </w:t>
      </w:r>
      <w:r w:rsidRPr="0099435F">
        <w:rPr>
          <w:rStyle w:val="StyleUnderline"/>
          <w:highlight w:val="yellow"/>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2876B8D7" w14:textId="77777777" w:rsidR="009C639B" w:rsidRPr="002B23D3" w:rsidRDefault="009C639B" w:rsidP="009C639B"/>
    <w:p w14:paraId="108643F0" w14:textId="77777777" w:rsidR="009C639B" w:rsidRPr="00EF7F53" w:rsidRDefault="009C639B" w:rsidP="009C639B">
      <w:pPr>
        <w:pStyle w:val="Heading2"/>
      </w:pPr>
      <w:r>
        <w:t>Solvency</w:t>
      </w:r>
    </w:p>
    <w:p w14:paraId="09E8F59A" w14:textId="77777777" w:rsidR="009C639B" w:rsidRDefault="009C639B" w:rsidP="009C639B">
      <w:pPr>
        <w:pStyle w:val="Heading3"/>
      </w:pPr>
      <w:r>
        <w:t>Capacity Turn---2AC</w:t>
      </w:r>
    </w:p>
    <w:p w14:paraId="46529E14" w14:textId="77777777" w:rsidR="009C639B" w:rsidRPr="0098224D" w:rsidRDefault="009C639B" w:rsidP="009C639B">
      <w:pPr>
        <w:pStyle w:val="Heading4"/>
      </w:pPr>
      <w:r>
        <w:t>2. Collective bargaining restrains.</w:t>
      </w:r>
    </w:p>
    <w:p w14:paraId="6A874373" w14:textId="77777777" w:rsidR="009C639B" w:rsidRPr="00A007E5" w:rsidRDefault="009C639B" w:rsidP="009C639B">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623378FA" w14:textId="77777777" w:rsidR="009C639B" w:rsidRPr="00657BA4" w:rsidRDefault="009C639B" w:rsidP="009C639B">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605F5">
        <w:rPr>
          <w:rStyle w:val="StyleUnderline"/>
          <w:highlight w:val="yellow"/>
        </w:rPr>
        <w:t>unions</w:t>
      </w:r>
      <w:r w:rsidRPr="00657BA4">
        <w:rPr>
          <w:rStyle w:val="StyleUnderline"/>
        </w:rPr>
        <w:t xml:space="preserve"> have </w:t>
      </w:r>
      <w:r w:rsidRPr="00A04591">
        <w:rPr>
          <w:rStyle w:val="Emphasis"/>
        </w:rPr>
        <w:t>openly</w:t>
      </w:r>
      <w:r w:rsidRPr="00A04591">
        <w:rPr>
          <w:rStyle w:val="StyleUnderline"/>
        </w:rPr>
        <w:t xml:space="preserve"> used their authority under the </w:t>
      </w:r>
      <w:r w:rsidRPr="00A04591">
        <w:rPr>
          <w:rStyle w:val="Emphasis"/>
        </w:rPr>
        <w:t>labor relations statute</w:t>
      </w:r>
      <w:r w:rsidRPr="00A04591">
        <w:rPr>
          <w:rStyle w:val="StyleUnderline"/>
        </w:rPr>
        <w:t xml:space="preserve"> to </w:t>
      </w:r>
      <w:r w:rsidRPr="00E605F5">
        <w:rPr>
          <w:rStyle w:val="StyleUnderline"/>
          <w:highlight w:val="yellow"/>
        </w:rPr>
        <w:t>resist</w:t>
      </w:r>
      <w:r w:rsidRPr="00657BA4">
        <w:rPr>
          <w:rStyle w:val="StyleUnderline"/>
        </w:rPr>
        <w:t xml:space="preserve"> the </w:t>
      </w:r>
      <w:r w:rsidRPr="00E605F5">
        <w:rPr>
          <w:rStyle w:val="Emphasis"/>
          <w:highlight w:val="yellow"/>
        </w:rPr>
        <w:t>Trump</w:t>
      </w:r>
      <w:r w:rsidRPr="00657BA4">
        <w:rPr>
          <w:rStyle w:val="Emphasis"/>
        </w:rPr>
        <w:t xml:space="preserve"> administration’s</w:t>
      </w:r>
      <w:r w:rsidRPr="00657BA4">
        <w:rPr>
          <w:rStyle w:val="StyleUnderline"/>
        </w:rPr>
        <w:t xml:space="preserve"> </w:t>
      </w:r>
      <w:r w:rsidRPr="00E605F5">
        <w:rPr>
          <w:rStyle w:val="StyleUnderline"/>
          <w:highlight w:val="yellow"/>
        </w:rPr>
        <w:t>agenda</w:t>
      </w:r>
      <w:r w:rsidRPr="00657BA4">
        <w:rPr>
          <w:rStyle w:val="StyleUnderline"/>
        </w:rPr>
        <w:t xml:space="preserve"> and </w:t>
      </w:r>
      <w:r w:rsidRPr="00E605F5">
        <w:rPr>
          <w:rStyle w:val="StyleUnderline"/>
          <w:highlight w:val="yellow"/>
        </w:rPr>
        <w:t>insulate</w:t>
      </w:r>
      <w:r w:rsidRPr="00A02FC5">
        <w:rPr>
          <w:rStyle w:val="StyleUnderline"/>
        </w:rPr>
        <w:t xml:space="preserve"> executive</w:t>
      </w:r>
      <w:r w:rsidRPr="00657BA4">
        <w:rPr>
          <w:rStyle w:val="StyleUnderline"/>
        </w:rPr>
        <w:t xml:space="preserve"> </w:t>
      </w:r>
      <w:r w:rsidRPr="00657BA4">
        <w:rPr>
          <w:rStyle w:val="Emphasis"/>
        </w:rPr>
        <w:t xml:space="preserve">branch </w:t>
      </w:r>
      <w:r w:rsidRPr="00E605F5">
        <w:rPr>
          <w:rStyle w:val="Emphasis"/>
          <w:highlight w:val="yellow"/>
        </w:rPr>
        <w:t>employees</w:t>
      </w:r>
      <w:r w:rsidRPr="00A02FC5">
        <w:rPr>
          <w:rStyle w:val="StyleUnderline"/>
        </w:rPr>
        <w:t xml:space="preserve"> </w:t>
      </w:r>
      <w:r w:rsidRPr="00A04591">
        <w:rPr>
          <w:rStyle w:val="StyleUnderline"/>
        </w:rPr>
        <w:t xml:space="preserve">from legitimate </w:t>
      </w:r>
      <w:r w:rsidRPr="00A04591">
        <w:rPr>
          <w:rStyle w:val="Emphasis"/>
        </w:rPr>
        <w:t>political 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6BB505BB" w14:textId="77777777" w:rsidR="009C639B" w:rsidRPr="00FF732C" w:rsidRDefault="009C639B" w:rsidP="009C639B">
      <w:pPr>
        <w:numPr>
          <w:ilvl w:val="0"/>
          <w:numId w:val="48"/>
        </w:numPr>
        <w:rPr>
          <w:sz w:val="16"/>
        </w:rPr>
      </w:pPr>
      <w:r w:rsidRPr="00FF732C">
        <w:rPr>
          <w:sz w:val="16"/>
        </w:rPr>
        <w:t>During the prior Trump administration, </w:t>
      </w:r>
      <w:r w:rsidRPr="00A04591">
        <w:rPr>
          <w:rStyle w:val="StyleUnderline"/>
        </w:rPr>
        <w:t>AFGE used its collective</w:t>
      </w:r>
      <w:r w:rsidRPr="00FF732C">
        <w:rPr>
          <w:rStyle w:val="StyleUnderline"/>
        </w:rPr>
        <w:t xml:space="preserve"> </w:t>
      </w:r>
      <w:r w:rsidRPr="00E605F5">
        <w:rPr>
          <w:rStyle w:val="StyleUnderline"/>
          <w:highlight w:val="yellow"/>
        </w:rPr>
        <w:t xml:space="preserve">bargaining </w:t>
      </w:r>
      <w:r w:rsidRPr="00A02FC5">
        <w:rPr>
          <w:rStyle w:val="Emphasis"/>
        </w:rPr>
        <w:t>privileges</w:t>
      </w:r>
      <w:r w:rsidRPr="00A04591">
        <w:rPr>
          <w:rStyle w:val="StyleUnderline"/>
        </w:rPr>
        <w:t xml:space="preserve"> to </w:t>
      </w:r>
      <w:r w:rsidRPr="00E605F5">
        <w:rPr>
          <w:rStyle w:val="StyleUnderline"/>
          <w:highlight w:val="yellow"/>
        </w:rPr>
        <w:t>prevent</w:t>
      </w:r>
      <w:r w:rsidRPr="00FF732C">
        <w:rPr>
          <w:rStyle w:val="StyleUnderline"/>
        </w:rPr>
        <w:t xml:space="preserve"> the </w:t>
      </w:r>
      <w:r w:rsidRPr="00A04591">
        <w:rPr>
          <w:rStyle w:val="Emphasis"/>
        </w:rPr>
        <w:t>President</w:t>
      </w:r>
      <w:r w:rsidRPr="00A04591">
        <w:rPr>
          <w:rStyle w:val="StyleUnderline"/>
        </w:rPr>
        <w:t xml:space="preserve"> from implementing</w:t>
      </w:r>
      <w:r w:rsidRPr="00FF732C">
        <w:rPr>
          <w:rStyle w:val="StyleUnderline"/>
        </w:rPr>
        <w:t xml:space="preserve"> </w:t>
      </w:r>
      <w:r w:rsidRPr="00FF732C">
        <w:rPr>
          <w:rStyle w:val="Emphasis"/>
        </w:rPr>
        <w:t xml:space="preserve">policy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A02FC5">
        <w:rPr>
          <w:rStyle w:val="StyleUnderline"/>
        </w:rPr>
        <w:t xml:space="preserve">government </w:t>
      </w:r>
      <w:r w:rsidRPr="00A02FC5">
        <w:rPr>
          <w:rStyle w:val="Emphasis"/>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1AA9BAE4" w14:textId="77777777" w:rsidR="009C639B" w:rsidRPr="00657BA4" w:rsidRDefault="009C639B" w:rsidP="009C639B">
      <w:pPr>
        <w:numPr>
          <w:ilvl w:val="0"/>
          <w:numId w:val="49"/>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w:t>
      </w:r>
      <w:r w:rsidRPr="00A02FC5">
        <w:rPr>
          <w:rStyle w:val="StyleUnderline"/>
        </w:rPr>
        <w:t>s</w:t>
      </w:r>
      <w:r w:rsidRPr="00FF732C">
        <w:rPr>
          <w:rStyle w:val="StyleUnderline"/>
        </w:rPr>
        <w:t xml:space="preserve"> rushed to </w:t>
      </w:r>
      <w:r w:rsidRPr="00A02FC5">
        <w:rPr>
          <w:rStyle w:val="StyleUnderline"/>
        </w:rPr>
        <w:t>finalize</w:t>
      </w:r>
      <w:r w:rsidRPr="00A04591">
        <w:rPr>
          <w:rStyle w:val="StyleUnderline"/>
        </w:rPr>
        <w:t xml:space="preserve"> </w:t>
      </w:r>
      <w:r w:rsidRPr="00A04591">
        <w:rPr>
          <w:rStyle w:val="Emphasis"/>
        </w:rPr>
        <w:t>long-term</w:t>
      </w:r>
      <w:r w:rsidRPr="00A04591">
        <w:rPr>
          <w:rStyle w:val="StyleUnderline"/>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A02FC5">
        <w:rPr>
          <w:rStyle w:val="StyleUnderline"/>
        </w:rPr>
        <w:t xml:space="preserve">to </w:t>
      </w:r>
      <w:r w:rsidRPr="00E605F5">
        <w:rPr>
          <w:rStyle w:val="StyleUnderline"/>
          <w:highlight w:val="yellow"/>
        </w:rPr>
        <w:t>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A04591">
        <w:rPr>
          <w:rStyle w:val="StyleUnderline"/>
        </w:rPr>
        <w:t xml:space="preserve"> and to implement </w:t>
      </w:r>
      <w:r w:rsidRPr="00A04591">
        <w:rPr>
          <w:rStyle w:val="Emphasis"/>
        </w:rPr>
        <w:t>reforms</w:t>
      </w:r>
      <w:r w:rsidRPr="00FF732C">
        <w:rPr>
          <w:rStyle w:val="StyleUnderline"/>
        </w:rPr>
        <w:t xml:space="preserve"> he </w:t>
      </w:r>
      <w:r w:rsidRPr="00A04591">
        <w:rPr>
          <w:rStyle w:val="StyleUnderline"/>
        </w:rPr>
        <w:t>advocated 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75741D50" w14:textId="77777777" w:rsidR="009C639B" w:rsidRDefault="009C639B" w:rsidP="009C639B">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02957EC7" w14:textId="77777777" w:rsidR="009C639B" w:rsidRPr="005578E8" w:rsidRDefault="009C639B" w:rsidP="009C639B">
      <w:r>
        <w:t xml:space="preserve">Matthew </w:t>
      </w:r>
      <w:r w:rsidRPr="00517867">
        <w:rPr>
          <w:rStyle w:val="Style13ptBold"/>
        </w:rPr>
        <w:t>Wollin 10-20</w:t>
      </w:r>
      <w:r>
        <w:t>, JD, Journalist, Newsweek. Former Litigator, WilmerHale, "Deregulation for Me, Regulation for Thee," Persuasion, 10/20/2025, https://www.persuasion.community/p/deregulation-for-me-regulation-for.</w:t>
      </w:r>
    </w:p>
    <w:p w14:paraId="3C2D3D62" w14:textId="77777777" w:rsidR="009C639B" w:rsidRPr="005578E8" w:rsidRDefault="009C639B" w:rsidP="009C639B">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2E98AF13" w14:textId="77777777" w:rsidR="009C639B" w:rsidRPr="005578E8" w:rsidRDefault="009C639B" w:rsidP="009C639B">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3281278C" w14:textId="77777777" w:rsidR="009C639B" w:rsidRPr="005578E8" w:rsidRDefault="009C639B" w:rsidP="009C639B">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1FD6EFD1" w14:textId="77777777" w:rsidR="009C639B" w:rsidRPr="005578E8" w:rsidRDefault="009C639B" w:rsidP="009C639B">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13BAE31F" w14:textId="77777777" w:rsidR="009C639B" w:rsidRPr="005578E8" w:rsidRDefault="009C639B" w:rsidP="009C639B">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03A7C69A" w14:textId="77777777" w:rsidR="009C639B" w:rsidRPr="005578E8" w:rsidRDefault="009C639B" w:rsidP="009C639B">
      <w:pPr>
        <w:rPr>
          <w:sz w:val="16"/>
        </w:rPr>
      </w:pPr>
      <w:r w:rsidRPr="005578E8">
        <w:rPr>
          <w:sz w:val="16"/>
        </w:rPr>
        <w:t>In brief, Trump has converted the administrative state into a machine for turning his opinions into law with almost no oversight whatsoever—and he’s put the burden on us.</w:t>
      </w:r>
    </w:p>
    <w:p w14:paraId="567AA71C" w14:textId="77777777" w:rsidR="009C639B" w:rsidRPr="005578E8" w:rsidRDefault="009C639B" w:rsidP="009C639B">
      <w:pPr>
        <w:rPr>
          <w:sz w:val="16"/>
        </w:rPr>
      </w:pPr>
      <w:r w:rsidRPr="005578E8">
        <w:rPr>
          <w:sz w:val="16"/>
        </w:rPr>
        <w:t>Trump’s Burden On Us</w:t>
      </w:r>
    </w:p>
    <w:p w14:paraId="3A69BA9C" w14:textId="77777777" w:rsidR="009C639B" w:rsidRPr="005578E8" w:rsidRDefault="009C639B" w:rsidP="009C639B">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0528B98F" w14:textId="77777777" w:rsidR="009C639B" w:rsidRPr="005578E8" w:rsidRDefault="009C639B" w:rsidP="009C639B">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06634FFC" w14:textId="77777777" w:rsidR="009C639B" w:rsidRDefault="009C639B" w:rsidP="009C639B">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514B5EF4" w14:textId="77777777" w:rsidR="009C639B" w:rsidRDefault="009C639B" w:rsidP="009C639B">
      <w:pPr>
        <w:rPr>
          <w:sz w:val="16"/>
        </w:rPr>
      </w:pPr>
    </w:p>
    <w:p w14:paraId="538689F6" w14:textId="77777777" w:rsidR="009C639B" w:rsidRDefault="009C639B" w:rsidP="009C639B"/>
    <w:p w14:paraId="6B677B9B" w14:textId="77777777" w:rsidR="009C639B" w:rsidRDefault="009C639B" w:rsidP="009C639B">
      <w:pPr>
        <w:pStyle w:val="Heading1"/>
      </w:pPr>
      <w:r>
        <w:t>OFF</w:t>
      </w:r>
    </w:p>
    <w:p w14:paraId="7BFDCFF5" w14:textId="77777777" w:rsidR="009C639B" w:rsidRDefault="009C639B" w:rsidP="009C639B"/>
    <w:p w14:paraId="531FE483" w14:textId="77777777" w:rsidR="009C639B" w:rsidRDefault="009C639B" w:rsidP="009C639B">
      <w:pPr>
        <w:pStyle w:val="Heading2"/>
      </w:pPr>
      <w:r>
        <w:t>Terror PIK</w:t>
      </w:r>
    </w:p>
    <w:p w14:paraId="098E4ED5" w14:textId="77777777" w:rsidR="009C639B" w:rsidRDefault="009C639B" w:rsidP="009C639B">
      <w:pPr>
        <w:pStyle w:val="Heading3"/>
      </w:pPr>
      <w:r>
        <w:t>2AC</w:t>
      </w:r>
    </w:p>
    <w:p w14:paraId="0C732E02" w14:textId="77777777" w:rsidR="009C639B" w:rsidRDefault="009C639B" w:rsidP="009C639B">
      <w:pPr>
        <w:pStyle w:val="Heading4"/>
      </w:pPr>
      <w:r>
        <w:t xml:space="preserve">Particularity matters---some terror scholarship is obviously bad BUT ours isn’t, ISIS is a thing and their theory isn’t nearly granular enough to disprove the case.  </w:t>
      </w:r>
    </w:p>
    <w:p w14:paraId="39B8A9FD" w14:textId="77777777" w:rsidR="009C639B" w:rsidRDefault="009C639B" w:rsidP="009C639B">
      <w:r>
        <w:t xml:space="preserve">Henry </w:t>
      </w:r>
      <w:r w:rsidRPr="002075B9">
        <w:rPr>
          <w:b/>
        </w:rPr>
        <w:t>Patterson 09</w:t>
      </w:r>
      <w:r>
        <w:t>. School of Economics and Politics, University of Ulster. 11/30/2009. “Richard Jackson, Marie Breen Smyth, and Jeroen Gunning: Critical Terrorism Studies: A New Research Agenda: (London: Routledge, 2009).” Democracy and Security, vol. 5, no. 3, pp. 306–308.</w:t>
      </w:r>
    </w:p>
    <w:p w14:paraId="53953DC5" w14:textId="56FDC4CC" w:rsidR="009C639B" w:rsidRPr="009C639B" w:rsidRDefault="009C639B" w:rsidP="009C639B">
      <w:pPr>
        <w:rPr>
          <w:bdr w:val="single" w:sz="8" w:space="0" w:color="auto"/>
        </w:rPr>
      </w:pPr>
      <w:r w:rsidRPr="005122CB">
        <w:rPr>
          <w:sz w:val="16"/>
        </w:rPr>
        <w:t xml:space="preserve">This book is overloaded with the use of inverted commas around the words critical and terrorism. </w:t>
      </w:r>
      <w:r w:rsidRPr="002075B9">
        <w:rPr>
          <w:rStyle w:val="StyleUnderline"/>
        </w:rPr>
        <w:t xml:space="preserve">Self-defined </w:t>
      </w:r>
      <w:r w:rsidRPr="005C60EB">
        <w:rPr>
          <w:rStyle w:val="Emphasis"/>
          <w:highlight w:val="yellow"/>
        </w:rPr>
        <w:t>“critical”</w:t>
      </w:r>
      <w:r w:rsidRPr="005C60EB">
        <w:rPr>
          <w:rStyle w:val="StyleUnderline"/>
          <w:highlight w:val="yellow"/>
        </w:rPr>
        <w:t xml:space="preserve"> scholars of </w:t>
      </w:r>
      <w:r w:rsidRPr="005C60EB">
        <w:rPr>
          <w:rStyle w:val="Emphasis"/>
          <w:highlight w:val="yellow"/>
        </w:rPr>
        <w:t>“terrorism”</w:t>
      </w:r>
      <w:r w:rsidRPr="005122CB">
        <w:rPr>
          <w:sz w:val="16"/>
        </w:rPr>
        <w:t xml:space="preserve"> the contributors </w:t>
      </w:r>
      <w:r w:rsidRPr="005C60EB">
        <w:rPr>
          <w:rStyle w:val="StyleUnderline"/>
          <w:highlight w:val="yellow"/>
        </w:rPr>
        <w:t>criticize mainstream terror</w:t>
      </w:r>
      <w:r w:rsidRPr="002075B9">
        <w:rPr>
          <w:rStyle w:val="StyleUnderline"/>
        </w:rPr>
        <w:t xml:space="preserve">ism </w:t>
      </w:r>
      <w:r w:rsidRPr="005C60EB">
        <w:rPr>
          <w:rStyle w:val="StyleUnderline"/>
          <w:highlight w:val="yellow"/>
        </w:rPr>
        <w:t>studies</w:t>
      </w:r>
      <w:r w:rsidRPr="002075B9">
        <w:rPr>
          <w:rStyle w:val="StyleUnderline"/>
        </w:rPr>
        <w:t xml:space="preserve"> and its orthodox practitioners—</w:t>
      </w:r>
      <w:r>
        <w:rPr>
          <w:rStyle w:val="StyleUnderline"/>
        </w:rPr>
        <w:t xml:space="preserve"> </w:t>
      </w:r>
      <w:r w:rsidRPr="002075B9">
        <w:rPr>
          <w:rStyle w:val="StyleUnderline"/>
        </w:rPr>
        <w:t xml:space="preserve">there are </w:t>
      </w:r>
      <w:r w:rsidRPr="002075B9">
        <w:rPr>
          <w:rStyle w:val="Emphasis"/>
        </w:rPr>
        <w:t>no inverted commas</w:t>
      </w:r>
      <w:r w:rsidRPr="002075B9">
        <w:rPr>
          <w:rStyle w:val="StyleUnderline"/>
        </w:rPr>
        <w:t xml:space="preserve"> around the </w:t>
      </w:r>
      <w:r w:rsidRPr="005C60EB">
        <w:rPr>
          <w:rStyle w:val="Emphasis"/>
          <w:highlight w:val="yellow"/>
        </w:rPr>
        <w:t>orthodox</w:t>
      </w:r>
      <w:r w:rsidRPr="005122CB">
        <w:rPr>
          <w:sz w:val="16"/>
        </w:rPr>
        <w:t xml:space="preserve"> </w:t>
      </w:r>
      <w:r w:rsidRPr="002075B9">
        <w:rPr>
          <w:rStyle w:val="StyleUnderline"/>
        </w:rPr>
        <w:t xml:space="preserve">as </w:t>
      </w:r>
      <w:r w:rsidRPr="00EE043E">
        <w:rPr>
          <w:rStyle w:val="StyleUnderline"/>
        </w:rPr>
        <w:t xml:space="preserve">it is seen as </w:t>
      </w:r>
      <w:r w:rsidRPr="00EE043E">
        <w:rPr>
          <w:rStyle w:val="Emphasis"/>
        </w:rPr>
        <w:t>obviously deficient</w:t>
      </w:r>
      <w:r w:rsidRPr="00EE043E">
        <w:rPr>
          <w:sz w:val="16"/>
        </w:rPr>
        <w:t xml:space="preserve">—for “Euro-Westo-centric, Orientalist, and masculinized forms of knowledge.”1 This reviewer has no interest in defending </w:t>
      </w:r>
      <w:r w:rsidRPr="00EE043E">
        <w:rPr>
          <w:rStyle w:val="StyleUnderline"/>
        </w:rPr>
        <w:t>mainstream</w:t>
      </w:r>
      <w:r w:rsidRPr="002075B9">
        <w:rPr>
          <w:rStyle w:val="StyleUnderline"/>
        </w:rPr>
        <w:t xml:space="preserve"> </w:t>
      </w:r>
      <w:r w:rsidRPr="005C60EB">
        <w:rPr>
          <w:rStyle w:val="StyleUnderline"/>
          <w:highlight w:val="yellow"/>
        </w:rPr>
        <w:t>terrorism literature</w:t>
      </w:r>
      <w:r w:rsidRPr="005122CB">
        <w:rPr>
          <w:sz w:val="16"/>
        </w:rPr>
        <w:t xml:space="preserve"> although it </w:t>
      </w:r>
      <w:r w:rsidRPr="005C60EB">
        <w:rPr>
          <w:rStyle w:val="StyleUnderline"/>
          <w:highlight w:val="yellow"/>
        </w:rPr>
        <w:t xml:space="preserve">is </w:t>
      </w:r>
      <w:r w:rsidRPr="005C60EB">
        <w:rPr>
          <w:rStyle w:val="Emphasis"/>
          <w:highlight w:val="yellow"/>
        </w:rPr>
        <w:t>a lot more heterogeneous</w:t>
      </w:r>
      <w:r w:rsidRPr="005C60EB">
        <w:rPr>
          <w:sz w:val="16"/>
          <w:highlight w:val="yellow"/>
        </w:rPr>
        <w:t xml:space="preserve"> </w:t>
      </w:r>
      <w:r w:rsidRPr="005C60EB">
        <w:rPr>
          <w:rStyle w:val="StyleUnderline"/>
          <w:highlight w:val="yellow"/>
        </w:rPr>
        <w:t>than</w:t>
      </w:r>
      <w:r w:rsidRPr="002075B9">
        <w:rPr>
          <w:rStyle w:val="StyleUnderline"/>
        </w:rPr>
        <w:t xml:space="preserve"> is </w:t>
      </w:r>
      <w:r w:rsidRPr="005C60EB">
        <w:rPr>
          <w:rStyle w:val="StyleUnderline"/>
          <w:highlight w:val="yellow"/>
        </w:rPr>
        <w:t>implied here and most</w:t>
      </w:r>
      <w:r w:rsidRPr="002075B9">
        <w:rPr>
          <w:rStyle w:val="StyleUnderline"/>
        </w:rPr>
        <w:t xml:space="preserve"> of the </w:t>
      </w:r>
      <w:r w:rsidRPr="005C60EB">
        <w:rPr>
          <w:rStyle w:val="Emphasis"/>
          <w:highlight w:val="yellow"/>
        </w:rPr>
        <w:t>specific</w:t>
      </w:r>
      <w:r w:rsidRPr="005C60EB">
        <w:rPr>
          <w:rStyle w:val="StyleUnderline"/>
          <w:highlight w:val="yellow"/>
        </w:rPr>
        <w:t xml:space="preserve"> criticisms</w:t>
      </w:r>
      <w:r w:rsidRPr="002075B9">
        <w:rPr>
          <w:rStyle w:val="StyleUnderline"/>
        </w:rPr>
        <w:t xml:space="preserve"> which are made here will </w:t>
      </w:r>
      <w:r w:rsidRPr="005C60EB">
        <w:rPr>
          <w:rStyle w:val="StyleUnderline"/>
          <w:highlight w:val="yellow"/>
        </w:rPr>
        <w:t xml:space="preserve">come as </w:t>
      </w:r>
      <w:r w:rsidRPr="005C60EB">
        <w:rPr>
          <w:rStyle w:val="Emphasis"/>
          <w:highlight w:val="yellow"/>
        </w:rPr>
        <w:t>no surprise</w:t>
      </w:r>
      <w:r w:rsidRPr="005122CB">
        <w:rPr>
          <w:sz w:val="16"/>
        </w:rPr>
        <w:t xml:space="preserve"> to those familiar with the field, </w:t>
      </w:r>
      <w:r w:rsidRPr="005C60EB">
        <w:rPr>
          <w:rStyle w:val="StyleUnderline"/>
          <w:highlight w:val="yellow"/>
        </w:rPr>
        <w:t>as no</w:t>
      </w:r>
      <w:r w:rsidRPr="002075B9">
        <w:rPr>
          <w:rStyle w:val="StyleUnderline"/>
        </w:rPr>
        <w:t xml:space="preserve">ne of the </w:t>
      </w:r>
      <w:r w:rsidRPr="005C60EB">
        <w:rPr>
          <w:rStyle w:val="StyleUnderline"/>
          <w:highlight w:val="yellow"/>
        </w:rPr>
        <w:t>points that are valid are</w:t>
      </w:r>
      <w:r w:rsidRPr="002075B9">
        <w:rPr>
          <w:rStyle w:val="StyleUnderline"/>
        </w:rPr>
        <w:t xml:space="preserve"> in any</w:t>
      </w:r>
      <w:r>
        <w:rPr>
          <w:rStyle w:val="StyleUnderline"/>
        </w:rPr>
        <w:t xml:space="preserve"> </w:t>
      </w:r>
      <w:r w:rsidRPr="002075B9">
        <w:rPr>
          <w:rStyle w:val="StyleUnderline"/>
        </w:rPr>
        <w:t xml:space="preserve">way </w:t>
      </w:r>
      <w:r w:rsidRPr="005C60EB">
        <w:rPr>
          <w:rStyle w:val="StyleUnderline"/>
          <w:highlight w:val="yellow"/>
        </w:rPr>
        <w:t>original</w:t>
      </w:r>
      <w:r w:rsidRPr="005122CB">
        <w:rPr>
          <w:sz w:val="16"/>
        </w:rPr>
        <w:t xml:space="preserve">. The editors acknowledge an older tradition which made similar criticisms of the orthodox—that of left-wing critics like Chomsky—but note that the polemical and alienating expression of these views resulted in their marginalization. There is an element of truth here, but after an hour spent reading this book I yearned for the clarity and sharpness of a Noam Chomsky. Instead </w:t>
      </w:r>
      <w:r w:rsidRPr="005C60EB">
        <w:rPr>
          <w:rStyle w:val="Emphasis"/>
          <w:highlight w:val="yellow"/>
        </w:rPr>
        <w:t>terrorism studies</w:t>
      </w:r>
      <w:r w:rsidRPr="005C60EB">
        <w:rPr>
          <w:rStyle w:val="StyleUnderline"/>
          <w:highlight w:val="yellow"/>
        </w:rPr>
        <w:t>—</w:t>
      </w:r>
      <w:r w:rsidRPr="005C60EB">
        <w:rPr>
          <w:rStyle w:val="Emphasis"/>
          <w:highlight w:val="yellow"/>
        </w:rPr>
        <w:t>not</w:t>
      </w:r>
      <w:r w:rsidRPr="005C60EB">
        <w:rPr>
          <w:rStyle w:val="StyleUnderline"/>
          <w:highlight w:val="yellow"/>
        </w:rPr>
        <w:t xml:space="preserve"> any </w:t>
      </w:r>
      <w:r w:rsidRPr="005C60EB">
        <w:rPr>
          <w:rStyle w:val="Emphasis"/>
          <w:highlight w:val="yellow"/>
        </w:rPr>
        <w:t>specific</w:t>
      </w:r>
      <w:r w:rsidRPr="005122CB">
        <w:rPr>
          <w:rStyle w:val="Emphasis"/>
        </w:rPr>
        <w:t xml:space="preserve"> terrorist </w:t>
      </w:r>
      <w:r w:rsidRPr="005C60EB">
        <w:rPr>
          <w:rStyle w:val="Emphasis"/>
          <w:highlight w:val="yellow"/>
        </w:rPr>
        <w:t>group</w:t>
      </w:r>
      <w:r w:rsidRPr="005C60EB">
        <w:rPr>
          <w:rStyle w:val="StyleUnderline"/>
          <w:highlight w:val="yellow"/>
        </w:rPr>
        <w:t xml:space="preserve"> or </w:t>
      </w:r>
      <w:r w:rsidRPr="005C60EB">
        <w:rPr>
          <w:rStyle w:val="Emphasis"/>
          <w:highlight w:val="yellow"/>
        </w:rPr>
        <w:t>movement</w:t>
      </w:r>
      <w:r w:rsidRPr="005C60EB">
        <w:rPr>
          <w:rStyle w:val="StyleUnderline"/>
          <w:highlight w:val="yellow"/>
        </w:rPr>
        <w:t>—is worked</w:t>
      </w:r>
      <w:r w:rsidRPr="005122CB">
        <w:rPr>
          <w:rStyle w:val="StyleUnderline"/>
        </w:rPr>
        <w:t xml:space="preserve"> over </w:t>
      </w:r>
      <w:r w:rsidRPr="005C60EB">
        <w:rPr>
          <w:rStyle w:val="StyleUnderline"/>
          <w:highlight w:val="yellow"/>
        </w:rPr>
        <w:t>through</w:t>
      </w:r>
      <w:r w:rsidRPr="005122CB">
        <w:rPr>
          <w:sz w:val="16"/>
        </w:rPr>
        <w:t xml:space="preserve"> various </w:t>
      </w:r>
      <w:r w:rsidRPr="005C60EB">
        <w:rPr>
          <w:rStyle w:val="Emphasis"/>
          <w:highlight w:val="yellow"/>
        </w:rPr>
        <w:t>post-structuralist, critical theory</w:t>
      </w:r>
      <w:r w:rsidRPr="005122CB">
        <w:rPr>
          <w:sz w:val="16"/>
        </w:rPr>
        <w:t xml:space="preserve">, “welsh school” (sic), emancipatory, social movement, gender, and area studies perspectives which all seem to come up with the same set of conclusions as to its Western, pro-state, status-quo, demonizing, and “othering” biases. </w:t>
      </w:r>
      <w:r w:rsidRPr="005C60EB">
        <w:rPr>
          <w:rStyle w:val="StyleUnderline"/>
          <w:highlight w:val="yellow"/>
        </w:rPr>
        <w:t>Those looking for</w:t>
      </w:r>
      <w:r>
        <w:rPr>
          <w:rStyle w:val="StyleUnderline"/>
        </w:rPr>
        <w:t xml:space="preserve"> </w:t>
      </w:r>
      <w:r w:rsidRPr="005122CB">
        <w:rPr>
          <w:rStyle w:val="StyleUnderline"/>
        </w:rPr>
        <w:t xml:space="preserve">enlightenment as to </w:t>
      </w:r>
      <w:r w:rsidRPr="005C60EB">
        <w:rPr>
          <w:rStyle w:val="StyleUnderline"/>
          <w:highlight w:val="yellow"/>
        </w:rPr>
        <w:t xml:space="preserve">the </w:t>
      </w:r>
      <w:r w:rsidRPr="005C60EB">
        <w:rPr>
          <w:rStyle w:val="Emphasis"/>
          <w:highlight w:val="yellow"/>
        </w:rPr>
        <w:t>history and dynamics</w:t>
      </w:r>
      <w:r w:rsidRPr="005C60EB">
        <w:rPr>
          <w:sz w:val="16"/>
          <w:highlight w:val="yellow"/>
        </w:rPr>
        <w:t xml:space="preserve"> </w:t>
      </w:r>
      <w:r w:rsidRPr="005C60EB">
        <w:rPr>
          <w:rStyle w:val="StyleUnderline"/>
          <w:highlight w:val="yellow"/>
        </w:rPr>
        <w:t xml:space="preserve">of any “anti-state, armed group” will have to </w:t>
      </w:r>
      <w:r w:rsidRPr="005C60EB">
        <w:rPr>
          <w:rStyle w:val="Emphasis"/>
          <w:highlight w:val="yellow"/>
        </w:rPr>
        <w:t>look elsewhere</w:t>
      </w:r>
      <w:r w:rsidRPr="005122CB">
        <w:rPr>
          <w:rStyle w:val="StyleUnderline"/>
        </w:rPr>
        <w:t>.</w:t>
      </w:r>
      <w:r>
        <w:rPr>
          <w:rStyle w:val="StyleUnderline"/>
        </w:rPr>
        <w:t xml:space="preserve"> </w:t>
      </w:r>
      <w:r w:rsidRPr="005122CB">
        <w:rPr>
          <w:rStyle w:val="StyleUnderline"/>
        </w:rPr>
        <w:t xml:space="preserve">Those </w:t>
      </w:r>
      <w:r w:rsidRPr="005C60EB">
        <w:rPr>
          <w:rStyle w:val="StyleUnderline"/>
          <w:highlight w:val="yellow"/>
        </w:rPr>
        <w:t>contributors</w:t>
      </w:r>
      <w:r w:rsidRPr="005122CB">
        <w:rPr>
          <w:rStyle w:val="StyleUnderline"/>
        </w:rPr>
        <w:t xml:space="preserve"> who do actually refer to specific historical or current</w:t>
      </w:r>
      <w:r>
        <w:rPr>
          <w:rStyle w:val="StyleUnderline"/>
        </w:rPr>
        <w:t xml:space="preserve"> </w:t>
      </w:r>
      <w:r w:rsidRPr="005122CB">
        <w:rPr>
          <w:rStyle w:val="StyleUnderline"/>
        </w:rPr>
        <w:t xml:space="preserve">examples often </w:t>
      </w:r>
      <w:r w:rsidRPr="005C60EB">
        <w:rPr>
          <w:rStyle w:val="StyleUnderline"/>
          <w:highlight w:val="yellow"/>
        </w:rPr>
        <w:t xml:space="preserve">display a </w:t>
      </w:r>
      <w:r w:rsidRPr="005C60EB">
        <w:rPr>
          <w:rStyle w:val="Emphasis"/>
          <w:highlight w:val="yellow"/>
        </w:rPr>
        <w:t>shaky grasp of essential detail</w:t>
      </w:r>
      <w:r w:rsidRPr="005122CB">
        <w:rPr>
          <w:sz w:val="16"/>
        </w:rPr>
        <w:t xml:space="preserve">. Thus in Jeroen Gunning’s chapter on social movement theory, he claims that the Provisional IRA emerged out of a broader social movement which is incorrectly described as part of Irish nationalism. In fact, the Northern Ireland Civil Rights movement was not a movement for nationalist objectives but instead for the democratic reform of the state. This movement set off a political and social crisis which was seized on by the founders of the Provisional IRA who had had nothing but contempt for the “reformists” of the civil right movement preferring instead an armed struggle to expel the British state from Ireland, a strategy that polarized and sectarianized an already divided society and was ultimately defeated by the British state which never operated on the simplistic stereotypes projected on the state and its intellectual defenders by this book. It is symptomatic that Rogelio Alonso’s analysis of the IRA, incidentally also published by Routledge and unlikely to be unknown to at least some of the book’s editors and contributors, is unacknowledged in an extensive bibliography. This may have something to do with the fact that Alonso, despite working within what would be regarded here as an orthodox perspective, did something which the orthodox are pilloried for neglecting: his book is based on a large number of interviews with former or actual terrorists. Jeffery A. Sluka, in “The Contribution of Anthropology” relates how his ethnographic study of support for the IRA and INLA carried out in the late 1970s led him to refute the British state’s claim that they were terrorists and confirm the view of “most Catholics in Northern Ireland and millions of Irish Americans” that they were “freedom fighters.”2 In fact, most Irish Americans who took any serious interest in Northern Ireland supported the policies of John Hume’s non-violent Social Democratic and Labour Party and the leadership of the IRA at the time was acutely afraid of its limited support amongst Northern Irish catholics. How it was possible for Sluka to generalize from the views of those living in a tower block in West Belfast to the whole catholic population of Northern Ireland is not explained and there is no reference at all to the marginal nature of support for the IRA in the Irish Republic. Instead we are assured that the IRA and INLA could not be defined as “terrorists” because they did not purposely inflict civilian casualties and their “wellelaborated, though imperfect, bomb-warning systems which worked fairly effectively to minimize civilian casualties.”3 This statement is so out of kilter with the realities of the IRA campaign that it is difficult to conceive of why this particular contribution was included. A review does not permit an itemization of examples of IRA attacks which demonstrate the distortion involved in Sluka’s claim but perhaps one of the editors could send him a copy of the major audit of all deaths in the Troubles carried out by David McKittrick and his collaborators, Lost Lives, which is not included in the book’s extensive bibliography. </w:t>
      </w:r>
      <w:r w:rsidRPr="005122CB">
        <w:rPr>
          <w:rStyle w:val="StyleUnderline"/>
        </w:rPr>
        <w:t xml:space="preserve">There is </w:t>
      </w:r>
      <w:r w:rsidRPr="005C60EB">
        <w:rPr>
          <w:rStyle w:val="Emphasis"/>
          <w:highlight w:val="yellow"/>
        </w:rPr>
        <w:t>no doubt</w:t>
      </w:r>
      <w:r w:rsidRPr="005122CB">
        <w:rPr>
          <w:rStyle w:val="StyleUnderline"/>
        </w:rPr>
        <w:t xml:space="preserve"> that </w:t>
      </w:r>
      <w:r w:rsidRPr="005C60EB">
        <w:rPr>
          <w:rStyle w:val="Emphasis"/>
          <w:highlight w:val="yellow"/>
        </w:rPr>
        <w:t>some</w:t>
      </w:r>
      <w:r w:rsidRPr="005122CB">
        <w:rPr>
          <w:sz w:val="16"/>
        </w:rPr>
        <w:t xml:space="preserve"> </w:t>
      </w:r>
      <w:r w:rsidRPr="005122CB">
        <w:rPr>
          <w:rStyle w:val="StyleUnderline"/>
        </w:rPr>
        <w:t xml:space="preserve">of the </w:t>
      </w:r>
      <w:r w:rsidRPr="005C60EB">
        <w:rPr>
          <w:rStyle w:val="StyleUnderline"/>
          <w:highlight w:val="yellow"/>
        </w:rPr>
        <w:t>lit</w:t>
      </w:r>
      <w:r w:rsidRPr="005122CB">
        <w:rPr>
          <w:rStyle w:val="StyleUnderline"/>
        </w:rPr>
        <w:t xml:space="preserve">erature produced </w:t>
      </w:r>
      <w:r w:rsidRPr="005C60EB">
        <w:rPr>
          <w:rStyle w:val="StyleUnderline"/>
          <w:highlight w:val="yellow"/>
        </w:rPr>
        <w:t>in</w:t>
      </w:r>
      <w:r w:rsidRPr="005122CB">
        <w:rPr>
          <w:rStyle w:val="StyleUnderline"/>
        </w:rPr>
        <w:t xml:space="preserve"> the field of</w:t>
      </w:r>
      <w:r>
        <w:rPr>
          <w:rStyle w:val="StyleUnderline"/>
        </w:rPr>
        <w:t xml:space="preserve"> </w:t>
      </w:r>
      <w:r w:rsidRPr="005C60EB">
        <w:rPr>
          <w:rStyle w:val="StyleUnderline"/>
          <w:highlight w:val="yellow"/>
        </w:rPr>
        <w:t>terror</w:t>
      </w:r>
      <w:r w:rsidRPr="005122CB">
        <w:rPr>
          <w:rStyle w:val="StyleUnderline"/>
        </w:rPr>
        <w:t xml:space="preserve">ism </w:t>
      </w:r>
      <w:r w:rsidRPr="005C60EB">
        <w:rPr>
          <w:rStyle w:val="StyleUnderline"/>
          <w:highlight w:val="yellow"/>
        </w:rPr>
        <w:t>studies is shoddy</w:t>
      </w:r>
      <w:r w:rsidRPr="005122CB">
        <w:rPr>
          <w:rStyle w:val="StyleUnderline"/>
        </w:rPr>
        <w:t xml:space="preserve"> with no serious research and little evidence of</w:t>
      </w:r>
      <w:r>
        <w:rPr>
          <w:rStyle w:val="StyleUnderline"/>
        </w:rPr>
        <w:t xml:space="preserve"> </w:t>
      </w:r>
      <w:r w:rsidRPr="005122CB">
        <w:rPr>
          <w:rStyle w:val="StyleUnderline"/>
        </w:rPr>
        <w:t>knowledge of the histories and cultures of the societies concerned</w:t>
      </w:r>
      <w:r w:rsidRPr="005122CB">
        <w:rPr>
          <w:sz w:val="16"/>
        </w:rPr>
        <w:t xml:space="preserve">. Magnus Ranstorp in his chapter, “Mapping Terrorism Studies after 9/11” quotes one of the editors Marie Breen Smyth highlighting “troublesome features with terrorism research.”4 </w:t>
      </w:r>
      <w:r w:rsidRPr="005122CB">
        <w:rPr>
          <w:rStyle w:val="StyleUnderline"/>
        </w:rPr>
        <w:t>These include “a-historicity, presuming that ‘terrorism’ began on 11</w:t>
      </w:r>
      <w:r>
        <w:rPr>
          <w:rStyle w:val="StyleUnderline"/>
        </w:rPr>
        <w:t xml:space="preserve"> </w:t>
      </w:r>
      <w:r w:rsidRPr="005122CB">
        <w:rPr>
          <w:rStyle w:val="StyleUnderline"/>
        </w:rPr>
        <w:t>September and ignoring</w:t>
      </w:r>
      <w:r w:rsidRPr="005122CB">
        <w:rPr>
          <w:sz w:val="16"/>
        </w:rPr>
        <w:t xml:space="preserve"> the </w:t>
      </w:r>
      <w:r w:rsidRPr="005122CB">
        <w:rPr>
          <w:rStyle w:val="StyleUnderline"/>
        </w:rPr>
        <w:t>historical experiences</w:t>
      </w:r>
      <w:r w:rsidRPr="005122CB">
        <w:rPr>
          <w:sz w:val="16"/>
        </w:rPr>
        <w:t xml:space="preserve"> of numerous countries and the already burgeoning literature on ‘terrorism’ published prior to 2001.”5 </w:t>
      </w:r>
      <w:r w:rsidRPr="005C60EB">
        <w:rPr>
          <w:rStyle w:val="StyleUnderline"/>
          <w:highlight w:val="yellow"/>
        </w:rPr>
        <w:t>However</w:t>
      </w:r>
      <w:r w:rsidRPr="005122CB">
        <w:rPr>
          <w:sz w:val="16"/>
        </w:rPr>
        <w:t xml:space="preserve">, just a few pages before Ranstorp writes that </w:t>
      </w:r>
      <w:r w:rsidRPr="005C60EB">
        <w:rPr>
          <w:rStyle w:val="StyleUnderline"/>
          <w:highlight w:val="yellow"/>
        </w:rPr>
        <w:t>the “‘</w:t>
      </w:r>
      <w:r w:rsidRPr="005C60EB">
        <w:rPr>
          <w:rStyle w:val="Emphasis"/>
          <w:highlight w:val="yellow"/>
        </w:rPr>
        <w:t>avalanche’</w:t>
      </w:r>
      <w:r w:rsidRPr="005C60EB">
        <w:rPr>
          <w:rStyle w:val="StyleUnderline"/>
          <w:highlight w:val="yellow"/>
        </w:rPr>
        <w:t xml:space="preserve"> of </w:t>
      </w:r>
      <w:r w:rsidRPr="005C60EB">
        <w:rPr>
          <w:rStyle w:val="Emphasis"/>
          <w:highlight w:val="yellow"/>
        </w:rPr>
        <w:t>post-9/11 studies</w:t>
      </w:r>
      <w:r w:rsidRPr="005C60EB">
        <w:rPr>
          <w:sz w:val="16"/>
          <w:highlight w:val="yellow"/>
        </w:rPr>
        <w:t xml:space="preserve"> </w:t>
      </w:r>
      <w:r w:rsidRPr="005C60EB">
        <w:rPr>
          <w:rStyle w:val="StyleUnderline"/>
          <w:highlight w:val="yellow"/>
        </w:rPr>
        <w:t>has</w:t>
      </w:r>
      <w:r w:rsidRPr="005C60EB">
        <w:rPr>
          <w:sz w:val="16"/>
          <w:highlight w:val="yellow"/>
        </w:rPr>
        <w:t xml:space="preserve"> </w:t>
      </w:r>
      <w:r w:rsidRPr="005C60EB">
        <w:rPr>
          <w:rStyle w:val="Emphasis"/>
          <w:highlight w:val="yellow"/>
        </w:rPr>
        <w:t>usefully energised the</w:t>
      </w:r>
      <w:r w:rsidRPr="005122CB">
        <w:rPr>
          <w:rStyle w:val="Emphasis"/>
        </w:rPr>
        <w:t xml:space="preserve"> terrorism studies </w:t>
      </w:r>
      <w:r w:rsidRPr="005C60EB">
        <w:rPr>
          <w:rStyle w:val="Emphasis"/>
          <w:highlight w:val="yellow"/>
        </w:rPr>
        <w:t>field</w:t>
      </w:r>
      <w:r w:rsidRPr="005C60EB">
        <w:rPr>
          <w:sz w:val="16"/>
          <w:highlight w:val="yellow"/>
        </w:rPr>
        <w:t xml:space="preserve"> </w:t>
      </w:r>
      <w:r w:rsidRPr="005C60EB">
        <w:rPr>
          <w:rStyle w:val="StyleUnderline"/>
          <w:highlight w:val="yellow"/>
        </w:rPr>
        <w:t>with</w:t>
      </w:r>
      <w:r w:rsidRPr="005122CB">
        <w:rPr>
          <w:rStyle w:val="StyleUnderline"/>
        </w:rPr>
        <w:t xml:space="preserve"> new intellectual</w:t>
      </w:r>
      <w:r>
        <w:rPr>
          <w:rStyle w:val="StyleUnderline"/>
        </w:rPr>
        <w:t xml:space="preserve"> </w:t>
      </w:r>
      <w:r w:rsidRPr="005122CB">
        <w:rPr>
          <w:rStyle w:val="StyleUnderline"/>
        </w:rPr>
        <w:t xml:space="preserve">talents offering </w:t>
      </w:r>
      <w:r w:rsidRPr="005C60EB">
        <w:rPr>
          <w:rStyle w:val="Emphasis"/>
          <w:highlight w:val="yellow"/>
        </w:rPr>
        <w:t>fresh analytical angles</w:t>
      </w:r>
      <w:r w:rsidRPr="005C60EB">
        <w:rPr>
          <w:sz w:val="16"/>
          <w:highlight w:val="yellow"/>
        </w:rPr>
        <w:t xml:space="preserve"> </w:t>
      </w:r>
      <w:r w:rsidRPr="005C60EB">
        <w:rPr>
          <w:rStyle w:val="StyleUnderline"/>
          <w:highlight w:val="yellow"/>
        </w:rPr>
        <w:t>and</w:t>
      </w:r>
      <w:r w:rsidRPr="005C60EB">
        <w:rPr>
          <w:sz w:val="16"/>
          <w:highlight w:val="yellow"/>
        </w:rPr>
        <w:t xml:space="preserve"> </w:t>
      </w:r>
      <w:r w:rsidRPr="005C60EB">
        <w:rPr>
          <w:rStyle w:val="Emphasis"/>
          <w:highlight w:val="yellow"/>
        </w:rPr>
        <w:t>contextual</w:t>
      </w:r>
      <w:r w:rsidRPr="005122CB">
        <w:rPr>
          <w:sz w:val="16"/>
        </w:rPr>
        <w:t xml:space="preserve"> and cultural </w:t>
      </w:r>
      <w:r w:rsidRPr="005C60EB">
        <w:rPr>
          <w:rStyle w:val="Emphasis"/>
          <w:highlight w:val="yellow"/>
        </w:rPr>
        <w:t>depth</w:t>
      </w:r>
      <w:r w:rsidRPr="005122CB">
        <w:rPr>
          <w:sz w:val="16"/>
        </w:rPr>
        <w:t xml:space="preserve">.”6 </w:t>
      </w:r>
      <w:r w:rsidRPr="005122CB">
        <w:rPr>
          <w:rStyle w:val="StyleUnderline"/>
        </w:rPr>
        <w:t>So</w:t>
      </w:r>
      <w:r>
        <w:rPr>
          <w:rStyle w:val="StyleUnderline"/>
        </w:rPr>
        <w:t xml:space="preserve"> </w:t>
      </w:r>
      <w:r w:rsidRPr="005122CB">
        <w:rPr>
          <w:rStyle w:val="StyleUnderline"/>
        </w:rPr>
        <w:t xml:space="preserve">it seems </w:t>
      </w:r>
      <w:r w:rsidRPr="005C60EB">
        <w:rPr>
          <w:rStyle w:val="Emphasis"/>
          <w:highlight w:val="yellow"/>
        </w:rPr>
        <w:t>not all is bankrupt orthodoxy</w:t>
      </w:r>
      <w:r w:rsidRPr="005122CB">
        <w:rPr>
          <w:sz w:val="16"/>
        </w:rPr>
        <w:t xml:space="preserve">. However, in general </w:t>
      </w:r>
      <w:r w:rsidRPr="005122CB">
        <w:rPr>
          <w:rStyle w:val="StyleUnderline"/>
        </w:rPr>
        <w:t xml:space="preserve">the </w:t>
      </w:r>
      <w:r w:rsidRPr="005C60EB">
        <w:rPr>
          <w:rStyle w:val="StyleUnderline"/>
          <w:highlight w:val="yellow"/>
        </w:rPr>
        <w:t>contributions</w:t>
      </w:r>
      <w:r w:rsidRPr="005122CB">
        <w:rPr>
          <w:sz w:val="16"/>
        </w:rPr>
        <w:t xml:space="preserve"> tend to </w:t>
      </w:r>
      <w:r w:rsidRPr="005C60EB">
        <w:rPr>
          <w:rStyle w:val="Emphasis"/>
          <w:highlight w:val="yellow"/>
        </w:rPr>
        <w:t>monolithize</w:t>
      </w:r>
      <w:r w:rsidRPr="005122CB">
        <w:rPr>
          <w:rStyle w:val="Emphasis"/>
        </w:rPr>
        <w:t xml:space="preserve"> the enemy</w:t>
      </w:r>
      <w:r w:rsidRPr="005122CB">
        <w:rPr>
          <w:rStyle w:val="StyleUnderline"/>
        </w:rPr>
        <w:t>—</w:t>
      </w:r>
      <w:r w:rsidRPr="005C60EB">
        <w:rPr>
          <w:rStyle w:val="StyleUnderline"/>
          <w:highlight w:val="yellow"/>
        </w:rPr>
        <w:t>the “</w:t>
      </w:r>
      <w:r w:rsidRPr="005C60EB">
        <w:rPr>
          <w:rStyle w:val="Emphasis"/>
          <w:highlight w:val="yellow"/>
        </w:rPr>
        <w:t>orthodox</w:t>
      </w:r>
      <w:r w:rsidRPr="005C60EB">
        <w:rPr>
          <w:rStyle w:val="StyleUnderline"/>
          <w:highlight w:val="yellow"/>
        </w:rPr>
        <w:t>,”</w:t>
      </w:r>
      <w:r w:rsidRPr="005122CB">
        <w:rPr>
          <w:rStyle w:val="StyleUnderline"/>
        </w:rPr>
        <w:t xml:space="preserve"> the “</w:t>
      </w:r>
      <w:r w:rsidRPr="005122CB">
        <w:rPr>
          <w:rStyle w:val="Emphasis"/>
        </w:rPr>
        <w:t>west</w:t>
      </w:r>
      <w:r w:rsidRPr="005122CB">
        <w:rPr>
          <w:rStyle w:val="StyleUnderline"/>
        </w:rPr>
        <w:t>” against the “</w:t>
      </w:r>
      <w:r w:rsidRPr="005122CB">
        <w:rPr>
          <w:rStyle w:val="Emphasis"/>
        </w:rPr>
        <w:t>south</w:t>
      </w:r>
      <w:r w:rsidRPr="005122CB">
        <w:rPr>
          <w:rStyle w:val="StyleUnderline"/>
        </w:rPr>
        <w:t>,”</w:t>
      </w:r>
      <w:r>
        <w:rPr>
          <w:rStyle w:val="StyleUnderline"/>
        </w:rPr>
        <w:t xml:space="preserve"> </w:t>
      </w:r>
      <w:r w:rsidRPr="005122CB">
        <w:rPr>
          <w:rStyle w:val="StyleUnderline"/>
        </w:rPr>
        <w:t>“western state terrorism,”</w:t>
      </w:r>
      <w:r w:rsidRPr="005122CB">
        <w:rPr>
          <w:sz w:val="16"/>
        </w:rPr>
        <w:t xml:space="preserve"> no brackets around terrorism if states do it. Perhaps this is an unconscious example of the “othering” they complain about.</w:t>
      </w:r>
    </w:p>
    <w:p w14:paraId="1F6FA28F" w14:textId="77777777" w:rsidR="009C639B" w:rsidRPr="00CB4702" w:rsidRDefault="009C639B" w:rsidP="009C639B">
      <w:pPr>
        <w:pStyle w:val="Heading2"/>
      </w:pPr>
      <w:r>
        <w:t>Cap K</w:t>
      </w:r>
    </w:p>
    <w:p w14:paraId="18BC0252" w14:textId="77777777" w:rsidR="009C639B" w:rsidRDefault="009C639B" w:rsidP="009C639B">
      <w:pPr>
        <w:pStyle w:val="Heading3"/>
      </w:pPr>
      <w:r>
        <w:t>Capitalism K---2AC</w:t>
      </w:r>
    </w:p>
    <w:p w14:paraId="7FB1CA5E" w14:textId="77777777" w:rsidR="009C639B" w:rsidRPr="00B8016B" w:rsidRDefault="009C639B" w:rsidP="009C639B">
      <w:pPr>
        <w:pStyle w:val="Heading4"/>
      </w:pPr>
      <w:r>
        <w:t xml:space="preserve">Growth is </w:t>
      </w:r>
      <w:r w:rsidRPr="00B8016B">
        <w:rPr>
          <w:u w:val="single"/>
        </w:rPr>
        <w:t>sustainable</w:t>
      </w:r>
      <w:r>
        <w:t xml:space="preserve"> AND they </w:t>
      </w:r>
      <w:r>
        <w:rPr>
          <w:u w:val="single"/>
        </w:rPr>
        <w:t>fail</w:t>
      </w:r>
      <w:r>
        <w:t>.</w:t>
      </w:r>
    </w:p>
    <w:p w14:paraId="62AD7C65" w14:textId="77777777" w:rsidR="009C639B" w:rsidRDefault="009C639B" w:rsidP="009C639B">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348A1F76" w14:textId="77777777" w:rsidR="009C639B" w:rsidRPr="00A94951" w:rsidRDefault="009C639B" w:rsidP="009C639B">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7578B1">
        <w:rPr>
          <w:rStyle w:val="StyleUnderline"/>
          <w:highlight w:val="yellow"/>
        </w:rPr>
        <w:t>alt</w:t>
      </w:r>
      <w:r w:rsidRPr="00F56C24">
        <w:rPr>
          <w:rStyle w:val="StyleUnderline"/>
        </w:rPr>
        <w:t>ernative</w:t>
      </w:r>
      <w:r w:rsidRPr="007578B1">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7578B1">
        <w:rPr>
          <w:rStyle w:val="Emphasis"/>
          <w:sz w:val="24"/>
          <w:szCs w:val="24"/>
          <w:highlight w:val="yellow"/>
        </w:rPr>
        <w:t>have</w:t>
      </w:r>
      <w:r w:rsidRPr="00B8016B">
        <w:rPr>
          <w:rStyle w:val="Emphasis"/>
          <w:sz w:val="24"/>
          <w:szCs w:val="24"/>
        </w:rPr>
        <w:t xml:space="preserve"> a </w:t>
      </w:r>
      <w:r w:rsidRPr="007578B1">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7578B1">
        <w:rPr>
          <w:rStyle w:val="StyleUnderline"/>
          <w:highlight w:val="yellow"/>
        </w:rPr>
        <w:t>econ</w:t>
      </w:r>
      <w:r w:rsidRPr="00B8016B">
        <w:rPr>
          <w:rStyle w:val="StyleUnderline"/>
        </w:rPr>
        <w:t xml:space="preserve">omic </w:t>
      </w:r>
      <w:r w:rsidRPr="007578B1">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7578B1">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7578B1">
        <w:rPr>
          <w:rStyle w:val="StyleUnderline"/>
          <w:highlight w:val="yellow"/>
        </w:rPr>
        <w:t>possible</w:t>
      </w:r>
      <w:r w:rsidRPr="00A94951">
        <w:rPr>
          <w:sz w:val="16"/>
        </w:rPr>
        <w:t>.</w:t>
      </w:r>
    </w:p>
    <w:p w14:paraId="31E5B381" w14:textId="77777777" w:rsidR="009C639B" w:rsidRPr="006879DA" w:rsidRDefault="009C639B" w:rsidP="009C639B">
      <w:pPr>
        <w:rPr>
          <w:sz w:val="8"/>
          <w:szCs w:val="8"/>
        </w:rPr>
      </w:pPr>
      <w:r w:rsidRPr="006879DA">
        <w:rPr>
          <w:sz w:val="8"/>
          <w:szCs w:val="8"/>
        </w:rPr>
        <w:t>What GDP measures</w:t>
      </w:r>
    </w:p>
    <w:p w14:paraId="54243A32" w14:textId="77777777" w:rsidR="009C639B" w:rsidRPr="006879DA" w:rsidRDefault="009C639B" w:rsidP="009C639B">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0CD9844E" w14:textId="77777777" w:rsidR="009C639B" w:rsidRPr="006879DA" w:rsidRDefault="009C639B" w:rsidP="009C639B">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0FB56CA5" w14:textId="77777777" w:rsidR="009C639B" w:rsidRPr="006879DA" w:rsidRDefault="009C639B" w:rsidP="009C639B">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3E15B448" w14:textId="77777777" w:rsidR="009C639B" w:rsidRPr="006879DA" w:rsidRDefault="009C639B" w:rsidP="009C639B">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61B20CCA" w14:textId="77777777" w:rsidR="009C639B" w:rsidRPr="006879DA" w:rsidRDefault="009C639B" w:rsidP="009C639B">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06A18B09" w14:textId="77777777" w:rsidR="009C639B" w:rsidRPr="006879DA" w:rsidRDefault="009C639B" w:rsidP="009C639B">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7E5F9016" w14:textId="77777777" w:rsidR="009C639B" w:rsidRPr="006879DA" w:rsidRDefault="009C639B" w:rsidP="009C639B">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3327A88F" w14:textId="77777777" w:rsidR="009C639B" w:rsidRPr="006879DA" w:rsidRDefault="009C639B" w:rsidP="009C639B">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137A4680" w14:textId="77777777" w:rsidR="009C639B" w:rsidRPr="006879DA" w:rsidRDefault="009C639B" w:rsidP="009C639B">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54EF5A17" w14:textId="77777777" w:rsidR="009C639B" w:rsidRPr="006879DA" w:rsidRDefault="009C639B" w:rsidP="009C639B">
      <w:pPr>
        <w:rPr>
          <w:sz w:val="8"/>
          <w:szCs w:val="8"/>
        </w:rPr>
      </w:pPr>
      <w:r w:rsidRPr="006879DA">
        <w:rPr>
          <w:sz w:val="8"/>
          <w:szCs w:val="8"/>
        </w:rPr>
        <w:t>The critiques of GDP</w:t>
      </w:r>
    </w:p>
    <w:p w14:paraId="7D600A08" w14:textId="77777777" w:rsidR="009C639B" w:rsidRPr="006879DA" w:rsidRDefault="009C639B" w:rsidP="009C639B">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686DC166" w14:textId="77777777" w:rsidR="009C639B" w:rsidRPr="006879DA" w:rsidRDefault="009C639B" w:rsidP="009C639B">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55A166DB" w14:textId="77777777" w:rsidR="009C639B" w:rsidRPr="006879DA" w:rsidRDefault="009C639B" w:rsidP="009C639B">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2BF3C29E" w14:textId="77777777" w:rsidR="009C639B" w:rsidRPr="006879DA" w:rsidRDefault="009C639B" w:rsidP="009C639B">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417DDFD2" w14:textId="77777777" w:rsidR="009C639B" w:rsidRPr="006879DA" w:rsidRDefault="009C639B" w:rsidP="009C639B">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15004C84" w14:textId="77777777" w:rsidR="009C639B" w:rsidRPr="00A94951" w:rsidRDefault="009C639B" w:rsidP="009C639B">
      <w:pPr>
        <w:rPr>
          <w:sz w:val="16"/>
        </w:rPr>
      </w:pPr>
      <w:r w:rsidRPr="006879DA">
        <w:rPr>
          <w:sz w:val="8"/>
          <w:szCs w:val="8"/>
        </w:rPr>
        <w:t>The other outcomes that GDP can capture</w:t>
      </w:r>
    </w:p>
    <w:p w14:paraId="47841388" w14:textId="77777777" w:rsidR="009C639B" w:rsidRPr="00A94951" w:rsidRDefault="009C639B" w:rsidP="009C639B">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30EE2F5C" w14:textId="77777777" w:rsidR="009C639B" w:rsidRPr="00A94951" w:rsidRDefault="009C639B" w:rsidP="009C639B">
      <w:pPr>
        <w:rPr>
          <w:sz w:val="16"/>
        </w:rPr>
      </w:pPr>
      <w:r w:rsidRPr="00A94951">
        <w:rPr>
          <w:sz w:val="16"/>
        </w:rPr>
        <w:t xml:space="preserve">For example, </w:t>
      </w:r>
      <w:r w:rsidRPr="003F5224">
        <w:rPr>
          <w:rStyle w:val="StyleUnderline"/>
        </w:rPr>
        <w:t>people in countries with</w:t>
      </w:r>
      <w:r w:rsidRPr="00A94951">
        <w:rPr>
          <w:sz w:val="16"/>
        </w:rPr>
        <w:t xml:space="preserve"> </w:t>
      </w:r>
      <w:r w:rsidRPr="007578B1">
        <w:rPr>
          <w:rStyle w:val="Emphasis"/>
          <w:highlight w:val="yellow"/>
        </w:rPr>
        <w:t>high</w:t>
      </w:r>
      <w:r w:rsidRPr="000E4589">
        <w:rPr>
          <w:rStyle w:val="Emphasis"/>
        </w:rPr>
        <w:t xml:space="preserve">er </w:t>
      </w:r>
      <w:r w:rsidRPr="007578B1">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3C9BA5ED" w14:textId="77777777" w:rsidR="009C639B" w:rsidRPr="00A94951" w:rsidRDefault="009C639B" w:rsidP="009C639B">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7578B1">
        <w:rPr>
          <w:rStyle w:val="Emphasis"/>
          <w:highlight w:val="yellow"/>
        </w:rPr>
        <w:t>lower</w:t>
      </w:r>
      <w:r w:rsidRPr="00A94951">
        <w:rPr>
          <w:sz w:val="16"/>
        </w:rPr>
        <w:t xml:space="preserve"> infant </w:t>
      </w:r>
      <w:r w:rsidRPr="007578B1">
        <w:rPr>
          <w:rStyle w:val="Emphasis"/>
          <w:highlight w:val="yellow"/>
        </w:rPr>
        <w:t>mortality</w:t>
      </w:r>
      <w:r w:rsidRPr="007578B1">
        <w:rPr>
          <w:sz w:val="16"/>
          <w:highlight w:val="yellow"/>
        </w:rPr>
        <w:t xml:space="preserve">, </w:t>
      </w:r>
      <w:r w:rsidRPr="007578B1">
        <w:rPr>
          <w:rStyle w:val="Emphasis"/>
          <w:highlight w:val="yellow"/>
        </w:rPr>
        <w:t>higher ed</w:t>
      </w:r>
      <w:r w:rsidRPr="008C1D21">
        <w:rPr>
          <w:rStyle w:val="Emphasis"/>
        </w:rPr>
        <w:t xml:space="preserve">ucational </w:t>
      </w:r>
      <w:r w:rsidRPr="007578B1">
        <w:rPr>
          <w:rStyle w:val="Emphasis"/>
          <w:highlight w:val="yellow"/>
        </w:rPr>
        <w:t>attainment</w:t>
      </w:r>
      <w:r w:rsidRPr="007578B1">
        <w:rPr>
          <w:sz w:val="16"/>
          <w:highlight w:val="yellow"/>
        </w:rPr>
        <w:t xml:space="preserve">, </w:t>
      </w:r>
      <w:r w:rsidRPr="007578B1">
        <w:rPr>
          <w:rStyle w:val="Emphasis"/>
          <w:highlight w:val="yellow"/>
        </w:rPr>
        <w:t>reduced</w:t>
      </w:r>
      <w:r w:rsidRPr="00A94951">
        <w:rPr>
          <w:sz w:val="16"/>
        </w:rPr>
        <w:t xml:space="preserve"> extreme </w:t>
      </w:r>
      <w:r w:rsidRPr="007578B1">
        <w:rPr>
          <w:rStyle w:val="Emphasis"/>
          <w:highlight w:val="yellow"/>
        </w:rPr>
        <w:t>poverty</w:t>
      </w:r>
      <w:r w:rsidRPr="007578B1">
        <w:rPr>
          <w:sz w:val="16"/>
          <w:highlight w:val="yellow"/>
        </w:rPr>
        <w:t xml:space="preserve">, </w:t>
      </w:r>
      <w:r w:rsidRPr="007578B1">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3A395635" w14:textId="77777777" w:rsidR="009C639B" w:rsidRPr="00A94951" w:rsidRDefault="009C639B" w:rsidP="009C639B">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7578B1">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7578B1">
        <w:rPr>
          <w:rStyle w:val="Emphasis"/>
          <w:highlight w:val="yellow"/>
        </w:rPr>
        <w:t>declin</w:t>
      </w:r>
      <w:r w:rsidRPr="00A94951">
        <w:rPr>
          <w:sz w:val="16"/>
        </w:rPr>
        <w:t xml:space="preserve">ing </w:t>
      </w:r>
      <w:r w:rsidRPr="00A77138">
        <w:rPr>
          <w:rStyle w:val="StyleUnderline"/>
        </w:rPr>
        <w:t xml:space="preserve">as </w:t>
      </w:r>
      <w:r w:rsidRPr="007578B1">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7578B1">
        <w:rPr>
          <w:rStyle w:val="StyleUnderline"/>
          <w:highlight w:val="yellow"/>
        </w:rPr>
        <w:t>invest in</w:t>
      </w:r>
      <w:r w:rsidRPr="007578B1">
        <w:rPr>
          <w:sz w:val="16"/>
          <w:highlight w:val="yellow"/>
        </w:rPr>
        <w:t xml:space="preserve"> </w:t>
      </w:r>
      <w:r w:rsidRPr="007578B1">
        <w:rPr>
          <w:rStyle w:val="Emphasis"/>
          <w:highlight w:val="yellow"/>
        </w:rPr>
        <w:t>clean tech</w:t>
      </w:r>
      <w:r w:rsidRPr="00A77138">
        <w:rPr>
          <w:rStyle w:val="Emphasis"/>
        </w:rPr>
        <w:t>nology</w:t>
      </w:r>
      <w:r w:rsidRPr="00A94951">
        <w:rPr>
          <w:sz w:val="16"/>
        </w:rPr>
        <w:t xml:space="preserve"> </w:t>
      </w:r>
      <w:r w:rsidRPr="007578B1">
        <w:rPr>
          <w:rStyle w:val="StyleUnderline"/>
          <w:highlight w:val="yellow"/>
        </w:rPr>
        <w:t>and</w:t>
      </w:r>
      <w:r w:rsidRPr="007578B1">
        <w:rPr>
          <w:sz w:val="16"/>
          <w:highlight w:val="yellow"/>
        </w:rPr>
        <w:t xml:space="preserve"> </w:t>
      </w:r>
      <w:r w:rsidRPr="007578B1">
        <w:rPr>
          <w:rStyle w:val="Emphasis"/>
          <w:highlight w:val="yellow"/>
        </w:rPr>
        <w:t>enviro</w:t>
      </w:r>
      <w:r w:rsidRPr="00A77138">
        <w:rPr>
          <w:rStyle w:val="Emphasis"/>
        </w:rPr>
        <w:t xml:space="preserve">nmental </w:t>
      </w:r>
      <w:r w:rsidRPr="007578B1">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7578B1">
        <w:rPr>
          <w:rStyle w:val="StyleUnderline"/>
          <w:highlight w:val="yellow"/>
        </w:rPr>
        <w:t>like</w:t>
      </w:r>
      <w:r w:rsidRPr="00A77138">
        <w:rPr>
          <w:rStyle w:val="StyleUnderline"/>
        </w:rPr>
        <w:t xml:space="preserve"> the</w:t>
      </w:r>
      <w:r w:rsidRPr="00A94951">
        <w:rPr>
          <w:sz w:val="16"/>
        </w:rPr>
        <w:t xml:space="preserve"> </w:t>
      </w:r>
      <w:r w:rsidRPr="007578B1">
        <w:rPr>
          <w:rStyle w:val="Emphasis"/>
          <w:highlight w:val="yellow"/>
        </w:rPr>
        <w:t>U</w:t>
      </w:r>
      <w:r w:rsidRPr="00A94951">
        <w:rPr>
          <w:sz w:val="16"/>
        </w:rPr>
        <w:t xml:space="preserve">nited </w:t>
      </w:r>
      <w:r w:rsidRPr="007578B1">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44ACF251" w14:textId="77777777" w:rsidR="009C639B" w:rsidRPr="00A94951" w:rsidRDefault="009C639B" w:rsidP="009C639B">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7578B1">
        <w:rPr>
          <w:rStyle w:val="StyleUnderline"/>
          <w:highlight w:val="yellow"/>
        </w:rPr>
        <w:t>can’t have</w:t>
      </w:r>
      <w:r w:rsidRPr="00A94951">
        <w:rPr>
          <w:sz w:val="16"/>
        </w:rPr>
        <w:t xml:space="preserve"> broad or universal </w:t>
      </w:r>
      <w:r w:rsidRPr="007578B1">
        <w:rPr>
          <w:rStyle w:val="Emphasis"/>
          <w:highlight w:val="yellow"/>
        </w:rPr>
        <w:t>health care</w:t>
      </w:r>
      <w:r w:rsidRPr="007578B1">
        <w:rPr>
          <w:sz w:val="16"/>
          <w:highlight w:val="yellow"/>
        </w:rPr>
        <w:t xml:space="preserve"> </w:t>
      </w:r>
      <w:r w:rsidRPr="007578B1">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7578B1">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7578B1">
        <w:rPr>
          <w:rStyle w:val="StyleUnderline"/>
          <w:highlight w:val="yellow"/>
        </w:rPr>
        <w:t>can’t fund</w:t>
      </w:r>
      <w:r w:rsidRPr="007578B1">
        <w:rPr>
          <w:sz w:val="16"/>
          <w:highlight w:val="yellow"/>
        </w:rPr>
        <w:t xml:space="preserve"> </w:t>
      </w:r>
      <w:r w:rsidRPr="007578B1">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7578B1">
        <w:rPr>
          <w:rStyle w:val="StyleUnderline"/>
          <w:highlight w:val="yellow"/>
        </w:rPr>
        <w:t>or protect</w:t>
      </w:r>
      <w:r w:rsidRPr="00A77138">
        <w:rPr>
          <w:rStyle w:val="StyleUnderline"/>
        </w:rPr>
        <w:t xml:space="preserve"> the</w:t>
      </w:r>
      <w:r w:rsidRPr="00A94951">
        <w:rPr>
          <w:sz w:val="16"/>
        </w:rPr>
        <w:t xml:space="preserve"> </w:t>
      </w:r>
      <w:r w:rsidRPr="007578B1">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39D8D6B5" w14:textId="77777777" w:rsidR="009C639B" w:rsidRPr="00A94951" w:rsidRDefault="009C639B" w:rsidP="009C639B">
      <w:pPr>
        <w:rPr>
          <w:sz w:val="16"/>
        </w:rPr>
      </w:pPr>
      <w:r w:rsidRPr="00A94951">
        <w:rPr>
          <w:sz w:val="16"/>
        </w:rPr>
        <w:t>The practical advantages of GDP</w:t>
      </w:r>
    </w:p>
    <w:p w14:paraId="4EB1A9F5" w14:textId="77777777" w:rsidR="009C639B" w:rsidRPr="00A94951" w:rsidRDefault="009C639B" w:rsidP="009C639B">
      <w:pPr>
        <w:rPr>
          <w:sz w:val="16"/>
        </w:rPr>
      </w:pPr>
      <w:r w:rsidRPr="00A94951">
        <w:rPr>
          <w:sz w:val="16"/>
        </w:rPr>
        <w:t xml:space="preserve">These correlations explain the appeal of </w:t>
      </w:r>
      <w:r w:rsidRPr="007578B1">
        <w:rPr>
          <w:rStyle w:val="StyleUnderline"/>
          <w:highlight w:val="yellow"/>
        </w:rPr>
        <w:t>GDP</w:t>
      </w:r>
      <w:r w:rsidRPr="00A94951">
        <w:rPr>
          <w:sz w:val="16"/>
        </w:rPr>
        <w:t xml:space="preserve">, but not why it, </w:t>
      </w:r>
      <w:r w:rsidRPr="007578B1">
        <w:rPr>
          <w:rStyle w:val="Emphasis"/>
          <w:highlight w:val="yellow"/>
        </w:rPr>
        <w:t>uniquely</w:t>
      </w:r>
      <w:r w:rsidRPr="00A94951">
        <w:rPr>
          <w:sz w:val="16"/>
        </w:rPr>
        <w:t xml:space="preserve">, </w:t>
      </w:r>
      <w:r w:rsidRPr="000C2D48">
        <w:rPr>
          <w:rStyle w:val="StyleUnderline"/>
        </w:rPr>
        <w:t xml:space="preserve">is the </w:t>
      </w:r>
      <w:r w:rsidRPr="007578B1">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10D1EB6E" w14:textId="77777777" w:rsidR="009C639B" w:rsidRPr="00A94951" w:rsidRDefault="009C639B" w:rsidP="009C639B">
      <w:pPr>
        <w:rPr>
          <w:sz w:val="16"/>
        </w:rPr>
      </w:pPr>
      <w:r w:rsidRPr="00AD692C">
        <w:rPr>
          <w:sz w:val="16"/>
        </w:rPr>
        <w:t xml:space="preserve">The </w:t>
      </w:r>
      <w:r w:rsidRPr="00AD692C">
        <w:rPr>
          <w:rStyle w:val="StyleUnderline"/>
        </w:rPr>
        <w:t>most important advantage is</w:t>
      </w:r>
      <w:r w:rsidRPr="00AD692C">
        <w:rPr>
          <w:sz w:val="16"/>
        </w:rPr>
        <w:t xml:space="preserve"> the </w:t>
      </w:r>
      <w:r w:rsidRPr="007578B1">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7578B1">
        <w:rPr>
          <w:rStyle w:val="StyleUnderline"/>
          <w:highlight w:val="yellow"/>
        </w:rPr>
        <w:t>allows gov</w:t>
      </w:r>
      <w:r w:rsidRPr="00C52176">
        <w:rPr>
          <w:rStyle w:val="StyleUnderline"/>
        </w:rPr>
        <w:t xml:space="preserve">ernments </w:t>
      </w:r>
      <w:r w:rsidRPr="007578B1">
        <w:rPr>
          <w:rStyle w:val="StyleUnderline"/>
          <w:highlight w:val="yellow"/>
        </w:rPr>
        <w:t>to</w:t>
      </w:r>
      <w:r w:rsidRPr="00A94951">
        <w:rPr>
          <w:sz w:val="16"/>
        </w:rPr>
        <w:t xml:space="preserve"> spot recessions early and </w:t>
      </w:r>
      <w:r w:rsidRPr="007578B1">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6041A31E" w14:textId="77777777" w:rsidR="009C639B" w:rsidRPr="00A94951" w:rsidRDefault="009C639B" w:rsidP="009C639B">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511B8CAA" w14:textId="77777777" w:rsidR="009C639B" w:rsidRPr="00A94951" w:rsidRDefault="009C639B" w:rsidP="009C639B">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28F03CA3" w14:textId="77777777" w:rsidR="009C639B" w:rsidRPr="00A94951" w:rsidRDefault="009C639B" w:rsidP="009C639B">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2352FBC1" w14:textId="77777777" w:rsidR="009C639B" w:rsidRPr="00A94951" w:rsidRDefault="009C639B" w:rsidP="009C639B">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7578B1">
        <w:rPr>
          <w:rStyle w:val="StyleUnderline"/>
          <w:highlight w:val="yellow"/>
        </w:rPr>
        <w:t>measures</w:t>
      </w:r>
      <w:r w:rsidRPr="007578B1">
        <w:rPr>
          <w:sz w:val="16"/>
          <w:highlight w:val="yellow"/>
        </w:rPr>
        <w:t xml:space="preserve"> </w:t>
      </w:r>
      <w:r w:rsidRPr="007578B1">
        <w:rPr>
          <w:rStyle w:val="Emphasis"/>
          <w:highlight w:val="yellow"/>
        </w:rPr>
        <w:t>across</w:t>
      </w:r>
      <w:r w:rsidRPr="007578B1">
        <w:rPr>
          <w:sz w:val="16"/>
          <w:highlight w:val="yellow"/>
        </w:rPr>
        <w:t xml:space="preserve"> </w:t>
      </w:r>
      <w:r w:rsidRPr="007578B1">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7578B1">
        <w:rPr>
          <w:rStyle w:val="StyleUnderline"/>
          <w:highlight w:val="yellow"/>
        </w:rPr>
        <w:t>to understand</w:t>
      </w:r>
      <w:r w:rsidRPr="00A94951">
        <w:rPr>
          <w:sz w:val="16"/>
        </w:rPr>
        <w:t xml:space="preserve"> long-run </w:t>
      </w:r>
      <w:r w:rsidRPr="00FC4CEB">
        <w:rPr>
          <w:rStyle w:val="StyleUnderline"/>
        </w:rPr>
        <w:t xml:space="preserve">growth </w:t>
      </w:r>
      <w:r w:rsidRPr="007578B1">
        <w:rPr>
          <w:rStyle w:val="StyleUnderline"/>
          <w:highlight w:val="yellow"/>
        </w:rPr>
        <w:t>patterns</w:t>
      </w:r>
      <w:r w:rsidRPr="00A94951">
        <w:rPr>
          <w:sz w:val="16"/>
        </w:rPr>
        <w:t>. This historical perspective is helpful for economic research and broader policy knowledge.</w:t>
      </w:r>
    </w:p>
    <w:p w14:paraId="4190D9FA" w14:textId="77777777" w:rsidR="009C639B" w:rsidRPr="00A94951" w:rsidRDefault="009C639B" w:rsidP="009C639B">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6D0734DE" w14:textId="77777777" w:rsidR="009C639B" w:rsidRPr="00A94951" w:rsidRDefault="009C639B" w:rsidP="009C639B">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7578B1">
        <w:rPr>
          <w:rStyle w:val="Emphasis"/>
          <w:highlight w:val="yellow"/>
        </w:rPr>
        <w:t>policy decisions</w:t>
      </w:r>
      <w:r w:rsidRPr="00A94951">
        <w:rPr>
          <w:sz w:val="16"/>
        </w:rPr>
        <w:t xml:space="preserve">, what </w:t>
      </w:r>
      <w:r w:rsidRPr="006278DE">
        <w:rPr>
          <w:rStyle w:val="StyleUnderline"/>
        </w:rPr>
        <w:t xml:space="preserve">we </w:t>
      </w:r>
      <w:r w:rsidRPr="007578B1">
        <w:rPr>
          <w:rStyle w:val="StyleUnderline"/>
          <w:highlight w:val="yellow"/>
        </w:rPr>
        <w:t>need</w:t>
      </w:r>
      <w:r w:rsidRPr="006278DE">
        <w:rPr>
          <w:rStyle w:val="StyleUnderline"/>
        </w:rPr>
        <w:t xml:space="preserve"> is to build</w:t>
      </w:r>
      <w:r w:rsidRPr="00A94951">
        <w:rPr>
          <w:sz w:val="16"/>
        </w:rPr>
        <w:t xml:space="preserve"> </w:t>
      </w:r>
      <w:r w:rsidRPr="007578B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48841BD0" w14:textId="77777777" w:rsidR="009C639B" w:rsidRDefault="009C639B" w:rsidP="009C639B">
      <w:pPr>
        <w:pStyle w:val="Heading4"/>
      </w:pPr>
      <w:r w:rsidRPr="00A94951">
        <w:rPr>
          <w:u w:val="single"/>
        </w:rPr>
        <w:t>Best data</w:t>
      </w:r>
      <w:r>
        <w:t xml:space="preserve"> proves.</w:t>
      </w:r>
    </w:p>
    <w:p w14:paraId="0F2BDB73" w14:textId="77777777" w:rsidR="009C639B" w:rsidRDefault="009C639B" w:rsidP="009C639B">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208E78EF" w14:textId="77777777" w:rsidR="009C639B" w:rsidRPr="00F3775D" w:rsidRDefault="009C639B" w:rsidP="009C639B">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7578B1">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7578B1">
        <w:rPr>
          <w:rStyle w:val="StyleUnderline"/>
          <w:highlight w:val="yellow"/>
        </w:rPr>
        <w:t>thrives</w:t>
      </w:r>
      <w:r w:rsidRPr="007578B1">
        <w:rPr>
          <w:sz w:val="16"/>
          <w:highlight w:val="yellow"/>
        </w:rPr>
        <w:t xml:space="preserve">, </w:t>
      </w:r>
      <w:r w:rsidRPr="007578B1">
        <w:rPr>
          <w:rStyle w:val="Emphasis"/>
          <w:sz w:val="24"/>
          <w:szCs w:val="24"/>
          <w:highlight w:val="yellow"/>
        </w:rPr>
        <w:t>regardless of</w:t>
      </w:r>
      <w:r w:rsidRPr="004617D4">
        <w:rPr>
          <w:rStyle w:val="Emphasis"/>
          <w:sz w:val="24"/>
          <w:szCs w:val="24"/>
        </w:rPr>
        <w:t xml:space="preserve"> financial </w:t>
      </w:r>
      <w:r w:rsidRPr="007578B1">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14C23E78" w14:textId="77777777" w:rsidR="009C639B" w:rsidRDefault="009C639B" w:rsidP="009C639B">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7578B1">
        <w:rPr>
          <w:rStyle w:val="StyleUnderline"/>
          <w:highlight w:val="yellow"/>
        </w:rPr>
        <w:t>system</w:t>
      </w:r>
      <w:r w:rsidRPr="00F3775D">
        <w:rPr>
          <w:sz w:val="16"/>
        </w:rPr>
        <w:t xml:space="preserve">, in its various forms and variants that have </w:t>
      </w:r>
      <w:r w:rsidRPr="007578B1">
        <w:rPr>
          <w:rStyle w:val="Emphasis"/>
          <w:highlight w:val="yellow"/>
        </w:rPr>
        <w:t>adapt</w:t>
      </w:r>
      <w:r w:rsidRPr="002C1CF0">
        <w:rPr>
          <w:rStyle w:val="Emphasis"/>
        </w:rPr>
        <w:t>ed</w:t>
      </w:r>
      <w:r w:rsidRPr="00F3775D">
        <w:rPr>
          <w:sz w:val="16"/>
        </w:rPr>
        <w:t xml:space="preserve"> </w:t>
      </w:r>
      <w:r w:rsidRPr="007578B1">
        <w:rPr>
          <w:rStyle w:val="StyleUnderline"/>
          <w:highlight w:val="yellow"/>
        </w:rPr>
        <w:t>to</w:t>
      </w:r>
      <w:r w:rsidRPr="002C1CF0">
        <w:rPr>
          <w:rStyle w:val="StyleUnderline"/>
        </w:rPr>
        <w:t xml:space="preserve"> societal </w:t>
      </w:r>
      <w:r w:rsidRPr="007578B1">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7578B1">
        <w:rPr>
          <w:rStyle w:val="StyleUnderline"/>
          <w:highlight w:val="yellow"/>
        </w:rPr>
        <w:t>proven</w:t>
      </w:r>
      <w:r w:rsidRPr="00E14A8E">
        <w:rPr>
          <w:rStyle w:val="StyleUnderline"/>
        </w:rPr>
        <w:t xml:space="preserve"> to be</w:t>
      </w:r>
      <w:r w:rsidRPr="00F3775D">
        <w:rPr>
          <w:sz w:val="16"/>
        </w:rPr>
        <w:t xml:space="preserve"> </w:t>
      </w:r>
      <w:r w:rsidRPr="007578B1">
        <w:rPr>
          <w:rStyle w:val="Emphasis"/>
          <w:highlight w:val="yellow"/>
        </w:rPr>
        <w:t>extremely</w:t>
      </w:r>
      <w:r w:rsidRPr="007578B1">
        <w:rPr>
          <w:sz w:val="16"/>
          <w:highlight w:val="yellow"/>
        </w:rPr>
        <w:t xml:space="preserve"> </w:t>
      </w:r>
      <w:r w:rsidRPr="007578B1">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7578B1">
        <w:rPr>
          <w:rStyle w:val="StyleUnderline"/>
          <w:highlight w:val="yellow"/>
        </w:rPr>
        <w:t>no</w:t>
      </w:r>
      <w:r w:rsidRPr="00850F79">
        <w:rPr>
          <w:rStyle w:val="StyleUnderline"/>
        </w:rPr>
        <w:t xml:space="preserve">ne of the </w:t>
      </w:r>
      <w:r w:rsidRPr="007578B1">
        <w:rPr>
          <w:rStyle w:val="StyleUnderline"/>
          <w:highlight w:val="yellow"/>
        </w:rPr>
        <w:t>arg</w:t>
      </w:r>
      <w:r w:rsidRPr="00850F79">
        <w:rPr>
          <w:rStyle w:val="StyleUnderline"/>
        </w:rPr>
        <w:t>ument</w:t>
      </w:r>
      <w:r w:rsidRPr="007578B1">
        <w:rPr>
          <w:rStyle w:val="StyleUnderline"/>
          <w:highlight w:val="yellow"/>
        </w:rPr>
        <w:t>s critical of capitalism</w:t>
      </w:r>
      <w:r w:rsidRPr="00850F79">
        <w:rPr>
          <w:rStyle w:val="StyleUnderline"/>
        </w:rPr>
        <w:t xml:space="preserve"> seem to </w:t>
      </w:r>
      <w:r w:rsidRPr="007578B1">
        <w:rPr>
          <w:rStyle w:val="StyleUnderline"/>
          <w:highlight w:val="yellow"/>
        </w:rPr>
        <w:t>hold water</w:t>
      </w:r>
      <w:r w:rsidRPr="00F3775D">
        <w:rPr>
          <w:sz w:val="16"/>
        </w:rPr>
        <w:t xml:space="preserve">, at least statistically. </w:t>
      </w:r>
      <w:r w:rsidRPr="007578B1">
        <w:rPr>
          <w:rStyle w:val="Emphasis"/>
          <w:sz w:val="28"/>
          <w:szCs w:val="28"/>
          <w:highlight w:val="yellow"/>
        </w:rPr>
        <w:t>All</w:t>
      </w:r>
      <w:r w:rsidRPr="00A72C39">
        <w:rPr>
          <w:rStyle w:val="Emphasis"/>
          <w:sz w:val="28"/>
          <w:szCs w:val="28"/>
        </w:rPr>
        <w:t xml:space="preserve"> arguments can be </w:t>
      </w:r>
      <w:r w:rsidRPr="007578B1">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7578B1">
        <w:rPr>
          <w:rStyle w:val="Emphasis"/>
          <w:highlight w:val="yellow"/>
        </w:rPr>
        <w:t>neither</w:t>
      </w:r>
      <w:r w:rsidRPr="007578B1">
        <w:rPr>
          <w:sz w:val="16"/>
          <w:highlight w:val="yellow"/>
        </w:rPr>
        <w:t xml:space="preserve"> </w:t>
      </w:r>
      <w:r w:rsidRPr="007578B1">
        <w:rPr>
          <w:rStyle w:val="StyleUnderline"/>
          <w:highlight w:val="yellow"/>
        </w:rPr>
        <w:t>responsible for</w:t>
      </w:r>
      <w:r w:rsidRPr="007578B1">
        <w:rPr>
          <w:sz w:val="16"/>
          <w:highlight w:val="yellow"/>
        </w:rPr>
        <w:t xml:space="preserve"> </w:t>
      </w:r>
      <w:r w:rsidRPr="007578B1">
        <w:rPr>
          <w:rStyle w:val="Emphasis"/>
          <w:highlight w:val="yellow"/>
        </w:rPr>
        <w:t>hunger</w:t>
      </w:r>
      <w:r w:rsidRPr="00F3775D">
        <w:rPr>
          <w:sz w:val="16"/>
        </w:rPr>
        <w:t xml:space="preserve"> and </w:t>
      </w:r>
      <w:r w:rsidRPr="007578B1">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7578B1">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7578B1">
        <w:rPr>
          <w:rStyle w:val="Emphasis"/>
          <w:highlight w:val="yellow"/>
        </w:rPr>
        <w:t>enviro</w:t>
      </w:r>
      <w:r w:rsidRPr="00A72C39">
        <w:rPr>
          <w:rStyle w:val="Emphasis"/>
        </w:rPr>
        <w:t xml:space="preserve">nmental </w:t>
      </w:r>
      <w:r w:rsidRPr="007578B1">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7578B1">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7578B1">
        <w:rPr>
          <w:rStyle w:val="StyleUnderline"/>
          <w:highlight w:val="yellow"/>
        </w:rPr>
        <w:t>or</w:t>
      </w:r>
      <w:r w:rsidRPr="00F3775D">
        <w:rPr>
          <w:sz w:val="16"/>
        </w:rPr>
        <w:t xml:space="preserve"> 2007/2008 (“financial market crisis”) (cf. Kocka, 2017, p. 122) can no more be attributed to capitalism than </w:t>
      </w:r>
      <w:r w:rsidRPr="007578B1">
        <w:rPr>
          <w:rStyle w:val="Emphasis"/>
          <w:highlight w:val="yellow"/>
        </w:rPr>
        <w:t>wars</w:t>
      </w:r>
      <w:r w:rsidRPr="00F3775D">
        <w:rPr>
          <w:sz w:val="16"/>
        </w:rPr>
        <w:t xml:space="preserve"> or even Germany’s path into National Socialism. </w:t>
      </w:r>
      <w:r w:rsidRPr="007578B1">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7578B1">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7578B1">
        <w:rPr>
          <w:rStyle w:val="StyleUnderline"/>
          <w:highlight w:val="yellow"/>
        </w:rPr>
        <w:t>at</w:t>
      </w:r>
      <w:r w:rsidRPr="00E534E0">
        <w:rPr>
          <w:rStyle w:val="StyleUnderline"/>
        </w:rPr>
        <w:t xml:space="preserve"> the </w:t>
      </w:r>
      <w:r w:rsidRPr="007578B1">
        <w:rPr>
          <w:rStyle w:val="StyleUnderline"/>
          <w:highlight w:val="yellow"/>
        </w:rPr>
        <w:t>expense of</w:t>
      </w:r>
      <w:r w:rsidRPr="00E534E0">
        <w:rPr>
          <w:rStyle w:val="StyleUnderline"/>
        </w:rPr>
        <w:t xml:space="preserve"> the </w:t>
      </w:r>
      <w:r w:rsidRPr="007578B1">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7578B1">
        <w:rPr>
          <w:rStyle w:val="StyleUnderline"/>
          <w:highlight w:val="yellow"/>
        </w:rPr>
        <w:t>Let alone</w:t>
      </w:r>
      <w:r w:rsidRPr="00F3775D">
        <w:rPr>
          <w:sz w:val="16"/>
        </w:rPr>
        <w:t xml:space="preserve"> that </w:t>
      </w:r>
      <w:r w:rsidRPr="00E534E0">
        <w:rPr>
          <w:rStyle w:val="StyleUnderline"/>
        </w:rPr>
        <w:t xml:space="preserve">the </w:t>
      </w:r>
      <w:r w:rsidRPr="007578B1">
        <w:rPr>
          <w:rStyle w:val="StyleUnderline"/>
          <w:highlight w:val="yellow"/>
        </w:rPr>
        <w:t>rich</w:t>
      </w:r>
      <w:r w:rsidRPr="007578B1">
        <w:rPr>
          <w:sz w:val="16"/>
          <w:highlight w:val="yellow"/>
        </w:rPr>
        <w:t xml:space="preserve"> </w:t>
      </w:r>
      <w:r w:rsidRPr="007578B1">
        <w:rPr>
          <w:rStyle w:val="Emphasis"/>
          <w:highlight w:val="yellow"/>
        </w:rPr>
        <w:t>determine</w:t>
      </w:r>
      <w:r w:rsidRPr="007578B1">
        <w:rPr>
          <w:sz w:val="16"/>
          <w:highlight w:val="yellow"/>
        </w:rPr>
        <w:t xml:space="preserve"> </w:t>
      </w:r>
      <w:r w:rsidRPr="007578B1">
        <w:rPr>
          <w:rStyle w:val="StyleUnderline"/>
          <w:highlight w:val="yellow"/>
        </w:rPr>
        <w:t>politics or</w:t>
      </w:r>
      <w:r w:rsidRPr="00E534E0">
        <w:rPr>
          <w:rStyle w:val="StyleUnderline"/>
        </w:rPr>
        <w:t xml:space="preserve"> that capitalism leads to</w:t>
      </w:r>
      <w:r w:rsidRPr="00F3775D">
        <w:rPr>
          <w:sz w:val="16"/>
        </w:rPr>
        <w:t xml:space="preserve"> </w:t>
      </w:r>
      <w:r w:rsidRPr="007578B1">
        <w:rPr>
          <w:rStyle w:val="Emphasis"/>
          <w:highlight w:val="yellow"/>
        </w:rPr>
        <w:t>monopolies</w:t>
      </w:r>
      <w:r w:rsidRPr="00F3775D">
        <w:rPr>
          <w:sz w:val="16"/>
        </w:rPr>
        <w:t>. Zitelmann does not accept any of these arguments in his admittedly painstakingly researched book “The 10 Misconceptions of Anti-Capitalists”.</w:t>
      </w:r>
    </w:p>
    <w:p w14:paraId="3379CDA4" w14:textId="77777777" w:rsidR="009C639B" w:rsidRDefault="009C639B" w:rsidP="009C639B">
      <w:pPr>
        <w:pStyle w:val="Heading4"/>
      </w:pPr>
      <w:r>
        <w:t xml:space="preserve">No </w:t>
      </w:r>
      <w:r w:rsidRPr="003C5EBF">
        <w:rPr>
          <w:u w:val="single"/>
        </w:rPr>
        <w:t>mutual exclusivity</w:t>
      </w:r>
      <w:r>
        <w:t>.</w:t>
      </w:r>
    </w:p>
    <w:p w14:paraId="62D2E4C4" w14:textId="77777777" w:rsidR="009C639B" w:rsidRPr="003C5EBF" w:rsidRDefault="009C639B" w:rsidP="009C639B">
      <w:r>
        <w:t xml:space="preserve">Dr. John </w:t>
      </w:r>
      <w:r w:rsidRPr="001D5547">
        <w:rPr>
          <w:rStyle w:val="Style13ptBold"/>
        </w:rPr>
        <w:t>Willoughby &amp;</w:t>
      </w:r>
      <w:r>
        <w:t xml:space="preserve"> Christian </w:t>
      </w:r>
      <w:r w:rsidRPr="001D5547">
        <w:rPr>
          <w:rStyle w:val="Style13ptBold"/>
        </w:rPr>
        <w:t>Fignole 23</w:t>
      </w:r>
      <w:r>
        <w:t>, PhD, Professor, Economics, American University; PhD, Economics, American University, "What Do Capitalists Do? Social Ownership in Alternative Market Economies," Review of Social Economy, Vol. 83, No. 1, pg. 1-22, 07/10/2023, T&amp;F.</w:t>
      </w:r>
    </w:p>
    <w:p w14:paraId="4F9F2B63" w14:textId="77777777" w:rsidR="009C639B" w:rsidRPr="003C5EBF" w:rsidRDefault="009C639B" w:rsidP="009C639B">
      <w:r w:rsidRPr="00E43C6B">
        <w:rPr>
          <w:sz w:val="16"/>
        </w:rPr>
        <w:t xml:space="preserve">This analysis suggests that </w:t>
      </w:r>
      <w:r w:rsidRPr="004F31FF">
        <w:rPr>
          <w:rStyle w:val="StyleUnderline"/>
        </w:rPr>
        <w:t>advocates for a</w:t>
      </w:r>
      <w:r w:rsidRPr="00E43C6B">
        <w:rPr>
          <w:sz w:val="16"/>
        </w:rPr>
        <w:t xml:space="preserve"> </w:t>
      </w:r>
      <w:r w:rsidRPr="004F31FF">
        <w:rPr>
          <w:rStyle w:val="Emphasis"/>
        </w:rPr>
        <w:t>post-capitalist</w:t>
      </w:r>
      <w:r w:rsidRPr="00E43C6B">
        <w:rPr>
          <w:sz w:val="16"/>
        </w:rPr>
        <w:t xml:space="preserve"> </w:t>
      </w:r>
      <w:r w:rsidRPr="004F31FF">
        <w:rPr>
          <w:rStyle w:val="StyleUnderline"/>
        </w:rPr>
        <w:t>economic order</w:t>
      </w:r>
      <w:r w:rsidRPr="00E43C6B">
        <w:rPr>
          <w:sz w:val="16"/>
        </w:rPr>
        <w:t xml:space="preserve"> that enhances the well-being and decision-making power of its citizens </w:t>
      </w:r>
      <w:r w:rsidRPr="004F31FF">
        <w:rPr>
          <w:rStyle w:val="StyleUnderline"/>
        </w:rPr>
        <w:t>should</w:t>
      </w:r>
      <w:r w:rsidRPr="00E43C6B">
        <w:rPr>
          <w:sz w:val="16"/>
        </w:rPr>
        <w:t xml:space="preserve"> </w:t>
      </w:r>
      <w:r w:rsidRPr="007578B1">
        <w:rPr>
          <w:rStyle w:val="Emphasis"/>
          <w:highlight w:val="yellow"/>
        </w:rPr>
        <w:t>no</w:t>
      </w:r>
      <w:r w:rsidRPr="004F31FF">
        <w:rPr>
          <w:rStyle w:val="Emphasis"/>
        </w:rPr>
        <w:t>t</w:t>
      </w:r>
      <w:r w:rsidRPr="00E43C6B">
        <w:rPr>
          <w:sz w:val="16"/>
        </w:rPr>
        <w:t xml:space="preserve"> </w:t>
      </w:r>
      <w:r w:rsidRPr="004F31FF">
        <w:rPr>
          <w:rStyle w:val="StyleUnderline"/>
        </w:rPr>
        <w:t>be wedded to a</w:t>
      </w:r>
      <w:r w:rsidRPr="00E43C6B">
        <w:rPr>
          <w:sz w:val="16"/>
        </w:rPr>
        <w:t xml:space="preserve"> </w:t>
      </w:r>
      <w:r w:rsidRPr="007578B1">
        <w:rPr>
          <w:rStyle w:val="Emphasis"/>
          <w:highlight w:val="yellow"/>
        </w:rPr>
        <w:t>one-size-fits-all</w:t>
      </w:r>
      <w:r w:rsidRPr="004F31FF">
        <w:rPr>
          <w:rStyle w:val="Emphasis"/>
        </w:rPr>
        <w:t xml:space="preserve"> model</w:t>
      </w:r>
      <w:r w:rsidRPr="00E43C6B">
        <w:rPr>
          <w:sz w:val="16"/>
        </w:rPr>
        <w:t xml:space="preserve"> </w:t>
      </w:r>
      <w:r w:rsidRPr="004F31FF">
        <w:rPr>
          <w:rStyle w:val="StyleUnderline"/>
        </w:rPr>
        <w:t xml:space="preserve">of </w:t>
      </w:r>
      <w:r w:rsidRPr="007578B1">
        <w:rPr>
          <w:rStyle w:val="StyleUnderline"/>
          <w:highlight w:val="yellow"/>
        </w:rPr>
        <w:t>ownership</w:t>
      </w:r>
      <w:r w:rsidRPr="00E43C6B">
        <w:rPr>
          <w:sz w:val="16"/>
        </w:rPr>
        <w:t xml:space="preserve">. A twenty-first-century </w:t>
      </w:r>
      <w:r w:rsidRPr="00126F9E">
        <w:rPr>
          <w:rStyle w:val="StyleUnderline"/>
        </w:rPr>
        <w:t xml:space="preserve">market </w:t>
      </w:r>
      <w:r w:rsidRPr="007578B1">
        <w:rPr>
          <w:rStyle w:val="StyleUnderline"/>
          <w:highlight w:val="yellow"/>
        </w:rPr>
        <w:t>socialism should</w:t>
      </w:r>
      <w:r w:rsidRPr="00126F9E">
        <w:rPr>
          <w:rStyle w:val="StyleUnderline"/>
        </w:rPr>
        <w:t xml:space="preserve"> anticipate </w:t>
      </w:r>
      <w:r w:rsidRPr="003C5EBF">
        <w:rPr>
          <w:rStyle w:val="StyleUnderline"/>
        </w:rPr>
        <w:t>a</w:t>
      </w:r>
      <w:r w:rsidRPr="003C5EBF">
        <w:rPr>
          <w:sz w:val="16"/>
        </w:rPr>
        <w:t xml:space="preserve"> </w:t>
      </w:r>
      <w:r w:rsidRPr="007578B1">
        <w:rPr>
          <w:rStyle w:val="Emphasis"/>
          <w:highlight w:val="yellow"/>
        </w:rPr>
        <w:t>mix</w:t>
      </w:r>
      <w:r w:rsidRPr="00126F9E">
        <w:rPr>
          <w:rStyle w:val="Emphasis"/>
        </w:rPr>
        <w:t xml:space="preserve"> of different types</w:t>
      </w:r>
      <w:r w:rsidRPr="00E43C6B">
        <w:rPr>
          <w:sz w:val="16"/>
        </w:rPr>
        <w:t xml:space="preserve"> </w:t>
      </w:r>
      <w:r w:rsidRPr="00126F9E">
        <w:rPr>
          <w:rStyle w:val="StyleUnderline"/>
        </w:rPr>
        <w:t>of</w:t>
      </w:r>
      <w:r w:rsidRPr="00E43C6B">
        <w:rPr>
          <w:sz w:val="16"/>
        </w:rPr>
        <w:t xml:space="preserve"> non-capitalist </w:t>
      </w:r>
      <w:r w:rsidRPr="00126F9E">
        <w:rPr>
          <w:rStyle w:val="StyleUnderline"/>
        </w:rPr>
        <w:t>enterprises</w:t>
      </w:r>
      <w:r w:rsidRPr="00E43C6B">
        <w:rPr>
          <w:sz w:val="16"/>
        </w:rPr>
        <w:t xml:space="preserve">. </w:t>
      </w:r>
      <w:r w:rsidRPr="00126F9E">
        <w:rPr>
          <w:rStyle w:val="StyleUnderline"/>
        </w:rPr>
        <w:t>This realization would</w:t>
      </w:r>
      <w:r w:rsidRPr="00E43C6B">
        <w:rPr>
          <w:sz w:val="16"/>
        </w:rPr>
        <w:t xml:space="preserve"> </w:t>
      </w:r>
      <w:r w:rsidRPr="007578B1">
        <w:rPr>
          <w:rStyle w:val="Emphasis"/>
          <w:highlight w:val="yellow"/>
        </w:rPr>
        <w:t>not</w:t>
      </w:r>
      <w:r w:rsidRPr="00126F9E">
        <w:rPr>
          <w:rStyle w:val="Emphasis"/>
        </w:rPr>
        <w:t xml:space="preserve"> imply</w:t>
      </w:r>
      <w:r w:rsidRPr="00E43C6B">
        <w:rPr>
          <w:sz w:val="16"/>
        </w:rPr>
        <w:t xml:space="preserve"> </w:t>
      </w:r>
      <w:r w:rsidRPr="00126F9E">
        <w:rPr>
          <w:rStyle w:val="StyleUnderline"/>
        </w:rPr>
        <w:t xml:space="preserve">a </w:t>
      </w:r>
      <w:r w:rsidRPr="007578B1">
        <w:rPr>
          <w:rStyle w:val="StyleUnderline"/>
          <w:highlight w:val="yellow"/>
        </w:rPr>
        <w:t>backing off</w:t>
      </w:r>
      <w:r w:rsidRPr="00126F9E">
        <w:rPr>
          <w:rStyle w:val="StyleUnderline"/>
        </w:rPr>
        <w:t xml:space="preserve"> from </w:t>
      </w:r>
      <w:r w:rsidRPr="007578B1">
        <w:rPr>
          <w:rStyle w:val="StyleUnderline"/>
          <w:highlight w:val="yellow"/>
        </w:rPr>
        <w:t>commitments</w:t>
      </w:r>
      <w:r w:rsidRPr="00126F9E">
        <w:rPr>
          <w:rStyle w:val="StyleUnderline"/>
        </w:rPr>
        <w:t xml:space="preserve"> to</w:t>
      </w:r>
      <w:r w:rsidRPr="00E43C6B">
        <w:rPr>
          <w:sz w:val="16"/>
        </w:rPr>
        <w:t xml:space="preserve"> worker </w:t>
      </w:r>
      <w:r w:rsidRPr="00126F9E">
        <w:rPr>
          <w:rStyle w:val="StyleUnderline"/>
        </w:rPr>
        <w:t>empowerment</w:t>
      </w:r>
      <w:r w:rsidRPr="00E43C6B">
        <w:rPr>
          <w:sz w:val="16"/>
        </w:rPr>
        <w:t xml:space="preserve">. Setting strict, democratically-derived labor standards and </w:t>
      </w:r>
      <w:r w:rsidRPr="00861477">
        <w:rPr>
          <w:rStyle w:val="StyleUnderline"/>
        </w:rPr>
        <w:t>implementing</w:t>
      </w:r>
      <w:r w:rsidRPr="00E43C6B">
        <w:rPr>
          <w:sz w:val="16"/>
        </w:rPr>
        <w:t xml:space="preserve"> </w:t>
      </w:r>
      <w:r w:rsidRPr="00126F9E">
        <w:rPr>
          <w:rStyle w:val="Emphasis"/>
          <w:sz w:val="24"/>
          <w:szCs w:val="24"/>
        </w:rPr>
        <w:t xml:space="preserve">policies which </w:t>
      </w:r>
      <w:r w:rsidRPr="007578B1">
        <w:rPr>
          <w:rStyle w:val="Emphasis"/>
          <w:sz w:val="24"/>
          <w:szCs w:val="24"/>
          <w:highlight w:val="yellow"/>
        </w:rPr>
        <w:t>enhance workers’ ability to bargain</w:t>
      </w:r>
      <w:r w:rsidRPr="00E43C6B">
        <w:rPr>
          <w:sz w:val="16"/>
        </w:rPr>
        <w:t xml:space="preserve"> </w:t>
      </w:r>
      <w:r w:rsidRPr="00861477">
        <w:rPr>
          <w:rStyle w:val="StyleUnderline"/>
        </w:rPr>
        <w:t>over</w:t>
      </w:r>
      <w:r w:rsidRPr="00E43C6B">
        <w:rPr>
          <w:sz w:val="16"/>
        </w:rPr>
        <w:t xml:space="preserve"> the introduction of technology, </w:t>
      </w:r>
      <w:r w:rsidRPr="00861477">
        <w:rPr>
          <w:rStyle w:val="StyleUnderline"/>
        </w:rPr>
        <w:t>working conditions</w:t>
      </w:r>
      <w:r w:rsidRPr="00E43C6B">
        <w:rPr>
          <w:sz w:val="16"/>
        </w:rPr>
        <w:t xml:space="preserve">, worker shares of value-added, and wage-salary structures </w:t>
      </w:r>
      <w:r w:rsidRPr="00861477">
        <w:rPr>
          <w:rStyle w:val="StyleUnderline"/>
        </w:rPr>
        <w:t>should be an</w:t>
      </w:r>
      <w:r w:rsidRPr="00E43C6B">
        <w:rPr>
          <w:sz w:val="16"/>
        </w:rPr>
        <w:t xml:space="preserve"> </w:t>
      </w:r>
      <w:r w:rsidRPr="007578B1">
        <w:rPr>
          <w:rStyle w:val="Emphasis"/>
          <w:highlight w:val="yellow"/>
        </w:rPr>
        <w:t>important</w:t>
      </w:r>
      <w:r w:rsidRPr="00E43C6B">
        <w:rPr>
          <w:sz w:val="16"/>
        </w:rPr>
        <w:t xml:space="preserve"> </w:t>
      </w:r>
      <w:r w:rsidRPr="00861477">
        <w:rPr>
          <w:rStyle w:val="StyleUnderline"/>
        </w:rPr>
        <w:t>part of the operation of any enterprise</w:t>
      </w:r>
      <w:r w:rsidRPr="00E43C6B">
        <w:rPr>
          <w:sz w:val="16"/>
        </w:rPr>
        <w:t xml:space="preserve"> – </w:t>
      </w:r>
      <w:r w:rsidRPr="007578B1">
        <w:rPr>
          <w:rStyle w:val="Emphasis"/>
          <w:highlight w:val="yellow"/>
        </w:rPr>
        <w:t>no matter</w:t>
      </w:r>
      <w:r w:rsidRPr="00E43C6B">
        <w:rPr>
          <w:sz w:val="16"/>
        </w:rPr>
        <w:t xml:space="preserve"> what </w:t>
      </w:r>
      <w:r w:rsidRPr="00861477">
        <w:rPr>
          <w:rStyle w:val="StyleUnderline"/>
        </w:rPr>
        <w:t xml:space="preserve">its ownership </w:t>
      </w:r>
      <w:r w:rsidRPr="007578B1">
        <w:rPr>
          <w:rStyle w:val="StyleUnderline"/>
          <w:highlight w:val="yellow"/>
        </w:rPr>
        <w:t>form</w:t>
      </w:r>
      <w:r w:rsidRPr="00E43C6B">
        <w:rPr>
          <w:sz w:val="16"/>
        </w:rPr>
        <w:t>.</w:t>
      </w:r>
    </w:p>
    <w:p w14:paraId="2DF16F3B" w14:textId="77777777" w:rsidR="009C639B" w:rsidRPr="00041831" w:rsidRDefault="009C639B" w:rsidP="009C639B">
      <w:pPr>
        <w:pStyle w:val="Heading4"/>
      </w:pPr>
      <w:r>
        <w:t xml:space="preserve">A </w:t>
      </w:r>
      <w:r>
        <w:rPr>
          <w:u w:val="single"/>
        </w:rPr>
        <w:t>hierarchical</w:t>
      </w:r>
      <w:r>
        <w:t xml:space="preserve"> bureaucracy is </w:t>
      </w:r>
      <w:r>
        <w:rPr>
          <w:u w:val="single"/>
        </w:rPr>
        <w:t>key</w:t>
      </w:r>
      <w:r>
        <w:t xml:space="preserve"> to state capacity.</w:t>
      </w:r>
    </w:p>
    <w:p w14:paraId="2244F6F0" w14:textId="77777777" w:rsidR="009C639B" w:rsidRPr="00041831" w:rsidRDefault="009C639B" w:rsidP="009C639B">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4AC21A1F" w14:textId="77777777" w:rsidR="009C639B" w:rsidRPr="00041831" w:rsidRDefault="009C639B" w:rsidP="009C639B">
      <w:pPr>
        <w:rPr>
          <w:sz w:val="16"/>
          <w:szCs w:val="16"/>
        </w:rPr>
      </w:pPr>
      <w:r w:rsidRPr="00041831">
        <w:rPr>
          <w:sz w:val="16"/>
          <w:szCs w:val="16"/>
        </w:rPr>
        <w:t xml:space="preserve">The relationship between institutions and state capacity has long been a source of debate among governance scholars. </w:t>
      </w:r>
      <w:r w:rsidRPr="007578B1">
        <w:rPr>
          <w:rStyle w:val="StyleUnderline"/>
          <w:highlight w:val="yellow"/>
        </w:rPr>
        <w:t xml:space="preserve">A </w:t>
      </w:r>
      <w:r w:rsidRPr="007578B1">
        <w:rPr>
          <w:rStyle w:val="Emphasis"/>
          <w:highlight w:val="yellow"/>
        </w:rPr>
        <w:t>substantial</w:t>
      </w:r>
      <w:r w:rsidRPr="00041831">
        <w:rPr>
          <w:sz w:val="16"/>
          <w:szCs w:val="16"/>
        </w:rPr>
        <w:t xml:space="preserve"> part of this </w:t>
      </w:r>
      <w:r w:rsidRPr="007578B1">
        <w:rPr>
          <w:rStyle w:val="StyleUnderline"/>
          <w:highlight w:val="yellow"/>
        </w:rPr>
        <w:t>lit</w:t>
      </w:r>
      <w:r w:rsidRPr="00041831">
        <w:rPr>
          <w:rStyle w:val="StyleUnderline"/>
        </w:rPr>
        <w:t xml:space="preserve">erature </w:t>
      </w:r>
      <w:r w:rsidRPr="007578B1">
        <w:rPr>
          <w:rStyle w:val="StyleUnderline"/>
          <w:highlight w:val="yellow"/>
        </w:rPr>
        <w:t xml:space="preserve">examined </w:t>
      </w:r>
      <w:r w:rsidRPr="007578B1">
        <w:rPr>
          <w:rStyle w:val="Emphasis"/>
          <w:highlight w:val="yellow"/>
        </w:rPr>
        <w:t>sources</w:t>
      </w:r>
      <w:r w:rsidRPr="007578B1">
        <w:rPr>
          <w:rStyle w:val="StyleUnderline"/>
          <w:highlight w:val="yellow"/>
        </w:rPr>
        <w:t xml:space="preserve"> of </w:t>
      </w:r>
      <w:r w:rsidRPr="007578B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7578B1">
        <w:rPr>
          <w:rStyle w:val="Emphasis"/>
          <w:highlight w:val="yellow"/>
        </w:rPr>
        <w:t>policy</w:t>
      </w:r>
      <w:r w:rsidRPr="00041831">
        <w:rPr>
          <w:rStyle w:val="Emphasis"/>
        </w:rPr>
        <w:t xml:space="preserve"> implementation</w:t>
      </w:r>
      <w:r w:rsidRPr="00041831">
        <w:rPr>
          <w:rStyle w:val="StyleUnderline"/>
        </w:rPr>
        <w:t xml:space="preserve"> </w:t>
      </w:r>
      <w:r w:rsidRPr="007578B1">
        <w:rPr>
          <w:rStyle w:val="StyleUnderline"/>
          <w:highlight w:val="yellow"/>
        </w:rPr>
        <w:t xml:space="preserve">by </w:t>
      </w:r>
      <w:r w:rsidRPr="007578B1">
        <w:rPr>
          <w:rStyle w:val="Emphasis"/>
          <w:highlight w:val="yellow"/>
        </w:rPr>
        <w:t>skilled</w:t>
      </w:r>
      <w:r w:rsidRPr="007578B1">
        <w:rPr>
          <w:rStyle w:val="StyleUnderline"/>
          <w:highlight w:val="yellow"/>
        </w:rPr>
        <w:t xml:space="preserve"> and </w:t>
      </w:r>
      <w:r w:rsidRPr="007578B1">
        <w:rPr>
          <w:rStyle w:val="Emphasis"/>
          <w:highlight w:val="yellow"/>
        </w:rPr>
        <w:t>hierarchical bureaucracies</w:t>
      </w:r>
      <w:r w:rsidRPr="007578B1">
        <w:rPr>
          <w:rStyle w:val="StyleUnderline"/>
          <w:highlight w:val="yellow"/>
        </w:rPr>
        <w:t xml:space="preserve"> enabled </w:t>
      </w:r>
      <w:r w:rsidRPr="007578B1">
        <w:rPr>
          <w:rStyle w:val="Emphasis"/>
          <w:highlight w:val="yellow"/>
        </w:rPr>
        <w:t>successful</w:t>
      </w:r>
      <w:r w:rsidRPr="00041831">
        <w:rPr>
          <w:sz w:val="16"/>
          <w:szCs w:val="16"/>
        </w:rPr>
        <w:t xml:space="preserve"> developmental states to meet industrial upgrading </w:t>
      </w:r>
      <w:r w:rsidRPr="007578B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1370F54D" w14:textId="77777777" w:rsidR="009C639B" w:rsidRPr="00041831" w:rsidRDefault="009C639B" w:rsidP="009C639B">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6F7F3CDF" w14:textId="77777777" w:rsidR="009C639B" w:rsidRPr="00CB4702" w:rsidRDefault="009C639B" w:rsidP="009C639B">
      <w:pPr>
        <w:rPr>
          <w:sz w:val="16"/>
          <w:szCs w:val="16"/>
        </w:rPr>
      </w:pPr>
      <w:r w:rsidRPr="007578B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7578B1">
        <w:rPr>
          <w:rStyle w:val="StyleUnderline"/>
          <w:highlight w:val="yellow"/>
        </w:rPr>
        <w:t>point</w:t>
      </w:r>
      <w:r w:rsidRPr="00041831">
        <w:rPr>
          <w:rStyle w:val="StyleUnderline"/>
        </w:rPr>
        <w:t>ed t</w:t>
      </w:r>
      <w:r w:rsidRPr="007578B1">
        <w:rPr>
          <w:rStyle w:val="StyleUnderline"/>
          <w:highlight w:val="yellow"/>
        </w:rPr>
        <w:t xml:space="preserve">o </w:t>
      </w:r>
      <w:r w:rsidRPr="007578B1">
        <w:rPr>
          <w:rStyle w:val="Emphasis"/>
          <w:highlight w:val="yellow"/>
        </w:rPr>
        <w:t>organizational features</w:t>
      </w:r>
      <w:r w:rsidRPr="00041831">
        <w:rPr>
          <w:rStyle w:val="StyleUnderline"/>
        </w:rPr>
        <w:t xml:space="preserve"> of the bureaucracy </w:t>
      </w:r>
      <w:r w:rsidRPr="007578B1">
        <w:rPr>
          <w:rStyle w:val="StyleUnderline"/>
          <w:highlight w:val="yellow"/>
        </w:rPr>
        <w:t xml:space="preserve">as </w:t>
      </w:r>
      <w:r w:rsidRPr="007578B1">
        <w:rPr>
          <w:rStyle w:val="Emphasis"/>
          <w:highlight w:val="yellow"/>
        </w:rPr>
        <w:t>predictors</w:t>
      </w:r>
      <w:r w:rsidRPr="007578B1">
        <w:rPr>
          <w:rStyle w:val="StyleUnderline"/>
          <w:highlight w:val="yellow"/>
        </w:rPr>
        <w:t xml:space="preserve"> of </w:t>
      </w:r>
      <w:r w:rsidRPr="007578B1">
        <w:rPr>
          <w:rStyle w:val="Emphasis"/>
          <w:highlight w:val="yellow"/>
        </w:rPr>
        <w:t>good governance</w:t>
      </w:r>
      <w:r w:rsidRPr="00041831">
        <w:rPr>
          <w:sz w:val="16"/>
          <w:szCs w:val="16"/>
        </w:rPr>
        <w:t xml:space="preserve"> (Evans &amp; Rauch, 1999). </w:t>
      </w:r>
      <w:r w:rsidRPr="007578B1">
        <w:rPr>
          <w:rStyle w:val="Emphasis"/>
          <w:highlight w:val="yellow"/>
        </w:rPr>
        <w:t>Hierarchically ranked</w:t>
      </w:r>
      <w:r w:rsidRPr="007578B1">
        <w:rPr>
          <w:rStyle w:val="StyleUnderline"/>
          <w:highlight w:val="yellow"/>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7578B1">
        <w:rPr>
          <w:rStyle w:val="StyleUnderline"/>
          <w:highlight w:val="yellow"/>
        </w:rPr>
        <w:t xml:space="preserve">became </w:t>
      </w:r>
      <w:r w:rsidRPr="007578B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78F5F5CD" w14:textId="77777777" w:rsidR="009C639B" w:rsidRDefault="009C639B" w:rsidP="009C639B">
      <w:pPr>
        <w:pStyle w:val="Heading4"/>
      </w:pPr>
      <w:r>
        <w:t xml:space="preserve">Only </w:t>
      </w:r>
      <w:r>
        <w:rPr>
          <w:u w:val="single"/>
        </w:rPr>
        <w:t>decentralized</w:t>
      </w:r>
      <w:r>
        <w:t xml:space="preserve">, </w:t>
      </w:r>
      <w:r>
        <w:rPr>
          <w:u w:val="single"/>
        </w:rPr>
        <w:t>market-based</w:t>
      </w:r>
      <w:r>
        <w:t xml:space="preserve"> innovation can overcome the </w:t>
      </w:r>
      <w:r>
        <w:rPr>
          <w:u w:val="single"/>
        </w:rPr>
        <w:t>knowledge problem</w:t>
      </w:r>
      <w:r>
        <w:t>.</w:t>
      </w:r>
    </w:p>
    <w:p w14:paraId="0EE3B4BC" w14:textId="77777777" w:rsidR="009C639B" w:rsidRPr="00E95F1F" w:rsidRDefault="009C639B" w:rsidP="009C639B">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50993C21" w14:textId="77777777" w:rsidR="009C639B" w:rsidRPr="00B33A99" w:rsidRDefault="009C639B" w:rsidP="009C639B">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7578B1">
        <w:rPr>
          <w:rStyle w:val="StyleUnderline"/>
          <w:highlight w:val="yellow"/>
        </w:rPr>
        <w:t xml:space="preserve">the </w:t>
      </w:r>
      <w:r w:rsidRPr="007578B1">
        <w:rPr>
          <w:rStyle w:val="Emphasis"/>
          <w:highlight w:val="yellow"/>
        </w:rPr>
        <w:t>info</w:t>
      </w:r>
      <w:r w:rsidRPr="00E95F1F">
        <w:rPr>
          <w:rStyle w:val="Emphasis"/>
        </w:rPr>
        <w:t xml:space="preserve">rmation </w:t>
      </w:r>
      <w:r w:rsidRPr="007578B1">
        <w:rPr>
          <w:rStyle w:val="Emphasis"/>
          <w:highlight w:val="yellow"/>
        </w:rPr>
        <w:t>needed</w:t>
      </w:r>
      <w:r w:rsidRPr="007578B1">
        <w:rPr>
          <w:rStyle w:val="StyleUnderline"/>
          <w:highlight w:val="yellow"/>
        </w:rPr>
        <w:t xml:space="preserve"> to secure</w:t>
      </w:r>
      <w:r w:rsidRPr="00B33A99">
        <w:rPr>
          <w:rStyle w:val="StyleUnderline"/>
        </w:rPr>
        <w:t xml:space="preserve"> the </w:t>
      </w:r>
      <w:r w:rsidRPr="007578B1">
        <w:rPr>
          <w:rStyle w:val="Emphasis"/>
          <w:highlight w:val="yellow"/>
        </w:rPr>
        <w:t>best use</w:t>
      </w:r>
      <w:r w:rsidRPr="007578B1">
        <w:rPr>
          <w:rStyle w:val="StyleUnderline"/>
          <w:highlight w:val="yellow"/>
        </w:rPr>
        <w:t xml:space="preserve"> of</w:t>
      </w:r>
      <w:r w:rsidRPr="00B33A99">
        <w:rPr>
          <w:rStyle w:val="StyleUnderline"/>
        </w:rPr>
        <w:t xml:space="preserve"> scarce national </w:t>
      </w:r>
      <w:r w:rsidRPr="007578B1">
        <w:rPr>
          <w:rStyle w:val="StyleUnderline"/>
          <w:highlight w:val="yellow"/>
        </w:rPr>
        <w:t>resources</w:t>
      </w:r>
      <w:r w:rsidRPr="00B33A99">
        <w:rPr>
          <w:rStyle w:val="StyleUnderline"/>
        </w:rPr>
        <w:t xml:space="preserve"> “</w:t>
      </w:r>
      <w:r w:rsidRPr="00E95F1F">
        <w:rPr>
          <w:rStyle w:val="Emphasis"/>
        </w:rPr>
        <w:t xml:space="preserve">never </w:t>
      </w:r>
      <w:r w:rsidRPr="007578B1">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7578B1">
        <w:rPr>
          <w:rStyle w:val="Emphasis"/>
          <w:highlight w:val="yellow"/>
        </w:rPr>
        <w:t>solely</w:t>
      </w:r>
      <w:r w:rsidRPr="007578B1">
        <w:rPr>
          <w:rStyle w:val="StyleUnderline"/>
          <w:highlight w:val="yellow"/>
        </w:rPr>
        <w:t xml:space="preserve"> as</w:t>
      </w:r>
      <w:r w:rsidRPr="00B33A99">
        <w:rPr>
          <w:rStyle w:val="StyleUnderline"/>
        </w:rPr>
        <w:t xml:space="preserve"> the </w:t>
      </w:r>
      <w:r w:rsidRPr="007578B1">
        <w:rPr>
          <w:rStyle w:val="Emphasis"/>
          <w:highlight w:val="yellow"/>
        </w:rPr>
        <w:t>dispersed bits</w:t>
      </w:r>
      <w:r w:rsidRPr="007578B1">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7578B1">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7578B1">
        <w:rPr>
          <w:rStyle w:val="StyleUnderline"/>
          <w:highlight w:val="yellow"/>
        </w:rPr>
        <w:t>this info</w:t>
      </w:r>
      <w:r w:rsidRPr="00B33A99">
        <w:rPr>
          <w:rStyle w:val="StyleUnderline"/>
        </w:rPr>
        <w:t xml:space="preserve">rmation </w:t>
      </w:r>
      <w:r w:rsidRPr="007578B1">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7578B1">
        <w:rPr>
          <w:rStyle w:val="Emphasis"/>
          <w:highlight w:val="yellow"/>
        </w:rPr>
        <w:t>ever-changing</w:t>
      </w:r>
      <w:r w:rsidRPr="007578B1">
        <w:rPr>
          <w:rStyle w:val="StyleUnderline"/>
          <w:highlight w:val="yellow"/>
        </w:rPr>
        <w:t xml:space="preserve">, central planners </w:t>
      </w:r>
      <w:r w:rsidRPr="007578B1">
        <w:rPr>
          <w:rStyle w:val="Emphasis"/>
          <w:highlight w:val="yellow"/>
        </w:rPr>
        <w:t>cannot discern</w:t>
      </w:r>
      <w:r w:rsidRPr="007578B1">
        <w:rPr>
          <w:rStyle w:val="StyleUnderline"/>
          <w:highlight w:val="yellow"/>
        </w:rPr>
        <w:t xml:space="preserve"> it via </w:t>
      </w:r>
      <w:r w:rsidRPr="007578B1">
        <w:rPr>
          <w:rStyle w:val="Emphasis"/>
          <w:highlight w:val="yellow"/>
        </w:rPr>
        <w:t>aggregate</w:t>
      </w:r>
      <w:r w:rsidRPr="00B33A99">
        <w:rPr>
          <w:sz w:val="16"/>
          <w:szCs w:val="16"/>
        </w:rPr>
        <w:t xml:space="preserve">, retrospective </w:t>
      </w:r>
      <w:r w:rsidRPr="007578B1">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21A4A1CC" w14:textId="77777777" w:rsidR="009C639B" w:rsidRPr="00B33A99" w:rsidRDefault="009C639B" w:rsidP="009C639B">
      <w:pPr>
        <w:rPr>
          <w:sz w:val="16"/>
          <w:szCs w:val="16"/>
        </w:rPr>
      </w:pPr>
      <w:r w:rsidRPr="00B33A99">
        <w:rPr>
          <w:sz w:val="16"/>
          <w:szCs w:val="16"/>
        </w:rPr>
        <w:t xml:space="preserve">Thus, </w:t>
      </w:r>
      <w:r w:rsidRPr="007578B1">
        <w:rPr>
          <w:rStyle w:val="Emphasis"/>
          <w:highlight w:val="yellow"/>
        </w:rPr>
        <w:t>decentralized</w:t>
      </w:r>
      <w:r w:rsidRPr="007578B1">
        <w:rPr>
          <w:sz w:val="16"/>
          <w:szCs w:val="16"/>
          <w:highlight w:val="yellow"/>
        </w:rPr>
        <w:t xml:space="preserve">, </w:t>
      </w:r>
      <w:r w:rsidRPr="007578B1">
        <w:rPr>
          <w:rStyle w:val="StyleUnderline"/>
          <w:highlight w:val="yellow"/>
        </w:rPr>
        <w:t>market-based</w:t>
      </w:r>
      <w:r w:rsidRPr="00B33A99">
        <w:rPr>
          <w:rStyle w:val="StyleUnderline"/>
        </w:rPr>
        <w:t xml:space="preserve"> economic </w:t>
      </w:r>
      <w:r w:rsidRPr="007578B1">
        <w:rPr>
          <w:rStyle w:val="StyleUnderline"/>
          <w:highlight w:val="yellow"/>
        </w:rPr>
        <w:t>activity</w:t>
      </w:r>
      <w:r w:rsidRPr="00B33A99">
        <w:rPr>
          <w:sz w:val="16"/>
          <w:szCs w:val="16"/>
        </w:rPr>
        <w:t xml:space="preserve"> in general </w:t>
      </w:r>
      <w:r w:rsidRPr="007578B1">
        <w:rPr>
          <w:rStyle w:val="StyleUnderline"/>
          <w:highlight w:val="yellow"/>
        </w:rPr>
        <w:t xml:space="preserve">produces </w:t>
      </w:r>
      <w:r w:rsidRPr="007578B1">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7578B1">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7578B1">
        <w:rPr>
          <w:rStyle w:val="StyleUnderline"/>
          <w:highlight w:val="yellow"/>
        </w:rPr>
        <w:t>better mobilizes</w:t>
      </w:r>
      <w:r w:rsidRPr="00B33A99">
        <w:rPr>
          <w:sz w:val="16"/>
          <w:szCs w:val="16"/>
        </w:rPr>
        <w:t xml:space="preserve"> the </w:t>
      </w:r>
      <w:r w:rsidRPr="007578B1">
        <w:rPr>
          <w:rStyle w:val="Emphasis"/>
          <w:highlight w:val="yellow"/>
        </w:rPr>
        <w:t>diffuse knowledge</w:t>
      </w:r>
      <w:r w:rsidRPr="00B33A99">
        <w:rPr>
          <w:sz w:val="16"/>
          <w:szCs w:val="16"/>
        </w:rPr>
        <w:t xml:space="preserve"> – </w:t>
      </w:r>
      <w:r w:rsidRPr="007578B1">
        <w:rPr>
          <w:rStyle w:val="StyleUnderline"/>
          <w:highlight w:val="yellow"/>
        </w:rPr>
        <w:t xml:space="preserve">via </w:t>
      </w:r>
      <w:r w:rsidRPr="007578B1">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43DFC07D" w14:textId="77777777" w:rsidR="009C639B" w:rsidRPr="007E4BE5" w:rsidRDefault="009C639B" w:rsidP="009C639B">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7578B1">
        <w:rPr>
          <w:rStyle w:val="StyleUnderline"/>
          <w:highlight w:val="yellow"/>
        </w:rPr>
        <w:t xml:space="preserve">markets are </w:t>
      </w:r>
      <w:r w:rsidRPr="007578B1">
        <w:rPr>
          <w:rStyle w:val="Emphasis"/>
          <w:highlight w:val="yellow"/>
        </w:rPr>
        <w:t>constantly evolving</w:t>
      </w:r>
      <w:r w:rsidRPr="00B33A99">
        <w:rPr>
          <w:rStyle w:val="StyleUnderline"/>
        </w:rPr>
        <w:t xml:space="preserve">, the </w:t>
      </w:r>
      <w:r w:rsidRPr="007578B1">
        <w:rPr>
          <w:rStyle w:val="Emphasis"/>
          <w:highlight w:val="yellow"/>
        </w:rPr>
        <w:t>facts</w:t>
      </w:r>
      <w:r w:rsidRPr="00B33A99">
        <w:rPr>
          <w:sz w:val="16"/>
          <w:szCs w:val="16"/>
        </w:rPr>
        <w:t xml:space="preserve"> (products, investments, supply and demand, etc.) </w:t>
      </w:r>
      <w:r w:rsidRPr="007578B1">
        <w:rPr>
          <w:rStyle w:val="StyleUnderline"/>
          <w:highlight w:val="yellow"/>
        </w:rPr>
        <w:t>on which</w:t>
      </w:r>
      <w:r w:rsidRPr="00B33A99">
        <w:rPr>
          <w:rStyle w:val="StyleUnderline"/>
        </w:rPr>
        <w:t xml:space="preserve"> an </w:t>
      </w:r>
      <w:r w:rsidRPr="007578B1">
        <w:rPr>
          <w:rStyle w:val="StyleUnderline"/>
          <w:highlight w:val="yellow"/>
        </w:rPr>
        <w:t>industrial policy</w:t>
      </w:r>
      <w:r w:rsidRPr="00B33A99">
        <w:rPr>
          <w:rStyle w:val="StyleUnderline"/>
        </w:rPr>
        <w:t xml:space="preserve"> </w:t>
      </w:r>
      <w:r w:rsidRPr="007578B1">
        <w:rPr>
          <w:rStyle w:val="StyleUnderline"/>
          <w:highlight w:val="yellow"/>
        </w:rPr>
        <w:t>is designed will</w:t>
      </w:r>
      <w:r w:rsidRPr="00B33A99">
        <w:rPr>
          <w:rStyle w:val="StyleUnderline"/>
        </w:rPr>
        <w:t xml:space="preserve"> </w:t>
      </w:r>
      <w:r w:rsidRPr="007578B1">
        <w:rPr>
          <w:rStyle w:val="Emphasis"/>
          <w:highlight w:val="yellow"/>
        </w:rPr>
        <w:t>inevitably</w:t>
      </w:r>
      <w:r w:rsidRPr="007578B1">
        <w:rPr>
          <w:rStyle w:val="StyleUnderline"/>
          <w:highlight w:val="yellow"/>
        </w:rPr>
        <w:t xml:space="preserve"> be </w:t>
      </w:r>
      <w:r w:rsidRPr="007578B1">
        <w:rPr>
          <w:rStyle w:val="Emphasis"/>
          <w:highlight w:val="yellow"/>
        </w:rPr>
        <w:t>different</w:t>
      </w:r>
      <w:r w:rsidRPr="007578B1">
        <w:rPr>
          <w:rStyle w:val="StyleUnderline"/>
          <w:highlight w:val="yellow"/>
        </w:rPr>
        <w:t xml:space="preserve"> than</w:t>
      </w:r>
      <w:r w:rsidRPr="00520A9B">
        <w:rPr>
          <w:rStyle w:val="StyleUnderline"/>
        </w:rPr>
        <w:t xml:space="preserve"> the </w:t>
      </w:r>
      <w:r w:rsidRPr="007578B1">
        <w:rPr>
          <w:rStyle w:val="StyleUnderline"/>
          <w:highlight w:val="yellow"/>
        </w:rPr>
        <w:t>facts</w:t>
      </w:r>
      <w:r w:rsidRPr="00520A9B">
        <w:rPr>
          <w:rStyle w:val="StyleUnderline"/>
        </w:rPr>
        <w:t xml:space="preserve"> that exist </w:t>
      </w:r>
      <w:r w:rsidRPr="007578B1">
        <w:rPr>
          <w:rStyle w:val="StyleUnderline"/>
          <w:highlight w:val="yellow"/>
        </w:rPr>
        <w:t xml:space="preserve">at the </w:t>
      </w:r>
      <w:r w:rsidRPr="007578B1">
        <w:rPr>
          <w:rStyle w:val="Emphasis"/>
          <w:highlight w:val="yellow"/>
        </w:rPr>
        <w:t>time it is approved</w:t>
      </w:r>
      <w:r w:rsidRPr="00520A9B">
        <w:rPr>
          <w:sz w:val="16"/>
          <w:szCs w:val="16"/>
        </w:rPr>
        <w:t xml:space="preserve">, </w:t>
      </w:r>
      <w:r w:rsidRPr="00520A9B">
        <w:rPr>
          <w:rStyle w:val="StyleUnderline"/>
        </w:rPr>
        <w:t xml:space="preserve">and </w:t>
      </w:r>
      <w:r w:rsidRPr="007578B1">
        <w:rPr>
          <w:rStyle w:val="StyleUnderline"/>
          <w:highlight w:val="yellow"/>
        </w:rPr>
        <w:t xml:space="preserve">they will likely </w:t>
      </w:r>
      <w:r w:rsidRPr="007578B1">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79E849C8" w14:textId="77777777" w:rsidR="009C639B" w:rsidRDefault="009C639B" w:rsidP="009C639B">
      <w:pPr>
        <w:pStyle w:val="Heading4"/>
      </w:pPr>
      <w:r>
        <w:t xml:space="preserve">Growth </w:t>
      </w:r>
      <w:r>
        <w:rPr>
          <w:u w:val="single"/>
        </w:rPr>
        <w:t>solves</w:t>
      </w:r>
      <w:r>
        <w:t xml:space="preserve"> sustainability. Freezing development at </w:t>
      </w:r>
      <w:r>
        <w:rPr>
          <w:u w:val="single"/>
        </w:rPr>
        <w:t>current</w:t>
      </w:r>
      <w:r>
        <w:t xml:space="preserve"> levels is </w:t>
      </w:r>
      <w:r>
        <w:rPr>
          <w:u w:val="single"/>
        </w:rPr>
        <w:t>most dangerous</w:t>
      </w:r>
      <w:r>
        <w:t>.</w:t>
      </w:r>
      <w:bookmarkStart w:id="0" w:name="_Hlk194644480"/>
    </w:p>
    <w:p w14:paraId="5F637DB5" w14:textId="77777777" w:rsidR="009C639B" w:rsidRPr="00304866" w:rsidRDefault="009C639B" w:rsidP="009C639B">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0"/>
    <w:p w14:paraId="06DA72EE" w14:textId="77777777" w:rsidR="009C639B" w:rsidRPr="00067FE1" w:rsidRDefault="009C639B" w:rsidP="009C639B">
      <w:pPr>
        <w:rPr>
          <w:sz w:val="16"/>
        </w:rPr>
      </w:pPr>
      <w:r w:rsidRPr="00067FE1">
        <w:rPr>
          <w:sz w:val="16"/>
        </w:rPr>
        <w:t xml:space="preserve">1 Introduction </w:t>
      </w:r>
    </w:p>
    <w:p w14:paraId="0577D6B4" w14:textId="77777777" w:rsidR="009C639B" w:rsidRPr="00067FE1" w:rsidRDefault="009C639B" w:rsidP="009C639B">
      <w:pPr>
        <w:rPr>
          <w:sz w:val="16"/>
        </w:rPr>
      </w:pPr>
      <w:r w:rsidRPr="007578B1">
        <w:rPr>
          <w:rStyle w:val="Emphasis"/>
          <w:highlight w:val="yellow"/>
        </w:rPr>
        <w:t>Tech</w:t>
      </w:r>
      <w:r w:rsidRPr="000F2F02">
        <w:rPr>
          <w:rStyle w:val="Emphasis"/>
        </w:rPr>
        <w:t xml:space="preserve">nology </w:t>
      </w:r>
      <w:r w:rsidRPr="007578B1">
        <w:rPr>
          <w:rStyle w:val="Emphasis"/>
          <w:highlight w:val="yellow"/>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61745A61" w14:textId="77777777" w:rsidR="009C639B" w:rsidRPr="00067FE1" w:rsidRDefault="009C639B" w:rsidP="009C639B">
      <w:pPr>
        <w:rPr>
          <w:sz w:val="16"/>
        </w:rPr>
      </w:pPr>
      <w:r w:rsidRPr="007578B1">
        <w:rPr>
          <w:rStyle w:val="Emphasis"/>
          <w:highlight w:val="yellow"/>
        </w:rPr>
        <w:t>Even if</w:t>
      </w:r>
      <w:r w:rsidRPr="007578B1">
        <w:rPr>
          <w:rStyle w:val="StyleUnderline"/>
          <w:highlight w:val="yellow"/>
        </w:rPr>
        <w:t xml:space="preserve"> some tech</w:t>
      </w:r>
      <w:r w:rsidRPr="000F2F02">
        <w:rPr>
          <w:rStyle w:val="StyleUnderline"/>
        </w:rPr>
        <w:t xml:space="preserve">nological developments directly </w:t>
      </w:r>
      <w:r w:rsidRPr="007578B1">
        <w:rPr>
          <w:rStyle w:val="StyleUnderline"/>
          <w:highlight w:val="yellow"/>
        </w:rPr>
        <w:t>raise</w:t>
      </w:r>
      <w:r w:rsidRPr="000F2F02">
        <w:rPr>
          <w:rStyle w:val="StyleUnderline"/>
        </w:rPr>
        <w:t xml:space="preserve"> existential </w:t>
      </w:r>
      <w:r w:rsidRPr="007578B1">
        <w:rPr>
          <w:rStyle w:val="StyleUnderline"/>
          <w:highlight w:val="yellow"/>
        </w:rPr>
        <w:t>risk</w:t>
      </w:r>
      <w:r w:rsidRPr="00067FE1">
        <w:rPr>
          <w:sz w:val="16"/>
        </w:rPr>
        <w:t xml:space="preserve">, however, </w:t>
      </w:r>
      <w:r w:rsidRPr="007578B1">
        <w:rPr>
          <w:rStyle w:val="Emphasis"/>
          <w:highlight w:val="yellow"/>
        </w:rPr>
        <w:t>others</w:t>
      </w:r>
      <w:r w:rsidRPr="000F2F02">
        <w:rPr>
          <w:rStyle w:val="Emphasis"/>
        </w:rPr>
        <w:t xml:space="preserve"> may directly </w:t>
      </w:r>
      <w:r w:rsidRPr="007578B1">
        <w:rPr>
          <w:rStyle w:val="Emphasis"/>
          <w:highlight w:val="yellow"/>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7578B1">
        <w:rPr>
          <w:rStyle w:val="Emphasis"/>
          <w:highlight w:val="yellow"/>
        </w:rPr>
        <w:t>nuc</w:t>
      </w:r>
      <w:r w:rsidRPr="000F2F02">
        <w:rPr>
          <w:rStyle w:val="Emphasis"/>
        </w:rPr>
        <w:t xml:space="preserve">lear </w:t>
      </w:r>
      <w:r w:rsidRPr="007578B1">
        <w:rPr>
          <w:rStyle w:val="Emphasis"/>
          <w:highlight w:val="yellow"/>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7578B1">
        <w:rPr>
          <w:rStyle w:val="Emphasis"/>
          <w:highlight w:val="yellow"/>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47BC34C6" w14:textId="77777777" w:rsidR="009C639B" w:rsidRPr="00067FE1" w:rsidRDefault="009C639B" w:rsidP="009C639B">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1A415B3C" w14:textId="77777777" w:rsidR="009C639B" w:rsidRPr="00067FE1" w:rsidRDefault="009C639B" w:rsidP="009C639B">
      <w:pPr>
        <w:rPr>
          <w:sz w:val="16"/>
        </w:rPr>
      </w:pPr>
      <w:r w:rsidRPr="00067FE1">
        <w:rPr>
          <w:sz w:val="16"/>
        </w:rPr>
        <w:t xml:space="preserve">In this setting there are only two possibilities. If advanced technology does not eventually drive the hazard rate toward zero, then a </w:t>
      </w:r>
      <w:r w:rsidRPr="007578B1">
        <w:rPr>
          <w:rStyle w:val="Emphasis"/>
          <w:highlight w:val="yellow"/>
        </w:rPr>
        <w:t>catastrophe is inevitable</w:t>
      </w:r>
      <w:r w:rsidRPr="00067FE1">
        <w:rPr>
          <w:sz w:val="16"/>
        </w:rPr>
        <w:t xml:space="preserve">, so </w:t>
      </w:r>
      <w:r w:rsidRPr="007578B1">
        <w:rPr>
          <w:rStyle w:val="StyleUnderline"/>
          <w:highlight w:val="yellow"/>
        </w:rPr>
        <w:t>accelerating tech</w:t>
      </w:r>
      <w:r w:rsidRPr="00067FE1">
        <w:rPr>
          <w:rStyle w:val="StyleUnderline"/>
        </w:rPr>
        <w:t xml:space="preserve">nological development </w:t>
      </w:r>
      <w:r w:rsidRPr="007578B1">
        <w:rPr>
          <w:rStyle w:val="Emphasis"/>
          <w:highlight w:val="yellow"/>
        </w:rPr>
        <w:t>cannot increase</w:t>
      </w:r>
      <w:r w:rsidRPr="00067FE1">
        <w:rPr>
          <w:rStyle w:val="Emphasis"/>
        </w:rPr>
        <w:t xml:space="preserve"> its </w:t>
      </w:r>
      <w:r w:rsidRPr="007578B1">
        <w:rPr>
          <w:rStyle w:val="Emphasis"/>
          <w:highlight w:val="yellow"/>
        </w:rPr>
        <w:t>probability</w:t>
      </w:r>
      <w:r w:rsidRPr="00067FE1">
        <w:rPr>
          <w:sz w:val="16"/>
        </w:rPr>
        <w:t xml:space="preserve">. Otherwise, a catastrophe is avoidable, and </w:t>
      </w:r>
      <w:r w:rsidRPr="0031773C">
        <w:rPr>
          <w:rStyle w:val="StyleUnderline"/>
        </w:rPr>
        <w:t xml:space="preserve">acceleration </w:t>
      </w:r>
      <w:r w:rsidRPr="007578B1">
        <w:rPr>
          <w:rStyle w:val="StyleUnderline"/>
          <w:highlight w:val="yellow"/>
        </w:rPr>
        <w:t xml:space="preserve">can </w:t>
      </w:r>
      <w:r w:rsidRPr="007578B1">
        <w:rPr>
          <w:rStyle w:val="Emphasis"/>
          <w:highlight w:val="yellow"/>
        </w:rPr>
        <w:t>lower</w:t>
      </w:r>
      <w:r w:rsidRPr="00067FE1">
        <w:rPr>
          <w:rStyle w:val="Emphasis"/>
        </w:rPr>
        <w:t xml:space="preserve"> its </w:t>
      </w:r>
      <w:r w:rsidRPr="0031773C">
        <w:rPr>
          <w:rStyle w:val="Emphasis"/>
        </w:rPr>
        <w:t>probability</w:t>
      </w:r>
      <w:r w:rsidRPr="0031773C">
        <w:rPr>
          <w:sz w:val="16"/>
        </w:rPr>
        <w:t xml:space="preserve"> </w:t>
      </w:r>
      <w:r w:rsidRPr="00605A0C">
        <w:rPr>
          <w:rStyle w:val="StyleUnderline"/>
        </w:rPr>
        <w:t xml:space="preserve">by hastening the </w:t>
      </w:r>
      <w:r w:rsidRPr="00605A0C">
        <w:rPr>
          <w:rStyle w:val="Emphasis"/>
        </w:rPr>
        <w:t>arrival of safety</w:t>
      </w:r>
      <w:r w:rsidRPr="00605A0C">
        <w:rPr>
          <w:sz w:val="16"/>
        </w:rPr>
        <w:t>.</w:t>
      </w:r>
    </w:p>
    <w:p w14:paraId="5855D554" w14:textId="77777777" w:rsidR="009C639B" w:rsidRPr="00067FE1" w:rsidRDefault="009C639B" w:rsidP="009C639B">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31773C">
        <w:rPr>
          <w:sz w:val="16"/>
        </w:rPr>
        <w:t xml:space="preserve">that </w:t>
      </w:r>
      <w:r w:rsidRPr="0031773C">
        <w:rPr>
          <w:rStyle w:val="StyleUnderline"/>
        </w:rPr>
        <w:t xml:space="preserve">if we are </w:t>
      </w:r>
      <w:r w:rsidRPr="007578B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7578B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7578B1">
        <w:rPr>
          <w:rStyle w:val="Emphasis"/>
          <w:highlight w:val="yellow"/>
        </w:rPr>
        <w:t>is misguided</w:t>
      </w:r>
      <w:r w:rsidRPr="007578B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6FE5CAC2" w14:textId="77777777" w:rsidR="009C639B" w:rsidRPr="00067FE1" w:rsidRDefault="009C639B" w:rsidP="009C639B">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DA06D1C" w14:textId="77777777" w:rsidR="009C639B" w:rsidRPr="00067FE1" w:rsidRDefault="009C639B" w:rsidP="009C639B">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7578B1">
        <w:rPr>
          <w:rStyle w:val="StyleUnderline"/>
          <w:highlight w:val="yellow"/>
        </w:rPr>
        <w:t xml:space="preserve">policy </w:t>
      </w:r>
      <w:r w:rsidRPr="0031773C">
        <w:rPr>
          <w:rStyle w:val="StyleUnderline"/>
        </w:rPr>
        <w:t xml:space="preserve">can </w:t>
      </w:r>
      <w:r w:rsidRPr="007578B1">
        <w:rPr>
          <w:rStyle w:val="StyleUnderline"/>
          <w:highlight w:val="yellow"/>
        </w:rPr>
        <w:t>generate a</w:t>
      </w:r>
      <w:r w:rsidRPr="00067FE1">
        <w:rPr>
          <w:rStyle w:val="StyleUnderline"/>
        </w:rPr>
        <w:t>n “</w:t>
      </w:r>
      <w:r w:rsidRPr="00067FE1">
        <w:rPr>
          <w:rStyle w:val="Emphasis"/>
        </w:rPr>
        <w:t xml:space="preserve">existential risk </w:t>
      </w:r>
      <w:r w:rsidRPr="007578B1">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6E86B618" w14:textId="77777777" w:rsidR="009C639B" w:rsidRPr="00067FE1" w:rsidRDefault="009C639B" w:rsidP="009C639B">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31773C">
        <w:rPr>
          <w:rStyle w:val="StyleUnderline"/>
        </w:rPr>
        <w:t xml:space="preserve">environmental </w:t>
      </w:r>
      <w:r w:rsidRPr="007578B1">
        <w:rPr>
          <w:rStyle w:val="StyleUnderline"/>
          <w:highlight w:val="yellow"/>
        </w:rPr>
        <w:t xml:space="preserve">damages </w:t>
      </w:r>
      <w:r w:rsidRPr="007578B1">
        <w:rPr>
          <w:rStyle w:val="Emphasis"/>
          <w:highlight w:val="yellow"/>
        </w:rPr>
        <w:t>rise and</w:t>
      </w:r>
      <w:r w:rsidRPr="00067FE1">
        <w:rPr>
          <w:rStyle w:val="Emphasis"/>
        </w:rPr>
        <w:t xml:space="preserve"> then </w:t>
      </w:r>
      <w:r w:rsidRPr="007578B1">
        <w:rPr>
          <w:rStyle w:val="Emphasis"/>
          <w:highlight w:val="yellow"/>
        </w:rPr>
        <w:t>fall</w:t>
      </w:r>
      <w:r w:rsidRPr="007578B1">
        <w:rPr>
          <w:sz w:val="16"/>
          <w:highlight w:val="yellow"/>
        </w:rPr>
        <w:t xml:space="preserve"> </w:t>
      </w:r>
      <w:r w:rsidRPr="007578B1">
        <w:rPr>
          <w:rStyle w:val="StyleUnderline"/>
          <w:highlight w:val="yellow"/>
        </w:rPr>
        <w:t>with</w:t>
      </w:r>
      <w:r w:rsidRPr="00067FE1">
        <w:rPr>
          <w:rStyle w:val="StyleUnderline"/>
        </w:rPr>
        <w:t xml:space="preserve"> economic </w:t>
      </w:r>
      <w:r w:rsidRPr="007578B1">
        <w:rPr>
          <w:rStyle w:val="StyleUnderline"/>
          <w:highlight w:val="yellow"/>
        </w:rPr>
        <w:t>development</w:t>
      </w:r>
      <w:r w:rsidRPr="00067FE1">
        <w:rPr>
          <w:sz w:val="16"/>
        </w:rPr>
        <w:t xml:space="preserve">, and of Jones (2016, 2024), on which </w:t>
      </w:r>
      <w:r w:rsidRPr="007578B1">
        <w:rPr>
          <w:rStyle w:val="Emphasis"/>
          <w:highlight w:val="yellow"/>
        </w:rPr>
        <w:t>growth</w:t>
      </w:r>
      <w:r w:rsidRPr="007578B1">
        <w:rPr>
          <w:sz w:val="16"/>
          <w:highlight w:val="yellow"/>
        </w:rPr>
        <w:t xml:space="preserve"> </w:t>
      </w:r>
      <w:r w:rsidRPr="007578B1">
        <w:rPr>
          <w:rStyle w:val="StyleUnderline"/>
          <w:highlight w:val="yellow"/>
        </w:rPr>
        <w:t>increases</w:t>
      </w:r>
      <w:r w:rsidRPr="00067FE1">
        <w:rPr>
          <w:rStyle w:val="StyleUnderline"/>
        </w:rPr>
        <w:t xml:space="preserve"> </w:t>
      </w:r>
      <w:r w:rsidRPr="0031773C">
        <w:rPr>
          <w:rStyle w:val="StyleUnderline"/>
        </w:rPr>
        <w:t xml:space="preserve">the </w:t>
      </w:r>
      <w:r w:rsidRPr="0031773C">
        <w:rPr>
          <w:rStyle w:val="Emphasis"/>
        </w:rPr>
        <w:t>value of life</w:t>
      </w:r>
      <w:r w:rsidRPr="0031773C">
        <w:rPr>
          <w:rStyle w:val="StyleUnderline"/>
        </w:rPr>
        <w:t xml:space="preserve"> relative to marginal consumption</w:t>
      </w:r>
      <w:r w:rsidRPr="0031773C">
        <w:rPr>
          <w:sz w:val="16"/>
        </w:rPr>
        <w:t xml:space="preserve">. Like the analysis presented here, these papers find that, given a concave enough utility function, </w:t>
      </w:r>
      <w:r w:rsidRPr="0031773C">
        <w:rPr>
          <w:rStyle w:val="Emphasis"/>
        </w:rPr>
        <w:t>enrichment</w:t>
      </w:r>
      <w:r w:rsidRPr="0031773C">
        <w:rPr>
          <w:sz w:val="16"/>
        </w:rPr>
        <w:t xml:space="preserve"> </w:t>
      </w:r>
      <w:r w:rsidRPr="0031773C">
        <w:rPr>
          <w:rStyle w:val="StyleUnderline"/>
        </w:rPr>
        <w:t>motivates</w:t>
      </w:r>
      <w:r w:rsidRPr="00067FE1">
        <w:rPr>
          <w:rStyle w:val="StyleUnderline"/>
        </w:rPr>
        <w:t xml:space="preserve"> large </w:t>
      </w:r>
      <w:r w:rsidRPr="007578B1">
        <w:rPr>
          <w:rStyle w:val="Emphasis"/>
          <w:highlight w:val="yellow"/>
        </w:rPr>
        <w:t>reallocations</w:t>
      </w:r>
      <w:r w:rsidRPr="00067FE1">
        <w:rPr>
          <w:rStyle w:val="StyleUnderline"/>
        </w:rPr>
        <w:t xml:space="preserve"> from consumption</w:t>
      </w:r>
      <w:r w:rsidRPr="00067FE1">
        <w:rPr>
          <w:sz w:val="16"/>
        </w:rPr>
        <w:t xml:space="preserve"> </w:t>
      </w:r>
      <w:r w:rsidRPr="007578B1">
        <w:rPr>
          <w:rStyle w:val="Emphasis"/>
          <w:highlight w:val="yellow"/>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41049847" w14:textId="77777777" w:rsidR="009C639B" w:rsidRPr="00067FE1" w:rsidRDefault="009C639B" w:rsidP="009C639B">
      <w:pPr>
        <w:rPr>
          <w:sz w:val="16"/>
        </w:rPr>
      </w:pPr>
      <w:r w:rsidRPr="00067FE1">
        <w:rPr>
          <w:sz w:val="16"/>
        </w:rPr>
        <w:t>Relative to the model of Section 2, optimal policy tends to magnify the extent to which technological acceleration decreases long-term risk, for two reasons:</w:t>
      </w:r>
    </w:p>
    <w:p w14:paraId="6852A273" w14:textId="77777777" w:rsidR="009C639B" w:rsidRPr="00067FE1" w:rsidRDefault="009C639B" w:rsidP="009C639B">
      <w:pPr>
        <w:rPr>
          <w:rStyle w:val="StyleUnderline"/>
        </w:rPr>
      </w:pPr>
      <w:r w:rsidRPr="00067FE1">
        <w:rPr>
          <w:sz w:val="16"/>
        </w:rPr>
        <w:t xml:space="preserve">1. As in the policy-free model, </w:t>
      </w:r>
      <w:r w:rsidRPr="007578B1">
        <w:rPr>
          <w:rStyle w:val="Emphasis"/>
          <w:highlight w:val="yellow"/>
        </w:rPr>
        <w:t>acceleration decreases</w:t>
      </w:r>
      <w:r w:rsidRPr="00067FE1">
        <w:rPr>
          <w:sz w:val="16"/>
        </w:rPr>
        <w:t xml:space="preserve"> </w:t>
      </w:r>
      <w:r w:rsidRPr="00067FE1">
        <w:rPr>
          <w:rStyle w:val="StyleUnderline"/>
        </w:rPr>
        <w:t xml:space="preserve">the </w:t>
      </w:r>
      <w:r w:rsidRPr="007578B1">
        <w:rPr>
          <w:rStyle w:val="StyleUnderline"/>
          <w:highlight w:val="yellow"/>
        </w:rPr>
        <w:t xml:space="preserve">time spent in </w:t>
      </w:r>
      <w:r w:rsidRPr="007578B1">
        <w:rPr>
          <w:rStyle w:val="Emphasis"/>
          <w:highlight w:val="yellow"/>
        </w:rPr>
        <w:t>any</w:t>
      </w:r>
      <w:r w:rsidRPr="00067FE1">
        <w:rPr>
          <w:rStyle w:val="Emphasis"/>
        </w:rPr>
        <w:t xml:space="preserve"> given </w:t>
      </w:r>
      <w:r w:rsidRPr="007578B1">
        <w:rPr>
          <w:rStyle w:val="Emphasis"/>
          <w:highlight w:val="yellow"/>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452EFAA1" w14:textId="77777777" w:rsidR="009C639B" w:rsidRPr="00D438D5" w:rsidRDefault="009C639B" w:rsidP="009C639B">
      <w:pPr>
        <w:rPr>
          <w:u w:val="singl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7578B1">
        <w:rPr>
          <w:rStyle w:val="Emphasis"/>
          <w:highlight w:val="yellow"/>
        </w:rPr>
        <w:t>anticipation</w:t>
      </w:r>
      <w:r w:rsidRPr="007578B1">
        <w:rPr>
          <w:rStyle w:val="StyleUnderline"/>
          <w:highlight w:val="yellow"/>
        </w:rPr>
        <w:t xml:space="preserve"> of a</w:t>
      </w:r>
      <w:r w:rsidRPr="00067FE1">
        <w:rPr>
          <w:rStyle w:val="StyleUnderline"/>
        </w:rPr>
        <w:t xml:space="preserve"> </w:t>
      </w:r>
      <w:r w:rsidRPr="00067FE1">
        <w:rPr>
          <w:rStyle w:val="Emphasis"/>
        </w:rPr>
        <w:t xml:space="preserve">more </w:t>
      </w:r>
      <w:r w:rsidRPr="007578B1">
        <w:rPr>
          <w:rStyle w:val="Emphasis"/>
          <w:highlight w:val="yellow"/>
        </w:rPr>
        <w:t>valuable future</w:t>
      </w:r>
      <w:r w:rsidRPr="007578B1">
        <w:rPr>
          <w:sz w:val="16"/>
          <w:highlight w:val="yellow"/>
        </w:rPr>
        <w:t xml:space="preserve"> </w:t>
      </w:r>
      <w:r w:rsidRPr="007578B1">
        <w:rPr>
          <w:rStyle w:val="StyleUnderline"/>
          <w:highlight w:val="yellow"/>
        </w:rPr>
        <w:t>motivates</w:t>
      </w:r>
      <w:r w:rsidRPr="00067FE1">
        <w:rPr>
          <w:rStyle w:val="StyleUnderline"/>
        </w:rPr>
        <w:t xml:space="preserve"> </w:t>
      </w:r>
      <w:r w:rsidRPr="00067FE1">
        <w:rPr>
          <w:rStyle w:val="Emphasis"/>
        </w:rPr>
        <w:t xml:space="preserve">more stringent </w:t>
      </w:r>
      <w:r w:rsidRPr="007578B1">
        <w:rPr>
          <w:rStyle w:val="Emphasis"/>
          <w:highlight w:val="yellow"/>
        </w:rPr>
        <w:t>safety policy</w:t>
      </w:r>
      <w:r w:rsidRPr="00067FE1">
        <w:rPr>
          <w:sz w:val="16"/>
        </w:rPr>
        <w:t xml:space="preserve"> </w:t>
      </w:r>
      <w:r w:rsidRPr="00067FE1">
        <w:rPr>
          <w:rStyle w:val="StyleUnderline"/>
        </w:rPr>
        <w:t>in the present.</w:t>
      </w:r>
    </w:p>
    <w:p w14:paraId="5F2A2C01" w14:textId="77777777" w:rsidR="009C639B" w:rsidRPr="00F67397" w:rsidRDefault="009C639B" w:rsidP="009C639B">
      <w:pPr>
        <w:pStyle w:val="Heading4"/>
      </w:pPr>
      <w:r>
        <w:t xml:space="preserve">Movements </w:t>
      </w:r>
      <w:r w:rsidRPr="00F67397">
        <w:rPr>
          <w:u w:val="single"/>
        </w:rPr>
        <w:t>fail</w:t>
      </w:r>
      <w:r>
        <w:t xml:space="preserve"> AND cause </w:t>
      </w:r>
      <w:r w:rsidRPr="00F67397">
        <w:rPr>
          <w:u w:val="single"/>
        </w:rPr>
        <w:t>transition wars</w:t>
      </w:r>
      <w:r>
        <w:t>.</w:t>
      </w:r>
    </w:p>
    <w:p w14:paraId="6FE71D65" w14:textId="77777777" w:rsidR="009C639B" w:rsidRPr="009F2994" w:rsidRDefault="009C639B" w:rsidP="009C639B">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105F8F46" w14:textId="77777777" w:rsidR="009C639B" w:rsidRDefault="009C639B" w:rsidP="009C639B">
      <w:pPr>
        <w:rPr>
          <w:sz w:val="16"/>
        </w:rPr>
      </w:pPr>
      <w:r w:rsidRPr="00B616B2">
        <w:rPr>
          <w:sz w:val="16"/>
        </w:rPr>
        <w:t xml:space="preserve">From a geopolitical standpoint, </w:t>
      </w:r>
      <w:r w:rsidRPr="00B616B2">
        <w:rPr>
          <w:rStyle w:val="StyleUnderline"/>
        </w:rPr>
        <w:t xml:space="preserve">strong </w:t>
      </w:r>
      <w:r w:rsidRPr="007578B1">
        <w:rPr>
          <w:rStyle w:val="StyleUnderline"/>
          <w:highlight w:val="yellow"/>
        </w:rPr>
        <w:t>anti-cap</w:t>
      </w:r>
      <w:r w:rsidRPr="0042487C">
        <w:rPr>
          <w:rStyle w:val="StyleUnderline"/>
        </w:rPr>
        <w:t xml:space="preserve">italist </w:t>
      </w:r>
      <w:r w:rsidRPr="007578B1">
        <w:rPr>
          <w:rStyle w:val="StyleUnderline"/>
          <w:highlight w:val="yellow"/>
        </w:rPr>
        <w:t>movements</w:t>
      </w:r>
      <w:r w:rsidRPr="00B616B2">
        <w:rPr>
          <w:rStyle w:val="StyleUnderline"/>
        </w:rPr>
        <w:t xml:space="preserve"> or policies could </w:t>
      </w:r>
      <w:r w:rsidRPr="007578B1">
        <w:rPr>
          <w:rStyle w:val="Emphasis"/>
          <w:highlight w:val="yellow"/>
        </w:rPr>
        <w:t>disrupt</w:t>
      </w:r>
      <w:r w:rsidRPr="007578B1">
        <w:rPr>
          <w:rStyle w:val="StyleUnderline"/>
          <w:highlight w:val="yellow"/>
        </w:rPr>
        <w:t xml:space="preserve"> established econ</w:t>
      </w:r>
      <w:r w:rsidRPr="002637AE">
        <w:rPr>
          <w:rStyle w:val="StyleUnderline"/>
        </w:rPr>
        <w:t xml:space="preserve">omic </w:t>
      </w:r>
      <w:r w:rsidRPr="007578B1">
        <w:rPr>
          <w:rStyle w:val="StyleUnderline"/>
          <w:highlight w:val="yellow"/>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7578B1">
        <w:rPr>
          <w:rStyle w:val="Emphasis"/>
          <w:highlight w:val="yellow"/>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7578B1">
        <w:rPr>
          <w:rStyle w:val="StyleUnderline"/>
          <w:highlight w:val="yellow"/>
        </w:rPr>
        <w:t xml:space="preserve">risks fueling </w:t>
      </w:r>
      <w:r w:rsidRPr="007578B1">
        <w:rPr>
          <w:rStyle w:val="Emphasis"/>
          <w:highlight w:val="yellow"/>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7578B1">
        <w:rPr>
          <w:rStyle w:val="Emphasis"/>
          <w:highlight w:val="yellow"/>
        </w:rPr>
        <w:t>damaging</w:t>
      </w:r>
      <w:r w:rsidRPr="007578B1">
        <w:rPr>
          <w:rStyle w:val="StyleUnderline"/>
          <w:highlight w:val="yellow"/>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7578B1">
        <w:rPr>
          <w:rStyle w:val="StyleUnderline"/>
          <w:highlight w:val="yellow"/>
        </w:rPr>
        <w:t>sparking cycles of</w:t>
      </w:r>
      <w:r w:rsidRPr="00B616B2">
        <w:rPr>
          <w:rStyle w:val="StyleUnderline"/>
        </w:rPr>
        <w:t xml:space="preserve"> </w:t>
      </w:r>
      <w:r w:rsidRPr="00B616B2">
        <w:rPr>
          <w:rStyle w:val="Emphasis"/>
        </w:rPr>
        <w:t xml:space="preserve">escalating </w:t>
      </w:r>
      <w:r w:rsidRPr="007578B1">
        <w:rPr>
          <w:rStyle w:val="Emphasis"/>
          <w:highlight w:val="yellow"/>
        </w:rPr>
        <w:t xml:space="preserve">international </w:t>
      </w:r>
      <w:r w:rsidRPr="00B616B2">
        <w:rPr>
          <w:rStyle w:val="Emphasis"/>
        </w:rPr>
        <w:t xml:space="preserve">trade </w:t>
      </w:r>
      <w:r w:rsidRPr="007578B1">
        <w:rPr>
          <w:rStyle w:val="Emphasis"/>
          <w:highlight w:val="yellow"/>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7578B1">
        <w:rPr>
          <w:rStyle w:val="Emphasis"/>
          <w:highlight w:val="yellow"/>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7578B1">
        <w:rPr>
          <w:rStyle w:val="StyleUnderline"/>
          <w:highlight w:val="yellow"/>
        </w:rPr>
        <w:t>damage</w:t>
      </w:r>
      <w:r w:rsidRPr="00B616B2">
        <w:rPr>
          <w:sz w:val="16"/>
        </w:rPr>
        <w:t xml:space="preserve"> necessarily </w:t>
      </w:r>
      <w:r w:rsidRPr="00B616B2">
        <w:rPr>
          <w:rStyle w:val="Emphasis"/>
        </w:rPr>
        <w:t xml:space="preserve">multilateral </w:t>
      </w:r>
      <w:r w:rsidRPr="007578B1">
        <w:rPr>
          <w:rStyle w:val="Emphasis"/>
          <w:highlight w:val="yellow"/>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7578B1">
        <w:rPr>
          <w:rStyle w:val="StyleUnderline"/>
          <w:highlight w:val="yellow"/>
        </w:rPr>
        <w:t xml:space="preserve">increase </w:t>
      </w:r>
      <w:r w:rsidRPr="007578B1">
        <w:rPr>
          <w:rStyle w:val="Emphasis"/>
          <w:highlight w:val="yellow"/>
        </w:rPr>
        <w:t>distrust</w:t>
      </w:r>
      <w:r w:rsidRPr="007578B1">
        <w:rPr>
          <w:rStyle w:val="StyleUnderline"/>
          <w:highlight w:val="yellow"/>
        </w:rPr>
        <w:t xml:space="preserve"> and </w:t>
      </w:r>
      <w:r w:rsidRPr="007578B1">
        <w:rPr>
          <w:rStyle w:val="Emphasis"/>
          <w:highlight w:val="yellow"/>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5883D368" w14:textId="77777777" w:rsidR="009C639B" w:rsidRDefault="009C639B" w:rsidP="009C639B">
      <w:pPr>
        <w:pStyle w:val="Heading3"/>
      </w:pPr>
      <w:r>
        <w:t>Capitalism Good---War---2AC</w:t>
      </w:r>
    </w:p>
    <w:p w14:paraId="545210ED" w14:textId="77777777" w:rsidR="009C639B" w:rsidRPr="00EF3483" w:rsidRDefault="009C639B" w:rsidP="009C639B">
      <w:pPr>
        <w:pStyle w:val="Heading4"/>
      </w:pPr>
      <w:bookmarkStart w:id="1" w:name="_Hlk178933283"/>
      <w:r w:rsidRPr="00EF3483">
        <w:t xml:space="preserve">Growth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6B602D43" w14:textId="77777777" w:rsidR="009C639B" w:rsidRPr="00EF3483" w:rsidRDefault="009C639B" w:rsidP="009C639B">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63B54305" w14:textId="77777777" w:rsidR="009C639B" w:rsidRPr="00EF3483" w:rsidRDefault="009C639B" w:rsidP="009C639B">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7578B1">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7578B1">
        <w:rPr>
          <w:rStyle w:val="StyleUnderline"/>
          <w:highlight w:val="yellow"/>
        </w:rPr>
        <w:t>econ</w:t>
      </w:r>
      <w:r w:rsidRPr="00EF3483">
        <w:rPr>
          <w:rStyle w:val="StyleUnderline"/>
        </w:rPr>
        <w:t xml:space="preserve">omic </w:t>
      </w:r>
      <w:r w:rsidRPr="007578B1">
        <w:rPr>
          <w:rStyle w:val="StyleUnderline"/>
          <w:highlight w:val="yellow"/>
        </w:rPr>
        <w:t>development</w:t>
      </w:r>
      <w:r w:rsidRPr="00EF3483">
        <w:rPr>
          <w:sz w:val="16"/>
        </w:rPr>
        <w:t xml:space="preserve">, or something related with economic development, </w:t>
      </w:r>
      <w:r w:rsidRPr="007578B1">
        <w:rPr>
          <w:rStyle w:val="StyleUnderline"/>
          <w:highlight w:val="yellow"/>
        </w:rPr>
        <w:t>causes</w:t>
      </w:r>
      <w:r w:rsidRPr="007578B1">
        <w:rPr>
          <w:sz w:val="16"/>
          <w:highlight w:val="yellow"/>
        </w:rPr>
        <w:t xml:space="preserve"> </w:t>
      </w:r>
      <w:r w:rsidRPr="007578B1">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3BD9155F" w14:textId="77777777" w:rsidR="009C639B" w:rsidRPr="00EF3483" w:rsidRDefault="009C639B" w:rsidP="009C639B">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7578B1">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7578B1">
        <w:rPr>
          <w:rStyle w:val="Emphasis"/>
          <w:highlight w:val="yellow"/>
        </w:rPr>
        <w:t>links</w:t>
      </w:r>
      <w:r w:rsidRPr="00EF3483">
        <w:rPr>
          <w:sz w:val="16"/>
        </w:rPr>
        <w:t xml:space="preserve"> </w:t>
      </w:r>
      <w:r w:rsidRPr="00EF3483">
        <w:rPr>
          <w:rStyle w:val="StyleUnderline"/>
        </w:rPr>
        <w:t xml:space="preserve">economic </w:t>
      </w:r>
      <w:r w:rsidRPr="007578B1">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1215AF56" w14:textId="77777777" w:rsidR="009C639B" w:rsidRPr="00EF3483" w:rsidRDefault="009C639B" w:rsidP="009C639B">
      <w:pPr>
        <w:rPr>
          <w:sz w:val="16"/>
        </w:rPr>
      </w:pPr>
      <w:r w:rsidRPr="00EF3483">
        <w:rPr>
          <w:sz w:val="16"/>
        </w:rPr>
        <w:t>PUTTING THE PEACES TOGETHER</w:t>
      </w:r>
    </w:p>
    <w:p w14:paraId="64F43734" w14:textId="77777777" w:rsidR="009C639B" w:rsidRPr="00EF3483" w:rsidRDefault="009C639B" w:rsidP="009C639B">
      <w:pPr>
        <w:rPr>
          <w:sz w:val="16"/>
        </w:rPr>
      </w:pPr>
      <w:r w:rsidRPr="00EF3483">
        <w:rPr>
          <w:sz w:val="16"/>
        </w:rPr>
        <w:t xml:space="preserve">There remains thus far one theory of Liberal Peace not yet discussed: my own thesis of how </w:t>
      </w:r>
      <w:r w:rsidRPr="007578B1">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7578B1">
        <w:rPr>
          <w:rStyle w:val="StyleUnderline"/>
          <w:highlight w:val="yellow"/>
        </w:rPr>
        <w:t>produce</w:t>
      </w:r>
      <w:r w:rsidRPr="007578B1">
        <w:rPr>
          <w:sz w:val="16"/>
          <w:highlight w:val="yellow"/>
        </w:rPr>
        <w:t xml:space="preserve"> </w:t>
      </w:r>
      <w:r w:rsidRPr="007578B1">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7578B1">
        <w:rPr>
          <w:rStyle w:val="Emphasis"/>
          <w:highlight w:val="yellow"/>
        </w:rPr>
        <w:t>contractual econ</w:t>
      </w:r>
      <w:r w:rsidRPr="00EF3483">
        <w:rPr>
          <w:rStyle w:val="Emphasis"/>
        </w:rPr>
        <w:t xml:space="preserve">omic </w:t>
      </w:r>
      <w:r w:rsidRPr="007578B1">
        <w:rPr>
          <w:rStyle w:val="Emphasis"/>
          <w:highlight w:val="yellow"/>
        </w:rPr>
        <w:t>flows</w:t>
      </w:r>
      <w:r w:rsidRPr="00EF3483">
        <w:rPr>
          <w:sz w:val="16"/>
        </w:rPr>
        <w:t xml:space="preserve"> among strangers </w:t>
      </w:r>
      <w:r w:rsidRPr="00EF3483">
        <w:rPr>
          <w:rStyle w:val="StyleUnderline"/>
        </w:rPr>
        <w:t xml:space="preserve">in a society </w:t>
      </w:r>
      <w:r w:rsidRPr="007578B1">
        <w:rPr>
          <w:rStyle w:val="StyleUnderline"/>
          <w:highlight w:val="yellow"/>
        </w:rPr>
        <w:t>heightens</w:t>
      </w:r>
      <w:r w:rsidRPr="007578B1">
        <w:rPr>
          <w:sz w:val="16"/>
          <w:highlight w:val="yellow"/>
        </w:rPr>
        <w:t xml:space="preserve"> </w:t>
      </w:r>
      <w:r w:rsidRPr="007578B1">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7578B1">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7578B1">
        <w:rPr>
          <w:rStyle w:val="Emphasis"/>
          <w:highlight w:val="yellow"/>
        </w:rPr>
        <w:t>rule of law</w:t>
      </w:r>
      <w:r w:rsidRPr="00EF3483">
        <w:rPr>
          <w:sz w:val="16"/>
        </w:rPr>
        <w:t xml:space="preserve"> </w:t>
      </w:r>
      <w:r w:rsidRPr="00EF3483">
        <w:rPr>
          <w:rStyle w:val="StyleUnderline"/>
        </w:rPr>
        <w:t xml:space="preserve">is the only way </w:t>
      </w:r>
      <w:r w:rsidRPr="007578B1">
        <w:rPr>
          <w:rStyle w:val="StyleUnderline"/>
          <w:highlight w:val="yellow"/>
        </w:rPr>
        <w:t>to render</w:t>
      </w:r>
      <w:r w:rsidRPr="00EF3483">
        <w:rPr>
          <w:rStyle w:val="StyleUnderline"/>
        </w:rPr>
        <w:t xml:space="preserve"> a state’s impartiality in the </w:t>
      </w:r>
      <w:r w:rsidRPr="007578B1">
        <w:rPr>
          <w:rStyle w:val="StyleUnderline"/>
          <w:highlight w:val="yellow"/>
        </w:rPr>
        <w:t>enforcement</w:t>
      </w:r>
      <w:r w:rsidRPr="00EF3483">
        <w:rPr>
          <w:rStyle w:val="StyleUnderline"/>
        </w:rPr>
        <w:t xml:space="preserve"> of contracts</w:t>
      </w:r>
      <w:r w:rsidRPr="00EF3483">
        <w:rPr>
          <w:sz w:val="16"/>
        </w:rPr>
        <w:t xml:space="preserve"> </w:t>
      </w:r>
      <w:r w:rsidRPr="007578B1">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07F6B23E" w14:textId="77777777" w:rsidR="009C639B" w:rsidRPr="00EF3483" w:rsidRDefault="009C639B" w:rsidP="009C639B">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1E209AAA" w14:textId="77777777" w:rsidR="009C639B" w:rsidRPr="00EF3483" w:rsidRDefault="009C639B" w:rsidP="009C639B">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7578B1">
        <w:rPr>
          <w:rStyle w:val="StyleUnderline"/>
          <w:highlight w:val="yellow"/>
        </w:rPr>
        <w:t>contractualist states have</w:t>
      </w:r>
      <w:r w:rsidRPr="007578B1">
        <w:rPr>
          <w:sz w:val="16"/>
          <w:highlight w:val="yellow"/>
        </w:rPr>
        <w:t xml:space="preserve"> </w:t>
      </w:r>
      <w:r w:rsidRPr="007578B1">
        <w:rPr>
          <w:rStyle w:val="Emphasis"/>
          <w:highlight w:val="yellow"/>
        </w:rPr>
        <w:t>greater</w:t>
      </w:r>
      <w:r w:rsidRPr="007578B1">
        <w:rPr>
          <w:sz w:val="16"/>
          <w:highlight w:val="yellow"/>
        </w:rPr>
        <w:t xml:space="preserve"> </w:t>
      </w:r>
      <w:r w:rsidRPr="007578B1">
        <w:rPr>
          <w:rStyle w:val="StyleUnderline"/>
          <w:highlight w:val="yellow"/>
        </w:rPr>
        <w:t>interest</w:t>
      </w:r>
      <w:r w:rsidRPr="00EF3483">
        <w:rPr>
          <w:rStyle w:val="StyleUnderline"/>
        </w:rPr>
        <w:t xml:space="preserve">s than others </w:t>
      </w:r>
      <w:r w:rsidRPr="007578B1">
        <w:rPr>
          <w:rStyle w:val="StyleUnderline"/>
          <w:highlight w:val="yellow"/>
        </w:rPr>
        <w:t>in</w:t>
      </w:r>
      <w:r w:rsidRPr="00EF3483">
        <w:rPr>
          <w:rStyle w:val="StyleUnderline"/>
        </w:rPr>
        <w:t xml:space="preserve"> the</w:t>
      </w:r>
      <w:r w:rsidRPr="00EF3483">
        <w:rPr>
          <w:sz w:val="16"/>
        </w:rPr>
        <w:t xml:space="preserve"> </w:t>
      </w:r>
      <w:r w:rsidRPr="007578B1">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7578B1">
        <w:rPr>
          <w:rStyle w:val="Emphasis"/>
          <w:highlight w:val="yellow"/>
        </w:rPr>
        <w:t>essential</w:t>
      </w:r>
      <w:r w:rsidRPr="00EF3483">
        <w:rPr>
          <w:rStyle w:val="Emphasis"/>
        </w:rPr>
        <w:t xml:space="preserve"> foundation</w:t>
      </w:r>
      <w:r w:rsidRPr="00EF3483">
        <w:rPr>
          <w:sz w:val="16"/>
        </w:rPr>
        <w:t xml:space="preserve"> </w:t>
      </w:r>
      <w:r w:rsidRPr="007578B1">
        <w:rPr>
          <w:rStyle w:val="StyleUnderline"/>
          <w:highlight w:val="yellow"/>
        </w:rPr>
        <w:t>for</w:t>
      </w:r>
      <w:r w:rsidRPr="00EF3483">
        <w:rPr>
          <w:rStyle w:val="StyleUnderline"/>
        </w:rPr>
        <w:t xml:space="preserve"> a stable and </w:t>
      </w:r>
      <w:r w:rsidRPr="007578B1">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7578B1">
        <w:rPr>
          <w:rStyle w:val="Emphasis"/>
          <w:highlight w:val="yellow"/>
        </w:rPr>
        <w:t>modeling interests</w:t>
      </w:r>
      <w:r w:rsidRPr="007578B1">
        <w:rPr>
          <w:sz w:val="16"/>
          <w:highlight w:val="yellow"/>
        </w:rPr>
        <w:t xml:space="preserve"> </w:t>
      </w:r>
      <w:r w:rsidRPr="007578B1">
        <w:rPr>
          <w:rStyle w:val="StyleUnderline"/>
          <w:highlight w:val="yellow"/>
        </w:rPr>
        <w:t>rather than</w:t>
      </w:r>
      <w:r w:rsidRPr="00EF3483">
        <w:rPr>
          <w:sz w:val="16"/>
        </w:rPr>
        <w:t xml:space="preserve"> behavior from </w:t>
      </w:r>
      <w:r w:rsidRPr="007578B1">
        <w:rPr>
          <w:rStyle w:val="Emphasis"/>
          <w:highlight w:val="yellow"/>
        </w:rPr>
        <w:t>assume</w:t>
      </w:r>
      <w:r w:rsidRPr="00EF3483">
        <w:rPr>
          <w:sz w:val="16"/>
        </w:rPr>
        <w:t xml:space="preserve">d </w:t>
      </w:r>
      <w:r w:rsidRPr="007578B1">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63DA30B1" w14:textId="77777777" w:rsidR="009C639B" w:rsidRDefault="009C639B" w:rsidP="009C639B">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7578B1">
        <w:rPr>
          <w:rStyle w:val="StyleUnderline"/>
          <w:highlight w:val="yellow"/>
        </w:rPr>
        <w:t>are</w:t>
      </w:r>
      <w:r w:rsidRPr="00EF3483">
        <w:rPr>
          <w:sz w:val="16"/>
        </w:rPr>
        <w:t xml:space="preserve"> not </w:t>
      </w:r>
      <w:r w:rsidRPr="007578B1">
        <w:rPr>
          <w:rStyle w:val="StyleUnderline"/>
          <w:highlight w:val="yellow"/>
        </w:rPr>
        <w:t>in the</w:t>
      </w:r>
      <w:r w:rsidRPr="007578B1">
        <w:rPr>
          <w:sz w:val="16"/>
          <w:highlight w:val="yellow"/>
        </w:rPr>
        <w:t xml:space="preserve"> </w:t>
      </w:r>
      <w:r w:rsidRPr="007578B1">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7578B1">
        <w:rPr>
          <w:rStyle w:val="Emphasis"/>
          <w:highlight w:val="yellow"/>
        </w:rPr>
        <w:t>corroborated in multiple domains</w:t>
      </w:r>
      <w:r w:rsidRPr="007578B1">
        <w:rPr>
          <w:sz w:val="16"/>
          <w:highlight w:val="yellow"/>
        </w:rPr>
        <w:t xml:space="preserve">, </w:t>
      </w:r>
      <w:r w:rsidRPr="007578B1">
        <w:rPr>
          <w:rStyle w:val="StyleUnderline"/>
          <w:highlight w:val="yellow"/>
        </w:rPr>
        <w:t>including</w:t>
      </w:r>
      <w:r w:rsidRPr="00EF3483">
        <w:rPr>
          <w:rStyle w:val="StyleUnderline"/>
        </w:rPr>
        <w:t xml:space="preserve"> the areas of</w:t>
      </w:r>
      <w:r w:rsidRPr="00EF3483">
        <w:rPr>
          <w:sz w:val="16"/>
        </w:rPr>
        <w:t xml:space="preserve"> </w:t>
      </w:r>
      <w:r w:rsidRPr="007578B1">
        <w:rPr>
          <w:rStyle w:val="Emphasis"/>
          <w:highlight w:val="yellow"/>
        </w:rPr>
        <w:t>democratization</w:t>
      </w:r>
      <w:r w:rsidRPr="00EF3483">
        <w:rPr>
          <w:sz w:val="16"/>
        </w:rPr>
        <w:t xml:space="preserve"> (Aytac, Mousseau, and Orsun 2016), international </w:t>
      </w:r>
      <w:r w:rsidRPr="007578B1">
        <w:rPr>
          <w:rStyle w:val="Emphasis"/>
          <w:highlight w:val="yellow"/>
        </w:rPr>
        <w:t>terrorism</w:t>
      </w:r>
      <w:r w:rsidRPr="00EF3483">
        <w:rPr>
          <w:sz w:val="16"/>
        </w:rPr>
        <w:t xml:space="preserve"> (Meierrieks 2012; Boehmer and Daube 2013; Krieger and Meierrieks 2015), </w:t>
      </w:r>
      <w:r w:rsidRPr="007578B1">
        <w:rPr>
          <w:rStyle w:val="Emphasis"/>
          <w:highlight w:val="yellow"/>
        </w:rPr>
        <w:t>civil wars</w:t>
      </w:r>
      <w:r w:rsidRPr="00EF3483">
        <w:rPr>
          <w:sz w:val="16"/>
        </w:rPr>
        <w:t xml:space="preserve"> (Mousseau 2012), military </w:t>
      </w:r>
      <w:r w:rsidRPr="007578B1">
        <w:rPr>
          <w:rStyle w:val="Emphasis"/>
          <w:highlight w:val="yellow"/>
        </w:rPr>
        <w:t>coups</w:t>
      </w:r>
      <w:r w:rsidRPr="00EF3483">
        <w:rPr>
          <w:sz w:val="16"/>
        </w:rPr>
        <w:t xml:space="preserve"> (Powell and Chacha 2016), </w:t>
      </w:r>
      <w:r w:rsidRPr="007578B1">
        <w:rPr>
          <w:rStyle w:val="Emphasis"/>
          <w:highlight w:val="yellow"/>
        </w:rPr>
        <w:t>state capacity</w:t>
      </w:r>
      <w:r w:rsidRPr="00EF3483">
        <w:rPr>
          <w:sz w:val="16"/>
        </w:rPr>
        <w:t xml:space="preserve"> (Enia 2017), </w:t>
      </w:r>
      <w:r w:rsidRPr="007578B1">
        <w:rPr>
          <w:rStyle w:val="StyleUnderline"/>
          <w:highlight w:val="yellow"/>
        </w:rPr>
        <w:t>and</w:t>
      </w:r>
      <w:r w:rsidRPr="007578B1">
        <w:rPr>
          <w:sz w:val="16"/>
          <w:highlight w:val="yellow"/>
        </w:rPr>
        <w:t xml:space="preserve"> </w:t>
      </w:r>
      <w:r w:rsidRPr="007578B1">
        <w:rPr>
          <w:rStyle w:val="Emphasis"/>
          <w:highlight w:val="yellow"/>
        </w:rPr>
        <w:t>h</w:t>
      </w:r>
      <w:r w:rsidRPr="00EF3483">
        <w:rPr>
          <w:sz w:val="16"/>
        </w:rPr>
        <w:t xml:space="preserve">uman </w:t>
      </w:r>
      <w:r w:rsidRPr="007578B1">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1"/>
    </w:p>
    <w:p w14:paraId="448AD456" w14:textId="77777777" w:rsidR="009C639B" w:rsidRDefault="009C639B" w:rsidP="009C639B">
      <w:pPr>
        <w:rPr>
          <w:sz w:val="16"/>
        </w:rPr>
      </w:pPr>
    </w:p>
    <w:p w14:paraId="1D00BF83" w14:textId="77777777" w:rsidR="009C639B" w:rsidRDefault="009C639B" w:rsidP="009C639B">
      <w:pPr>
        <w:rPr>
          <w:sz w:val="16"/>
        </w:rPr>
      </w:pPr>
    </w:p>
    <w:p w14:paraId="40BFB704" w14:textId="77777777" w:rsidR="009C639B" w:rsidRPr="00CB4702" w:rsidRDefault="009C639B" w:rsidP="009C639B"/>
    <w:p w14:paraId="0CA11560" w14:textId="77777777" w:rsidR="009C639B" w:rsidRDefault="009C639B" w:rsidP="009C639B">
      <w:pPr>
        <w:pStyle w:val="Heading3"/>
      </w:pPr>
      <w:r>
        <w:t>1AR---AT: Monocultures</w:t>
      </w:r>
    </w:p>
    <w:p w14:paraId="1ABDC3F1" w14:textId="77777777" w:rsidR="009C639B" w:rsidRDefault="009C639B" w:rsidP="009C639B">
      <w:pPr>
        <w:pStyle w:val="Heading4"/>
      </w:pPr>
      <w:r>
        <w:t xml:space="preserve">Monocultures are </w:t>
      </w:r>
      <w:r>
        <w:rPr>
          <w:u w:val="single"/>
        </w:rPr>
        <w:t>sustainable</w:t>
      </w:r>
      <w:r>
        <w:t xml:space="preserve"> and </w:t>
      </w:r>
      <w:r>
        <w:rPr>
          <w:u w:val="single"/>
        </w:rPr>
        <w:t>degrowth</w:t>
      </w:r>
      <w:r>
        <w:t xml:space="preserve"> makes it </w:t>
      </w:r>
      <w:r>
        <w:rPr>
          <w:u w:val="single"/>
        </w:rPr>
        <w:t>worse</w:t>
      </w:r>
      <w:r>
        <w:t>.</w:t>
      </w:r>
    </w:p>
    <w:p w14:paraId="7D12B3A3" w14:textId="77777777" w:rsidR="009C639B" w:rsidRDefault="009C639B" w:rsidP="009C639B">
      <w:r>
        <w:t xml:space="preserve">Andrew </w:t>
      </w:r>
      <w:r>
        <w:rPr>
          <w:rStyle w:val="Style13ptBold"/>
        </w:rPr>
        <w:t>Porterfield 23</w:t>
      </w:r>
      <w:r>
        <w:t>, MS, Editor, Agriculture, Genetic Literacy Project, "Anti-Biotech Activists Claim Biotech Crops Promote "Unsustainable" Monoculture? Let's Separate Facts from Ideology," Genetic Literacy Project, 04/21/2023, https://geneticliteracyproject.org/2023/04/21/anti-biotech-activists-claim-biotech-crops-promote-unsustainable-monoculture-lets-separate-facts-from-ideology/. [italics in original]</w:t>
      </w:r>
    </w:p>
    <w:p w14:paraId="5182722B" w14:textId="77777777" w:rsidR="009C639B" w:rsidRDefault="009C639B" w:rsidP="009C639B">
      <w:r>
        <w:rPr>
          <w:sz w:val="16"/>
        </w:rPr>
        <w:t xml:space="preserve">The </w:t>
      </w:r>
      <w:r>
        <w:rPr>
          <w:rStyle w:val="StyleUnderline"/>
        </w:rPr>
        <w:t>piece is</w:t>
      </w:r>
      <w:r>
        <w:rPr>
          <w:sz w:val="16"/>
        </w:rPr>
        <w:t xml:space="preserve"> </w:t>
      </w:r>
      <w:r>
        <w:rPr>
          <w:rStyle w:val="Emphasis"/>
          <w:highlight w:val="yellow"/>
        </w:rPr>
        <w:t>short</w:t>
      </w:r>
      <w:r>
        <w:rPr>
          <w:sz w:val="16"/>
          <w:highlight w:val="yellow"/>
        </w:rPr>
        <w:t xml:space="preserve"> </w:t>
      </w:r>
      <w:r>
        <w:rPr>
          <w:rStyle w:val="StyleUnderline"/>
          <w:highlight w:val="yellow"/>
        </w:rPr>
        <w:t>of</w:t>
      </w:r>
      <w:r>
        <w:rPr>
          <w:rStyle w:val="StyleUnderline"/>
        </w:rPr>
        <w:t xml:space="preserve"> an understanding of the</w:t>
      </w:r>
      <w:r>
        <w:rPr>
          <w:sz w:val="16"/>
        </w:rPr>
        <w:t xml:space="preserve"> </w:t>
      </w:r>
      <w:r>
        <w:rPr>
          <w:rStyle w:val="Emphasis"/>
        </w:rPr>
        <w:t xml:space="preserve">basic </w:t>
      </w:r>
      <w:r>
        <w:rPr>
          <w:rStyle w:val="Emphasis"/>
          <w:highlight w:val="yellow"/>
        </w:rPr>
        <w:t>science</w:t>
      </w:r>
      <w:r>
        <w:rPr>
          <w:sz w:val="16"/>
        </w:rPr>
        <w:t xml:space="preserve"> </w:t>
      </w:r>
      <w:r>
        <w:rPr>
          <w:rStyle w:val="StyleUnderline"/>
        </w:rPr>
        <w:t xml:space="preserve">of farming </w:t>
      </w:r>
      <w:r>
        <w:rPr>
          <w:rStyle w:val="StyleUnderline"/>
          <w:highlight w:val="yellow"/>
        </w:rPr>
        <w:t>and</w:t>
      </w:r>
      <w:r>
        <w:rPr>
          <w:sz w:val="16"/>
          <w:highlight w:val="yellow"/>
        </w:rPr>
        <w:t xml:space="preserve"> </w:t>
      </w:r>
      <w:r>
        <w:rPr>
          <w:rStyle w:val="Emphasis"/>
          <w:highlight w:val="yellow"/>
        </w:rPr>
        <w:t>long on ideology</w:t>
      </w:r>
      <w:r>
        <w:rPr>
          <w:sz w:val="16"/>
        </w:rPr>
        <w:t xml:space="preserve">, </w:t>
      </w:r>
      <w:r>
        <w:rPr>
          <w:rStyle w:val="StyleUnderline"/>
        </w:rPr>
        <w:t>say agricultural experts</w:t>
      </w:r>
      <w:r>
        <w:rPr>
          <w:sz w:val="16"/>
        </w:rPr>
        <w:t>.</w:t>
      </w:r>
    </w:p>
    <w:p w14:paraId="1462C280" w14:textId="77777777" w:rsidR="009C639B" w:rsidRDefault="009C639B" w:rsidP="009C639B">
      <w:r>
        <w:rPr>
          <w:rStyle w:val="StyleUnderline"/>
        </w:rPr>
        <w:t>Consider</w:t>
      </w:r>
      <w:r>
        <w:rPr>
          <w:sz w:val="16"/>
        </w:rPr>
        <w:t xml:space="preserve"> </w:t>
      </w:r>
      <w:r>
        <w:rPr>
          <w:rStyle w:val="Emphasis"/>
        </w:rPr>
        <w:t>crop rotation</w:t>
      </w:r>
      <w:r>
        <w:rPr>
          <w:sz w:val="16"/>
        </w:rPr>
        <w:t xml:space="preserve">. </w:t>
      </w:r>
      <w:r>
        <w:rPr>
          <w:rStyle w:val="StyleUnderline"/>
        </w:rPr>
        <w:t>Most</w:t>
      </w:r>
      <w:r>
        <w:rPr>
          <w:sz w:val="16"/>
        </w:rPr>
        <w:t xml:space="preserve"> </w:t>
      </w:r>
      <w:r>
        <w:rPr>
          <w:rStyle w:val="Emphasis"/>
        </w:rPr>
        <w:t>organic</w:t>
      </w:r>
      <w:r>
        <w:rPr>
          <w:sz w:val="16"/>
        </w:rPr>
        <w:t xml:space="preserve"> food </w:t>
      </w:r>
      <w:r>
        <w:rPr>
          <w:rStyle w:val="StyleUnderline"/>
        </w:rPr>
        <w:t>supporters point to crop rotations, which are required for organic certification, as an</w:t>
      </w:r>
      <w:r>
        <w:rPr>
          <w:sz w:val="16"/>
        </w:rPr>
        <w:t xml:space="preserve"> </w:t>
      </w:r>
      <w:r>
        <w:rPr>
          <w:rStyle w:val="Emphasis"/>
        </w:rPr>
        <w:t>alternative</w:t>
      </w:r>
      <w:r>
        <w:rPr>
          <w:sz w:val="16"/>
        </w:rPr>
        <w:t xml:space="preserve"> </w:t>
      </w:r>
      <w:r>
        <w:rPr>
          <w:rStyle w:val="StyleUnderline"/>
        </w:rPr>
        <w:t>to the ‘dangers’ of monoculture</w:t>
      </w:r>
      <w:r>
        <w:rPr>
          <w:sz w:val="16"/>
        </w:rPr>
        <w:t xml:space="preserve">. But </w:t>
      </w:r>
      <w:r>
        <w:rPr>
          <w:rStyle w:val="StyleUnderline"/>
        </w:rPr>
        <w:t>that’s a</w:t>
      </w:r>
      <w:r>
        <w:rPr>
          <w:sz w:val="16"/>
        </w:rPr>
        <w:t xml:space="preserve"> </w:t>
      </w:r>
      <w:r>
        <w:rPr>
          <w:rStyle w:val="Emphasis"/>
        </w:rPr>
        <w:t>deceptive</w:t>
      </w:r>
      <w:r>
        <w:rPr>
          <w:sz w:val="16"/>
        </w:rPr>
        <w:t xml:space="preserve"> </w:t>
      </w:r>
      <w:r>
        <w:rPr>
          <w:rStyle w:val="StyleUnderline"/>
        </w:rPr>
        <w:t>argument</w:t>
      </w:r>
      <w:r>
        <w:rPr>
          <w:sz w:val="16"/>
        </w:rPr>
        <w:t xml:space="preserve">. </w:t>
      </w:r>
      <w:r>
        <w:rPr>
          <w:rStyle w:val="StyleUnderline"/>
        </w:rPr>
        <w:t>Most large farms</w:t>
      </w:r>
      <w:r>
        <w:rPr>
          <w:sz w:val="16"/>
        </w:rPr>
        <w:t xml:space="preserve"> </w:t>
      </w:r>
      <w:r>
        <w:rPr>
          <w:rStyle w:val="Emphasis"/>
        </w:rPr>
        <w:t>now rotate</w:t>
      </w:r>
      <w:r>
        <w:rPr>
          <w:sz w:val="16"/>
        </w:rPr>
        <w:t xml:space="preserve"> </w:t>
      </w:r>
      <w:r>
        <w:rPr>
          <w:rStyle w:val="StyleUnderline"/>
        </w:rPr>
        <w:t>their crops</w:t>
      </w:r>
      <w:r>
        <w:rPr>
          <w:sz w:val="16"/>
        </w:rPr>
        <w:t xml:space="preserve"> as well, so rotating in an of itself does not address the question of the impact of monoculture. And </w:t>
      </w:r>
      <w:r>
        <w:rPr>
          <w:rStyle w:val="StyleUnderline"/>
          <w:highlight w:val="yellow"/>
        </w:rPr>
        <w:t>just</w:t>
      </w:r>
      <w:r>
        <w:rPr>
          <w:sz w:val="16"/>
          <w:highlight w:val="yellow"/>
        </w:rPr>
        <w:t xml:space="preserve"> </w:t>
      </w:r>
      <w:r>
        <w:rPr>
          <w:rStyle w:val="Emphasis"/>
          <w:highlight w:val="yellow"/>
        </w:rPr>
        <w:t>switching</w:t>
      </w:r>
      <w:r>
        <w:rPr>
          <w:rStyle w:val="Emphasis"/>
        </w:rPr>
        <w:t xml:space="preserve"> between </w:t>
      </w:r>
      <w:r>
        <w:rPr>
          <w:rStyle w:val="Emphasis"/>
          <w:highlight w:val="yellow"/>
        </w:rPr>
        <w:t>crops</w:t>
      </w:r>
      <w:r>
        <w:rPr>
          <w:sz w:val="16"/>
        </w:rPr>
        <w:t xml:space="preserve"> </w:t>
      </w:r>
      <w:r>
        <w:rPr>
          <w:rStyle w:val="StyleUnderline"/>
        </w:rPr>
        <w:t xml:space="preserve">in alternate years </w:t>
      </w:r>
      <w:r>
        <w:rPr>
          <w:rStyle w:val="StyleUnderline"/>
          <w:highlight w:val="yellow"/>
        </w:rPr>
        <w:t>doesn’t bring</w:t>
      </w:r>
      <w:r>
        <w:rPr>
          <w:sz w:val="16"/>
        </w:rPr>
        <w:t xml:space="preserve"> the kind of </w:t>
      </w:r>
      <w:r>
        <w:rPr>
          <w:rStyle w:val="StyleUnderline"/>
          <w:highlight w:val="yellow"/>
        </w:rPr>
        <w:t>genetic diversity</w:t>
      </w:r>
      <w:r>
        <w:rPr>
          <w:rStyle w:val="StyleUnderline"/>
        </w:rPr>
        <w:t xml:space="preserve"> that can prevent the downsides of mechanized farming</w:t>
      </w:r>
      <w:r>
        <w:rPr>
          <w:sz w:val="16"/>
        </w:rPr>
        <w:t>.</w:t>
      </w:r>
    </w:p>
    <w:p w14:paraId="2BCC6B0A" w14:textId="77777777" w:rsidR="009C639B" w:rsidRDefault="009C639B" w:rsidP="009C639B">
      <w:r>
        <w:rPr>
          <w:rStyle w:val="Emphasis"/>
          <w:highlight w:val="yellow"/>
        </w:rPr>
        <w:t>Monoculture</w:t>
      </w:r>
      <w:r>
        <w:rPr>
          <w:sz w:val="16"/>
        </w:rPr>
        <w:t xml:space="preserve">, incorporating crop rotation, </w:t>
      </w:r>
      <w:r>
        <w:rPr>
          <w:rStyle w:val="StyleUnderline"/>
        </w:rPr>
        <w:t>can</w:t>
      </w:r>
      <w:r>
        <w:rPr>
          <w:sz w:val="16"/>
        </w:rPr>
        <w:t xml:space="preserve"> also </w:t>
      </w:r>
      <w:r>
        <w:rPr>
          <w:rStyle w:val="StyleUnderline"/>
          <w:highlight w:val="yellow"/>
        </w:rPr>
        <w:t>have</w:t>
      </w:r>
      <w:r>
        <w:rPr>
          <w:sz w:val="16"/>
          <w:highlight w:val="yellow"/>
        </w:rPr>
        <w:t xml:space="preserve"> </w:t>
      </w:r>
      <w:r>
        <w:rPr>
          <w:rStyle w:val="Emphasis"/>
          <w:highlight w:val="yellow"/>
        </w:rPr>
        <w:t>positive</w:t>
      </w:r>
      <w:r>
        <w:rPr>
          <w:sz w:val="16"/>
          <w:highlight w:val="yellow"/>
        </w:rPr>
        <w:t xml:space="preserve"> </w:t>
      </w:r>
      <w:r>
        <w:rPr>
          <w:rStyle w:val="StyleUnderline"/>
          <w:highlight w:val="yellow"/>
        </w:rPr>
        <w:t>impacts</w:t>
      </w:r>
      <w:r>
        <w:rPr>
          <w:sz w:val="16"/>
        </w:rPr>
        <w:t xml:space="preserve">. Just </w:t>
      </w:r>
      <w:r>
        <w:rPr>
          <w:rStyle w:val="StyleUnderline"/>
        </w:rPr>
        <w:t>having</w:t>
      </w:r>
      <w:r>
        <w:rPr>
          <w:sz w:val="16"/>
        </w:rPr>
        <w:t xml:space="preserve"> </w:t>
      </w:r>
      <w:r>
        <w:rPr>
          <w:rStyle w:val="Emphasis"/>
        </w:rPr>
        <w:t>one crop</w:t>
      </w:r>
      <w:r>
        <w:rPr>
          <w:sz w:val="16"/>
        </w:rPr>
        <w:t xml:space="preserve"> </w:t>
      </w:r>
      <w:r>
        <w:rPr>
          <w:rStyle w:val="StyleUnderline"/>
        </w:rPr>
        <w:t xml:space="preserve">in the field </w:t>
      </w:r>
      <w:r>
        <w:rPr>
          <w:rStyle w:val="StyleUnderline"/>
          <w:highlight w:val="yellow"/>
        </w:rPr>
        <w:t>allows</w:t>
      </w:r>
      <w:r>
        <w:rPr>
          <w:sz w:val="16"/>
          <w:highlight w:val="yellow"/>
        </w:rPr>
        <w:t xml:space="preserve"> </w:t>
      </w:r>
      <w:r>
        <w:rPr>
          <w:rStyle w:val="Emphasis"/>
          <w:highlight w:val="yellow"/>
        </w:rPr>
        <w:t>mechanization</w:t>
      </w:r>
      <w:r>
        <w:rPr>
          <w:sz w:val="16"/>
        </w:rPr>
        <w:t xml:space="preserve"> </w:t>
      </w:r>
      <w:r>
        <w:rPr>
          <w:rStyle w:val="StyleUnderline"/>
        </w:rPr>
        <w:t>of agriculture</w:t>
      </w:r>
      <w:r>
        <w:rPr>
          <w:sz w:val="16"/>
        </w:rPr>
        <w:t xml:space="preserve">. Mechanized farming </w:t>
      </w:r>
      <w:r>
        <w:rPr>
          <w:rStyle w:val="StyleUnderline"/>
        </w:rPr>
        <w:t>allows</w:t>
      </w:r>
      <w:r>
        <w:rPr>
          <w:sz w:val="16"/>
        </w:rPr>
        <w:t xml:space="preserve"> </w:t>
      </w:r>
      <w:r>
        <w:rPr>
          <w:rStyle w:val="Emphasis"/>
        </w:rPr>
        <w:t>faster</w:t>
      </w:r>
      <w:r>
        <w:rPr>
          <w:sz w:val="16"/>
        </w:rPr>
        <w:t xml:space="preserve">, efficient </w:t>
      </w:r>
      <w:r>
        <w:rPr>
          <w:rStyle w:val="Emphasis"/>
        </w:rPr>
        <w:t>planting</w:t>
      </w:r>
      <w:r>
        <w:rPr>
          <w:sz w:val="16"/>
        </w:rPr>
        <w:t xml:space="preserve">, </w:t>
      </w:r>
      <w:r>
        <w:rPr>
          <w:rStyle w:val="Emphasis"/>
        </w:rPr>
        <w:t>weeding</w:t>
      </w:r>
      <w:r>
        <w:rPr>
          <w:sz w:val="16"/>
        </w:rPr>
        <w:t xml:space="preserve">, </w:t>
      </w:r>
      <w:r>
        <w:rPr>
          <w:rStyle w:val="StyleUnderline"/>
        </w:rPr>
        <w:t>and</w:t>
      </w:r>
      <w:r>
        <w:rPr>
          <w:sz w:val="16"/>
        </w:rPr>
        <w:t xml:space="preserve"> </w:t>
      </w:r>
      <w:r>
        <w:rPr>
          <w:rStyle w:val="Emphasis"/>
        </w:rPr>
        <w:t>harvesting</w:t>
      </w:r>
      <w:r>
        <w:rPr>
          <w:sz w:val="16"/>
        </w:rPr>
        <w:t xml:space="preserve">, </w:t>
      </w:r>
      <w:r>
        <w:rPr>
          <w:rStyle w:val="StyleUnderline"/>
        </w:rPr>
        <w:t xml:space="preserve">which </w:t>
      </w:r>
      <w:r>
        <w:rPr>
          <w:rStyle w:val="StyleUnderline"/>
          <w:highlight w:val="yellow"/>
        </w:rPr>
        <w:t>reduces</w:t>
      </w:r>
      <w:r>
        <w:rPr>
          <w:rStyle w:val="StyleUnderline"/>
        </w:rPr>
        <w:t xml:space="preserve"> the</w:t>
      </w:r>
      <w:r>
        <w:rPr>
          <w:sz w:val="16"/>
        </w:rPr>
        <w:t xml:space="preserve"> </w:t>
      </w:r>
      <w:r>
        <w:rPr>
          <w:rStyle w:val="Emphasis"/>
          <w:highlight w:val="yellow"/>
        </w:rPr>
        <w:t>destruction of habitats</w:t>
      </w:r>
      <w:r>
        <w:rPr>
          <w:sz w:val="16"/>
          <w:highlight w:val="yellow"/>
        </w:rPr>
        <w:t>–</w:t>
      </w:r>
      <w:r>
        <w:rPr>
          <w:rStyle w:val="StyleUnderline"/>
          <w:highlight w:val="yellow"/>
        </w:rPr>
        <w:t>organic</w:t>
      </w:r>
      <w:r>
        <w:rPr>
          <w:rStyle w:val="StyleUnderline"/>
        </w:rPr>
        <w:t xml:space="preserve"> and agro-ecological </w:t>
      </w:r>
      <w:r>
        <w:rPr>
          <w:rStyle w:val="StyleUnderline"/>
          <w:highlight w:val="yellow"/>
        </w:rPr>
        <w:t>farming has</w:t>
      </w:r>
      <w:r>
        <w:rPr>
          <w:rStyle w:val="StyleUnderline"/>
        </w:rPr>
        <w:t xml:space="preserve"> a yield </w:t>
      </w:r>
      <w:r>
        <w:rPr>
          <w:rStyle w:val="StyleUnderline"/>
          <w:highlight w:val="yellow"/>
        </w:rPr>
        <w:t>lag</w:t>
      </w:r>
      <w:r>
        <w:rPr>
          <w:rStyle w:val="StyleUnderline"/>
        </w:rPr>
        <w:t xml:space="preserve"> averaging</w:t>
      </w:r>
      <w:r>
        <w:rPr>
          <w:sz w:val="16"/>
        </w:rPr>
        <w:t xml:space="preserve"> 15-</w:t>
      </w:r>
      <w:r>
        <w:rPr>
          <w:rStyle w:val="Emphasis"/>
        </w:rPr>
        <w:t>45%</w:t>
      </w:r>
      <w:r>
        <w:rPr>
          <w:sz w:val="16"/>
        </w:rPr>
        <w:t xml:space="preserve">. </w:t>
      </w:r>
      <w:r>
        <w:rPr>
          <w:rStyle w:val="StyleUnderline"/>
          <w:highlight w:val="yellow"/>
        </w:rPr>
        <w:t>Scaled up</w:t>
      </w:r>
      <w:r>
        <w:rPr>
          <w:rStyle w:val="StyleUnderline"/>
        </w:rPr>
        <w:t xml:space="preserve"> to meet</w:t>
      </w:r>
      <w:r>
        <w:rPr>
          <w:sz w:val="16"/>
        </w:rPr>
        <w:t xml:space="preserve"> the </w:t>
      </w:r>
      <w:r>
        <w:rPr>
          <w:rStyle w:val="StyleUnderline"/>
        </w:rPr>
        <w:t>growing global demand for food</w:t>
      </w:r>
      <w:r>
        <w:rPr>
          <w:sz w:val="16"/>
        </w:rPr>
        <w:t xml:space="preserve">, </w:t>
      </w:r>
      <w:r>
        <w:rPr>
          <w:rStyle w:val="Emphasis"/>
        </w:rPr>
        <w:t>smaller</w:t>
      </w:r>
      <w:r>
        <w:rPr>
          <w:sz w:val="16"/>
        </w:rPr>
        <w:t xml:space="preserve"> scare </w:t>
      </w:r>
      <w:r>
        <w:rPr>
          <w:rStyle w:val="Emphasis"/>
        </w:rPr>
        <w:t>farming</w:t>
      </w:r>
      <w:r>
        <w:rPr>
          <w:sz w:val="16"/>
        </w:rPr>
        <w:t xml:space="preserve"> </w:t>
      </w:r>
      <w:r>
        <w:rPr>
          <w:rStyle w:val="StyleUnderline"/>
        </w:rPr>
        <w:t xml:space="preserve">would </w:t>
      </w:r>
      <w:r>
        <w:rPr>
          <w:rStyle w:val="StyleUnderline"/>
          <w:highlight w:val="yellow"/>
        </w:rPr>
        <w:t>result in</w:t>
      </w:r>
      <w:r>
        <w:rPr>
          <w:rStyle w:val="StyleUnderline"/>
        </w:rPr>
        <w:t xml:space="preserve"> clear </w:t>
      </w:r>
      <w:r>
        <w:rPr>
          <w:rStyle w:val="StyleUnderline"/>
          <w:highlight w:val="yellow"/>
        </w:rPr>
        <w:t>cutting of forests and</w:t>
      </w:r>
      <w:r>
        <w:rPr>
          <w:rStyle w:val="StyleUnderline"/>
        </w:rPr>
        <w:t xml:space="preserve"> dramatically </w:t>
      </w:r>
      <w:r>
        <w:rPr>
          <w:rStyle w:val="StyleUnderline"/>
          <w:highlight w:val="yellow"/>
        </w:rPr>
        <w:t>reduce biod</w:t>
      </w:r>
      <w:r>
        <w:rPr>
          <w:rStyle w:val="StyleUnderline"/>
        </w:rPr>
        <w:t>iversity, leading to a</w:t>
      </w:r>
      <w:r>
        <w:rPr>
          <w:sz w:val="16"/>
        </w:rPr>
        <w:t xml:space="preserve"> </w:t>
      </w:r>
      <w:r>
        <w:rPr>
          <w:rStyle w:val="Emphasis"/>
        </w:rPr>
        <w:t>sharp increase</w:t>
      </w:r>
      <w:r>
        <w:rPr>
          <w:sz w:val="16"/>
        </w:rPr>
        <w:t xml:space="preserve"> </w:t>
      </w:r>
      <w:r>
        <w:rPr>
          <w:rStyle w:val="StyleUnderline"/>
        </w:rPr>
        <w:t>in</w:t>
      </w:r>
      <w:r>
        <w:rPr>
          <w:sz w:val="16"/>
        </w:rPr>
        <w:t xml:space="preserve"> </w:t>
      </w:r>
      <w:r>
        <w:rPr>
          <w:rStyle w:val="Emphasis"/>
        </w:rPr>
        <w:t>g</w:t>
      </w:r>
      <w:r>
        <w:rPr>
          <w:sz w:val="16"/>
        </w:rPr>
        <w:t>reen</w:t>
      </w:r>
      <w:r>
        <w:rPr>
          <w:rStyle w:val="Emphasis"/>
        </w:rPr>
        <w:t>h</w:t>
      </w:r>
      <w:r>
        <w:rPr>
          <w:sz w:val="16"/>
        </w:rPr>
        <w:t xml:space="preserve">ouse </w:t>
      </w:r>
      <w:r>
        <w:rPr>
          <w:rStyle w:val="Emphasis"/>
        </w:rPr>
        <w:t>g</w:t>
      </w:r>
      <w:r>
        <w:rPr>
          <w:sz w:val="16"/>
        </w:rPr>
        <w:t>ase</w:t>
      </w:r>
      <w:r>
        <w:rPr>
          <w:rStyle w:val="Emphasis"/>
        </w:rPr>
        <w:t>s</w:t>
      </w:r>
      <w:r>
        <w:rPr>
          <w:sz w:val="16"/>
        </w:rPr>
        <w:t>. Intensive farming also frees humans to discover other ways to spend our time and make a living.</w:t>
      </w:r>
    </w:p>
    <w:p w14:paraId="5C331D7F" w14:textId="77777777" w:rsidR="009C639B" w:rsidRDefault="009C639B" w:rsidP="009C639B">
      <w:r>
        <w:rPr>
          <w:sz w:val="16"/>
        </w:rPr>
        <w:t xml:space="preserve">Kniss also has made the point that a focus on </w:t>
      </w:r>
      <w:r>
        <w:rPr>
          <w:rStyle w:val="StyleUnderline"/>
          <w:highlight w:val="yellow"/>
        </w:rPr>
        <w:t>genetic biod</w:t>
      </w:r>
      <w:r>
        <w:rPr>
          <w:rStyle w:val="StyleUnderline"/>
        </w:rPr>
        <w:t xml:space="preserve">iversity in farming </w:t>
      </w:r>
      <w:r>
        <w:rPr>
          <w:rStyle w:val="StyleUnderline"/>
          <w:highlight w:val="yellow"/>
        </w:rPr>
        <w:t>can</w:t>
      </w:r>
      <w:r>
        <w:rPr>
          <w:sz w:val="16"/>
        </w:rPr>
        <w:t xml:space="preserve"> help </w:t>
      </w:r>
      <w:r>
        <w:rPr>
          <w:rStyle w:val="Emphasis"/>
          <w:highlight w:val="yellow"/>
        </w:rPr>
        <w:t>reduce</w:t>
      </w:r>
      <w:r>
        <w:rPr>
          <w:sz w:val="16"/>
        </w:rPr>
        <w:t xml:space="preserve"> </w:t>
      </w:r>
      <w:r>
        <w:rPr>
          <w:rStyle w:val="StyleUnderline"/>
        </w:rPr>
        <w:t xml:space="preserve">the </w:t>
      </w:r>
      <w:r>
        <w:rPr>
          <w:rStyle w:val="StyleUnderline"/>
          <w:highlight w:val="yellow"/>
        </w:rPr>
        <w:t>problems</w:t>
      </w:r>
      <w:r>
        <w:rPr>
          <w:rStyle w:val="StyleUnderline"/>
        </w:rPr>
        <w:t xml:space="preserve"> of monoculture while preserving</w:t>
      </w:r>
      <w:r>
        <w:rPr>
          <w:sz w:val="16"/>
        </w:rPr>
        <w:t xml:space="preserve"> its </w:t>
      </w:r>
      <w:r>
        <w:rPr>
          <w:rStyle w:val="StyleUnderline"/>
        </w:rPr>
        <w:t>benefits</w:t>
      </w:r>
      <w:r>
        <w:rPr>
          <w:sz w:val="16"/>
        </w:rPr>
        <w:t xml:space="preserve">. </w:t>
      </w:r>
      <w:r>
        <w:rPr>
          <w:rStyle w:val="StyleUnderline"/>
        </w:rPr>
        <w:t>Examples such as the</w:t>
      </w:r>
      <w:r>
        <w:rPr>
          <w:sz w:val="16"/>
        </w:rPr>
        <w:t xml:space="preserve"> </w:t>
      </w:r>
      <w:r>
        <w:rPr>
          <w:rStyle w:val="Emphasis"/>
        </w:rPr>
        <w:t>Irish Potato Famine</w:t>
      </w:r>
      <w:r>
        <w:rPr>
          <w:sz w:val="16"/>
        </w:rPr>
        <w:t xml:space="preserve"> </w:t>
      </w:r>
      <w:r>
        <w:rPr>
          <w:rStyle w:val="StyleUnderline"/>
        </w:rPr>
        <w:t>shows what can happen when farmers depend</w:t>
      </w:r>
      <w:r>
        <w:rPr>
          <w:sz w:val="16"/>
        </w:rPr>
        <w:t xml:space="preserve"> not only on just one crop but </w:t>
      </w:r>
      <w:r>
        <w:rPr>
          <w:rStyle w:val="StyleUnderline"/>
        </w:rPr>
        <w:t>on a crop that is</w:t>
      </w:r>
      <w:r>
        <w:rPr>
          <w:sz w:val="16"/>
        </w:rPr>
        <w:t xml:space="preserve"> </w:t>
      </w:r>
      <w:r>
        <w:rPr>
          <w:rStyle w:val="Emphasis"/>
        </w:rPr>
        <w:t>genetically</w:t>
      </w:r>
      <w:r>
        <w:rPr>
          <w:sz w:val="16"/>
        </w:rPr>
        <w:t xml:space="preserve"> </w:t>
      </w:r>
      <w:r>
        <w:rPr>
          <w:rStyle w:val="StyleUnderline"/>
        </w:rPr>
        <w:t>very, very narrow</w:t>
      </w:r>
      <w:r>
        <w:rPr>
          <w:sz w:val="16"/>
        </w:rPr>
        <w:t xml:space="preserve">; they are vulnerable to disease. </w:t>
      </w:r>
      <w:r>
        <w:rPr>
          <w:rStyle w:val="StyleUnderline"/>
        </w:rPr>
        <w:t>Planting</w:t>
      </w:r>
      <w:r>
        <w:rPr>
          <w:sz w:val="16"/>
        </w:rPr>
        <w:t xml:space="preserve"> </w:t>
      </w:r>
      <w:r>
        <w:rPr>
          <w:rStyle w:val="Emphasis"/>
        </w:rPr>
        <w:t>genetically diverse</w:t>
      </w:r>
      <w:r>
        <w:rPr>
          <w:sz w:val="16"/>
        </w:rPr>
        <w:t xml:space="preserve"> potatoes (or any other </w:t>
      </w:r>
      <w:r>
        <w:rPr>
          <w:rStyle w:val="StyleUnderline"/>
        </w:rPr>
        <w:t>crop</w:t>
      </w:r>
      <w:r>
        <w:rPr>
          <w:sz w:val="16"/>
        </w:rPr>
        <w:t xml:space="preserve">) </w:t>
      </w:r>
      <w:r>
        <w:rPr>
          <w:rStyle w:val="StyleUnderline"/>
        </w:rPr>
        <w:t>can help</w:t>
      </w:r>
      <w:r>
        <w:rPr>
          <w:sz w:val="16"/>
        </w:rPr>
        <w:t xml:space="preserve"> </w:t>
      </w:r>
      <w:r>
        <w:rPr>
          <w:rStyle w:val="Emphasis"/>
        </w:rPr>
        <w:t>protect</w:t>
      </w:r>
      <w:r>
        <w:rPr>
          <w:sz w:val="16"/>
        </w:rPr>
        <w:t xml:space="preserve"> </w:t>
      </w:r>
      <w:r>
        <w:rPr>
          <w:rStyle w:val="StyleUnderline"/>
          <w:highlight w:val="yellow"/>
        </w:rPr>
        <w:t>against</w:t>
      </w:r>
      <w:r>
        <w:rPr>
          <w:rStyle w:val="StyleUnderline"/>
        </w:rPr>
        <w:t xml:space="preserve"> the potentially </w:t>
      </w:r>
      <w:r>
        <w:rPr>
          <w:rStyle w:val="StyleUnderline"/>
          <w:highlight w:val="yellow"/>
        </w:rPr>
        <w:t>negative impact</w:t>
      </w:r>
      <w:r>
        <w:rPr>
          <w:rStyle w:val="StyleUnderline"/>
        </w:rPr>
        <w:t xml:space="preserve"> of monoculture</w:t>
      </w:r>
      <w:r>
        <w:rPr>
          <w:sz w:val="16"/>
        </w:rPr>
        <w:t xml:space="preserve">. And newly developed </w:t>
      </w:r>
      <w:r>
        <w:rPr>
          <w:rStyle w:val="Emphasis"/>
          <w:highlight w:val="yellow"/>
        </w:rPr>
        <w:t>genetically modified crops</w:t>
      </w:r>
      <w:r>
        <w:rPr>
          <w:sz w:val="16"/>
        </w:rPr>
        <w:t xml:space="preserve">, such as the Simplot Innate potato, </w:t>
      </w:r>
      <w:r>
        <w:rPr>
          <w:rStyle w:val="StyleUnderline"/>
          <w:highlight w:val="yellow"/>
        </w:rPr>
        <w:t>have been</w:t>
      </w:r>
      <w:r>
        <w:rPr>
          <w:sz w:val="16"/>
        </w:rPr>
        <w:t xml:space="preserve"> </w:t>
      </w:r>
      <w:r>
        <w:rPr>
          <w:rStyle w:val="Emphasis"/>
        </w:rPr>
        <w:t>specifically</w:t>
      </w:r>
      <w:r>
        <w:rPr>
          <w:sz w:val="16"/>
        </w:rPr>
        <w:t xml:space="preserve"> </w:t>
      </w:r>
      <w:r>
        <w:rPr>
          <w:rStyle w:val="StyleUnderline"/>
          <w:highlight w:val="yellow"/>
        </w:rPr>
        <w:t>engineered</w:t>
      </w:r>
      <w:r>
        <w:rPr>
          <w:rStyle w:val="StyleUnderline"/>
        </w:rPr>
        <w:t xml:space="preserve"> to protect</w:t>
      </w:r>
      <w:r>
        <w:rPr>
          <w:sz w:val="16"/>
        </w:rPr>
        <w:t xml:space="preserve"> against the genetically narrowly focused potato blight. Other conventional and </w:t>
      </w:r>
      <w:r>
        <w:rPr>
          <w:rStyle w:val="Emphasis"/>
        </w:rPr>
        <w:t>organically</w:t>
      </w:r>
      <w:r>
        <w:rPr>
          <w:sz w:val="16"/>
        </w:rPr>
        <w:t>-</w:t>
      </w:r>
      <w:r>
        <w:rPr>
          <w:rStyle w:val="StyleUnderline"/>
        </w:rPr>
        <w:t>grown</w:t>
      </w:r>
      <w:r>
        <w:rPr>
          <w:sz w:val="16"/>
        </w:rPr>
        <w:t xml:space="preserve"> potatoes </w:t>
      </w:r>
      <w:r>
        <w:rPr>
          <w:rStyle w:val="StyleUnderline"/>
        </w:rPr>
        <w:t>are still vulnerable to the blight</w:t>
      </w:r>
      <w:r>
        <w:rPr>
          <w:sz w:val="16"/>
        </w:rPr>
        <w:t>.</w:t>
      </w:r>
    </w:p>
    <w:p w14:paraId="2FFF7A30" w14:textId="77777777" w:rsidR="009C639B" w:rsidRDefault="009C639B" w:rsidP="009C639B">
      <w:r>
        <w:rPr>
          <w:sz w:val="12"/>
        </w:rPr>
        <w:t>Biodiversity</w:t>
      </w:r>
    </w:p>
    <w:p w14:paraId="76FF503C" w14:textId="77777777" w:rsidR="009C639B" w:rsidRDefault="009C639B" w:rsidP="009C639B">
      <w:r>
        <w:rPr>
          <w:sz w:val="12"/>
        </w:rPr>
        <w:t>Anti-GMO activists have long claimed that genetic modifications are responsible for the extinction of species and losses of diversity that have been plaguing the planet for some 10,000 years now. They pushed through a critical set of precautionary principle-based claims critical of GMOs at the Cartagena protocol on biosafety to the convention on biological diversity.</w:t>
      </w:r>
    </w:p>
    <w:p w14:paraId="3BB614F8" w14:textId="77777777" w:rsidR="009C639B" w:rsidRDefault="009C639B" w:rsidP="009C639B">
      <w:r>
        <w:rPr>
          <w:i/>
          <w:sz w:val="12"/>
        </w:rPr>
        <w:t>The absence of scientific certainty due to the insufficiency of relevant information and scientific knowledge concerning the extent of the potentially unfavorable effects of a GMO on the conservation and the sustainable use of biological diversity in the importing Party, including the risks that it involves for human health, does not hinder this Party to take, as it is appropriate, a decision on the import of the GMO in question.</w:t>
      </w:r>
    </w:p>
    <w:p w14:paraId="534F3BA5" w14:textId="77777777" w:rsidR="009C639B" w:rsidRDefault="009C639B" w:rsidP="009C639B">
      <w:r>
        <w:rPr>
          <w:sz w:val="12"/>
        </w:rPr>
        <w:t>Mainstream scientists, who were largely excluded from the drafting of this activist-inspired notion, challenge this statement as simplistic. Peter Raven, president emeritus of the Missouri Botanical Garden and international authority on plant biology, who was involved in the formation of the Convention:</w:t>
      </w:r>
    </w:p>
    <w:p w14:paraId="21B002B5" w14:textId="77777777" w:rsidR="009C639B" w:rsidRDefault="009C639B" w:rsidP="009C639B">
      <w:r>
        <w:rPr>
          <w:i/>
          <w:sz w:val="12"/>
        </w:rPr>
        <w:t>The “so-called principle of biosafety is not based on any valid scientific principles, and working it up through the Cartagena Protocol…has given license to those who for personal reasons, presumably of a political nature, wish to vent their spleen.</w:t>
      </w:r>
    </w:p>
    <w:p w14:paraId="7864A474" w14:textId="77777777" w:rsidR="009C639B" w:rsidRDefault="009C639B" w:rsidP="009C639B">
      <w:r>
        <w:rPr>
          <w:sz w:val="12"/>
        </w:rPr>
        <w:t>Let’s review the critics’ major points:</w:t>
      </w:r>
    </w:p>
    <w:p w14:paraId="4805FA04" w14:textId="77777777" w:rsidR="009C639B" w:rsidRDefault="009C639B" w:rsidP="009C639B">
      <w:r>
        <w:rPr>
          <w:sz w:val="12"/>
        </w:rPr>
        <w:t>GMOs make us concentrate on only a few crops. Many anti-GMO activists claim that GMOs “reinforce genetic homogeneity and promote large-scale monocultures,” thus contributing to declines in biodiversity.</w:t>
      </w:r>
    </w:p>
    <w:p w14:paraId="2855394E" w14:textId="77777777" w:rsidR="009C639B" w:rsidRDefault="009C639B" w:rsidP="009C639B">
      <w:r>
        <w:rPr>
          <w:sz w:val="12"/>
        </w:rPr>
        <w:t>Genetically modified crops grow in a dynamic environment and interact with other species of the agro-ecosystem and surrounding environment. As “biological novelties to the ecosystems,” a 2005 review paper by Maria Garcia and Miguel Altieri warned, GM crops may potentially affect the “fitness of other species, population dynamics, ecological roles, and interactions, promoting local extinctions, population explosions, and changes in community structure and function inside and outside agroecosystems.”</w:t>
      </w:r>
    </w:p>
    <w:p w14:paraId="6884349C" w14:textId="77777777" w:rsidR="009C639B" w:rsidRDefault="009C639B" w:rsidP="009C639B">
      <w:r>
        <w:rPr>
          <w:sz w:val="12"/>
        </w:rPr>
        <w:t>GMOs push other crops out, forcing us to only grow corn, rapeseed, soybean, and canola, according to the Center for Food Safety.</w:t>
      </w:r>
    </w:p>
    <w:p w14:paraId="32E32541" w14:textId="77777777" w:rsidR="009C639B" w:rsidRDefault="009C639B" w:rsidP="009C639B">
      <w:r>
        <w:rPr>
          <w:sz w:val="12"/>
        </w:rPr>
        <w:t>Thousands of acres of rainforest are cleared every day to make way for “monoculture genetically engineered crops,” warns the site Planet Earth Herald.</w:t>
      </w:r>
    </w:p>
    <w:p w14:paraId="4F190D9F" w14:textId="77777777" w:rsidR="009C639B" w:rsidRDefault="009C639B" w:rsidP="009C639B">
      <w:r>
        <w:rPr>
          <w:sz w:val="12"/>
        </w:rPr>
        <w:t>In this video, activist philosopher Vandana Shiva discusses biodiversity as a spiritual commitment, claiming that while conventional practices give life, genetic engineering “is a death knell to biodiversity.”</w:t>
      </w:r>
    </w:p>
    <w:p w14:paraId="0F2C72E4" w14:textId="77777777" w:rsidR="009C639B" w:rsidRDefault="009C639B" w:rsidP="009C639B">
      <w:r>
        <w:rPr>
          <w:sz w:val="12"/>
        </w:rPr>
        <w:t>Scientists aren’t convinced at what they say is Shiva’s ideologically-based critique. Let’s look at the numbers. Currently, about 7,000 plants are eaten by humans. Of those, just four provide half of all food production, and 15 species of plants provide two-thirds of all food produced on earth. Meanwhile, over the past 10,000 years, the rate of species extinction has accelerated, from about one species per million every year 10,000 years ago to hundreds of species per million per year today. While the planet has about 12 million species (of which we’ve named just under 2 million), species extinction—the destruction of biodiversity—is a legitimate concern. But what’s causing it? Genetically modified crops, using transgenic techniques, did not exist 10,000 years ago. But agriculture did.</w:t>
      </w:r>
    </w:p>
    <w:p w14:paraId="37405E69" w14:textId="77777777" w:rsidR="009C639B" w:rsidRDefault="009C639B" w:rsidP="009C639B">
      <w:r>
        <w:rPr>
          <w:sz w:val="12"/>
        </w:rPr>
        <w:t>When we first started breeding plants and animals and plowing land to grow these plants and animals, only a few million humans lived on the planet. Now there are just shy of seven billion. About 11 percent of the planet is used for cultivation, a process that always has involved the destruction of native habitats, removal of unwanted plants (weeds and otherwise), and the gradual disappearance of bugs, birds, and other animals that feed on both wanted and unwanted plants. No matter what the method: plowing, tillage, burning, pesticides or genetically engineered crops; all are involved in using land in a way that does not encourage biodiversity.</w:t>
      </w:r>
    </w:p>
    <w:p w14:paraId="3B72A3DB" w14:textId="77777777" w:rsidR="009C639B" w:rsidRDefault="009C639B" w:rsidP="009C639B">
      <w:r>
        <w:rPr>
          <w:sz w:val="12"/>
        </w:rPr>
        <w:t>What is the real impact of GMOs on diversity?</w:t>
      </w:r>
    </w:p>
    <w:p w14:paraId="3804EDDD" w14:textId="77777777" w:rsidR="009C639B" w:rsidRDefault="009C639B" w:rsidP="009C639B">
      <w:r>
        <w:rPr>
          <w:sz w:val="12"/>
        </w:rPr>
        <w:t>So, are GMOs responsible for increased extinctions, plowing under of rainforest land, and infestations of invasive plants and animals? In short, no. Diversity depends on two things: habitat destruction and climate change.</w:t>
      </w:r>
    </w:p>
    <w:p w14:paraId="302600F1" w14:textId="77777777" w:rsidR="009C639B" w:rsidRDefault="009C639B" w:rsidP="009C639B">
      <w:r>
        <w:rPr>
          <w:rStyle w:val="StyleUnderline"/>
          <w:highlight w:val="yellow"/>
        </w:rPr>
        <w:t>By</w:t>
      </w:r>
      <w:r>
        <w:rPr>
          <w:sz w:val="16"/>
          <w:highlight w:val="yellow"/>
        </w:rPr>
        <w:t xml:space="preserve"> </w:t>
      </w:r>
      <w:r>
        <w:rPr>
          <w:rStyle w:val="Emphasis"/>
          <w:highlight w:val="yellow"/>
        </w:rPr>
        <w:t>enhancing resistance</w:t>
      </w:r>
      <w:r>
        <w:rPr>
          <w:sz w:val="16"/>
        </w:rPr>
        <w:t xml:space="preserve"> </w:t>
      </w:r>
      <w:r>
        <w:rPr>
          <w:rStyle w:val="StyleUnderline"/>
        </w:rPr>
        <w:t>to insects, weeds, fungi, and other pests</w:t>
      </w:r>
      <w:r>
        <w:rPr>
          <w:sz w:val="16"/>
        </w:rPr>
        <w:t xml:space="preserve">, </w:t>
      </w:r>
      <w:r>
        <w:rPr>
          <w:rStyle w:val="Emphasis"/>
          <w:highlight w:val="yellow"/>
        </w:rPr>
        <w:t>genetically engineered</w:t>
      </w:r>
      <w:r>
        <w:rPr>
          <w:rStyle w:val="Emphasis"/>
        </w:rPr>
        <w:t xml:space="preserve"> food</w:t>
      </w:r>
      <w:r>
        <w:rPr>
          <w:sz w:val="16"/>
        </w:rPr>
        <w:t xml:space="preserve"> </w:t>
      </w:r>
      <w:r>
        <w:rPr>
          <w:rStyle w:val="StyleUnderline"/>
        </w:rPr>
        <w:t xml:space="preserve">has </w:t>
      </w:r>
      <w:r>
        <w:rPr>
          <w:rStyle w:val="StyleUnderline"/>
          <w:highlight w:val="yellow"/>
        </w:rPr>
        <w:t>helped</w:t>
      </w:r>
      <w:r>
        <w:rPr>
          <w:sz w:val="16"/>
          <w:highlight w:val="yellow"/>
        </w:rPr>
        <w:t xml:space="preserve"> </w:t>
      </w:r>
      <w:r>
        <w:rPr>
          <w:rStyle w:val="Emphasis"/>
          <w:highlight w:val="yellow"/>
        </w:rPr>
        <w:t>improve biod</w:t>
      </w:r>
      <w:r>
        <w:rPr>
          <w:sz w:val="16"/>
        </w:rPr>
        <w:t>iversity in</w:t>
      </w:r>
      <w:r>
        <w:rPr>
          <w:rStyle w:val="StyleUnderline"/>
        </w:rPr>
        <w:t xml:space="preserve"> agricultural areas</w:t>
      </w:r>
      <w:r>
        <w:rPr>
          <w:sz w:val="16"/>
        </w:rPr>
        <w:t xml:space="preserve">—or at least </w:t>
      </w:r>
      <w:r>
        <w:rPr>
          <w:rStyle w:val="StyleUnderline"/>
        </w:rPr>
        <w:t>have</w:t>
      </w:r>
      <w:r>
        <w:rPr>
          <w:sz w:val="16"/>
        </w:rPr>
        <w:t xml:space="preserve"> </w:t>
      </w:r>
      <w:r>
        <w:rPr>
          <w:rStyle w:val="Emphasis"/>
        </w:rPr>
        <w:t>decreased</w:t>
      </w:r>
      <w:r>
        <w:rPr>
          <w:sz w:val="16"/>
        </w:rPr>
        <w:t xml:space="preserve"> </w:t>
      </w:r>
      <w:r>
        <w:rPr>
          <w:rStyle w:val="StyleUnderline"/>
        </w:rPr>
        <w:t>the rate of habitat destruction—by</w:t>
      </w:r>
      <w:r>
        <w:rPr>
          <w:sz w:val="16"/>
        </w:rPr>
        <w:t xml:space="preserve"> </w:t>
      </w:r>
      <w:r>
        <w:rPr>
          <w:rStyle w:val="Emphasis"/>
          <w:highlight w:val="yellow"/>
        </w:rPr>
        <w:t>reducing pesticide use</w:t>
      </w:r>
      <w:r>
        <w:rPr>
          <w:sz w:val="16"/>
          <w:highlight w:val="yellow"/>
        </w:rPr>
        <w:t xml:space="preserve">, </w:t>
      </w:r>
      <w:r>
        <w:rPr>
          <w:rStyle w:val="Emphasis"/>
          <w:highlight w:val="yellow"/>
        </w:rPr>
        <w:t>increasing yields</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boosting</w:t>
      </w:r>
      <w:r>
        <w:rPr>
          <w:rStyle w:val="Emphasis"/>
        </w:rPr>
        <w:t xml:space="preserve"> crop </w:t>
      </w:r>
      <w:r>
        <w:rPr>
          <w:rStyle w:val="Emphasis"/>
          <w:highlight w:val="yellow"/>
        </w:rPr>
        <w:t>quality</w:t>
      </w:r>
      <w:r>
        <w:rPr>
          <w:sz w:val="16"/>
        </w:rPr>
        <w:t xml:space="preserve"> (that is, </w:t>
      </w:r>
      <w:r>
        <w:rPr>
          <w:rStyle w:val="StyleUnderline"/>
        </w:rPr>
        <w:t>with less damage by pests</w:t>
      </w:r>
      <w:r>
        <w:rPr>
          <w:sz w:val="16"/>
        </w:rPr>
        <w:t>).</w:t>
      </w:r>
    </w:p>
    <w:p w14:paraId="3CFEE63B" w14:textId="77777777" w:rsidR="009C639B" w:rsidRDefault="009C639B" w:rsidP="009C639B">
      <w:r>
        <w:rPr>
          <w:sz w:val="16"/>
        </w:rPr>
        <w:t xml:space="preserve">Researchers estimate that </w:t>
      </w:r>
      <w:r>
        <w:rPr>
          <w:rStyle w:val="StyleUnderline"/>
        </w:rPr>
        <w:t>genetic engineering</w:t>
      </w:r>
      <w:r>
        <w:rPr>
          <w:sz w:val="16"/>
        </w:rPr>
        <w:t xml:space="preserve">, because of higher yields, </w:t>
      </w:r>
      <w:r>
        <w:rPr>
          <w:rStyle w:val="StyleUnderline"/>
        </w:rPr>
        <w:t>has</w:t>
      </w:r>
      <w:r>
        <w:rPr>
          <w:sz w:val="16"/>
        </w:rPr>
        <w:t xml:space="preserve"> </w:t>
      </w:r>
      <w:r>
        <w:rPr>
          <w:rStyle w:val="Emphasis"/>
        </w:rPr>
        <w:t>saved</w:t>
      </w:r>
      <w:r>
        <w:rPr>
          <w:sz w:val="16"/>
        </w:rPr>
        <w:t xml:space="preserve"> </w:t>
      </w:r>
      <w:r>
        <w:rPr>
          <w:rStyle w:val="StyleUnderline"/>
        </w:rPr>
        <w:t>more than 6.4 million acres of land from cultivation for grains and oilseed, and encouraged</w:t>
      </w:r>
      <w:r>
        <w:rPr>
          <w:sz w:val="16"/>
        </w:rPr>
        <w:t xml:space="preserve"> the </w:t>
      </w:r>
      <w:r>
        <w:rPr>
          <w:rStyle w:val="StyleUnderline"/>
        </w:rPr>
        <w:t>adoption of</w:t>
      </w:r>
      <w:r>
        <w:rPr>
          <w:sz w:val="16"/>
        </w:rPr>
        <w:t xml:space="preserve"> </w:t>
      </w:r>
      <w:r>
        <w:rPr>
          <w:rStyle w:val="Emphasis"/>
        </w:rPr>
        <w:t>conservation</w:t>
      </w:r>
      <w:r>
        <w:rPr>
          <w:sz w:val="16"/>
        </w:rPr>
        <w:t xml:space="preserve"> </w:t>
      </w:r>
      <w:r>
        <w:rPr>
          <w:rStyle w:val="StyleUnderline"/>
        </w:rPr>
        <w:t>tillage practices</w:t>
      </w:r>
      <w:r>
        <w:rPr>
          <w:sz w:val="16"/>
        </w:rPr>
        <w:t xml:space="preserve"> (plowing and arranging farm acreage to preserve water and soil).</w:t>
      </w:r>
    </w:p>
    <w:p w14:paraId="19D3469E" w14:textId="44CAE3ED" w:rsidR="009C639B" w:rsidRDefault="009C639B" w:rsidP="009C639B">
      <w:pPr>
        <w:pStyle w:val="Heading1"/>
      </w:pPr>
      <w:r>
        <w:t>1AR</w:t>
      </w:r>
    </w:p>
    <w:p w14:paraId="3FB9106B" w14:textId="71C4673D" w:rsidR="009C639B" w:rsidRDefault="009C639B" w:rsidP="009C639B">
      <w:pPr>
        <w:pStyle w:val="Heading2"/>
      </w:pPr>
      <w:r>
        <w:t>Terror PIK</w:t>
      </w:r>
    </w:p>
    <w:p w14:paraId="539C0B0C" w14:textId="6AC45C7A" w:rsidR="009C639B" w:rsidRPr="009C639B" w:rsidRDefault="009C639B" w:rsidP="009C639B">
      <w:pPr>
        <w:pStyle w:val="Heading3"/>
      </w:pPr>
      <w:r>
        <w:t>Reps---1AR</w:t>
      </w:r>
    </w:p>
    <w:p w14:paraId="31E24075" w14:textId="77777777" w:rsidR="009C639B" w:rsidRPr="00DA4105" w:rsidRDefault="009C639B" w:rsidP="009C639B">
      <w:pPr>
        <w:pStyle w:val="Heading4"/>
      </w:pPr>
      <w:r w:rsidRPr="00DA4105">
        <w:t xml:space="preserve">Reps </w:t>
      </w:r>
      <w:r w:rsidRPr="00DA4105">
        <w:rPr>
          <w:u w:val="single"/>
        </w:rPr>
        <w:t>don’t shape</w:t>
      </w:r>
      <w:r w:rsidRPr="00DA4105">
        <w:t xml:space="preserve"> reality.</w:t>
      </w:r>
    </w:p>
    <w:p w14:paraId="4FCF91A2" w14:textId="77777777" w:rsidR="009C639B" w:rsidRPr="00DA4105" w:rsidRDefault="009C639B" w:rsidP="009C639B">
      <w:r w:rsidRPr="00DA4105">
        <w:t xml:space="preserve">Dr. Alida </w:t>
      </w:r>
      <w:r w:rsidRPr="00DA4105">
        <w:rPr>
          <w:rStyle w:val="Style13ptBold"/>
        </w:rPr>
        <w:t>Tomja 23</w:t>
      </w:r>
      <w:r w:rsidRPr="00DA4105">
        <w:t>, PhD, Lecturer, Political Science, Aleksander Moisiu University, "The ‘CNN Effect’ and Its Influence on US Foreign Policy Decision-Making," Interdisciplinary Journal of Research and Development, Vol. 10, No. 1, May 2023, pg. 24.</w:t>
      </w:r>
    </w:p>
    <w:p w14:paraId="6912D87A" w14:textId="77777777" w:rsidR="009C639B" w:rsidRPr="00DA4105" w:rsidRDefault="009C639B" w:rsidP="009C639B">
      <w:pPr>
        <w:rPr>
          <w:sz w:val="16"/>
        </w:rPr>
      </w:pPr>
      <w:r w:rsidRPr="00DA4105">
        <w:rPr>
          <w:sz w:val="16"/>
        </w:rPr>
        <w:t xml:space="preserve">Nevertheless, </w:t>
      </w:r>
      <w:r w:rsidRPr="00DA4105">
        <w:rPr>
          <w:rStyle w:val="StyleUnderline"/>
        </w:rPr>
        <w:t>it is</w:t>
      </w:r>
      <w:r w:rsidRPr="00DA4105">
        <w:rPr>
          <w:sz w:val="16"/>
        </w:rPr>
        <w:t xml:space="preserve"> </w:t>
      </w:r>
      <w:r w:rsidRPr="00DA4105">
        <w:rPr>
          <w:rStyle w:val="Emphasis"/>
        </w:rPr>
        <w:t>crucial</w:t>
      </w:r>
      <w:r w:rsidRPr="00DA4105">
        <w:rPr>
          <w:sz w:val="16"/>
        </w:rPr>
        <w:t xml:space="preserve"> </w:t>
      </w:r>
      <w:r w:rsidRPr="00DA4105">
        <w:rPr>
          <w:rStyle w:val="StyleUnderline"/>
        </w:rPr>
        <w:t>to</w:t>
      </w:r>
      <w:r w:rsidRPr="00DA4105">
        <w:rPr>
          <w:sz w:val="16"/>
        </w:rPr>
        <w:t xml:space="preserve"> </w:t>
      </w:r>
      <w:r w:rsidRPr="00DA4105">
        <w:rPr>
          <w:rStyle w:val="Emphasis"/>
        </w:rPr>
        <w:t xml:space="preserve">exercise </w:t>
      </w:r>
      <w:r w:rsidRPr="00DA4105">
        <w:rPr>
          <w:rStyle w:val="Emphasis"/>
          <w:highlight w:val="cyan"/>
        </w:rPr>
        <w:t>caution</w:t>
      </w:r>
      <w:r w:rsidRPr="00DA4105">
        <w:rPr>
          <w:sz w:val="16"/>
        </w:rPr>
        <w:t xml:space="preserve"> </w:t>
      </w:r>
      <w:r w:rsidRPr="00DA4105">
        <w:rPr>
          <w:rStyle w:val="StyleUnderline"/>
        </w:rPr>
        <w:t xml:space="preserve">when attempting </w:t>
      </w:r>
      <w:r w:rsidRPr="00DA4105">
        <w:rPr>
          <w:rStyle w:val="StyleUnderline"/>
          <w:highlight w:val="cyan"/>
        </w:rPr>
        <w:t>to establish</w:t>
      </w:r>
      <w:r w:rsidRPr="00DA4105">
        <w:rPr>
          <w:rStyle w:val="StyleUnderline"/>
        </w:rPr>
        <w:t xml:space="preserve"> a</w:t>
      </w:r>
      <w:r w:rsidRPr="00DA4105">
        <w:rPr>
          <w:sz w:val="16"/>
        </w:rPr>
        <w:t xml:space="preserve"> </w:t>
      </w:r>
      <w:r w:rsidRPr="00DA4105">
        <w:rPr>
          <w:rStyle w:val="Emphasis"/>
          <w:highlight w:val="cyan"/>
        </w:rPr>
        <w:t>direct cause-and-effect</w:t>
      </w:r>
      <w:r w:rsidRPr="00DA4105">
        <w:rPr>
          <w:sz w:val="16"/>
        </w:rPr>
        <w:t xml:space="preserve"> </w:t>
      </w:r>
      <w:r w:rsidRPr="00DA4105">
        <w:rPr>
          <w:rStyle w:val="StyleUnderline"/>
        </w:rPr>
        <w:t xml:space="preserve">relationship </w:t>
      </w:r>
      <w:r w:rsidRPr="00DA4105">
        <w:rPr>
          <w:rStyle w:val="StyleUnderline"/>
          <w:highlight w:val="cyan"/>
        </w:rPr>
        <w:t>between media</w:t>
      </w:r>
      <w:r w:rsidRPr="00DA4105">
        <w:rPr>
          <w:rStyle w:val="StyleUnderline"/>
        </w:rPr>
        <w:t xml:space="preserve"> coverage </w:t>
      </w:r>
      <w:r w:rsidRPr="00DA4105">
        <w:rPr>
          <w:rStyle w:val="StyleUnderline"/>
          <w:highlight w:val="cyan"/>
        </w:rPr>
        <w:t>and policy</w:t>
      </w:r>
      <w:r w:rsidRPr="00DA4105">
        <w:rPr>
          <w:rStyle w:val="StyleUnderline"/>
        </w:rPr>
        <w:t xml:space="preserve"> decisions</w:t>
      </w:r>
      <w:r w:rsidRPr="00DA4105">
        <w:rPr>
          <w:sz w:val="16"/>
        </w:rPr>
        <w:t xml:space="preserve">. The </w:t>
      </w:r>
      <w:r w:rsidRPr="00DA4105">
        <w:rPr>
          <w:rStyle w:val="StyleUnderline"/>
        </w:rPr>
        <w:t>concern raised about the</w:t>
      </w:r>
      <w:r w:rsidRPr="00DA4105">
        <w:rPr>
          <w:sz w:val="16"/>
        </w:rPr>
        <w:t xml:space="preserve"> </w:t>
      </w:r>
      <w:r w:rsidRPr="00DA4105">
        <w:rPr>
          <w:rStyle w:val="Emphasis"/>
        </w:rPr>
        <w:t>CNN effect</w:t>
      </w:r>
      <w:r w:rsidRPr="00DA4105">
        <w:rPr>
          <w:sz w:val="16"/>
        </w:rPr>
        <w:t xml:space="preserve"> </w:t>
      </w:r>
      <w:r w:rsidRPr="00DA4105">
        <w:rPr>
          <w:rStyle w:val="StyleUnderline"/>
        </w:rPr>
        <w:t>in a larger context is that</w:t>
      </w:r>
      <w:r w:rsidRPr="00DA4105">
        <w:rPr>
          <w:sz w:val="16"/>
        </w:rPr>
        <w:t xml:space="preserve"> </w:t>
      </w:r>
      <w:r w:rsidRPr="00DA4105">
        <w:rPr>
          <w:rStyle w:val="Emphasis"/>
        </w:rPr>
        <w:t>theoretical</w:t>
      </w:r>
      <w:r w:rsidRPr="00DA4105">
        <w:rPr>
          <w:sz w:val="16"/>
        </w:rPr>
        <w:t xml:space="preserve"> </w:t>
      </w:r>
      <w:r w:rsidRPr="00DA4105">
        <w:rPr>
          <w:rStyle w:val="StyleUnderline"/>
          <w:highlight w:val="cyan"/>
        </w:rPr>
        <w:t>models</w:t>
      </w:r>
      <w:r w:rsidRPr="00DA4105">
        <w:rPr>
          <w:rStyle w:val="StyleUnderline"/>
        </w:rPr>
        <w:t xml:space="preserve"> often</w:t>
      </w:r>
      <w:r w:rsidRPr="00DA4105">
        <w:rPr>
          <w:sz w:val="16"/>
        </w:rPr>
        <w:t xml:space="preserve"> </w:t>
      </w:r>
      <w:r w:rsidRPr="00DA4105">
        <w:rPr>
          <w:rStyle w:val="Emphasis"/>
          <w:highlight w:val="cyan"/>
        </w:rPr>
        <w:t>oversimplify</w:t>
      </w:r>
      <w:r w:rsidRPr="00DA4105">
        <w:rPr>
          <w:rStyle w:val="Emphasis"/>
        </w:rPr>
        <w:t xml:space="preserve"> complex </w:t>
      </w:r>
      <w:r w:rsidRPr="00DA4105">
        <w:rPr>
          <w:rStyle w:val="Emphasis"/>
          <w:highlight w:val="cyan"/>
        </w:rPr>
        <w:t>issues</w:t>
      </w:r>
      <w:r w:rsidRPr="00DA4105">
        <w:rPr>
          <w:sz w:val="16"/>
          <w:highlight w:val="cyan"/>
        </w:rPr>
        <w:t xml:space="preserve"> </w:t>
      </w:r>
      <w:r w:rsidRPr="00DA4105">
        <w:rPr>
          <w:rStyle w:val="StyleUnderline"/>
          <w:highlight w:val="cyan"/>
        </w:rPr>
        <w:t>and</w:t>
      </w:r>
      <w:r w:rsidRPr="00DA4105">
        <w:rPr>
          <w:sz w:val="16"/>
          <w:highlight w:val="cyan"/>
        </w:rPr>
        <w:t xml:space="preserve"> </w:t>
      </w:r>
      <w:r w:rsidRPr="00DA4105">
        <w:rPr>
          <w:rStyle w:val="Emphasis"/>
          <w:highlight w:val="cyan"/>
        </w:rPr>
        <w:t>assume</w:t>
      </w:r>
      <w:r w:rsidRPr="00DA4105">
        <w:rPr>
          <w:sz w:val="16"/>
        </w:rPr>
        <w:t xml:space="preserve"> </w:t>
      </w:r>
      <w:r w:rsidRPr="00DA4105">
        <w:rPr>
          <w:rStyle w:val="StyleUnderline"/>
        </w:rPr>
        <w:t xml:space="preserve">clear cause-and-effect </w:t>
      </w:r>
      <w:r w:rsidRPr="00DA4105">
        <w:rPr>
          <w:rStyle w:val="StyleUnderline"/>
          <w:highlight w:val="cyan"/>
        </w:rPr>
        <w:t>relations</w:t>
      </w:r>
      <w:r w:rsidRPr="00DA4105">
        <w:rPr>
          <w:rStyle w:val="StyleUnderline"/>
        </w:rPr>
        <w:t>hips</w:t>
      </w:r>
      <w:r w:rsidRPr="00DA4105">
        <w:rPr>
          <w:sz w:val="16"/>
        </w:rPr>
        <w:t xml:space="preserve">. Influence in decision-making processes cannot be quantitatively valued. The decision-makers acknowledged the role of media coverage in shaping public opinion and the formation of their own perspectives on the conflict. However, </w:t>
      </w:r>
      <w:r w:rsidRPr="00DA4105">
        <w:rPr>
          <w:rStyle w:val="StyleUnderline"/>
        </w:rPr>
        <w:t>it is important to recognize</w:t>
      </w:r>
      <w:r w:rsidRPr="00DA4105">
        <w:rPr>
          <w:sz w:val="16"/>
        </w:rPr>
        <w:t xml:space="preserve"> that </w:t>
      </w:r>
      <w:r w:rsidRPr="00DA4105">
        <w:rPr>
          <w:rStyle w:val="StyleUnderline"/>
        </w:rPr>
        <w:t>media coverage was</w:t>
      </w:r>
      <w:r w:rsidRPr="00DA4105">
        <w:rPr>
          <w:sz w:val="16"/>
        </w:rPr>
        <w:t xml:space="preserve"> </w:t>
      </w:r>
      <w:r w:rsidRPr="00DA4105">
        <w:rPr>
          <w:rStyle w:val="Emphasis"/>
        </w:rPr>
        <w:t>not the sole factor</w:t>
      </w:r>
      <w:r w:rsidRPr="00DA4105">
        <w:rPr>
          <w:sz w:val="16"/>
        </w:rPr>
        <w:t xml:space="preserve"> </w:t>
      </w:r>
      <w:r w:rsidRPr="00DA4105">
        <w:rPr>
          <w:rStyle w:val="StyleUnderline"/>
        </w:rPr>
        <w:t xml:space="preserve">driving </w:t>
      </w:r>
      <w:r w:rsidRPr="00DA4105">
        <w:rPr>
          <w:rStyle w:val="StyleUnderline"/>
          <w:highlight w:val="cyan"/>
        </w:rPr>
        <w:t>U.S. policy</w:t>
      </w:r>
      <w:r w:rsidRPr="00DA4105">
        <w:rPr>
          <w:sz w:val="16"/>
        </w:rPr>
        <w:t xml:space="preserve"> in Somalia. The </w:t>
      </w:r>
      <w:r w:rsidRPr="00DA4105">
        <w:rPr>
          <w:rStyle w:val="StyleUnderline"/>
        </w:rPr>
        <w:t>decision</w:t>
      </w:r>
      <w:r w:rsidRPr="00DA4105">
        <w:rPr>
          <w:sz w:val="16"/>
        </w:rPr>
        <w:t xml:space="preserve"> to intervene </w:t>
      </w:r>
      <w:r w:rsidRPr="00DA4105">
        <w:rPr>
          <w:rStyle w:val="StyleUnderline"/>
        </w:rPr>
        <w:t>was</w:t>
      </w:r>
      <w:r w:rsidRPr="00DA4105">
        <w:rPr>
          <w:sz w:val="16"/>
        </w:rPr>
        <w:t xml:space="preserve"> also </w:t>
      </w:r>
      <w:r w:rsidRPr="00DA4105">
        <w:rPr>
          <w:rStyle w:val="StyleUnderline"/>
          <w:highlight w:val="cyan"/>
        </w:rPr>
        <w:t>influenced by</w:t>
      </w:r>
      <w:r w:rsidRPr="00DA4105">
        <w:rPr>
          <w:sz w:val="16"/>
          <w:highlight w:val="cyan"/>
        </w:rPr>
        <w:t xml:space="preserve"> </w:t>
      </w:r>
      <w:r w:rsidRPr="00DA4105">
        <w:rPr>
          <w:rStyle w:val="Emphasis"/>
          <w:highlight w:val="cyan"/>
        </w:rPr>
        <w:t>strategic</w:t>
      </w:r>
      <w:r w:rsidRPr="00DA4105">
        <w:rPr>
          <w:rStyle w:val="Emphasis"/>
        </w:rPr>
        <w:t xml:space="preserve"> interests</w:t>
      </w:r>
      <w:r w:rsidRPr="00DA4105">
        <w:rPr>
          <w:sz w:val="16"/>
        </w:rPr>
        <w:t xml:space="preserve">, </w:t>
      </w:r>
      <w:r w:rsidRPr="00DA4105">
        <w:rPr>
          <w:rStyle w:val="Emphasis"/>
          <w:highlight w:val="cyan"/>
        </w:rPr>
        <w:t>humanitarian</w:t>
      </w:r>
      <w:r w:rsidRPr="00DA4105">
        <w:rPr>
          <w:rStyle w:val="Emphasis"/>
        </w:rPr>
        <w:t xml:space="preserve"> considerations</w:t>
      </w:r>
      <w:r w:rsidRPr="00DA4105">
        <w:rPr>
          <w:sz w:val="16"/>
        </w:rPr>
        <w:t xml:space="preserve">, political messages, </w:t>
      </w:r>
      <w:r w:rsidRPr="00DA4105">
        <w:rPr>
          <w:rStyle w:val="Emphasis"/>
          <w:highlight w:val="cyan"/>
        </w:rPr>
        <w:t>personal</w:t>
      </w:r>
      <w:r w:rsidRPr="00DA4105">
        <w:rPr>
          <w:rStyle w:val="Emphasis"/>
        </w:rPr>
        <w:t xml:space="preserve"> beliefs</w:t>
      </w:r>
      <w:r w:rsidRPr="00DA4105">
        <w:rPr>
          <w:sz w:val="16"/>
        </w:rPr>
        <w:t xml:space="preserve"> of decision-makers, </w:t>
      </w:r>
      <w:r w:rsidRPr="00DA4105">
        <w:rPr>
          <w:rStyle w:val="StyleUnderline"/>
          <w:highlight w:val="cyan"/>
        </w:rPr>
        <w:t>and</w:t>
      </w:r>
      <w:r w:rsidRPr="00DA4105">
        <w:rPr>
          <w:sz w:val="16"/>
          <w:highlight w:val="cyan"/>
        </w:rPr>
        <w:t xml:space="preserve"> </w:t>
      </w:r>
      <w:r w:rsidRPr="00DA4105">
        <w:rPr>
          <w:rStyle w:val="Emphasis"/>
          <w:highlight w:val="cyan"/>
        </w:rPr>
        <w:t>national perceptions</w:t>
      </w:r>
      <w:r w:rsidRPr="00DA4105">
        <w:rPr>
          <w:sz w:val="16"/>
        </w:rPr>
        <w:t xml:space="preserve"> </w:t>
      </w:r>
      <w:r w:rsidRPr="00DA4105">
        <w:rPr>
          <w:rStyle w:val="StyleUnderline"/>
        </w:rPr>
        <w:t>of the situation on the ground</w:t>
      </w:r>
      <w:r w:rsidRPr="00DA4105">
        <w:rPr>
          <w:sz w:val="16"/>
        </w:rPr>
        <w:t xml:space="preserve">. </w:t>
      </w:r>
      <w:r w:rsidRPr="00DA4105">
        <w:rPr>
          <w:rStyle w:val="StyleUnderline"/>
        </w:rPr>
        <w:t xml:space="preserve">The </w:t>
      </w:r>
      <w:r w:rsidRPr="00DA4105">
        <w:rPr>
          <w:rStyle w:val="StyleUnderline"/>
          <w:highlight w:val="cyan"/>
        </w:rPr>
        <w:t>CNN effect</w:t>
      </w:r>
      <w:r w:rsidRPr="00DA4105">
        <w:rPr>
          <w:sz w:val="16"/>
        </w:rPr>
        <w:t xml:space="preserve">, while playing a role in shaping public opinion and the nature of intervention, </w:t>
      </w:r>
      <w:r w:rsidRPr="00DA4105">
        <w:rPr>
          <w:rStyle w:val="StyleUnderline"/>
        </w:rPr>
        <w:t>should be viewed as</w:t>
      </w:r>
      <w:r w:rsidRPr="00DA4105">
        <w:rPr>
          <w:sz w:val="16"/>
        </w:rPr>
        <w:t xml:space="preserve"> </w:t>
      </w:r>
      <w:r w:rsidRPr="00DA4105">
        <w:rPr>
          <w:rStyle w:val="Emphasis"/>
          <w:sz w:val="24"/>
          <w:szCs w:val="24"/>
          <w:highlight w:val="cyan"/>
        </w:rPr>
        <w:t>only one piece</w:t>
      </w:r>
      <w:r w:rsidRPr="00DA4105">
        <w:rPr>
          <w:sz w:val="16"/>
        </w:rPr>
        <w:t xml:space="preserve"> </w:t>
      </w:r>
      <w:r w:rsidRPr="00DA4105">
        <w:rPr>
          <w:rStyle w:val="StyleUnderline"/>
        </w:rPr>
        <w:t xml:space="preserve">of the puzzle </w:t>
      </w:r>
      <w:r w:rsidRPr="00DA4105">
        <w:rPr>
          <w:rStyle w:val="StyleUnderline"/>
          <w:highlight w:val="cyan"/>
        </w:rPr>
        <w:t>among</w:t>
      </w:r>
      <w:r w:rsidRPr="00DA4105">
        <w:rPr>
          <w:sz w:val="16"/>
          <w:highlight w:val="cyan"/>
        </w:rPr>
        <w:t xml:space="preserve"> </w:t>
      </w:r>
      <w:r w:rsidRPr="00DA4105">
        <w:rPr>
          <w:rStyle w:val="Emphasis"/>
          <w:highlight w:val="cyan"/>
        </w:rPr>
        <w:t>many other</w:t>
      </w:r>
      <w:r w:rsidRPr="00DA4105">
        <w:rPr>
          <w:sz w:val="16"/>
          <w:highlight w:val="cyan"/>
        </w:rPr>
        <w:t xml:space="preserve"> </w:t>
      </w:r>
      <w:r w:rsidRPr="00DA4105">
        <w:rPr>
          <w:rStyle w:val="StyleUnderline"/>
          <w:highlight w:val="cyan"/>
        </w:rPr>
        <w:t>influential factors</w:t>
      </w:r>
      <w:r w:rsidRPr="00DA4105">
        <w:rPr>
          <w:sz w:val="16"/>
        </w:rPr>
        <w:t xml:space="preserve">. </w:t>
      </w:r>
    </w:p>
    <w:p w14:paraId="1307BE5A" w14:textId="77777777" w:rsidR="009C639B" w:rsidRPr="00DA4105" w:rsidRDefault="009C639B" w:rsidP="009C639B">
      <w:pPr>
        <w:rPr>
          <w:sz w:val="16"/>
        </w:rPr>
      </w:pPr>
      <w:r w:rsidRPr="00DA4105">
        <w:rPr>
          <w:sz w:val="16"/>
        </w:rPr>
        <w:t xml:space="preserve">In conclusion, the media coverage of the crisis in Somalia did have an impact on the timing and nature of the U.S. intervention. The intense media coverage, influenced public opinion, creating pressure for swift political decisions. However, </w:t>
      </w:r>
      <w:r w:rsidRPr="00DA4105">
        <w:rPr>
          <w:rStyle w:val="StyleUnderline"/>
        </w:rPr>
        <w:t>it is</w:t>
      </w:r>
      <w:r w:rsidRPr="00DA4105">
        <w:rPr>
          <w:sz w:val="16"/>
        </w:rPr>
        <w:t xml:space="preserve"> </w:t>
      </w:r>
      <w:r w:rsidRPr="00DA4105">
        <w:rPr>
          <w:rStyle w:val="Emphasis"/>
          <w:highlight w:val="cyan"/>
        </w:rPr>
        <w:t>essential</w:t>
      </w:r>
      <w:r w:rsidRPr="00DA4105">
        <w:rPr>
          <w:sz w:val="16"/>
          <w:highlight w:val="cyan"/>
        </w:rPr>
        <w:t xml:space="preserve"> </w:t>
      </w:r>
      <w:r w:rsidRPr="00DA4105">
        <w:rPr>
          <w:rStyle w:val="StyleUnderline"/>
          <w:highlight w:val="cyan"/>
        </w:rPr>
        <w:t>to avoid oversimplification</w:t>
      </w:r>
      <w:r w:rsidRPr="00DA4105">
        <w:rPr>
          <w:rStyle w:val="StyleUnderline"/>
        </w:rPr>
        <w:t xml:space="preserve"> and recognize</w:t>
      </w:r>
      <w:r w:rsidRPr="00DA4105">
        <w:rPr>
          <w:sz w:val="16"/>
        </w:rPr>
        <w:t xml:space="preserve"> that </w:t>
      </w:r>
      <w:r w:rsidRPr="00DA4105">
        <w:rPr>
          <w:rStyle w:val="StyleUnderline"/>
        </w:rPr>
        <w:t>the decision-making process is complex, involving a</w:t>
      </w:r>
      <w:r w:rsidRPr="00DA4105">
        <w:rPr>
          <w:sz w:val="16"/>
        </w:rPr>
        <w:t xml:space="preserve"> </w:t>
      </w:r>
      <w:r w:rsidRPr="00DA4105">
        <w:rPr>
          <w:rStyle w:val="Emphasis"/>
        </w:rPr>
        <w:t>multitude</w:t>
      </w:r>
      <w:r w:rsidRPr="00DA4105">
        <w:rPr>
          <w:sz w:val="16"/>
        </w:rPr>
        <w:t xml:space="preserve"> </w:t>
      </w:r>
      <w:r w:rsidRPr="00DA4105">
        <w:rPr>
          <w:rStyle w:val="StyleUnderline"/>
        </w:rPr>
        <w:t>of overlapping factors</w:t>
      </w:r>
      <w:r w:rsidRPr="00DA4105">
        <w:rPr>
          <w:sz w:val="16"/>
        </w:rPr>
        <w:t>. The CNN effect should be seen as a significant but not exclusive influence on policy decisions. Policymakers and media organizations should consider these findings to ensure a more comprehensive and balanced approach to understanding the interplay between media, public opinion, and foreign policy.</w:t>
      </w:r>
    </w:p>
    <w:p w14:paraId="560250CA" w14:textId="1E61239D" w:rsidR="009C639B" w:rsidRDefault="009C639B" w:rsidP="009C639B">
      <w:pPr>
        <w:pStyle w:val="Heading2"/>
      </w:pPr>
      <w:r>
        <w:t>Cap</w:t>
      </w:r>
    </w:p>
    <w:p w14:paraId="05770679" w14:textId="48A4026C" w:rsidR="009C639B" w:rsidRPr="009C639B" w:rsidRDefault="009C639B" w:rsidP="009C639B">
      <w:pPr>
        <w:pStyle w:val="Heading3"/>
      </w:pPr>
      <w:r>
        <w:t>Sus---1AR</w:t>
      </w:r>
    </w:p>
    <w:p w14:paraId="7B2F0825" w14:textId="77777777" w:rsidR="009C639B" w:rsidRPr="00345F09" w:rsidRDefault="009C639B" w:rsidP="009C639B">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565867A7" w14:textId="77777777" w:rsidR="009C639B" w:rsidRPr="00345F09" w:rsidRDefault="009C639B" w:rsidP="009C639B">
      <w:bookmarkStart w:id="2" w:name="_Hlk210027616"/>
      <w:r w:rsidRPr="00345F09">
        <w:t xml:space="preserve">Noah </w:t>
      </w:r>
      <w:r w:rsidRPr="00345F09">
        <w:rPr>
          <w:rStyle w:val="Style13ptBold"/>
        </w:rPr>
        <w:t>Smith 23</w:t>
      </w:r>
      <w:r w:rsidRPr="00345F09">
        <w:t>, PhD in Economics from Michigan, "Degrowth: We can't let it happen here!," Noahpinion, 05/24/2023, https://www.noahpinion.blog/p/degrowth-we-cant-let-it-happen-here?utm_source=publication-search *typo corrected in [brackets]</w:t>
      </w:r>
    </w:p>
    <w:p w14:paraId="188D6762" w14:textId="77777777" w:rsidR="009C639B" w:rsidRPr="00345F09" w:rsidRDefault="009C639B" w:rsidP="009C639B">
      <w:pPr>
        <w:rPr>
          <w:sz w:val="16"/>
        </w:rPr>
      </w:pPr>
      <w:r w:rsidRPr="00345F09">
        <w:rPr>
          <w:sz w:val="16"/>
        </w:rPr>
        <w:t xml:space="preserve">Now, </w:t>
      </w:r>
      <w:r w:rsidRPr="00345F09">
        <w:rPr>
          <w:u w:val="single"/>
        </w:rPr>
        <w:t>I have</w:t>
      </w:r>
      <w:r w:rsidRPr="00345F09">
        <w:rPr>
          <w:sz w:val="16"/>
        </w:rPr>
        <w:t xml:space="preserve"> been through </w:t>
      </w:r>
      <w:r w:rsidRPr="00345F09">
        <w:rPr>
          <w:u w:val="single"/>
        </w:rPr>
        <w:t xml:space="preserve">an </w:t>
      </w:r>
      <w:r w:rsidRPr="00345F09">
        <w:rPr>
          <w:rStyle w:val="Emphasis"/>
        </w:rPr>
        <w:t>economics PhD</w:t>
      </w:r>
      <w:r w:rsidRPr="00345F09">
        <w:rPr>
          <w:sz w:val="16"/>
        </w:rPr>
        <w:t xml:space="preserve"> program, and I </w:t>
      </w:r>
      <w:r w:rsidRPr="00345F09">
        <w:rPr>
          <w:u w:val="single"/>
        </w:rPr>
        <w:t xml:space="preserve">have read a </w:t>
      </w:r>
      <w:r w:rsidRPr="00345F09">
        <w:rPr>
          <w:rStyle w:val="Emphasis"/>
        </w:rPr>
        <w:t>lot of economics papers</w:t>
      </w:r>
      <w:r w:rsidRPr="00345F09">
        <w:rPr>
          <w:u w:val="single"/>
        </w:rPr>
        <w:t xml:space="preserve">, and </w:t>
      </w:r>
      <w:r w:rsidRPr="00AF78FF">
        <w:rPr>
          <w:rStyle w:val="Emphasis"/>
          <w:highlight w:val="yellow"/>
        </w:rPr>
        <w:t>no economist</w:t>
      </w:r>
      <w:r w:rsidRPr="00345F09">
        <w:rPr>
          <w:u w:val="single"/>
        </w:rPr>
        <w:t xml:space="preserve"> I have ever spoken to </w:t>
      </w:r>
      <w:r w:rsidRPr="00AF78FF">
        <w:rPr>
          <w:highlight w:val="yellow"/>
          <w:u w:val="single"/>
        </w:rPr>
        <w:t>thinks</w:t>
      </w:r>
      <w:r w:rsidRPr="00345F09">
        <w:rPr>
          <w:u w:val="single"/>
        </w:rPr>
        <w:t xml:space="preserve"> what Hickel said</w:t>
      </w:r>
      <w:r w:rsidRPr="00345F09">
        <w:rPr>
          <w:sz w:val="16"/>
        </w:rPr>
        <w:t>, and that no economics paper I have ever seen has this as one of its conclusions. Hickel completely made this up.</w:t>
      </w:r>
    </w:p>
    <w:p w14:paraId="03C3DBCB" w14:textId="77777777" w:rsidR="009C639B" w:rsidRPr="00345F09" w:rsidRDefault="009C639B" w:rsidP="009C639B">
      <w:pPr>
        <w:rPr>
          <w:sz w:val="16"/>
        </w:rPr>
      </w:pPr>
      <w:r w:rsidRPr="00345F09">
        <w:rPr>
          <w:sz w:val="16"/>
        </w:rPr>
        <w:t xml:space="preserve">If he knew the first thing about economics, Hickel would realize that the existence of an </w:t>
      </w:r>
      <w:r w:rsidRPr="00345F09">
        <w:rPr>
          <w:rStyle w:val="Emphasis"/>
        </w:rPr>
        <w:t xml:space="preserve">environmental </w:t>
      </w:r>
      <w:r w:rsidRPr="00AF78FF">
        <w:rPr>
          <w:rStyle w:val="Emphasis"/>
          <w:highlight w:val="yellow"/>
        </w:rPr>
        <w:t>externality</w:t>
      </w:r>
      <w:r w:rsidRPr="00AF78FF">
        <w:rPr>
          <w:highlight w:val="yellow"/>
          <w:u w:val="single"/>
        </w:rPr>
        <w:t xml:space="preserve"> implies</w:t>
      </w:r>
      <w:r w:rsidRPr="00345F09">
        <w:rPr>
          <w:u w:val="single"/>
        </w:rPr>
        <w:t xml:space="preserve"> that </w:t>
      </w:r>
      <w:r w:rsidRPr="00AF78FF">
        <w:rPr>
          <w:highlight w:val="yellow"/>
          <w:u w:val="single"/>
        </w:rPr>
        <w:t xml:space="preserve">industries </w:t>
      </w:r>
      <w:r w:rsidRPr="00AF78FF">
        <w:rPr>
          <w:rStyle w:val="Emphasis"/>
          <w:highlight w:val="yellow"/>
        </w:rPr>
        <w:t>must</w:t>
      </w:r>
      <w:r w:rsidRPr="00345F09">
        <w:rPr>
          <w:rStyle w:val="Emphasis"/>
        </w:rPr>
        <w:t xml:space="preserve"> not</w:t>
      </w:r>
      <w:r w:rsidRPr="00345F09">
        <w:rPr>
          <w:u w:val="single"/>
        </w:rPr>
        <w:t xml:space="preserve"> </w:t>
      </w:r>
      <w:r w:rsidRPr="00AF78FF">
        <w:rPr>
          <w:highlight w:val="yellow"/>
          <w:u w:val="single"/>
        </w:rPr>
        <w:t>increase</w:t>
      </w:r>
      <w:r w:rsidRPr="00345F09">
        <w:rPr>
          <w:u w:val="single"/>
        </w:rPr>
        <w:t xml:space="preserve"> production every year </w:t>
      </w:r>
      <w:r w:rsidRPr="00AF78FF">
        <w:rPr>
          <w:rStyle w:val="Emphasis"/>
          <w:highlight w:val="yellow"/>
        </w:rPr>
        <w:t>regardless</w:t>
      </w:r>
      <w:r w:rsidRPr="00345F09">
        <w:rPr>
          <w:u w:val="single"/>
        </w:rPr>
        <w:t xml:space="preserve"> of how destructive it is.</w:t>
      </w:r>
      <w:r w:rsidRPr="00345F09">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0BD3AF46" w14:textId="77777777" w:rsidR="009C639B" w:rsidRPr="00345F09" w:rsidRDefault="009C639B" w:rsidP="009C639B">
      <w:pPr>
        <w:rPr>
          <w:sz w:val="16"/>
        </w:rPr>
      </w:pPr>
      <w:r w:rsidRPr="00345F09">
        <w:rPr>
          <w:sz w:val="16"/>
        </w:rPr>
        <w:t xml:space="preserve">I don’t know the literature in ecology or sociology like I do econ. But the reference lists in the degrowth literature reviews suggests that the pattern is pervasive — </w:t>
      </w:r>
      <w:r w:rsidRPr="00345F09">
        <w:rPr>
          <w:u w:val="single"/>
        </w:rPr>
        <w:t xml:space="preserve">degrowthers don’t really engage with the </w:t>
      </w:r>
      <w:r w:rsidRPr="00345F09">
        <w:rPr>
          <w:rStyle w:val="Emphasis"/>
        </w:rPr>
        <w:t>existing literature</w:t>
      </w:r>
      <w:r w:rsidRPr="00345F09">
        <w:rPr>
          <w:u w:val="single"/>
        </w:rPr>
        <w:t xml:space="preserve"> in any of the fields they intend to incorporate into their master schema.</w:t>
      </w:r>
      <w:r w:rsidRPr="00345F09">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52F7D091" w14:textId="77777777" w:rsidR="009C639B" w:rsidRPr="00345F09" w:rsidRDefault="009C639B" w:rsidP="009C639B">
      <w:pPr>
        <w:rPr>
          <w:sz w:val="16"/>
        </w:rPr>
      </w:pPr>
      <w:r w:rsidRPr="00345F09">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0809371A" w14:textId="77777777" w:rsidR="009C639B" w:rsidRPr="00345F09" w:rsidRDefault="009C639B" w:rsidP="009C639B">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64938D8D" w14:textId="77777777" w:rsidR="009C639B" w:rsidRPr="00345F09" w:rsidRDefault="009C639B" w:rsidP="009C639B">
      <w:pPr>
        <w:rPr>
          <w:sz w:val="16"/>
        </w:rPr>
      </w:pPr>
      <w:r w:rsidRPr="00345F09">
        <w:rPr>
          <w:sz w:val="16"/>
        </w:rPr>
        <w:t xml:space="preserve">Which is not to say that </w:t>
      </w:r>
      <w:r w:rsidRPr="00345F09">
        <w:rPr>
          <w:u w:val="single"/>
        </w:rPr>
        <w:t xml:space="preserve">degrowth contains </w:t>
      </w:r>
      <w:r w:rsidRPr="00345F09">
        <w:rPr>
          <w:rStyle w:val="Emphasis"/>
        </w:rPr>
        <w:t>zero links</w:t>
      </w:r>
      <w:r w:rsidRPr="00345F09">
        <w:rPr>
          <w:u w:val="single"/>
        </w:rPr>
        <w:t xml:space="preserve"> to actual </w:t>
      </w:r>
      <w:r w:rsidRPr="00345F09">
        <w:rPr>
          <w:rStyle w:val="Emphasis"/>
        </w:rPr>
        <w:t>science, history, or economics</w:t>
      </w:r>
      <w:r w:rsidRPr="00345F09">
        <w:rPr>
          <w:sz w:val="16"/>
        </w:rPr>
        <w:t xml:space="preserve">. For example, a degrowther did point me to a paper by Steffen et al. (2015) in Science — reputable mainstream scientists in a very reputable mainstream journal. The paper basically argues that </w:t>
      </w:r>
      <w:r w:rsidRPr="00345F09">
        <w:rPr>
          <w:u w:val="single"/>
        </w:rPr>
        <w:t xml:space="preserve">humanity is currently </w:t>
      </w:r>
      <w:r w:rsidRPr="00AF78FF">
        <w:rPr>
          <w:highlight w:val="yellow"/>
          <w:u w:val="single"/>
        </w:rPr>
        <w:t>using too much</w:t>
      </w:r>
      <w:r w:rsidRPr="00345F09">
        <w:rPr>
          <w:u w:val="single"/>
        </w:rPr>
        <w:t xml:space="preserve"> </w:t>
      </w:r>
      <w:r w:rsidRPr="00345F09">
        <w:rPr>
          <w:rStyle w:val="Emphasis"/>
        </w:rPr>
        <w:t xml:space="preserve">nitrogen and </w:t>
      </w:r>
      <w:r w:rsidRPr="00AF78FF">
        <w:rPr>
          <w:rStyle w:val="Emphasis"/>
          <w:highlight w:val="yellow"/>
        </w:rPr>
        <w:t>phosphorus</w:t>
      </w:r>
      <w:r w:rsidRPr="00345F09">
        <w:rPr>
          <w:u w:val="single"/>
        </w:rPr>
        <w:t xml:space="preserve"> and causing too much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degrowthers would never link you to any critiques, even though they definitely exist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 and 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Degrowthers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0BAA4167" w14:textId="77777777" w:rsidR="009C639B" w:rsidRPr="00345F09" w:rsidRDefault="009C639B" w:rsidP="009C639B">
      <w:pPr>
        <w:rPr>
          <w:sz w:val="16"/>
        </w:rPr>
      </w:pPr>
      <w:r w:rsidRPr="00345F09">
        <w:rPr>
          <w:sz w:val="16"/>
        </w:rPr>
        <w:t xml:space="preserve">That conclusion, by the way, is based on the thinnest of reeds. </w:t>
      </w:r>
      <w:r w:rsidRPr="00345F09">
        <w:rPr>
          <w:u w:val="single"/>
        </w:rPr>
        <w:t xml:space="preserve">One of degrowthers’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Parrique has a long document explaining why he thinks this is the case, and it is similar to other degrowther critiques of decoupling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1D9BC477" w14:textId="77777777" w:rsidR="009C639B" w:rsidRPr="00345F09" w:rsidRDefault="009C639B" w:rsidP="009C639B">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7BCCDDF9" w14:textId="77777777" w:rsidR="009C639B" w:rsidRPr="00345F09" w:rsidRDefault="009C639B" w:rsidP="009C639B">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D6C8400" w14:textId="77777777" w:rsidR="009C639B" w:rsidRPr="00345F09" w:rsidRDefault="009C639B" w:rsidP="009C639B">
      <w:r w:rsidRPr="00345F09">
        <w:rPr>
          <w:noProof/>
        </w:rPr>
        <w:drawing>
          <wp:inline distT="0" distB="0" distL="0" distR="0" wp14:anchorId="4CD4A40C" wp14:editId="14A63B7A">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4710FF97" w14:textId="77777777" w:rsidR="009C639B" w:rsidRPr="00345F09" w:rsidRDefault="009C639B" w:rsidP="009C639B">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722A2CFA" w14:textId="77777777" w:rsidR="009C639B" w:rsidRPr="00345F09" w:rsidRDefault="009C639B" w:rsidP="009C639B">
      <w:pPr>
        <w:rPr>
          <w:sz w:val="16"/>
        </w:rPr>
      </w:pPr>
      <w:r w:rsidRPr="00345F09">
        <w:rPr>
          <w:sz w:val="16"/>
        </w:rPr>
        <w:t xml:space="preserve">Faced with this reality, </w:t>
      </w:r>
      <w:r w:rsidRPr="00345F09">
        <w:rPr>
          <w:u w:val="single"/>
        </w:rPr>
        <w:t>degrowthers</w:t>
      </w:r>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r w:rsidRPr="00345F09">
        <w:rPr>
          <w:rStyle w:val="Emphasis"/>
        </w:rPr>
        <w:t xml:space="preserve">degrowthers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570C6CF4" w14:textId="77777777" w:rsidR="009C639B" w:rsidRPr="00345F09" w:rsidRDefault="009C639B" w:rsidP="009C639B">
      <w:pPr>
        <w:rPr>
          <w:b/>
          <w:bCs/>
          <w:sz w:val="16"/>
        </w:rPr>
      </w:pPr>
      <w:r w:rsidRPr="00345F09">
        <w:rPr>
          <w:b/>
          <w:bCs/>
        </w:rPr>
        <w:t>[Image Omitted]</w:t>
      </w:r>
    </w:p>
    <w:p w14:paraId="12BCA97B" w14:textId="77777777" w:rsidR="009C639B" w:rsidRPr="00345F09" w:rsidRDefault="009C639B" w:rsidP="009C639B">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degrowthers will continue to insist that green growth is a fool’s errand until a number of years after that errand has already succeeded.</w:t>
      </w:r>
    </w:p>
    <w:p w14:paraId="6ABE892E" w14:textId="77777777" w:rsidR="009C639B" w:rsidRPr="00345F09" w:rsidRDefault="009C639B" w:rsidP="009C639B">
      <w:pPr>
        <w:rPr>
          <w:sz w:val="16"/>
        </w:rPr>
      </w:pPr>
      <w:r w:rsidRPr="00345F09">
        <w:rPr>
          <w:sz w:val="16"/>
        </w:rPr>
        <w:t xml:space="preserve">A second </w:t>
      </w:r>
      <w:r w:rsidRPr="00345F09">
        <w:rPr>
          <w:u w:val="single"/>
        </w:rPr>
        <w:t xml:space="preserve">degrowther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in order </w:t>
      </w:r>
      <w:r w:rsidRPr="00AF78FF">
        <w:rPr>
          <w:highlight w:val="yellow"/>
          <w:u w:val="single"/>
        </w:rPr>
        <w:t>to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degrowthers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2AA19E14" w14:textId="77777777" w:rsidR="009C639B" w:rsidRDefault="009C639B" w:rsidP="009C639B">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bookmarkEnd w:id="2"/>
    <w:p w14:paraId="153A1C1E" w14:textId="77777777" w:rsidR="009C639B" w:rsidRDefault="009C639B" w:rsidP="009C639B">
      <w:pPr>
        <w:pStyle w:val="Heading4"/>
      </w:pPr>
      <w:r w:rsidRPr="00F14E6C">
        <w:rPr>
          <w:u w:val="single"/>
        </w:rPr>
        <w:t>Meta studies</w:t>
      </w:r>
      <w:r>
        <w:t>.</w:t>
      </w:r>
    </w:p>
    <w:p w14:paraId="71555CDF" w14:textId="77777777" w:rsidR="009C639B" w:rsidRPr="00D90092" w:rsidRDefault="009C639B" w:rsidP="009C639B">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w:t>
      </w:r>
      <w:r w:rsidRPr="00276EED">
        <w:t>Available from: https://rur.oekom.de/index.php/rur/article/view/3011</w:t>
      </w:r>
    </w:p>
    <w:p w14:paraId="72D8DD21" w14:textId="77777777" w:rsidR="009C639B" w:rsidRDefault="009C639B" w:rsidP="009C639B">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(Vadén/Lähde/Majava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04A84097" w14:textId="77777777" w:rsidR="009C639B" w:rsidRDefault="009C639B" w:rsidP="009C639B">
      <w:pPr>
        <w:rPr>
          <w:sz w:val="16"/>
        </w:rPr>
      </w:pPr>
    </w:p>
    <w:p w14:paraId="45C28F3C" w14:textId="77777777" w:rsidR="009C639B" w:rsidRPr="00073193" w:rsidRDefault="009C639B" w:rsidP="009C639B">
      <w:pPr>
        <w:rPr>
          <w:sz w:val="16"/>
        </w:rPr>
      </w:pPr>
    </w:p>
    <w:p w14:paraId="53FDDB58" w14:textId="77777777" w:rsidR="009C639B" w:rsidRDefault="009C639B" w:rsidP="009C639B">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r w:rsidRPr="00073193">
        <w:rPr>
          <w:rStyle w:val="StyleUnderline"/>
        </w:rPr>
        <w:t xml:space="preserve">the </w:t>
      </w:r>
      <w:r w:rsidRPr="00F14E6C">
        <w:rPr>
          <w:rStyle w:val="Emphasis"/>
          <w:highlight w:val="yellow"/>
        </w:rPr>
        <w:t>majority of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47BA2C91" w14:textId="77777777" w:rsidR="00AC7A51" w:rsidRDefault="00AC7A51"/>
    <w:sectPr w:rsidR="00AC7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4C439D"/>
    <w:multiLevelType w:val="hybridMultilevel"/>
    <w:tmpl w:val="1CE0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4A629D0"/>
    <w:multiLevelType w:val="hybridMultilevel"/>
    <w:tmpl w:val="A8A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6"/>
  </w:num>
  <w:num w:numId="13" w16cid:durableId="1695883432">
    <w:abstractNumId w:val="24"/>
  </w:num>
  <w:num w:numId="14" w16cid:durableId="720713117">
    <w:abstractNumId w:val="16"/>
  </w:num>
  <w:num w:numId="15" w16cid:durableId="489910017">
    <w:abstractNumId w:val="45"/>
  </w:num>
  <w:num w:numId="16" w16cid:durableId="2111049992">
    <w:abstractNumId w:val="13"/>
  </w:num>
  <w:num w:numId="17" w16cid:durableId="744958176">
    <w:abstractNumId w:val="47"/>
  </w:num>
  <w:num w:numId="18" w16cid:durableId="358550841">
    <w:abstractNumId w:val="51"/>
  </w:num>
  <w:num w:numId="19" w16cid:durableId="527447484">
    <w:abstractNumId w:val="35"/>
  </w:num>
  <w:num w:numId="20" w16cid:durableId="1137333453">
    <w:abstractNumId w:val="61"/>
  </w:num>
  <w:num w:numId="21" w16cid:durableId="1713188445">
    <w:abstractNumId w:val="54"/>
  </w:num>
  <w:num w:numId="22" w16cid:durableId="1763601005">
    <w:abstractNumId w:val="32"/>
  </w:num>
  <w:num w:numId="23" w16cid:durableId="97600750">
    <w:abstractNumId w:val="34"/>
  </w:num>
  <w:num w:numId="24" w16cid:durableId="866018953">
    <w:abstractNumId w:val="53"/>
  </w:num>
  <w:num w:numId="25" w16cid:durableId="1716003135">
    <w:abstractNumId w:val="28"/>
  </w:num>
  <w:num w:numId="26" w16cid:durableId="1159269130">
    <w:abstractNumId w:val="38"/>
  </w:num>
  <w:num w:numId="27" w16cid:durableId="599072509">
    <w:abstractNumId w:val="33"/>
  </w:num>
  <w:num w:numId="28" w16cid:durableId="301891432">
    <w:abstractNumId w:val="20"/>
  </w:num>
  <w:num w:numId="29" w16cid:durableId="1417436048">
    <w:abstractNumId w:val="19"/>
  </w:num>
  <w:num w:numId="30" w16cid:durableId="1353338058">
    <w:abstractNumId w:val="21"/>
  </w:num>
  <w:num w:numId="31" w16cid:durableId="1448353702">
    <w:abstractNumId w:val="52"/>
  </w:num>
  <w:num w:numId="32" w16cid:durableId="644700160">
    <w:abstractNumId w:val="44"/>
  </w:num>
  <w:num w:numId="33" w16cid:durableId="1892614353">
    <w:abstractNumId w:val="14"/>
  </w:num>
  <w:num w:numId="34" w16cid:durableId="792477244">
    <w:abstractNumId w:val="41"/>
  </w:num>
  <w:num w:numId="35" w16cid:durableId="2083984484">
    <w:abstractNumId w:val="56"/>
  </w:num>
  <w:num w:numId="36" w16cid:durableId="1265501681">
    <w:abstractNumId w:val="46"/>
  </w:num>
  <w:num w:numId="37" w16cid:durableId="1018315881">
    <w:abstractNumId w:val="39"/>
  </w:num>
  <w:num w:numId="38" w16cid:durableId="1321930609">
    <w:abstractNumId w:val="27"/>
  </w:num>
  <w:num w:numId="39" w16cid:durableId="1008018817">
    <w:abstractNumId w:val="12"/>
  </w:num>
  <w:num w:numId="40" w16cid:durableId="1632780651">
    <w:abstractNumId w:val="15"/>
  </w:num>
  <w:num w:numId="41" w16cid:durableId="383867229">
    <w:abstractNumId w:val="59"/>
  </w:num>
  <w:num w:numId="42" w16cid:durableId="1611819085">
    <w:abstractNumId w:val="10"/>
  </w:num>
  <w:num w:numId="43" w16cid:durableId="434983886">
    <w:abstractNumId w:val="31"/>
  </w:num>
  <w:num w:numId="44" w16cid:durableId="2133551713">
    <w:abstractNumId w:val="48"/>
  </w:num>
  <w:num w:numId="45" w16cid:durableId="1421414698">
    <w:abstractNumId w:val="36"/>
  </w:num>
  <w:num w:numId="46" w16cid:durableId="456686348">
    <w:abstractNumId w:val="43"/>
  </w:num>
  <w:num w:numId="47" w16cid:durableId="255751656">
    <w:abstractNumId w:val="22"/>
  </w:num>
  <w:num w:numId="48" w16cid:durableId="172574650">
    <w:abstractNumId w:val="58"/>
  </w:num>
  <w:num w:numId="49" w16cid:durableId="1060325147">
    <w:abstractNumId w:val="60"/>
  </w:num>
  <w:num w:numId="50" w16cid:durableId="2078938162">
    <w:abstractNumId w:val="50"/>
  </w:num>
  <w:num w:numId="51" w16cid:durableId="1378163062">
    <w:abstractNumId w:val="57"/>
  </w:num>
  <w:num w:numId="52" w16cid:durableId="2023775140">
    <w:abstractNumId w:val="55"/>
  </w:num>
  <w:num w:numId="53" w16cid:durableId="684593746">
    <w:abstractNumId w:val="11"/>
  </w:num>
  <w:num w:numId="54" w16cid:durableId="1359770889">
    <w:abstractNumId w:val="18"/>
  </w:num>
  <w:num w:numId="55" w16cid:durableId="550506195">
    <w:abstractNumId w:val="23"/>
  </w:num>
  <w:num w:numId="56" w16cid:durableId="1663242796">
    <w:abstractNumId w:val="29"/>
  </w:num>
  <w:num w:numId="57" w16cid:durableId="95371552">
    <w:abstractNumId w:val="49"/>
  </w:num>
  <w:num w:numId="58" w16cid:durableId="1638486021">
    <w:abstractNumId w:val="17"/>
  </w:num>
  <w:num w:numId="59" w16cid:durableId="9839551">
    <w:abstractNumId w:val="40"/>
  </w:num>
  <w:num w:numId="60" w16cid:durableId="640355189">
    <w:abstractNumId w:val="30"/>
  </w:num>
  <w:num w:numId="61" w16cid:durableId="1451049658">
    <w:abstractNumId w:val="25"/>
  </w:num>
  <w:num w:numId="62" w16cid:durableId="8871094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39B"/>
    <w:rsid w:val="003D74B7"/>
    <w:rsid w:val="006D31E4"/>
    <w:rsid w:val="009C639B"/>
    <w:rsid w:val="00AC5F87"/>
    <w:rsid w:val="00AC7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2886"/>
  <w15:chartTrackingRefBased/>
  <w15:docId w15:val="{E78569BA-79E5-4E0D-BA29-84104748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639B"/>
    <w:rPr>
      <w:rFonts w:ascii="Calibri" w:eastAsiaTheme="minorHAnsi" w:hAnsi="Calibri" w:cs="Calibri"/>
      <w:kern w:val="0"/>
      <w:lang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C63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9C63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C63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A"/>
    <w:basedOn w:val="Normal"/>
    <w:next w:val="Normal"/>
    <w:link w:val="Heading4Char"/>
    <w:uiPriority w:val="3"/>
    <w:qFormat/>
    <w:rsid w:val="009C63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C639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6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63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639B"/>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C639B"/>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9C639B"/>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9C639B"/>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9C639B"/>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rsid w:val="009C639B"/>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9C6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39B"/>
    <w:rPr>
      <w:rFonts w:eastAsiaTheme="majorEastAsia" w:cstheme="majorBidi"/>
      <w:color w:val="272727" w:themeColor="text1" w:themeTint="D8"/>
    </w:rPr>
  </w:style>
  <w:style w:type="paragraph" w:styleId="Title">
    <w:name w:val="Title"/>
    <w:basedOn w:val="Normal"/>
    <w:next w:val="Normal"/>
    <w:link w:val="TitleChar"/>
    <w:uiPriority w:val="10"/>
    <w:qFormat/>
    <w:rsid w:val="009C6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39B"/>
    <w:pPr>
      <w:spacing w:before="160"/>
      <w:jc w:val="center"/>
    </w:pPr>
    <w:rPr>
      <w:i/>
      <w:iCs/>
      <w:color w:val="404040" w:themeColor="text1" w:themeTint="BF"/>
    </w:rPr>
  </w:style>
  <w:style w:type="character" w:customStyle="1" w:styleId="QuoteChar">
    <w:name w:val="Quote Char"/>
    <w:basedOn w:val="DefaultParagraphFont"/>
    <w:link w:val="Quote"/>
    <w:uiPriority w:val="29"/>
    <w:rsid w:val="009C639B"/>
    <w:rPr>
      <w:i/>
      <w:iCs/>
      <w:color w:val="404040" w:themeColor="text1" w:themeTint="BF"/>
    </w:rPr>
  </w:style>
  <w:style w:type="paragraph" w:styleId="ListParagraph">
    <w:name w:val="List Paragraph"/>
    <w:basedOn w:val="Normal"/>
    <w:uiPriority w:val="34"/>
    <w:qFormat/>
    <w:rsid w:val="009C639B"/>
    <w:pPr>
      <w:ind w:left="720"/>
      <w:contextualSpacing/>
    </w:pPr>
  </w:style>
  <w:style w:type="character" w:styleId="IntenseEmphasis">
    <w:name w:val="Intense Emphasis"/>
    <w:basedOn w:val="DefaultParagraphFont"/>
    <w:uiPriority w:val="21"/>
    <w:qFormat/>
    <w:rsid w:val="009C639B"/>
    <w:rPr>
      <w:i/>
      <w:iCs/>
      <w:color w:val="2F5496" w:themeColor="accent1" w:themeShade="BF"/>
    </w:rPr>
  </w:style>
  <w:style w:type="paragraph" w:styleId="IntenseQuote">
    <w:name w:val="Intense Quote"/>
    <w:basedOn w:val="Normal"/>
    <w:next w:val="Normal"/>
    <w:link w:val="IntenseQuoteChar"/>
    <w:uiPriority w:val="30"/>
    <w:qFormat/>
    <w:rsid w:val="009C6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39B"/>
    <w:rPr>
      <w:i/>
      <w:iCs/>
      <w:color w:val="2F5496" w:themeColor="accent1" w:themeShade="BF"/>
    </w:rPr>
  </w:style>
  <w:style w:type="character" w:styleId="IntenseReference">
    <w:name w:val="Intense Reference"/>
    <w:basedOn w:val="DefaultParagraphFont"/>
    <w:uiPriority w:val="32"/>
    <w:qFormat/>
    <w:rsid w:val="009C639B"/>
    <w:rPr>
      <w:b/>
      <w:bCs/>
      <w:smallCaps/>
      <w:color w:val="2F5496"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C639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C639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639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S"/>
    <w:basedOn w:val="DefaultParagraphFont"/>
    <w:uiPriority w:val="7"/>
    <w:qFormat/>
    <w:rsid w:val="009C639B"/>
    <w:rPr>
      <w:b w:val="0"/>
      <w:sz w:val="22"/>
      <w:u w:val="single"/>
    </w:rPr>
  </w:style>
  <w:style w:type="character" w:styleId="Strong">
    <w:name w:val="Strong"/>
    <w:basedOn w:val="DefaultParagraphFont"/>
    <w:uiPriority w:val="22"/>
    <w:qFormat/>
    <w:rsid w:val="009C639B"/>
    <w:rPr>
      <w:b/>
      <w:bCs/>
    </w:rPr>
  </w:style>
  <w:style w:type="character" w:styleId="BookTitle">
    <w:name w:val="Book Title"/>
    <w:basedOn w:val="DefaultParagraphFont"/>
    <w:uiPriority w:val="33"/>
    <w:qFormat/>
    <w:rsid w:val="009C639B"/>
    <w:rPr>
      <w:b/>
      <w:bCs/>
      <w:i/>
      <w:iCs/>
      <w:spacing w:val="5"/>
    </w:rPr>
  </w:style>
  <w:style w:type="numbering" w:styleId="111111">
    <w:name w:val="Outline List 2"/>
    <w:basedOn w:val="NoList"/>
    <w:uiPriority w:val="99"/>
    <w:semiHidden/>
    <w:unhideWhenUsed/>
    <w:rsid w:val="009C639B"/>
  </w:style>
  <w:style w:type="paragraph" w:styleId="Header">
    <w:name w:val="header"/>
    <w:basedOn w:val="Normal"/>
    <w:link w:val="HeaderChar"/>
    <w:uiPriority w:val="99"/>
    <w:rsid w:val="009C639B"/>
    <w:pPr>
      <w:tabs>
        <w:tab w:val="center" w:pos="4680"/>
        <w:tab w:val="right" w:pos="9360"/>
      </w:tabs>
    </w:pPr>
  </w:style>
  <w:style w:type="character" w:customStyle="1" w:styleId="HeaderChar">
    <w:name w:val="Header Char"/>
    <w:basedOn w:val="DefaultParagraphFont"/>
    <w:link w:val="Header"/>
    <w:uiPriority w:val="99"/>
    <w:rsid w:val="009C639B"/>
    <w:rPr>
      <w:rFonts w:ascii="Calibri" w:eastAsiaTheme="minorHAnsi" w:hAnsi="Calibri" w:cs="Calibri"/>
      <w:kern w:val="0"/>
      <w:lang w:eastAsia="en-US"/>
      <w14:ligatures w14:val="none"/>
    </w:rPr>
  </w:style>
  <w:style w:type="paragraph" w:styleId="Footer">
    <w:name w:val="footer"/>
    <w:basedOn w:val="Normal"/>
    <w:link w:val="FooterChar"/>
    <w:uiPriority w:val="99"/>
    <w:rsid w:val="009C639B"/>
    <w:pPr>
      <w:tabs>
        <w:tab w:val="center" w:pos="4680"/>
        <w:tab w:val="right" w:pos="9360"/>
      </w:tabs>
    </w:pPr>
  </w:style>
  <w:style w:type="character" w:customStyle="1" w:styleId="FooterChar">
    <w:name w:val="Footer Char"/>
    <w:basedOn w:val="DefaultParagraphFont"/>
    <w:link w:val="Footer"/>
    <w:uiPriority w:val="99"/>
    <w:rsid w:val="009C639B"/>
    <w:rPr>
      <w:rFonts w:ascii="Calibri" w:eastAsiaTheme="minorHAnsi" w:hAnsi="Calibri" w:cs="Calibri"/>
      <w:kern w:val="0"/>
      <w:lang w:eastAsia="en-US"/>
      <w14:ligatures w14:val="none"/>
    </w:rPr>
  </w:style>
  <w:style w:type="paragraph" w:styleId="BodyText">
    <w:name w:val="Body Text"/>
    <w:basedOn w:val="Normal"/>
    <w:link w:val="BodyTextChar"/>
    <w:uiPriority w:val="99"/>
    <w:unhideWhenUsed/>
    <w:rsid w:val="009C639B"/>
    <w:pPr>
      <w:spacing w:after="120"/>
    </w:pPr>
  </w:style>
  <w:style w:type="character" w:customStyle="1" w:styleId="BodyTextChar">
    <w:name w:val="Body Text Char"/>
    <w:basedOn w:val="DefaultParagraphFont"/>
    <w:link w:val="BodyText"/>
    <w:uiPriority w:val="99"/>
    <w:rsid w:val="009C639B"/>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9C639B"/>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9C639B"/>
    <w:rPr>
      <w:rFonts w:ascii="Calibri" w:eastAsiaTheme="minorHAnsi" w:hAnsi="Calibri" w:cs="Calibri"/>
      <w:kern w:val="0"/>
      <w:lang w:eastAsia="en-US"/>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Hat Char1"/>
    <w:basedOn w:val="DefaultParagraphFont"/>
    <w:uiPriority w:val="99"/>
    <w:unhideWhenUsed/>
    <w:rsid w:val="009C639B"/>
    <w:rPr>
      <w:color w:val="0563C1" w:themeColor="hyperlink"/>
      <w:u w:val="single"/>
    </w:rPr>
  </w:style>
  <w:style w:type="character" w:styleId="UnresolvedMention">
    <w:name w:val="Unresolved Mention"/>
    <w:basedOn w:val="DefaultParagraphFont"/>
    <w:uiPriority w:val="99"/>
    <w:semiHidden/>
    <w:unhideWhenUsed/>
    <w:rsid w:val="009C639B"/>
    <w:rPr>
      <w:color w:val="605E5C"/>
      <w:shd w:val="clear" w:color="auto" w:fill="E1DFDD"/>
    </w:rPr>
  </w:style>
  <w:style w:type="paragraph" w:customStyle="1" w:styleId="Analytic">
    <w:name w:val="Analytic"/>
    <w:basedOn w:val="Heading4"/>
    <w:link w:val="AnalyticChar"/>
    <w:uiPriority w:val="5"/>
    <w:qFormat/>
    <w:rsid w:val="009C639B"/>
    <w:rPr>
      <w:color w:val="1F4E79" w:themeColor="accent5" w:themeShade="80"/>
    </w:rPr>
  </w:style>
  <w:style w:type="character" w:customStyle="1" w:styleId="AnalyticChar">
    <w:name w:val="Analytic Char"/>
    <w:basedOn w:val="Heading4Char"/>
    <w:link w:val="Analytic"/>
    <w:uiPriority w:val="5"/>
    <w:rsid w:val="009C639B"/>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9C639B"/>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9C639B"/>
    <w:rPr>
      <w:rFonts w:ascii="Times New Roman" w:eastAsiaTheme="majorEastAsia" w:hAnsi="Times New Roman" w:cstheme="majorBidi"/>
      <w:i/>
      <w:iCs/>
      <w:color w:val="385623" w:themeColor="accent6" w:themeShade="80"/>
      <w:kern w:val="0"/>
      <w:sz w:val="24"/>
      <w:lang w:eastAsia="en-US"/>
      <w14:ligatures w14:val="none"/>
    </w:rPr>
  </w:style>
  <w:style w:type="numbering" w:customStyle="1" w:styleId="1ai1">
    <w:name w:val="1ai1"/>
    <w:rsid w:val="009C639B"/>
    <w:pPr>
      <w:numPr>
        <w:numId w:val="29"/>
      </w:numPr>
    </w:pPr>
  </w:style>
  <w:style w:type="numbering" w:customStyle="1" w:styleId="1ai0">
    <w:name w:val="1ai0"/>
    <w:rsid w:val="009C639B"/>
    <w:pPr>
      <w:numPr>
        <w:numId w:val="28"/>
      </w:numPr>
    </w:pPr>
  </w:style>
  <w:style w:type="numbering" w:customStyle="1" w:styleId="1111111">
    <w:name w:val="1111111"/>
    <w:rsid w:val="009C639B"/>
    <w:pPr>
      <w:numPr>
        <w:numId w:val="30"/>
      </w:numPr>
    </w:pPr>
  </w:style>
  <w:style w:type="numbering" w:customStyle="1" w:styleId="1ai2">
    <w:name w:val="1ai2"/>
    <w:rsid w:val="009C639B"/>
    <w:pPr>
      <w:numPr>
        <w:numId w:val="25"/>
      </w:numPr>
    </w:pPr>
  </w:style>
  <w:style w:type="numbering" w:customStyle="1" w:styleId="1ai10">
    <w:name w:val="1ai10"/>
    <w:rsid w:val="009C639B"/>
    <w:pPr>
      <w:numPr>
        <w:numId w:val="27"/>
      </w:numPr>
    </w:pPr>
  </w:style>
  <w:style w:type="numbering" w:customStyle="1" w:styleId="1ai100">
    <w:name w:val="1ai100"/>
    <w:rsid w:val="009C639B"/>
    <w:pPr>
      <w:numPr>
        <w:numId w:val="23"/>
      </w:numPr>
    </w:pPr>
  </w:style>
  <w:style w:type="numbering" w:customStyle="1" w:styleId="1111112">
    <w:name w:val="1111112"/>
    <w:rsid w:val="009C639B"/>
    <w:pPr>
      <w:numPr>
        <w:numId w:val="26"/>
      </w:numPr>
    </w:pPr>
  </w:style>
  <w:style w:type="numbering" w:customStyle="1" w:styleId="1ai11">
    <w:name w:val="1ai11"/>
    <w:rsid w:val="009C639B"/>
    <w:pPr>
      <w:numPr>
        <w:numId w:val="24"/>
      </w:numPr>
    </w:pPr>
  </w:style>
  <w:style w:type="numbering" w:customStyle="1" w:styleId="1ai">
    <w:name w:val="1ai"/>
    <w:rsid w:val="009C639B"/>
  </w:style>
  <w:style w:type="paragraph" w:customStyle="1" w:styleId="textbold">
    <w:name w:val="text bold"/>
    <w:basedOn w:val="Normal"/>
    <w:link w:val="Emphasis"/>
    <w:uiPriority w:val="8"/>
    <w:qFormat/>
    <w:rsid w:val="009C639B"/>
    <w:pPr>
      <w:widowControl w:val="0"/>
      <w:ind w:left="720"/>
    </w:pPr>
    <w:rPr>
      <w:rFonts w:eastAsiaTheme="minorEastAsia"/>
      <w:b/>
      <w:iCs/>
      <w:kern w:val="2"/>
      <w:u w:val="single"/>
      <w:bdr w:val="single" w:sz="8" w:space="0" w:color="auto"/>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C639B"/>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9C639B"/>
    <w:pPr>
      <w:spacing w:after="0" w:line="240" w:lineRule="auto"/>
    </w:pPr>
    <w:rPr>
      <w:rFonts w:eastAsiaTheme="minorHAnsi"/>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9C639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9C639B"/>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uiPriority w:val="8"/>
    <w:qFormat/>
    <w:rsid w:val="009C639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55435</Words>
  <Characters>315985</Characters>
  <Application>Microsoft Office Word</Application>
  <DocSecurity>0</DocSecurity>
  <Lines>2633</Lines>
  <Paragraphs>741</Paragraphs>
  <ScaleCrop>false</ScaleCrop>
  <Company/>
  <LinksUpToDate>false</LinksUpToDate>
  <CharactersWithSpaces>370679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2</cp:revision>
  <dcterms:created xsi:type="dcterms:W3CDTF">2026-01-31T19:01:00Z</dcterms:created>
  <dcterms:modified xsi:type="dcterms:W3CDTF">2026-01-31T19:05:00Z</dcterms:modified>
</cp:coreProperties>
</file>