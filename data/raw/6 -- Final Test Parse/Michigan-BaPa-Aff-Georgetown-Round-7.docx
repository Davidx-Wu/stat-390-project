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A02" w14:textId="694A7962" w:rsidR="005D388F" w:rsidRDefault="007063B0" w:rsidP="007063B0">
      <w:pPr>
        <w:pStyle w:val="Heading1"/>
      </w:pPr>
      <w:bookmarkStart w:id="0" w:name="_Hlk214109920"/>
      <w:r>
        <w:t>1AC---</w:t>
      </w:r>
      <w:r w:rsidR="00D35EE2">
        <w:t>Georgetown</w:t>
      </w:r>
      <w:r w:rsidR="00AB1829">
        <w:t xml:space="preserve">---Round </w:t>
      </w:r>
      <w:r w:rsidR="00D35EE2">
        <w:t>7</w:t>
      </w:r>
    </w:p>
    <w:p w14:paraId="0FCA528D" w14:textId="6A93166D" w:rsidR="007E2C49" w:rsidRDefault="00F35C12" w:rsidP="00F35C12">
      <w:pPr>
        <w:pStyle w:val="Heading3"/>
      </w:pPr>
      <w:r>
        <w:t>Expertise---1AC</w:t>
      </w:r>
    </w:p>
    <w:p w14:paraId="5FCD9CD3" w14:textId="77777777" w:rsidR="007E2C49" w:rsidRPr="00467210" w:rsidRDefault="007E2C49" w:rsidP="007E2C49">
      <w:pPr>
        <w:pStyle w:val="Heading4"/>
      </w:pPr>
      <w:bookmarkStart w:id="1" w:name="_Hlk213795997"/>
      <w:r>
        <w:t>Advantage One---</w:t>
      </w:r>
      <w:r w:rsidRPr="00467210">
        <w:rPr>
          <w:u w:val="single"/>
        </w:rPr>
        <w:t>EXPERTISE</w:t>
      </w:r>
      <w:r>
        <w:t>:</w:t>
      </w:r>
    </w:p>
    <w:p w14:paraId="6E062DEE" w14:textId="77777777" w:rsidR="007E2C49" w:rsidRDefault="007E2C49" w:rsidP="007E2C49">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7E1CF726" w14:textId="77777777" w:rsidR="007E2C49" w:rsidRPr="00BE12F3" w:rsidRDefault="007E2C49" w:rsidP="007E2C49">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38425807" w14:textId="77777777" w:rsidR="007E2C49" w:rsidRPr="00BE12F3" w:rsidRDefault="007E2C49" w:rsidP="007E2C49">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6437DBAF" w14:textId="0C8166DE" w:rsidR="007E2C49" w:rsidRPr="00BE12F3" w:rsidRDefault="007E2C49" w:rsidP="007E2C49">
      <w:pPr>
        <w:rPr>
          <w:sz w:val="16"/>
        </w:rPr>
      </w:pPr>
      <w:r w:rsidRPr="00BE12F3">
        <w:rPr>
          <w:rStyle w:val="Emphasis"/>
          <w:highlight w:val="cyan"/>
        </w:rPr>
        <w:t>Civil servants</w:t>
      </w:r>
      <w:r w:rsidRPr="00BE12F3">
        <w:rPr>
          <w:rStyle w:val="StyleUnderline"/>
          <w:highlight w:val="cyan"/>
        </w:rPr>
        <w:t xml:space="preserve"> are 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BE12F3">
        <w:rPr>
          <w:rStyle w:val="StyleUnderline"/>
          <w:highlight w:val="cyan"/>
        </w:rPr>
        <w:t xml:space="preserve">were </w:t>
      </w:r>
      <w:r w:rsidRPr="00BE12F3">
        <w:rPr>
          <w:rStyle w:val="Emphasis"/>
          <w:highlight w:val="cyan"/>
        </w:rPr>
        <w:t>fired</w:t>
      </w:r>
      <w:r w:rsidRPr="00BE12F3">
        <w:rPr>
          <w:sz w:val="16"/>
        </w:rPr>
        <w:t>. They join the almost 1 in 4 employees who have departed the agency since Trump arrived.</w:t>
      </w:r>
    </w:p>
    <w:p w14:paraId="4DF3ABEE" w14:textId="77777777" w:rsidR="007E2C49" w:rsidRPr="00BE12F3" w:rsidRDefault="007E2C49" w:rsidP="007E2C49">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18179DC2" w14:textId="77777777" w:rsidR="007E2C49" w:rsidRPr="00BE12F3" w:rsidRDefault="007E2C49" w:rsidP="007E2C49">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xml:space="preserve">. Legal </w:t>
      </w:r>
      <w:r w:rsidRPr="00BE12F3">
        <w:rPr>
          <w:rStyle w:val="Emphasis"/>
          <w:highlight w:val="cyan"/>
        </w:rPr>
        <w:t>agreements</w:t>
      </w:r>
      <w:r w:rsidRPr="00BE12F3">
        <w:rPr>
          <w:rStyle w:val="StyleUnderline"/>
          <w:highlight w:val="cyan"/>
        </w:rPr>
        <w:t xml:space="preserve"> between</w:t>
      </w:r>
      <w:r w:rsidRPr="00BE12F3">
        <w:rPr>
          <w:rStyle w:val="StyleUnderline"/>
        </w:rPr>
        <w:t xml:space="preserve"> the </w:t>
      </w:r>
      <w:r w:rsidRPr="00BE12F3">
        <w:rPr>
          <w:rStyle w:val="Emphasis"/>
          <w:highlight w:val="cyan"/>
        </w:rPr>
        <w:t>gov</w:t>
      </w:r>
      <w:r w:rsidRPr="00BE12F3">
        <w:rPr>
          <w:rStyle w:val="StyleUnderline"/>
        </w:rPr>
        <w:t xml:space="preserve">ernment </w:t>
      </w:r>
      <w:r w:rsidRPr="00BE12F3">
        <w:rPr>
          <w:rStyle w:val="StyleUnderline"/>
          <w:highlight w:val="cyan"/>
        </w:rPr>
        <w:t>and</w:t>
      </w:r>
      <w:r w:rsidRPr="00BE12F3">
        <w:rPr>
          <w:sz w:val="16"/>
        </w:rPr>
        <w:t xml:space="preserve"> the </w:t>
      </w:r>
      <w:r w:rsidRPr="00BE12F3">
        <w:rPr>
          <w:rStyle w:val="StyleUnderline"/>
          <w:highlight w:val="cyan"/>
        </w:rPr>
        <w:t xml:space="preserve">unions were </w:t>
      </w:r>
      <w:r w:rsidRPr="00BE12F3">
        <w:rPr>
          <w:rStyle w:val="Emphasis"/>
          <w:highlight w:val="cyan"/>
        </w:rPr>
        <w:t>voided</w:t>
      </w:r>
      <w:r w:rsidRPr="00BE12F3">
        <w:rPr>
          <w:rStyle w:val="StyleUnderline"/>
        </w:rPr>
        <w:t xml:space="preserve"> because</w:t>
      </w:r>
      <w:r w:rsidRPr="00BE12F3">
        <w:rPr>
          <w:sz w:val="16"/>
        </w:rPr>
        <w:t xml:space="preserve">, </w:t>
      </w:r>
      <w:r w:rsidRPr="00BE12F3">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5D0BDC37" w14:textId="77777777" w:rsidR="007E2C49" w:rsidRPr="00BE12F3" w:rsidRDefault="007E2C49" w:rsidP="007E2C49">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2B0C016C" w14:textId="77777777" w:rsidR="007E2C49" w:rsidRPr="00BE12F3" w:rsidRDefault="007E2C49" w:rsidP="007E2C49">
      <w:pPr>
        <w:rPr>
          <w:sz w:val="16"/>
        </w:rPr>
      </w:pPr>
      <w:r w:rsidRPr="00BE12F3">
        <w:rPr>
          <w:rStyle w:val="StyleUnderline"/>
          <w:highlight w:val="cyan"/>
        </w:rPr>
        <w:t>Unions</w:t>
      </w:r>
      <w:r w:rsidRPr="00BE12F3">
        <w:rPr>
          <w:rStyle w:val="StyleUnderline"/>
        </w:rPr>
        <w:t xml:space="preserve"> might be imperfect, but they </w:t>
      </w:r>
      <w:r w:rsidRPr="00BE12F3">
        <w:rPr>
          <w:rStyle w:val="StyleUnderline"/>
          <w:highlight w:val="cyan"/>
        </w:rPr>
        <w:t xml:space="preserve">are 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BE12F3">
        <w:rPr>
          <w:rStyle w:val="StyleUnderline"/>
          <w:highlight w:val="cyan"/>
        </w:rPr>
        <w:t xml:space="preserve">when Trump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 </w:t>
      </w:r>
      <w:r w:rsidRPr="00BE12F3">
        <w:rPr>
          <w:rStyle w:val="Emphasis"/>
          <w:highlight w:val="cyan"/>
        </w:rPr>
        <w:t>typically</w:t>
      </w:r>
      <w:r w:rsidRPr="00BE12F3">
        <w:rPr>
          <w:rStyle w:val="StyleUnderline"/>
          <w:highlight w:val="cyan"/>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069F651A" w14:textId="77777777" w:rsidR="007E2C49" w:rsidRPr="00BE12F3" w:rsidRDefault="007E2C49" w:rsidP="007E2C49">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BF65A42" w14:textId="77777777" w:rsidR="007E2C49" w:rsidRPr="00BE12F3" w:rsidRDefault="007E2C49" w:rsidP="007E2C49">
      <w:pPr>
        <w:rPr>
          <w:sz w:val="16"/>
        </w:rPr>
      </w:pPr>
      <w:r w:rsidRPr="00BE12F3">
        <w:rPr>
          <w:sz w:val="16"/>
        </w:rPr>
        <w:t>The Trump administration has cancelled the contract and EPA bargaining rights, again invoking national security claims.</w:t>
      </w:r>
    </w:p>
    <w:p w14:paraId="24F15837" w14:textId="77777777" w:rsidR="007E2C49" w:rsidRPr="00BE12F3" w:rsidRDefault="007E2C49" w:rsidP="007E2C49">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59D1FF56" w14:textId="77777777" w:rsidR="007E2C49" w:rsidRPr="00BE12F3" w:rsidRDefault="007E2C49" w:rsidP="007E2C49">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83D5969" w14:textId="77777777" w:rsidR="007E2C49" w:rsidRPr="00BE12F3" w:rsidRDefault="007E2C49" w:rsidP="007E2C49">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149C02D0" w14:textId="77777777" w:rsidR="007E2C49" w:rsidRPr="00BE12F3" w:rsidRDefault="007E2C49" w:rsidP="007E2C49">
      <w:pPr>
        <w:rPr>
          <w:sz w:val="16"/>
        </w:rPr>
      </w:pPr>
      <w:r w:rsidRPr="00BE12F3">
        <w:rPr>
          <w:sz w:val="16"/>
        </w:rPr>
        <w:t>The basic claim here is that political leadership is ignoring science, and eliminating scientific offices in what is fundamentally a scientific agency.</w:t>
      </w:r>
    </w:p>
    <w:p w14:paraId="4024AE18" w14:textId="77777777" w:rsidR="007E2C49" w:rsidRPr="00BE12F3" w:rsidRDefault="007E2C49" w:rsidP="007E2C49">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A37A1F6" w14:textId="77777777" w:rsidR="007E2C49" w:rsidRPr="00BE12F3" w:rsidRDefault="007E2C49" w:rsidP="007E2C49">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234D5301" w14:textId="77777777" w:rsidR="007E2C49" w:rsidRPr="00BE12F3" w:rsidRDefault="007E2C49" w:rsidP="007E2C49">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687611C5" w14:textId="77777777" w:rsidR="007E2C49" w:rsidRPr="00BE12F3" w:rsidRDefault="007E2C49" w:rsidP="007E2C49">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1494AC8D" w14:textId="77777777" w:rsidR="007E2C49" w:rsidRPr="00BE12F3" w:rsidRDefault="007E2C49" w:rsidP="007E2C49">
      <w:pPr>
        <w:rPr>
          <w:sz w:val="16"/>
        </w:rPr>
      </w:pPr>
      <w:r w:rsidRPr="00BE12F3">
        <w:rPr>
          <w:sz w:val="16"/>
        </w:rPr>
        <w:t>Administrative myths: The gold bars</w:t>
      </w:r>
    </w:p>
    <w:p w14:paraId="26AC6BF9" w14:textId="77777777" w:rsidR="007E2C49" w:rsidRPr="00BE12F3" w:rsidRDefault="007E2C49" w:rsidP="007E2C49">
      <w:pPr>
        <w:rPr>
          <w:sz w:val="16"/>
        </w:rPr>
      </w:pPr>
      <w:r w:rsidRPr="00BE12F3">
        <w:rPr>
          <w:sz w:val="16"/>
        </w:rPr>
        <w:t>It is not just eliminating employees. EPA is also eliminating grants that were previously funded by Congress. And again, Trump’s allies on the courts are letting them do it.</w:t>
      </w:r>
    </w:p>
    <w:p w14:paraId="3FB705A0" w14:textId="77777777" w:rsidR="007E2C49" w:rsidRPr="00BE12F3" w:rsidRDefault="007E2C49" w:rsidP="007E2C49">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6B5FA09E" w14:textId="77777777" w:rsidR="007E2C49" w:rsidRPr="00BE12F3" w:rsidRDefault="007E2C49" w:rsidP="007E2C49">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4EA1B0E7" w14:textId="77777777" w:rsidR="007E2C49" w:rsidRPr="00BE12F3" w:rsidRDefault="007E2C49" w:rsidP="007E2C49">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2C0C7027" w14:textId="77777777" w:rsidR="007E2C49" w:rsidRPr="00BE12F3" w:rsidRDefault="007E2C49" w:rsidP="007E2C49">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743740A9" w14:textId="77777777" w:rsidR="007E2C49" w:rsidRPr="00BE12F3" w:rsidRDefault="007E2C49" w:rsidP="007E2C49">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06B891F4" w14:textId="77777777" w:rsidR="007E2C49" w:rsidRPr="00BE12F3" w:rsidRDefault="007E2C49" w:rsidP="007E2C49">
      <w:pPr>
        <w:rPr>
          <w:sz w:val="16"/>
        </w:rPr>
      </w:pPr>
      <w:r w:rsidRPr="00BE12F3">
        <w:rPr>
          <w:sz w:val="16"/>
        </w:rPr>
        <w:t>In dissent, Judge Pillard said:</w:t>
      </w:r>
    </w:p>
    <w:p w14:paraId="71C3E92C" w14:textId="77777777" w:rsidR="007E2C49" w:rsidRPr="00BE12F3" w:rsidRDefault="007E2C49" w:rsidP="007E2C49">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03D52B48" w14:textId="77777777" w:rsidR="007E2C49" w:rsidRPr="00BE12F3" w:rsidRDefault="007E2C49" w:rsidP="007E2C49">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23EA2B05" w14:textId="77777777" w:rsidR="007E2C49" w:rsidRPr="00BE12F3" w:rsidRDefault="007E2C49" w:rsidP="007E2C49">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9812BB1" w14:textId="77777777" w:rsidR="007E2C49" w:rsidRPr="00BE12F3" w:rsidRDefault="007E2C49" w:rsidP="007E2C49">
      <w:pPr>
        <w:rPr>
          <w:sz w:val="16"/>
        </w:rPr>
      </w:pPr>
      <w:r w:rsidRPr="00BE12F3">
        <w:rPr>
          <w:sz w:val="16"/>
        </w:rPr>
        <w:t>EPA Administrator Lee Zedlin refers to these gold bars a lot. For example, this is the EPA website.</w:t>
      </w:r>
    </w:p>
    <w:p w14:paraId="1B760D14" w14:textId="77777777" w:rsidR="007E2C49" w:rsidRPr="00BE12F3" w:rsidRDefault="007E2C49" w:rsidP="007E2C49">
      <w:pPr>
        <w:rPr>
          <w:sz w:val="16"/>
        </w:rPr>
      </w:pPr>
      <w:r w:rsidRPr="00BE12F3">
        <w:rPr>
          <w:sz w:val="16"/>
        </w:rPr>
        <w:t>The gold bars paint quite a picture. The problem is, they do not actually exist. They are a potent symbol, and symbols is what you go with when you don’t have evidence.</w:t>
      </w:r>
    </w:p>
    <w:p w14:paraId="1AE081B3" w14:textId="77777777" w:rsidR="007E2C49" w:rsidRPr="00BE12F3" w:rsidRDefault="007E2C49" w:rsidP="007E2C49">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31DC63CE" w14:textId="77777777" w:rsidR="007E2C49" w:rsidRPr="00BE12F3" w:rsidRDefault="007E2C49" w:rsidP="007E2C49">
      <w:pPr>
        <w:rPr>
          <w:sz w:val="16"/>
        </w:rPr>
      </w:pPr>
      <w:r w:rsidRPr="00BE12F3">
        <w:rPr>
          <w:sz w:val="16"/>
        </w:rPr>
        <w:t>None of this is true, but Trump’s politicized justice system was happy to play along.</w:t>
      </w:r>
    </w:p>
    <w:p w14:paraId="6EED9D04" w14:textId="77777777" w:rsidR="007E2C49" w:rsidRPr="00BE12F3" w:rsidRDefault="007E2C49" w:rsidP="007E2C49">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2CAD91B9" w14:textId="77777777" w:rsidR="007E2C49" w:rsidRPr="00BE12F3" w:rsidRDefault="007E2C49" w:rsidP="007E2C49">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19BC3602" w14:textId="77777777" w:rsidR="007E2C49" w:rsidRPr="00BE12F3" w:rsidRDefault="007E2C49" w:rsidP="007E2C49">
      <w:pPr>
        <w:rPr>
          <w:sz w:val="16"/>
        </w:rPr>
      </w:pPr>
      <w:r w:rsidRPr="00BE12F3">
        <w:rPr>
          <w:sz w:val="16"/>
        </w:rPr>
        <w:t>Emil Bove, a Trump DOJ appointee and now a federal judge, pushed another set of career prosecutors to investigate, but they also refused.</w:t>
      </w:r>
    </w:p>
    <w:p w14:paraId="6470AF5C" w14:textId="77777777" w:rsidR="007E2C49" w:rsidRPr="00BE12F3" w:rsidRDefault="007E2C49" w:rsidP="007E2C49">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20444F2" w14:textId="77777777" w:rsidR="007E2C49" w:rsidRPr="00BE12F3" w:rsidRDefault="007E2C49" w:rsidP="007E2C49">
      <w:pPr>
        <w:rPr>
          <w:sz w:val="16"/>
        </w:rPr>
      </w:pPr>
      <w:r w:rsidRPr="00BE12F3">
        <w:rPr>
          <w:sz w:val="16"/>
        </w:rPr>
        <w:t>So where did the gold bars come from?</w:t>
      </w:r>
    </w:p>
    <w:p w14:paraId="08D5E0AB" w14:textId="77777777" w:rsidR="007E2C49" w:rsidRPr="00BE12F3" w:rsidRDefault="007E2C49" w:rsidP="007E2C49">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1018B10D" w14:textId="77777777" w:rsidR="007E2C49" w:rsidRPr="00BE12F3" w:rsidRDefault="007E2C49" w:rsidP="007E2C49">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1E4D0AA7" w14:textId="77777777" w:rsidR="007E2C49" w:rsidRPr="00BE12F3" w:rsidRDefault="007E2C49" w:rsidP="007E2C49">
      <w:pPr>
        <w:rPr>
          <w:sz w:val="16"/>
        </w:rPr>
      </w:pPr>
      <w:r w:rsidRPr="00BE12F3">
        <w:rPr>
          <w:sz w:val="16"/>
        </w:rPr>
        <w:t>Efron was being recorded. The video became the proof to conservatives of the criminal conspiracy that the EPA and DOJ were unable to prove.</w:t>
      </w:r>
    </w:p>
    <w:p w14:paraId="0C9E74B9" w14:textId="77777777" w:rsidR="007E2C49" w:rsidRPr="00BE12F3" w:rsidRDefault="007E2C49" w:rsidP="007E2C49">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35F09EB2" w14:textId="77777777" w:rsidR="007E2C49" w:rsidRPr="00BE12F3" w:rsidRDefault="007E2C49" w:rsidP="007E2C49">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6B04E30F" w14:textId="77777777" w:rsidR="007E2C49" w:rsidRPr="00BE12F3" w:rsidRDefault="007E2C49" w:rsidP="007E2C49">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3587B2D5" w14:textId="77777777" w:rsidR="007E2C49" w:rsidRPr="00BE12F3" w:rsidRDefault="007E2C49" w:rsidP="007E2C49">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31E45CF0" w14:textId="77777777" w:rsidR="007E2C49" w:rsidRPr="00BE12F3" w:rsidRDefault="007E2C49" w:rsidP="007E2C49">
      <w:pPr>
        <w:rPr>
          <w:sz w:val="16"/>
        </w:rPr>
      </w:pPr>
      <w:r w:rsidRPr="00BE12F3">
        <w:rPr>
          <w:sz w:val="16"/>
        </w:rPr>
        <w:t>What are the big lessons here?</w:t>
      </w:r>
    </w:p>
    <w:p w14:paraId="20CE2893" w14:textId="77777777" w:rsidR="007E2C49" w:rsidRPr="00BE12F3" w:rsidRDefault="007E2C49" w:rsidP="007E2C49">
      <w:pPr>
        <w:rPr>
          <w:sz w:val="16"/>
        </w:rPr>
      </w:pPr>
      <w:r w:rsidRPr="00BE12F3">
        <w:rPr>
          <w:rStyle w:val="Emphasis"/>
          <w:highlight w:val="cyan"/>
        </w:rPr>
        <w:t>Stripping</w:t>
      </w:r>
      <w:r w:rsidRPr="00BE12F3">
        <w:rPr>
          <w:rStyle w:val="StyleUnderline"/>
          <w:highlight w:val="cyan"/>
        </w:rPr>
        <w:t xml:space="preserve"> employees of union 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BE12F3">
        <w:rPr>
          <w:rStyle w:val="StyleUnderline"/>
          <w:highlight w:val="cyan"/>
        </w:rPr>
        <w:t>even when</w:t>
      </w:r>
      <w:r w:rsidRPr="001F2C2C">
        <w:rPr>
          <w:rStyle w:val="StyleUnderline"/>
        </w:rPr>
        <w:t xml:space="preserve"> that</w:t>
      </w:r>
      <w:r w:rsidRPr="00BE12F3">
        <w:rPr>
          <w:rStyle w:val="StyleUnderline"/>
        </w:rPr>
        <w:t xml:space="preserve"> dissent </w:t>
      </w:r>
      <w:r w:rsidRPr="00BE12F3">
        <w:rPr>
          <w:rStyle w:val="StyleUnderline"/>
          <w:highlight w:val="cyan"/>
        </w:rPr>
        <w:t>exposes</w:t>
      </w:r>
      <w:r w:rsidRPr="001F2C2C">
        <w:rPr>
          <w:rStyle w:val="StyleUnderline"/>
        </w:rPr>
        <w:t xml:space="preserve"> </w:t>
      </w:r>
      <w:r w:rsidRPr="001F2C2C">
        <w:rPr>
          <w:rStyle w:val="Emphasis"/>
        </w:rPr>
        <w:t xml:space="preserve">profound </w:t>
      </w:r>
      <w:r w:rsidRPr="00BE12F3">
        <w:rPr>
          <w:rStyle w:val="Emphasis"/>
          <w:highlight w:val="cyan"/>
        </w:rPr>
        <w:t>mismanagement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1FF74A86" w14:textId="77777777" w:rsidR="007E2C49" w:rsidRPr="00BE12F3" w:rsidRDefault="007E2C49" w:rsidP="007E2C49">
      <w:pPr>
        <w:rPr>
          <w:sz w:val="16"/>
        </w:rPr>
      </w:pPr>
      <w:r w:rsidRPr="00BE12F3">
        <w:rPr>
          <w:sz w:val="16"/>
        </w:rPr>
        <w:t>The weaponization of the justice system can be turned on federal employees, all to create the appearance of wrongdoing in order to justify a power grab.</w:t>
      </w:r>
    </w:p>
    <w:p w14:paraId="6CF2B637" w14:textId="77777777" w:rsidR="007E2C49" w:rsidRPr="00BE12F3" w:rsidRDefault="007E2C49" w:rsidP="007E2C49">
      <w:pPr>
        <w:rPr>
          <w:sz w:val="16"/>
        </w:rPr>
      </w:pPr>
      <w:r w:rsidRPr="00BE12F3">
        <w:rPr>
          <w:sz w:val="16"/>
        </w:rPr>
        <w:t>Even if a politicized justice system cannot deliver a prosecution, it can work in other ways. The “gold bars” myth was:</w:t>
      </w:r>
    </w:p>
    <w:p w14:paraId="36455D62" w14:textId="77777777" w:rsidR="007E2C49" w:rsidRPr="00BE12F3" w:rsidRDefault="007E2C49" w:rsidP="007E2C49">
      <w:pPr>
        <w:rPr>
          <w:sz w:val="16"/>
        </w:rPr>
      </w:pPr>
      <w:r w:rsidRPr="00BE12F3">
        <w:rPr>
          <w:sz w:val="16"/>
        </w:rPr>
        <w:t>created by Trump supporters outside of government targeting federal employees</w:t>
      </w:r>
    </w:p>
    <w:p w14:paraId="1E1C46C1" w14:textId="77777777" w:rsidR="007E2C49" w:rsidRPr="00BE12F3" w:rsidRDefault="007E2C49" w:rsidP="007E2C49">
      <w:pPr>
        <w:rPr>
          <w:sz w:val="16"/>
        </w:rPr>
      </w:pPr>
      <w:r w:rsidRPr="00BE12F3">
        <w:rPr>
          <w:sz w:val="16"/>
        </w:rPr>
        <w:t>weaponized by Trump supporters in the media</w:t>
      </w:r>
    </w:p>
    <w:p w14:paraId="3DD31EE6" w14:textId="77777777" w:rsidR="007E2C49" w:rsidRPr="00BE12F3" w:rsidRDefault="007E2C49" w:rsidP="007E2C49">
      <w:pPr>
        <w:rPr>
          <w:sz w:val="16"/>
        </w:rPr>
      </w:pPr>
      <w:r w:rsidRPr="00BE12F3">
        <w:rPr>
          <w:sz w:val="16"/>
        </w:rPr>
        <w:t>used to justify unprecedented grabbing of assets by the Trump supporters inside government</w:t>
      </w:r>
    </w:p>
    <w:p w14:paraId="67552DA7" w14:textId="77777777" w:rsidR="007E2C49" w:rsidRPr="00BE12F3" w:rsidRDefault="007E2C49" w:rsidP="007E2C49">
      <w:pPr>
        <w:rPr>
          <w:sz w:val="16"/>
        </w:rPr>
      </w:pPr>
      <w:r w:rsidRPr="00BE12F3">
        <w:rPr>
          <w:sz w:val="16"/>
        </w:rPr>
        <w:t>upheld by the Trump supporters on the bench.</w:t>
      </w:r>
    </w:p>
    <w:p w14:paraId="49C5402D" w14:textId="77777777" w:rsidR="007E2C49" w:rsidRPr="00BE12F3" w:rsidRDefault="007E2C49" w:rsidP="007E2C49">
      <w:pPr>
        <w:rPr>
          <w:sz w:val="16"/>
        </w:rPr>
      </w:pPr>
      <w:r w:rsidRPr="00BE12F3">
        <w:rPr>
          <w:sz w:val="16"/>
        </w:rPr>
        <w:t>The effects were real: a major initiative passed by Congress no longer exists, undermining America’s ability to address the mounting threats of climate change.</w:t>
      </w:r>
    </w:p>
    <w:p w14:paraId="2F3BD664" w14:textId="77777777" w:rsidR="007E2C49" w:rsidRDefault="007E2C49" w:rsidP="007E2C49">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259C7E37" w14:textId="77777777" w:rsidR="007E2C49" w:rsidRPr="00582168" w:rsidRDefault="007E2C49" w:rsidP="007E2C49">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7FA2CD2F" w14:textId="77777777" w:rsidR="007E2C49" w:rsidRPr="000F2C92" w:rsidRDefault="007E2C49" w:rsidP="007E2C49">
      <w:pPr>
        <w:rPr>
          <w:sz w:val="16"/>
        </w:rPr>
      </w:pPr>
      <w:r w:rsidRPr="000F2C92">
        <w:rPr>
          <w:sz w:val="16"/>
        </w:rPr>
        <w:t>AYESHA RASCOE, HOST:</w:t>
      </w:r>
    </w:p>
    <w:p w14:paraId="23A66FAC" w14:textId="77777777" w:rsidR="007E2C49" w:rsidRPr="000F2C92" w:rsidRDefault="007E2C49" w:rsidP="007E2C49">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155A8B">
        <w:rPr>
          <w:rStyle w:val="StyleUnderline"/>
          <w:highlight w:val="cyan"/>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4316ED08" w14:textId="77777777" w:rsidR="007E2C49" w:rsidRPr="000F2C92" w:rsidRDefault="007E2C49" w:rsidP="007E2C49">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619013B0" w14:textId="77777777" w:rsidR="007E2C49" w:rsidRPr="000F2C92" w:rsidRDefault="007E2C49" w:rsidP="007E2C49">
      <w:pPr>
        <w:rPr>
          <w:sz w:val="16"/>
        </w:rPr>
      </w:pPr>
      <w:r w:rsidRPr="000F2C92">
        <w:rPr>
          <w:sz w:val="16"/>
        </w:rPr>
        <w:t>(SOUNDBITE OF ARCHIVED RECORDING)</w:t>
      </w:r>
    </w:p>
    <w:p w14:paraId="6F502139" w14:textId="77777777" w:rsidR="007E2C49" w:rsidRPr="000F2C92" w:rsidRDefault="007E2C49" w:rsidP="007E2C49">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70178330" w14:textId="77777777" w:rsidR="007E2C49" w:rsidRPr="000F2C92" w:rsidRDefault="007E2C49" w:rsidP="007E2C49">
      <w:pPr>
        <w:rPr>
          <w:sz w:val="16"/>
        </w:rPr>
      </w:pPr>
      <w:r w:rsidRPr="000F2C92">
        <w:rPr>
          <w:sz w:val="16"/>
        </w:rPr>
        <w:t>HSU: Nicholas Handler, a law professor from Texas A&amp;M, says, at the time, the government was facing a recruiting crisis.</w:t>
      </w:r>
    </w:p>
    <w:p w14:paraId="5110AF77" w14:textId="77777777" w:rsidR="007E2C49" w:rsidRPr="000F2C92" w:rsidRDefault="007E2C49" w:rsidP="007E2C49">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082838C8" w14:textId="77777777" w:rsidR="007E2C49" w:rsidRPr="000F2C92" w:rsidRDefault="007E2C49" w:rsidP="007E2C49">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0A170E40" w14:textId="77777777" w:rsidR="007E2C49" w:rsidRPr="000F2C92" w:rsidRDefault="007E2C49" w:rsidP="007E2C49">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318A6C91" w14:textId="77777777" w:rsidR="007E2C49" w:rsidRPr="00073857" w:rsidRDefault="007E2C49" w:rsidP="007E2C49">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2673BCD0" w14:textId="77777777" w:rsidR="007E2C49" w:rsidRPr="0007573D" w:rsidRDefault="007E2C49" w:rsidP="007E2C49">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411F2BA3" w14:textId="77777777" w:rsidR="007E2C49" w:rsidRPr="0007573D" w:rsidRDefault="007E2C49" w:rsidP="007E2C49">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63D9EF45" w14:textId="77777777" w:rsidR="007E2C49" w:rsidRPr="000F2C92" w:rsidRDefault="007E2C49" w:rsidP="007E2C49">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3ABD08DA" w14:textId="77777777" w:rsidR="007E2C49" w:rsidRPr="000F2C92" w:rsidRDefault="007E2C49" w:rsidP="007E2C49">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 their </w:t>
      </w:r>
      <w:r w:rsidRPr="00155A8B">
        <w:rPr>
          <w:rStyle w:val="Emphasis"/>
          <w:highlight w:val="cyan"/>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0109646C" w14:textId="77777777" w:rsidR="007E2C49" w:rsidRPr="000F2C92" w:rsidRDefault="007E2C49" w:rsidP="007E2C49">
      <w:pPr>
        <w:rPr>
          <w:sz w:val="16"/>
        </w:rPr>
      </w:pPr>
      <w:r w:rsidRPr="000F2C92">
        <w:rPr>
          <w:sz w:val="16"/>
        </w:rPr>
        <w:t>ANTHONY LEE: Basically, we've been ignored.</w:t>
      </w:r>
    </w:p>
    <w:p w14:paraId="605E32D0" w14:textId="77777777" w:rsidR="007E2C49" w:rsidRPr="000F2C92" w:rsidRDefault="007E2C49" w:rsidP="007E2C49">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8D03C85" w14:textId="77777777" w:rsidR="007E2C49" w:rsidRPr="000F2C92" w:rsidRDefault="007E2C49" w:rsidP="007E2C49">
      <w:pPr>
        <w:rPr>
          <w:sz w:val="16"/>
        </w:rPr>
      </w:pPr>
      <w:r w:rsidRPr="000F2C92">
        <w:rPr>
          <w:sz w:val="16"/>
        </w:rPr>
        <w:t>LEE: My phone started buzzing at 6:30 in the morning.</w:t>
      </w:r>
    </w:p>
    <w:p w14:paraId="07AE68ED" w14:textId="77777777" w:rsidR="007E2C49" w:rsidRPr="000F2C92" w:rsidRDefault="007E2C49" w:rsidP="007E2C49">
      <w:pPr>
        <w:rPr>
          <w:sz w:val="16"/>
        </w:rPr>
      </w:pPr>
      <w:r w:rsidRPr="000F2C92">
        <w:rPr>
          <w:sz w:val="16"/>
        </w:rPr>
        <w:t>HSU: Employees were finding out they were being fired while swiping their badges to get into work.</w:t>
      </w:r>
    </w:p>
    <w:p w14:paraId="48FBFED3" w14:textId="77777777" w:rsidR="007E2C49" w:rsidRPr="000F2C92" w:rsidRDefault="007E2C49" w:rsidP="007E2C49">
      <w:pPr>
        <w:rPr>
          <w:sz w:val="16"/>
        </w:rPr>
      </w:pPr>
      <w:r w:rsidRPr="000F2C92">
        <w:rPr>
          <w:sz w:val="16"/>
        </w:rPr>
        <w:t>LEE: Green is go, red is stop, and it just went red, and they weren't able to enter the building.</w:t>
      </w:r>
    </w:p>
    <w:p w14:paraId="066BBD5F" w14:textId="77777777" w:rsidR="007E2C49" w:rsidRPr="000F2C92" w:rsidRDefault="007E2C49" w:rsidP="007E2C49">
      <w:pPr>
        <w:rPr>
          <w:rStyle w:val="StyleUnderline"/>
        </w:rPr>
      </w:pPr>
      <w:r w:rsidRPr="000F2C92">
        <w:rPr>
          <w:sz w:val="16"/>
        </w:rPr>
        <w:t xml:space="preserve">HSU: Lee worries that if Trump gets his way, </w:t>
      </w:r>
      <w:r w:rsidRPr="00155A8B">
        <w:rPr>
          <w:rStyle w:val="StyleUnderline"/>
          <w:highlight w:val="cyan"/>
        </w:rPr>
        <w:t>workers will 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155A8B">
        <w:rPr>
          <w:rStyle w:val="StyleUnderline"/>
          <w:highlight w:val="cyan"/>
        </w:rPr>
        <w:t xml:space="preserve">. Under the </w:t>
      </w:r>
      <w:r w:rsidRPr="00155A8B">
        <w:rPr>
          <w:rStyle w:val="Emphasis"/>
          <w:highlight w:val="cyan"/>
        </w:rPr>
        <w:t>union contract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6E4C9B62" w14:textId="77777777" w:rsidR="007E2C49" w:rsidRDefault="007E2C49" w:rsidP="007E2C49">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0BF1EF72" w14:textId="77777777" w:rsidR="007E2C49" w:rsidRPr="00F2584A" w:rsidRDefault="007E2C49" w:rsidP="007E2C49">
      <w:pPr>
        <w:pStyle w:val="Heading4"/>
      </w:pPr>
      <w:r>
        <w:t xml:space="preserve">Civil servants manage a </w:t>
      </w:r>
      <w:r w:rsidRPr="0051122B">
        <w:rPr>
          <w:u w:val="single"/>
        </w:rPr>
        <w:t>raft</w:t>
      </w:r>
      <w:r>
        <w:t xml:space="preserve"> of catastrophic risks. Insulating experts from mass purges AND the threat of political pressure is key---else, </w:t>
      </w:r>
      <w:r w:rsidRPr="00243C99">
        <w:rPr>
          <w:u w:val="single"/>
        </w:rPr>
        <w:t>self-censorship</w:t>
      </w:r>
      <w:r>
        <w:t xml:space="preserve"> and </w:t>
      </w:r>
      <w:r w:rsidRPr="00243C99">
        <w:rPr>
          <w:u w:val="single"/>
        </w:rPr>
        <w:t>loyalist replacements</w:t>
      </w:r>
      <w:r>
        <w:t xml:space="preserve"> lead to </w:t>
      </w:r>
      <w:r w:rsidRPr="0009495D">
        <w:rPr>
          <w:u w:val="single"/>
        </w:rPr>
        <w:t>crisis metastasis</w:t>
      </w:r>
      <w:r>
        <w:t>.</w:t>
      </w:r>
    </w:p>
    <w:p w14:paraId="5B7BB12B" w14:textId="77777777" w:rsidR="007E2C49" w:rsidRPr="00F2584A" w:rsidRDefault="007E2C49" w:rsidP="007E2C49">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3348A6C6" w14:textId="77777777" w:rsidR="007E2C49" w:rsidRPr="0009495D" w:rsidRDefault="007E2C49" w:rsidP="007E2C49">
      <w:pPr>
        <w:rPr>
          <w:sz w:val="16"/>
        </w:rPr>
      </w:pPr>
      <w:r w:rsidRPr="0009495D">
        <w:rPr>
          <w:sz w:val="16"/>
        </w:rPr>
        <w:t>Best-Case Scenario: Weakening the Civil Service Risk Management Role</w:t>
      </w:r>
    </w:p>
    <w:p w14:paraId="0532BFD7" w14:textId="77777777" w:rsidR="007E2C49" w:rsidRPr="0009495D" w:rsidRDefault="007E2C49" w:rsidP="007E2C49">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06F660A5" w14:textId="77777777" w:rsidR="007E2C49" w:rsidRPr="0009495D" w:rsidRDefault="007E2C49" w:rsidP="007E2C49">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09495D">
        <w:rPr>
          <w:rStyle w:val="Emphasis"/>
          <w:highlight w:val="cyan"/>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34E63CA2" w14:textId="77777777" w:rsidR="007E2C49" w:rsidRPr="0009495D" w:rsidRDefault="007E2C49" w:rsidP="007E2C49">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7FB0F082" w14:textId="77777777" w:rsidR="007E2C49" w:rsidRPr="0009495D" w:rsidRDefault="007E2C49" w:rsidP="007E2C49">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4207AD61" w14:textId="77777777" w:rsidR="007E2C49" w:rsidRPr="0009495D" w:rsidRDefault="007E2C49" w:rsidP="007E2C49">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3B932959" w14:textId="77777777" w:rsidR="007E2C49" w:rsidRPr="0009495D" w:rsidRDefault="007E2C49" w:rsidP="007E2C49">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09495D">
        <w:rPr>
          <w:rStyle w:val="StyleUnderline"/>
          <w:highlight w:val="cyan"/>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about</w:t>
      </w:r>
      <w:r w:rsidRPr="0009495D">
        <w:rPr>
          <w:sz w:val="16"/>
        </w:rPr>
        <w:t xml:space="preserve"> the </w:t>
      </w:r>
      <w:r w:rsidRPr="0009495D">
        <w:rPr>
          <w:rStyle w:val="Emphasis"/>
          <w:highlight w:val="cyan"/>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17A5FD46" w14:textId="77777777" w:rsidR="007E2C49" w:rsidRPr="0009495D" w:rsidRDefault="007E2C49" w:rsidP="007E2C49">
      <w:pPr>
        <w:rPr>
          <w:sz w:val="16"/>
        </w:rPr>
      </w:pPr>
      <w:r w:rsidRPr="0009495D">
        <w:rPr>
          <w:sz w:val="16"/>
        </w:rPr>
        <w:t>Worst-Case Scenario: Harming National Security</w:t>
      </w:r>
    </w:p>
    <w:p w14:paraId="55F213E9" w14:textId="77777777" w:rsidR="007E2C49" w:rsidRPr="008551D4" w:rsidRDefault="007E2C49" w:rsidP="007E2C49">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42F2B54D" w14:textId="77777777" w:rsidR="007E2C49" w:rsidRPr="0009495D" w:rsidRDefault="007E2C49" w:rsidP="007E2C49">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42214C6" w14:textId="77777777" w:rsidR="007E2C49" w:rsidRPr="0009495D" w:rsidRDefault="007E2C49" w:rsidP="007E2C49">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5A83ECE9" w14:textId="77777777" w:rsidR="007E2C49" w:rsidRPr="0009495D" w:rsidRDefault="007E2C49" w:rsidP="007E2C49">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09495D">
        <w:rPr>
          <w:rStyle w:val="StyleUnderline"/>
          <w:highlight w:val="cyan"/>
        </w:rPr>
        <w:t xml:space="preserve">whose </w:t>
      </w:r>
      <w:r w:rsidRPr="0009495D">
        <w:rPr>
          <w:rStyle w:val="Emphasis"/>
          <w:highlight w:val="cyan"/>
        </w:rPr>
        <w:t>work</w:t>
      </w:r>
      <w:r w:rsidRPr="0009495D">
        <w:rPr>
          <w:sz w:val="16"/>
        </w:rPr>
        <w:t xml:space="preserve">, as we have established, </w:t>
      </w:r>
      <w:r w:rsidRPr="0009495D">
        <w:rPr>
          <w:rStyle w:val="StyleUnderline"/>
          <w:highlight w:val="cyan"/>
        </w:rPr>
        <w:t xml:space="preserve">requires </w:t>
      </w:r>
      <w:r w:rsidRPr="0009495D">
        <w:rPr>
          <w:rStyle w:val="Emphasis"/>
          <w:highlight w:val="cyan"/>
        </w:rPr>
        <w:t>expertise</w:t>
      </w:r>
      <w:r w:rsidRPr="00450692">
        <w:rPr>
          <w:rStyle w:val="StyleUnderline"/>
        </w:rPr>
        <w:t xml:space="preserve">, relationships, and clear understanding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12247F96" w14:textId="77777777" w:rsidR="007E2C49" w:rsidRPr="0009495D" w:rsidRDefault="007E2C49" w:rsidP="007E2C49">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who </w:t>
      </w:r>
      <w:r w:rsidRPr="001C4723">
        <w:rPr>
          <w:rStyle w:val="Emphasis"/>
          <w:highlight w:val="cyan"/>
        </w:rPr>
        <w:t>inhabits</w:t>
      </w:r>
      <w:r w:rsidRPr="001C4723">
        <w:rPr>
          <w:rStyle w:val="StyleUnderline"/>
          <w:highlight w:val="cyan"/>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1D3F6846" w14:textId="77777777" w:rsidR="007E2C49" w:rsidRPr="0009495D" w:rsidRDefault="007E2C49" w:rsidP="007E2C49">
      <w:pPr>
        <w:rPr>
          <w:sz w:val="16"/>
        </w:rPr>
      </w:pPr>
      <w:r w:rsidRPr="0009495D">
        <w:rPr>
          <w:sz w:val="16"/>
        </w:rPr>
        <w:t>Why Shouldn’t the President Get a Say?</w:t>
      </w:r>
    </w:p>
    <w:p w14:paraId="2490038C" w14:textId="77777777" w:rsidR="007E2C49" w:rsidRPr="0009495D" w:rsidRDefault="007E2C49" w:rsidP="007E2C49">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3E4DB97" w14:textId="77777777" w:rsidR="007E2C49" w:rsidRPr="0009495D" w:rsidRDefault="007E2C49" w:rsidP="007E2C49">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DC8FF81" w14:textId="77777777" w:rsidR="007E2C49" w:rsidRPr="0009495D" w:rsidRDefault="007E2C49" w:rsidP="007E2C49">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2FED4EC" w14:textId="77777777" w:rsidR="007E2C49" w:rsidRPr="0009495D" w:rsidRDefault="007E2C49" w:rsidP="007E2C49">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653B5280" w14:textId="77777777" w:rsidR="007E2C49" w:rsidRPr="0009495D" w:rsidRDefault="007E2C49" w:rsidP="007E2C49">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2FD8E080" w14:textId="4615ACB4" w:rsidR="007E2C49" w:rsidRDefault="007E2C49" w:rsidP="007E2C49">
      <w:pPr>
        <w:pStyle w:val="Heading4"/>
      </w:pPr>
      <w:r>
        <w:t xml:space="preserve">Federal governance failures create </w:t>
      </w:r>
      <w:r w:rsidRPr="00C3137E">
        <w:rPr>
          <w:u w:val="single"/>
        </w:rPr>
        <w:t>many scenarios</w:t>
      </w:r>
      <w:r>
        <w:t xml:space="preserve"> for </w:t>
      </w:r>
      <w:r w:rsidRPr="000C6549">
        <w:rPr>
          <w:u w:val="single"/>
        </w:rPr>
        <w:t>harm</w:t>
      </w:r>
      <w:r>
        <w:t>: nuclear security, terror, outbreaks, environment, and recessions.</w:t>
      </w:r>
    </w:p>
    <w:p w14:paraId="2E296CD6" w14:textId="77777777" w:rsidR="007E2C49" w:rsidRPr="002F166F" w:rsidRDefault="007E2C49" w:rsidP="007E2C49">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06411B86" w14:textId="77777777" w:rsidR="007E2C49" w:rsidRPr="002F166F" w:rsidRDefault="007E2C49" w:rsidP="007E2C49">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0AC985A0" w14:textId="77777777" w:rsidR="007E2C49" w:rsidRPr="00EF767D" w:rsidRDefault="007E2C49" w:rsidP="007E2C49">
      <w:pPr>
        <w:rPr>
          <w:rStyle w:val="StyleUnderline"/>
        </w:rPr>
      </w:pPr>
      <w:r w:rsidRPr="00384D66">
        <w:rPr>
          <w:rStyle w:val="StyleUnderline"/>
          <w:highlight w:val="cyan"/>
        </w:rPr>
        <w:t xml:space="preserve">A </w:t>
      </w:r>
      <w:r w:rsidRPr="00384D66">
        <w:rPr>
          <w:rStyle w:val="Emphasis"/>
          <w:highlight w:val="cyan"/>
        </w:rPr>
        <w:t>common thread</w:t>
      </w:r>
      <w:r w:rsidRPr="00384D66">
        <w:rPr>
          <w:rStyle w:val="StyleUnderline"/>
          <w:highlight w:val="cyan"/>
        </w:rPr>
        <w:t xml:space="preserve"> ran through </w:t>
      </w:r>
      <w:r w:rsidRPr="004B3144">
        <w:rPr>
          <w:rStyle w:val="StyleUnderline"/>
          <w:highlight w:val="cyan"/>
        </w:rPr>
        <w:t>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384D66">
        <w:rPr>
          <w:rStyle w:val="StyleUnderline"/>
          <w:highlight w:val="cyan"/>
        </w:rPr>
        <w:t xml:space="preserve"> protect</w:t>
      </w:r>
      <w:r w:rsidRPr="00384D66">
        <w:rPr>
          <w:rStyle w:val="StyleUnderline"/>
        </w:rPr>
        <w:t xml:space="preserve"> us </w:t>
      </w:r>
      <w:r w:rsidRPr="00384D66">
        <w:rPr>
          <w:rStyle w:val="StyleUnderline"/>
          <w:highlight w:val="cyan"/>
        </w:rPr>
        <w:t xml:space="preserve">from </w:t>
      </w:r>
      <w:r w:rsidRPr="00384D66">
        <w:rPr>
          <w:rStyle w:val="Emphasis"/>
          <w:highlight w:val="cyan"/>
        </w:rPr>
        <w:t>bird flu</w:t>
      </w:r>
      <w:r w:rsidRPr="00384D66">
        <w:rPr>
          <w:rStyle w:val="StyleUnderline"/>
          <w:highlight w:val="cyan"/>
        </w:rPr>
        <w:t>, 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70180976" w14:textId="77777777" w:rsidR="007E2C49" w:rsidRPr="002F166F" w:rsidRDefault="007E2C49" w:rsidP="007E2C49">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652FF8DD" w14:textId="77777777" w:rsidR="007E2C49" w:rsidRPr="002F166F" w:rsidRDefault="007E2C49" w:rsidP="007E2C49">
      <w:pPr>
        <w:rPr>
          <w:sz w:val="16"/>
        </w:rPr>
      </w:pPr>
      <w:r w:rsidRPr="002F166F">
        <w:rPr>
          <w:sz w:val="16"/>
        </w:rPr>
        <w:t>Most Americans agree that government can work better and can be more efficient. But Trump and Musk’s moves are doing the opposite—and will, in time, make us far less safe.</w:t>
      </w:r>
    </w:p>
    <w:p w14:paraId="7C6B2001" w14:textId="77777777" w:rsidR="007E2C49" w:rsidRPr="002F166F" w:rsidRDefault="007E2C49" w:rsidP="007E2C49">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34B7D1E1" w14:textId="77777777" w:rsidR="007E2C49" w:rsidRPr="002F166F" w:rsidRDefault="007E2C49" w:rsidP="007E2C49">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0AFB86F9" w14:textId="77777777" w:rsidR="007E2C49" w:rsidRPr="00EF767D" w:rsidRDefault="007E2C49" w:rsidP="007E2C49">
      <w:pPr>
        <w:rPr>
          <w:rStyle w:val="StyleUnderline"/>
        </w:rPr>
      </w:pPr>
      <w:r w:rsidRPr="00384D66">
        <w:rPr>
          <w:rStyle w:val="Emphasis"/>
          <w:highlight w:val="cyan"/>
        </w:rPr>
        <w:t>Nuclear materials</w:t>
      </w:r>
      <w:r w:rsidRPr="00384D66">
        <w:rPr>
          <w:rStyle w:val="StyleUnderline"/>
          <w:highlight w:val="cyan"/>
        </w:rPr>
        <w:t xml:space="preserve"> 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384D66">
        <w:rPr>
          <w:rStyle w:val="StyleUnderline"/>
          <w:highlight w:val="cyan"/>
        </w:rPr>
        <w:t xml:space="preserve">labs 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6E75B6F3" w14:textId="77777777" w:rsidR="007E2C49" w:rsidRPr="002F166F" w:rsidRDefault="007E2C49" w:rsidP="007E2C49">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34F886D5" w14:textId="77777777" w:rsidR="007E2C49" w:rsidRPr="002F166F" w:rsidRDefault="007E2C49" w:rsidP="007E2C49">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3D596B47" w14:textId="77777777" w:rsidR="007E2C49" w:rsidRPr="002F166F" w:rsidRDefault="007E2C49" w:rsidP="007E2C49">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2A754ABA" w14:textId="77777777" w:rsidR="007E2C49" w:rsidRPr="002F166F" w:rsidRDefault="007E2C49" w:rsidP="007E2C49">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70C0836E" w14:textId="77777777" w:rsidR="007E2C49" w:rsidRPr="002F166F" w:rsidRDefault="007E2C49" w:rsidP="007E2C49">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247F0634" w14:textId="77777777" w:rsidR="007E2C49" w:rsidRPr="002F166F" w:rsidRDefault="007E2C49" w:rsidP="007E2C49">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 required</w:t>
      </w:r>
      <w:r w:rsidRPr="00384D66">
        <w:rPr>
          <w:rStyle w:val="StyleUnderline"/>
          <w:highlight w:val="cyan"/>
        </w:rPr>
        <w:t xml:space="preserve"> 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384D66">
        <w:rPr>
          <w:rStyle w:val="Emphasis"/>
          <w:highlight w:val="cyan"/>
        </w:rPr>
        <w:t>waste cleanup</w:t>
      </w:r>
      <w:r w:rsidRPr="002F166F">
        <w:rPr>
          <w:sz w:val="16"/>
        </w:rPr>
        <w:t xml:space="preserve"> and has fired hundreds of workers who respond to environmental disasters and ensure a healthy and safe environment for all Americans.</w:t>
      </w:r>
    </w:p>
    <w:p w14:paraId="381DBA74" w14:textId="77777777" w:rsidR="007E2C49" w:rsidRPr="002F166F" w:rsidRDefault="007E2C49" w:rsidP="007E2C49">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6786CB81" w14:textId="77777777" w:rsidR="007E2C49" w:rsidRPr="002F166F" w:rsidRDefault="007E2C49" w:rsidP="007E2C49">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393A0C20" w14:textId="77777777" w:rsidR="007E2C49" w:rsidRPr="002F166F" w:rsidRDefault="007E2C49" w:rsidP="007E2C49">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02EFEF8F" w14:textId="77777777" w:rsidR="007E2C49" w:rsidRPr="002F166F" w:rsidRDefault="007E2C49" w:rsidP="007E2C49">
      <w:pPr>
        <w:rPr>
          <w:sz w:val="16"/>
        </w:rPr>
      </w:pPr>
      <w:r w:rsidRPr="002F166F">
        <w:rPr>
          <w:sz w:val="16"/>
        </w:rPr>
        <w:t>Conclusion</w:t>
      </w:r>
    </w:p>
    <w:p w14:paraId="49C602D0" w14:textId="77777777" w:rsidR="007E2C49" w:rsidRDefault="007E2C49" w:rsidP="007E2C49">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6D8C3F96" w14:textId="488F5825" w:rsidR="007E2C49" w:rsidRPr="00EC4FBD" w:rsidRDefault="007E2C49" w:rsidP="007E2C49">
      <w:pPr>
        <w:pStyle w:val="Heading4"/>
        <w:rPr>
          <w:u w:val="single"/>
        </w:rPr>
      </w:pPr>
      <w:r>
        <w:t xml:space="preserve">The </w:t>
      </w:r>
      <w:r w:rsidRPr="00FD4BD0">
        <w:rPr>
          <w:u w:val="single"/>
        </w:rPr>
        <w:t>alternative</w:t>
      </w:r>
      <w:r>
        <w:t xml:space="preserve"> to the administrative state is </w:t>
      </w:r>
      <w:r>
        <w:rPr>
          <w:u w:val="single"/>
        </w:rPr>
        <w:t>despotism</w:t>
      </w:r>
      <w:r>
        <w:t xml:space="preserve">. Trump isn’t the only threat, but he is a unique risk. </w:t>
      </w:r>
    </w:p>
    <w:p w14:paraId="38704CE9" w14:textId="77777777" w:rsidR="007E2C49" w:rsidRPr="0098326E" w:rsidRDefault="007E2C49" w:rsidP="007E2C49">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47436461" w14:textId="77777777" w:rsidR="007E2C49" w:rsidRPr="002E4865" w:rsidRDefault="007E2C49" w:rsidP="007E2C49">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7F6EBFFD" w14:textId="77777777" w:rsidR="007E2C49" w:rsidRPr="002E4865" w:rsidRDefault="007E2C49" w:rsidP="007E2C49">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56C85C8C" w14:textId="77777777" w:rsidR="007E2C49" w:rsidRPr="002E4865" w:rsidRDefault="007E2C49" w:rsidP="007E2C49">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5F9348A4" w14:textId="77777777" w:rsidR="007E2C49" w:rsidRPr="002E4865" w:rsidRDefault="007E2C49" w:rsidP="007E2C49">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305696FE" w14:textId="77777777" w:rsidR="007E2C49" w:rsidRPr="002E4865" w:rsidRDefault="007E2C49" w:rsidP="007E2C49">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04EB58D5" w14:textId="77777777" w:rsidR="007E2C49" w:rsidRPr="002E4865" w:rsidRDefault="007E2C49" w:rsidP="007E2C49">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53BB8C97" w14:textId="77777777" w:rsidR="007E2C49" w:rsidRDefault="007E2C49" w:rsidP="007E2C49">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5D0D52F2" w14:textId="77777777" w:rsidR="007E2C49" w:rsidRPr="002E4865" w:rsidRDefault="007E2C49" w:rsidP="007E2C49">
      <w:pPr>
        <w:rPr>
          <w:sz w:val="16"/>
        </w:rPr>
      </w:pPr>
    </w:p>
    <w:p w14:paraId="633402CD" w14:textId="77777777" w:rsidR="007E2C49" w:rsidRPr="000666F7" w:rsidRDefault="007E2C49" w:rsidP="007E2C49">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5D5C5A19" w14:textId="77777777" w:rsidR="007E2C49" w:rsidRPr="00392B87" w:rsidRDefault="007E2C49" w:rsidP="007E2C49">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3AF952F0" w14:textId="77777777" w:rsidR="007E2C49" w:rsidRPr="004D63DF" w:rsidRDefault="007E2C49" w:rsidP="007E2C49">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09EFA392" w14:textId="77777777" w:rsidR="007E2C49" w:rsidRPr="004D63DF" w:rsidRDefault="007E2C49" w:rsidP="007E2C49">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4962DE79" w14:textId="77777777" w:rsidR="007E2C49" w:rsidRPr="004D63DF" w:rsidRDefault="007E2C49" w:rsidP="007E2C49">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0FD97E7" w14:textId="77777777" w:rsidR="007E2C49" w:rsidRPr="004D63DF" w:rsidRDefault="007E2C49" w:rsidP="007E2C49">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BB971DA" w14:textId="77777777" w:rsidR="007E2C49" w:rsidRPr="004D63DF" w:rsidRDefault="007E2C49" w:rsidP="007E2C49">
      <w:pPr>
        <w:rPr>
          <w:sz w:val="16"/>
        </w:rPr>
      </w:pPr>
      <w:bookmarkStart w:id="2"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245198A1" w14:textId="77777777" w:rsidR="007E2C49" w:rsidRPr="004D63DF" w:rsidRDefault="007E2C49" w:rsidP="007E2C49">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2"/>
    <w:p w14:paraId="6959298F" w14:textId="77777777" w:rsidR="007E2C49" w:rsidRPr="004D63DF" w:rsidRDefault="007E2C49" w:rsidP="007E2C49">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C9C4152" w14:textId="77777777" w:rsidR="007E2C49" w:rsidRPr="004D63DF" w:rsidRDefault="007E2C49" w:rsidP="007E2C49">
      <w:pPr>
        <w:rPr>
          <w:sz w:val="16"/>
        </w:rPr>
      </w:pPr>
      <w:r w:rsidRPr="004D63DF">
        <w:rPr>
          <w:sz w:val="16"/>
        </w:rPr>
        <w:t>II How Bargaining Rights Shape Bureaucratic Power</w:t>
      </w:r>
    </w:p>
    <w:p w14:paraId="3182AF9F" w14:textId="77777777" w:rsidR="007E2C49" w:rsidRPr="004D63DF" w:rsidRDefault="007E2C49" w:rsidP="007E2C49">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D982F83" w14:textId="77777777" w:rsidR="007E2C49" w:rsidRPr="004D63DF" w:rsidRDefault="007E2C49" w:rsidP="007E2C49">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5263C31A" w14:textId="77777777" w:rsidR="007E2C49" w:rsidRPr="004D63DF" w:rsidRDefault="007E2C49" w:rsidP="007E2C49">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5840A8DE" w14:textId="77777777" w:rsidR="007E2C49" w:rsidRPr="004D63DF" w:rsidRDefault="007E2C49" w:rsidP="007E2C49">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439B201E" w14:textId="77777777" w:rsidR="007E2C49" w:rsidRPr="004D63DF" w:rsidRDefault="007E2C49" w:rsidP="007E2C49">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12C0613" w14:textId="77777777" w:rsidR="007E2C49" w:rsidRPr="004D63DF" w:rsidRDefault="007E2C49" w:rsidP="007E2C49">
      <w:pPr>
        <w:rPr>
          <w:sz w:val="16"/>
        </w:rPr>
      </w:pPr>
      <w:r w:rsidRPr="004D63DF">
        <w:rPr>
          <w:sz w:val="16"/>
        </w:rPr>
        <w:t>A. How Substantive Rights Mediate Bureaucratic Relations</w:t>
      </w:r>
    </w:p>
    <w:p w14:paraId="00F1E551" w14:textId="77777777" w:rsidR="007E2C49" w:rsidRPr="004D63DF" w:rsidRDefault="007E2C49" w:rsidP="007E2C49">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104 The main limitation on civil servant bargaining, and thus the primary battleground in litigation between agencies and labor, are certain statutorily defined “management rights,” which are enumerated in subprovisions of 5 U.S.C. § 7106.105</w:t>
      </w:r>
    </w:p>
    <w:p w14:paraId="5AF702CE" w14:textId="77777777" w:rsidR="007E2C49" w:rsidRPr="004D63DF" w:rsidRDefault="007E2C49" w:rsidP="007E2C49">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1338362" w14:textId="77777777" w:rsidR="007E2C49" w:rsidRPr="004D63DF" w:rsidRDefault="007E2C49" w:rsidP="007E2C49">
      <w:pPr>
        <w:rPr>
          <w:sz w:val="16"/>
        </w:rPr>
      </w:pPr>
      <w:r w:rsidRPr="004D63DF">
        <w:rPr>
          <w:sz w:val="16"/>
        </w:rPr>
        <w:t>1. Check on Structural Deregulation</w:t>
      </w:r>
    </w:p>
    <w:p w14:paraId="40443725" w14:textId="77777777" w:rsidR="007E2C49" w:rsidRPr="004D63DF" w:rsidRDefault="007E2C49" w:rsidP="007E2C49">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1404598A" w14:textId="77777777" w:rsidR="007E2C49" w:rsidRPr="004D63DF" w:rsidRDefault="007E2C49" w:rsidP="007E2C49">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05EBC779" w14:textId="77777777" w:rsidR="007E2C49" w:rsidRPr="004D63DF" w:rsidRDefault="007E2C49" w:rsidP="007E2C49">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150133F" w14:textId="77777777" w:rsidR="007E2C49" w:rsidRPr="004D63DF" w:rsidRDefault="007E2C49" w:rsidP="007E2C49">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7FF2AC2" w14:textId="77777777" w:rsidR="007E2C49" w:rsidRPr="004D63DF" w:rsidRDefault="007E2C49" w:rsidP="007E2C49">
      <w:pPr>
        <w:rPr>
          <w:sz w:val="16"/>
        </w:rPr>
      </w:pPr>
      <w:r w:rsidRPr="004D63DF">
        <w:rPr>
          <w:sz w:val="16"/>
        </w:rPr>
        <w:t>2. Indirect Constraints on Policy</w:t>
      </w:r>
    </w:p>
    <w:p w14:paraId="53182A45" w14:textId="77777777" w:rsidR="007E2C49" w:rsidRPr="004D63DF" w:rsidRDefault="007E2C49" w:rsidP="007E2C49">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11A7214" w14:textId="77777777" w:rsidR="007E2C49" w:rsidRPr="004D63DF" w:rsidRDefault="007E2C49" w:rsidP="007E2C49">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4E976160" w14:textId="77777777" w:rsidR="007E2C49" w:rsidRPr="004D63DF" w:rsidRDefault="007E2C49" w:rsidP="007E2C49">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07F803C" w14:textId="77777777" w:rsidR="007E2C49" w:rsidRPr="004D63DF" w:rsidRDefault="007E2C49" w:rsidP="007E2C49">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66747E6" w14:textId="77777777" w:rsidR="007E2C49" w:rsidRPr="004D63DF" w:rsidRDefault="007E2C49" w:rsidP="007E2C49">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533E350B" w14:textId="77777777" w:rsidR="007E2C49" w:rsidRPr="004D63DF" w:rsidRDefault="007E2C49" w:rsidP="007E2C49">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485D5D1" w14:textId="77777777" w:rsidR="007E2C49" w:rsidRPr="004D63DF" w:rsidRDefault="007E2C49" w:rsidP="007E2C49">
      <w:pPr>
        <w:rPr>
          <w:sz w:val="16"/>
        </w:rPr>
      </w:pPr>
      <w:r w:rsidRPr="004D63DF">
        <w:rPr>
          <w:sz w:val="16"/>
        </w:rPr>
        <w:t>3. Direct Constraints on Policy</w:t>
      </w:r>
    </w:p>
    <w:p w14:paraId="6D687F33" w14:textId="77777777" w:rsidR="007E2C49" w:rsidRPr="004D63DF" w:rsidRDefault="007E2C49" w:rsidP="007E2C49">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5CE4C448" w14:textId="77777777" w:rsidR="007E2C49" w:rsidRPr="004D63DF" w:rsidRDefault="007E2C49" w:rsidP="007E2C49">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F4AE8A1" w14:textId="77777777" w:rsidR="007E2C49" w:rsidRPr="004D63DF" w:rsidRDefault="007E2C49" w:rsidP="007E2C49">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07CB469A" w14:textId="77777777" w:rsidR="007E2C49" w:rsidRPr="004D63DF" w:rsidRDefault="007E2C49" w:rsidP="007E2C49">
      <w:pPr>
        <w:rPr>
          <w:sz w:val="16"/>
        </w:rPr>
      </w:pPr>
      <w:r w:rsidRPr="004D63DF">
        <w:rPr>
          <w:sz w:val="16"/>
        </w:rPr>
        <w:t>B. How Unionization Rights Mediate Bureaucratic Relations</w:t>
      </w:r>
    </w:p>
    <w:p w14:paraId="1C603AD2" w14:textId="77777777" w:rsidR="007E2C49" w:rsidRPr="004D63DF" w:rsidRDefault="007E2C49" w:rsidP="007E2C49">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2BD3899" w14:textId="77777777" w:rsidR="007E2C49" w:rsidRPr="004D63DF" w:rsidRDefault="007E2C49" w:rsidP="007E2C49">
      <w:pPr>
        <w:rPr>
          <w:sz w:val="16"/>
        </w:rPr>
      </w:pPr>
      <w:r w:rsidRPr="004D63DF">
        <w:rPr>
          <w:sz w:val="16"/>
        </w:rPr>
        <w:t>1. The Value of Unions</w:t>
      </w:r>
    </w:p>
    <w:p w14:paraId="203102CD" w14:textId="77777777" w:rsidR="007E2C49" w:rsidRPr="004D63DF" w:rsidRDefault="007E2C49" w:rsidP="007E2C49">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13453550" w14:textId="77777777" w:rsidR="007E2C49" w:rsidRPr="004D63DF" w:rsidRDefault="007E2C49" w:rsidP="007E2C49">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11AF270" w14:textId="77777777" w:rsidR="007E2C49" w:rsidRPr="004D63DF" w:rsidRDefault="007E2C49" w:rsidP="007E2C49">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1D38B40" w14:textId="77777777" w:rsidR="007E2C49" w:rsidRPr="004D63DF" w:rsidRDefault="007E2C49" w:rsidP="007E2C49">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B920AEB" w14:textId="77777777" w:rsidR="007E2C49" w:rsidRDefault="007E2C49" w:rsidP="007E2C49">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1"/>
    <w:p w14:paraId="7CB985BA" w14:textId="77777777" w:rsidR="007E2C49" w:rsidRDefault="007E2C49" w:rsidP="007E2C49">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744C1EC9" w14:textId="77777777" w:rsidR="007E2C49" w:rsidRPr="0099083E" w:rsidRDefault="007E2C49" w:rsidP="007E2C49">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27460CB7" w14:textId="77777777" w:rsidR="007E2C49" w:rsidRPr="00B40573" w:rsidRDefault="007E2C49" w:rsidP="007E2C49">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4562A085" w14:textId="77777777" w:rsidR="007E2C49" w:rsidRPr="00B40573" w:rsidRDefault="007E2C49" w:rsidP="007E2C49">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73B4F890" w14:textId="77777777" w:rsidR="007E2C49" w:rsidRPr="005B724C" w:rsidRDefault="007E2C49" w:rsidP="007E2C49">
      <w:pPr>
        <w:rPr>
          <w:sz w:val="16"/>
        </w:rPr>
      </w:pPr>
      <w:r w:rsidRPr="00B40573">
        <w:rPr>
          <w:sz w:val="16"/>
        </w:rPr>
        <w:t xml:space="preserve">That is why, on this Labor Day, </w:t>
      </w:r>
      <w:r w:rsidRPr="005B724C">
        <w:rPr>
          <w:sz w:val="16"/>
        </w:rPr>
        <w:t>we are calling on Congress to immediately pass the Protect America’s Workforce Act.</w:t>
      </w:r>
    </w:p>
    <w:p w14:paraId="00B09BE3" w14:textId="77777777" w:rsidR="007E2C49" w:rsidRPr="00B40573" w:rsidRDefault="007E2C49" w:rsidP="007E2C49">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1258F26A" w14:textId="77777777" w:rsidR="007E2C49" w:rsidRPr="00B40573" w:rsidRDefault="007E2C49" w:rsidP="007E2C49">
      <w:pPr>
        <w:rPr>
          <w:sz w:val="16"/>
        </w:rPr>
      </w:pPr>
      <w:bookmarkStart w:id="3" w:name="_Hlk213863665"/>
      <w:r w:rsidRPr="00EB3460">
        <w:rPr>
          <w:rStyle w:val="StyleUnderline"/>
        </w:rPr>
        <w:t xml:space="preserve">It </w:t>
      </w:r>
      <w:r w:rsidRPr="00B40573">
        <w:rPr>
          <w:rStyle w:val="Emphasis"/>
          <w:highlight w:val="cyan"/>
        </w:rPr>
        <w:t>restore</w:t>
      </w:r>
      <w:r w:rsidRPr="00EB3460">
        <w:rPr>
          <w:rStyle w:val="Emphasis"/>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795880A8" w14:textId="77777777" w:rsidR="007E2C49" w:rsidRPr="00B40573" w:rsidRDefault="007E2C49" w:rsidP="007E2C49">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534CA28E" w14:textId="77777777" w:rsidR="007E2C49" w:rsidRPr="00B40573" w:rsidRDefault="007E2C49" w:rsidP="007E2C49">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3E050B03" w14:textId="77777777" w:rsidR="007E2C49" w:rsidRPr="00B40573" w:rsidRDefault="007E2C49" w:rsidP="007E2C49">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62843B5E" w14:textId="77777777" w:rsidR="007E2C49" w:rsidRPr="00B40573" w:rsidRDefault="007E2C49" w:rsidP="007E2C49">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05E677B8" w14:textId="77777777" w:rsidR="007E2C49" w:rsidRPr="00B40573" w:rsidRDefault="007E2C49" w:rsidP="007E2C49">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758B76E7" w14:textId="77777777" w:rsidR="007E2C49" w:rsidRPr="00B40573" w:rsidRDefault="007E2C49" w:rsidP="007E2C49">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025D6A71" w14:textId="77777777" w:rsidR="007E2C49" w:rsidRPr="00B40573" w:rsidRDefault="007E2C49" w:rsidP="007E2C49">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54C92187" w14:textId="77777777" w:rsidR="007E2C49" w:rsidRPr="00B40573" w:rsidRDefault="007E2C49" w:rsidP="007E2C49">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3"/>
    <w:p w14:paraId="431825E4" w14:textId="77777777" w:rsidR="007E2C49" w:rsidRDefault="007E2C49" w:rsidP="007E2C49">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10727140" w14:textId="77777777" w:rsidR="007E2C49" w:rsidRPr="007E7D24" w:rsidRDefault="007E2C49" w:rsidP="007E2C49">
      <w:pPr>
        <w:pStyle w:val="Heading4"/>
      </w:pPr>
      <w:r>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116F5A6D" w14:textId="77777777" w:rsidR="007E2C49" w:rsidRPr="007E7D24" w:rsidRDefault="007E2C49" w:rsidP="007E2C49">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77ECC795" w14:textId="77777777" w:rsidR="007E2C49" w:rsidRPr="007E7D24" w:rsidRDefault="007E2C49" w:rsidP="007E2C49">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51B1A3FA" w14:textId="77777777" w:rsidR="007E2C49" w:rsidRPr="007E7D24" w:rsidRDefault="007E2C49" w:rsidP="007E2C49">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26EC899C" w14:textId="77777777" w:rsidR="007E2C49" w:rsidRPr="007E7D24" w:rsidRDefault="007E2C49" w:rsidP="007E2C49">
      <w:pPr>
        <w:rPr>
          <w:sz w:val="16"/>
        </w:rPr>
      </w:pPr>
      <w:r w:rsidRPr="007E7D24">
        <w:rPr>
          <w:sz w:val="16"/>
        </w:rPr>
        <w:t xml:space="preserve">Many of those who’ve chosen to remain are </w:t>
      </w:r>
      <w:r w:rsidRPr="007E7D24">
        <w:rPr>
          <w:rStyle w:val="StyleUnderline"/>
          <w:highlight w:val="cyan"/>
        </w:rPr>
        <w:t xml:space="preserve">keeping their </w:t>
      </w:r>
      <w:r w:rsidRPr="007E7D24">
        <w:rPr>
          <w:rStyle w:val="Emphasis"/>
          <w:highlight w:val="cyan"/>
        </w:rPr>
        <w:t>heads down</w:t>
      </w:r>
      <w:r w:rsidRPr="007E7D24">
        <w:rPr>
          <w:sz w:val="16"/>
        </w:rPr>
        <w:t>. Some aren’t — and their open defiance of Trump administration policies may make it harder for the administration to achieve Trump’s goals — much like Trump complained they did in his first term.</w:t>
      </w:r>
    </w:p>
    <w:p w14:paraId="5B67ECB4" w14:textId="77777777" w:rsidR="007E2C49" w:rsidRPr="007E7D24" w:rsidRDefault="007E2C49" w:rsidP="007E2C49">
      <w:pPr>
        <w:rPr>
          <w:sz w:val="16"/>
        </w:rPr>
      </w:pPr>
      <w:r w:rsidRPr="007E7D24">
        <w:rPr>
          <w:sz w:val="16"/>
        </w:rPr>
        <w:t>At the end of the day, career staffers still believe that politicians come and go and it’s them who will persevere, the survivors told POLITICO.</w:t>
      </w:r>
    </w:p>
    <w:p w14:paraId="3CF096B9" w14:textId="77777777" w:rsidR="007E2C49" w:rsidRPr="007E7D24" w:rsidRDefault="007E2C49" w:rsidP="007E2C49">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7E7D24">
        <w:rPr>
          <w:rStyle w:val="Emphasis"/>
          <w:highlight w:val="cyan"/>
        </w:rPr>
        <w:t>vast majority</w:t>
      </w:r>
      <w:r w:rsidRPr="007E7D24">
        <w:rPr>
          <w:rStyle w:val="StyleUnderline"/>
        </w:rPr>
        <w:t xml:space="preserve"> of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4D30F2C" w14:textId="77777777" w:rsidR="007E2C49" w:rsidRPr="007E7D24" w:rsidRDefault="007E2C49" w:rsidP="007E2C49">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7E7D24">
        <w:rPr>
          <w:rStyle w:val="StyleUnderline"/>
          <w:highlight w:val="cyan"/>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 xml:space="preserve">job growth by </w:t>
      </w:r>
      <w:r w:rsidRPr="007E7D24">
        <w:rPr>
          <w:rStyle w:val="Emphasis"/>
          <w:highlight w:val="cyan"/>
        </w:rPr>
        <w:t>hundreds of thousands</w:t>
      </w:r>
      <w:r w:rsidRPr="007E7D24">
        <w:rPr>
          <w:rStyle w:val="StyleUnderline"/>
        </w:rPr>
        <w:t xml:space="preserve">, painting a </w:t>
      </w:r>
      <w:r w:rsidRPr="007E7D24">
        <w:rPr>
          <w:rStyle w:val="Emphasis"/>
          <w:highlight w:val="cyan"/>
        </w:rPr>
        <w:t>grimmer picture</w:t>
      </w:r>
      <w:r w:rsidRPr="007E7D24">
        <w:rPr>
          <w:rStyle w:val="StyleUnderline"/>
          <w:highlight w:val="cyan"/>
        </w:rPr>
        <w:t xml:space="preserve"> of</w:t>
      </w:r>
      <w:r w:rsidRPr="007E7D24">
        <w:rPr>
          <w:rStyle w:val="StyleUnderline"/>
        </w:rPr>
        <w:t xml:space="preserve"> the </w:t>
      </w:r>
      <w:r w:rsidRPr="007E7D24">
        <w:rPr>
          <w:rStyle w:val="Emphasis"/>
          <w:highlight w:val="cyan"/>
        </w:rPr>
        <w:t>employment market</w:t>
      </w:r>
      <w:r w:rsidRPr="007E7D24">
        <w:rPr>
          <w:rStyle w:val="StyleUnderline"/>
          <w:highlight w:val="cyan"/>
        </w:rPr>
        <w:t xml:space="preserve"> 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5FF9EE43" w14:textId="77777777" w:rsidR="007E2C49" w:rsidRPr="007E7D24" w:rsidRDefault="007E2C49" w:rsidP="007E2C49">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about </w:t>
      </w:r>
      <w:r w:rsidRPr="007E7D24">
        <w:rPr>
          <w:rStyle w:val="Emphasis"/>
          <w:highlight w:val="cyan"/>
        </w:rPr>
        <w:t>2.2 million</w:t>
      </w:r>
      <w:r w:rsidRPr="007E7D24">
        <w:rPr>
          <w:rStyle w:val="StyleUnderline"/>
          <w:highlight w:val="cyan"/>
        </w:rPr>
        <w:t xml:space="preserve"> civil servants</w:t>
      </w:r>
      <w:r w:rsidRPr="007E7D24">
        <w:rPr>
          <w:sz w:val="16"/>
        </w:rPr>
        <w:t>.</w:t>
      </w:r>
    </w:p>
    <w:p w14:paraId="1236741B" w14:textId="77777777" w:rsidR="007E2C49" w:rsidRPr="00B40573" w:rsidRDefault="007E2C49" w:rsidP="007E2C49">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33345F38" w14:textId="07DAE7A9" w:rsidR="007E2C49" w:rsidRDefault="007E2C49" w:rsidP="00F35C12">
      <w:pPr>
        <w:pStyle w:val="Heading3"/>
      </w:pPr>
      <w:r>
        <w:t>Plan</w:t>
      </w:r>
      <w:r w:rsidR="00F35C12">
        <w:t>---1AC</w:t>
      </w:r>
    </w:p>
    <w:p w14:paraId="5455C6E1" w14:textId="14205380" w:rsidR="007E2C49" w:rsidRPr="007E2C49" w:rsidRDefault="007E2C49" w:rsidP="007E2C49">
      <w:pPr>
        <w:pStyle w:val="Heading4"/>
      </w:pPr>
      <w:r w:rsidRPr="007E2C49">
        <w:t>The United States federal government should substantially strengthen collective bargaining rights for federal civil servants.</w:t>
      </w:r>
    </w:p>
    <w:p w14:paraId="4E10FBA3" w14:textId="6EE51C9F" w:rsidR="007E2C49" w:rsidRDefault="00F35C12" w:rsidP="00F35C12">
      <w:pPr>
        <w:pStyle w:val="Heading3"/>
      </w:pPr>
      <w:r>
        <w:t>Overreach---1AC</w:t>
      </w:r>
    </w:p>
    <w:p w14:paraId="7C926F28" w14:textId="77777777" w:rsidR="007E2C49" w:rsidRPr="00F67C57" w:rsidRDefault="007E2C49" w:rsidP="007E2C49">
      <w:pPr>
        <w:pStyle w:val="Heading4"/>
      </w:pPr>
      <w:r>
        <w:t>Advantage Two---</w:t>
      </w:r>
      <w:r>
        <w:rPr>
          <w:u w:val="single"/>
        </w:rPr>
        <w:t>OVERREACH</w:t>
      </w:r>
      <w:r>
        <w:t>:</w:t>
      </w:r>
      <w:r>
        <w:tab/>
      </w:r>
    </w:p>
    <w:p w14:paraId="18BF54A9" w14:textId="77777777" w:rsidR="007E2C49" w:rsidRDefault="007E2C49" w:rsidP="007E2C49">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7F1F8612" w14:textId="77777777" w:rsidR="007E2C49" w:rsidRPr="00B6491F" w:rsidRDefault="007E2C49" w:rsidP="007E2C49">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776766F5" w14:textId="77777777" w:rsidR="007E2C49" w:rsidRPr="00B6491F" w:rsidRDefault="007E2C49" w:rsidP="007E2C49">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54E5C01C" w14:textId="77777777" w:rsidR="007E2C49" w:rsidRPr="00B6491F" w:rsidRDefault="007E2C49" w:rsidP="007E2C49">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0D07DCCC" w14:textId="77777777" w:rsidR="007E2C49" w:rsidRPr="00B6491F" w:rsidRDefault="007E2C49" w:rsidP="007E2C49">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01AE43CC" w14:textId="77777777" w:rsidR="007E2C49" w:rsidRPr="00B6491F" w:rsidRDefault="007E2C49" w:rsidP="007E2C49">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156B99BE" w14:textId="77777777" w:rsidR="007E2C49" w:rsidRPr="00B6491F" w:rsidRDefault="007E2C49" w:rsidP="007E2C49">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5BF5BD14" w14:textId="77777777" w:rsidR="007E2C49" w:rsidRPr="00B6491F" w:rsidRDefault="007E2C49" w:rsidP="007E2C49">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7D639BCD" w14:textId="77777777" w:rsidR="007E2C49" w:rsidRPr="00B6491F" w:rsidRDefault="007E2C49" w:rsidP="007E2C49">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715D0B1E" w14:textId="77777777" w:rsidR="007E2C49" w:rsidRPr="00B6491F" w:rsidRDefault="007E2C49" w:rsidP="007E2C49">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98083A6" w14:textId="77777777" w:rsidR="007E2C49" w:rsidRPr="00B6491F" w:rsidRDefault="007E2C49" w:rsidP="007E2C49">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7247339F" w14:textId="77777777" w:rsidR="007E2C49" w:rsidRPr="00B6491F" w:rsidRDefault="007E2C49" w:rsidP="007E2C49">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30943D12" w14:textId="77777777" w:rsidR="007E2C49" w:rsidRPr="00B6491F" w:rsidRDefault="007E2C49" w:rsidP="007E2C49">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1F79B01" w14:textId="77777777" w:rsidR="007E2C49" w:rsidRPr="00B6491F" w:rsidRDefault="007E2C49" w:rsidP="007E2C49">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5302496F" w14:textId="77777777" w:rsidR="007E2C49" w:rsidRPr="0050011E" w:rsidRDefault="007E2C49" w:rsidP="007E2C49">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19C7F986" w14:textId="77777777" w:rsidR="007E2C49" w:rsidRPr="00351A32" w:rsidRDefault="007E2C49" w:rsidP="007E2C49">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27BC471F" w14:textId="77777777" w:rsidR="007E2C49" w:rsidRPr="00351A32" w:rsidRDefault="007E2C49" w:rsidP="007E2C49">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7D014800" w14:textId="77777777" w:rsidR="007E2C49" w:rsidRPr="00351A32" w:rsidRDefault="007E2C49" w:rsidP="007E2C49">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35341CBD" w14:textId="77777777" w:rsidR="007E2C49" w:rsidRPr="00351A32" w:rsidRDefault="007E2C49" w:rsidP="007E2C49">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B3F5880" w14:textId="77777777" w:rsidR="007E2C49" w:rsidRPr="00351A32" w:rsidRDefault="007E2C49" w:rsidP="007E2C49">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3832F82C" w14:textId="77777777" w:rsidR="007E2C49" w:rsidRPr="00351A32" w:rsidRDefault="007E2C49" w:rsidP="007E2C49">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16678960" w14:textId="77777777" w:rsidR="007E2C49" w:rsidRPr="00351A32" w:rsidRDefault="007E2C49" w:rsidP="007E2C49">
      <w:pPr>
        <w:rPr>
          <w:sz w:val="16"/>
        </w:rPr>
      </w:pPr>
      <w:r w:rsidRPr="00351A32">
        <w:rPr>
          <w:sz w:val="16"/>
        </w:rPr>
        <w:t>What did you mean by “setting up test cases”? Does that imply that you think this is a conscious strategy in some way?</w:t>
      </w:r>
    </w:p>
    <w:p w14:paraId="1D0DF61A" w14:textId="77777777" w:rsidR="007E2C49" w:rsidRPr="00351A32" w:rsidRDefault="007E2C49" w:rsidP="007E2C49">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3BA70F33" w14:textId="77777777" w:rsidR="007E2C49" w:rsidRPr="00351A32" w:rsidRDefault="007E2C49" w:rsidP="007E2C49">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12FEE382" w14:textId="77777777" w:rsidR="007E2C49" w:rsidRPr="00351A32" w:rsidRDefault="007E2C49" w:rsidP="007E2C49">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76AACBF" w14:textId="77777777" w:rsidR="007E2C49" w:rsidRPr="00351A32" w:rsidRDefault="007E2C49" w:rsidP="007E2C49">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3271EFE8" w14:textId="77777777" w:rsidR="007E2C49" w:rsidRPr="00351A32" w:rsidRDefault="007E2C49" w:rsidP="007E2C49">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580D6CEC" w14:textId="77777777" w:rsidR="007E2C49" w:rsidRPr="00351A32" w:rsidRDefault="007E2C49" w:rsidP="007E2C49">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16188B2E" w14:textId="77777777" w:rsidR="007E2C49" w:rsidRPr="00351A32" w:rsidRDefault="007E2C49" w:rsidP="007E2C49">
      <w:pPr>
        <w:rPr>
          <w:sz w:val="16"/>
        </w:rPr>
      </w:pPr>
      <w:r w:rsidRPr="00351A32">
        <w:rPr>
          <w:sz w:val="16"/>
        </w:rPr>
        <w:t>How extreme of a theory does it seem to you?</w:t>
      </w:r>
    </w:p>
    <w:p w14:paraId="46A01756" w14:textId="77777777" w:rsidR="007E2C49" w:rsidRPr="00351A32" w:rsidRDefault="007E2C49" w:rsidP="007E2C49">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06AC1DDB" w14:textId="77777777" w:rsidR="007E2C49" w:rsidRPr="00351A32" w:rsidRDefault="007E2C49" w:rsidP="007E2C49">
      <w:pPr>
        <w:rPr>
          <w:sz w:val="16"/>
        </w:rPr>
      </w:pPr>
      <w:r w:rsidRPr="00351A32">
        <w:rPr>
          <w:sz w:val="16"/>
        </w:rPr>
        <w:t>Please.</w:t>
      </w:r>
    </w:p>
    <w:p w14:paraId="14020558" w14:textId="77777777" w:rsidR="007E2C49" w:rsidRPr="00351A32" w:rsidRDefault="007E2C49" w:rsidP="007E2C49">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C93CFF2" w14:textId="77777777" w:rsidR="007E2C49" w:rsidRPr="00351A32" w:rsidRDefault="007E2C49" w:rsidP="007E2C49">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3D9D3BA0" w14:textId="77777777" w:rsidR="007E2C49" w:rsidRPr="00351A32" w:rsidRDefault="007E2C49" w:rsidP="007E2C49">
      <w:pPr>
        <w:rPr>
          <w:sz w:val="16"/>
        </w:rPr>
      </w:pPr>
      <w:r w:rsidRPr="00351A32">
        <w:rPr>
          <w:sz w:val="16"/>
        </w:rPr>
        <w:t>And what about some of the firings that you saw as illegal? What is the legal argument behind them?</w:t>
      </w:r>
    </w:p>
    <w:p w14:paraId="54053241" w14:textId="77777777" w:rsidR="007E2C49" w:rsidRPr="00351A32" w:rsidRDefault="007E2C49" w:rsidP="007E2C49">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6665CC3D" w14:textId="77777777" w:rsidR="007E2C49" w:rsidRPr="00351A32" w:rsidRDefault="007E2C49" w:rsidP="007E2C49">
      <w:pPr>
        <w:rPr>
          <w:sz w:val="16"/>
        </w:rPr>
      </w:pPr>
      <w:r w:rsidRPr="00351A32">
        <w:rPr>
          <w:sz w:val="16"/>
        </w:rPr>
        <w:t xml:space="preserve">Now the Supreme </w:t>
      </w:r>
      <w:r w:rsidRPr="00174830">
        <w:rPr>
          <w:rStyle w:val="Emphasis"/>
          <w:highlight w:val="cyan"/>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174830">
        <w:rPr>
          <w:rStyle w:val="StyleUnderline"/>
        </w:rPr>
        <w:t xml:space="preserve">. They’ve </w:t>
      </w:r>
      <w:r w:rsidRPr="00174830">
        <w:rPr>
          <w:rStyle w:val="Emphasis"/>
        </w:rPr>
        <w:t>put limits</w:t>
      </w:r>
      <w:r w:rsidRPr="00174830">
        <w:rPr>
          <w:rStyle w:val="StyleUnderline"/>
        </w:rPr>
        <w:t xml:space="preserve"> </w:t>
      </w:r>
      <w:r w:rsidRPr="00174830">
        <w:rPr>
          <w:rStyle w:val="StyleUnderline"/>
          <w:highlight w:val="cyan"/>
        </w:rPr>
        <w:t>on</w:t>
      </w:r>
      <w:r w:rsidRPr="00351A32">
        <w:rPr>
          <w:rStyle w:val="StyleUnderline"/>
        </w:rPr>
        <w:t xml:space="preserve">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6A593E30" w14:textId="77777777" w:rsidR="007E2C49" w:rsidRPr="00351A32" w:rsidRDefault="007E2C49" w:rsidP="007E2C49">
      <w:pPr>
        <w:rPr>
          <w:sz w:val="16"/>
        </w:rPr>
      </w:pPr>
      <w:r w:rsidRPr="00351A32">
        <w:rPr>
          <w:sz w:val="16"/>
        </w:rPr>
        <w:t>Do you think they’ll go all the way?</w:t>
      </w:r>
    </w:p>
    <w:p w14:paraId="7CB3A534" w14:textId="77777777" w:rsidR="007E2C49" w:rsidRPr="00351A32" w:rsidRDefault="007E2C49" w:rsidP="007E2C49">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12D5C011" w14:textId="77777777" w:rsidR="007E2C49" w:rsidRPr="00351A32" w:rsidRDefault="007E2C49" w:rsidP="007E2C49">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2D360F8A" w14:textId="77777777" w:rsidR="007E2C49" w:rsidRPr="00351A32" w:rsidRDefault="007E2C49" w:rsidP="007E2C49">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0DFEDFED" w14:textId="77777777" w:rsidR="007E2C49" w:rsidRPr="00351A32" w:rsidRDefault="007E2C49" w:rsidP="007E2C49">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05E142D2" w14:textId="77777777" w:rsidR="007E2C49" w:rsidRPr="005D0240" w:rsidRDefault="007E2C49" w:rsidP="007E2C49">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2DCD1CDA" w14:textId="77777777" w:rsidR="007E2C49" w:rsidRPr="00277788" w:rsidRDefault="007E2C49" w:rsidP="007E2C49">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30D89144" w14:textId="77777777" w:rsidR="007E2C49" w:rsidRPr="00B65CAD" w:rsidRDefault="007E2C49" w:rsidP="007E2C49">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7F49AEC6" w14:textId="77777777" w:rsidR="007E2C49" w:rsidRPr="00B65CAD" w:rsidRDefault="007E2C49" w:rsidP="007E2C49">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48C2D04D" w14:textId="77777777" w:rsidR="007E2C49" w:rsidRPr="00B65CAD" w:rsidRDefault="007E2C49" w:rsidP="007E2C49">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74BDE2E0" w14:textId="77777777" w:rsidR="007E2C49" w:rsidRPr="00B65CAD" w:rsidRDefault="007E2C49" w:rsidP="007E2C49">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33B5A177" w14:textId="77777777" w:rsidR="007E2C49" w:rsidRPr="00B65CAD" w:rsidRDefault="007E2C49" w:rsidP="007E2C49">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5A000FE5" w14:textId="77777777" w:rsidR="007E2C49" w:rsidRPr="00B65CAD" w:rsidRDefault="007E2C49" w:rsidP="007E2C49">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4F6EB0D6" w14:textId="77777777" w:rsidR="007E2C49" w:rsidRPr="00B65CAD" w:rsidRDefault="007E2C49" w:rsidP="007E2C49">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482EA1E" w14:textId="77777777" w:rsidR="007E2C49" w:rsidRPr="00B65CAD" w:rsidRDefault="007E2C49" w:rsidP="007E2C49">
      <w:pPr>
        <w:rPr>
          <w:sz w:val="16"/>
        </w:rPr>
      </w:pPr>
      <w:r w:rsidRPr="00277788">
        <w:rPr>
          <w:rStyle w:val="StyleUnderline"/>
        </w:rPr>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0D5C5BB7" w14:textId="77777777" w:rsidR="007E2C49" w:rsidRPr="00B65CAD" w:rsidRDefault="007E2C49" w:rsidP="007E2C49">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2B3734A7" w14:textId="77777777" w:rsidR="007E2C49" w:rsidRPr="000C0387" w:rsidRDefault="007E2C49" w:rsidP="007E2C49">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7FEBB4D8" w14:textId="77777777" w:rsidR="007E2C49" w:rsidRPr="00A30496" w:rsidRDefault="007E2C49" w:rsidP="007E2C49">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1085BBEE" w14:textId="77777777" w:rsidR="007E2C49" w:rsidRPr="00214314" w:rsidRDefault="007E2C49" w:rsidP="007E2C49">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5875DDE" w14:textId="77777777" w:rsidR="007E2C49" w:rsidRPr="00FA396D" w:rsidRDefault="007E2C49" w:rsidP="007E2C49">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652907A1" w14:textId="77777777" w:rsidR="007E2C49" w:rsidRPr="002557C6" w:rsidRDefault="007E2C49" w:rsidP="007E2C49">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216A099" w14:textId="77777777" w:rsidR="007E2C49" w:rsidRPr="002557C6" w:rsidRDefault="007E2C49" w:rsidP="007E2C49">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691C0A1C" w14:textId="77777777" w:rsidR="007E2C49" w:rsidRPr="002557C6" w:rsidRDefault="007E2C49" w:rsidP="007E2C49">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73BCD02D" w14:textId="77777777" w:rsidR="007E2C49" w:rsidRPr="002557C6" w:rsidRDefault="007E2C49" w:rsidP="007E2C49">
      <w:pPr>
        <w:rPr>
          <w:sz w:val="16"/>
        </w:rPr>
      </w:pPr>
      <w:r w:rsidRPr="002557C6">
        <w:rPr>
          <w:sz w:val="16"/>
        </w:rPr>
        <w:t xml:space="preserve">Good insights, but it’s not enough. </w:t>
      </w:r>
    </w:p>
    <w:p w14:paraId="2D8B3FCA" w14:textId="77777777" w:rsidR="007E2C49" w:rsidRPr="002557C6" w:rsidRDefault="007E2C49" w:rsidP="007E2C49">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21B0285" w14:textId="77777777" w:rsidR="007E2C49" w:rsidRPr="002557C6" w:rsidRDefault="007E2C49" w:rsidP="007E2C49">
      <w:pPr>
        <w:rPr>
          <w:sz w:val="16"/>
        </w:rPr>
      </w:pPr>
      <w:r w:rsidRPr="002557C6">
        <w:rPr>
          <w:sz w:val="16"/>
        </w:rPr>
        <w:t>A Reactionary Blind Spot?</w:t>
      </w:r>
    </w:p>
    <w:p w14:paraId="713C95DC" w14:textId="77777777" w:rsidR="007E2C49" w:rsidRPr="002557C6" w:rsidRDefault="007E2C49" w:rsidP="007E2C49">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3C4E0831" w14:textId="77777777" w:rsidR="007E2C49" w:rsidRPr="002557C6" w:rsidRDefault="007E2C49" w:rsidP="007E2C49">
      <w:pPr>
        <w:rPr>
          <w:sz w:val="16"/>
        </w:rPr>
      </w:pPr>
      <w:r w:rsidRPr="002557C6">
        <w:rPr>
          <w:sz w:val="16"/>
        </w:rPr>
        <w:t>Fast forward to 2023.</w:t>
      </w:r>
    </w:p>
    <w:p w14:paraId="189D0F9A" w14:textId="77777777" w:rsidR="007E2C49" w:rsidRPr="002557C6" w:rsidRDefault="007E2C49" w:rsidP="007E2C49">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5C6C4B94" w14:textId="77777777" w:rsidR="007E2C49" w:rsidRPr="002557C6" w:rsidRDefault="007E2C49" w:rsidP="007E2C49">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419C554A" w14:textId="77777777" w:rsidR="007E2C49" w:rsidRPr="002557C6" w:rsidRDefault="007E2C49" w:rsidP="007E2C49">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2580E0A2" w14:textId="77777777" w:rsidR="007E2C49" w:rsidRPr="002557C6" w:rsidRDefault="007E2C49" w:rsidP="007E2C49">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5C367E24" w14:textId="77777777" w:rsidR="007E2C49" w:rsidRPr="002557C6" w:rsidRDefault="007E2C49" w:rsidP="007E2C49">
      <w:pPr>
        <w:rPr>
          <w:sz w:val="16"/>
        </w:rPr>
      </w:pPr>
      <w:r w:rsidRPr="002557C6">
        <w:rPr>
          <w:sz w:val="16"/>
        </w:rPr>
        <w:t>The research space that book has just barely entered is one that deserves more attention.</w:t>
      </w:r>
    </w:p>
    <w:p w14:paraId="31921C5F" w14:textId="77777777" w:rsidR="007E2C49" w:rsidRPr="002557C6" w:rsidRDefault="007E2C49" w:rsidP="007E2C49">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4D573490" w14:textId="77777777" w:rsidR="007E2C49" w:rsidRPr="002557C6" w:rsidRDefault="007E2C49" w:rsidP="007E2C49">
      <w:pPr>
        <w:rPr>
          <w:sz w:val="16"/>
        </w:rPr>
      </w:pPr>
      <w:r w:rsidRPr="002557C6">
        <w:rPr>
          <w:sz w:val="16"/>
        </w:rPr>
        <w:t>Imagining New Hypotheses</w:t>
      </w:r>
    </w:p>
    <w:p w14:paraId="2588602A" w14:textId="77777777" w:rsidR="007E2C49" w:rsidRPr="002557C6" w:rsidRDefault="007E2C49" w:rsidP="007E2C49">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BDDFBA7" w14:textId="77777777" w:rsidR="007E2C49" w:rsidRPr="002557C6" w:rsidRDefault="007E2C49" w:rsidP="007E2C49">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0E0C320D" w14:textId="77777777" w:rsidR="007E2C49" w:rsidRPr="002557C6" w:rsidRDefault="007E2C49" w:rsidP="007E2C49">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04E8E448" w14:textId="77777777" w:rsidR="007E2C49" w:rsidRPr="002557C6" w:rsidRDefault="007E2C49" w:rsidP="007E2C49">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758A6389" w14:textId="77777777" w:rsidR="007E2C49" w:rsidRPr="002557C6" w:rsidRDefault="007E2C49" w:rsidP="007E2C49">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919869D" w14:textId="77777777" w:rsidR="007E2C49" w:rsidRPr="002557C6" w:rsidRDefault="007E2C49" w:rsidP="007E2C49">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434E1B03" w14:textId="77777777" w:rsidR="007E2C49" w:rsidRPr="002557C6" w:rsidRDefault="007E2C49" w:rsidP="007E2C49">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266F2419" w14:textId="77777777" w:rsidR="007E2C49" w:rsidRPr="002557C6" w:rsidRDefault="007E2C49" w:rsidP="007E2C49">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10C89D0A" w14:textId="77777777" w:rsidR="007E2C49" w:rsidRPr="002557C6" w:rsidRDefault="007E2C49" w:rsidP="007E2C49">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7B3D46D2" w14:textId="77777777" w:rsidR="007E2C49" w:rsidRPr="005D388F" w:rsidRDefault="007E2C49" w:rsidP="007E2C49"/>
    <w:p w14:paraId="78D2DD59" w14:textId="3E356CB7" w:rsidR="007E2C49" w:rsidRPr="005D1699" w:rsidRDefault="007E2C49" w:rsidP="007E2C49">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rsidRPr="00035492">
        <w:t>.</w:t>
      </w:r>
    </w:p>
    <w:p w14:paraId="4C82914C" w14:textId="77777777" w:rsidR="007E2C49" w:rsidRPr="004D4FA0" w:rsidRDefault="007E2C49" w:rsidP="007E2C49">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480CF517" w14:textId="77777777" w:rsidR="007E2C49" w:rsidRPr="00F63DDB" w:rsidRDefault="007E2C49" w:rsidP="007E2C49">
      <w:pPr>
        <w:rPr>
          <w:sz w:val="16"/>
        </w:rPr>
      </w:pPr>
      <w:r w:rsidRPr="00F63DDB">
        <w:rPr>
          <w:sz w:val="16"/>
        </w:rPr>
        <w:t>2. Impact assessment</w:t>
      </w:r>
    </w:p>
    <w:p w14:paraId="34233D16" w14:textId="77777777" w:rsidR="007E2C49" w:rsidRPr="00F63DDB" w:rsidRDefault="007E2C49" w:rsidP="007E2C49">
      <w:pPr>
        <w:rPr>
          <w:sz w:val="16"/>
        </w:rPr>
      </w:pPr>
      <w:r w:rsidRPr="00F63DDB">
        <w:rPr>
          <w:sz w:val="16"/>
        </w:rPr>
        <w:t xml:space="preserve">General concerns about another Trump presidency fall into two main categories. </w:t>
      </w:r>
    </w:p>
    <w:p w14:paraId="46EB44A4" w14:textId="77777777" w:rsidR="007E2C49" w:rsidRPr="00F63DDB" w:rsidRDefault="007E2C49" w:rsidP="007E2C49">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4AB524A4" w14:textId="77777777" w:rsidR="007E2C49" w:rsidRPr="00F63DDB" w:rsidRDefault="007E2C49" w:rsidP="007E2C49">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224B71FC" w14:textId="77777777" w:rsidR="007E2C49" w:rsidRPr="00F63DDB" w:rsidRDefault="007E2C49" w:rsidP="007E2C49">
      <w:pPr>
        <w:rPr>
          <w:sz w:val="16"/>
        </w:rPr>
      </w:pPr>
      <w:r w:rsidRPr="00F63DDB">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4360922F" w14:textId="77777777" w:rsidR="007E2C49" w:rsidRPr="00F63DDB" w:rsidRDefault="007E2C49" w:rsidP="007E2C49">
      <w:pPr>
        <w:rPr>
          <w:sz w:val="16"/>
        </w:rPr>
      </w:pPr>
      <w:r w:rsidRPr="00F63DDB">
        <w:rPr>
          <w:sz w:val="16"/>
        </w:rPr>
        <w:t>&lt;&lt;BOX 3&gt;&gt;</w:t>
      </w:r>
    </w:p>
    <w:p w14:paraId="6AD4F368" w14:textId="77777777" w:rsidR="007E2C49" w:rsidRPr="00F63DDB" w:rsidRDefault="007E2C49" w:rsidP="007E2C49">
      <w:pPr>
        <w:rPr>
          <w:sz w:val="16"/>
        </w:rPr>
      </w:pPr>
      <w:r w:rsidRPr="00F63DDB">
        <w:rPr>
          <w:sz w:val="16"/>
        </w:rPr>
        <w:t>Box 3: Implications of cognitive decline</w:t>
      </w:r>
    </w:p>
    <w:p w14:paraId="068AD0ED" w14:textId="77777777" w:rsidR="007E2C49" w:rsidRPr="00F63DDB" w:rsidRDefault="007E2C49" w:rsidP="007E2C49">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67DB631" w14:textId="77777777" w:rsidR="007E2C49" w:rsidRPr="005830FD" w:rsidRDefault="007E2C49" w:rsidP="007E2C49">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6FC34213" w14:textId="77777777" w:rsidR="007E2C49" w:rsidRPr="005830FD" w:rsidRDefault="007E2C49" w:rsidP="007E2C49">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30CACFA9" w14:textId="77777777" w:rsidR="007E2C49" w:rsidRPr="00F63DDB" w:rsidRDefault="007E2C49" w:rsidP="007E2C49">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6F8D4A80" w14:textId="77777777" w:rsidR="007E2C49" w:rsidRPr="00F63DDB" w:rsidRDefault="007E2C49" w:rsidP="007E2C49">
      <w:pPr>
        <w:rPr>
          <w:sz w:val="16"/>
        </w:rPr>
      </w:pPr>
      <w:r w:rsidRPr="00F63DDB">
        <w:rPr>
          <w:sz w:val="16"/>
        </w:rPr>
        <w:t>2.1 Institutional capture and deepening American authoritarianism</w:t>
      </w:r>
    </w:p>
    <w:p w14:paraId="1A7014FA" w14:textId="77777777" w:rsidR="007E2C49" w:rsidRPr="00F63DDB" w:rsidRDefault="007E2C49" w:rsidP="007E2C49">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58E173B1" w14:textId="77777777" w:rsidR="007E2C49" w:rsidRPr="00F63DDB" w:rsidRDefault="007E2C49" w:rsidP="007E2C49">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5C2021F8" w14:textId="77777777" w:rsidR="007E2C49" w:rsidRPr="00F63DDB" w:rsidRDefault="007E2C49" w:rsidP="007E2C49">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57C40AAC" w14:textId="77777777" w:rsidR="007E2C49" w:rsidRPr="00F63DDB" w:rsidRDefault="007E2C49" w:rsidP="007E2C49">
      <w:pPr>
        <w:rPr>
          <w:sz w:val="16"/>
        </w:rPr>
      </w:pPr>
      <w:r w:rsidRPr="00F63DDB">
        <w:rPr>
          <w:sz w:val="16"/>
        </w:rPr>
        <w:t>&lt;&lt;BOX 4 OMITTED&gt;&gt;</w:t>
      </w:r>
    </w:p>
    <w:p w14:paraId="16DA51B0" w14:textId="77777777" w:rsidR="007E2C49" w:rsidRPr="00F63DDB" w:rsidRDefault="007E2C49" w:rsidP="007E2C49">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507C8150" w14:textId="77777777" w:rsidR="007E2C49" w:rsidRPr="00E15BC4" w:rsidRDefault="007E2C49" w:rsidP="007E2C49">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5379B2A0" w14:textId="77777777" w:rsidR="007E2C49" w:rsidRPr="00F63DDB" w:rsidRDefault="007E2C49" w:rsidP="007E2C49">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7EC698C9" w14:textId="77777777" w:rsidR="007E2C49" w:rsidRPr="00F63DDB" w:rsidRDefault="007E2C49" w:rsidP="007E2C49">
      <w:pPr>
        <w:rPr>
          <w:sz w:val="16"/>
        </w:rPr>
      </w:pPr>
      <w:r w:rsidRPr="00F63DDB">
        <w:rPr>
          <w:sz w:val="16"/>
        </w:rPr>
        <w:t>&lt;&lt;FIGURE 2 OMITTED&gt;&gt;</w:t>
      </w:r>
    </w:p>
    <w:p w14:paraId="23E0501B" w14:textId="77777777" w:rsidR="007E2C49" w:rsidRPr="00F63DDB" w:rsidRDefault="007E2C49" w:rsidP="007E2C49">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6F6DE3AA" w14:textId="77777777" w:rsidR="007E2C49" w:rsidRPr="00F63DDB" w:rsidRDefault="007E2C49" w:rsidP="007E2C49">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5C3D203" w14:textId="77777777" w:rsidR="007E2C49" w:rsidRPr="00F63DDB" w:rsidRDefault="007E2C49" w:rsidP="007E2C49">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245CB49A" w14:textId="77777777" w:rsidR="007E2C49" w:rsidRPr="00F63DDB" w:rsidRDefault="007E2C49" w:rsidP="007E2C49">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138946EC" w14:textId="77777777" w:rsidR="007E2C49" w:rsidRPr="00F63DDB" w:rsidRDefault="007E2C49" w:rsidP="007E2C49">
      <w:pPr>
        <w:rPr>
          <w:sz w:val="16"/>
        </w:rPr>
      </w:pPr>
      <w:r w:rsidRPr="00F63DDB">
        <w:rPr>
          <w:sz w:val="16"/>
        </w:rPr>
        <w:t>2.2 Socio-economic turmoil</w:t>
      </w:r>
    </w:p>
    <w:p w14:paraId="14729072" w14:textId="77777777" w:rsidR="007E2C49" w:rsidRPr="00F63DDB" w:rsidRDefault="007E2C49" w:rsidP="007E2C49">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0A1C2E8C" w14:textId="77777777" w:rsidR="007E2C49" w:rsidRPr="00F63DDB" w:rsidRDefault="007E2C49" w:rsidP="007E2C49">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76326F1F" w14:textId="77777777" w:rsidR="007E2C49" w:rsidRPr="00F63DDB" w:rsidRDefault="007E2C49" w:rsidP="007E2C49">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7DDF64B" w14:textId="77777777" w:rsidR="007E2C49" w:rsidRPr="00F63DDB" w:rsidRDefault="007E2C49" w:rsidP="007E2C49">
      <w:pPr>
        <w:rPr>
          <w:sz w:val="16"/>
        </w:rPr>
      </w:pPr>
      <w:r w:rsidRPr="00F63DDB">
        <w:rPr>
          <w:sz w:val="16"/>
        </w:rPr>
        <w:t>&lt;&lt;FIGURE 3 OMITTED&gt;&gt;</w:t>
      </w:r>
    </w:p>
    <w:p w14:paraId="693E62CD" w14:textId="77777777" w:rsidR="007E2C49" w:rsidRPr="00F63DDB" w:rsidRDefault="007E2C49" w:rsidP="007E2C49">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19613E39" w14:textId="77777777" w:rsidR="007E2C49" w:rsidRPr="00F63DDB" w:rsidRDefault="007E2C49" w:rsidP="007E2C49">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429CCBD3" w14:textId="77777777" w:rsidR="007E2C49" w:rsidRPr="00F63DDB" w:rsidRDefault="007E2C49" w:rsidP="007E2C49">
      <w:pPr>
        <w:rPr>
          <w:sz w:val="16"/>
        </w:rPr>
      </w:pPr>
      <w:r w:rsidRPr="00F63DDB">
        <w:rPr>
          <w:sz w:val="16"/>
        </w:rPr>
        <w:t>Figure 4 shows potential pathways arising from the critical juncture of a Trump administration’s immigration policy decisions.</w:t>
      </w:r>
    </w:p>
    <w:p w14:paraId="1444438F" w14:textId="77777777" w:rsidR="007E2C49" w:rsidRPr="00F63DDB" w:rsidRDefault="007E2C49" w:rsidP="007E2C49">
      <w:pPr>
        <w:rPr>
          <w:sz w:val="16"/>
        </w:rPr>
      </w:pPr>
      <w:r w:rsidRPr="00F63DDB">
        <w:rPr>
          <w:sz w:val="16"/>
        </w:rPr>
        <w:t>&lt;&lt;FIGURE 4&gt;&gt;</w:t>
      </w:r>
    </w:p>
    <w:p w14:paraId="19E079A0" w14:textId="77777777" w:rsidR="007E2C49" w:rsidRPr="00F63DDB" w:rsidRDefault="007E2C49" w:rsidP="007E2C49">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53A6BD33" w14:textId="77777777" w:rsidR="007E2C49" w:rsidRPr="00F63DDB" w:rsidRDefault="007E2C49" w:rsidP="007E2C49">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3EB531B5" w14:textId="77777777" w:rsidR="007E2C49" w:rsidRPr="00F63DDB" w:rsidRDefault="007E2C49" w:rsidP="007E2C49">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840C0F9" w14:textId="77777777" w:rsidR="007E2C49" w:rsidRPr="00F63DDB" w:rsidRDefault="007E2C49" w:rsidP="007E2C49">
      <w:pPr>
        <w:rPr>
          <w:sz w:val="16"/>
        </w:rPr>
      </w:pPr>
      <w:r w:rsidRPr="00F63DDB">
        <w:rPr>
          <w:sz w:val="16"/>
        </w:rPr>
        <w:t>&lt;&lt;FIGURE 5 OMMITED&gt;&gt;</w:t>
      </w:r>
    </w:p>
    <w:p w14:paraId="7737F096" w14:textId="77777777" w:rsidR="007E2C49" w:rsidRPr="00F63DDB" w:rsidRDefault="007E2C49" w:rsidP="007E2C49">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3815AC6B" w14:textId="77777777" w:rsidR="007E2C49" w:rsidRPr="00F63DDB" w:rsidRDefault="007E2C49" w:rsidP="007E2C49">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32845D83" w14:textId="77777777" w:rsidR="007E2C49" w:rsidRPr="00F63DDB" w:rsidRDefault="007E2C49" w:rsidP="007E2C49">
      <w:pPr>
        <w:rPr>
          <w:sz w:val="16"/>
        </w:rPr>
      </w:pPr>
      <w:r w:rsidRPr="00F63DDB">
        <w:rPr>
          <w:sz w:val="16"/>
        </w:rPr>
        <w:t xml:space="preserve">2.3 International conflict and security </w:t>
      </w:r>
    </w:p>
    <w:p w14:paraId="1B043FDC" w14:textId="77777777" w:rsidR="007E2C49" w:rsidRPr="00F63DDB" w:rsidRDefault="007E2C49" w:rsidP="007E2C49">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0D12A986" w14:textId="77777777" w:rsidR="007E2C49" w:rsidRPr="00F63DDB" w:rsidRDefault="007E2C49" w:rsidP="007E2C49">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1FFE41EA" w14:textId="77777777" w:rsidR="007E2C49" w:rsidRPr="00F63DDB" w:rsidRDefault="007E2C49" w:rsidP="007E2C49">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78336560" w14:textId="77777777" w:rsidR="007E2C49" w:rsidRPr="00F63DDB" w:rsidRDefault="007E2C49" w:rsidP="007E2C49">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6C51CFE" w14:textId="77777777" w:rsidR="007E2C49" w:rsidRPr="00F63DDB" w:rsidRDefault="007E2C49" w:rsidP="007E2C49">
      <w:pPr>
        <w:rPr>
          <w:sz w:val="16"/>
        </w:rPr>
      </w:pPr>
      <w:r w:rsidRPr="00F63DDB">
        <w:rPr>
          <w:sz w:val="16"/>
        </w:rPr>
        <w:t>&lt;&lt;FIGURE 6 OMITTED&gt;&gt;</w:t>
      </w:r>
    </w:p>
    <w:p w14:paraId="32F625B3" w14:textId="77777777" w:rsidR="007E2C49" w:rsidRPr="00F63DDB" w:rsidRDefault="007E2C49" w:rsidP="007E2C49">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28110D4F" w14:textId="77777777" w:rsidR="007E2C49" w:rsidRPr="00F63DDB" w:rsidRDefault="007E2C49" w:rsidP="007E2C49">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31385BE7" w14:textId="77777777" w:rsidR="007E2C49" w:rsidRPr="00F63DDB" w:rsidRDefault="007E2C49" w:rsidP="007E2C49">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5A2A7C57" w14:textId="77777777" w:rsidR="007E2C49" w:rsidRPr="00F63DDB" w:rsidRDefault="007E2C49" w:rsidP="007E2C49">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2AF10420" w14:textId="77777777" w:rsidR="007E2C49" w:rsidRPr="00F63DDB" w:rsidRDefault="007E2C49" w:rsidP="007E2C49">
      <w:pPr>
        <w:rPr>
          <w:sz w:val="16"/>
        </w:rPr>
      </w:pPr>
      <w:r w:rsidRPr="00F63DDB">
        <w:rPr>
          <w:sz w:val="16"/>
        </w:rPr>
        <w:t>&lt;&lt;FIGURE 7 OMITTED&gt;&gt;</w:t>
      </w:r>
    </w:p>
    <w:p w14:paraId="7B381664" w14:textId="77777777" w:rsidR="007E2C49" w:rsidRPr="00F63DDB" w:rsidRDefault="007E2C49" w:rsidP="007E2C49">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31BFE135" w14:textId="77777777" w:rsidR="007E2C49" w:rsidRPr="00F63DDB" w:rsidRDefault="007E2C49" w:rsidP="007E2C49">
      <w:pPr>
        <w:rPr>
          <w:sz w:val="16"/>
        </w:rPr>
      </w:pPr>
      <w:r w:rsidRPr="00F63DDB">
        <w:rPr>
          <w:sz w:val="16"/>
        </w:rPr>
        <w:t>3. Feedback assessment</w:t>
      </w:r>
    </w:p>
    <w:p w14:paraId="292F70DE" w14:textId="77777777" w:rsidR="007E2C49" w:rsidRPr="00F63DDB" w:rsidRDefault="007E2C49" w:rsidP="007E2C49">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C09BA7C" w14:textId="77777777" w:rsidR="007E2C49" w:rsidRPr="00F63DDB" w:rsidRDefault="007E2C49" w:rsidP="007E2C49">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3C43E59D" w14:textId="77777777" w:rsidR="007E2C49" w:rsidRPr="00F63DDB" w:rsidRDefault="007E2C49" w:rsidP="007E2C49">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13CC8537" w14:textId="77777777" w:rsidR="007E2C49" w:rsidRPr="00F63DDB" w:rsidRDefault="007E2C49" w:rsidP="007E2C49">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02422819" w14:textId="58FA63F7" w:rsidR="00520FE1" w:rsidRPr="00584DD8" w:rsidRDefault="005C5D7B" w:rsidP="00520FE1">
      <w:pPr>
        <w:pStyle w:val="Heading4"/>
        <w:rPr>
          <w:b w:val="0"/>
          <w:bCs/>
        </w:rPr>
      </w:pPr>
      <w:r>
        <w:t>N</w:t>
      </w:r>
      <w:r w:rsidR="00520FE1">
        <w:t xml:space="preserve">uclear conflict inflicts </w:t>
      </w:r>
      <w:r w:rsidR="00520FE1" w:rsidRPr="00CB4D9C">
        <w:rPr>
          <w:u w:val="single"/>
        </w:rPr>
        <w:t>mass suffering</w:t>
      </w:r>
      <w:r w:rsidR="00520FE1">
        <w:t xml:space="preserve"> and is </w:t>
      </w:r>
      <w:r w:rsidR="00520FE1" w:rsidRPr="00B32B16">
        <w:rPr>
          <w:u w:val="single"/>
        </w:rPr>
        <w:t>underestimated</w:t>
      </w:r>
      <w:r w:rsidR="00520FE1">
        <w:t xml:space="preserve"> while </w:t>
      </w:r>
      <w:r w:rsidR="00520FE1" w:rsidRPr="00B32B16">
        <w:rPr>
          <w:u w:val="single"/>
        </w:rPr>
        <w:t>survivors</w:t>
      </w:r>
      <w:r w:rsidR="00520FE1">
        <w:t xml:space="preserve"> will be </w:t>
      </w:r>
      <w:r w:rsidR="00520FE1" w:rsidRPr="00B32B16">
        <w:rPr>
          <w:u w:val="single"/>
        </w:rPr>
        <w:t>agents of destruction</w:t>
      </w:r>
      <w:r w:rsidR="00520FE1">
        <w:t>.</w:t>
      </w:r>
    </w:p>
    <w:p w14:paraId="4F72BAEF" w14:textId="77777777" w:rsidR="005C5D7B" w:rsidRDefault="005C5D7B" w:rsidP="00520FE1">
      <w:r w:rsidRPr="005C5D7B">
        <w:rPr>
          <w:rStyle w:val="Style13ptBold"/>
        </w:rPr>
        <w:t>Scarry ’19</w:t>
      </w:r>
      <w:r>
        <w:t xml:space="preserve"> [Elaine and Rachel Ablow; June 25; American essayist and Professor of English and American Literature and Language, Walter M. Cabot Professor of Aesthetics and the General Theory of Value at Harvard University; Associate Professor of English at the University at Buffalo, State University of New York; Representations, “Interview with Elaine Scarry,” https://english.fas.harvard.edu/news/interview-elaine-scarry-representations] </w:t>
      </w:r>
    </w:p>
    <w:p w14:paraId="3F08FE14" w14:textId="627C23B5" w:rsidR="00520FE1" w:rsidRPr="00520FE1" w:rsidRDefault="00520FE1" w:rsidP="00520FE1">
      <w:r w:rsidRPr="00520FE1">
        <w:t>[Language Ed.]</w:t>
      </w:r>
    </w:p>
    <w:p w14:paraId="57082B8B" w14:textId="77777777" w:rsidR="00520FE1" w:rsidRPr="002F0EE6" w:rsidRDefault="00520FE1" w:rsidP="00520FE1">
      <w:pPr>
        <w:rPr>
          <w:sz w:val="14"/>
        </w:rPr>
      </w:pPr>
      <w:r w:rsidRPr="002F0EE6">
        <w:rPr>
          <w:sz w:val="14"/>
        </w:rPr>
        <w:t xml:space="preserve">ES: The two points are deeply related. </w:t>
      </w:r>
      <w:r w:rsidRPr="00E17CBF">
        <w:rPr>
          <w:rStyle w:val="StyleUnderline"/>
        </w:rPr>
        <w:t xml:space="preserve">The architecture of </w:t>
      </w:r>
      <w:r w:rsidRPr="009C7C8B">
        <w:rPr>
          <w:rStyle w:val="StyleUnderline"/>
          <w:highlight w:val="cyan"/>
        </w:rPr>
        <w:t>nuclear arms requires</w:t>
      </w:r>
      <w:r w:rsidRPr="00E17CBF">
        <w:rPr>
          <w:rStyle w:val="StyleUnderline"/>
        </w:rPr>
        <w:t xml:space="preserve"> that the </w:t>
      </w:r>
      <w:r w:rsidRPr="009C7C8B">
        <w:rPr>
          <w:rStyle w:val="StyleUnderline"/>
          <w:highlight w:val="cyan"/>
        </w:rPr>
        <w:t>population</w:t>
      </w:r>
      <w:r w:rsidRPr="00E17CBF">
        <w:rPr>
          <w:rStyle w:val="StyleUnderline"/>
        </w:rPr>
        <w:t xml:space="preserve"> be </w:t>
      </w:r>
      <w:r w:rsidRPr="009C7C8B">
        <w:rPr>
          <w:rStyle w:val="Emphasis"/>
          <w:highlight w:val="cyan"/>
        </w:rPr>
        <w:t>eliminated</w:t>
      </w:r>
      <w:r w:rsidRPr="009C7C8B">
        <w:rPr>
          <w:rStyle w:val="StyleUnderline"/>
          <w:highlight w:val="cyan"/>
        </w:rPr>
        <w:t xml:space="preserve"> from</w:t>
      </w:r>
      <w:r w:rsidRPr="00E17CBF">
        <w:rPr>
          <w:rStyle w:val="StyleUnderline"/>
        </w:rPr>
        <w:t xml:space="preserve"> the </w:t>
      </w:r>
      <w:r w:rsidRPr="009C7C8B">
        <w:rPr>
          <w:rStyle w:val="Emphasis"/>
          <w:highlight w:val="cyan"/>
        </w:rPr>
        <w:t>decision</w:t>
      </w:r>
      <w:r w:rsidRPr="009C7C8B">
        <w:rPr>
          <w:rStyle w:val="StyleUnderline"/>
          <w:highlight w:val="cyan"/>
        </w:rPr>
        <w:t xml:space="preserve"> about</w:t>
      </w:r>
      <w:r w:rsidRPr="00E17CBF">
        <w:rPr>
          <w:rStyle w:val="StyleUnderline"/>
        </w:rPr>
        <w:t xml:space="preserve"> going to </w:t>
      </w:r>
      <w:r w:rsidRPr="009C7C8B">
        <w:rPr>
          <w:rStyle w:val="StyleUnderline"/>
          <w:highlight w:val="cyan"/>
        </w:rPr>
        <w:t>war</w:t>
      </w:r>
      <w:r w:rsidRPr="002F0EE6">
        <w:rPr>
          <w:sz w:val="14"/>
        </w:rPr>
        <w:t xml:space="preserve">. It also requires that Congress be eliminated from the decision about going to war—just because the nature of the technology requires a tiny number of people to do the launch. </w:t>
      </w:r>
      <w:r w:rsidRPr="009C7C8B">
        <w:rPr>
          <w:rStyle w:val="StyleUnderline"/>
          <w:highlight w:val="cyan"/>
        </w:rPr>
        <w:t>The result</w:t>
      </w:r>
      <w:r w:rsidRPr="00E17CBF">
        <w:rPr>
          <w:rStyle w:val="StyleUnderline"/>
        </w:rPr>
        <w:t xml:space="preserve"> of that architecture </w:t>
      </w:r>
      <w:r w:rsidRPr="009C7C8B">
        <w:rPr>
          <w:rStyle w:val="StyleUnderline"/>
          <w:highlight w:val="cyan"/>
        </w:rPr>
        <w:t>is</w:t>
      </w:r>
      <w:r w:rsidRPr="00E17CBF">
        <w:rPr>
          <w:rStyle w:val="StyleUnderline"/>
        </w:rPr>
        <w:t xml:space="preserve"> that </w:t>
      </w:r>
      <w:r w:rsidRPr="009C7C8B">
        <w:rPr>
          <w:rStyle w:val="StyleUnderline"/>
          <w:highlight w:val="cyan"/>
        </w:rPr>
        <w:t>people</w:t>
      </w:r>
      <w:r w:rsidRPr="00E17CBF">
        <w:rPr>
          <w:rStyle w:val="StyleUnderline"/>
        </w:rPr>
        <w:t xml:space="preserve"> </w:t>
      </w:r>
      <w:r w:rsidRPr="00E17CBF">
        <w:rPr>
          <w:rStyle w:val="Emphasis"/>
        </w:rPr>
        <w:t>eventually</w:t>
      </w:r>
      <w:r w:rsidRPr="002F0EE6">
        <w:rPr>
          <w:sz w:val="14"/>
        </w:rPr>
        <w:t xml:space="preserve">, over seven decades, </w:t>
      </w:r>
      <w:r w:rsidRPr="009C7C8B">
        <w:rPr>
          <w:rStyle w:val="StyleUnderline"/>
          <w:highlight w:val="cyan"/>
        </w:rPr>
        <w:t xml:space="preserve">have </w:t>
      </w:r>
      <w:r w:rsidRPr="009C7C8B">
        <w:rPr>
          <w:rStyle w:val="Emphasis"/>
          <w:highlight w:val="cyan"/>
        </w:rPr>
        <w:t>internalized</w:t>
      </w:r>
      <w:r w:rsidRPr="00E17CBF">
        <w:rPr>
          <w:rStyle w:val="StyleUnderline"/>
        </w:rPr>
        <w:t xml:space="preserve"> the fact </w:t>
      </w:r>
      <w:r w:rsidRPr="009C7C8B">
        <w:rPr>
          <w:rStyle w:val="StyleUnderline"/>
          <w:highlight w:val="cyan"/>
        </w:rPr>
        <w:t xml:space="preserve">that they’re </w:t>
      </w:r>
      <w:r w:rsidRPr="009C7C8B">
        <w:rPr>
          <w:rStyle w:val="Emphasis"/>
          <w:highlight w:val="cyan"/>
        </w:rPr>
        <w:t>worthless</w:t>
      </w:r>
      <w:r w:rsidRPr="002F0EE6">
        <w:rPr>
          <w:sz w:val="14"/>
        </w:rPr>
        <w:t xml:space="preserve"> when it comes to the need to defend the country and to carry out acts of mutual aid toward one another. We now simply abandon the right of self-defense and the right of mutual aid and give unlimited injuring power to the executive branch of government and fall silent.</w:t>
      </w:r>
    </w:p>
    <w:p w14:paraId="6F7B6203" w14:textId="77777777" w:rsidR="00520FE1" w:rsidRPr="002F0EE6" w:rsidRDefault="00520FE1" w:rsidP="00520FE1">
      <w:pPr>
        <w:rPr>
          <w:sz w:val="14"/>
          <w:szCs w:val="14"/>
        </w:rPr>
      </w:pPr>
      <w:r w:rsidRPr="002F0EE6">
        <w:rPr>
          <w:sz w:val="14"/>
          <w:szCs w:val="14"/>
        </w:rPr>
        <w:t>RA: How much responsibility, how much blame, does one give to the population for remaining silent?</w:t>
      </w:r>
    </w:p>
    <w:p w14:paraId="6B6C0A38" w14:textId="77777777" w:rsidR="00520FE1" w:rsidRPr="00B13A04" w:rsidRDefault="00520FE1" w:rsidP="00520FE1">
      <w:pPr>
        <w:rPr>
          <w:sz w:val="14"/>
        </w:rPr>
      </w:pPr>
      <w:r w:rsidRPr="00B13A04">
        <w:rPr>
          <w:sz w:val="14"/>
        </w:rPr>
        <w:t xml:space="preserve">ES: That has always been a question. Gandhi said, ‘‘You can wake a man who’s asleep, but you can’t wake a man who’s pretending to be asleep.’’ His statement marks a fork in the road. If the population has been anesthetized and is genuinely asleep, then they are morally innocent (even if infantilized and terribly reduced as moral agents). </w:t>
      </w:r>
      <w:r w:rsidRPr="009C7C8B">
        <w:rPr>
          <w:rStyle w:val="StyleUnderline"/>
          <w:highlight w:val="cyan"/>
        </w:rPr>
        <w:t>If</w:t>
      </w:r>
      <w:r w:rsidRPr="00B13A04">
        <w:rPr>
          <w:sz w:val="14"/>
        </w:rPr>
        <w:t xml:space="preserve"> instead </w:t>
      </w:r>
      <w:r w:rsidRPr="001C5CAC">
        <w:rPr>
          <w:rStyle w:val="StyleUnderline"/>
        </w:rPr>
        <w:t xml:space="preserve">the </w:t>
      </w:r>
      <w:r w:rsidRPr="009C7C8B">
        <w:rPr>
          <w:rStyle w:val="StyleUnderline"/>
          <w:highlight w:val="cyan"/>
        </w:rPr>
        <w:t xml:space="preserve">population is </w:t>
      </w:r>
      <w:r w:rsidRPr="009C7C8B">
        <w:rPr>
          <w:rStyle w:val="Emphasis"/>
          <w:highlight w:val="cyan"/>
        </w:rPr>
        <w:t>pretending</w:t>
      </w:r>
      <w:r w:rsidRPr="009C7C8B">
        <w:rPr>
          <w:rStyle w:val="StyleUnderline"/>
          <w:highlight w:val="cyan"/>
        </w:rPr>
        <w:t xml:space="preserve"> to be asleep, we are </w:t>
      </w:r>
      <w:r w:rsidRPr="00E02459">
        <w:rPr>
          <w:rStyle w:val="Emphasis"/>
        </w:rPr>
        <w:t xml:space="preserve">morally </w:t>
      </w:r>
      <w:r w:rsidRPr="009C7C8B">
        <w:rPr>
          <w:rStyle w:val="Emphasis"/>
          <w:highlight w:val="cyan"/>
        </w:rPr>
        <w:t>culpable</w:t>
      </w:r>
      <w:r w:rsidRPr="00B13A04">
        <w:rPr>
          <w:sz w:val="14"/>
        </w:rPr>
        <w:t xml:space="preserve">: the population is </w:t>
      </w:r>
      <w:r w:rsidRPr="009C7C8B">
        <w:rPr>
          <w:rStyle w:val="Emphasis"/>
          <w:highlight w:val="cyan"/>
        </w:rPr>
        <w:t>complicit</w:t>
      </w:r>
      <w:r w:rsidRPr="009C7C8B">
        <w:rPr>
          <w:rStyle w:val="StyleUnderline"/>
          <w:highlight w:val="cyan"/>
        </w:rPr>
        <w:t xml:space="preserve"> with</w:t>
      </w:r>
      <w:r w:rsidRPr="001C5CAC">
        <w:rPr>
          <w:rStyle w:val="StyleUnderline"/>
        </w:rPr>
        <w:t xml:space="preserve"> the </w:t>
      </w:r>
      <w:r w:rsidRPr="009C7C8B">
        <w:rPr>
          <w:rStyle w:val="Emphasis"/>
          <w:highlight w:val="cyan"/>
        </w:rPr>
        <w:t>genocide</w:t>
      </w:r>
      <w:r w:rsidRPr="009C7C8B">
        <w:rPr>
          <w:rStyle w:val="StyleUnderline"/>
          <w:highlight w:val="cyan"/>
        </w:rPr>
        <w:t xml:space="preserve"> that’s </w:t>
      </w:r>
      <w:r w:rsidRPr="009C7C8B">
        <w:rPr>
          <w:rStyle w:val="Emphasis"/>
          <w:highlight w:val="cyan"/>
        </w:rPr>
        <w:t>standing in the wings</w:t>
      </w:r>
      <w:r w:rsidRPr="009C7C8B">
        <w:rPr>
          <w:rStyle w:val="StyleUnderline"/>
          <w:highlight w:val="cyan"/>
        </w:rPr>
        <w:t xml:space="preserve"> </w:t>
      </w:r>
      <w:r w:rsidRPr="009C7C8B">
        <w:rPr>
          <w:rStyle w:val="Emphasis"/>
          <w:highlight w:val="cyan"/>
        </w:rPr>
        <w:t>waiting to happen</w:t>
      </w:r>
      <w:r w:rsidRPr="00B13A04">
        <w:rPr>
          <w:sz w:val="14"/>
        </w:rPr>
        <w:t xml:space="preserve">. During my lecture and in many years of working on disarmament, I stressed the first path and tried to outline why waking up is difficult. In recent months, I’ve moved closer to the position that your question identifies, the responsibility of the population. I </w:t>
      </w:r>
      <w:r w:rsidRPr="004F0F36">
        <w:rPr>
          <w:rStyle w:val="StyleUnderline"/>
        </w:rPr>
        <w:t xml:space="preserve">feel the force of </w:t>
      </w:r>
      <w:r w:rsidRPr="004F0F36">
        <w:rPr>
          <w:rStyle w:val="Emphasis"/>
        </w:rPr>
        <w:t>M</w:t>
      </w:r>
      <w:r w:rsidRPr="004F0F36">
        <w:rPr>
          <w:rStyle w:val="StyleUnderline"/>
        </w:rPr>
        <w:t xml:space="preserve">artin </w:t>
      </w:r>
      <w:r w:rsidRPr="004F0F36">
        <w:rPr>
          <w:rStyle w:val="Emphasis"/>
        </w:rPr>
        <w:t>L</w:t>
      </w:r>
      <w:r w:rsidRPr="004F0F36">
        <w:rPr>
          <w:rStyle w:val="StyleUnderline"/>
        </w:rPr>
        <w:t xml:space="preserve">uther </w:t>
      </w:r>
      <w:r w:rsidRPr="004F0F36">
        <w:rPr>
          <w:rStyle w:val="Emphasis"/>
        </w:rPr>
        <w:t>K</w:t>
      </w:r>
      <w:r w:rsidRPr="004F0F36">
        <w:rPr>
          <w:rStyle w:val="StyleUnderline"/>
        </w:rPr>
        <w:t xml:space="preserve">ing’s statement, ‘‘There comes a time when </w:t>
      </w:r>
      <w:r w:rsidRPr="009C7C8B">
        <w:rPr>
          <w:rStyle w:val="Emphasis"/>
          <w:highlight w:val="cyan"/>
        </w:rPr>
        <w:t>silence is betrayal</w:t>
      </w:r>
      <w:r w:rsidRPr="004F0F36">
        <w:rPr>
          <w:rStyle w:val="StyleUnderline"/>
        </w:rPr>
        <w:t>.’’</w:t>
      </w:r>
      <w:r w:rsidRPr="00B13A04">
        <w:rPr>
          <w:sz w:val="14"/>
        </w:rPr>
        <w:t xml:space="preserve"> I’m almost at the point of believing that </w:t>
      </w:r>
      <w:r w:rsidRPr="004F0F36">
        <w:rPr>
          <w:rStyle w:val="StyleUnderline"/>
        </w:rPr>
        <w:t xml:space="preserve">there is </w:t>
      </w:r>
      <w:r w:rsidRPr="009C7C8B">
        <w:rPr>
          <w:rStyle w:val="StyleUnderline"/>
          <w:highlight w:val="cyan"/>
        </w:rPr>
        <w:t xml:space="preserve">a </w:t>
      </w:r>
      <w:r w:rsidRPr="009C7C8B">
        <w:rPr>
          <w:rStyle w:val="Emphasis"/>
          <w:highlight w:val="cyan"/>
        </w:rPr>
        <w:t>wanton refusal</w:t>
      </w:r>
      <w:r w:rsidRPr="009C7C8B">
        <w:rPr>
          <w:rStyle w:val="StyleUnderline"/>
          <w:highlight w:val="cyan"/>
        </w:rPr>
        <w:t xml:space="preserve"> to</w:t>
      </w:r>
      <w:r w:rsidRPr="00B13A04">
        <w:rPr>
          <w:sz w:val="14"/>
        </w:rPr>
        <w:t xml:space="preserve"> </w:t>
      </w:r>
      <w:r w:rsidRPr="00B13A04">
        <w:rPr>
          <w:strike/>
          <w:sz w:val="14"/>
        </w:rPr>
        <w:t>see</w:t>
      </w:r>
      <w:r w:rsidRPr="00B13A04">
        <w:rPr>
          <w:sz w:val="14"/>
        </w:rPr>
        <w:t xml:space="preserve"> [</w:t>
      </w:r>
      <w:r w:rsidRPr="009C7C8B">
        <w:rPr>
          <w:rStyle w:val="StyleUnderline"/>
          <w:highlight w:val="cyan"/>
        </w:rPr>
        <w:t>recognize</w:t>
      </w:r>
      <w:r w:rsidRPr="00B13A04">
        <w:rPr>
          <w:sz w:val="14"/>
        </w:rPr>
        <w:t xml:space="preserve">] </w:t>
      </w:r>
      <w:r w:rsidRPr="009C7C8B">
        <w:rPr>
          <w:rStyle w:val="StyleUnderline"/>
          <w:highlight w:val="cyan"/>
        </w:rPr>
        <w:t xml:space="preserve">the </w:t>
      </w:r>
      <w:r w:rsidRPr="009C7C8B">
        <w:rPr>
          <w:rStyle w:val="Emphasis"/>
          <w:highlight w:val="cyan"/>
        </w:rPr>
        <w:t>imminent peril</w:t>
      </w:r>
      <w:r w:rsidRPr="004F0F36">
        <w:rPr>
          <w:rStyle w:val="StyleUnderline"/>
        </w:rPr>
        <w:t xml:space="preserve">, a refusal to understand not just that we have a </w:t>
      </w:r>
      <w:r w:rsidRPr="004F0F36">
        <w:rPr>
          <w:rStyle w:val="Emphasis"/>
        </w:rPr>
        <w:t>responsibility</w:t>
      </w:r>
      <w:r w:rsidRPr="004F0F36">
        <w:rPr>
          <w:rStyle w:val="StyleUnderline"/>
        </w:rPr>
        <w:t xml:space="preserve"> to </w:t>
      </w:r>
      <w:r w:rsidRPr="004F0F36">
        <w:rPr>
          <w:rStyle w:val="Emphasis"/>
        </w:rPr>
        <w:t>reverse it</w:t>
      </w:r>
      <w:r w:rsidRPr="00B13A04">
        <w:rPr>
          <w:sz w:val="14"/>
        </w:rPr>
        <w:t xml:space="preserve">, to dismantle it, </w:t>
      </w:r>
      <w:r w:rsidRPr="004F0F36">
        <w:rPr>
          <w:rStyle w:val="StyleUnderline"/>
        </w:rPr>
        <w:t xml:space="preserve">but that we </w:t>
      </w:r>
      <w:r w:rsidRPr="004F0F36">
        <w:rPr>
          <w:rStyle w:val="Emphasis"/>
        </w:rPr>
        <w:t>have the ability</w:t>
      </w:r>
      <w:r w:rsidRPr="004F0F36">
        <w:rPr>
          <w:rStyle w:val="StyleUnderline"/>
        </w:rPr>
        <w:t xml:space="preserve"> to do so, and</w:t>
      </w:r>
      <w:r w:rsidRPr="00B13A04">
        <w:rPr>
          <w:sz w:val="14"/>
        </w:rPr>
        <w:t xml:space="preserve"> that </w:t>
      </w:r>
      <w:r w:rsidRPr="004F0F36">
        <w:rPr>
          <w:rStyle w:val="StyleUnderline"/>
        </w:rPr>
        <w:t xml:space="preserve">if we don’t, </w:t>
      </w:r>
      <w:r w:rsidRPr="004F0F36">
        <w:rPr>
          <w:rStyle w:val="Emphasis"/>
        </w:rPr>
        <w:t>it is going to happen</w:t>
      </w:r>
      <w:r w:rsidRPr="00B13A04">
        <w:rPr>
          <w:sz w:val="14"/>
        </w:rPr>
        <w:t>. I don’t know if it’s going to happen this year. Or whether it’s going to happen this century. But it’s almost inconceivable that it isn’t going to happen.</w:t>
      </w:r>
    </w:p>
    <w:p w14:paraId="2AD0ED5F" w14:textId="77777777" w:rsidR="00520FE1" w:rsidRPr="00B13A04" w:rsidRDefault="00520FE1" w:rsidP="00520FE1">
      <w:pPr>
        <w:rPr>
          <w:sz w:val="14"/>
          <w:szCs w:val="14"/>
        </w:rPr>
      </w:pPr>
      <w:r w:rsidRPr="00B13A04">
        <w:rPr>
          <w:sz w:val="14"/>
          <w:szCs w:val="14"/>
        </w:rPr>
        <w:t>RA: Why is it that people have such a hard time understanding this? If you allow that people might honestly and ardently be trying to understand, what is it that is getting in the way?</w:t>
      </w:r>
    </w:p>
    <w:p w14:paraId="2C2F2610" w14:textId="77777777" w:rsidR="00520FE1" w:rsidRPr="00B13A04" w:rsidRDefault="00520FE1" w:rsidP="00520FE1">
      <w:pPr>
        <w:rPr>
          <w:sz w:val="14"/>
        </w:rPr>
      </w:pPr>
      <w:r w:rsidRPr="00B13A04">
        <w:rPr>
          <w:sz w:val="14"/>
        </w:rPr>
        <w:t xml:space="preserve">ES: Four or five answers come to mind. First, </w:t>
      </w:r>
      <w:r w:rsidRPr="00381C4E">
        <w:rPr>
          <w:rStyle w:val="StyleUnderline"/>
        </w:rPr>
        <w:t xml:space="preserve">people often </w:t>
      </w:r>
      <w:r w:rsidRPr="00B13A04">
        <w:rPr>
          <w:rStyle w:val="Emphasis"/>
        </w:rPr>
        <w:t>lack key pieces</w:t>
      </w:r>
      <w:r w:rsidRPr="00381C4E">
        <w:rPr>
          <w:rStyle w:val="StyleUnderline"/>
        </w:rPr>
        <w:t xml:space="preserve"> of </w:t>
      </w:r>
      <w:r w:rsidRPr="00B13A04">
        <w:rPr>
          <w:rStyle w:val="Emphasis"/>
        </w:rPr>
        <w:t>information</w:t>
      </w:r>
      <w:r w:rsidRPr="00B13A04">
        <w:rPr>
          <w:sz w:val="14"/>
        </w:rPr>
        <w:t>. If you ask someone in this country which nations have nuclear weapons, they are likely to say Iraq (which has none), Iran (which has none), or North Korea (which has fewer than 60; leading experts say fewer than 20). The United States has 6,500. The United States and Russia together own 93 percent of the world arsenal: the other 7 percent is owned by the other seven nuclear states—in order of numerical possession, France, China, the United Kingdom, Pakistan, India, Israel, and North Korea (see fig. 1). An equally profound misconception held by US citizens is the belief that our nuclear architecture is for ‘‘defense’’ and ‘‘retaliation.’’ In fact we have had a ‘‘presidential first-use’’ policy for the whole nuclear age. The profound obscenity of that arrangement, which has only begun to be glimpsed with the current president, has been an equally grave moral wrong from day one.</w:t>
      </w:r>
    </w:p>
    <w:p w14:paraId="27D3F168" w14:textId="77777777" w:rsidR="00520FE1" w:rsidRPr="00B13A04" w:rsidRDefault="00520FE1" w:rsidP="00520FE1">
      <w:pPr>
        <w:rPr>
          <w:sz w:val="14"/>
        </w:rPr>
      </w:pPr>
      <w:r w:rsidRPr="00B13A04">
        <w:rPr>
          <w:sz w:val="14"/>
        </w:rPr>
        <w:t xml:space="preserve">Second, </w:t>
      </w:r>
      <w:r w:rsidRPr="008C45DE">
        <w:rPr>
          <w:rStyle w:val="StyleUnderline"/>
        </w:rPr>
        <w:t>even when</w:t>
      </w:r>
      <w:r w:rsidRPr="00B13A04">
        <w:rPr>
          <w:sz w:val="14"/>
        </w:rPr>
        <w:t xml:space="preserve"> American </w:t>
      </w:r>
      <w:r w:rsidRPr="008C45DE">
        <w:rPr>
          <w:rStyle w:val="StyleUnderline"/>
        </w:rPr>
        <w:t>citizens</w:t>
      </w:r>
      <w:r w:rsidRPr="00B13A04">
        <w:rPr>
          <w:sz w:val="14"/>
        </w:rPr>
        <w:t xml:space="preserve"> and residents </w:t>
      </w:r>
      <w:r w:rsidRPr="00B13A04">
        <w:rPr>
          <w:rStyle w:val="Emphasis"/>
        </w:rPr>
        <w:t>have this information</w:t>
      </w:r>
      <w:r w:rsidRPr="008C45DE">
        <w:rPr>
          <w:rStyle w:val="StyleUnderline"/>
        </w:rPr>
        <w:t xml:space="preserve">, the outcome is </w:t>
      </w:r>
      <w:r w:rsidRPr="00B13A04">
        <w:rPr>
          <w:rStyle w:val="Emphasis"/>
        </w:rPr>
        <w:t>derealized</w:t>
      </w:r>
      <w:r w:rsidRPr="008C45DE">
        <w:rPr>
          <w:rStyle w:val="StyleUnderline"/>
        </w:rPr>
        <w:t xml:space="preserve"> by its being future</w:t>
      </w:r>
      <w:r w:rsidRPr="00B13A04">
        <w:rPr>
          <w:sz w:val="14"/>
        </w:rPr>
        <w:t xml:space="preserve">—that is, </w:t>
      </w:r>
      <w:r w:rsidRPr="009C7C8B">
        <w:rPr>
          <w:rStyle w:val="StyleUnderline"/>
          <w:highlight w:val="cyan"/>
        </w:rPr>
        <w:t>the unreality</w:t>
      </w:r>
      <w:r w:rsidRPr="008C45DE">
        <w:rPr>
          <w:rStyle w:val="StyleUnderline"/>
        </w:rPr>
        <w:t xml:space="preserve"> something has </w:t>
      </w:r>
      <w:r w:rsidRPr="009C7C8B">
        <w:rPr>
          <w:rStyle w:val="StyleUnderline"/>
          <w:highlight w:val="cyan"/>
        </w:rPr>
        <w:t>by</w:t>
      </w:r>
      <w:r w:rsidRPr="008C45DE">
        <w:rPr>
          <w:rStyle w:val="StyleUnderline"/>
        </w:rPr>
        <w:t xml:space="preserve"> having </w:t>
      </w:r>
      <w:r w:rsidRPr="009C7C8B">
        <w:rPr>
          <w:rStyle w:val="Emphasis"/>
          <w:highlight w:val="cyan"/>
        </w:rPr>
        <w:t>not yet happened</w:t>
      </w:r>
      <w:r w:rsidRPr="009C7C8B">
        <w:rPr>
          <w:rStyle w:val="StyleUnderline"/>
          <w:highlight w:val="cyan"/>
        </w:rPr>
        <w:t xml:space="preserve"> is </w:t>
      </w:r>
      <w:r w:rsidRPr="009C7C8B">
        <w:rPr>
          <w:rStyle w:val="Emphasis"/>
          <w:highlight w:val="cyan"/>
        </w:rPr>
        <w:t>conflated</w:t>
      </w:r>
      <w:r w:rsidRPr="009C7C8B">
        <w:rPr>
          <w:rStyle w:val="StyleUnderline"/>
          <w:highlight w:val="cyan"/>
        </w:rPr>
        <w:t xml:space="preserve"> with the unreality something </w:t>
      </w:r>
      <w:r w:rsidRPr="009C7C8B">
        <w:rPr>
          <w:rStyle w:val="Emphasis"/>
          <w:highlight w:val="cyan"/>
        </w:rPr>
        <w:t>might have</w:t>
      </w:r>
      <w:r w:rsidRPr="009C7C8B">
        <w:rPr>
          <w:rStyle w:val="StyleUnderline"/>
          <w:highlight w:val="cyan"/>
        </w:rPr>
        <w:t xml:space="preserve"> by being</w:t>
      </w:r>
      <w:r w:rsidRPr="008C45DE">
        <w:rPr>
          <w:rStyle w:val="StyleUnderline"/>
        </w:rPr>
        <w:t xml:space="preserve"> merely </w:t>
      </w:r>
      <w:r w:rsidRPr="009C7C8B">
        <w:rPr>
          <w:rStyle w:val="StyleUnderline"/>
          <w:highlight w:val="cyan"/>
        </w:rPr>
        <w:t>imaginary</w:t>
      </w:r>
      <w:r w:rsidRPr="00B13A04">
        <w:rPr>
          <w:sz w:val="14"/>
        </w:rPr>
        <w:t>. People, it’s true, are uninformed. But once they become informed, even then the flash of insight fades from their eyes after about ten minutes.</w:t>
      </w:r>
    </w:p>
    <w:p w14:paraId="08E0E219" w14:textId="77777777" w:rsidR="00520FE1" w:rsidRPr="00B13A04" w:rsidRDefault="00520FE1" w:rsidP="00520FE1">
      <w:pPr>
        <w:rPr>
          <w:sz w:val="14"/>
          <w:szCs w:val="14"/>
        </w:rPr>
      </w:pPr>
      <w:r w:rsidRPr="00B13A04">
        <w:rPr>
          <w:sz w:val="14"/>
          <w:szCs w:val="14"/>
        </w:rPr>
        <w:t>RA: Why do you think that is?</w:t>
      </w:r>
    </w:p>
    <w:p w14:paraId="364E9F37" w14:textId="77777777" w:rsidR="00520FE1" w:rsidRPr="00B13A04" w:rsidRDefault="00520FE1" w:rsidP="00520FE1">
      <w:pPr>
        <w:rPr>
          <w:sz w:val="14"/>
        </w:rPr>
      </w:pPr>
      <w:r w:rsidRPr="00B13A04">
        <w:rPr>
          <w:sz w:val="14"/>
        </w:rPr>
        <w:t xml:space="preserve">ES: Because </w:t>
      </w:r>
      <w:r w:rsidRPr="009C7C8B">
        <w:rPr>
          <w:rStyle w:val="StyleUnderline"/>
          <w:highlight w:val="cyan"/>
        </w:rPr>
        <w:t>they think ‘‘future’’ equals ‘‘unreal.’’</w:t>
      </w:r>
      <w:r w:rsidRPr="00B13A04">
        <w:rPr>
          <w:sz w:val="14"/>
        </w:rPr>
        <w:t xml:space="preserve"> But we need to stop and understand what we mean by ‘‘future.’’ </w:t>
      </w:r>
      <w:r w:rsidRPr="009C7C8B">
        <w:rPr>
          <w:rStyle w:val="StyleUnderline"/>
          <w:highlight w:val="cyan"/>
        </w:rPr>
        <w:t xml:space="preserve">If it takes </w:t>
      </w:r>
      <w:r w:rsidRPr="009C7C8B">
        <w:rPr>
          <w:rStyle w:val="Emphasis"/>
          <w:highlight w:val="cyan"/>
        </w:rPr>
        <w:t>10,000 steps</w:t>
      </w:r>
      <w:r w:rsidRPr="008C45DE">
        <w:rPr>
          <w:rStyle w:val="StyleUnderline"/>
        </w:rPr>
        <w:t xml:space="preserve"> to put a nuclear architecture into place, </w:t>
      </w:r>
      <w:r w:rsidRPr="009C7C8B">
        <w:rPr>
          <w:rStyle w:val="Emphasis"/>
          <w:highlight w:val="cyan"/>
        </w:rPr>
        <w:t>9,999 steps</w:t>
      </w:r>
      <w:r w:rsidRPr="009C7C8B">
        <w:rPr>
          <w:rStyle w:val="StyleUnderline"/>
          <w:highlight w:val="cyan"/>
        </w:rPr>
        <w:t xml:space="preserve"> have </w:t>
      </w:r>
      <w:r w:rsidRPr="001A6E07">
        <w:rPr>
          <w:rStyle w:val="Emphasis"/>
        </w:rPr>
        <w:t xml:space="preserve">already </w:t>
      </w:r>
      <w:r w:rsidRPr="009C7C8B">
        <w:rPr>
          <w:rStyle w:val="Emphasis"/>
          <w:highlight w:val="cyan"/>
        </w:rPr>
        <w:t>been completed</w:t>
      </w:r>
      <w:r w:rsidRPr="00B13A04">
        <w:rPr>
          <w:sz w:val="14"/>
        </w:rPr>
        <w:t xml:space="preserve">: we know how to split the atom; we know how to provide enriched uranium; we know how to deliver the bomb; we’ve completed not only the theoretical steps but the materialization steps: we’ve made the bombs; we’ve completed the delivery systems—Ohio-class submarines, the land-based ICBMs, and airdelivery B-2s and B-52s. Unlike in China and India, the weapons in the United States are already ‘‘mated’’ to the delivery systems; they are on alert; specific weapons have been assigned to specific cities in the countries of present enemies and, yes, even potential enemies. One step remains: the order to launch. So 9,999 steps are present and accounted for; one remains undone. While the 9,999 steps took vast amounts of time and resources, the last one is designed to be carried out in minutes. </w:t>
      </w:r>
      <w:r w:rsidRPr="008C45DE">
        <w:rPr>
          <w:rStyle w:val="StyleUnderline"/>
        </w:rPr>
        <w:t xml:space="preserve">The word ‘‘future’’ </w:t>
      </w:r>
      <w:r w:rsidRPr="00167A8F">
        <w:rPr>
          <w:rStyle w:val="Emphasis"/>
        </w:rPr>
        <w:t>does not apply</w:t>
      </w:r>
      <w:r w:rsidRPr="008C45DE">
        <w:rPr>
          <w:rStyle w:val="StyleUnderline"/>
        </w:rPr>
        <w:t xml:space="preserve"> to the </w:t>
      </w:r>
      <w:r w:rsidRPr="00167A8F">
        <w:rPr>
          <w:rStyle w:val="Emphasis"/>
        </w:rPr>
        <w:t>9,999 steps</w:t>
      </w:r>
      <w:r w:rsidRPr="008C45DE">
        <w:rPr>
          <w:rStyle w:val="StyleUnderline"/>
        </w:rPr>
        <w:t xml:space="preserve">, only to the </w:t>
      </w:r>
      <w:r w:rsidRPr="00167A8F">
        <w:rPr>
          <w:rStyle w:val="Emphasis"/>
        </w:rPr>
        <w:t>last one</w:t>
      </w:r>
      <w:r w:rsidRPr="00B13A04">
        <w:rPr>
          <w:sz w:val="14"/>
        </w:rPr>
        <w:t>.</w:t>
      </w:r>
    </w:p>
    <w:p w14:paraId="013EDB6C" w14:textId="77777777" w:rsidR="00520FE1" w:rsidRPr="00B13A04" w:rsidRDefault="00520FE1" w:rsidP="00520FE1">
      <w:pPr>
        <w:rPr>
          <w:sz w:val="14"/>
        </w:rPr>
      </w:pPr>
      <w:r w:rsidRPr="009C7C8B">
        <w:rPr>
          <w:rStyle w:val="StyleUnderline"/>
          <w:highlight w:val="cyan"/>
        </w:rPr>
        <w:t xml:space="preserve">When people </w:t>
      </w:r>
      <w:r w:rsidRPr="009C7C8B">
        <w:rPr>
          <w:rStyle w:val="Emphasis"/>
          <w:highlight w:val="cyan"/>
        </w:rPr>
        <w:t>decline to address</w:t>
      </w:r>
      <w:r w:rsidRPr="008C45DE">
        <w:rPr>
          <w:rStyle w:val="StyleUnderline"/>
        </w:rPr>
        <w:t xml:space="preserve"> the </w:t>
      </w:r>
      <w:r w:rsidRPr="009C7C8B">
        <w:rPr>
          <w:rStyle w:val="StyleUnderline"/>
          <w:highlight w:val="cyan"/>
        </w:rPr>
        <w:t>nuclear peril</w:t>
      </w:r>
      <w:r w:rsidRPr="008C45DE">
        <w:rPr>
          <w:rStyle w:val="StyleUnderline"/>
        </w:rPr>
        <w:t xml:space="preserve"> </w:t>
      </w:r>
      <w:r w:rsidRPr="00167A8F">
        <w:rPr>
          <w:rStyle w:val="Emphasis"/>
        </w:rPr>
        <w:t>on the grounds</w:t>
      </w:r>
      <w:r w:rsidRPr="008C45DE">
        <w:rPr>
          <w:rStyle w:val="StyleUnderline"/>
        </w:rPr>
        <w:t xml:space="preserve"> that it is an </w:t>
      </w:r>
      <w:r w:rsidRPr="00167A8F">
        <w:rPr>
          <w:rStyle w:val="Emphasis"/>
        </w:rPr>
        <w:t>‘‘unreal’’ worry</w:t>
      </w:r>
      <w:r w:rsidRPr="00B13A04">
        <w:rPr>
          <w:sz w:val="14"/>
        </w:rPr>
        <w:t xml:space="preserve"> because ‘‘following the bombings of Hiroshima and Nagasaki it hasn’t yet happened,’’ </w:t>
      </w:r>
      <w:r w:rsidRPr="009C7C8B">
        <w:rPr>
          <w:rStyle w:val="StyleUnderline"/>
          <w:highlight w:val="cyan"/>
        </w:rPr>
        <w:t>they are</w:t>
      </w:r>
      <w:r w:rsidRPr="008C45DE">
        <w:rPr>
          <w:rStyle w:val="StyleUnderline"/>
        </w:rPr>
        <w:t xml:space="preserve"> </w:t>
      </w:r>
      <w:r w:rsidRPr="00167A8F">
        <w:rPr>
          <w:rStyle w:val="Emphasis"/>
        </w:rPr>
        <w:t xml:space="preserve">unknowingly </w:t>
      </w:r>
      <w:r w:rsidRPr="009C7C8B">
        <w:rPr>
          <w:rStyle w:val="Emphasis"/>
          <w:highlight w:val="cyan"/>
        </w:rPr>
        <w:t>allying themselves</w:t>
      </w:r>
      <w:r w:rsidRPr="009C7C8B">
        <w:rPr>
          <w:rStyle w:val="StyleUnderline"/>
          <w:highlight w:val="cyan"/>
        </w:rPr>
        <w:t xml:space="preserve"> with the</w:t>
      </w:r>
      <w:r w:rsidRPr="00B13A04">
        <w:rPr>
          <w:sz w:val="14"/>
        </w:rPr>
        <w:t xml:space="preserve"> position that </w:t>
      </w:r>
      <w:r w:rsidRPr="001A6E07">
        <w:rPr>
          <w:sz w:val="14"/>
        </w:rPr>
        <w:t xml:space="preserve">our own </w:t>
      </w:r>
      <w:r w:rsidRPr="001A6E07">
        <w:rPr>
          <w:rStyle w:val="Emphasis"/>
        </w:rPr>
        <w:t>D</w:t>
      </w:r>
      <w:r w:rsidRPr="001A6E07">
        <w:rPr>
          <w:rStyle w:val="StyleUnderline"/>
        </w:rPr>
        <w:t xml:space="preserve">epartment </w:t>
      </w:r>
      <w:r w:rsidRPr="001A6E07">
        <w:rPr>
          <w:rStyle w:val="Emphasis"/>
        </w:rPr>
        <w:t>o</w:t>
      </w:r>
      <w:r w:rsidRPr="001A6E07">
        <w:rPr>
          <w:rStyle w:val="StyleUnderline"/>
        </w:rPr>
        <w:t xml:space="preserve">f </w:t>
      </w:r>
      <w:r w:rsidRPr="001A6E07">
        <w:rPr>
          <w:rStyle w:val="Emphasis"/>
        </w:rPr>
        <w:t>S</w:t>
      </w:r>
      <w:r w:rsidRPr="001A6E07">
        <w:rPr>
          <w:rStyle w:val="StyleUnderline"/>
        </w:rPr>
        <w:t xml:space="preserve">tate and </w:t>
      </w:r>
      <w:r w:rsidRPr="009C7C8B">
        <w:rPr>
          <w:rStyle w:val="Emphasis"/>
          <w:highlight w:val="cyan"/>
        </w:rPr>
        <w:t>D</w:t>
      </w:r>
      <w:r w:rsidRPr="001A6E07">
        <w:rPr>
          <w:rStyle w:val="StyleUnderline"/>
        </w:rPr>
        <w:t xml:space="preserve">epartment </w:t>
      </w:r>
      <w:r w:rsidRPr="009C7C8B">
        <w:rPr>
          <w:rStyle w:val="Emphasis"/>
          <w:highlight w:val="cyan"/>
        </w:rPr>
        <w:t>o</w:t>
      </w:r>
      <w:r w:rsidRPr="001A6E07">
        <w:rPr>
          <w:rStyle w:val="StyleUnderline"/>
        </w:rPr>
        <w:t xml:space="preserve">f </w:t>
      </w:r>
      <w:r w:rsidRPr="009C7C8B">
        <w:rPr>
          <w:rStyle w:val="Emphasis"/>
          <w:highlight w:val="cyan"/>
        </w:rPr>
        <w:t>D</w:t>
      </w:r>
      <w:r w:rsidRPr="001A6E07">
        <w:rPr>
          <w:rStyle w:val="StyleUnderline"/>
        </w:rPr>
        <w:t>efense</w:t>
      </w:r>
      <w:r w:rsidRPr="001A6E07">
        <w:rPr>
          <w:sz w:val="14"/>
        </w:rPr>
        <w:t xml:space="preserve"> took in 1995. At that time, seventy-eight countries asked the International Court of Justice to declare the possession, threat</w:t>
      </w:r>
      <w:r w:rsidRPr="00B13A04">
        <w:rPr>
          <w:sz w:val="14"/>
        </w:rPr>
        <w:t xml:space="preserve"> of use, and use of nuclear weapons illegal on the basis of the humanitarian and environmental instruments such as the UN Convention on the Prevention and Punishment of the Crime of Genocide, the Geneva Protocols, the Declaration of Saint Petersburg, the Vienna Convention for the Protection of the Ozone Layer, the Rio Declaration on Environment and Poverty, and many others. Though the United States worked to invalidate the application of these protocols to our nuclear weapons one at a time, an argument they used over and over was that the firing of the weapons was ‘‘future,’’ hence ‘‘hypothetical,’’ hence ‘‘suppositional’’—this despite the billions of dollars that each year go into polishing and oiling the architecture of earth’s destruction to keep it in a present-tense state of constant readiness.</w:t>
      </w:r>
    </w:p>
    <w:p w14:paraId="63747AED" w14:textId="77777777" w:rsidR="00520FE1" w:rsidRPr="00B13A04" w:rsidRDefault="00520FE1" w:rsidP="00520FE1">
      <w:pPr>
        <w:rPr>
          <w:sz w:val="14"/>
          <w:szCs w:val="14"/>
        </w:rPr>
      </w:pPr>
      <w:r w:rsidRPr="00B13A04">
        <w:rPr>
          <w:sz w:val="14"/>
          <w:szCs w:val="14"/>
        </w:rPr>
        <w:t>RA: At the conference you also spoke about the problem of ‘‘statistical compassion.’’</w:t>
      </w:r>
    </w:p>
    <w:p w14:paraId="069CB4E3" w14:textId="77777777" w:rsidR="00520FE1" w:rsidRPr="00B13A04" w:rsidRDefault="00520FE1" w:rsidP="00520FE1">
      <w:pPr>
        <w:rPr>
          <w:sz w:val="14"/>
        </w:rPr>
      </w:pPr>
      <w:r w:rsidRPr="00B13A04">
        <w:rPr>
          <w:sz w:val="14"/>
        </w:rPr>
        <w:t xml:space="preserve">ES: Let’s call that the third reason why the population is asleep. </w:t>
      </w:r>
      <w:r w:rsidRPr="00602F9A">
        <w:rPr>
          <w:rStyle w:val="Emphasis"/>
        </w:rPr>
        <w:t xml:space="preserve">American </w:t>
      </w:r>
      <w:r w:rsidRPr="009C7C8B">
        <w:rPr>
          <w:rStyle w:val="Emphasis"/>
          <w:highlight w:val="cyan"/>
        </w:rPr>
        <w:t>indifference</w:t>
      </w:r>
      <w:r w:rsidRPr="001A6E07">
        <w:rPr>
          <w:rStyle w:val="StyleUnderline"/>
        </w:rPr>
        <w:t xml:space="preserve"> to</w:t>
      </w:r>
      <w:r w:rsidRPr="004A3A16">
        <w:rPr>
          <w:rStyle w:val="StyleUnderline"/>
        </w:rPr>
        <w:t xml:space="preserve"> </w:t>
      </w:r>
      <w:r w:rsidRPr="00602F9A">
        <w:rPr>
          <w:rStyle w:val="Emphasis"/>
        </w:rPr>
        <w:t>our own genocidal nuclear architecture</w:t>
      </w:r>
      <w:r w:rsidRPr="004A3A16">
        <w:rPr>
          <w:rStyle w:val="StyleUnderline"/>
        </w:rPr>
        <w:t xml:space="preserve"> </w:t>
      </w:r>
      <w:r w:rsidRPr="009C7C8B">
        <w:rPr>
          <w:rStyle w:val="StyleUnderline"/>
          <w:highlight w:val="cyan"/>
        </w:rPr>
        <w:t>comes from</w:t>
      </w:r>
      <w:r w:rsidRPr="004A3A16">
        <w:rPr>
          <w:rStyle w:val="StyleUnderline"/>
        </w:rPr>
        <w:t xml:space="preserve"> the </w:t>
      </w:r>
      <w:r w:rsidRPr="009C7C8B">
        <w:rPr>
          <w:rStyle w:val="Emphasis"/>
          <w:highlight w:val="cyan"/>
        </w:rPr>
        <w:t>constraints on compassion</w:t>
      </w:r>
      <w:r w:rsidRPr="004A3A16">
        <w:rPr>
          <w:rStyle w:val="StyleUnderline"/>
        </w:rPr>
        <w:t xml:space="preserve"> when large numbers of people stand to be injured</w:t>
      </w:r>
      <w:r w:rsidRPr="00B13A04">
        <w:rPr>
          <w:sz w:val="14"/>
        </w:rPr>
        <w:t xml:space="preserve">. Public health </w:t>
      </w:r>
      <w:r w:rsidRPr="009C7C8B">
        <w:rPr>
          <w:rStyle w:val="Emphasis"/>
          <w:highlight w:val="cyan"/>
        </w:rPr>
        <w:t>physicians distinguish</w:t>
      </w:r>
      <w:r w:rsidRPr="009C7C8B">
        <w:rPr>
          <w:rStyle w:val="StyleUnderline"/>
          <w:highlight w:val="cyan"/>
        </w:rPr>
        <w:t xml:space="preserve"> between</w:t>
      </w:r>
      <w:r w:rsidRPr="00276094">
        <w:rPr>
          <w:rStyle w:val="StyleUnderline"/>
        </w:rPr>
        <w:t xml:space="preserve"> </w:t>
      </w:r>
      <w:r w:rsidRPr="009C7C8B">
        <w:rPr>
          <w:rStyle w:val="StyleUnderline"/>
          <w:highlight w:val="cyan"/>
        </w:rPr>
        <w:t>narrative</w:t>
      </w:r>
      <w:r w:rsidRPr="00276094">
        <w:rPr>
          <w:rStyle w:val="StyleUnderline"/>
        </w:rPr>
        <w:t xml:space="preserve"> compassion</w:t>
      </w:r>
      <w:r w:rsidRPr="00B13A04">
        <w:rPr>
          <w:sz w:val="14"/>
        </w:rPr>
        <w:t xml:space="preserve"> (</w:t>
      </w:r>
      <w:r w:rsidRPr="00276094">
        <w:rPr>
          <w:rStyle w:val="StyleUnderline"/>
        </w:rPr>
        <w:t>where one or two</w:t>
      </w:r>
      <w:r w:rsidRPr="00B13A04">
        <w:rPr>
          <w:sz w:val="14"/>
        </w:rPr>
        <w:t xml:space="preserve"> or three </w:t>
      </w:r>
      <w:r w:rsidRPr="00276094">
        <w:rPr>
          <w:rStyle w:val="StyleUnderline"/>
        </w:rPr>
        <w:t>people are at risk</w:t>
      </w:r>
      <w:r w:rsidRPr="00B13A04">
        <w:rPr>
          <w:sz w:val="14"/>
        </w:rPr>
        <w:t xml:space="preserve">) </w:t>
      </w:r>
      <w:r w:rsidRPr="009C7C8B">
        <w:rPr>
          <w:rStyle w:val="StyleUnderline"/>
          <w:highlight w:val="cyan"/>
        </w:rPr>
        <w:t>and statistical</w:t>
      </w:r>
      <w:r w:rsidRPr="00276094">
        <w:rPr>
          <w:rStyle w:val="StyleUnderline"/>
        </w:rPr>
        <w:t xml:space="preserve"> compassion</w:t>
      </w:r>
      <w:r w:rsidRPr="00B13A04">
        <w:rPr>
          <w:sz w:val="14"/>
        </w:rPr>
        <w:t xml:space="preserve"> (</w:t>
      </w:r>
      <w:r w:rsidRPr="00276094">
        <w:rPr>
          <w:rStyle w:val="StyleUnderline"/>
        </w:rPr>
        <w:t>where</w:t>
      </w:r>
      <w:r w:rsidRPr="00B13A04">
        <w:rPr>
          <w:sz w:val="14"/>
        </w:rPr>
        <w:t xml:space="preserve"> thousands or </w:t>
      </w:r>
      <w:r w:rsidRPr="00276094">
        <w:rPr>
          <w:rStyle w:val="StyleUnderline"/>
        </w:rPr>
        <w:t>millions are at risk</w:t>
      </w:r>
      <w:r w:rsidRPr="00B13A04">
        <w:rPr>
          <w:sz w:val="14"/>
        </w:rPr>
        <w:t xml:space="preserve">).2 </w:t>
      </w:r>
      <w:r w:rsidRPr="00276094">
        <w:rPr>
          <w:rStyle w:val="StyleUnderline"/>
        </w:rPr>
        <w:t xml:space="preserve">We’re </w:t>
      </w:r>
      <w:r w:rsidRPr="00602F9A">
        <w:rPr>
          <w:rStyle w:val="Emphasis"/>
        </w:rPr>
        <w:t>fairly good</w:t>
      </w:r>
      <w:r w:rsidRPr="00276094">
        <w:rPr>
          <w:rStyle w:val="StyleUnderline"/>
        </w:rPr>
        <w:t xml:space="preserve"> at the </w:t>
      </w:r>
      <w:r w:rsidRPr="00602F9A">
        <w:rPr>
          <w:rStyle w:val="Emphasis"/>
        </w:rPr>
        <w:t>first</w:t>
      </w:r>
      <w:r w:rsidRPr="00B13A04">
        <w:rPr>
          <w:sz w:val="14"/>
        </w:rPr>
        <w:t xml:space="preserve">, and have many occasions to strengthen our capacity through daily acts of friendship and from reading literature. </w:t>
      </w:r>
      <w:r w:rsidRPr="00276094">
        <w:rPr>
          <w:rStyle w:val="StyleUnderline"/>
        </w:rPr>
        <w:t xml:space="preserve">We’re </w:t>
      </w:r>
      <w:r w:rsidRPr="00602F9A">
        <w:rPr>
          <w:rStyle w:val="Emphasis"/>
        </w:rPr>
        <w:t>terrible</w:t>
      </w:r>
      <w:r w:rsidRPr="00276094">
        <w:rPr>
          <w:rStyle w:val="StyleUnderline"/>
        </w:rPr>
        <w:t xml:space="preserve"> at the </w:t>
      </w:r>
      <w:r w:rsidRPr="00602F9A">
        <w:rPr>
          <w:rStyle w:val="Emphasis"/>
        </w:rPr>
        <w:t>second</w:t>
      </w:r>
      <w:r w:rsidRPr="00B13A04">
        <w:rPr>
          <w:sz w:val="14"/>
        </w:rPr>
        <w:t xml:space="preserve">, and have almost no training in strengthening our feeble abilities in this region. The nuclear peril of course entails the second: recent work on nuclear winter by Alan Robock and his colleagues shows that </w:t>
      </w:r>
      <w:r w:rsidRPr="009C7C8B">
        <w:rPr>
          <w:rStyle w:val="StyleUnderline"/>
          <w:highlight w:val="cyan"/>
        </w:rPr>
        <w:t>if</w:t>
      </w:r>
      <w:r w:rsidRPr="00276094">
        <w:rPr>
          <w:rStyle w:val="StyleUnderline"/>
        </w:rPr>
        <w:t xml:space="preserve"> even a </w:t>
      </w:r>
      <w:r w:rsidRPr="009C7C8B">
        <w:rPr>
          <w:rStyle w:val="Emphasis"/>
          <w:highlight w:val="cyan"/>
        </w:rPr>
        <w:t>small fraction</w:t>
      </w:r>
      <w:r w:rsidRPr="009C7C8B">
        <w:rPr>
          <w:rStyle w:val="StyleUnderline"/>
          <w:highlight w:val="cyan"/>
        </w:rPr>
        <w:t xml:space="preserve"> of</w:t>
      </w:r>
      <w:r w:rsidRPr="00276094">
        <w:rPr>
          <w:rStyle w:val="StyleUnderline"/>
        </w:rPr>
        <w:t xml:space="preserve"> the current world </w:t>
      </w:r>
      <w:r w:rsidRPr="009C7C8B">
        <w:rPr>
          <w:rStyle w:val="StyleUnderline"/>
          <w:highlight w:val="cyan"/>
        </w:rPr>
        <w:t xml:space="preserve">arsenal is </w:t>
      </w:r>
      <w:r w:rsidRPr="009C7C8B">
        <w:rPr>
          <w:rStyle w:val="Emphasis"/>
          <w:highlight w:val="cyan"/>
        </w:rPr>
        <w:t>fired</w:t>
      </w:r>
      <w:r w:rsidRPr="00B13A04">
        <w:rPr>
          <w:sz w:val="14"/>
        </w:rPr>
        <w:t xml:space="preserve"> (one one-hundredth of one percent of the total available blast power), </w:t>
      </w:r>
      <w:r w:rsidRPr="009C7C8B">
        <w:rPr>
          <w:rStyle w:val="Emphasis"/>
          <w:highlight w:val="cyan"/>
        </w:rPr>
        <w:t>forty-four million people</w:t>
      </w:r>
      <w:r w:rsidRPr="009C7C8B">
        <w:rPr>
          <w:rStyle w:val="StyleUnderline"/>
          <w:highlight w:val="cyan"/>
        </w:rPr>
        <w:t xml:space="preserve"> will be </w:t>
      </w:r>
      <w:r w:rsidRPr="009C7C8B">
        <w:rPr>
          <w:rStyle w:val="Emphasis"/>
          <w:highlight w:val="cyan"/>
        </w:rPr>
        <w:t>casualties</w:t>
      </w:r>
      <w:r w:rsidRPr="00276094">
        <w:rPr>
          <w:rStyle w:val="StyleUnderline"/>
        </w:rPr>
        <w:t xml:space="preserve"> on the first afternoon </w:t>
      </w:r>
      <w:r w:rsidRPr="009C7C8B">
        <w:rPr>
          <w:rStyle w:val="StyleUnderline"/>
          <w:highlight w:val="cyan"/>
        </w:rPr>
        <w:t xml:space="preserve">and </w:t>
      </w:r>
      <w:r w:rsidRPr="009C7C8B">
        <w:rPr>
          <w:rStyle w:val="Emphasis"/>
          <w:highlight w:val="cyan"/>
        </w:rPr>
        <w:t>one billion</w:t>
      </w:r>
      <w:r w:rsidRPr="00276094">
        <w:rPr>
          <w:rStyle w:val="StyleUnderline"/>
        </w:rPr>
        <w:t xml:space="preserve"> in the weeks </w:t>
      </w:r>
      <w:r w:rsidRPr="009C7C8B">
        <w:rPr>
          <w:rStyle w:val="StyleUnderline"/>
          <w:highlight w:val="cyan"/>
        </w:rPr>
        <w:t>following. The</w:t>
      </w:r>
      <w:r w:rsidRPr="00276094">
        <w:rPr>
          <w:rStyle w:val="StyleUnderline"/>
        </w:rPr>
        <w:t xml:space="preserve"> small </w:t>
      </w:r>
      <w:r w:rsidRPr="009C7C8B">
        <w:rPr>
          <w:rStyle w:val="StyleUnderline"/>
          <w:highlight w:val="cyan"/>
        </w:rPr>
        <w:t>shrug people make</w:t>
      </w:r>
      <w:r w:rsidRPr="00276094">
        <w:rPr>
          <w:rStyle w:val="StyleUnderline"/>
        </w:rPr>
        <w:t xml:space="preserve"> when the subject of nuclear weapons comes up</w:t>
      </w:r>
      <w:r w:rsidRPr="00B13A04">
        <w:rPr>
          <w:sz w:val="14"/>
        </w:rPr>
        <w:t>—the little lift and fall of the shoulders—</w:t>
      </w:r>
      <w:r w:rsidRPr="009C7C8B">
        <w:rPr>
          <w:rStyle w:val="StyleUnderline"/>
          <w:highlight w:val="cyan"/>
        </w:rPr>
        <w:t>means they</w:t>
      </w:r>
      <w:r w:rsidRPr="00276094">
        <w:rPr>
          <w:rStyle w:val="StyleUnderline"/>
        </w:rPr>
        <w:t xml:space="preserve"> have just </w:t>
      </w:r>
      <w:r w:rsidRPr="009C7C8B">
        <w:rPr>
          <w:rStyle w:val="StyleUnderline"/>
          <w:highlight w:val="cyan"/>
        </w:rPr>
        <w:t xml:space="preserve">run a </w:t>
      </w:r>
      <w:r w:rsidRPr="009C7C8B">
        <w:rPr>
          <w:rStyle w:val="Emphasis"/>
          <w:highlight w:val="cyan"/>
        </w:rPr>
        <w:t>quick check</w:t>
      </w:r>
      <w:r w:rsidRPr="00276094">
        <w:rPr>
          <w:rStyle w:val="StyleUnderline"/>
        </w:rPr>
        <w:t xml:space="preserve"> on their interior brain-and-soul equipment </w:t>
      </w:r>
      <w:r w:rsidRPr="009C7C8B">
        <w:rPr>
          <w:rStyle w:val="StyleUnderline"/>
          <w:highlight w:val="cyan"/>
        </w:rPr>
        <w:t>and</w:t>
      </w:r>
      <w:r w:rsidRPr="00276094">
        <w:rPr>
          <w:rStyle w:val="StyleUnderline"/>
        </w:rPr>
        <w:t xml:space="preserve"> can </w:t>
      </w:r>
      <w:r w:rsidRPr="009C7C8B">
        <w:rPr>
          <w:rStyle w:val="StyleUnderline"/>
          <w:highlight w:val="cyan"/>
        </w:rPr>
        <w:t>report</w:t>
      </w:r>
      <w:r w:rsidRPr="00276094">
        <w:rPr>
          <w:rStyle w:val="StyleUnderline"/>
        </w:rPr>
        <w:t xml:space="preserve">: </w:t>
      </w:r>
      <w:r w:rsidRPr="009C7C8B">
        <w:rPr>
          <w:rStyle w:val="Emphasis"/>
          <w:highlight w:val="cyan"/>
        </w:rPr>
        <w:t>nope</w:t>
      </w:r>
      <w:r w:rsidRPr="009C7C8B">
        <w:rPr>
          <w:rStyle w:val="StyleUnderline"/>
          <w:highlight w:val="cyan"/>
        </w:rPr>
        <w:t xml:space="preserve">, nothing in there </w:t>
      </w:r>
      <w:r w:rsidRPr="009C7C8B">
        <w:rPr>
          <w:rStyle w:val="Emphasis"/>
          <w:highlight w:val="cyan"/>
        </w:rPr>
        <w:t>in the way</w:t>
      </w:r>
      <w:r w:rsidRPr="009C7C8B">
        <w:rPr>
          <w:rStyle w:val="StyleUnderline"/>
          <w:highlight w:val="cyan"/>
        </w:rPr>
        <w:t xml:space="preserve"> of statistical compassion</w:t>
      </w:r>
      <w:r w:rsidRPr="00B13A04">
        <w:rPr>
          <w:sz w:val="14"/>
        </w:rPr>
        <w:t>.</w:t>
      </w:r>
    </w:p>
    <w:p w14:paraId="44D41ECA" w14:textId="77777777" w:rsidR="00520FE1" w:rsidRPr="00A763E8" w:rsidRDefault="00520FE1" w:rsidP="00520FE1">
      <w:pPr>
        <w:rPr>
          <w:sz w:val="14"/>
          <w:szCs w:val="14"/>
        </w:rPr>
      </w:pPr>
      <w:r w:rsidRPr="00A763E8">
        <w:rPr>
          <w:sz w:val="14"/>
          <w:szCs w:val="14"/>
        </w:rPr>
        <w:t>RA: Narrative compassion and statistical compassion seem to take place in widely separate spheres. How then do you see them coming into conflict with each other?</w:t>
      </w:r>
    </w:p>
    <w:p w14:paraId="18ADF950" w14:textId="77777777" w:rsidR="00520FE1" w:rsidRPr="00A763E8" w:rsidRDefault="00520FE1" w:rsidP="00520FE1">
      <w:pPr>
        <w:rPr>
          <w:sz w:val="14"/>
          <w:szCs w:val="14"/>
        </w:rPr>
      </w:pPr>
      <w:r w:rsidRPr="00A763E8">
        <w:rPr>
          <w:sz w:val="14"/>
          <w:szCs w:val="14"/>
        </w:rPr>
        <w:t>ES: For me, a frightening example occurred in the Bulletin of Atomic Scientists, the wholly admirable body that sets the Doomsday Clock (now at two minutes to midnight) and that works round the clock to educate the people of the United States and the world about the hazards of nuclear weapons. Yet in commemorating the seventieth anniversary of the Nagasaki bombing in August of 2015, they published a historically factual narrative about the pilots of the plane delivering the atom bomb to Nagasaki, how many things went wrong and had to be repaired midflight. The lead-in read, ‘‘A typhoon was coming, the fuel pump failed, they had to switch planes, things were wired incorrectly, they missed their rendezvous, they couldn’t see the primary target, they ran out of gas on the way home, and they had to crash-land.’’ But the worst part was when ‘‘the Fat Man atomic bomb started to arm itself, mid-flight.’’3 The story, narrated in edge-ofyour-seat suspense, is an example of narrative compassion utterly preempting the possibility of statistical compassion: the crew might die, but if they had in fact died over the Pacific, tens of thousands of persons would not have been burned into nonexistence that day.</w:t>
      </w:r>
    </w:p>
    <w:p w14:paraId="654221F1" w14:textId="77777777" w:rsidR="00520FE1" w:rsidRPr="00A763E8" w:rsidRDefault="00520FE1" w:rsidP="00520FE1">
      <w:pPr>
        <w:rPr>
          <w:sz w:val="14"/>
          <w:szCs w:val="14"/>
        </w:rPr>
      </w:pPr>
      <w:r w:rsidRPr="00A763E8">
        <w:rPr>
          <w:sz w:val="14"/>
          <w:szCs w:val="14"/>
        </w:rPr>
        <w:t>RA: Your emphasis at the conference was on the nature of physical pain itself.</w:t>
      </w:r>
    </w:p>
    <w:p w14:paraId="351CF703" w14:textId="77777777" w:rsidR="00520FE1" w:rsidRPr="00A763E8" w:rsidRDefault="00520FE1" w:rsidP="00520FE1">
      <w:pPr>
        <w:rPr>
          <w:sz w:val="14"/>
          <w:szCs w:val="14"/>
        </w:rPr>
      </w:pPr>
      <w:r w:rsidRPr="00A763E8">
        <w:rPr>
          <w:sz w:val="14"/>
          <w:szCs w:val="14"/>
        </w:rPr>
        <w:t>ES: Yes, that was my central subject. In terms of our conversation now, we can say that a fourth and fifth reason for indifference arise from the difficulty of comprehending pain, whether it takes place in one person’s body or in the bodies of millions, and whether it occurs in the past, present, or future. (But if I were listing the reasons in the order of importance, these two would be near the top.) Once we exhaust a small handful of adjectives for physical pain, two (and almost only two) metaphors arise: the metaphor of the weapon (one may say it feels as though a knife is sticking in my shoulder blade even if it isn’t); and that of body damage (one may say it feels as though my elbow has snapped in two, even if it hasn’t). The Body in Pain concentrates on problems arising from the first; a later essay (‘‘Among Schoolchildren’’) concentrates on the second.4</w:t>
      </w:r>
    </w:p>
    <w:p w14:paraId="333D0D7A" w14:textId="77777777" w:rsidR="00520FE1" w:rsidRPr="00A763E8" w:rsidRDefault="00520FE1" w:rsidP="00520FE1">
      <w:pPr>
        <w:rPr>
          <w:sz w:val="14"/>
          <w:szCs w:val="14"/>
        </w:rPr>
      </w:pPr>
      <w:r w:rsidRPr="00A763E8">
        <w:rPr>
          <w:sz w:val="14"/>
          <w:szCs w:val="14"/>
        </w:rPr>
        <w:t>Both metaphors, if carefully controlled, can help us understand the felt experience of another person’s pain; but both are highly volatile and can lead us far away from understanding. An example of the benign or genuinely expressive potential is provided by findings in neuroscience that we have mirror neurons that help us recognize another person’s physical pain. When you look at the actual experiments that were done, however, you see that the test subject is asked not to listen to a sufferer’s report of pain but to observe, for example, a pin being stuck into someone’s hand or the administration of a small electric shock. The experiments show not our comprehension of another person’s pain but our recognition of the aversivenes of being subjected to a weapon—often closely related to but by no means identical with physical pain.</w:t>
      </w:r>
    </w:p>
    <w:p w14:paraId="483ABD90" w14:textId="77777777" w:rsidR="00520FE1" w:rsidRPr="00A763E8" w:rsidRDefault="00520FE1" w:rsidP="00520FE1">
      <w:pPr>
        <w:rPr>
          <w:sz w:val="14"/>
          <w:szCs w:val="14"/>
        </w:rPr>
      </w:pPr>
      <w:r w:rsidRPr="00A763E8">
        <w:rPr>
          <w:sz w:val="14"/>
          <w:szCs w:val="14"/>
        </w:rPr>
        <w:t>The very fact that a weapon can be separated from the site of the injury means that the attributes of pain can be lifted away from the sufferer and conferred on the agents inflicting the harm, so now it is not the pain that is world destroying but the inflictor of the pain. There are many examples of this in the case of nuclear weapons. For example, the mushroom cloud is often regarded as ‘‘awesome,’’ some even say ‘‘sublime.’’ But the hibakasha, the survivors in Hiroshima and Nagasaki, say, ‘‘We saw no mushroom cloud.’’ A mushroom cloud is what you see if you’re an observer far away, seated high in the sky in the airplane that dropped the weapon, or standing on the ground scores of miles beyond the radius of the harm.</w:t>
      </w:r>
    </w:p>
    <w:p w14:paraId="108718A7" w14:textId="77777777" w:rsidR="00520FE1" w:rsidRPr="00A763E8" w:rsidRDefault="00520FE1" w:rsidP="00520FE1">
      <w:pPr>
        <w:rPr>
          <w:sz w:val="14"/>
          <w:szCs w:val="14"/>
        </w:rPr>
      </w:pPr>
      <w:r w:rsidRPr="00A763E8">
        <w:rPr>
          <w:sz w:val="14"/>
          <w:szCs w:val="14"/>
        </w:rPr>
        <w:t>Like any sensible mortal, I admire J. Robert Oppenheimer, but his endlessly quoted statement following the Trinity test, ‘‘I remembered the line from the Hindu scripture ...I am become Death, the destroyer of worlds,’’ allows the scale of the injury to be transferred across the weapon and conferred on the agents, who now perceive themselves as magnificent, thrilling, almighty in their power. Oppenheimer even prefaces the quotation by saying that Vishnu here takes on a multi-armed form ‘‘to impress’’ the prince. The name he chose for the test, ‘‘Trinity,’’ shows this same fabrication of godlikeness. What if instead Oppenheimer had said, ‘‘I remembered the goddess Guanyin whose name means ‘The one who perceives the sounds of the world’ and the sounds I heard were excruciating cries, unbearable shrieks of tens of thousands scalded together in an instant of molten flesh.’’ The first statement is a fiction: Oppenheimer is neither a multi-armed god nor a three-personed god; the second statement (could we hear Guanyin) is accurate; if we could internalize and practice the second statement, we would disarm immediately.</w:t>
      </w:r>
    </w:p>
    <w:p w14:paraId="29C98241" w14:textId="77777777" w:rsidR="00520FE1" w:rsidRPr="00624189" w:rsidRDefault="00520FE1" w:rsidP="00520FE1">
      <w:pPr>
        <w:rPr>
          <w:sz w:val="14"/>
        </w:rPr>
      </w:pPr>
      <w:r w:rsidRPr="005E1CC1">
        <w:rPr>
          <w:rStyle w:val="StyleUnderline"/>
        </w:rPr>
        <w:t>The image of the nuclear weapon</w:t>
      </w:r>
      <w:r w:rsidRPr="00624189">
        <w:rPr>
          <w:sz w:val="14"/>
        </w:rPr>
        <w:t xml:space="preserve">, which might help make visible the pain and suffering it will bring about, instead </w:t>
      </w:r>
      <w:r w:rsidRPr="005E1CC1">
        <w:rPr>
          <w:rStyle w:val="StyleUnderline"/>
        </w:rPr>
        <w:t xml:space="preserve">captures the </w:t>
      </w:r>
      <w:r w:rsidRPr="001211F8">
        <w:rPr>
          <w:rStyle w:val="Emphasis"/>
        </w:rPr>
        <w:t>gigantic scale</w:t>
      </w:r>
      <w:r w:rsidRPr="005E1CC1">
        <w:rPr>
          <w:rStyle w:val="StyleUnderline"/>
        </w:rPr>
        <w:t xml:space="preserve"> of the suffering, only to </w:t>
      </w:r>
      <w:r w:rsidRPr="001211F8">
        <w:rPr>
          <w:rStyle w:val="Emphasis"/>
        </w:rPr>
        <w:t>lift</w:t>
      </w:r>
      <w:r w:rsidRPr="005E1CC1">
        <w:rPr>
          <w:rStyle w:val="StyleUnderline"/>
        </w:rPr>
        <w:t xml:space="preserve"> that ‘‘</w:t>
      </w:r>
      <w:r w:rsidRPr="001211F8">
        <w:rPr>
          <w:rStyle w:val="Emphasis"/>
        </w:rPr>
        <w:t>giganticism</w:t>
      </w:r>
      <w:r w:rsidRPr="001211F8">
        <w:rPr>
          <w:rStyle w:val="StyleUnderline"/>
        </w:rPr>
        <w:t>’’</w:t>
      </w:r>
      <w:r w:rsidRPr="005E1CC1">
        <w:rPr>
          <w:rStyle w:val="StyleUnderline"/>
        </w:rPr>
        <w:t xml:space="preserve"> away from the site of suffering </w:t>
      </w:r>
      <w:r w:rsidRPr="001211F8">
        <w:rPr>
          <w:rStyle w:val="Emphasis"/>
        </w:rPr>
        <w:t>altogether</w:t>
      </w:r>
      <w:r w:rsidRPr="005E1CC1">
        <w:rPr>
          <w:rStyle w:val="StyleUnderline"/>
        </w:rPr>
        <w:t xml:space="preserve"> and </w:t>
      </w:r>
      <w:r w:rsidRPr="001211F8">
        <w:rPr>
          <w:rStyle w:val="Emphasis"/>
        </w:rPr>
        <w:t>confer it</w:t>
      </w:r>
      <w:r w:rsidRPr="005E1CC1">
        <w:rPr>
          <w:rStyle w:val="StyleUnderline"/>
        </w:rPr>
        <w:t xml:space="preserve"> on the human agents</w:t>
      </w:r>
      <w:r w:rsidRPr="00624189">
        <w:rPr>
          <w:sz w:val="14"/>
        </w:rPr>
        <w:t xml:space="preserve">—ordinary men, small in stature and in number, but who now appear gigantic. </w:t>
      </w:r>
      <w:r w:rsidRPr="005E1CC1">
        <w:rPr>
          <w:rStyle w:val="StyleUnderline"/>
        </w:rPr>
        <w:t xml:space="preserve">Insofar as any shred of ‘‘suffering’’ still </w:t>
      </w:r>
      <w:r w:rsidRPr="001211F8">
        <w:rPr>
          <w:rStyle w:val="Emphasis"/>
        </w:rPr>
        <w:t>remains visible</w:t>
      </w:r>
      <w:r w:rsidRPr="005E1CC1">
        <w:rPr>
          <w:rStyle w:val="StyleUnderline"/>
        </w:rPr>
        <w:t xml:space="preserve">, we believe it is the suffering of the nowgigantic human agent who is in mighty peril. Thus </w:t>
      </w:r>
      <w:r w:rsidRPr="009C7C8B">
        <w:rPr>
          <w:rStyle w:val="StyleUnderline"/>
          <w:highlight w:val="cyan"/>
        </w:rPr>
        <w:t xml:space="preserve">the </w:t>
      </w:r>
      <w:r w:rsidRPr="009C7C8B">
        <w:rPr>
          <w:rStyle w:val="Emphasis"/>
          <w:highlight w:val="cyan"/>
        </w:rPr>
        <w:t>nation spends billions</w:t>
      </w:r>
      <w:r w:rsidRPr="005E1CC1">
        <w:rPr>
          <w:rStyle w:val="Emphasis"/>
        </w:rPr>
        <w:t xml:space="preserve"> of dollars</w:t>
      </w:r>
      <w:r w:rsidRPr="005E1CC1">
        <w:rPr>
          <w:rStyle w:val="StyleUnderline"/>
        </w:rPr>
        <w:t xml:space="preserve"> </w:t>
      </w:r>
      <w:r w:rsidRPr="009C7C8B">
        <w:rPr>
          <w:rStyle w:val="StyleUnderline"/>
          <w:highlight w:val="cyan"/>
        </w:rPr>
        <w:t>on</w:t>
      </w:r>
      <w:r w:rsidRPr="005E1CC1">
        <w:rPr>
          <w:rStyle w:val="StyleUnderline"/>
        </w:rPr>
        <w:t xml:space="preserve"> a </w:t>
      </w:r>
      <w:r w:rsidRPr="009C7C8B">
        <w:rPr>
          <w:rStyle w:val="Emphasis"/>
          <w:highlight w:val="cyan"/>
        </w:rPr>
        <w:t>presidential</w:t>
      </w:r>
      <w:r w:rsidRPr="005E1CC1">
        <w:rPr>
          <w:rStyle w:val="Emphasis"/>
        </w:rPr>
        <w:t xml:space="preserve"> </w:t>
      </w:r>
      <w:r w:rsidRPr="004C0B1B">
        <w:rPr>
          <w:rStyle w:val="Emphasis"/>
        </w:rPr>
        <w:t xml:space="preserve">fallout </w:t>
      </w:r>
      <w:r w:rsidRPr="009C7C8B">
        <w:rPr>
          <w:rStyle w:val="Emphasis"/>
          <w:highlight w:val="cyan"/>
        </w:rPr>
        <w:t>shelter</w:t>
      </w:r>
      <w:r w:rsidRPr="009C7C8B">
        <w:rPr>
          <w:rStyle w:val="StyleUnderline"/>
          <w:highlight w:val="cyan"/>
        </w:rPr>
        <w:t xml:space="preserve"> while </w:t>
      </w:r>
      <w:r w:rsidRPr="009C7C8B">
        <w:rPr>
          <w:rStyle w:val="Emphasis"/>
          <w:highlight w:val="cyan"/>
        </w:rPr>
        <w:t>convincing</w:t>
      </w:r>
      <w:r w:rsidRPr="005E1CC1">
        <w:rPr>
          <w:rStyle w:val="Emphasis"/>
        </w:rPr>
        <w:t xml:space="preserve"> the </w:t>
      </w:r>
      <w:r w:rsidRPr="009C7C8B">
        <w:rPr>
          <w:rStyle w:val="Emphasis"/>
          <w:highlight w:val="cyan"/>
        </w:rPr>
        <w:t>public</w:t>
      </w:r>
      <w:r w:rsidRPr="005E1CC1">
        <w:rPr>
          <w:rStyle w:val="StyleUnderline"/>
        </w:rPr>
        <w:t xml:space="preserve"> that </w:t>
      </w:r>
      <w:r w:rsidRPr="005E1CC1">
        <w:rPr>
          <w:rStyle w:val="Emphasis"/>
        </w:rPr>
        <w:t xml:space="preserve">fallout </w:t>
      </w:r>
      <w:r w:rsidRPr="009C7C8B">
        <w:rPr>
          <w:rStyle w:val="Emphasis"/>
          <w:highlight w:val="cyan"/>
        </w:rPr>
        <w:t>shelters</w:t>
      </w:r>
      <w:r w:rsidRPr="005E1CC1">
        <w:rPr>
          <w:rStyle w:val="Emphasis"/>
        </w:rPr>
        <w:t xml:space="preserve"> for the population</w:t>
      </w:r>
      <w:r w:rsidRPr="005E1CC1">
        <w:rPr>
          <w:rStyle w:val="StyleUnderline"/>
        </w:rPr>
        <w:t xml:space="preserve"> </w:t>
      </w:r>
      <w:r w:rsidRPr="009C7C8B">
        <w:rPr>
          <w:rStyle w:val="StyleUnderline"/>
          <w:highlight w:val="cyan"/>
        </w:rPr>
        <w:t xml:space="preserve">are </w:t>
      </w:r>
      <w:r w:rsidRPr="009C7C8B">
        <w:rPr>
          <w:rStyle w:val="Emphasis"/>
          <w:highlight w:val="cyan"/>
        </w:rPr>
        <w:t>ridiculous</w:t>
      </w:r>
      <w:r w:rsidRPr="00624189">
        <w:rPr>
          <w:sz w:val="14"/>
        </w:rPr>
        <w:t xml:space="preserve">. In Thinking in an Emergency, and again in Thermonuclear Monarchy, I contrast the Swiss shelter system—Swiss law requires that every house have a fallout shelter;5 the law was reaffirmed in a 2003 referendum that had an 80 percent turnout at the polls—with the staggering constructions that have been made in the United States for... the people? no—for the president and those close to him, a shelter inside a mountain, with buildings and a lake that is, according to observers, large enough for waterskiing. One country, Switzerland, believes in what the Swiss call ‘‘equality of survival’’; the other country, </w:t>
      </w:r>
      <w:r w:rsidRPr="00477B25">
        <w:rPr>
          <w:rStyle w:val="StyleUnderline"/>
        </w:rPr>
        <w:t xml:space="preserve">the </w:t>
      </w:r>
      <w:r w:rsidRPr="009C7C8B">
        <w:rPr>
          <w:rStyle w:val="Emphasis"/>
          <w:highlight w:val="cyan"/>
        </w:rPr>
        <w:t>U</w:t>
      </w:r>
      <w:r w:rsidRPr="00624189">
        <w:rPr>
          <w:sz w:val="14"/>
        </w:rPr>
        <w:t xml:space="preserve">nited </w:t>
      </w:r>
      <w:r w:rsidRPr="009C7C8B">
        <w:rPr>
          <w:rStyle w:val="Emphasis"/>
          <w:highlight w:val="cyan"/>
        </w:rPr>
        <w:t>S</w:t>
      </w:r>
      <w:r w:rsidRPr="00624189">
        <w:rPr>
          <w:sz w:val="14"/>
        </w:rPr>
        <w:t xml:space="preserve">tates, </w:t>
      </w:r>
      <w:r w:rsidRPr="009C7C8B">
        <w:rPr>
          <w:rStyle w:val="StyleUnderline"/>
          <w:highlight w:val="cyan"/>
        </w:rPr>
        <w:t>believes</w:t>
      </w:r>
      <w:r w:rsidRPr="00624189">
        <w:rPr>
          <w:rStyle w:val="StyleUnderline"/>
        </w:rPr>
        <w:t xml:space="preserve"> that </w:t>
      </w:r>
      <w:r w:rsidRPr="009C7C8B">
        <w:rPr>
          <w:rStyle w:val="StyleUnderline"/>
          <w:highlight w:val="cyan"/>
        </w:rPr>
        <w:t>only</w:t>
      </w:r>
      <w:r w:rsidRPr="00624189">
        <w:rPr>
          <w:rStyle w:val="StyleUnderline"/>
        </w:rPr>
        <w:t xml:space="preserve"> the </w:t>
      </w:r>
      <w:r w:rsidRPr="009C7C8B">
        <w:rPr>
          <w:rStyle w:val="Emphasis"/>
          <w:highlight w:val="cyan"/>
        </w:rPr>
        <w:t>agents</w:t>
      </w:r>
      <w:r w:rsidRPr="009C7C8B">
        <w:rPr>
          <w:rStyle w:val="StyleUnderline"/>
          <w:highlight w:val="cyan"/>
        </w:rPr>
        <w:t xml:space="preserve"> of </w:t>
      </w:r>
      <w:r w:rsidRPr="009C7C8B">
        <w:rPr>
          <w:rStyle w:val="Emphasis"/>
          <w:highlight w:val="cyan"/>
        </w:rPr>
        <w:t>nuclear [cataclysm]</w:t>
      </w:r>
      <w:r w:rsidRPr="00624189">
        <w:rPr>
          <w:sz w:val="14"/>
        </w:rPr>
        <w:t xml:space="preserve"> </w:t>
      </w:r>
      <w:r w:rsidRPr="00E24FE6">
        <w:rPr>
          <w:strike/>
          <w:sz w:val="14"/>
        </w:rPr>
        <w:t>holocaust</w:t>
      </w:r>
      <w:r w:rsidRPr="00624189">
        <w:rPr>
          <w:sz w:val="14"/>
        </w:rPr>
        <w:t xml:space="preserve"> </w:t>
      </w:r>
      <w:r w:rsidRPr="009C7C8B">
        <w:rPr>
          <w:rStyle w:val="Emphasis"/>
          <w:highlight w:val="cyan"/>
        </w:rPr>
        <w:t>deserve</w:t>
      </w:r>
      <w:r w:rsidRPr="00624189">
        <w:rPr>
          <w:sz w:val="14"/>
        </w:rPr>
        <w:t xml:space="preserve"> the chance for </w:t>
      </w:r>
      <w:r w:rsidRPr="009C7C8B">
        <w:rPr>
          <w:rStyle w:val="Emphasis"/>
          <w:highlight w:val="cyan"/>
        </w:rPr>
        <w:t>survival</w:t>
      </w:r>
      <w:r w:rsidRPr="00624189">
        <w:rPr>
          <w:sz w:val="14"/>
        </w:rPr>
        <w:t>. Much more detail on the multiple presidential fallout shelters is described by Garrett M. Graff in a recent book, Raven Rock: The Story of the U.S. Government’s Secret Plan to Save Itself—While the Rest of Us Die. The nuclear architecture requires that either the weapon be invisible (buried in a submarine or buried in a cornfield, like the 450 ICBMs) or, when it is visible, it must become the path across which the magnificent prowess of the human agent is seen—he’s so thrilling, so important, so vulnerable; here, please, take my tax money, use all of it to protect the man who will launch our nuclear missiles. What should bring us to our knees in sorrow and shame instead brings about a dutiful salute to the thermonuclear monarch.</w:t>
      </w:r>
    </w:p>
    <w:p w14:paraId="3296CB4F" w14:textId="77777777" w:rsidR="00520FE1" w:rsidRPr="00602F9A" w:rsidRDefault="00520FE1" w:rsidP="00520FE1">
      <w:pPr>
        <w:rPr>
          <w:sz w:val="14"/>
          <w:szCs w:val="14"/>
        </w:rPr>
      </w:pPr>
      <w:r w:rsidRPr="00602F9A">
        <w:rPr>
          <w:sz w:val="14"/>
          <w:szCs w:val="14"/>
        </w:rPr>
        <w:t>If one thinks fallout shelters for the population are ridiculous (ignoring the fact that the medically sophisticated Swiss have data showing otherwise), then it is informative to contrast the money lavished on our nuclear architecture with ordinary forms of safety structures for the population like bridges, dams, roads, levees. The American Society of Civil Engineers, in their 2017 report on infrastructure, gave our bridges a ‘‘Cþ’’ (56,000 are ‘‘structurally deficient’’), our dams a ‘‘D’’ (2000 have a ‘‘high-hazard potential’’), our levees a ‘‘D’’ ($80 billion is needed for structural repair), and our roads a ‘‘D’’ (one out of every five miles of highway pavement is ‘‘in poor condition’’).6 Might Americans be given a choice on whether they want their taxes spent on infrastructure or—as is currently the case—on nuclear weapons and presidential fallout shelters? Or has ‘‘no taxation without representation’’ disappeared along with all our other basic democratic principles?</w:t>
      </w:r>
    </w:p>
    <w:p w14:paraId="5E026B6A" w14:textId="77777777" w:rsidR="00520FE1" w:rsidRPr="00602F9A" w:rsidRDefault="00520FE1" w:rsidP="00520FE1">
      <w:pPr>
        <w:rPr>
          <w:sz w:val="14"/>
          <w:szCs w:val="14"/>
        </w:rPr>
      </w:pPr>
      <w:r w:rsidRPr="00602F9A">
        <w:rPr>
          <w:sz w:val="14"/>
          <w:szCs w:val="14"/>
        </w:rPr>
        <w:t>RA: That all follows from the instability of the weapon; what about the second field of representation, body damage?</w:t>
      </w:r>
    </w:p>
    <w:p w14:paraId="1DDFB9EC" w14:textId="77777777" w:rsidR="00520FE1" w:rsidRPr="00602F9A" w:rsidRDefault="00520FE1" w:rsidP="00520FE1">
      <w:pPr>
        <w:rPr>
          <w:sz w:val="14"/>
          <w:szCs w:val="14"/>
        </w:rPr>
      </w:pPr>
      <w:r w:rsidRPr="00602F9A">
        <w:rPr>
          <w:sz w:val="14"/>
          <w:szCs w:val="14"/>
        </w:rPr>
        <w:t>ES: The phenomenon of body damage is like the image of the weapon but works in a much different way—almost the opposite. Whereas the problem of the weapon is its very separability from the body (and the way to make it benign is to retether it to its referent in the body), the problem of body damage is that it overlaps, overrides, and eclipses the personhood of the one underneath the damage. Either one looks away, or, if one looks, one recoils. Visual artists and writers—from Peter Paul Rubens and Andrea Mantegna in the Renaissance to fin de sie`cle artists Ka¨the Kollwitz, Aubrey Beardsley, Edvard Munch, Joris-Karl Huysmans, to twentieth-century Guatemalan writer Miguel Asturias—all solve this problem by finding a way to double the location, so that personhood remains intact in our perceptual field even if the human body is at that moment being obscenely shredded.</w:t>
      </w:r>
    </w:p>
    <w:p w14:paraId="2AEC423E" w14:textId="77777777" w:rsidR="00520FE1" w:rsidRPr="00602F9A" w:rsidRDefault="00520FE1" w:rsidP="00520FE1">
      <w:pPr>
        <w:rPr>
          <w:sz w:val="14"/>
          <w:szCs w:val="14"/>
        </w:rPr>
      </w:pPr>
      <w:r w:rsidRPr="00602F9A">
        <w:rPr>
          <w:sz w:val="14"/>
          <w:szCs w:val="14"/>
        </w:rPr>
        <w:t>If you visit the Nagasaki Atomic Bomb Museum, you will probably find yourself, as I did, surrounded by young schoolchildren, who look with courage on the visages of those who were incompletely incinerated in the bombing of that city (see figs. 2, 3, and 4). In the United States, few adults face up to the faces of those harmed there. In February of 2016, the Central Square Library in Cambridge agreed to let me—and Joseph Gerson, an American Friends Service colleague—do a monthlong program on the bombings of Hiroshima and Nagasaki with weekly lectures and an exhibit of books, drawings, and photographs. The morning after we put up the exhibit, we found all the photographs of injuries had been removed. The effort to put on an exhibit about Hiroshima and Nagasaki at the Smithsonian Institution in 1994 led to such controversy that it had to be canceled—with one exception: the Enola Gay (the plane that delivered the bomb) was put on display. Here we circle back to the phenomenon of the weapon being perceptually severed from the site of the pain. It’s in part because of museums like those in Hiroshima and Nagasaki that so many people in the Japanese population are passionately in support of nuclear disarmament. In preparation for a disarmament demonstration in New York, Cambridge and Boston activists (I include myself) worked for months to bring supporters to the march: after endless work, approximately one hundred did so. But one thousand Japanese men and women arrived that morning in New York; they carried a petition signed by six million of their countrymen, who collectively paid for the travel costs of the thousand who came.</w:t>
      </w:r>
    </w:p>
    <w:p w14:paraId="44B5FE25" w14:textId="77777777" w:rsidR="00520FE1" w:rsidRPr="00602F9A" w:rsidRDefault="00520FE1" w:rsidP="00520FE1">
      <w:pPr>
        <w:rPr>
          <w:sz w:val="14"/>
          <w:szCs w:val="14"/>
        </w:rPr>
      </w:pPr>
      <w:r w:rsidRPr="00602F9A">
        <w:rPr>
          <w:sz w:val="14"/>
          <w:szCs w:val="14"/>
        </w:rPr>
        <w:t>RA: Can you provide any examples of authors who ‘‘double the location,’’ as you have just described, ‘‘so that personhood remains intact’’ while the ‘‘human body is being ...shredded’’?</w:t>
      </w:r>
    </w:p>
    <w:p w14:paraId="14E39F12" w14:textId="77777777" w:rsidR="00520FE1" w:rsidRPr="00602F9A" w:rsidRDefault="00520FE1" w:rsidP="00520FE1">
      <w:pPr>
        <w:rPr>
          <w:sz w:val="14"/>
          <w:szCs w:val="14"/>
        </w:rPr>
      </w:pPr>
      <w:r w:rsidRPr="00602F9A">
        <w:rPr>
          <w:sz w:val="14"/>
          <w:szCs w:val="14"/>
        </w:rPr>
        <w:t>ES: Miguel A´ngel Asturias’s Men of Maize begins with a heroic Indian in Guatemala, who ordinarily protects his people no matter what; he is able to do so, in part, because he has a level of sensory acuity that approaches genius. He knows the scent of every flower; he can discern the whole recipe of scents present in the forest in any given moment. The European colonizers can commit a slaughter of his people only if they can divert this heroic leader; and the only way to divert him is to subject him to horrible, scalding, obscene pain. Asturias must convey to us the felt experience of pain, the turning of the body inside out, and he chooses to do this through the associated phenomenon of body damage; but in order to do so without eclipsing the personhood of Gaspar Il´om, he decouples the body damage from the hero. The book opens with a dog, which the invaders have used as a test case for their pain-inducing poison laced with glass. The dog, in excruciating pain, zooms hysterically through the village square, covered with open sores, his penis erect, howling in a way that is aversive to everyone who hears and sees. This horrible scene conveys the obscenity of pain, the obscenity of bodily damage. By obscenity, I mean interior substances in the body which come before us without our consent, come before us before we are mentally prepared to comprehend what we are seeing. But the story separates this bodily desecration from the person, for now, having seen the dog, we need only be told that Gaspar Il´om has drunk this glass-laced poison to understand why he abandons his post, submerges himself in the lake, drinks all its waters, and eventually comes out. He has survived. But during the moments when he disappeared below the surface of the water, his people have been slain.</w:t>
      </w:r>
    </w:p>
    <w:p w14:paraId="7B5A2FE8" w14:textId="77777777" w:rsidR="00520FE1" w:rsidRPr="00602F9A" w:rsidRDefault="00520FE1" w:rsidP="00520FE1">
      <w:pPr>
        <w:rPr>
          <w:sz w:val="14"/>
          <w:szCs w:val="14"/>
        </w:rPr>
      </w:pPr>
      <w:r w:rsidRPr="00602F9A">
        <w:rPr>
          <w:sz w:val="14"/>
          <w:szCs w:val="14"/>
        </w:rPr>
        <w:t>RA: I wonder how you think about the role of the visual in that context. Do you think of the visual as akin to a language?</w:t>
      </w:r>
    </w:p>
    <w:p w14:paraId="4DECC43A" w14:textId="77777777" w:rsidR="00520FE1" w:rsidRPr="00602F9A" w:rsidRDefault="00520FE1" w:rsidP="00520FE1">
      <w:pPr>
        <w:rPr>
          <w:sz w:val="14"/>
          <w:szCs w:val="14"/>
        </w:rPr>
      </w:pPr>
      <w:r w:rsidRPr="00602F9A">
        <w:rPr>
          <w:sz w:val="14"/>
          <w:szCs w:val="14"/>
        </w:rPr>
        <w:t>ES: In visual art one can see the same phenomenon taking place, as when Ka¨the Kollwitz refuses to let an injured victim be portrayed as what Shelley called ‘‘a monstrous lump of ruin.’’ In her 1900 etching and aquatint The Downtrodden, she pushes the wounds on the body just beyond the body’s edge onto a linen sheet on which the person is lying. These mouthlike, liplike structures of open wounds are there but are not permitted to compromise our recognition of the sufferer’s personhood. Even somebody like Aubrey Beardsley, in one of his posters, puts the wound in a tree rather than on the body of the woman. And yet the woman has attributes that make the viewer see the analogy, just like Marty South and the trees in your account of Hardy’s The Woodlanders [Scarry is referring to Rachel Ablow’s account in Victorian Pain]. Her posture, for example, is exaggeratedly erect and treelike. She wears a high-waisted skirt that is made to be a visual analogy with the tree. But our perception of her personhood remains uninterrupted.</w:t>
      </w:r>
    </w:p>
    <w:p w14:paraId="0F30C31C" w14:textId="77777777" w:rsidR="00520FE1" w:rsidRPr="009379AC" w:rsidRDefault="00520FE1" w:rsidP="00520FE1">
      <w:pPr>
        <w:rPr>
          <w:sz w:val="14"/>
        </w:rPr>
      </w:pPr>
      <w:r w:rsidRPr="009379AC">
        <w:rPr>
          <w:sz w:val="14"/>
        </w:rPr>
        <w:t xml:space="preserve">RA: </w:t>
      </w:r>
      <w:r w:rsidRPr="009379AC">
        <w:rPr>
          <w:rStyle w:val="StyleUnderline"/>
        </w:rPr>
        <w:t>One issue</w:t>
      </w:r>
      <w:r w:rsidRPr="009379AC">
        <w:rPr>
          <w:sz w:val="14"/>
        </w:rPr>
        <w:t xml:space="preserve"> you have </w:t>
      </w:r>
      <w:r w:rsidRPr="009379AC">
        <w:rPr>
          <w:rStyle w:val="StyleUnderline"/>
        </w:rPr>
        <w:t>raised</w:t>
      </w:r>
      <w:r w:rsidRPr="009379AC">
        <w:rPr>
          <w:sz w:val="14"/>
        </w:rPr>
        <w:t xml:space="preserve"> recently </w:t>
      </w:r>
      <w:r w:rsidRPr="009379AC">
        <w:rPr>
          <w:rStyle w:val="StyleUnderline"/>
        </w:rPr>
        <w:t>is the</w:t>
      </w:r>
      <w:r w:rsidRPr="009379AC">
        <w:rPr>
          <w:sz w:val="14"/>
        </w:rPr>
        <w:t xml:space="preserve"> particular </w:t>
      </w:r>
      <w:r w:rsidRPr="009379AC">
        <w:rPr>
          <w:rStyle w:val="StyleUnderline"/>
        </w:rPr>
        <w:t xml:space="preserve">difficulty of thinking about the </w:t>
      </w:r>
      <w:r w:rsidRPr="00C6264E">
        <w:rPr>
          <w:rStyle w:val="Emphasis"/>
        </w:rPr>
        <w:t>specific kinds of injuries</w:t>
      </w:r>
      <w:r w:rsidRPr="009379AC">
        <w:rPr>
          <w:rStyle w:val="StyleUnderline"/>
        </w:rPr>
        <w:t xml:space="preserve"> caused by nuclear war, namely </w:t>
      </w:r>
      <w:r w:rsidRPr="009C7C8B">
        <w:rPr>
          <w:rStyle w:val="Emphasis"/>
          <w:highlight w:val="cyan"/>
        </w:rPr>
        <w:t>burns</w:t>
      </w:r>
      <w:r w:rsidRPr="009379AC">
        <w:rPr>
          <w:sz w:val="14"/>
        </w:rPr>
        <w:t xml:space="preserve">. There was a striking moment in your talk when you discussed the protocols used in burn units to help doctors and nurses in looking at burn victims. It seems so intuitively right that caretakers would have difficulty looking at these patients. It seems to suggest something about the limits on the imagination in terms of suffering. I’m wondering what it is about burns </w:t>
      </w:r>
      <w:r w:rsidRPr="009379AC">
        <w:rPr>
          <w:rStyle w:val="StyleUnderline"/>
        </w:rPr>
        <w:t xml:space="preserve">that makes it so </w:t>
      </w:r>
      <w:r w:rsidRPr="00C6264E">
        <w:rPr>
          <w:rStyle w:val="Emphasis"/>
        </w:rPr>
        <w:t>hard to imagine</w:t>
      </w:r>
      <w:r w:rsidRPr="009379AC">
        <w:rPr>
          <w:rStyle w:val="StyleUnderline"/>
        </w:rPr>
        <w:t xml:space="preserve"> the </w:t>
      </w:r>
      <w:r w:rsidRPr="009C7C8B">
        <w:rPr>
          <w:rStyle w:val="Emphasis"/>
          <w:highlight w:val="cyan"/>
        </w:rPr>
        <w:t>suffering</w:t>
      </w:r>
      <w:r w:rsidRPr="00C6264E">
        <w:rPr>
          <w:rStyle w:val="Emphasis"/>
        </w:rPr>
        <w:t xml:space="preserve"> they entail</w:t>
      </w:r>
      <w:r w:rsidRPr="009379AC">
        <w:rPr>
          <w:sz w:val="14"/>
        </w:rPr>
        <w:t>. Is it about the skin as the site of humanity? Is it about the face?</w:t>
      </w:r>
    </w:p>
    <w:p w14:paraId="5CB9BB13" w14:textId="77777777" w:rsidR="00520FE1" w:rsidRPr="009379AC" w:rsidRDefault="00520FE1" w:rsidP="00520FE1">
      <w:pPr>
        <w:rPr>
          <w:sz w:val="14"/>
          <w:szCs w:val="14"/>
        </w:rPr>
      </w:pPr>
      <w:r w:rsidRPr="009379AC">
        <w:rPr>
          <w:sz w:val="14"/>
          <w:szCs w:val="14"/>
        </w:rPr>
        <w:t>ES: It is the visage. Without preparation and help, when we see the complete mutilation of the body, especially the face, we mistakenly feel we are seeing the mutilation of personhood. The ‘‘rule of nines’’ is devised to enable rescue workers to look at a gravely burned person and (instead of having their own minds shut down in sorrow and confusion and revulsion) to assess instantly the gravity of the injury, start appropriate treatment, and report the scale of the injury to the hospital awaiting the person’s arrival. Each part of the body is assigned an easy-to-remember number that is a multiple of nine (see fig. 5). Counting forms a key part in many forms of emergency rescue, and this is one instance. The numbers, once totaled, tell the rescuer the next step, such as whether to insert an IV for fluid resuscitation.</w:t>
      </w:r>
    </w:p>
    <w:p w14:paraId="5C4AA0B1" w14:textId="77777777" w:rsidR="00520FE1" w:rsidRPr="009379AC" w:rsidRDefault="00520FE1" w:rsidP="00520FE1">
      <w:pPr>
        <w:rPr>
          <w:sz w:val="14"/>
          <w:szCs w:val="14"/>
        </w:rPr>
      </w:pPr>
      <w:r w:rsidRPr="009379AC">
        <w:rPr>
          <w:sz w:val="14"/>
          <w:szCs w:val="14"/>
        </w:rPr>
        <w:t>The need to train the perceptions of those who hope to help those who are burned is also illustrated by a procedure called ‘‘staying.’’ During the years when I was part of a research group on suffering at the Hastings Center for Ethics, I heard a lecture by a physician-nurse who worked in a burn unit. She mentioned that because of the difficulty oflooking at a severely burned person, nurses assigned to burn units may begin to avert their eyes when speaking with a patient, decline to touch the patient, or stand at a greater distance each day, or request a transfer after a few days. To counteract these problems, caretakers can participate in a class on ‘‘staying’’ where they recognize the temptation to withdraw from the patient and practice trying to overcome that withdrawal.</w:t>
      </w:r>
    </w:p>
    <w:p w14:paraId="36038982" w14:textId="77777777" w:rsidR="00520FE1" w:rsidRPr="009379AC" w:rsidRDefault="00520FE1" w:rsidP="00520FE1">
      <w:pPr>
        <w:rPr>
          <w:sz w:val="14"/>
          <w:szCs w:val="14"/>
        </w:rPr>
      </w:pPr>
      <w:r w:rsidRPr="009379AC">
        <w:rPr>
          <w:sz w:val="14"/>
          <w:szCs w:val="14"/>
        </w:rPr>
        <w:t>While the ‘‘rule of nines’’ and ‘‘staying’’ are brilliant inventions, we should recognize that in nuclear war there will be few rescue workers and nurses. A study in the Netherlands of what would happen if a terrorist brought into Rotterdam a very small 12 kg weapon (the size used in World War II) found that of those who had not immediately evaporated, four thousand persons would require burn beds.7 They noted that in all of the Netherlands there are only a hundred burn beds.</w:t>
      </w:r>
    </w:p>
    <w:p w14:paraId="40BF0696" w14:textId="77777777" w:rsidR="00520FE1" w:rsidRPr="009379AC" w:rsidRDefault="00520FE1" w:rsidP="00520FE1">
      <w:pPr>
        <w:rPr>
          <w:sz w:val="14"/>
        </w:rPr>
      </w:pPr>
      <w:r w:rsidRPr="009379AC">
        <w:rPr>
          <w:sz w:val="14"/>
        </w:rPr>
        <w:t xml:space="preserve">A leading hospital in Boston, Mass General, has seven burn beds. The burn beds themselves—what few there are—will disappear in a nuclear strike. On the floor of the UK Parliament, the possession of four Trident submarines has repeatedly been justified by the potential need to bomb Moscow. In response, a Scottish study by John Ainslie looked at the scale of damage that would actually take place if a nuclear missile were launched against the Ministry of Defense building in Moscow: along with the Ministry of Defense, four </w:t>
      </w:r>
      <w:r w:rsidRPr="009379AC">
        <w:rPr>
          <w:rStyle w:val="Emphasis"/>
        </w:rPr>
        <w:t xml:space="preserve">major </w:t>
      </w:r>
      <w:r w:rsidRPr="009C7C8B">
        <w:rPr>
          <w:rStyle w:val="Emphasis"/>
          <w:highlight w:val="cyan"/>
        </w:rPr>
        <w:t>hospitals</w:t>
      </w:r>
      <w:r w:rsidRPr="009379AC">
        <w:rPr>
          <w:rStyle w:val="StyleUnderline"/>
        </w:rPr>
        <w:t xml:space="preserve"> would be </w:t>
      </w:r>
      <w:r w:rsidRPr="00E010D1">
        <w:rPr>
          <w:rStyle w:val="StyleUnderline"/>
        </w:rPr>
        <w:t>destroyed</w:t>
      </w:r>
      <w:r w:rsidRPr="009379AC">
        <w:rPr>
          <w:rStyle w:val="StyleUnderline"/>
        </w:rPr>
        <w:t xml:space="preserve"> and</w:t>
      </w:r>
      <w:r w:rsidRPr="009379AC">
        <w:rPr>
          <w:sz w:val="14"/>
        </w:rPr>
        <w:t xml:space="preserve"> four others </w:t>
      </w:r>
      <w:r w:rsidRPr="009379AC">
        <w:rPr>
          <w:rStyle w:val="StyleUnderline"/>
        </w:rPr>
        <w:t xml:space="preserve">subjected to fire and radiation that would make them </w:t>
      </w:r>
      <w:r w:rsidRPr="009379AC">
        <w:rPr>
          <w:rStyle w:val="Emphasis"/>
        </w:rPr>
        <w:t>inoperable</w:t>
      </w:r>
      <w:r w:rsidRPr="009379AC">
        <w:rPr>
          <w:sz w:val="14"/>
        </w:rPr>
        <w:t xml:space="preserve">. Thirty-one </w:t>
      </w:r>
      <w:r w:rsidRPr="009C7C8B">
        <w:rPr>
          <w:rStyle w:val="Emphasis"/>
          <w:highlight w:val="cyan"/>
        </w:rPr>
        <w:t>schools</w:t>
      </w:r>
      <w:r w:rsidRPr="009379AC">
        <w:rPr>
          <w:rStyle w:val="StyleUnderline"/>
        </w:rPr>
        <w:t xml:space="preserve"> would</w:t>
      </w:r>
      <w:r w:rsidRPr="009379AC">
        <w:rPr>
          <w:sz w:val="14"/>
        </w:rPr>
        <w:t xml:space="preserve"> also </w:t>
      </w:r>
      <w:r w:rsidRPr="009379AC">
        <w:rPr>
          <w:rStyle w:val="StyleUnderline"/>
        </w:rPr>
        <w:t xml:space="preserve">be </w:t>
      </w:r>
      <w:r w:rsidRPr="009C7C8B">
        <w:rPr>
          <w:rStyle w:val="StyleUnderline"/>
          <w:highlight w:val="cyan"/>
        </w:rPr>
        <w:t>destroyed</w:t>
      </w:r>
      <w:r w:rsidRPr="009379AC">
        <w:rPr>
          <w:sz w:val="14"/>
        </w:rPr>
        <w:t xml:space="preserve"> with at least 700,000 children slain.8 If the missile is larger, so, too, will the disappearance of hospitals be larger. An article by Steven Starr, Lynn Eden, and Theodore A. Postol in the Bulletin of Atomic Scientists shows that if an 800-kiloton weapon were detonated above Manhattan, the center of the blast would be four times the temperature of the sun, and, within ‘‘tens of minutes,’’ a firestorm will cover 90 to 150 square miles.</w:t>
      </w:r>
    </w:p>
    <w:p w14:paraId="7B6C7178" w14:textId="77777777" w:rsidR="00520FE1" w:rsidRPr="009379AC" w:rsidRDefault="00520FE1" w:rsidP="00520FE1">
      <w:pPr>
        <w:rPr>
          <w:sz w:val="14"/>
          <w:szCs w:val="14"/>
        </w:rPr>
      </w:pPr>
      <w:r w:rsidRPr="009379AC">
        <w:rPr>
          <w:sz w:val="14"/>
          <w:szCs w:val="14"/>
        </w:rPr>
        <w:t>RA: Was the artistic strategy that you just described of doubling the location so as to protect personhood apparent in the real-world examples you were citing, the Nagasaki children, the ‘‘rule of nines,’’ ‘‘staying’’?</w:t>
      </w:r>
    </w:p>
    <w:p w14:paraId="0A4A05A7" w14:textId="77777777" w:rsidR="00520FE1" w:rsidRPr="009379AC" w:rsidRDefault="00520FE1" w:rsidP="00520FE1">
      <w:pPr>
        <w:rPr>
          <w:sz w:val="14"/>
          <w:szCs w:val="14"/>
        </w:rPr>
      </w:pPr>
      <w:r w:rsidRPr="009379AC">
        <w:rPr>
          <w:sz w:val="14"/>
          <w:szCs w:val="14"/>
        </w:rPr>
        <w:t>ES: I think so. It is not accidental that the Nagasaki Atomic Bomb Museum is itself physically beautiful in its architecture, or that as you enter you pass lavish cascades of paper cranes, inspired by the child Sadako Sasaki, like cherry blossoms in spring, or that you see an inscription about Nagasaki’s exceptional generosity to outsiders—its many centuries of open trade with foreign companies, a level of cosmopolitan hospitality not at that time found to the same degree in other regions of Japan; you see engraved inscriptions from Dwight D. Eisenhower and from the ‘‘United States Strategic Bombing Survey, Summary Report (Pacific War), July 1946’’ saying unequivocally that the atom bomb was not needed to end the war. All these elements, and many others, keep the personhood of the city’s inhabitants in view, side-by-side with the excruciating vision of burnt faces. The ‘‘rule of nines’’ lets one reconstruct the body out of a beneficent invention, toylike in its simplicity. In ‘‘staying,’’ the very name of the procedure holds the injury within the frame of sympathetic personhood.</w:t>
      </w:r>
    </w:p>
    <w:p w14:paraId="54C79149" w14:textId="77777777" w:rsidR="00520FE1" w:rsidRPr="009379AC" w:rsidRDefault="00520FE1" w:rsidP="00520FE1">
      <w:pPr>
        <w:rPr>
          <w:sz w:val="14"/>
          <w:szCs w:val="14"/>
        </w:rPr>
      </w:pPr>
      <w:r w:rsidRPr="009379AC">
        <w:rPr>
          <w:sz w:val="14"/>
          <w:szCs w:val="14"/>
        </w:rPr>
        <w:t>RA: Let’s return to Ghandi’s forking path. You’ve sketched the reasons why the US population is innocently sleeping. But what if they’re feigning sleep?</w:t>
      </w:r>
    </w:p>
    <w:p w14:paraId="071D9183" w14:textId="77777777" w:rsidR="00520FE1" w:rsidRPr="00275EBF" w:rsidRDefault="00520FE1" w:rsidP="00520FE1">
      <w:pPr>
        <w:rPr>
          <w:sz w:val="14"/>
        </w:rPr>
      </w:pPr>
      <w:r w:rsidRPr="00275EBF">
        <w:rPr>
          <w:sz w:val="14"/>
        </w:rPr>
        <w:t xml:space="preserve">ES: </w:t>
      </w:r>
      <w:r w:rsidRPr="003040CA">
        <w:rPr>
          <w:rStyle w:val="StyleUnderline"/>
        </w:rPr>
        <w:t xml:space="preserve">I </w:t>
      </w:r>
      <w:r w:rsidRPr="00275EBF">
        <w:rPr>
          <w:sz w:val="14"/>
        </w:rPr>
        <w:t xml:space="preserve">am sometimes </w:t>
      </w:r>
      <w:r w:rsidRPr="003040CA">
        <w:rPr>
          <w:rStyle w:val="Emphasis"/>
        </w:rPr>
        <w:t>floored</w:t>
      </w:r>
      <w:r w:rsidRPr="003040CA">
        <w:rPr>
          <w:rStyle w:val="StyleUnderline"/>
        </w:rPr>
        <w:t xml:space="preserve"> by the </w:t>
      </w:r>
      <w:r w:rsidRPr="003040CA">
        <w:rPr>
          <w:rStyle w:val="Emphasis"/>
        </w:rPr>
        <w:t>discrepancy</w:t>
      </w:r>
      <w:r w:rsidRPr="003040CA">
        <w:rPr>
          <w:rStyle w:val="StyleUnderline"/>
        </w:rPr>
        <w:t xml:space="preserve"> between the attention we give to injuries that </w:t>
      </w:r>
      <w:r w:rsidRPr="003040CA">
        <w:rPr>
          <w:rStyle w:val="Emphasis"/>
        </w:rPr>
        <w:t>have happened</w:t>
      </w:r>
      <w:r w:rsidRPr="003040CA">
        <w:rPr>
          <w:rStyle w:val="StyleUnderline"/>
        </w:rPr>
        <w:t xml:space="preserve"> when we </w:t>
      </w:r>
      <w:r w:rsidRPr="003040CA">
        <w:rPr>
          <w:rStyle w:val="Emphasis"/>
        </w:rPr>
        <w:t>can’t do anything</w:t>
      </w:r>
      <w:r w:rsidRPr="00275EBF">
        <w:rPr>
          <w:sz w:val="14"/>
        </w:rPr>
        <w:t xml:space="preserve"> to change them </w:t>
      </w:r>
      <w:r w:rsidRPr="003040CA">
        <w:rPr>
          <w:rStyle w:val="StyleUnderline"/>
        </w:rPr>
        <w:t xml:space="preserve">and the attention we give to injuries that </w:t>
      </w:r>
      <w:r w:rsidRPr="003040CA">
        <w:rPr>
          <w:rStyle w:val="Emphasis"/>
        </w:rPr>
        <w:t>haven’t yet happened</w:t>
      </w:r>
      <w:r w:rsidRPr="003040CA">
        <w:rPr>
          <w:rStyle w:val="StyleUnderline"/>
        </w:rPr>
        <w:t xml:space="preserve"> when by intervention we </w:t>
      </w:r>
      <w:r w:rsidRPr="003040CA">
        <w:rPr>
          <w:rStyle w:val="Emphasis"/>
        </w:rPr>
        <w:t>absolutely can prevent them</w:t>
      </w:r>
      <w:r w:rsidRPr="00275EBF">
        <w:rPr>
          <w:sz w:val="14"/>
        </w:rPr>
        <w:t xml:space="preserve">. I don’t know how to explain this. I have always assumed that those acts of trying to talk about the pain of torture victims in the 1970s in my case, or the pain of people in World War II, the Holocaust, that those acts are meant to act as a warning to the future. </w:t>
      </w:r>
      <w:r w:rsidRPr="00275EBF">
        <w:rPr>
          <w:rStyle w:val="StyleUnderline"/>
        </w:rPr>
        <w:t xml:space="preserve">What is </w:t>
      </w:r>
      <w:r w:rsidRPr="00275EBF">
        <w:rPr>
          <w:rStyle w:val="Emphasis"/>
        </w:rPr>
        <w:t>our motive</w:t>
      </w:r>
      <w:r w:rsidRPr="00275EBF">
        <w:rPr>
          <w:rStyle w:val="StyleUnderline"/>
        </w:rPr>
        <w:t xml:space="preserve"> for thinking about the </w:t>
      </w:r>
      <w:r w:rsidRPr="00275EBF">
        <w:rPr>
          <w:rStyle w:val="Emphasis"/>
        </w:rPr>
        <w:t>unchangeable injuries</w:t>
      </w:r>
      <w:r w:rsidRPr="00275EBF">
        <w:rPr>
          <w:rStyle w:val="StyleUnderline"/>
        </w:rPr>
        <w:t xml:space="preserve"> of the </w:t>
      </w:r>
      <w:r w:rsidRPr="00275EBF">
        <w:rPr>
          <w:rStyle w:val="Emphasis"/>
        </w:rPr>
        <w:t>past</w:t>
      </w:r>
      <w:r w:rsidRPr="00275EBF">
        <w:rPr>
          <w:rStyle w:val="StyleUnderline"/>
        </w:rPr>
        <w:t xml:space="preserve"> if not to </w:t>
      </w:r>
      <w:r w:rsidRPr="00275EBF">
        <w:rPr>
          <w:rStyle w:val="Emphasis"/>
        </w:rPr>
        <w:t>increase our ability</w:t>
      </w:r>
      <w:r w:rsidRPr="00275EBF">
        <w:rPr>
          <w:rStyle w:val="StyleUnderline"/>
        </w:rPr>
        <w:t xml:space="preserve"> to </w:t>
      </w:r>
      <w:r w:rsidRPr="00275EBF">
        <w:rPr>
          <w:rStyle w:val="Emphasis"/>
        </w:rPr>
        <w:t>prevent such injuries</w:t>
      </w:r>
      <w:r w:rsidRPr="00275EBF">
        <w:rPr>
          <w:rStyle w:val="StyleUnderline"/>
        </w:rPr>
        <w:t xml:space="preserve"> in the </w:t>
      </w:r>
      <w:r w:rsidRPr="00275EBF">
        <w:rPr>
          <w:rStyle w:val="Emphasis"/>
        </w:rPr>
        <w:t>future</w:t>
      </w:r>
      <w:r w:rsidRPr="00275EBF">
        <w:rPr>
          <w:rStyle w:val="StyleUnderline"/>
        </w:rPr>
        <w:t xml:space="preserve">? </w:t>
      </w:r>
      <w:r w:rsidRPr="009C7C8B">
        <w:rPr>
          <w:rStyle w:val="StyleUnderline"/>
          <w:highlight w:val="cyan"/>
        </w:rPr>
        <w:t>Yet</w:t>
      </w:r>
      <w:r w:rsidRPr="00275EBF">
        <w:rPr>
          <w:rStyle w:val="StyleUnderline"/>
        </w:rPr>
        <w:t xml:space="preserve"> almost </w:t>
      </w:r>
      <w:r w:rsidRPr="009C7C8B">
        <w:rPr>
          <w:rStyle w:val="Emphasis"/>
          <w:highlight w:val="cyan"/>
        </w:rPr>
        <w:t>incomprehensible</w:t>
      </w:r>
      <w:r w:rsidRPr="009C7C8B">
        <w:rPr>
          <w:rStyle w:val="StyleUnderline"/>
          <w:highlight w:val="cyan"/>
        </w:rPr>
        <w:t xml:space="preserve"> is the </w:t>
      </w:r>
      <w:r w:rsidRPr="009C7C8B">
        <w:rPr>
          <w:rStyle w:val="Emphasis"/>
          <w:highlight w:val="cyan"/>
        </w:rPr>
        <w:t>distance</w:t>
      </w:r>
      <w:r w:rsidRPr="009C7C8B">
        <w:rPr>
          <w:rStyle w:val="StyleUnderline"/>
          <w:highlight w:val="cyan"/>
        </w:rPr>
        <w:t xml:space="preserve"> between</w:t>
      </w:r>
      <w:r w:rsidRPr="00275EBF">
        <w:rPr>
          <w:rStyle w:val="StyleUnderline"/>
        </w:rPr>
        <w:t xml:space="preserve"> the </w:t>
      </w:r>
      <w:r w:rsidRPr="009C7C8B">
        <w:rPr>
          <w:rStyle w:val="Emphasis"/>
          <w:highlight w:val="cyan"/>
        </w:rPr>
        <w:t>willingness</w:t>
      </w:r>
      <w:r w:rsidRPr="009C7C8B">
        <w:rPr>
          <w:rStyle w:val="StyleUnderline"/>
          <w:highlight w:val="cyan"/>
        </w:rPr>
        <w:t xml:space="preserve"> to think about events from the past</w:t>
      </w:r>
      <w:r w:rsidRPr="00275EBF">
        <w:rPr>
          <w:rStyle w:val="StyleUnderline"/>
        </w:rPr>
        <w:t xml:space="preserve"> we can’t possibly change </w:t>
      </w:r>
      <w:r w:rsidRPr="009C7C8B">
        <w:rPr>
          <w:rStyle w:val="StyleUnderline"/>
          <w:highlight w:val="cyan"/>
        </w:rPr>
        <w:t xml:space="preserve">and the </w:t>
      </w:r>
      <w:r w:rsidRPr="009C7C8B">
        <w:rPr>
          <w:rStyle w:val="Emphasis"/>
          <w:highlight w:val="cyan"/>
        </w:rPr>
        <w:t>complete comfort</w:t>
      </w:r>
      <w:r w:rsidRPr="009C7C8B">
        <w:rPr>
          <w:rStyle w:val="StyleUnderline"/>
          <w:highlight w:val="cyan"/>
        </w:rPr>
        <w:t xml:space="preserve"> with feeling</w:t>
      </w:r>
      <w:r w:rsidRPr="00275EBF">
        <w:rPr>
          <w:rStyle w:val="StyleUnderline"/>
        </w:rPr>
        <w:t xml:space="preserve"> that </w:t>
      </w:r>
      <w:r w:rsidRPr="009C7C8B">
        <w:rPr>
          <w:rStyle w:val="StyleUnderline"/>
          <w:highlight w:val="cyan"/>
        </w:rPr>
        <w:t>future massacres need not concern us</w:t>
      </w:r>
      <w:r w:rsidRPr="00275EBF">
        <w:rPr>
          <w:sz w:val="14"/>
        </w:rPr>
        <w:t>. Or worse, that one is slightly superior to protesting a wrong: intellectually superior because the moral wrong is an obvious moral wrong, and we only like to address sophisticated, hard to discern moral wrongs. It might be embarrassing to have to stand on a street corner with a sign or attend a public meeting.</w:t>
      </w:r>
    </w:p>
    <w:p w14:paraId="146408F6" w14:textId="77777777" w:rsidR="00520FE1" w:rsidRPr="0007385F" w:rsidRDefault="00520FE1" w:rsidP="00520FE1">
      <w:pPr>
        <w:rPr>
          <w:sz w:val="14"/>
        </w:rPr>
      </w:pPr>
      <w:r w:rsidRPr="00275EBF">
        <w:rPr>
          <w:rStyle w:val="StyleUnderline"/>
        </w:rPr>
        <w:t>Imagine</w:t>
      </w:r>
      <w:r w:rsidRPr="0007385F">
        <w:rPr>
          <w:sz w:val="14"/>
        </w:rPr>
        <w:t xml:space="preserve">, though, </w:t>
      </w:r>
      <w:r w:rsidRPr="00275EBF">
        <w:rPr>
          <w:rStyle w:val="StyleUnderline"/>
        </w:rPr>
        <w:t xml:space="preserve">if we </w:t>
      </w:r>
      <w:r w:rsidRPr="0007385F">
        <w:rPr>
          <w:rStyle w:val="Emphasis"/>
        </w:rPr>
        <w:t>forgave</w:t>
      </w:r>
      <w:r w:rsidRPr="00275EBF">
        <w:rPr>
          <w:rStyle w:val="StyleUnderline"/>
        </w:rPr>
        <w:t xml:space="preserve"> the </w:t>
      </w:r>
      <w:r w:rsidRPr="0007385F">
        <w:rPr>
          <w:rStyle w:val="Emphasis"/>
        </w:rPr>
        <w:t>complicity</w:t>
      </w:r>
      <w:r w:rsidRPr="00275EBF">
        <w:rPr>
          <w:rStyle w:val="StyleUnderline"/>
        </w:rPr>
        <w:t xml:space="preserve"> with </w:t>
      </w:r>
      <w:r w:rsidRPr="0007385F">
        <w:rPr>
          <w:rStyle w:val="Emphasis"/>
        </w:rPr>
        <w:t>past acts</w:t>
      </w:r>
      <w:r w:rsidRPr="00275EBF">
        <w:rPr>
          <w:rStyle w:val="StyleUnderline"/>
        </w:rPr>
        <w:t xml:space="preserve"> of </w:t>
      </w:r>
      <w:r w:rsidRPr="0007385F">
        <w:rPr>
          <w:rStyle w:val="Emphasis"/>
        </w:rPr>
        <w:t>enslavement</w:t>
      </w:r>
      <w:r w:rsidRPr="00275EBF">
        <w:rPr>
          <w:rStyle w:val="StyleUnderline"/>
        </w:rPr>
        <w:t xml:space="preserve"> or </w:t>
      </w:r>
      <w:r w:rsidRPr="0007385F">
        <w:rPr>
          <w:rStyle w:val="Emphasis"/>
        </w:rPr>
        <w:t>genocide</w:t>
      </w:r>
      <w:r w:rsidRPr="00275EBF">
        <w:rPr>
          <w:rStyle w:val="StyleUnderline"/>
        </w:rPr>
        <w:t xml:space="preserve"> by saying, ‘‘People saw that it was wrong, but they considered it too </w:t>
      </w:r>
      <w:r w:rsidRPr="0007385F">
        <w:rPr>
          <w:rStyle w:val="Emphasis"/>
        </w:rPr>
        <w:t>intellectually obvious</w:t>
      </w:r>
      <w:r w:rsidRPr="00275EBF">
        <w:rPr>
          <w:rStyle w:val="StyleUnderline"/>
        </w:rPr>
        <w:t xml:space="preserve">, </w:t>
      </w:r>
      <w:r w:rsidRPr="0007385F">
        <w:rPr>
          <w:rStyle w:val="Emphasis"/>
        </w:rPr>
        <w:t>too compromising</w:t>
      </w:r>
      <w:r w:rsidRPr="00275EBF">
        <w:rPr>
          <w:rStyle w:val="StyleUnderline"/>
        </w:rPr>
        <w:t xml:space="preserve"> of their </w:t>
      </w:r>
      <w:r w:rsidRPr="0007385F">
        <w:rPr>
          <w:rStyle w:val="Emphasis"/>
        </w:rPr>
        <w:t>dignity</w:t>
      </w:r>
      <w:r w:rsidRPr="00275EBF">
        <w:rPr>
          <w:rStyle w:val="StyleUnderline"/>
        </w:rPr>
        <w:t xml:space="preserve">, to have to </w:t>
      </w:r>
      <w:r w:rsidRPr="0007385F">
        <w:rPr>
          <w:rStyle w:val="Emphasis"/>
        </w:rPr>
        <w:t>stand up</w:t>
      </w:r>
      <w:r w:rsidRPr="00275EBF">
        <w:rPr>
          <w:rStyle w:val="StyleUnderline"/>
        </w:rPr>
        <w:t xml:space="preserve"> and </w:t>
      </w:r>
      <w:r w:rsidRPr="0007385F">
        <w:rPr>
          <w:rStyle w:val="Emphasis"/>
        </w:rPr>
        <w:t>protest</w:t>
      </w:r>
      <w:r w:rsidRPr="00275EBF">
        <w:rPr>
          <w:rStyle w:val="StyleUnderline"/>
        </w:rPr>
        <w:t>.’’</w:t>
      </w:r>
      <w:r w:rsidRPr="0007385F">
        <w:rPr>
          <w:sz w:val="14"/>
        </w:rPr>
        <w:t xml:space="preserve"> Or take the argument that the aspiration to dismantle nuclear weapons is now many decades old, and we must turn to fresh undertakings: imagine that someone tried to defend those who tolerated slavery in 1860 because they had been hearing antislavery sentiment since 1820 and now considered such sentiments ‘‘stale.’’ </w:t>
      </w:r>
      <w:r w:rsidRPr="009C7C8B">
        <w:rPr>
          <w:rStyle w:val="StyleUnderline"/>
          <w:highlight w:val="cyan"/>
        </w:rPr>
        <w:t xml:space="preserve">We would </w:t>
      </w:r>
      <w:r w:rsidRPr="009C7C8B">
        <w:rPr>
          <w:rStyle w:val="Emphasis"/>
          <w:highlight w:val="cyan"/>
        </w:rPr>
        <w:t>never</w:t>
      </w:r>
      <w:r w:rsidRPr="009C7C8B">
        <w:rPr>
          <w:rStyle w:val="StyleUnderline"/>
          <w:highlight w:val="cyan"/>
        </w:rPr>
        <w:t xml:space="preserve"> give a ‘‘</w:t>
      </w:r>
      <w:r w:rsidRPr="009C7C8B">
        <w:rPr>
          <w:rStyle w:val="Emphasis"/>
          <w:highlight w:val="cyan"/>
        </w:rPr>
        <w:t>pass</w:t>
      </w:r>
      <w:r w:rsidRPr="009C7C8B">
        <w:rPr>
          <w:rStyle w:val="StyleUnderline"/>
          <w:highlight w:val="cyan"/>
        </w:rPr>
        <w:t>’’ to anyone</w:t>
      </w:r>
      <w:r w:rsidRPr="0007385F">
        <w:rPr>
          <w:rStyle w:val="StyleUnderline"/>
        </w:rPr>
        <w:t xml:space="preserve"> in the past </w:t>
      </w:r>
      <w:r w:rsidRPr="009C7C8B">
        <w:rPr>
          <w:rStyle w:val="StyleUnderline"/>
          <w:highlight w:val="cyan"/>
        </w:rPr>
        <w:t xml:space="preserve">who </w:t>
      </w:r>
      <w:r w:rsidRPr="009C7C8B">
        <w:rPr>
          <w:rStyle w:val="Emphasis"/>
          <w:highlight w:val="cyan"/>
        </w:rPr>
        <w:t>excused</w:t>
      </w:r>
      <w:r w:rsidRPr="009C7C8B">
        <w:rPr>
          <w:rStyle w:val="StyleUnderline"/>
          <w:highlight w:val="cyan"/>
        </w:rPr>
        <w:t xml:space="preserve"> their </w:t>
      </w:r>
      <w:r w:rsidRPr="009C7C8B">
        <w:rPr>
          <w:rStyle w:val="Emphasis"/>
          <w:highlight w:val="cyan"/>
        </w:rPr>
        <w:t>inattention</w:t>
      </w:r>
      <w:r w:rsidRPr="009C7C8B">
        <w:rPr>
          <w:rStyle w:val="StyleUnderline"/>
          <w:highlight w:val="cyan"/>
        </w:rPr>
        <w:t xml:space="preserve"> to [</w:t>
      </w:r>
      <w:r w:rsidRPr="009C7C8B">
        <w:rPr>
          <w:rStyle w:val="Emphasis"/>
          <w:highlight w:val="cyan"/>
        </w:rPr>
        <w:t>genocide</w:t>
      </w:r>
      <w:r w:rsidRPr="009C7C8B">
        <w:rPr>
          <w:rStyle w:val="StyleUnderline"/>
          <w:highlight w:val="cyan"/>
        </w:rPr>
        <w:t>]</w:t>
      </w:r>
      <w:r w:rsidRPr="0007385F">
        <w:rPr>
          <w:sz w:val="14"/>
        </w:rPr>
        <w:t xml:space="preserve"> </w:t>
      </w:r>
      <w:r w:rsidRPr="0007385F">
        <w:rPr>
          <w:strike/>
          <w:sz w:val="14"/>
        </w:rPr>
        <w:t>slavery or the transfer of people to concentration camps</w:t>
      </w:r>
      <w:r w:rsidRPr="0007385F">
        <w:rPr>
          <w:sz w:val="14"/>
        </w:rPr>
        <w:t xml:space="preserve"> </w:t>
      </w:r>
      <w:r w:rsidRPr="0007385F">
        <w:rPr>
          <w:rStyle w:val="StyleUnderline"/>
        </w:rPr>
        <w:t xml:space="preserve">on either of those two grounds; </w:t>
      </w:r>
      <w:r w:rsidRPr="009C7C8B">
        <w:rPr>
          <w:rStyle w:val="StyleUnderline"/>
          <w:highlight w:val="cyan"/>
        </w:rPr>
        <w:t xml:space="preserve">yet </w:t>
      </w:r>
      <w:r w:rsidRPr="009C7C8B">
        <w:rPr>
          <w:rStyle w:val="Emphasis"/>
          <w:highlight w:val="cyan"/>
        </w:rPr>
        <w:t>we believe</w:t>
      </w:r>
      <w:r w:rsidRPr="00451CED">
        <w:rPr>
          <w:rStyle w:val="StyleUnderline"/>
        </w:rPr>
        <w:t xml:space="preserve"> such </w:t>
      </w:r>
      <w:r w:rsidRPr="009C7C8B">
        <w:rPr>
          <w:rStyle w:val="Emphasis"/>
          <w:highlight w:val="cyan"/>
        </w:rPr>
        <w:t>arguments release us</w:t>
      </w:r>
      <w:r w:rsidRPr="009C7C8B">
        <w:rPr>
          <w:rStyle w:val="StyleUnderline"/>
          <w:highlight w:val="cyan"/>
        </w:rPr>
        <w:t xml:space="preserve"> from </w:t>
      </w:r>
      <w:r w:rsidRPr="009C7C8B">
        <w:rPr>
          <w:rStyle w:val="Emphasis"/>
          <w:highlight w:val="cyan"/>
        </w:rPr>
        <w:t>addressing weapons</w:t>
      </w:r>
      <w:r w:rsidRPr="009C7C8B">
        <w:rPr>
          <w:rStyle w:val="StyleUnderline"/>
          <w:highlight w:val="cyan"/>
        </w:rPr>
        <w:t xml:space="preserve"> whose outcome is </w:t>
      </w:r>
      <w:r w:rsidRPr="009C7C8B">
        <w:rPr>
          <w:rStyle w:val="Emphasis"/>
          <w:highlight w:val="cyan"/>
        </w:rPr>
        <w:t>instant genocide</w:t>
      </w:r>
      <w:r w:rsidRPr="0007385F">
        <w:rPr>
          <w:sz w:val="14"/>
        </w:rPr>
        <w:t>. There are historical periods in which people were dissuaded from protesting because dissidents were beaten (Charles Sumner on the floor of the Senate) or killed (Dietrich Bonhoeffer in Germany). No such beatings or death threats excuse our own silence today.</w:t>
      </w:r>
    </w:p>
    <w:p w14:paraId="5CB88BF3" w14:textId="77777777" w:rsidR="00520FE1" w:rsidRPr="00646B1A" w:rsidRDefault="00520FE1" w:rsidP="00520FE1">
      <w:pPr>
        <w:rPr>
          <w:sz w:val="14"/>
          <w:szCs w:val="14"/>
        </w:rPr>
      </w:pPr>
      <w:r w:rsidRPr="00646B1A">
        <w:rPr>
          <w:sz w:val="14"/>
          <w:szCs w:val="14"/>
        </w:rPr>
        <w:t>RA: Staying with this point about the relative ease of imagining pain past as opposed to pain in the future, do you attribute that to sentimentality? It sounds so reprehensible put in those terms. I wonder how you account for it.</w:t>
      </w:r>
    </w:p>
    <w:p w14:paraId="2EDDC72A" w14:textId="77777777" w:rsidR="00520FE1" w:rsidRDefault="00520FE1" w:rsidP="00520FE1">
      <w:pPr>
        <w:rPr>
          <w:sz w:val="14"/>
        </w:rPr>
      </w:pPr>
      <w:r w:rsidRPr="00451CED">
        <w:rPr>
          <w:sz w:val="14"/>
        </w:rPr>
        <w:t xml:space="preserve">ES: I think you are right to worry that </w:t>
      </w:r>
      <w:r w:rsidRPr="009A5C2E">
        <w:rPr>
          <w:rStyle w:val="StyleUnderline"/>
        </w:rPr>
        <w:t xml:space="preserve">our </w:t>
      </w:r>
      <w:r w:rsidRPr="009C7C8B">
        <w:rPr>
          <w:rStyle w:val="Emphasis"/>
          <w:highlight w:val="cyan"/>
        </w:rPr>
        <w:t>attention to the past</w:t>
      </w:r>
      <w:r w:rsidRPr="009C7C8B">
        <w:rPr>
          <w:rStyle w:val="StyleUnderline"/>
          <w:highlight w:val="cyan"/>
        </w:rPr>
        <w:t xml:space="preserve"> begins to look like </w:t>
      </w:r>
      <w:r w:rsidRPr="009C7C8B">
        <w:rPr>
          <w:rStyle w:val="Emphasis"/>
          <w:highlight w:val="cyan"/>
        </w:rPr>
        <w:t>sentimentality</w:t>
      </w:r>
      <w:r w:rsidRPr="00451CED">
        <w:rPr>
          <w:sz w:val="14"/>
        </w:rPr>
        <w:t xml:space="preserve">. The argument is sometimes made by academics that </w:t>
      </w:r>
      <w:r w:rsidRPr="009A5C2E">
        <w:rPr>
          <w:rStyle w:val="StyleUnderline"/>
        </w:rPr>
        <w:t xml:space="preserve">sympathy is </w:t>
      </w:r>
      <w:r w:rsidRPr="009A5C2E">
        <w:rPr>
          <w:rStyle w:val="Emphasis"/>
        </w:rPr>
        <w:t>less about compassion</w:t>
      </w:r>
      <w:r w:rsidRPr="009A5C2E">
        <w:rPr>
          <w:rStyle w:val="StyleUnderline"/>
        </w:rPr>
        <w:t xml:space="preserve"> or the </w:t>
      </w:r>
      <w:r w:rsidRPr="009A5C2E">
        <w:rPr>
          <w:rStyle w:val="Emphasis"/>
        </w:rPr>
        <w:t>desire to ameliorate pain</w:t>
      </w:r>
      <w:r w:rsidRPr="009A5C2E">
        <w:rPr>
          <w:rStyle w:val="StyleUnderline"/>
        </w:rPr>
        <w:t xml:space="preserve"> than it is a kind of </w:t>
      </w:r>
      <w:r w:rsidRPr="009A5C2E">
        <w:rPr>
          <w:rStyle w:val="Emphasis"/>
        </w:rPr>
        <w:t>cultural signaling</w:t>
      </w:r>
      <w:r w:rsidRPr="009A5C2E">
        <w:rPr>
          <w:rStyle w:val="StyleUnderline"/>
        </w:rPr>
        <w:t xml:space="preserve"> of our </w:t>
      </w:r>
      <w:r w:rsidRPr="009A5C2E">
        <w:rPr>
          <w:rStyle w:val="Emphasis"/>
        </w:rPr>
        <w:t>moral goodness</w:t>
      </w:r>
      <w:r w:rsidRPr="009A5C2E">
        <w:rPr>
          <w:rStyle w:val="StyleUnderline"/>
        </w:rPr>
        <w:t>. To me that thesis seems horrifying</w:t>
      </w:r>
      <w:r w:rsidRPr="00451CED">
        <w:rPr>
          <w:sz w:val="14"/>
        </w:rPr>
        <w:t xml:space="preserve">: it lets the many who ignore past pain excuse their own inattention on the grounds that the few who do attend to pain are only doing so to announce their own goodness. So I feel a strong aversion to that argument; it works to reduce still further the number of those who show any wish to help. However, if </w:t>
      </w:r>
      <w:r w:rsidRPr="009C7C8B">
        <w:rPr>
          <w:rStyle w:val="StyleUnderline"/>
          <w:highlight w:val="cyan"/>
        </w:rPr>
        <w:t xml:space="preserve">it </w:t>
      </w:r>
      <w:r w:rsidRPr="009C7C8B">
        <w:rPr>
          <w:rStyle w:val="Emphasis"/>
          <w:highlight w:val="cyan"/>
        </w:rPr>
        <w:t>turns out</w:t>
      </w:r>
      <w:r w:rsidRPr="00C6264E">
        <w:rPr>
          <w:rStyle w:val="StyleUnderline"/>
        </w:rPr>
        <w:t xml:space="preserve"> that </w:t>
      </w:r>
      <w:r w:rsidRPr="009C7C8B">
        <w:rPr>
          <w:rStyle w:val="StyleUnderline"/>
          <w:highlight w:val="cyan"/>
        </w:rPr>
        <w:t>we</w:t>
      </w:r>
      <w:r w:rsidRPr="00451CED">
        <w:rPr>
          <w:sz w:val="14"/>
        </w:rPr>
        <w:t xml:space="preserve"> only </w:t>
      </w:r>
      <w:r w:rsidRPr="009C7C8B">
        <w:rPr>
          <w:rStyle w:val="Emphasis"/>
          <w:highlight w:val="cyan"/>
        </w:rPr>
        <w:t>speak</w:t>
      </w:r>
      <w:r w:rsidRPr="009C7C8B">
        <w:rPr>
          <w:rStyle w:val="StyleUnderline"/>
          <w:highlight w:val="cyan"/>
        </w:rPr>
        <w:t xml:space="preserve"> about </w:t>
      </w:r>
      <w:r w:rsidRPr="009C7C8B">
        <w:rPr>
          <w:rStyle w:val="Emphasis"/>
          <w:highlight w:val="cyan"/>
        </w:rPr>
        <w:t>irremediable injuries from the past</w:t>
      </w:r>
      <w:r w:rsidRPr="009C7C8B">
        <w:rPr>
          <w:rStyle w:val="StyleUnderline"/>
          <w:highlight w:val="cyan"/>
        </w:rPr>
        <w:t xml:space="preserve"> while a </w:t>
      </w:r>
      <w:r w:rsidRPr="00451CED">
        <w:rPr>
          <w:rStyle w:val="Emphasis"/>
        </w:rPr>
        <w:t xml:space="preserve">huge </w:t>
      </w:r>
      <w:r w:rsidRPr="009C7C8B">
        <w:rPr>
          <w:rStyle w:val="Emphasis"/>
          <w:highlight w:val="cyan"/>
        </w:rPr>
        <w:t>architecture of massacre</w:t>
      </w:r>
      <w:r w:rsidRPr="009C7C8B">
        <w:rPr>
          <w:rStyle w:val="StyleUnderline"/>
          <w:highlight w:val="cyan"/>
        </w:rPr>
        <w:t xml:space="preserve"> stands </w:t>
      </w:r>
      <w:r w:rsidRPr="009C7C8B">
        <w:rPr>
          <w:rStyle w:val="Emphasis"/>
          <w:highlight w:val="cyan"/>
        </w:rPr>
        <w:t>waiting</w:t>
      </w:r>
      <w:r w:rsidRPr="00451CED">
        <w:rPr>
          <w:rStyle w:val="Emphasis"/>
        </w:rPr>
        <w:t xml:space="preserve"> to be used</w:t>
      </w:r>
      <w:r w:rsidRPr="00451CED">
        <w:rPr>
          <w:sz w:val="14"/>
        </w:rPr>
        <w:t>, then one has to ask oneself: why were we looking at injuries in the distant past? Is it just sentimentality? Is it just cultural signaling?</w:t>
      </w:r>
    </w:p>
    <w:p w14:paraId="0A214229" w14:textId="77777777" w:rsidR="00520FE1" w:rsidRDefault="00520FE1" w:rsidP="00520FE1"/>
    <w:p w14:paraId="38F3C688" w14:textId="77777777" w:rsidR="00520FE1" w:rsidRPr="001666FE" w:rsidRDefault="00520FE1" w:rsidP="00520FE1">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2FEEEE8F" w14:textId="7C42AA01" w:rsidR="005C5D7B" w:rsidRDefault="005C5D7B" w:rsidP="00520FE1">
      <w:r w:rsidRPr="005C5D7B">
        <w:rPr>
          <w:rStyle w:val="Style13ptBold"/>
        </w:rPr>
        <w:t>Blanc ’25</w:t>
      </w:r>
      <w:r>
        <w:t xml:space="preserve"> [Eric; February 14; Assistant Professor of Labor at Rutgers; The Guardian, “Want to defeat Trump? Support unions,” https://www.theguardian.com/commentisfree/2025/feb/14/trump-unions-fighting-back]</w:t>
      </w:r>
    </w:p>
    <w:p w14:paraId="500081BD" w14:textId="753FE988" w:rsidR="00520FE1" w:rsidRPr="00467298" w:rsidRDefault="00520FE1" w:rsidP="00520FE1">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E7E0F7E" w14:textId="77777777" w:rsidR="00520FE1" w:rsidRPr="00467298" w:rsidRDefault="00520FE1" w:rsidP="00520FE1">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05253AD4" w14:textId="77777777" w:rsidR="00520FE1" w:rsidRPr="009201B3" w:rsidRDefault="00520FE1" w:rsidP="00520FE1">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004E99A2" w14:textId="77777777" w:rsidR="00520FE1" w:rsidRPr="00467298" w:rsidRDefault="00520FE1" w:rsidP="00520FE1">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2687B52" w14:textId="77777777" w:rsidR="00520FE1" w:rsidRPr="00467298" w:rsidRDefault="00520FE1" w:rsidP="00520FE1">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5D4FDDB8" w14:textId="77777777" w:rsidR="00520FE1" w:rsidRPr="00467298" w:rsidRDefault="00520FE1" w:rsidP="00520FE1">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5BF9B768" w14:textId="77777777" w:rsidR="00520FE1" w:rsidRPr="00467298" w:rsidRDefault="00520FE1" w:rsidP="00520FE1">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5FDE946" w14:textId="77777777" w:rsidR="00520FE1" w:rsidRPr="00DF7ABB" w:rsidRDefault="00520FE1" w:rsidP="00520FE1">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48EAE9C3" w14:textId="77777777" w:rsidR="00520FE1" w:rsidRDefault="00520FE1" w:rsidP="00520FE1"/>
    <w:p w14:paraId="0AEE5007" w14:textId="7380DBA1" w:rsidR="005C5D7B" w:rsidRDefault="00520FE1" w:rsidP="005C5D7B">
      <w:pPr>
        <w:pStyle w:val="Heading4"/>
      </w:pPr>
      <w:r>
        <w:t xml:space="preserve">Endorsing </w:t>
      </w:r>
      <w:r w:rsidRPr="00DF7ABB">
        <w:t>federal unions</w:t>
      </w:r>
      <w:r>
        <w:t xml:space="preserve"> doesn’t require us to think they’re </w:t>
      </w:r>
      <w:r>
        <w:rPr>
          <w:u w:val="single"/>
        </w:rPr>
        <w:t>perfect</w:t>
      </w:r>
      <w:r>
        <w:t>.</w:t>
      </w:r>
    </w:p>
    <w:p w14:paraId="30E8AEEE" w14:textId="1E16BECE" w:rsidR="005C5D7B" w:rsidRPr="005C5D7B" w:rsidRDefault="005C5D7B" w:rsidP="005C5D7B">
      <w:r w:rsidRPr="005C5D7B">
        <w:rPr>
          <w:rStyle w:val="Style13ptBold"/>
        </w:rPr>
        <w:t>Shuler ’25</w:t>
      </w:r>
      <w:r>
        <w:t xml:space="preserve"> [Liz; April 29; President of the AFL-CIO; AFL-CIO, “AFL-CIO President on Trump’s First 100 Days: ‘The Labor Movement Does Not Fall in Line for Autocrats’,” https://aflcio.org/press/releases/afl-cio-president-trumps-first-100-days-labor-movement-does-not-fall-line-autocrats]</w:t>
      </w:r>
    </w:p>
    <w:p w14:paraId="5217AF03" w14:textId="155C246E" w:rsidR="00520FE1" w:rsidRPr="005833AF" w:rsidRDefault="00520FE1" w:rsidP="00520FE1">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71A1F9A0" w14:textId="77777777" w:rsidR="00520FE1" w:rsidRPr="005833AF" w:rsidRDefault="00520FE1" w:rsidP="00520FE1">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6DF272C6" w14:textId="77777777" w:rsidR="00520FE1" w:rsidRPr="005833AF" w:rsidRDefault="00520FE1" w:rsidP="00520FE1">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929F551" w14:textId="77777777" w:rsidR="00520FE1" w:rsidRPr="005833AF" w:rsidRDefault="00520FE1" w:rsidP="00520FE1">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29B4E0BF" w14:textId="77777777" w:rsidR="00520FE1" w:rsidRPr="005833AF" w:rsidRDefault="00520FE1" w:rsidP="00520FE1">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r w:rsidRPr="00F30E92">
        <w:rPr>
          <w:rStyle w:val="StyleUnderline"/>
          <w:highlight w:val="cyan"/>
        </w:rPr>
        <w:t xml:space="preserve">the </w:t>
      </w:r>
      <w:r w:rsidRPr="00F30E92">
        <w:rPr>
          <w:rStyle w:val="Emphasis"/>
          <w:highlight w:val="cyan"/>
        </w:rPr>
        <w:t>vast majority</w:t>
      </w:r>
      <w:r w:rsidRPr="00F30E92">
        <w:rPr>
          <w:rStyle w:val="StyleUnderline"/>
          <w:highlight w:val="cyan"/>
        </w:rPr>
        <w:t xml:space="preserve"> o</w:t>
      </w:r>
      <w:r w:rsidRPr="00C67786">
        <w:rPr>
          <w:rStyle w:val="StyleUnderline"/>
          <w:highlight w:val="cyan"/>
        </w:rPr>
        <w:t>f this country</w:t>
      </w:r>
      <w:r w:rsidRPr="005833AF">
        <w:rPr>
          <w:rStyle w:val="StyleUnderline"/>
        </w:rPr>
        <w:t xml:space="preserve"> right now.</w:t>
      </w:r>
      <w:r w:rsidRPr="005833AF">
        <w:rPr>
          <w:sz w:val="16"/>
        </w:rPr>
        <w:t xml:space="preserve"> </w:t>
      </w:r>
    </w:p>
    <w:p w14:paraId="1B1EBB55" w14:textId="77777777" w:rsidR="00520FE1" w:rsidRPr="005833AF" w:rsidRDefault="00520FE1" w:rsidP="00520FE1">
      <w:pPr>
        <w:rPr>
          <w:sz w:val="16"/>
        </w:rPr>
      </w:pPr>
      <w:r w:rsidRPr="005833AF">
        <w:rPr>
          <w:sz w:val="16"/>
        </w:rPr>
        <w:t>It’s our job to deliver that agenda, and it starts right now. Asking every American a very simple question: Are you better off now than you were 100 days ago?</w:t>
      </w:r>
    </w:p>
    <w:p w14:paraId="05056B59" w14:textId="77777777" w:rsidR="00520FE1" w:rsidRPr="005833AF" w:rsidRDefault="00520FE1" w:rsidP="00520FE1">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BF3E30A" w14:textId="77777777" w:rsidR="00520FE1" w:rsidRPr="005833AF" w:rsidRDefault="00520FE1" w:rsidP="00520FE1">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1659C8D5" w14:textId="77777777" w:rsidR="00520FE1" w:rsidRPr="005833AF" w:rsidRDefault="00520FE1" w:rsidP="00520FE1">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0D7A50D3" w14:textId="77777777" w:rsidR="00520FE1" w:rsidRPr="005833AF" w:rsidRDefault="00520FE1" w:rsidP="00520FE1">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287B6008" w14:textId="77777777" w:rsidR="00520FE1" w:rsidRPr="005833AF" w:rsidRDefault="00520FE1" w:rsidP="00520FE1">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01FE149" w14:textId="77777777" w:rsidR="00520FE1" w:rsidRPr="005833AF" w:rsidRDefault="00520FE1" w:rsidP="00520FE1">
      <w:pPr>
        <w:rPr>
          <w:sz w:val="16"/>
        </w:rPr>
      </w:pPr>
      <w:r w:rsidRPr="005833AF">
        <w:rPr>
          <w:sz w:val="16"/>
        </w:rPr>
        <w:t>This is the moment for all of us to work in common cause to connect ourselves to that agenda the vast majority of Americans are rallying around.</w:t>
      </w:r>
    </w:p>
    <w:p w14:paraId="021260D9" w14:textId="77777777" w:rsidR="00520FE1" w:rsidRPr="005833AF" w:rsidRDefault="00520FE1" w:rsidP="00520FE1">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161A2892" w14:textId="77777777" w:rsidR="00520FE1" w:rsidRPr="005833AF" w:rsidRDefault="00520FE1" w:rsidP="00520FE1">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04932450" w14:textId="77777777" w:rsidR="00520FE1" w:rsidRPr="005833AF" w:rsidRDefault="00520FE1" w:rsidP="00520FE1">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1BE4CF2E" w14:textId="77777777" w:rsidR="00520FE1" w:rsidRPr="005833AF" w:rsidRDefault="00520FE1" w:rsidP="00520FE1">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33ECE171" w14:textId="77777777" w:rsidR="00520FE1" w:rsidRPr="005833AF" w:rsidRDefault="00520FE1" w:rsidP="00520FE1">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21917BB4" w14:textId="77777777" w:rsidR="00520FE1" w:rsidRDefault="00520FE1" w:rsidP="00520FE1">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7E5CCCFE" w14:textId="77777777" w:rsidR="00520FE1" w:rsidRPr="006424BA" w:rsidRDefault="00520FE1" w:rsidP="00520FE1">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7DFF9C6B" w14:textId="5220AA82" w:rsidR="005C5D7B" w:rsidRDefault="005C5D7B" w:rsidP="00520FE1">
      <w:r w:rsidRPr="005C5D7B">
        <w:rPr>
          <w:rStyle w:val="Style13ptBold"/>
        </w:rPr>
        <w:t>Abrams ’25</w:t>
      </w:r>
      <w:r>
        <w:t xml:space="preserve"> [Stacey and Kim Lane Scheppele; August 28; (no verified role provided); Professor of Sociology and International Affairs at Princeton; Time, “We Can Stop the Rise of American Autocracy,” https://time.com/7312340/stop-rise-of-american-autocracy]</w:t>
      </w:r>
    </w:p>
    <w:p w14:paraId="00921E7B" w14:textId="3305BBBA" w:rsidR="00520FE1" w:rsidRPr="00E2563B" w:rsidRDefault="00520FE1" w:rsidP="00520FE1">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00A7FC66" w14:textId="77777777" w:rsidR="00520FE1" w:rsidRPr="00E2563B" w:rsidRDefault="00520FE1" w:rsidP="00520FE1">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478A92DF" w14:textId="77777777" w:rsidR="00520FE1" w:rsidRPr="00E2563B" w:rsidRDefault="00520FE1" w:rsidP="00520FE1">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2A3154BB" w14:textId="77777777" w:rsidR="00520FE1" w:rsidRPr="00E2563B" w:rsidRDefault="00520FE1" w:rsidP="00520FE1">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418C61C0" w14:textId="77777777" w:rsidR="00520FE1" w:rsidRPr="00E2563B" w:rsidRDefault="00520FE1" w:rsidP="00520FE1">
      <w:pPr>
        <w:rPr>
          <w:sz w:val="16"/>
        </w:rPr>
      </w:pPr>
      <w:r w:rsidRPr="00E2563B">
        <w:rPr>
          <w:sz w:val="16"/>
        </w:rPr>
        <w:t>The threat of autocracy impacts us all</w:t>
      </w:r>
    </w:p>
    <w:p w14:paraId="418ED818" w14:textId="77777777" w:rsidR="00520FE1" w:rsidRPr="00E2563B" w:rsidRDefault="00520FE1" w:rsidP="00520FE1">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004E64A" w14:textId="77777777" w:rsidR="00520FE1" w:rsidRPr="00E2563B" w:rsidRDefault="00520FE1" w:rsidP="00520FE1">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770368FD" w14:textId="77777777" w:rsidR="00520FE1" w:rsidRPr="00E2563B" w:rsidRDefault="00520FE1" w:rsidP="00520FE1">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58DFB662" w14:textId="77777777" w:rsidR="00520FE1" w:rsidRPr="00E2563B" w:rsidRDefault="00520FE1" w:rsidP="00520FE1">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1964ACD7" w14:textId="77777777" w:rsidR="00520FE1" w:rsidRDefault="00520FE1" w:rsidP="00520FE1">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46476269" w14:textId="77777777" w:rsidR="00520FE1" w:rsidRPr="00E2563B" w:rsidRDefault="00520FE1" w:rsidP="00520FE1">
      <w:pPr>
        <w:rPr>
          <w:sz w:val="16"/>
        </w:rPr>
      </w:pPr>
      <w:r>
        <w:rPr>
          <w:sz w:val="16"/>
        </w:rPr>
        <w:t>[BREAKS]</w:t>
      </w:r>
    </w:p>
    <w:p w14:paraId="3B9739BA" w14:textId="77777777" w:rsidR="00520FE1" w:rsidRDefault="00520FE1" w:rsidP="00520FE1">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338E5768" w14:textId="77777777" w:rsidR="00520FE1" w:rsidRPr="00E2563B" w:rsidRDefault="00520FE1" w:rsidP="00520FE1">
      <w:pPr>
        <w:rPr>
          <w:sz w:val="16"/>
        </w:rPr>
      </w:pPr>
      <w:r>
        <w:rPr>
          <w:sz w:val="16"/>
        </w:rPr>
        <w:t>[BREAKS]</w:t>
      </w:r>
    </w:p>
    <w:p w14:paraId="76BC0B84" w14:textId="77777777" w:rsidR="00520FE1" w:rsidRPr="00157A4B" w:rsidRDefault="00520FE1" w:rsidP="00520FE1">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2712C5E2" w14:textId="77777777" w:rsidR="00520FE1" w:rsidRPr="00E2563B" w:rsidRDefault="00520FE1" w:rsidP="00520FE1">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163E3D8E" w14:textId="77777777" w:rsidR="00520FE1" w:rsidRPr="00E2563B" w:rsidRDefault="00520FE1" w:rsidP="00520FE1">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6CCC2AE1" w14:textId="77777777" w:rsidR="00520FE1" w:rsidRPr="00E2563B" w:rsidRDefault="00520FE1" w:rsidP="00520FE1">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6F95DFB7" w14:textId="77777777" w:rsidR="00520FE1" w:rsidRPr="00E2563B" w:rsidRDefault="00520FE1" w:rsidP="00520FE1">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63B4518F" w14:textId="77777777" w:rsidR="00520FE1" w:rsidRDefault="00520FE1" w:rsidP="00520FE1">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2CCEE603" w14:textId="77777777" w:rsidR="00520FE1" w:rsidRPr="00C41E15" w:rsidRDefault="00520FE1" w:rsidP="00520FE1">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57A52C20" w14:textId="37364846" w:rsidR="005C5D7B" w:rsidRPr="005C5D7B" w:rsidRDefault="005C5D7B" w:rsidP="005C5D7B">
      <w:r w:rsidRPr="005C5D7B">
        <w:rPr>
          <w:rStyle w:val="Style13ptBold"/>
        </w:rPr>
        <w:t>Schmidt ’24</w:t>
      </w:r>
      <w:r w:rsidRPr="005C5D7B">
        <w:t xml:space="preserve"> [Andreas; August 7; Faculty of Philosophy at the University of Groningen; Journal of Social Philosophy, “Consequentialism and the ideal theory debate in political philosophy,” </w:t>
      </w:r>
      <w:hyperlink r:id="rId8" w:history="1">
        <w:r w:rsidRPr="005C5D7B">
          <w:rPr>
            <w:rStyle w:val="Hyperlink"/>
          </w:rPr>
          <w:t>https://doi.org/10.1111/josp.12586</w:t>
        </w:r>
      </w:hyperlink>
      <w:r w:rsidRPr="005C5D7B">
        <w:t>]</w:t>
      </w:r>
    </w:p>
    <w:p w14:paraId="6F0C7F76" w14:textId="67703B70" w:rsidR="00520FE1" w:rsidRPr="0021275D" w:rsidRDefault="00520FE1" w:rsidP="00520FE1">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actually have.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4D82BA64" w14:textId="77777777" w:rsidR="00520FE1" w:rsidRPr="0052698F" w:rsidRDefault="00520FE1" w:rsidP="00520FE1">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2B357728" w14:textId="77777777" w:rsidR="00520FE1" w:rsidRPr="0021275D" w:rsidRDefault="00520FE1" w:rsidP="00520FE1">
      <w:pPr>
        <w:rPr>
          <w:sz w:val="14"/>
        </w:rPr>
      </w:pPr>
      <w:r w:rsidRPr="0021275D">
        <w:rPr>
          <w:sz w:val="14"/>
        </w:rPr>
        <w:t>Second, I here assume an evidence-relative version to make my task manageable. But note that variations of my arguments likely still work for fact-relative and belief-relative versions (although how is beyond my scope). 6</w:t>
      </w:r>
    </w:p>
    <w:p w14:paraId="3D28F16E" w14:textId="77777777" w:rsidR="00520FE1" w:rsidRPr="0021275D" w:rsidRDefault="00520FE1" w:rsidP="00520FE1">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66C2CFC4" w14:textId="77777777" w:rsidR="00520FE1" w:rsidRPr="0021275D" w:rsidRDefault="00520FE1" w:rsidP="00520FE1">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5AA984FE" w14:textId="77777777" w:rsidR="00520FE1" w:rsidRPr="0021275D" w:rsidRDefault="00520FE1" w:rsidP="00520FE1">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345FE89A" w14:textId="77777777" w:rsidR="00520FE1" w:rsidRPr="0021275D" w:rsidRDefault="00520FE1" w:rsidP="00520FE1">
      <w:pPr>
        <w:rPr>
          <w:sz w:val="14"/>
        </w:rPr>
      </w:pPr>
      <w:r w:rsidRPr="0021275D">
        <w:rPr>
          <w:sz w:val="14"/>
        </w:rPr>
        <w:t xml:space="preserve">Note that </w:t>
      </w:r>
      <w:r w:rsidRPr="003F1E82">
        <w:rPr>
          <w:rStyle w:val="StyleUnderline"/>
          <w:highlight w:val="cyan"/>
        </w:rPr>
        <w:t xml:space="preserve">I </w:t>
      </w:r>
      <w:r w:rsidRPr="003F1E82">
        <w:rPr>
          <w:rStyle w:val="Emphasis"/>
          <w:highlight w:val="cyan"/>
        </w:rPr>
        <w:t>do not assume</w:t>
      </w:r>
      <w:r w:rsidRPr="003F1E82">
        <w:rPr>
          <w:rStyle w:val="StyleUnderline"/>
          <w:highlight w:val="cyan"/>
        </w:rPr>
        <w:t xml:space="preserve"> any particular theory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axiologies</w:t>
      </w:r>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ways to aggregate</w:t>
      </w:r>
      <w:r w:rsidRPr="003431FB">
        <w:rPr>
          <w:rStyle w:val="StyleUnderline"/>
        </w:rPr>
        <w:t xml:space="preserve"> personal </w:t>
      </w:r>
      <w:r w:rsidRPr="003F1E82">
        <w:rPr>
          <w:rStyle w:val="StyleUnderline"/>
          <w:highlight w:val="cyan"/>
        </w:rPr>
        <w:t>goodness</w:t>
      </w:r>
      <w:r w:rsidRPr="003431FB">
        <w:rPr>
          <w:rStyle w:val="StyleUnderline"/>
        </w:rPr>
        <w:t xml:space="preserve"> into overall goodness</w:t>
      </w:r>
      <w:r w:rsidRPr="0021275D">
        <w:rPr>
          <w:sz w:val="14"/>
        </w:rPr>
        <w:t>, such as prioritarianism.</w:t>
      </w:r>
    </w:p>
    <w:p w14:paraId="5E6B3E1A" w14:textId="77777777" w:rsidR="00520FE1" w:rsidRPr="0021275D" w:rsidRDefault="00520FE1" w:rsidP="00520FE1">
      <w:pPr>
        <w:rPr>
          <w:sz w:val="14"/>
        </w:rPr>
      </w:pPr>
      <w:r w:rsidRPr="0021275D">
        <w:rPr>
          <w:sz w:val="14"/>
        </w:rPr>
        <w:t>Finally, I earlier mentioned that my arguments matter for theories that, while not fully consequentialist, at least accept:</w:t>
      </w:r>
    </w:p>
    <w:p w14:paraId="533A4356" w14:textId="77777777" w:rsidR="00520FE1" w:rsidRPr="0021275D" w:rsidRDefault="00520FE1" w:rsidP="00520FE1">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7D36168D" w14:textId="77777777" w:rsidR="00520FE1" w:rsidRPr="0021275D" w:rsidRDefault="00520FE1" w:rsidP="00520FE1">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1F0C1709" w14:textId="77777777" w:rsidR="00520FE1" w:rsidRPr="0021275D" w:rsidRDefault="00520FE1" w:rsidP="00520FE1">
      <w:pPr>
        <w:rPr>
          <w:sz w:val="14"/>
        </w:rPr>
      </w:pPr>
      <w:r w:rsidRPr="0021275D">
        <w:rPr>
          <w:sz w:val="14"/>
        </w:rPr>
        <w:t>I now introduce the debate and show how consequentialism has a plausible take on the central arguments in it.</w:t>
      </w:r>
    </w:p>
    <w:p w14:paraId="2DDC78D5" w14:textId="77777777" w:rsidR="00520FE1" w:rsidRPr="0021275D" w:rsidRDefault="00520FE1" w:rsidP="00520FE1">
      <w:pPr>
        <w:rPr>
          <w:sz w:val="14"/>
        </w:rPr>
      </w:pPr>
      <w:r w:rsidRPr="0021275D">
        <w:rPr>
          <w:sz w:val="14"/>
        </w:rPr>
        <w:t>3 | ARGUMENTS AGAINST IDEAL THEORY</w:t>
      </w:r>
    </w:p>
    <w:p w14:paraId="7E143E92" w14:textId="77777777" w:rsidR="00520FE1" w:rsidRPr="0021275D" w:rsidRDefault="00520FE1" w:rsidP="00520FE1">
      <w:pPr>
        <w:rPr>
          <w:sz w:val="14"/>
        </w:rPr>
      </w:pPr>
      <w:r w:rsidRPr="0021275D">
        <w:rPr>
          <w:sz w:val="14"/>
        </w:rPr>
        <w:t xml:space="preserve">The ideal versus non-ideal distinction is complex, as several debates run concurrently (Stemplowska &amp; Hamlin, 2012; Valentini, 2012). Here is a first approximation: when we ask “how ideal” our theorizing should be, we ask how far such </w:t>
      </w:r>
      <w:r w:rsidRPr="003F1E82">
        <w:rPr>
          <w:rStyle w:val="StyleUnderline"/>
          <w:highlight w:val="cyan"/>
        </w:rPr>
        <w:t xml:space="preserve">theorizing should be </w:t>
      </w:r>
      <w:r w:rsidRPr="003F1E82">
        <w:rPr>
          <w:rStyle w:val="Emphasis"/>
          <w:highlight w:val="cyan"/>
        </w:rPr>
        <w:t>empirically constrained</w:t>
      </w:r>
      <w:r w:rsidRPr="0021275D">
        <w:rPr>
          <w:sz w:val="14"/>
        </w:rPr>
        <w:t xml:space="preserve">, that is, constrained </w:t>
      </w:r>
      <w:r w:rsidRPr="003F1E82">
        <w:rPr>
          <w:rStyle w:val="StyleUnderline"/>
          <w:highlight w:val="cyan"/>
        </w:rPr>
        <w:t xml:space="preserve">by </w:t>
      </w:r>
      <w:r w:rsidRPr="003F1E82">
        <w:rPr>
          <w:rStyle w:val="Emphasis"/>
          <w:highlight w:val="cyan"/>
        </w:rPr>
        <w:t>facts</w:t>
      </w:r>
      <w:r w:rsidRPr="002D7E79">
        <w:rPr>
          <w:rStyle w:val="StyleUnderline"/>
        </w:rPr>
        <w:t xml:space="preserve"> about the actual or nearby possible worlds</w:t>
      </w:r>
      <w:r w:rsidRPr="0021275D">
        <w:rPr>
          <w:sz w:val="14"/>
        </w:rPr>
        <w:t>. However, two distinct senses of “ideal theory” are sometimes run together.</w:t>
      </w:r>
    </w:p>
    <w:p w14:paraId="69B153E8" w14:textId="77777777" w:rsidR="00520FE1" w:rsidRPr="0021275D" w:rsidRDefault="00520FE1" w:rsidP="00520FE1">
      <w:pPr>
        <w:rPr>
          <w:sz w:val="14"/>
        </w:rPr>
      </w:pPr>
      <w:r w:rsidRPr="0021275D">
        <w:rPr>
          <w:sz w:val="14"/>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52ECE8A3" w14:textId="77777777" w:rsidR="00520FE1" w:rsidRPr="0021275D" w:rsidRDefault="00520FE1" w:rsidP="00520FE1">
      <w:pPr>
        <w:rPr>
          <w:sz w:val="14"/>
        </w:rPr>
      </w:pPr>
      <w:r w:rsidRPr="0021275D">
        <w:rPr>
          <w:sz w:val="14"/>
        </w:rPr>
        <w:t>Second, “</w:t>
      </w:r>
      <w:r w:rsidRPr="00B319B6">
        <w:rPr>
          <w:rStyle w:val="Emphasis"/>
        </w:rPr>
        <w:t>ideal theory</w:t>
      </w:r>
      <w:r w:rsidRPr="0021275D">
        <w:rPr>
          <w:sz w:val="14"/>
        </w:rPr>
        <w:t xml:space="preserve">” </w:t>
      </w:r>
      <w:r w:rsidRPr="00B319B6">
        <w:rPr>
          <w:rStyle w:val="StyleUnderline"/>
        </w:rPr>
        <w:t>can</w:t>
      </w:r>
      <w:r w:rsidRPr="0021275D">
        <w:rPr>
          <w:sz w:val="14"/>
        </w:rPr>
        <w:t xml:space="preserve"> also </w:t>
      </w:r>
      <w:r w:rsidRPr="00B319B6">
        <w:rPr>
          <w:rStyle w:val="StyleUnderline"/>
        </w:rPr>
        <w:t xml:space="preserve">mean that theorists make </w:t>
      </w:r>
      <w:r w:rsidRPr="005C30FD">
        <w:rPr>
          <w:rStyle w:val="Emphasis"/>
        </w:rPr>
        <w:t>unrealistic assumptions</w:t>
      </w:r>
      <w:r w:rsidRPr="00B319B6">
        <w:rPr>
          <w:rStyle w:val="StyleUnderline"/>
        </w:rPr>
        <w:t xml:space="preserve"> so they can build a normative model</w:t>
      </w:r>
      <w:r w:rsidRPr="0021275D">
        <w:rPr>
          <w:sz w:val="14"/>
        </w:rPr>
        <w:t xml:space="preserve">. </w:t>
      </w:r>
      <w:r w:rsidRPr="00B319B6">
        <w:rPr>
          <w:rStyle w:val="StyleUnderline"/>
        </w:rPr>
        <w:t xml:space="preserve">Such models might require </w:t>
      </w:r>
      <w:r w:rsidRPr="005C30FD">
        <w:rPr>
          <w:rStyle w:val="Emphasis"/>
        </w:rPr>
        <w:t>simplification</w:t>
      </w:r>
      <w:r w:rsidRPr="0021275D">
        <w:rPr>
          <w:sz w:val="14"/>
        </w:rPr>
        <w:t xml:space="preserve">, </w:t>
      </w:r>
      <w:r w:rsidRPr="005C30FD">
        <w:rPr>
          <w:rStyle w:val="Emphasis"/>
        </w:rPr>
        <w:t>idealization</w:t>
      </w:r>
      <w:r w:rsidRPr="0021275D">
        <w:rPr>
          <w:sz w:val="14"/>
        </w:rPr>
        <w:t xml:space="preserve">, </w:t>
      </w:r>
      <w:r w:rsidRPr="00B319B6">
        <w:rPr>
          <w:rStyle w:val="StyleUnderline"/>
        </w:rPr>
        <w:t xml:space="preserve">and </w:t>
      </w:r>
      <w:r w:rsidRPr="005C30FD">
        <w:rPr>
          <w:rStyle w:val="Emphasis"/>
        </w:rPr>
        <w:t>abstraction</w:t>
      </w:r>
      <w:r w:rsidRPr="0021275D">
        <w:rPr>
          <w:sz w:val="14"/>
        </w:rPr>
        <w:t xml:space="preserve">. Call </w:t>
      </w:r>
      <w:r w:rsidRPr="003F1E82">
        <w:rPr>
          <w:sz w:val="14"/>
        </w:rPr>
        <w:t xml:space="preserve">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3F1E82">
        <w:rPr>
          <w:rStyle w:val="StyleUnderline"/>
        </w:rPr>
        <w:t xml:space="preserve">with many </w:t>
      </w:r>
      <w:r w:rsidRPr="003F1E82">
        <w:rPr>
          <w:rStyle w:val="Emphasis"/>
        </w:rPr>
        <w:t>unrealistic assumptions</w:t>
      </w:r>
      <w:r w:rsidRPr="0021275D">
        <w:rPr>
          <w:sz w:val="14"/>
        </w:rPr>
        <w:t>. For example, he assumes countries are fully closed and that all people are able-bodied, in good health, and compliant with all laws (Rawls, 1971). 11</w:t>
      </w:r>
    </w:p>
    <w:p w14:paraId="65A58AA2" w14:textId="77777777" w:rsidR="00520FE1" w:rsidRPr="0021275D" w:rsidRDefault="00520FE1" w:rsidP="00520FE1">
      <w:pPr>
        <w:rPr>
          <w:sz w:val="14"/>
        </w:rPr>
      </w:pPr>
      <w:r w:rsidRPr="0021275D">
        <w:rPr>
          <w:sz w:val="14"/>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1AC44564" w14:textId="77777777" w:rsidR="00520FE1" w:rsidRPr="0021275D" w:rsidRDefault="00520FE1" w:rsidP="00520FE1">
      <w:pPr>
        <w:rPr>
          <w:sz w:val="14"/>
        </w:rPr>
      </w:pPr>
      <w:r w:rsidRPr="0021275D">
        <w:rPr>
          <w:sz w:val="14"/>
        </w:rPr>
        <w:t>3.1 | The arguments</w:t>
      </w:r>
    </w:p>
    <w:p w14:paraId="76A6CD50" w14:textId="77777777" w:rsidR="00520FE1" w:rsidRPr="0021275D" w:rsidRDefault="00520FE1" w:rsidP="00520FE1">
      <w:pPr>
        <w:rPr>
          <w:sz w:val="14"/>
        </w:rPr>
      </w:pPr>
      <w:r w:rsidRPr="0021275D">
        <w:rPr>
          <w:sz w:val="14"/>
        </w:rPr>
        <w:t>Before surveying arguments against ideal theory, let me add two comments.</w:t>
      </w:r>
    </w:p>
    <w:p w14:paraId="781F7AE8" w14:textId="77777777" w:rsidR="00520FE1" w:rsidRPr="0021275D" w:rsidRDefault="00520FE1" w:rsidP="00520FE1">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6ABB186E" w14:textId="77777777" w:rsidR="00520FE1" w:rsidRPr="0021275D" w:rsidRDefault="00520FE1" w:rsidP="00520FE1">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(Stemplowska &amp; Hamlin, 2012).</w:t>
      </w:r>
    </w:p>
    <w:p w14:paraId="26A5216F" w14:textId="77777777" w:rsidR="00520FE1" w:rsidRPr="0021275D" w:rsidRDefault="00520FE1" w:rsidP="00520FE1">
      <w:pPr>
        <w:rPr>
          <w:sz w:val="14"/>
        </w:rPr>
      </w:pPr>
      <w:r w:rsidRPr="0021275D">
        <w:rPr>
          <w:sz w:val="14"/>
        </w:rPr>
        <w:t>The first challenge affects utopianism:</w:t>
      </w:r>
    </w:p>
    <w:p w14:paraId="28006143" w14:textId="77777777" w:rsidR="00520FE1" w:rsidRPr="0021275D" w:rsidRDefault="00520FE1" w:rsidP="00520FE1">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31A01B30" w14:textId="77777777" w:rsidR="00520FE1" w:rsidRPr="0021275D" w:rsidRDefault="00520FE1" w:rsidP="00520FE1">
      <w:pPr>
        <w:rPr>
          <w:sz w:val="14"/>
        </w:rPr>
      </w:pPr>
      <w:r w:rsidRPr="0021275D">
        <w:rPr>
          <w:sz w:val="14"/>
        </w:rPr>
        <w:t>The next two objections apply both to utopianism and model remoteness.</w:t>
      </w:r>
    </w:p>
    <w:p w14:paraId="663FBDBA" w14:textId="77777777" w:rsidR="00520FE1" w:rsidRPr="0021275D" w:rsidRDefault="00520FE1" w:rsidP="00520FE1">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365E78BD" w14:textId="77777777" w:rsidR="00520FE1" w:rsidRPr="0021275D" w:rsidRDefault="00520FE1" w:rsidP="00520FE1">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614AC147" w14:textId="77777777" w:rsidR="00520FE1" w:rsidRPr="0021275D" w:rsidRDefault="00520FE1" w:rsidP="00520FE1">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FE6D4B">
        <w:rPr>
          <w:rStyle w:val="Emphasis"/>
          <w:highlight w:val="cyan"/>
        </w:rPr>
        <w:t>structurally 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0BE599BD" w14:textId="77777777" w:rsidR="00520FE1" w:rsidRPr="0021275D" w:rsidRDefault="00520FE1" w:rsidP="00520FE1">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r w:rsidRPr="00FE6D4B">
        <w:rPr>
          <w:rStyle w:val="StyleUnderline"/>
        </w:rPr>
        <w:t>speciesist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02478C14" w14:textId="77777777" w:rsidR="00520FE1" w:rsidRPr="0021275D" w:rsidRDefault="00520FE1" w:rsidP="00520FE1">
      <w:pPr>
        <w:rPr>
          <w:sz w:val="14"/>
        </w:rPr>
      </w:pPr>
      <w:r w:rsidRPr="0021275D">
        <w:rPr>
          <w:sz w:val="14"/>
        </w:rPr>
        <w:t>A second version of Unhelpful is epistemic and focuses mostly on utopianism:</w:t>
      </w:r>
    </w:p>
    <w:p w14:paraId="0DD59962" w14:textId="77777777" w:rsidR="00520FE1" w:rsidRPr="0021275D" w:rsidRDefault="00520FE1" w:rsidP="00520FE1">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566A0E55" w14:textId="77777777" w:rsidR="00520FE1" w:rsidRPr="0021275D" w:rsidRDefault="00520FE1" w:rsidP="00520FE1">
      <w:pPr>
        <w:rPr>
          <w:sz w:val="14"/>
        </w:rPr>
      </w:pPr>
      <w:r w:rsidRPr="0021275D">
        <w:rPr>
          <w:sz w:val="14"/>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3DB4B988" w14:textId="77777777" w:rsidR="00520FE1" w:rsidRPr="0021275D" w:rsidRDefault="00520FE1" w:rsidP="00520FE1">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593E6A66" w14:textId="77777777" w:rsidR="00520FE1" w:rsidRPr="0021275D" w:rsidRDefault="00520FE1" w:rsidP="00520FE1">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theorising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4A84BCA5" w14:textId="77777777" w:rsidR="00520FE1" w:rsidRPr="0021275D" w:rsidRDefault="00520FE1" w:rsidP="00520FE1">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 xml:space="preserve">whatever is </w:t>
      </w:r>
      <w:r w:rsidRPr="00FE6D4B">
        <w:rPr>
          <w:rStyle w:val="Emphasis"/>
          <w:highlight w:val="cyan"/>
        </w:rPr>
        <w:t>ideal</w:t>
      </w:r>
      <w:r w:rsidRPr="0021275D">
        <w:rPr>
          <w:sz w:val="14"/>
        </w:rPr>
        <w:t>—</w:t>
      </w:r>
      <w:r w:rsidRPr="00FE6D4B">
        <w:rPr>
          <w:rStyle w:val="StyleUnderline"/>
          <w:highlight w:val="cyan"/>
        </w:rPr>
        <w:t xml:space="preserve">in the real world 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(Stemplowska, 2016; Wiens, 2015, 2020).</w:t>
      </w:r>
    </w:p>
    <w:p w14:paraId="6145EDDE" w14:textId="77777777" w:rsidR="00520FE1" w:rsidRPr="0021275D" w:rsidRDefault="00520FE1" w:rsidP="00520FE1">
      <w:pPr>
        <w:rPr>
          <w:sz w:val="14"/>
        </w:rPr>
      </w:pPr>
      <w:r w:rsidRPr="0021275D">
        <w:rPr>
          <w:sz w:val="14"/>
        </w:rPr>
        <w:t>A related but slightly different objection, primarily applying to model remoteness, is as follows:</w:t>
      </w:r>
    </w:p>
    <w:p w14:paraId="52C33504" w14:textId="77777777" w:rsidR="00520FE1" w:rsidRPr="0021275D" w:rsidRDefault="00520FE1" w:rsidP="00520FE1">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r w:rsidRPr="002858E8">
        <w:rPr>
          <w:rStyle w:val="Emphasis"/>
        </w:rPr>
        <w:t>assume away</w:t>
      </w:r>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25D5AC5A" w14:textId="77777777" w:rsidR="00520FE1" w:rsidRPr="0021275D" w:rsidRDefault="00520FE1" w:rsidP="00520FE1">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1141C0A1" w14:textId="77777777" w:rsidR="00520FE1" w:rsidRPr="0021275D" w:rsidRDefault="00520FE1" w:rsidP="00520FE1">
      <w:pPr>
        <w:rPr>
          <w:sz w:val="14"/>
        </w:rPr>
      </w:pPr>
      <w:r w:rsidRPr="0021275D">
        <w:rPr>
          <w:sz w:val="14"/>
        </w:rPr>
        <w:t>Some critics make Blind Spot through worries around ideology:</w:t>
      </w:r>
    </w:p>
    <w:p w14:paraId="2287A25A" w14:textId="77777777" w:rsidR="00520FE1" w:rsidRPr="0021275D" w:rsidRDefault="00520FE1" w:rsidP="00520FE1">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theorising</w:t>
      </w:r>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FE6D4B">
        <w:rPr>
          <w:rStyle w:val="StyleUnderline"/>
          <w:highlight w:val="cyan"/>
        </w:rPr>
        <w:t>and</w:t>
      </w:r>
      <w:r w:rsidRPr="0021275D">
        <w:rPr>
          <w:sz w:val="14"/>
        </w:rPr>
        <w:t xml:space="preserve"> so on. Thereby, ideal theory </w:t>
      </w:r>
      <w:r w:rsidRPr="00DE34D8">
        <w:rPr>
          <w:rStyle w:val="StyleUnderline"/>
        </w:rPr>
        <w:t xml:space="preserve">can help </w:t>
      </w:r>
      <w:r w:rsidRPr="00FE6D4B">
        <w:rPr>
          <w:rStyle w:val="Emphasis"/>
          <w:highlight w:val="cyan"/>
        </w:rPr>
        <w:t>reproduce</w:t>
      </w:r>
      <w:r w:rsidRPr="00FE6D4B">
        <w:rPr>
          <w:rStyle w:val="StyleUnderline"/>
          <w:highlight w:val="cyan"/>
        </w:rPr>
        <w:t xml:space="preserve"> status quo problems</w:t>
      </w:r>
      <w:r w:rsidRPr="00DE34D8">
        <w:rPr>
          <w:rStyle w:val="StyleUnderline"/>
        </w:rPr>
        <w:t xml:space="preserve"> and privileges</w:t>
      </w:r>
      <w:r w:rsidRPr="0021275D">
        <w:rPr>
          <w:sz w:val="14"/>
        </w:rPr>
        <w:t xml:space="preserve"> (See (Mills, 2005) for example). 14</w:t>
      </w:r>
    </w:p>
    <w:p w14:paraId="486C2392" w14:textId="77777777" w:rsidR="00520FE1" w:rsidRPr="0021275D" w:rsidRDefault="00520FE1" w:rsidP="00520FE1">
      <w:pPr>
        <w:rPr>
          <w:sz w:val="14"/>
        </w:rPr>
      </w:pPr>
      <w:r w:rsidRPr="0021275D">
        <w:rPr>
          <w:sz w:val="14"/>
        </w:rPr>
        <w:t>3.2 | Consequentialist answers</w:t>
      </w:r>
    </w:p>
    <w:p w14:paraId="779D7FD0" w14:textId="77777777" w:rsidR="00520FE1" w:rsidRPr="0021275D" w:rsidRDefault="00520FE1" w:rsidP="00520FE1">
      <w:pPr>
        <w:rPr>
          <w:sz w:val="14"/>
        </w:rPr>
      </w:pPr>
      <w:r w:rsidRPr="0021275D">
        <w:rPr>
          <w:sz w:val="14"/>
        </w:rPr>
        <w:t xml:space="preserve">I now argue that </w:t>
      </w:r>
      <w:r w:rsidRPr="00DE34D8">
        <w:rPr>
          <w:rStyle w:val="StyleUnderline"/>
        </w:rPr>
        <w:t xml:space="preserve">consequentialism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703D3E5A" w14:textId="77777777" w:rsidR="00520FE1" w:rsidRPr="0021275D" w:rsidRDefault="00520FE1" w:rsidP="00520FE1">
      <w:pPr>
        <w:rPr>
          <w:sz w:val="14"/>
        </w:rPr>
      </w:pPr>
      <w:r w:rsidRPr="0021275D">
        <w:rPr>
          <w:sz w:val="14"/>
        </w:rPr>
        <w:t>3.2.1 | Two features</w:t>
      </w:r>
    </w:p>
    <w:p w14:paraId="788E0332" w14:textId="77777777" w:rsidR="00520FE1" w:rsidRPr="0021275D" w:rsidRDefault="00520FE1" w:rsidP="00520FE1">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FE6D4B">
        <w:rPr>
          <w:rStyle w:val="StyleUnderline"/>
          <w:highlight w:val="cyan"/>
        </w:rPr>
        <w:t>is</w:t>
      </w:r>
      <w:r w:rsidRPr="0021275D">
        <w:rPr>
          <w:sz w:val="14"/>
        </w:rPr>
        <w:t xml:space="preserve"> primarily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7B1D82C8" w14:textId="77777777" w:rsidR="00520FE1" w:rsidRPr="0021275D" w:rsidRDefault="00520FE1" w:rsidP="00520FE1">
      <w:pPr>
        <w:rPr>
          <w:sz w:val="14"/>
        </w:rPr>
      </w:pPr>
      <w:r w:rsidRPr="0021275D">
        <w:rPr>
          <w:sz w:val="14"/>
        </w:rPr>
        <w:t xml:space="preserve">Second, </w:t>
      </w:r>
      <w:r w:rsidRPr="00EB26E4">
        <w:rPr>
          <w:rStyle w:val="StyleUnderline"/>
          <w:highlight w:val="cyan"/>
        </w:rPr>
        <w:t>consequentialism is</w:t>
      </w:r>
      <w:r w:rsidRPr="00DE34D8">
        <w:rPr>
          <w:rStyle w:val="StyleUnderline"/>
        </w:rPr>
        <w:t xml:space="preserve"> essentially </w:t>
      </w:r>
      <w:r w:rsidRPr="00EB26E4">
        <w:rPr>
          <w:rStyle w:val="Emphasis"/>
          <w:highlight w:val="cyan"/>
        </w:rPr>
        <w:t>comparative</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362F28F8" w14:textId="77777777" w:rsidR="00520FE1" w:rsidRPr="0021275D" w:rsidRDefault="00520FE1" w:rsidP="00520FE1">
      <w:pPr>
        <w:rPr>
          <w:sz w:val="14"/>
        </w:rPr>
      </w:pPr>
      <w:r w:rsidRPr="0021275D">
        <w:rPr>
          <w:sz w:val="14"/>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4A4384BD" w14:textId="77777777" w:rsidR="00520FE1" w:rsidRPr="0021275D" w:rsidRDefault="00520FE1" w:rsidP="00520FE1">
      <w:pPr>
        <w:rPr>
          <w:sz w:val="14"/>
        </w:rPr>
      </w:pPr>
      <w:r w:rsidRPr="0021275D">
        <w:rPr>
          <w:sz w:val="14"/>
        </w:rPr>
        <w:t>Consequentialism, in contrast, does not have a privileged model. The standards consequentialism uses to assess outcomes and options do not require such an idealized model.</w:t>
      </w:r>
    </w:p>
    <w:p w14:paraId="1B482DEA" w14:textId="77777777" w:rsidR="00520FE1" w:rsidRPr="0021275D" w:rsidRDefault="00520FE1" w:rsidP="00520FE1">
      <w:pPr>
        <w:rPr>
          <w:sz w:val="14"/>
        </w:rPr>
      </w:pPr>
      <w:r w:rsidRPr="0021275D">
        <w:rPr>
          <w:sz w:val="14"/>
        </w:rPr>
        <w:t>The above two features help consequentialism meet the objections raised to ideal theory. Start with Blind Spots.</w:t>
      </w:r>
    </w:p>
    <w:p w14:paraId="3B162906" w14:textId="77777777" w:rsidR="00520FE1" w:rsidRPr="0021275D" w:rsidRDefault="00520FE1" w:rsidP="00520FE1">
      <w:pPr>
        <w:rPr>
          <w:sz w:val="14"/>
        </w:rPr>
      </w:pPr>
      <w:r w:rsidRPr="0021275D">
        <w:rPr>
          <w:sz w:val="14"/>
        </w:rPr>
        <w:t>3.2.2 | Blind Spots</w:t>
      </w:r>
    </w:p>
    <w:p w14:paraId="5C309BCD" w14:textId="77777777" w:rsidR="00520FE1" w:rsidRPr="0021275D" w:rsidRDefault="00520FE1" w:rsidP="00520FE1">
      <w:pPr>
        <w:rPr>
          <w:sz w:val="14"/>
        </w:rPr>
      </w:pPr>
      <w:r w:rsidRPr="0021275D">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4FD5F265" w14:textId="77777777" w:rsidR="00520FE1" w:rsidRPr="0021275D" w:rsidRDefault="00520FE1" w:rsidP="00520FE1">
      <w:pPr>
        <w:rPr>
          <w:sz w:val="14"/>
        </w:rPr>
      </w:pPr>
      <w:r w:rsidRPr="0021275D">
        <w:rPr>
          <w:sz w:val="14"/>
        </w:rPr>
        <w:t xml:space="preserve">First, </w:t>
      </w:r>
      <w:r w:rsidRPr="0021275D">
        <w:rPr>
          <w:rStyle w:val="StyleUnderline"/>
        </w:rPr>
        <w:t>being non-ideal</w:t>
      </w:r>
      <w:r w:rsidRPr="0021275D">
        <w:rPr>
          <w:sz w:val="14"/>
        </w:rPr>
        <w:t xml:space="preserve"> about institutional principles </w:t>
      </w:r>
      <w:r w:rsidRPr="0021275D">
        <w:rPr>
          <w:rStyle w:val="StyleUnderline"/>
        </w:rPr>
        <w:t xml:space="preserve">forces </w:t>
      </w:r>
      <w:r w:rsidRPr="00EB26E4">
        <w:rPr>
          <w:rStyle w:val="StyleUnderline"/>
          <w:highlight w:val="cyan"/>
        </w:rPr>
        <w:t>consequentialism</w:t>
      </w:r>
      <w:r w:rsidRPr="0021275D">
        <w:rPr>
          <w:rStyle w:val="StyleUnderline"/>
        </w:rPr>
        <w:t xml:space="preserve"> to </w:t>
      </w:r>
      <w:r w:rsidRPr="00EB26E4">
        <w:rPr>
          <w:rStyle w:val="StyleUnderline"/>
          <w:highlight w:val="cyan"/>
        </w:rPr>
        <w:t>focus on</w:t>
      </w:r>
      <w:r w:rsidRPr="0021275D">
        <w:rPr>
          <w:rStyle w:val="StyleUnderline"/>
        </w:rPr>
        <w:t xml:space="preserve"> </w:t>
      </w:r>
      <w:r w:rsidRPr="002858E8">
        <w:rPr>
          <w:rStyle w:val="Emphasis"/>
        </w:rPr>
        <w:t>expected effects</w:t>
      </w:r>
      <w:r w:rsidRPr="0021275D">
        <w:rPr>
          <w:sz w:val="14"/>
        </w:rPr>
        <w:t xml:space="preserve">. And when estimating expected effects, </w:t>
      </w:r>
      <w:r w:rsidRPr="0021275D">
        <w:rPr>
          <w:rStyle w:val="StyleUnderline"/>
        </w:rPr>
        <w:t xml:space="preserve">we must consider </w:t>
      </w:r>
      <w:r w:rsidRPr="00EB26E4">
        <w:rPr>
          <w:rStyle w:val="Emphasis"/>
          <w:highlight w:val="cyan"/>
        </w:rPr>
        <w:t>all</w:t>
      </w:r>
      <w:r w:rsidRPr="0021275D">
        <w:rPr>
          <w:sz w:val="14"/>
        </w:rPr>
        <w:t xml:space="preserve"> axiologically </w:t>
      </w:r>
      <w:r w:rsidRPr="00EB26E4">
        <w:rPr>
          <w:rStyle w:val="StyleUnderline"/>
          <w:highlight w:val="cyan"/>
        </w:rPr>
        <w:t>relevant effects</w:t>
      </w:r>
      <w:r w:rsidRPr="0021275D">
        <w:rPr>
          <w:sz w:val="14"/>
        </w:rPr>
        <w:t xml:space="preserve">, that is, all factors </w:t>
      </w:r>
      <w:r w:rsidRPr="00EB26E4">
        <w:rPr>
          <w:rStyle w:val="StyleUnderline"/>
          <w:highlight w:val="cyan"/>
        </w:rPr>
        <w:t>that influence</w:t>
      </w:r>
      <w:r w:rsidRPr="0021275D">
        <w:rPr>
          <w:rStyle w:val="StyleUnderline"/>
        </w:rPr>
        <w:t xml:space="preserve"> the </w:t>
      </w:r>
      <w:r w:rsidRPr="00EB26E4">
        <w:rPr>
          <w:rStyle w:val="StyleUnderline"/>
          <w:highlight w:val="cyan"/>
        </w:rPr>
        <w:t>expected value</w:t>
      </w:r>
      <w:r w:rsidRPr="0021275D">
        <w:rPr>
          <w:rStyle w:val="StyleUnderline"/>
        </w:rPr>
        <w:t xml:space="preserve"> of an option</w:t>
      </w:r>
      <w:r w:rsidRPr="0021275D">
        <w:rPr>
          <w:sz w:val="14"/>
        </w:rPr>
        <w:t xml:space="preserve">. And </w:t>
      </w:r>
      <w:r w:rsidRPr="0021275D">
        <w:rPr>
          <w:rStyle w:val="StyleUnderline"/>
        </w:rPr>
        <w:t>such effects will include</w:t>
      </w:r>
      <w:r w:rsidRPr="0021275D">
        <w:rPr>
          <w:sz w:val="14"/>
        </w:rPr>
        <w:t xml:space="preserve"> “</w:t>
      </w:r>
      <w:r w:rsidRPr="0021275D">
        <w:rPr>
          <w:rStyle w:val="Emphasis"/>
        </w:rPr>
        <w:t>non-ideal</w:t>
      </w:r>
      <w:r w:rsidRPr="0021275D">
        <w:rPr>
          <w:sz w:val="14"/>
        </w:rPr>
        <w:t xml:space="preserve">” </w:t>
      </w:r>
      <w:r w:rsidRPr="0021275D">
        <w:rPr>
          <w:rStyle w:val="StyleUnderline"/>
        </w:rPr>
        <w:t>factors like structural gender inequality</w:t>
      </w:r>
      <w:r w:rsidRPr="0021275D">
        <w:rPr>
          <w:sz w:val="14"/>
        </w:rPr>
        <w:t xml:space="preserve">, </w:t>
      </w:r>
      <w:r w:rsidRPr="0021275D">
        <w:rPr>
          <w:rStyle w:val="StyleUnderline"/>
        </w:rPr>
        <w:t>disability</w:t>
      </w:r>
      <w:r w:rsidRPr="0021275D">
        <w:rPr>
          <w:sz w:val="14"/>
        </w:rPr>
        <w:t xml:space="preserve">, ill health, </w:t>
      </w:r>
      <w:r w:rsidRPr="0021275D">
        <w:rPr>
          <w:rStyle w:val="StyleUnderline"/>
        </w:rPr>
        <w:t>partial compliance</w:t>
      </w:r>
      <w:r w:rsidRPr="0021275D">
        <w:rPr>
          <w:sz w:val="14"/>
        </w:rPr>
        <w:t xml:space="preserve">, </w:t>
      </w:r>
      <w:r w:rsidRPr="0021275D">
        <w:rPr>
          <w:rStyle w:val="StyleUnderline"/>
        </w:rPr>
        <w:t>disagreement about justice and the good</w:t>
      </w:r>
      <w:r w:rsidRPr="0021275D">
        <w:rPr>
          <w:sz w:val="14"/>
        </w:rPr>
        <w:t xml:space="preserve">, </w:t>
      </w:r>
      <w:r w:rsidRPr="0021275D">
        <w:rPr>
          <w:rStyle w:val="StyleUnderline"/>
        </w:rPr>
        <w:t>human irrationality</w:t>
      </w:r>
      <w:r w:rsidRPr="0021275D">
        <w:rPr>
          <w:sz w:val="14"/>
        </w:rPr>
        <w:t xml:space="preserve">, </w:t>
      </w:r>
      <w:r w:rsidRPr="0021275D">
        <w:rPr>
          <w:rStyle w:val="StyleUnderline"/>
        </w:rPr>
        <w:t>migration</w:t>
      </w:r>
      <w:r w:rsidRPr="0021275D">
        <w:rPr>
          <w:sz w:val="14"/>
        </w:rPr>
        <w:t xml:space="preserve">, </w:t>
      </w:r>
      <w:r w:rsidRPr="0021275D">
        <w:rPr>
          <w:rStyle w:val="StyleUnderline"/>
        </w:rPr>
        <w:t>speciesist exploitation</w:t>
      </w:r>
      <w:r w:rsidRPr="0021275D">
        <w:rPr>
          <w:sz w:val="14"/>
        </w:rPr>
        <w:t xml:space="preserve">, </w:t>
      </w:r>
      <w:r w:rsidRPr="0021275D">
        <w:rPr>
          <w:rStyle w:val="StyleUnderline"/>
        </w:rPr>
        <w:t>and so on</w:t>
      </w:r>
      <w:r w:rsidRPr="0021275D">
        <w:rPr>
          <w:sz w:val="14"/>
        </w:rPr>
        <w:t xml:space="preserve">. Accordingly, we cannot rank institutional set-ups by ignoring such factors, because </w:t>
      </w:r>
      <w:r w:rsidRPr="0021275D">
        <w:rPr>
          <w:rStyle w:val="StyleUnderline"/>
        </w:rPr>
        <w:t xml:space="preserve">they all influence how </w:t>
      </w:r>
      <w:r w:rsidRPr="002858E8">
        <w:rPr>
          <w:rStyle w:val="Emphasis"/>
        </w:rPr>
        <w:t>likely</w:t>
      </w:r>
      <w:r w:rsidRPr="0021275D">
        <w:rPr>
          <w:rStyle w:val="StyleUnderline"/>
        </w:rPr>
        <w:t xml:space="preserve"> and </w:t>
      </w:r>
      <w:r w:rsidRPr="002858E8">
        <w:rPr>
          <w:rStyle w:val="Emphasis"/>
        </w:rPr>
        <w:t>good</w:t>
      </w:r>
      <w:r w:rsidRPr="0021275D">
        <w:rPr>
          <w:rStyle w:val="StyleUnderline"/>
        </w:rPr>
        <w:t xml:space="preserve"> different outcomes will be</w:t>
      </w:r>
      <w:r w:rsidRPr="0021275D">
        <w:rPr>
          <w:sz w:val="14"/>
        </w:rPr>
        <w:t xml:space="preserve">. </w:t>
      </w:r>
      <w:r w:rsidRPr="00EB26E4">
        <w:rPr>
          <w:rStyle w:val="StyleUnderline"/>
          <w:highlight w:val="cyan"/>
        </w:rPr>
        <w:t xml:space="preserve">Non-ideal factors do not come in </w:t>
      </w:r>
      <w:r w:rsidRPr="00EB26E4">
        <w:rPr>
          <w:rStyle w:val="Emphasis"/>
          <w:highlight w:val="cyan"/>
        </w:rPr>
        <w:t>after</w:t>
      </w:r>
      <w:r w:rsidRPr="00EB26E4">
        <w:rPr>
          <w:rStyle w:val="StyleUnderline"/>
          <w:highlight w:val="cyan"/>
        </w:rPr>
        <w:t xml:space="preserve"> </w:t>
      </w:r>
      <w:r w:rsidRPr="00EB26E4">
        <w:rPr>
          <w:rStyle w:val="StyleUnderline"/>
        </w:rPr>
        <w:t>the theorizing</w:t>
      </w:r>
      <w:r w:rsidRPr="0021275D">
        <w:rPr>
          <w:rStyle w:val="StyleUnderline"/>
        </w:rPr>
        <w:t xml:space="preserve"> is done</w:t>
      </w:r>
      <w:r w:rsidRPr="0021275D">
        <w:rPr>
          <w:sz w:val="14"/>
        </w:rPr>
        <w:t xml:space="preserve">, </w:t>
      </w:r>
      <w:r w:rsidRPr="00EB26E4">
        <w:rPr>
          <w:rStyle w:val="StyleUnderline"/>
          <w:highlight w:val="cyan"/>
        </w:rPr>
        <w:t xml:space="preserve">they are </w:t>
      </w:r>
      <w:r w:rsidRPr="00EB26E4">
        <w:rPr>
          <w:rStyle w:val="Emphasis"/>
          <w:highlight w:val="cyan"/>
        </w:rPr>
        <w:t>built into the theorizing itself</w:t>
      </w:r>
      <w:r w:rsidRPr="0021275D">
        <w:rPr>
          <w:sz w:val="14"/>
        </w:rPr>
        <w:t>.</w:t>
      </w:r>
    </w:p>
    <w:p w14:paraId="3C3D671D" w14:textId="22988A30" w:rsidR="007063B0" w:rsidRDefault="00520FE1" w:rsidP="000F1803">
      <w:pPr>
        <w:rPr>
          <w:sz w:val="14"/>
        </w:rPr>
      </w:pPr>
      <w:r w:rsidRPr="0021275D">
        <w:rPr>
          <w:sz w:val="14"/>
        </w:rPr>
        <w:t xml:space="preserve">Second, privileging theories have a remote model of society relative to which they formulate their core institutional principles, which are then used as standards to assess options. </w:t>
      </w:r>
      <w:r w:rsidRPr="0021275D">
        <w:rPr>
          <w:rStyle w:val="Emphasis"/>
        </w:rPr>
        <w:t>Inevitably</w:t>
      </w:r>
      <w:r w:rsidRPr="0021275D">
        <w:rPr>
          <w:sz w:val="14"/>
        </w:rPr>
        <w:t xml:space="preserve">, </w:t>
      </w:r>
      <w:r w:rsidRPr="0021275D">
        <w:rPr>
          <w:rStyle w:val="StyleUnderline"/>
        </w:rPr>
        <w:t xml:space="preserve">a remote model must </w:t>
      </w:r>
      <w:r w:rsidRPr="002858E8">
        <w:rPr>
          <w:rStyle w:val="Emphasis"/>
        </w:rPr>
        <w:t>idealize</w:t>
      </w:r>
      <w:r w:rsidRPr="0021275D">
        <w:rPr>
          <w:rStyle w:val="StyleUnderline"/>
        </w:rPr>
        <w:t xml:space="preserve"> and </w:t>
      </w:r>
      <w:r w:rsidRPr="002858E8">
        <w:rPr>
          <w:rStyle w:val="Emphasis"/>
        </w:rPr>
        <w:t>abstract away</w:t>
      </w:r>
      <w:r w:rsidRPr="0021275D">
        <w:rPr>
          <w:rStyle w:val="StyleUnderline"/>
        </w:rPr>
        <w:t xml:space="preserve"> from important real-life normative concerns</w:t>
      </w:r>
      <w:r w:rsidRPr="0021275D">
        <w:rPr>
          <w:sz w:val="14"/>
        </w:rPr>
        <w:t xml:space="preserve">, </w:t>
      </w:r>
      <w:r w:rsidRPr="0021275D">
        <w:rPr>
          <w:rStyle w:val="StyleUnderline"/>
        </w:rPr>
        <w:t xml:space="preserve">which means core principles will always either </w:t>
      </w:r>
      <w:r w:rsidRPr="002858E8">
        <w:rPr>
          <w:rStyle w:val="Emphasis"/>
        </w:rPr>
        <w:t>entirely neglect</w:t>
      </w:r>
      <w:r w:rsidRPr="0021275D">
        <w:rPr>
          <w:rStyle w:val="StyleUnderline"/>
        </w:rPr>
        <w:t xml:space="preserve"> those concerns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bookmarkEnd w:id="0"/>
    </w:p>
    <w:p w14:paraId="07E5756D" w14:textId="77777777" w:rsidR="00B569EB" w:rsidRDefault="00B569EB" w:rsidP="00B569EB">
      <w:pPr>
        <w:pStyle w:val="Heading2"/>
      </w:pPr>
      <w:r>
        <w:t>Case</w:t>
      </w:r>
    </w:p>
    <w:p w14:paraId="08D69AC9" w14:textId="77777777" w:rsidR="00B569EB" w:rsidRDefault="00B569EB" w:rsidP="00B569EB">
      <w:pPr>
        <w:pStyle w:val="Heading3"/>
      </w:pPr>
      <w:r>
        <w:t>Overview---2AC</w:t>
      </w:r>
    </w:p>
    <w:p w14:paraId="2BFCCFBC" w14:textId="77777777" w:rsidR="00B569EB" w:rsidRDefault="00B569EB" w:rsidP="00B569EB">
      <w:pPr>
        <w:pStyle w:val="Heading3"/>
      </w:pPr>
      <w:r>
        <w:t>Impact---2AC</w:t>
      </w:r>
    </w:p>
    <w:p w14:paraId="1CBA3A6A" w14:textId="77777777" w:rsidR="00B569EB" w:rsidRPr="005A5A76" w:rsidRDefault="00B569EB" w:rsidP="00B569EB">
      <w:pPr>
        <w:pStyle w:val="Heading4"/>
      </w:pPr>
      <w:bookmarkStart w:id="4" w:name="_Hlk181004722"/>
      <w:r>
        <w:t xml:space="preserve">Collective continuance is preferable to </w:t>
      </w:r>
      <w:r>
        <w:rPr>
          <w:u w:val="single"/>
        </w:rPr>
        <w:t>accepting</w:t>
      </w:r>
      <w:r>
        <w:t xml:space="preserve"> mass death.</w:t>
      </w:r>
    </w:p>
    <w:p w14:paraId="2F5FA331" w14:textId="77777777" w:rsidR="00B569EB" w:rsidRPr="00E10893" w:rsidRDefault="00B569EB" w:rsidP="00B569EB">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03044880" w14:textId="77777777" w:rsidR="00B569EB" w:rsidRPr="00A765F8" w:rsidRDefault="00B569EB" w:rsidP="00B569EB">
      <w:pPr>
        <w:rPr>
          <w:sz w:val="14"/>
        </w:rPr>
      </w:pPr>
      <w:r w:rsidRPr="00A765F8">
        <w:rPr>
          <w:sz w:val="14"/>
        </w:rPr>
        <w:t xml:space="preserve">This </w:t>
      </w:r>
      <w:r w:rsidRPr="00857540">
        <w:rPr>
          <w:rStyle w:val="StyleUnderline"/>
          <w:highlight w:val="cyan"/>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857540">
        <w:rPr>
          <w:rStyle w:val="StyleUnderline"/>
          <w:highlight w:val="cyan"/>
        </w:rPr>
        <w:t xml:space="preserve">warned against </w:t>
      </w:r>
      <w:r w:rsidRPr="00857540">
        <w:rPr>
          <w:rStyle w:val="Emphasis"/>
          <w:highlight w:val="cyan"/>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857540">
        <w:rPr>
          <w:rStyle w:val="StyleUnderline"/>
          <w:highlight w:val="cyan"/>
        </w:rPr>
        <w:t>this logic</w:t>
      </w:r>
      <w:r w:rsidRPr="00A765F8">
        <w:rPr>
          <w:sz w:val="14"/>
        </w:rPr>
        <w:t xml:space="preserve">, </w:t>
      </w:r>
      <w:r w:rsidRPr="006B7A10">
        <w:rPr>
          <w:rStyle w:val="StyleUnderline"/>
        </w:rPr>
        <w:t xml:space="preserve">we do our best political work when we </w:t>
      </w:r>
      <w:r w:rsidRPr="00857540">
        <w:rPr>
          <w:rStyle w:val="StyleUnderline"/>
          <w:highlight w:val="cyan"/>
        </w:rPr>
        <w:t>dwell in</w:t>
      </w:r>
      <w:r w:rsidRPr="006B7A10">
        <w:rPr>
          <w:rStyle w:val="StyleUnderline"/>
        </w:rPr>
        <w:t xml:space="preserve"> </w:t>
      </w:r>
      <w:r w:rsidRPr="00582B16">
        <w:rPr>
          <w:rStyle w:val="Emphasis"/>
        </w:rPr>
        <w:t xml:space="preserve">restless </w:t>
      </w:r>
      <w:r w:rsidRPr="00857540">
        <w:rPr>
          <w:rStyle w:val="Emphasis"/>
          <w:highlight w:val="cyan"/>
        </w:rPr>
        <w:t>negativity</w:t>
      </w:r>
      <w:r w:rsidRPr="00A765F8">
        <w:rPr>
          <w:sz w:val="14"/>
        </w:rPr>
        <w:t xml:space="preserve">, </w:t>
      </w:r>
      <w:r w:rsidRPr="00857540">
        <w:rPr>
          <w:rStyle w:val="StyleUnderline"/>
          <w:highlight w:val="cyan"/>
        </w:rPr>
        <w:t xml:space="preserve">using </w:t>
      </w:r>
      <w:r w:rsidRPr="00857540">
        <w:rPr>
          <w:rStyle w:val="Emphasis"/>
          <w:highlight w:val="cyan"/>
        </w:rPr>
        <w:t>imperfections</w:t>
      </w:r>
      <w:r w:rsidRPr="00857540">
        <w:rPr>
          <w:rStyle w:val="StyleUnderline"/>
          <w:highlight w:val="cyan"/>
        </w:rPr>
        <w:t xml:space="preserve"> to point</w:t>
      </w:r>
      <w:r w:rsidRPr="006B7A10">
        <w:rPr>
          <w:rStyle w:val="StyleUnderline"/>
        </w:rPr>
        <w:t xml:space="preserve"> beyond themselves </w:t>
      </w:r>
      <w:r w:rsidRPr="00857540">
        <w:rPr>
          <w:rStyle w:val="StyleUnderline"/>
          <w:highlight w:val="cyan"/>
        </w:rPr>
        <w:t xml:space="preserve">to </w:t>
      </w:r>
      <w:r w:rsidRPr="00857540">
        <w:rPr>
          <w:rStyle w:val="Emphasis"/>
          <w:highlight w:val="cyan"/>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565E04BB" w14:textId="77777777" w:rsidR="00B569EB" w:rsidRPr="00A765F8" w:rsidRDefault="00B569EB" w:rsidP="00B569EB">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6FE8568B" w14:textId="77777777" w:rsidR="00B569EB" w:rsidRPr="00A765F8" w:rsidRDefault="00B569EB" w:rsidP="00B569EB">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5A5A76">
        <w:rPr>
          <w:rStyle w:val="StyleUnderline"/>
          <w:highlight w:val="cyan"/>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3F4D16D2" w14:textId="77777777" w:rsidR="00B569EB" w:rsidRPr="00A765F8" w:rsidRDefault="00B569EB" w:rsidP="00B569EB">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5A5A76">
        <w:rPr>
          <w:rStyle w:val="Emphasis"/>
          <w:highlight w:val="cyan"/>
        </w:rPr>
        <w:t>negation</w:t>
      </w:r>
      <w:r w:rsidRPr="00A765F8">
        <w:rPr>
          <w:sz w:val="14"/>
        </w:rPr>
        <w:t xml:space="preserve">, </w:t>
      </w:r>
      <w:r w:rsidRPr="006B7A10">
        <w:rPr>
          <w:rStyle w:val="StyleUnderline"/>
        </w:rPr>
        <w:t xml:space="preserve">the </w:t>
      </w:r>
      <w:r w:rsidRPr="005A5A76">
        <w:rPr>
          <w:rStyle w:val="StyleUnderline"/>
          <w:highlight w:val="cyan"/>
        </w:rPr>
        <w:t xml:space="preserve">desire to </w:t>
      </w:r>
      <w:r w:rsidRPr="005A5A76">
        <w:rPr>
          <w:rStyle w:val="Emphasis"/>
          <w:highlight w:val="cyan"/>
        </w:rPr>
        <w:t>crack the world open</w:t>
      </w:r>
      <w:r w:rsidRPr="006B7A10">
        <w:rPr>
          <w:rStyle w:val="StyleUnderline"/>
        </w:rPr>
        <w:t xml:space="preserve"> </w:t>
      </w:r>
      <w:r w:rsidRPr="005A5A76">
        <w:rPr>
          <w:rStyle w:val="StyleUnderline"/>
          <w:highlight w:val="cyan"/>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5A5A76">
        <w:rPr>
          <w:rStyle w:val="Emphasis"/>
          <w:highlight w:val="cyan"/>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0B7147BD" w14:textId="77777777" w:rsidR="00B569EB" w:rsidRPr="00A765F8" w:rsidRDefault="00B569EB" w:rsidP="00B569EB">
      <w:pPr>
        <w:rPr>
          <w:sz w:val="14"/>
        </w:rPr>
      </w:pPr>
      <w:r w:rsidRPr="00A765F8">
        <w:rPr>
          <w:sz w:val="14"/>
        </w:rPr>
        <w:t>The Politics of Anti-Instrumentality</w:t>
      </w:r>
    </w:p>
    <w:p w14:paraId="13D9E226" w14:textId="77777777" w:rsidR="00B569EB" w:rsidRPr="00A765F8" w:rsidRDefault="00B569EB" w:rsidP="00B569EB">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28C58008" w14:textId="77777777" w:rsidR="00B569EB" w:rsidRPr="00A765F8" w:rsidRDefault="00B569EB" w:rsidP="00B569EB">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3BCD7D89" w14:textId="77777777" w:rsidR="00B569EB" w:rsidRPr="00A765F8" w:rsidRDefault="00B569EB" w:rsidP="00B569EB">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5555C750" w14:textId="77777777" w:rsidR="00B569EB" w:rsidRPr="00A765F8" w:rsidRDefault="00B569EB" w:rsidP="00B569EB">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56CC1A08" w14:textId="77777777" w:rsidR="00B569EB" w:rsidRPr="00A765F8" w:rsidRDefault="00B569EB" w:rsidP="00B569EB">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6F0F9A2B" w14:textId="77777777" w:rsidR="00B569EB" w:rsidRPr="00A765F8" w:rsidRDefault="00B569EB" w:rsidP="00B569EB">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449A47BA" w14:textId="77777777" w:rsidR="00B569EB" w:rsidRPr="00A765F8" w:rsidRDefault="00B569EB" w:rsidP="00B569EB">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6DBE77D2" w14:textId="77777777" w:rsidR="00B569EB" w:rsidRPr="00A765F8" w:rsidRDefault="00B569EB" w:rsidP="00B569EB">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3F07978B" w14:textId="77777777" w:rsidR="00B569EB" w:rsidRPr="00A765F8" w:rsidRDefault="00B569EB" w:rsidP="00B569EB">
      <w:pPr>
        <w:rPr>
          <w:sz w:val="14"/>
        </w:rPr>
      </w:pPr>
      <w:r w:rsidRPr="00A765F8">
        <w:rPr>
          <w:sz w:val="14"/>
        </w:rPr>
        <w:t xml:space="preserve">What seems crucial to stress, then, is that </w:t>
      </w:r>
      <w:r w:rsidRPr="00857540">
        <w:rPr>
          <w:rStyle w:val="StyleUnderline"/>
          <w:highlight w:val="cyan"/>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383754">
        <w:rPr>
          <w:rStyle w:val="StyleUnderline"/>
          <w:highlight w:val="cyan"/>
        </w:rPr>
        <w:t xml:space="preserve">can motivate both </w:t>
      </w:r>
      <w:r w:rsidRPr="00383754">
        <w:rPr>
          <w:rStyle w:val="Emphasis"/>
          <w:highlight w:val="cyan"/>
        </w:rPr>
        <w:t>Cold War spies</w:t>
      </w:r>
      <w:r w:rsidRPr="00383754">
        <w:rPr>
          <w:rStyle w:val="StyleUnderline"/>
          <w:highlight w:val="cyan"/>
        </w:rPr>
        <w:t xml:space="preserve"> and those keen to </w:t>
      </w:r>
      <w:r w:rsidRPr="00383754">
        <w:rPr>
          <w:rStyle w:val="Emphasis"/>
          <w:highlight w:val="cyan"/>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214D8AD6" w14:textId="77777777" w:rsidR="00B569EB" w:rsidRPr="00A765F8" w:rsidRDefault="00B569EB" w:rsidP="00B569EB">
      <w:pPr>
        <w:rPr>
          <w:sz w:val="14"/>
        </w:rPr>
      </w:pPr>
      <w:r w:rsidRPr="00A765F8">
        <w:rPr>
          <w:sz w:val="14"/>
        </w:rPr>
        <w:t>Sustainability, or Collective Continuance</w:t>
      </w:r>
    </w:p>
    <w:p w14:paraId="36D3F754" w14:textId="77777777" w:rsidR="00B569EB" w:rsidRPr="00A765F8" w:rsidRDefault="00B569EB" w:rsidP="00B569EB">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383754">
        <w:rPr>
          <w:rStyle w:val="StyleUnderline"/>
          <w:highlight w:val="cyan"/>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383754">
        <w:rPr>
          <w:rStyle w:val="StyleUnderline"/>
          <w:highlight w:val="cyan"/>
        </w:rPr>
        <w:t>insist</w:t>
      </w:r>
      <w:r w:rsidRPr="00383754">
        <w:rPr>
          <w:rStyle w:val="StyleUnderline"/>
        </w:rPr>
        <w:t>i</w:t>
      </w:r>
      <w:r w:rsidRPr="006B7A10">
        <w:rPr>
          <w:rStyle w:val="StyleUnderline"/>
        </w:rPr>
        <w:t xml:space="preserve">ng that </w:t>
      </w:r>
      <w:r w:rsidRPr="00383754">
        <w:rPr>
          <w:rStyle w:val="Emphasis"/>
          <w:highlight w:val="cyan"/>
        </w:rPr>
        <w:t>any</w:t>
      </w:r>
      <w:r w:rsidRPr="00383754">
        <w:rPr>
          <w:rStyle w:val="StyleUnderline"/>
          <w:highlight w:val="cyan"/>
        </w:rPr>
        <w:t xml:space="preserve"> teleological thinking is </w:t>
      </w:r>
      <w:r w:rsidRPr="00383754">
        <w:rPr>
          <w:rStyle w:val="Emphasis"/>
          <w:highlight w:val="cyan"/>
        </w:rPr>
        <w:t>in cahoots</w:t>
      </w:r>
      <w:r w:rsidRPr="00383754">
        <w:rPr>
          <w:rStyle w:val="StyleUnderline"/>
          <w:highlight w:val="cyan"/>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7CC42535" w14:textId="77777777" w:rsidR="00B569EB" w:rsidRPr="00A765F8" w:rsidRDefault="00B569EB" w:rsidP="00B569EB">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383754">
        <w:rPr>
          <w:rStyle w:val="StyleUnderline"/>
          <w:highlight w:val="cyan"/>
        </w:rPr>
        <w:t>there is</w:t>
      </w:r>
      <w:r w:rsidRPr="006B7A10">
        <w:rPr>
          <w:rStyle w:val="StyleUnderline"/>
        </w:rPr>
        <w:t xml:space="preserve"> also a </w:t>
      </w:r>
      <w:r w:rsidRPr="00383754">
        <w:rPr>
          <w:rStyle w:val="StyleUnderline"/>
          <w:highlight w:val="cyan"/>
        </w:rPr>
        <w:t>strange logic to the arg</w:t>
      </w:r>
      <w:r w:rsidRPr="006B7A10">
        <w:rPr>
          <w:rStyle w:val="StyleUnderline"/>
        </w:rPr>
        <w:t xml:space="preserve">ument </w:t>
      </w:r>
      <w:r w:rsidRPr="00383754">
        <w:rPr>
          <w:rStyle w:val="StyleUnderline"/>
          <w:highlight w:val="cyan"/>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8A4BF5">
        <w:rPr>
          <w:rStyle w:val="Emphasis"/>
          <w:highlight w:val="cyan"/>
        </w:rPr>
        <w:t>with instrumental reason</w:t>
      </w:r>
      <w:r w:rsidRPr="008A4BF5">
        <w:rPr>
          <w:rStyle w:val="StyleUnderline"/>
          <w:highlight w:val="cyan"/>
        </w:rPr>
        <w:t xml:space="preserve"> </w:t>
      </w:r>
      <w:r w:rsidRPr="008A4BF5">
        <w:rPr>
          <w:rStyle w:val="StyleUnderline"/>
        </w:rPr>
        <w:t xml:space="preserve">that </w:t>
      </w:r>
      <w:r w:rsidRPr="00383754">
        <w:rPr>
          <w:rStyle w:val="StyleUnderline"/>
          <w:highlight w:val="cyan"/>
        </w:rPr>
        <w:t xml:space="preserve">we have </w:t>
      </w:r>
      <w:r w:rsidRPr="00383754">
        <w:rPr>
          <w:rStyle w:val="Emphasis"/>
          <w:highlight w:val="cyan"/>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383754">
        <w:rPr>
          <w:rStyle w:val="Emphasis"/>
          <w:sz w:val="30"/>
          <w:szCs w:val="30"/>
          <w:highlight w:val="cyan"/>
        </w:rPr>
        <w:t>accede to</w:t>
      </w:r>
      <w:r w:rsidRPr="00582B16">
        <w:rPr>
          <w:rStyle w:val="Emphasis"/>
          <w:sz w:val="30"/>
          <w:szCs w:val="30"/>
        </w:rPr>
        <w:t xml:space="preserve"> our own </w:t>
      </w:r>
      <w:r w:rsidRPr="00383754">
        <w:rPr>
          <w:rStyle w:val="Emphasis"/>
          <w:sz w:val="30"/>
          <w:szCs w:val="30"/>
          <w:highlight w:val="cyan"/>
        </w:rPr>
        <w:t>extinction</w:t>
      </w:r>
      <w:r w:rsidRPr="00A765F8">
        <w:rPr>
          <w:sz w:val="14"/>
        </w:rPr>
        <w:t>—</w:t>
      </w:r>
      <w:r w:rsidRPr="00383754">
        <w:rPr>
          <w:rStyle w:val="StyleUnderline"/>
          <w:highlight w:val="cyan"/>
        </w:rPr>
        <w:t xml:space="preserve">not to </w:t>
      </w:r>
      <w:r w:rsidRPr="005A5A76">
        <w:rPr>
          <w:rStyle w:val="StyleUnderline"/>
          <w:highlight w:val="cyan"/>
        </w:rPr>
        <w:t xml:space="preserve">mention the extinction of </w:t>
      </w:r>
      <w:r w:rsidRPr="005A5A76">
        <w:rPr>
          <w:rStyle w:val="Emphasis"/>
          <w:highlight w:val="cyan"/>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5A5A76">
        <w:rPr>
          <w:rStyle w:val="Emphasis"/>
          <w:highlight w:val="cyan"/>
        </w:rPr>
        <w:t>others</w:t>
      </w:r>
      <w:r w:rsidRPr="005A5A76">
        <w:rPr>
          <w:rStyle w:val="StyleUnderline"/>
          <w:highlight w:val="cyan"/>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383754">
        <w:rPr>
          <w:rStyle w:val="Emphasis"/>
          <w:highlight w:val="cyan"/>
        </w:rPr>
        <w:t>massive</w:t>
      </w:r>
      <w:r w:rsidRPr="00383754">
        <w:rPr>
          <w:sz w:val="14"/>
          <w:highlight w:val="cyan"/>
        </w:rPr>
        <w:t xml:space="preserve">, </w:t>
      </w:r>
      <w:r w:rsidRPr="00383754">
        <w:rPr>
          <w:rStyle w:val="Emphasis"/>
        </w:rPr>
        <w:t xml:space="preserve">global </w:t>
      </w:r>
      <w:r w:rsidRPr="00383754">
        <w:rPr>
          <w:rStyle w:val="Emphasis"/>
          <w:highlight w:val="cyan"/>
        </w:rPr>
        <w:t>destruction</w:t>
      </w:r>
      <w:r w:rsidRPr="006B7A10">
        <w:rPr>
          <w:rStyle w:val="StyleUnderline"/>
        </w:rPr>
        <w:t xml:space="preserve"> </w:t>
      </w:r>
      <w:r w:rsidRPr="00383754">
        <w:rPr>
          <w:rStyle w:val="StyleUnderline"/>
          <w:highlight w:val="cyan"/>
        </w:rPr>
        <w:t>that will intensify the suffering of</w:t>
      </w:r>
      <w:r w:rsidRPr="00A765F8">
        <w:rPr>
          <w:sz w:val="14"/>
        </w:rPr>
        <w:t xml:space="preserve"> [End Page 231] </w:t>
      </w:r>
      <w:r w:rsidRPr="00383754">
        <w:rPr>
          <w:rStyle w:val="StyleUnderline"/>
          <w:highlight w:val="cyan"/>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0BD45E57" w14:textId="77777777" w:rsidR="00B569EB" w:rsidRPr="00A765F8" w:rsidRDefault="00B569EB" w:rsidP="00B569EB">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383754">
        <w:rPr>
          <w:rStyle w:val="StyleUnderline"/>
          <w:highlight w:val="cyan"/>
        </w:rPr>
        <w:t xml:space="preserve">Open-endedness is </w:t>
      </w:r>
      <w:r w:rsidRPr="00383754">
        <w:rPr>
          <w:rStyle w:val="Emphasis"/>
          <w:highlight w:val="cyan"/>
        </w:rPr>
        <w:t>not</w:t>
      </w:r>
      <w:r w:rsidRPr="001E7639">
        <w:rPr>
          <w:rStyle w:val="StyleUnderline"/>
        </w:rPr>
        <w:t xml:space="preserve"> primarily a source of </w:t>
      </w:r>
      <w:r w:rsidRPr="00383754">
        <w:rPr>
          <w:rStyle w:val="StyleUnderline"/>
          <w:highlight w:val="cyan"/>
        </w:rPr>
        <w:t xml:space="preserve">pleasure and excitement for those who are anxious about </w:t>
      </w:r>
      <w:r w:rsidRPr="00383754">
        <w:rPr>
          <w:rStyle w:val="Emphasis"/>
          <w:highlight w:val="cyan"/>
        </w:rPr>
        <w:t>finding their next meal</w:t>
      </w:r>
      <w:r w:rsidRPr="00383754">
        <w:rPr>
          <w:rStyle w:val="StyleUnderline"/>
          <w:highlight w:val="cyan"/>
        </w:rPr>
        <w:t xml:space="preserve"> or a </w:t>
      </w:r>
      <w:r w:rsidRPr="00383754">
        <w:rPr>
          <w:rStyle w:val="Emphasis"/>
          <w:highlight w:val="cyan"/>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6D33DB49" w14:textId="77777777" w:rsidR="00B569EB" w:rsidRPr="00A765F8" w:rsidRDefault="00B569EB" w:rsidP="00B569EB">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383754">
        <w:rPr>
          <w:rStyle w:val="Emphasis"/>
          <w:highlight w:val="cyan"/>
        </w:rPr>
        <w:t>politics of undoing</w:t>
      </w:r>
      <w:r w:rsidRPr="00A765F8">
        <w:rPr>
          <w:sz w:val="14"/>
        </w:rPr>
        <w:t xml:space="preserve">, </w:t>
      </w:r>
      <w:r w:rsidRPr="001E7639">
        <w:rPr>
          <w:rStyle w:val="StyleUnderline"/>
        </w:rPr>
        <w:t xml:space="preserve">but it has also </w:t>
      </w:r>
      <w:r w:rsidRPr="00383754">
        <w:rPr>
          <w:rStyle w:val="StyleUnderline"/>
          <w:highlight w:val="cyan"/>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383754">
        <w:rPr>
          <w:rStyle w:val="StyleUnderline"/>
          <w:highlight w:val="cyan"/>
        </w:rPr>
        <w:t>building social life</w:t>
      </w:r>
      <w:r w:rsidRPr="001E7639">
        <w:rPr>
          <w:rStyle w:val="StyleUnderline"/>
        </w:rPr>
        <w:t xml:space="preserve"> </w:t>
      </w:r>
      <w:r w:rsidRPr="00383754">
        <w:rPr>
          <w:rStyle w:val="StyleUnderline"/>
          <w:highlight w:val="cyan"/>
        </w:rPr>
        <w:t>to</w:t>
      </w:r>
      <w:r w:rsidRPr="00A765F8">
        <w:rPr>
          <w:sz w:val="14"/>
        </w:rPr>
        <w:t xml:space="preserve"> the social and natural sciences, </w:t>
      </w:r>
      <w:r w:rsidRPr="00383754">
        <w:rPr>
          <w:rStyle w:val="Emphasis"/>
          <w:highlight w:val="cyan"/>
        </w:rPr>
        <w:t>government</w:t>
      </w:r>
      <w:r w:rsidRPr="00383754">
        <w:rPr>
          <w:sz w:val="14"/>
          <w:highlight w:val="cyan"/>
        </w:rPr>
        <w:t xml:space="preserve">, </w:t>
      </w:r>
      <w:r w:rsidRPr="00383754">
        <w:rPr>
          <w:rStyle w:val="StyleUnderline"/>
          <w:highlight w:val="cyan"/>
        </w:rPr>
        <w:t xml:space="preserve">and </w:t>
      </w:r>
      <w:r w:rsidRPr="00383754">
        <w:rPr>
          <w:rStyle w:val="Emphasis"/>
          <w:highlight w:val="cyan"/>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79707BBF" w14:textId="77777777" w:rsidR="00B569EB" w:rsidRPr="00A765F8" w:rsidRDefault="00B569EB" w:rsidP="00B569EB">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6B4854E1" w14:textId="77777777" w:rsidR="00B569EB" w:rsidRPr="00A765F8" w:rsidRDefault="00B569EB" w:rsidP="00B569EB">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50ED3DBD" w14:textId="77777777" w:rsidR="00B569EB" w:rsidRPr="00A765F8" w:rsidRDefault="00B569EB" w:rsidP="00B569EB">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38665B32" w14:textId="77777777" w:rsidR="00B569EB" w:rsidRPr="00A765F8" w:rsidRDefault="00B569EB" w:rsidP="00B569EB">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383754">
        <w:rPr>
          <w:rStyle w:val="Emphasis"/>
          <w:highlight w:val="cyan"/>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383754">
        <w:rPr>
          <w:rStyle w:val="StyleUnderline"/>
          <w:highlight w:val="cyan"/>
        </w:rPr>
        <w:t xml:space="preserve">the </w:t>
      </w:r>
      <w:r w:rsidRPr="00383754">
        <w:rPr>
          <w:rStyle w:val="Emphasis"/>
          <w:highlight w:val="cyan"/>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49C55758" w14:textId="77777777" w:rsidR="00B569EB" w:rsidRPr="00A765F8" w:rsidRDefault="00B569EB" w:rsidP="00B569EB">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383754">
        <w:rPr>
          <w:rStyle w:val="StyleUnderline"/>
          <w:highlight w:val="cyan"/>
        </w:rPr>
        <w:t>is neither</w:t>
      </w:r>
      <w:r w:rsidRPr="001E7639">
        <w:rPr>
          <w:rStyle w:val="StyleUnderline"/>
        </w:rPr>
        <w:t xml:space="preserve"> a </w:t>
      </w:r>
      <w:r w:rsidRPr="00383754">
        <w:rPr>
          <w:rStyle w:val="Emphasis"/>
          <w:highlight w:val="cyan"/>
        </w:rPr>
        <w:t>top-down</w:t>
      </w:r>
      <w:r w:rsidRPr="00582B16">
        <w:rPr>
          <w:rStyle w:val="Emphasis"/>
        </w:rPr>
        <w:t xml:space="preserve"> conclusion</w:t>
      </w:r>
      <w:r w:rsidRPr="001E7639">
        <w:rPr>
          <w:rStyle w:val="StyleUnderline"/>
        </w:rPr>
        <w:t xml:space="preserve"> </w:t>
      </w:r>
      <w:r w:rsidRPr="00383754">
        <w:rPr>
          <w:rStyle w:val="StyleUnderline"/>
          <w:highlight w:val="cyan"/>
        </w:rPr>
        <w:t xml:space="preserve">nor a </w:t>
      </w:r>
      <w:r w:rsidRPr="00383754">
        <w:rPr>
          <w:rStyle w:val="Emphasis"/>
          <w:highlight w:val="cyan"/>
        </w:rPr>
        <w:t>superficial fix</w:t>
      </w:r>
      <w:r w:rsidRPr="00383754">
        <w:rPr>
          <w:rStyle w:val="StyleUnderline"/>
          <w:highlight w:val="cyan"/>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383754">
        <w:rPr>
          <w:rStyle w:val="StyleUnderline"/>
          <w:highlight w:val="cyan"/>
        </w:rPr>
        <w:t xml:space="preserve">the </w:t>
      </w:r>
      <w:r w:rsidRPr="00383754">
        <w:rPr>
          <w:rStyle w:val="Emphasis"/>
          <w:highlight w:val="cyan"/>
        </w:rPr>
        <w:t>preconditions</w:t>
      </w:r>
      <w:r w:rsidRPr="00383754">
        <w:rPr>
          <w:rStyle w:val="StyleUnderline"/>
          <w:highlight w:val="cyan"/>
        </w:rPr>
        <w:t xml:space="preserve"> for </w:t>
      </w:r>
      <w:r w:rsidRPr="00383754">
        <w:rPr>
          <w:rStyle w:val="Emphasis"/>
          <w:highlight w:val="cyan"/>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32B49E11" w14:textId="77777777" w:rsidR="00B569EB" w:rsidRPr="00A765F8" w:rsidRDefault="00B569EB" w:rsidP="00B569EB">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5620B682" w14:textId="77777777" w:rsidR="00B569EB" w:rsidRPr="00A765F8" w:rsidRDefault="00B569EB" w:rsidP="00B569EB">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383754">
        <w:rPr>
          <w:rStyle w:val="StyleUnderline"/>
          <w:highlight w:val="cyan"/>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383754">
        <w:rPr>
          <w:rStyle w:val="StyleUnderline"/>
          <w:highlight w:val="cyan"/>
        </w:rPr>
        <w:t>can</w:t>
      </w:r>
      <w:r w:rsidRPr="001E7639">
        <w:rPr>
          <w:rStyle w:val="StyleUnderline"/>
        </w:rPr>
        <w:t xml:space="preserve"> also </w:t>
      </w:r>
      <w:r w:rsidRPr="00383754">
        <w:rPr>
          <w:rStyle w:val="Emphasis"/>
          <w:highlight w:val="cyan"/>
        </w:rPr>
        <w:t>serve</w:t>
      </w:r>
      <w:r w:rsidRPr="00582B16">
        <w:rPr>
          <w:rStyle w:val="Emphasis"/>
        </w:rPr>
        <w:t xml:space="preserve"> the interests of </w:t>
      </w:r>
      <w:r w:rsidRPr="00383754">
        <w:rPr>
          <w:rStyle w:val="Emphasis"/>
          <w:highlight w:val="cyan"/>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40068C3E" w14:textId="77777777" w:rsidR="00B569EB" w:rsidRPr="00A765F8" w:rsidRDefault="00B569EB" w:rsidP="00B569EB">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563EF965" w14:textId="77777777" w:rsidR="00B569EB" w:rsidRPr="00A765F8" w:rsidRDefault="00B569EB" w:rsidP="00B569EB">
      <w:pPr>
        <w:rPr>
          <w:sz w:val="14"/>
        </w:rPr>
      </w:pPr>
      <w:r w:rsidRPr="00A765F8">
        <w:rPr>
          <w:sz w:val="14"/>
        </w:rPr>
        <w:t>Practical Politics</w:t>
      </w:r>
    </w:p>
    <w:p w14:paraId="48F26D7C" w14:textId="77777777" w:rsidR="00B569EB" w:rsidRPr="00A765F8" w:rsidRDefault="00B569EB" w:rsidP="00B569EB">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175F0711" w14:textId="77777777" w:rsidR="00B569EB" w:rsidRPr="00A765F8" w:rsidRDefault="00B569EB" w:rsidP="00B569EB">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339EC28F" w14:textId="77777777" w:rsidR="00B569EB" w:rsidRPr="00A765F8" w:rsidRDefault="00B569EB" w:rsidP="00B569EB">
      <w:pPr>
        <w:rPr>
          <w:sz w:val="14"/>
        </w:rPr>
      </w:pPr>
      <w:r w:rsidRPr="00A765F8">
        <w:rPr>
          <w:sz w:val="14"/>
        </w:rPr>
        <w:t xml:space="preserve">But what if this refusal of pragmatic action is wrong? What if institutional changes, </w:t>
      </w:r>
      <w:r w:rsidRPr="00383754">
        <w:rPr>
          <w:rStyle w:val="Emphasis"/>
          <w:highlight w:val="cyan"/>
        </w:rPr>
        <w:t>techno-fixes</w:t>
      </w:r>
      <w:r w:rsidRPr="00383754">
        <w:rPr>
          <w:sz w:val="14"/>
          <w:highlight w:val="cyan"/>
        </w:rPr>
        <w:t xml:space="preserve">, </w:t>
      </w:r>
      <w:r w:rsidRPr="00383754">
        <w:rPr>
          <w:rStyle w:val="StyleUnderline"/>
          <w:highlight w:val="cyan"/>
        </w:rPr>
        <w:t xml:space="preserve">and </w:t>
      </w:r>
      <w:r w:rsidRPr="00383754">
        <w:rPr>
          <w:rStyle w:val="Emphasis"/>
        </w:rPr>
        <w:t>piecemeal</w:t>
      </w:r>
      <w:r w:rsidRPr="00582B16">
        <w:rPr>
          <w:rStyle w:val="Emphasis"/>
        </w:rPr>
        <w:t xml:space="preserve"> </w:t>
      </w:r>
      <w:r w:rsidRPr="00383754">
        <w:rPr>
          <w:rStyle w:val="Emphasis"/>
          <w:highlight w:val="cyan"/>
        </w:rPr>
        <w:t>reforms</w:t>
      </w:r>
      <w:r w:rsidRPr="00383754">
        <w:rPr>
          <w:rStyle w:val="StyleUnderline"/>
          <w:highlight w:val="cyan"/>
        </w:rPr>
        <w:t xml:space="preserve"> </w:t>
      </w:r>
      <w:r w:rsidRPr="00383754">
        <w:rPr>
          <w:rStyle w:val="Emphasis"/>
          <w:sz w:val="30"/>
          <w:szCs w:val="30"/>
          <w:highlight w:val="cyan"/>
        </w:rPr>
        <w:t>do not</w:t>
      </w:r>
      <w:r w:rsidRPr="00582B16">
        <w:rPr>
          <w:rStyle w:val="Emphasis"/>
          <w:sz w:val="30"/>
          <w:szCs w:val="30"/>
        </w:rPr>
        <w:t xml:space="preserve"> necessarily </w:t>
      </w:r>
      <w:r w:rsidRPr="00383754">
        <w:rPr>
          <w:rStyle w:val="Emphasis"/>
          <w:sz w:val="30"/>
          <w:szCs w:val="30"/>
          <w:highlight w:val="cyan"/>
        </w:rPr>
        <w:t>get in the way</w:t>
      </w:r>
      <w:r w:rsidRPr="00383754">
        <w:rPr>
          <w:rStyle w:val="StyleUnderline"/>
          <w:highlight w:val="cyan"/>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383754">
        <w:rPr>
          <w:rStyle w:val="Emphasis"/>
          <w:highlight w:val="cyan"/>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6C9AC84E" w14:textId="77777777" w:rsidR="00B569EB" w:rsidRPr="00A765F8" w:rsidRDefault="00B569EB" w:rsidP="00B569EB">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383754">
        <w:rPr>
          <w:rStyle w:val="StyleUnderline"/>
          <w:highlight w:val="cyan"/>
        </w:rPr>
        <w:t>a modest</w:t>
      </w:r>
      <w:r w:rsidRPr="00A765F8">
        <w:rPr>
          <w:sz w:val="14"/>
        </w:rPr>
        <w:t xml:space="preserve"> [End Page 236] ‘</w:t>
      </w:r>
      <w:r w:rsidRPr="00383754">
        <w:rPr>
          <w:rStyle w:val="Emphasis"/>
          <w:highlight w:val="cyan"/>
        </w:rPr>
        <w:t>wrong</w:t>
      </w:r>
      <w:r w:rsidRPr="00383754">
        <w:rPr>
          <w:sz w:val="14"/>
          <w:highlight w:val="cyan"/>
        </w:rPr>
        <w:t>’</w:t>
      </w:r>
      <w:r w:rsidRPr="00A765F8">
        <w:rPr>
          <w:sz w:val="14"/>
        </w:rPr>
        <w:t xml:space="preserve"> </w:t>
      </w:r>
      <w:r w:rsidRPr="00383754">
        <w:rPr>
          <w:rStyle w:val="StyleUnderline"/>
          <w:highlight w:val="cyan"/>
        </w:rPr>
        <w:t>choice</w:t>
      </w:r>
      <w:r w:rsidRPr="00A765F8">
        <w:rPr>
          <w:sz w:val="14"/>
        </w:rPr>
        <w:t xml:space="preserve"> can create the subjective conditions for an actual communist perspective: </w:t>
      </w:r>
      <w:r w:rsidRPr="00383754">
        <w:rPr>
          <w:rStyle w:val="StyleUnderline"/>
          <w:highlight w:val="cyan"/>
        </w:rPr>
        <w:t xml:space="preserve">whether it </w:t>
      </w:r>
      <w:r w:rsidRPr="00383754">
        <w:rPr>
          <w:rStyle w:val="Emphasis"/>
          <w:highlight w:val="cyan"/>
        </w:rPr>
        <w:t>fails</w:t>
      </w:r>
      <w:r w:rsidRPr="00383754">
        <w:rPr>
          <w:rStyle w:val="StyleUnderline"/>
          <w:highlight w:val="cyan"/>
        </w:rPr>
        <w:t xml:space="preserve"> or </w:t>
      </w:r>
      <w:r w:rsidRPr="00383754">
        <w:rPr>
          <w:rStyle w:val="Emphasis"/>
          <w:highlight w:val="cyan"/>
        </w:rPr>
        <w:t>succeeds</w:t>
      </w:r>
      <w:r w:rsidRPr="00A765F8">
        <w:rPr>
          <w:sz w:val="14"/>
        </w:rPr>
        <w:t xml:space="preserve">, it </w:t>
      </w:r>
      <w:r w:rsidRPr="00383754">
        <w:rPr>
          <w:rStyle w:val="StyleUnderline"/>
          <w:highlight w:val="cyan"/>
        </w:rPr>
        <w:t>sets in motion</w:t>
      </w:r>
      <w:r w:rsidRPr="001E7639">
        <w:rPr>
          <w:rStyle w:val="StyleUnderline"/>
        </w:rPr>
        <w:t xml:space="preserve"> a </w:t>
      </w:r>
      <w:r w:rsidRPr="00582B16">
        <w:rPr>
          <w:rStyle w:val="Emphasis"/>
        </w:rPr>
        <w:t>series</w:t>
      </w:r>
      <w:r w:rsidRPr="001E7639">
        <w:rPr>
          <w:rStyle w:val="StyleUnderline"/>
        </w:rPr>
        <w:t xml:space="preserve"> of </w:t>
      </w:r>
      <w:r w:rsidRPr="00383754">
        <w:rPr>
          <w:rStyle w:val="StyleUnderline"/>
          <w:highlight w:val="cyan"/>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383754">
        <w:rPr>
          <w:rStyle w:val="StyleUnderline"/>
          <w:highlight w:val="cyan"/>
        </w:rPr>
        <w:t>To begin straightaway with the right choice is</w:t>
      </w:r>
      <w:r w:rsidRPr="00A765F8">
        <w:rPr>
          <w:sz w:val="14"/>
        </w:rPr>
        <w:t xml:space="preserve"> therefore </w:t>
      </w:r>
      <w:r w:rsidRPr="00383754">
        <w:rPr>
          <w:rStyle w:val="Emphasis"/>
          <w:highlight w:val="cyan"/>
        </w:rPr>
        <w:t>even worse</w:t>
      </w:r>
      <w:r w:rsidRPr="00383754">
        <w:rPr>
          <w:rStyle w:val="StyleUnderline"/>
          <w:highlight w:val="cyan"/>
        </w:rPr>
        <w:t xml:space="preserve"> than making a wrong choice</w:t>
      </w:r>
      <w:r w:rsidRPr="00A765F8">
        <w:rPr>
          <w:sz w:val="14"/>
        </w:rPr>
        <w:t>, as it amounts to saying ‘I am right and the misery of the world which got it wrong just confirms how right I am.’</w:t>
      </w:r>
    </w:p>
    <w:p w14:paraId="090348CF" w14:textId="77777777" w:rsidR="00B569EB" w:rsidRPr="00A765F8" w:rsidRDefault="00B569EB" w:rsidP="00B569EB">
      <w:pPr>
        <w:rPr>
          <w:sz w:val="14"/>
        </w:rPr>
      </w:pPr>
      <w:r w:rsidRPr="00A765F8">
        <w:rPr>
          <w:sz w:val="14"/>
        </w:rPr>
        <w:t>(lxxvii)</w:t>
      </w:r>
    </w:p>
    <w:p w14:paraId="5E0CD309" w14:textId="77777777" w:rsidR="00B569EB" w:rsidRPr="00A765F8" w:rsidRDefault="00B569EB" w:rsidP="00B569EB">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2D08F60F" w14:textId="77777777" w:rsidR="00B569EB" w:rsidRPr="00A765F8" w:rsidRDefault="00B569EB" w:rsidP="00B569EB">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4BD4659B" w14:textId="77777777" w:rsidR="00B569EB" w:rsidRPr="00A765F8" w:rsidRDefault="00B569EB" w:rsidP="00B569EB">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2E4AC214" w14:textId="77777777" w:rsidR="00B569EB" w:rsidRPr="008A4BF5" w:rsidRDefault="00B569EB" w:rsidP="00B569EB">
      <w:pPr>
        <w:rPr>
          <w:sz w:val="14"/>
        </w:rPr>
      </w:pPr>
      <w:r w:rsidRPr="00A765F8">
        <w:rPr>
          <w:sz w:val="14"/>
        </w:rPr>
        <w:t xml:space="preserve">How, then, might literary scholars participate in the struggle for collective continuance? When it comes to climate change, both leftist activists and humanities </w:t>
      </w:r>
      <w:r w:rsidRPr="00383754">
        <w:rPr>
          <w:rStyle w:val="StyleUnderline"/>
          <w:highlight w:val="cyan"/>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383754">
        <w:rPr>
          <w:rStyle w:val="StyleUnderline"/>
          <w:highlight w:val="cyan"/>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383754">
        <w:rPr>
          <w:rStyle w:val="StyleUnderline"/>
          <w:highlight w:val="cyan"/>
        </w:rPr>
        <w:t>technical knowledge</w:t>
      </w:r>
      <w:r w:rsidRPr="00A765F8">
        <w:rPr>
          <w:rStyle w:val="StyleUnderline"/>
        </w:rPr>
        <w:t xml:space="preserve"> </w:t>
      </w:r>
      <w:r w:rsidRPr="00A41AED">
        <w:rPr>
          <w:rStyle w:val="Emphasis"/>
        </w:rPr>
        <w:t xml:space="preserve">only </w:t>
      </w:r>
      <w:r w:rsidRPr="00383754">
        <w:rPr>
          <w:rStyle w:val="Emphasis"/>
          <w:highlight w:val="cyan"/>
        </w:rPr>
        <w:t>re-entrenches</w:t>
      </w:r>
      <w:r w:rsidRPr="00A765F8">
        <w:rPr>
          <w:rStyle w:val="StyleUnderline"/>
        </w:rPr>
        <w:t xml:space="preserve"> the assumption that </w:t>
      </w:r>
      <w:r w:rsidRPr="00383754">
        <w:rPr>
          <w:rStyle w:val="StyleUnderline"/>
          <w:highlight w:val="cyan"/>
        </w:rPr>
        <w:t>human subjects</w:t>
      </w:r>
      <w:r w:rsidRPr="00A765F8">
        <w:rPr>
          <w:rStyle w:val="StyleUnderline"/>
        </w:rPr>
        <w:t xml:space="preserve"> can dominate and manipulate nature </w:t>
      </w:r>
      <w:r w:rsidRPr="00383754">
        <w:rPr>
          <w:rStyle w:val="StyleUnderline"/>
          <w:highlight w:val="cyan"/>
        </w:rPr>
        <w:t>and</w:t>
      </w:r>
      <w:r w:rsidRPr="00A765F8">
        <w:rPr>
          <w:rStyle w:val="StyleUnderline"/>
        </w:rPr>
        <w:t xml:space="preserve"> </w:t>
      </w:r>
      <w:r w:rsidRPr="00A41AED">
        <w:rPr>
          <w:rStyle w:val="Emphasis"/>
        </w:rPr>
        <w:t>deepens</w:t>
      </w:r>
      <w:r w:rsidRPr="00A765F8">
        <w:rPr>
          <w:rStyle w:val="StyleUnderline"/>
        </w:rPr>
        <w:t xml:space="preserve"> </w:t>
      </w:r>
      <w:r w:rsidRPr="00383754">
        <w:rPr>
          <w:rStyle w:val="StyleUnderline"/>
          <w:highlight w:val="cyan"/>
        </w:rPr>
        <w:t>inequitable</w:t>
      </w:r>
      <w:r w:rsidRPr="00A765F8">
        <w:rPr>
          <w:rStyle w:val="StyleUnderline"/>
        </w:rPr>
        <w:t xml:space="preserve"> social </w:t>
      </w:r>
      <w:r w:rsidRPr="00383754">
        <w:rPr>
          <w:rStyle w:val="StyleUnderline"/>
          <w:highlight w:val="cyan"/>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050439C8" w14:textId="77777777" w:rsidR="00B569EB" w:rsidRPr="00A765F8" w:rsidRDefault="00B569EB" w:rsidP="00B569EB">
      <w:pPr>
        <w:rPr>
          <w:sz w:val="14"/>
        </w:rPr>
      </w:pPr>
      <w:r w:rsidRPr="008A4BF5">
        <w:rPr>
          <w:rStyle w:val="StyleUnderline"/>
          <w:highlight w:val="cyan"/>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8A4BF5">
        <w:rPr>
          <w:rStyle w:val="Emphasis"/>
          <w:highlight w:val="cyan"/>
        </w:rPr>
        <w:t>impure</w:t>
      </w:r>
      <w:r w:rsidRPr="00A765F8">
        <w:rPr>
          <w:sz w:val="14"/>
        </w:rPr>
        <w:t xml:space="preserve">, </w:t>
      </w:r>
      <w:r w:rsidRPr="00383754">
        <w:rPr>
          <w:rStyle w:val="StyleUnderline"/>
          <w:highlight w:val="cyan"/>
        </w:rPr>
        <w:t xml:space="preserve">many </w:t>
      </w:r>
      <w:r w:rsidRPr="00383754">
        <w:rPr>
          <w:rStyle w:val="Emphasis"/>
          <w:highlight w:val="cyan"/>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383754">
        <w:rPr>
          <w:rStyle w:val="StyleUnderline"/>
          <w:highlight w:val="cyan"/>
        </w:rPr>
        <w:t>revolution in consciousness</w:t>
      </w:r>
      <w:r w:rsidRPr="00A765F8">
        <w:rPr>
          <w:sz w:val="14"/>
        </w:rPr>
        <w:t xml:space="preserve">, we say, and by then it </w:t>
      </w:r>
      <w:r w:rsidRPr="00383754">
        <w:rPr>
          <w:rStyle w:val="StyleUnderline"/>
          <w:highlight w:val="cyan"/>
        </w:rPr>
        <w:t xml:space="preserve">will be </w:t>
      </w:r>
      <w:r w:rsidRPr="00383754">
        <w:rPr>
          <w:rStyle w:val="Emphasis"/>
          <w:highlight w:val="cyan"/>
        </w:rPr>
        <w:t>too late</w:t>
      </w:r>
      <w:r w:rsidRPr="00383754">
        <w:rPr>
          <w:sz w:val="14"/>
          <w:highlight w:val="cyan"/>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383754">
        <w:rPr>
          <w:rStyle w:val="StyleUnderline"/>
          <w:highlight w:val="cyan"/>
        </w:rPr>
        <w:t>alternative to pessimistic inaction</w:t>
      </w:r>
      <w:r w:rsidRPr="00A765F8">
        <w:rPr>
          <w:sz w:val="14"/>
        </w:rPr>
        <w:t xml:space="preserve">, then, </w:t>
      </w:r>
      <w:r w:rsidRPr="00383754">
        <w:rPr>
          <w:rStyle w:val="StyleUnderline"/>
          <w:highlight w:val="cyan"/>
        </w:rPr>
        <w:t>might be</w:t>
      </w:r>
      <w:r w:rsidRPr="00A765F8">
        <w:rPr>
          <w:sz w:val="14"/>
        </w:rPr>
        <w:t xml:space="preserve"> “</w:t>
      </w:r>
      <w:r w:rsidRPr="00383754">
        <w:rPr>
          <w:rStyle w:val="Emphasis"/>
          <w:sz w:val="30"/>
          <w:szCs w:val="30"/>
          <w:highlight w:val="cyan"/>
        </w:rPr>
        <w:t>anything that moves the ball</w:t>
      </w:r>
      <w:r w:rsidRPr="00A765F8">
        <w:rPr>
          <w:sz w:val="14"/>
        </w:rPr>
        <w:t xml:space="preserve"> [End Page 238] </w:t>
      </w:r>
      <w:r w:rsidRPr="00383754">
        <w:rPr>
          <w:rStyle w:val="Emphasis"/>
          <w:sz w:val="30"/>
          <w:szCs w:val="30"/>
          <w:highlight w:val="cyan"/>
        </w:rPr>
        <w:t>forward</w:t>
      </w:r>
      <w:r w:rsidRPr="00A765F8">
        <w:rPr>
          <w:sz w:val="14"/>
        </w:rPr>
        <w:t>,” as Democratic Representative Salud Carbajal of California puts it (qtd. in Worland).</w:t>
      </w:r>
    </w:p>
    <w:p w14:paraId="0E297032" w14:textId="77777777" w:rsidR="00B569EB" w:rsidRPr="00A765F8" w:rsidRDefault="00B569EB" w:rsidP="00B569EB">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bookmarkEnd w:id="4"/>
    <w:p w14:paraId="66C1ED07" w14:textId="77777777" w:rsidR="00B569EB" w:rsidRDefault="00B569EB" w:rsidP="00B569EB"/>
    <w:p w14:paraId="38AF0E98" w14:textId="77777777" w:rsidR="00B569EB" w:rsidRPr="00D0501E" w:rsidRDefault="00B569EB" w:rsidP="00B569EB">
      <w:pPr>
        <w:pStyle w:val="Heading4"/>
      </w:pPr>
      <w:r>
        <w:t xml:space="preserve">Collective existence is a </w:t>
      </w:r>
      <w:r>
        <w:rPr>
          <w:u w:val="single"/>
        </w:rPr>
        <w:t>grounding condition</w:t>
      </w:r>
      <w:r>
        <w:t xml:space="preserve"> for any source of value.</w:t>
      </w:r>
    </w:p>
    <w:p w14:paraId="2ECFAA06" w14:textId="77777777" w:rsidR="00B569EB" w:rsidRDefault="00B569EB" w:rsidP="00B569EB">
      <w:r w:rsidRPr="00D95D12">
        <w:rPr>
          <w:rStyle w:val="Style13ptBold"/>
        </w:rPr>
        <w:t>van der Lugt, 25</w:t>
      </w:r>
      <w:r>
        <w:t xml:space="preserve">—lecturer in philosophy at the University of St Andrews (Mara, “Losing the Future,” </w:t>
      </w:r>
      <w:r w:rsidRPr="00D95D12">
        <w:rPr>
          <w:i/>
          <w:iCs/>
        </w:rPr>
        <w:t>Hopeful Pessimism</w:t>
      </w:r>
      <w:r>
        <w:t>, Chapter 3, pp. 51-54, dml)</w:t>
      </w:r>
    </w:p>
    <w:p w14:paraId="6FBA629F" w14:textId="77777777" w:rsidR="00B569EB" w:rsidRPr="00611349" w:rsidRDefault="00B569EB" w:rsidP="00B569EB">
      <w:pPr>
        <w:rPr>
          <w:sz w:val="14"/>
        </w:rPr>
      </w:pPr>
      <w:r w:rsidRPr="00EB26E4">
        <w:rPr>
          <w:rStyle w:val="StyleUnderline"/>
          <w:highlight w:val="cyan"/>
        </w:rPr>
        <w:t>In</w:t>
      </w:r>
      <w:r w:rsidRPr="00611349">
        <w:rPr>
          <w:rStyle w:val="StyleUnderline"/>
        </w:rPr>
        <w:t xml:space="preserve"> the case of</w:t>
      </w:r>
      <w:r w:rsidRPr="00611349">
        <w:rPr>
          <w:sz w:val="14"/>
        </w:rPr>
        <w:t xml:space="preserve"> the </w:t>
      </w:r>
      <w:r w:rsidRPr="00EB26E4">
        <w:rPr>
          <w:rStyle w:val="Emphasis"/>
          <w:highlight w:val="cyan"/>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EB26E4">
        <w:rPr>
          <w:rStyle w:val="StyleUnderline"/>
          <w:highlight w:val="cyan"/>
        </w:rPr>
        <w:t xml:space="preserve">our most valued projects and activities would </w:t>
      </w:r>
      <w:r w:rsidRPr="00EB26E4">
        <w:rPr>
          <w:rStyle w:val="Emphasis"/>
          <w:sz w:val="30"/>
          <w:szCs w:val="30"/>
          <w:highlight w:val="cyan"/>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EB26E4">
        <w:rPr>
          <w:rStyle w:val="StyleUnderline"/>
          <w:highlight w:val="cyan"/>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EB26E4">
        <w:rPr>
          <w:rStyle w:val="StyleUnderline"/>
          <w:highlight w:val="cyan"/>
        </w:rPr>
        <w:t>is</w:t>
      </w:r>
      <w:r w:rsidRPr="00611349">
        <w:rPr>
          <w:sz w:val="14"/>
        </w:rPr>
        <w:t xml:space="preserve"> ‘</w:t>
      </w:r>
      <w:r w:rsidRPr="00EB26E4">
        <w:rPr>
          <w:rStyle w:val="StyleUnderline"/>
          <w:highlight w:val="cyan"/>
        </w:rPr>
        <w:t xml:space="preserve">a </w:t>
      </w:r>
      <w:r w:rsidRPr="00EB26E4">
        <w:rPr>
          <w:rStyle w:val="Emphasis"/>
          <w:sz w:val="30"/>
          <w:szCs w:val="30"/>
          <w:highlight w:val="cyan"/>
        </w:rPr>
        <w:t>condition of other things mattering</w:t>
      </w:r>
      <w:r w:rsidRPr="00611349">
        <w:rPr>
          <w:rStyle w:val="StyleUnderline"/>
        </w:rPr>
        <w:t xml:space="preserve"> to us</w:t>
      </w:r>
      <w:r w:rsidRPr="00611349">
        <w:rPr>
          <w:sz w:val="14"/>
        </w:rPr>
        <w:t xml:space="preserve">. </w:t>
      </w:r>
      <w:r w:rsidRPr="00EB26E4">
        <w:rPr>
          <w:rStyle w:val="StyleUnderline"/>
          <w:highlight w:val="cyan"/>
        </w:rPr>
        <w:t>Without confidence in the existence of</w:t>
      </w:r>
      <w:r w:rsidRPr="00611349">
        <w:rPr>
          <w:sz w:val="14"/>
        </w:rPr>
        <w:t xml:space="preserve"> the afterlife [of </w:t>
      </w:r>
      <w:r w:rsidRPr="00EB26E4">
        <w:rPr>
          <w:rStyle w:val="StyleUnderline"/>
          <w:highlight w:val="cyan"/>
        </w:rPr>
        <w:t>humanity</w:t>
      </w:r>
      <w:r w:rsidRPr="00611349">
        <w:rPr>
          <w:sz w:val="14"/>
        </w:rPr>
        <w:t xml:space="preserve">], </w:t>
      </w:r>
      <w:r w:rsidRPr="00EB26E4">
        <w:rPr>
          <w:rStyle w:val="StyleUnderline"/>
          <w:highlight w:val="cyan"/>
        </w:rPr>
        <w:t>many</w:t>
      </w:r>
      <w:r w:rsidRPr="00611349">
        <w:rPr>
          <w:rStyle w:val="StyleUnderline"/>
        </w:rPr>
        <w:t xml:space="preserve"> of the </w:t>
      </w:r>
      <w:r w:rsidRPr="00EB26E4">
        <w:rPr>
          <w:rStyle w:val="StyleUnderline"/>
          <w:highlight w:val="cyan"/>
        </w:rPr>
        <w:t>things</w:t>
      </w:r>
      <w:r w:rsidRPr="00611349">
        <w:rPr>
          <w:rStyle w:val="StyleUnderline"/>
        </w:rPr>
        <w:t xml:space="preserve"> in our own lives </w:t>
      </w:r>
      <w:r w:rsidRPr="00EB26E4">
        <w:rPr>
          <w:rStyle w:val="StyleUnderline"/>
          <w:highlight w:val="cyan"/>
        </w:rPr>
        <w:t xml:space="preserve">that now matter to us would </w:t>
      </w:r>
      <w:r w:rsidRPr="00EB26E4">
        <w:rPr>
          <w:rStyle w:val="Emphasis"/>
          <w:highlight w:val="cyan"/>
        </w:rPr>
        <w:t>cease</w:t>
      </w:r>
      <w:r w:rsidRPr="00EB26E4">
        <w:rPr>
          <w:rStyle w:val="StyleUnderline"/>
          <w:highlight w:val="cyan"/>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5C6661AD" w14:textId="77777777" w:rsidR="00B569EB" w:rsidRPr="00611349" w:rsidRDefault="00B569EB" w:rsidP="00B569EB">
      <w:pPr>
        <w:rPr>
          <w:sz w:val="14"/>
        </w:rPr>
      </w:pPr>
      <w:r w:rsidRPr="00611349">
        <w:rPr>
          <w:sz w:val="14"/>
        </w:rPr>
        <w:t xml:space="preserve">And Scheffler thinks the same would hold for the infertility scenario: ‘I find it plausible to suppose that </w:t>
      </w:r>
      <w:r w:rsidRPr="00EB26E4">
        <w:rPr>
          <w:rStyle w:val="StyleUnderline"/>
          <w:highlight w:val="cyan"/>
        </w:rPr>
        <w:t>such a world would be</w:t>
      </w:r>
      <w:r w:rsidRPr="00611349">
        <w:rPr>
          <w:sz w:val="14"/>
        </w:rPr>
        <w:t xml:space="preserve"> a world </w:t>
      </w:r>
      <w:r w:rsidRPr="00EB26E4">
        <w:rPr>
          <w:rStyle w:val="StyleUnderline"/>
          <w:highlight w:val="cyan"/>
        </w:rPr>
        <w:t>characterized by</w:t>
      </w:r>
      <w:r w:rsidRPr="00611349">
        <w:rPr>
          <w:rStyle w:val="StyleUnderline"/>
        </w:rPr>
        <w:t xml:space="preserve"> </w:t>
      </w:r>
      <w:r w:rsidRPr="00D0501E">
        <w:rPr>
          <w:rStyle w:val="Emphasis"/>
        </w:rPr>
        <w:t xml:space="preserve">widespread </w:t>
      </w:r>
      <w:r w:rsidRPr="00EB26E4">
        <w:rPr>
          <w:rStyle w:val="Emphasis"/>
          <w:highlight w:val="cyan"/>
        </w:rPr>
        <w:t>apathy</w:t>
      </w:r>
      <w:r w:rsidRPr="00611349">
        <w:rPr>
          <w:sz w:val="14"/>
        </w:rPr>
        <w:t xml:space="preserve">, </w:t>
      </w:r>
      <w:r w:rsidRPr="00D0501E">
        <w:rPr>
          <w:rStyle w:val="Emphasis"/>
        </w:rPr>
        <w:t>anomie</w:t>
      </w:r>
      <w:r w:rsidRPr="00611349">
        <w:rPr>
          <w:sz w:val="14"/>
        </w:rPr>
        <w:t xml:space="preserve">, </w:t>
      </w:r>
      <w:r w:rsidRPr="00EB26E4">
        <w:rPr>
          <w:rStyle w:val="StyleUnderline"/>
          <w:highlight w:val="cyan"/>
        </w:rPr>
        <w:t xml:space="preserve">and </w:t>
      </w:r>
      <w:r w:rsidRPr="00EB26E4">
        <w:rPr>
          <w:rStyle w:val="Emphasis"/>
          <w:highlight w:val="cyan"/>
        </w:rPr>
        <w:t>despair</w:t>
      </w:r>
      <w:r w:rsidRPr="00611349">
        <w:rPr>
          <w:sz w:val="14"/>
        </w:rPr>
        <w:t xml:space="preserve">; </w:t>
      </w:r>
      <w:r w:rsidRPr="00611349">
        <w:rPr>
          <w:rStyle w:val="StyleUnderline"/>
        </w:rPr>
        <w:t xml:space="preserve">by the </w:t>
      </w:r>
      <w:r w:rsidRPr="00EB26E4">
        <w:rPr>
          <w:rStyle w:val="Emphasis"/>
          <w:highlight w:val="cyan"/>
        </w:rPr>
        <w:t>erosion</w:t>
      </w:r>
      <w:r w:rsidRPr="00EB26E4">
        <w:rPr>
          <w:rStyle w:val="StyleUnderline"/>
          <w:highlight w:val="cyan"/>
        </w:rPr>
        <w:t xml:space="preserve"> of</w:t>
      </w:r>
      <w:r w:rsidRPr="00611349">
        <w:rPr>
          <w:rStyle w:val="StyleUnderline"/>
        </w:rPr>
        <w:t xml:space="preserve"> social </w:t>
      </w:r>
      <w:r w:rsidRPr="00EB26E4">
        <w:rPr>
          <w:rStyle w:val="StyleUnderline"/>
          <w:highlight w:val="cyan"/>
        </w:rPr>
        <w:t>institutions and</w:t>
      </w:r>
      <w:r w:rsidRPr="00611349">
        <w:rPr>
          <w:rStyle w:val="StyleUnderline"/>
        </w:rPr>
        <w:t xml:space="preserve"> social </w:t>
      </w:r>
      <w:r w:rsidRPr="00EB26E4">
        <w:rPr>
          <w:rStyle w:val="StyleUnderline"/>
          <w:highlight w:val="cyan"/>
        </w:rPr>
        <w:t>solidarity</w:t>
      </w:r>
      <w:r w:rsidRPr="00611349">
        <w:rPr>
          <w:sz w:val="14"/>
        </w:rPr>
        <w:t xml:space="preserve">; </w:t>
      </w:r>
      <w:r w:rsidRPr="00611349">
        <w:rPr>
          <w:rStyle w:val="StyleUnderline"/>
        </w:rPr>
        <w:t xml:space="preserve">by the </w:t>
      </w:r>
      <w:r w:rsidRPr="00EB26E4">
        <w:rPr>
          <w:rStyle w:val="Emphasis"/>
          <w:highlight w:val="cyan"/>
        </w:rPr>
        <w:t>deterioration</w:t>
      </w:r>
      <w:r w:rsidRPr="00EB26E4">
        <w:rPr>
          <w:rStyle w:val="StyleUnderline"/>
          <w:highlight w:val="cyan"/>
        </w:rPr>
        <w:t xml:space="preserve"> of the</w:t>
      </w:r>
      <w:r w:rsidRPr="00611349">
        <w:rPr>
          <w:rStyle w:val="StyleUnderline"/>
        </w:rPr>
        <w:t xml:space="preserve"> physical </w:t>
      </w:r>
      <w:r w:rsidRPr="00EB26E4">
        <w:rPr>
          <w:rStyle w:val="StyleUnderline"/>
          <w:highlight w:val="cyan"/>
        </w:rPr>
        <w:t>environment</w:t>
      </w:r>
      <w:r w:rsidRPr="00611349">
        <w:rPr>
          <w:sz w:val="14"/>
        </w:rPr>
        <w:t xml:space="preserve">; </w:t>
      </w:r>
      <w:r w:rsidRPr="00EB26E4">
        <w:rPr>
          <w:rStyle w:val="StyleUnderline"/>
          <w:highlight w:val="cyan"/>
        </w:rPr>
        <w:t>and</w:t>
      </w:r>
      <w:r w:rsidRPr="00611349">
        <w:rPr>
          <w:rStyle w:val="StyleUnderline"/>
        </w:rPr>
        <w:t xml:space="preserve"> by a </w:t>
      </w:r>
      <w:r w:rsidRPr="00EB26E4">
        <w:rPr>
          <w:rStyle w:val="Emphasis"/>
          <w:highlight w:val="cyan"/>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EB26E4">
        <w:rPr>
          <w:rStyle w:val="StyleUnderline"/>
          <w:highlight w:val="cyan"/>
        </w:rPr>
        <w:t xml:space="preserve">the imminent disappearance of human life would exert a </w:t>
      </w:r>
      <w:r w:rsidRPr="00EB26E4">
        <w:rPr>
          <w:rStyle w:val="Emphasis"/>
          <w:highlight w:val="cyan"/>
        </w:rPr>
        <w:t>generally depressive effect</w:t>
      </w:r>
      <w:r w:rsidRPr="00EB26E4">
        <w:rPr>
          <w:rStyle w:val="StyleUnderline"/>
          <w:highlight w:val="cyan"/>
        </w:rPr>
        <w:t xml:space="preserve"> on</w:t>
      </w:r>
      <w:r w:rsidRPr="00611349">
        <w:rPr>
          <w:rStyle w:val="StyleUnderline"/>
        </w:rPr>
        <w:t xml:space="preserve"> people’s </w:t>
      </w:r>
      <w:r w:rsidRPr="00EB26E4">
        <w:rPr>
          <w:rStyle w:val="Emphasis"/>
          <w:highlight w:val="cyan"/>
        </w:rPr>
        <w:t>motivations</w:t>
      </w:r>
      <w:r w:rsidRPr="00EB26E4">
        <w:rPr>
          <w:rStyle w:val="StyleUnderline"/>
          <w:highlight w:val="cyan"/>
        </w:rPr>
        <w:t xml:space="preserve"> and</w:t>
      </w:r>
      <w:r w:rsidRPr="00611349">
        <w:rPr>
          <w:rStyle w:val="StyleUnderline"/>
        </w:rPr>
        <w:t xml:space="preserve"> on their confidence in </w:t>
      </w:r>
      <w:r w:rsidRPr="00EB26E4">
        <w:rPr>
          <w:rStyle w:val="StyleUnderline"/>
          <w:highlight w:val="cyan"/>
        </w:rPr>
        <w:t xml:space="preserve">the </w:t>
      </w:r>
      <w:r w:rsidRPr="00EB26E4">
        <w:rPr>
          <w:rStyle w:val="Emphasis"/>
          <w:highlight w:val="cyan"/>
        </w:rPr>
        <w:t>value</w:t>
      </w:r>
      <w:r w:rsidRPr="00EB26E4">
        <w:rPr>
          <w:rStyle w:val="StyleUnderline"/>
          <w:highlight w:val="cyan"/>
        </w:rPr>
        <w:t xml:space="preserve"> of</w:t>
      </w:r>
      <w:r w:rsidRPr="00611349">
        <w:rPr>
          <w:rStyle w:val="StyleUnderline"/>
        </w:rPr>
        <w:t xml:space="preserve"> their </w:t>
      </w:r>
      <w:r w:rsidRPr="00EB26E4">
        <w:rPr>
          <w:rStyle w:val="StyleUnderline"/>
          <w:highlight w:val="cyan"/>
        </w:rPr>
        <w:t>activities</w:t>
      </w:r>
      <w:r w:rsidRPr="00611349">
        <w:rPr>
          <w:sz w:val="14"/>
        </w:rPr>
        <w:t xml:space="preserve">—that </w:t>
      </w:r>
      <w:r w:rsidRPr="00611349">
        <w:rPr>
          <w:rStyle w:val="StyleUnderline"/>
        </w:rPr>
        <w:t xml:space="preserve">it </w:t>
      </w:r>
      <w:r w:rsidRPr="00EB26E4">
        <w:rPr>
          <w:rStyle w:val="StyleUnderline"/>
          <w:highlight w:val="cyan"/>
        </w:rPr>
        <w:t>would reduce</w:t>
      </w:r>
      <w:r w:rsidRPr="00611349">
        <w:rPr>
          <w:rStyle w:val="StyleUnderline"/>
        </w:rPr>
        <w:t xml:space="preserve"> their </w:t>
      </w:r>
      <w:r w:rsidRPr="00EB26E4">
        <w:rPr>
          <w:rStyle w:val="StyleUnderline"/>
          <w:highlight w:val="cyan"/>
        </w:rPr>
        <w:t xml:space="preserve">capacity for </w:t>
      </w:r>
      <w:r w:rsidRPr="00EB26E4">
        <w:rPr>
          <w:rStyle w:val="Emphasis"/>
          <w:highlight w:val="cyan"/>
        </w:rPr>
        <w:t>enthusiasm</w:t>
      </w:r>
      <w:r w:rsidRPr="00EB26E4">
        <w:rPr>
          <w:rStyle w:val="StyleUnderline"/>
          <w:highlight w:val="cyan"/>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EB26E4">
        <w:rPr>
          <w:rStyle w:val="Emphasis"/>
          <w:highlight w:val="cyan"/>
        </w:rPr>
        <w:t>joyful</w:t>
      </w:r>
      <w:r w:rsidRPr="00EB26E4">
        <w:rPr>
          <w:rStyle w:val="StyleUnderline"/>
          <w:highlight w:val="cyan"/>
        </w:rPr>
        <w:t xml:space="preserve"> activity across a </w:t>
      </w:r>
      <w:r w:rsidRPr="00EB26E4">
        <w:rPr>
          <w:rStyle w:val="Emphasis"/>
          <w:highlight w:val="cyan"/>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5EBE03AF" w14:textId="77777777" w:rsidR="00B569EB" w:rsidRPr="00611349" w:rsidRDefault="00B569EB" w:rsidP="00B569EB">
      <w:pPr>
        <w:rPr>
          <w:sz w:val="14"/>
        </w:rPr>
      </w:pPr>
      <w:r w:rsidRPr="00611349">
        <w:rPr>
          <w:sz w:val="14"/>
        </w:rPr>
        <w:t xml:space="preserve">The point is that </w:t>
      </w:r>
      <w:r w:rsidRPr="00746A57">
        <w:rPr>
          <w:rStyle w:val="StyleUnderline"/>
          <w:highlight w:val="cyan"/>
        </w:rPr>
        <w:t xml:space="preserve">there seems </w:t>
      </w:r>
      <w:r w:rsidRPr="00746A57">
        <w:rPr>
          <w:rStyle w:val="StyleUnderline"/>
        </w:rPr>
        <w:t>to</w:t>
      </w:r>
      <w:r w:rsidRPr="00611349">
        <w:rPr>
          <w:rStyle w:val="StyleUnderline"/>
        </w:rPr>
        <w:t xml:space="preserve"> be </w:t>
      </w:r>
      <w:r w:rsidRPr="00746A57">
        <w:rPr>
          <w:rStyle w:val="StyleUnderline"/>
          <w:highlight w:val="cyan"/>
        </w:rPr>
        <w:t xml:space="preserve">a </w:t>
      </w:r>
      <w:r w:rsidRPr="00746A57">
        <w:rPr>
          <w:rStyle w:val="Emphasis"/>
          <w:highlight w:val="cyan"/>
        </w:rPr>
        <w:t>difference in kind</w:t>
      </w:r>
      <w:r w:rsidRPr="00746A57">
        <w:rPr>
          <w:rStyle w:val="StyleUnderline"/>
          <w:highlight w:val="cyan"/>
        </w:rPr>
        <w:t xml:space="preserve"> between</w:t>
      </w:r>
      <w:r w:rsidRPr="00611349">
        <w:rPr>
          <w:rStyle w:val="StyleUnderline"/>
        </w:rPr>
        <w:t xml:space="preserve"> the tragedy of </w:t>
      </w:r>
      <w:r w:rsidRPr="00746A57">
        <w:rPr>
          <w:rStyle w:val="StyleUnderline"/>
          <w:highlight w:val="cyan"/>
        </w:rPr>
        <w:t xml:space="preserve">our </w:t>
      </w:r>
      <w:r w:rsidRPr="00746A57">
        <w:rPr>
          <w:rStyle w:val="Emphasis"/>
          <w:highlight w:val="cyan"/>
        </w:rPr>
        <w:t>own</w:t>
      </w:r>
      <w:r w:rsidRPr="00746A57">
        <w:rPr>
          <w:rStyle w:val="StyleUnderline"/>
          <w:highlight w:val="cyan"/>
        </w:rPr>
        <w:t xml:space="preserve"> deaths and</w:t>
      </w:r>
      <w:r w:rsidRPr="00611349">
        <w:rPr>
          <w:rStyle w:val="StyleUnderline"/>
        </w:rPr>
        <w:t xml:space="preserve"> the demise of </w:t>
      </w:r>
      <w:r w:rsidRPr="00746A57">
        <w:rPr>
          <w:rStyle w:val="StyleUnderline"/>
          <w:highlight w:val="cyan"/>
        </w:rPr>
        <w:t xml:space="preserve">the </w:t>
      </w:r>
      <w:r w:rsidRPr="00746A57">
        <w:rPr>
          <w:rStyle w:val="Emphasis"/>
          <w:highlight w:val="cyan"/>
        </w:rPr>
        <w:t>rest of hum</w:t>
      </w:r>
      <w:r w:rsidRPr="00D0501E">
        <w:rPr>
          <w:rStyle w:val="Emphasis"/>
        </w:rPr>
        <w:t>anity</w:t>
      </w:r>
      <w:r w:rsidRPr="00611349">
        <w:rPr>
          <w:sz w:val="14"/>
        </w:rPr>
        <w:t xml:space="preserve">: </w:t>
      </w:r>
      <w:r w:rsidRPr="00746A57">
        <w:rPr>
          <w:rStyle w:val="StyleUnderline"/>
          <w:highlight w:val="cyan"/>
        </w:rPr>
        <w:t xml:space="preserve">the latter threatens an </w:t>
      </w:r>
      <w:r w:rsidRPr="00746A57">
        <w:rPr>
          <w:rStyle w:val="Emphasis"/>
          <w:sz w:val="30"/>
          <w:szCs w:val="30"/>
          <w:highlight w:val="cyan"/>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746A57">
        <w:rPr>
          <w:rStyle w:val="StyleUnderline"/>
          <w:highlight w:val="cyan"/>
        </w:rPr>
        <w:t>we are</w:t>
      </w:r>
      <w:r w:rsidRPr="00611349">
        <w:rPr>
          <w:rStyle w:val="StyleUnderline"/>
        </w:rPr>
        <w:t xml:space="preserve"> participants</w:t>
      </w:r>
      <w:r w:rsidRPr="00611349">
        <w:rPr>
          <w:sz w:val="14"/>
        </w:rPr>
        <w:t xml:space="preserve"> ‘</w:t>
      </w:r>
      <w:r w:rsidRPr="00746A57">
        <w:rPr>
          <w:rStyle w:val="StyleUnderline"/>
          <w:highlight w:val="cyan"/>
        </w:rPr>
        <w:t>in a</w:t>
      </w:r>
      <w:r w:rsidRPr="00611349">
        <w:rPr>
          <w:sz w:val="14"/>
        </w:rPr>
        <w:t xml:space="preserve"> larger or smaller </w:t>
      </w:r>
      <w:r w:rsidRPr="00746A57">
        <w:rPr>
          <w:rStyle w:val="Emphasis"/>
          <w:highlight w:val="cyan"/>
        </w:rPr>
        <w:t>network</w:t>
      </w:r>
      <w:r w:rsidRPr="00746A57">
        <w:rPr>
          <w:rStyle w:val="StyleUnderline"/>
          <w:highlight w:val="cyan"/>
        </w:rPr>
        <w:t xml:space="preserve"> of</w:t>
      </w:r>
      <w:r w:rsidRPr="00611349">
        <w:rPr>
          <w:rStyle w:val="StyleUnderline"/>
        </w:rPr>
        <w:t xml:space="preserve"> valuable personal </w:t>
      </w:r>
      <w:r w:rsidRPr="00746A57">
        <w:rPr>
          <w:rStyle w:val="StyleUnderline"/>
          <w:highlight w:val="cyan"/>
        </w:rPr>
        <w:t>relationships</w:t>
      </w:r>
      <w:r w:rsidRPr="00746A57">
        <w:rPr>
          <w:sz w:val="14"/>
          <w:highlight w:val="cyan"/>
        </w:rPr>
        <w:t>’</w:t>
      </w:r>
      <w:r w:rsidRPr="00611349">
        <w:rPr>
          <w:sz w:val="14"/>
        </w:rPr>
        <w:t>: and this means that, while we are alive, we can imagine what will happen when our deaths ‘wrench’ us out of such networks.19</w:t>
      </w:r>
    </w:p>
    <w:p w14:paraId="3AA0489C" w14:textId="77777777" w:rsidR="00B569EB" w:rsidRPr="00611349" w:rsidRDefault="00B569EB" w:rsidP="00B569EB">
      <w:pPr>
        <w:rPr>
          <w:sz w:val="14"/>
        </w:rPr>
      </w:pPr>
      <w:r w:rsidRPr="00611349">
        <w:rPr>
          <w:rStyle w:val="StyleUnderline"/>
        </w:rPr>
        <w:t xml:space="preserve">By virtue of </w:t>
      </w:r>
      <w:r w:rsidRPr="00746A57">
        <w:rPr>
          <w:rStyle w:val="StyleUnderline"/>
          <w:highlight w:val="cyan"/>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746A57">
        <w:rPr>
          <w:rStyle w:val="Emphasis"/>
          <w:highlight w:val="cyan"/>
        </w:rPr>
        <w:t>personalizes</w:t>
      </w:r>
      <w:r w:rsidRPr="00746A57">
        <w:rPr>
          <w:sz w:val="14"/>
          <w:highlight w:val="cyan"/>
        </w:rPr>
        <w:t>’</w:t>
      </w:r>
      <w:r w:rsidRPr="00611349">
        <w:rPr>
          <w:sz w:val="14"/>
        </w:rPr>
        <w:t xml:space="preserve"> </w:t>
      </w:r>
      <w:r w:rsidRPr="00611349">
        <w:rPr>
          <w:rStyle w:val="StyleUnderline"/>
        </w:rPr>
        <w:t xml:space="preserve">our relation to </w:t>
      </w:r>
      <w:r w:rsidRPr="00746A57">
        <w:rPr>
          <w:rStyle w:val="StyleUnderline"/>
          <w:highlight w:val="cyan"/>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746A57">
        <w:rPr>
          <w:rStyle w:val="StyleUnderline"/>
          <w:highlight w:val="cyan"/>
        </w:rPr>
        <w:t>makes it possible to feel that you have a place</w:t>
      </w:r>
      <w:r w:rsidRPr="00611349">
        <w:rPr>
          <w:rStyle w:val="StyleUnderline"/>
        </w:rPr>
        <w:t xml:space="preserve"> in the social world of the future </w:t>
      </w:r>
      <w:r w:rsidRPr="00746A57">
        <w:rPr>
          <w:rStyle w:val="StyleUnderline"/>
          <w:highlight w:val="cyan"/>
        </w:rPr>
        <w:t>even if</w:t>
      </w:r>
      <w:r w:rsidRPr="00746A57">
        <w:rPr>
          <w:sz w:val="14"/>
          <w:highlight w:val="cyan"/>
        </w:rPr>
        <w:t>,</w:t>
      </w:r>
      <w:r w:rsidRPr="00611349">
        <w:rPr>
          <w:sz w:val="14"/>
        </w:rPr>
        <w:t xml:space="preserve"> due to the inconvenient fact of your death, </w:t>
      </w:r>
      <w:r w:rsidRPr="00746A57">
        <w:rPr>
          <w:rStyle w:val="StyleUnderline"/>
          <w:highlight w:val="cyan"/>
        </w:rPr>
        <w:t>you will not</w:t>
      </w:r>
      <w:r w:rsidRPr="00611349">
        <w:rPr>
          <w:rStyle w:val="StyleUnderline"/>
        </w:rPr>
        <w:t xml:space="preserve"> actually be able to </w:t>
      </w:r>
      <w:r w:rsidRPr="00746A57">
        <w:rPr>
          <w:rStyle w:val="StyleUnderline"/>
          <w:highlight w:val="cyan"/>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320E6210" w14:textId="77777777" w:rsidR="00B569EB" w:rsidRPr="00611349" w:rsidRDefault="00B569EB" w:rsidP="00B569EB">
      <w:pPr>
        <w:rPr>
          <w:sz w:val="14"/>
        </w:rPr>
      </w:pPr>
      <w:r w:rsidRPr="00611349">
        <w:rPr>
          <w:rStyle w:val="StyleUnderline"/>
        </w:rPr>
        <w:t xml:space="preserve">All of </w:t>
      </w:r>
      <w:r w:rsidRPr="00746A57">
        <w:rPr>
          <w:rStyle w:val="StyleUnderline"/>
          <w:highlight w:val="cyan"/>
        </w:rPr>
        <w:t xml:space="preserve">this would be </w:t>
      </w:r>
      <w:r w:rsidRPr="00746A57">
        <w:rPr>
          <w:rStyle w:val="Emphasis"/>
          <w:highlight w:val="cyan"/>
        </w:rPr>
        <w:t>threatened</w:t>
      </w:r>
      <w:r w:rsidRPr="00746A57">
        <w:rPr>
          <w:rStyle w:val="StyleUnderline"/>
          <w:highlight w:val="cyan"/>
        </w:rPr>
        <w:t xml:space="preserve"> by the knowledge that the </w:t>
      </w:r>
      <w:r w:rsidRPr="00746A57">
        <w:rPr>
          <w:rStyle w:val="Emphasis"/>
          <w:highlight w:val="cyan"/>
        </w:rPr>
        <w:t>world</w:t>
      </w:r>
      <w:r w:rsidRPr="00746A57">
        <w:rPr>
          <w:rStyle w:val="StyleUnderline"/>
          <w:highlight w:val="cyan"/>
        </w:rPr>
        <w:t xml:space="preserve"> would end</w:t>
      </w:r>
      <w:r w:rsidRPr="00611349">
        <w:rPr>
          <w:sz w:val="14"/>
        </w:rPr>
        <w:t xml:space="preserve"> thirty days after our own deaths (or, indeed, at any point in the not-too-distant future):</w:t>
      </w:r>
    </w:p>
    <w:p w14:paraId="6CD4CE09" w14:textId="77777777" w:rsidR="00B569EB" w:rsidRPr="00611349" w:rsidRDefault="00B569EB" w:rsidP="00B569EB">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3AF12163" w14:textId="77777777" w:rsidR="00B569EB" w:rsidRPr="00611349" w:rsidRDefault="00B569EB" w:rsidP="00B569EB">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4F9A9F04" w14:textId="77777777" w:rsidR="00B569EB" w:rsidRDefault="00B569EB" w:rsidP="00B569EB">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746A57">
        <w:rPr>
          <w:rStyle w:val="StyleUnderline"/>
          <w:highlight w:val="cyan"/>
        </w:rPr>
        <w:t>the afterlife of humanity</w:t>
      </w:r>
      <w:r w:rsidRPr="00611349">
        <w:rPr>
          <w:rStyle w:val="StyleUnderline"/>
        </w:rPr>
        <w:t xml:space="preserve"> and the extension of our world into the future </w:t>
      </w:r>
      <w:r w:rsidRPr="00746A57">
        <w:rPr>
          <w:rStyle w:val="Emphasis"/>
          <w:highlight w:val="cyan"/>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746A57">
        <w:rPr>
          <w:rStyle w:val="StyleUnderline"/>
          <w:highlight w:val="cyan"/>
        </w:rPr>
        <w:t xml:space="preserve">as </w:t>
      </w:r>
      <w:r w:rsidRPr="00746A57">
        <w:rPr>
          <w:rStyle w:val="Emphasis"/>
          <w:sz w:val="30"/>
          <w:szCs w:val="30"/>
          <w:highlight w:val="cyan"/>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746A57">
        <w:rPr>
          <w:rStyle w:val="Emphasis"/>
          <w:highlight w:val="cyan"/>
        </w:rPr>
        <w:t>conditions</w:t>
      </w:r>
      <w:r w:rsidRPr="00746A57">
        <w:rPr>
          <w:rStyle w:val="StyleUnderline"/>
          <w:highlight w:val="cyan"/>
        </w:rPr>
        <w:t xml:space="preserve"> for other things to </w:t>
      </w:r>
      <w:r w:rsidRPr="00746A57">
        <w:rPr>
          <w:rStyle w:val="Emphasis"/>
          <w:highlight w:val="cyan"/>
        </w:rPr>
        <w:t>matter at all</w:t>
      </w:r>
      <w:r w:rsidRPr="00611349">
        <w:rPr>
          <w:sz w:val="14"/>
        </w:rPr>
        <w:t>.</w:t>
      </w:r>
      <w:r>
        <w:rPr>
          <w:sz w:val="14"/>
        </w:rPr>
        <w:t xml:space="preserve"> </w:t>
      </w:r>
    </w:p>
    <w:p w14:paraId="79D3444D" w14:textId="77777777" w:rsidR="00B569EB" w:rsidRPr="005A5A76" w:rsidRDefault="00B569EB" w:rsidP="00B569EB"/>
    <w:p w14:paraId="38F034BC" w14:textId="77777777" w:rsidR="00B569EB" w:rsidRDefault="00B569EB" w:rsidP="00B569EB">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7223E663" w14:textId="77777777" w:rsidR="00B569EB" w:rsidRDefault="00B569EB" w:rsidP="00B569EB">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9" w:history="1">
        <w:r>
          <w:rPr>
            <w:rStyle w:val="Hyperlink"/>
          </w:rPr>
          <w:t>https://www.youtube.com/watch?v=fP-2F9MXjRE</w:t>
        </w:r>
      </w:hyperlink>
      <w:r>
        <w:t>, 31:49-55:57, dml)</w:t>
      </w:r>
    </w:p>
    <w:p w14:paraId="664A58DA" w14:textId="77777777" w:rsidR="00B569EB" w:rsidRPr="00D2604A" w:rsidRDefault="00B569EB" w:rsidP="00B569EB">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256530">
        <w:rPr>
          <w:rStyle w:val="StyleUnderline"/>
          <w:highlight w:val="cyan"/>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256530">
        <w:rPr>
          <w:rStyle w:val="StyleUnderline"/>
          <w:highlight w:val="cyan"/>
        </w:rPr>
        <w:t xml:space="preserve">has a </w:t>
      </w:r>
      <w:r w:rsidRPr="00256530">
        <w:rPr>
          <w:rStyle w:val="Emphasis"/>
          <w:highlight w:val="cyan"/>
        </w:rPr>
        <w:t>certain place</w:t>
      </w:r>
      <w:r w:rsidRPr="00D2604A">
        <w:rPr>
          <w:sz w:val="14"/>
        </w:rPr>
        <w:t xml:space="preserve">, maybe, </w:t>
      </w:r>
      <w:r w:rsidRPr="00256530">
        <w:rPr>
          <w:rStyle w:val="Emphasis"/>
          <w:highlight w:val="cyan"/>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sidRPr="00256530">
        <w:rPr>
          <w:rStyle w:val="Emphasis"/>
          <w:highlight w:val="cyan"/>
        </w:rPr>
        <w:t>don’t say that because I’m trying to advocate</w:t>
      </w:r>
      <w:r>
        <w:rPr>
          <w:rStyle w:val="Emphasis"/>
        </w:rPr>
        <w:t xml:space="preserve"> some </w:t>
      </w:r>
      <w:r w:rsidRPr="00256530">
        <w:rPr>
          <w:rStyle w:val="Emphasis"/>
          <w:highlight w:val="cyan"/>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sidRPr="00256530">
        <w:rPr>
          <w:rStyle w:val="StyleUnderline"/>
          <w:highlight w:val="cyan"/>
        </w:rPr>
        <w:t>having done the work of attempting to</w:t>
      </w:r>
      <w:r w:rsidRPr="00D2604A">
        <w:rPr>
          <w:sz w:val="14"/>
        </w:rPr>
        <w:t xml:space="preserve"> actually </w:t>
      </w:r>
      <w:r w:rsidRPr="00256530">
        <w:rPr>
          <w:rStyle w:val="Emphasis"/>
          <w:highlight w:val="cyan"/>
        </w:rPr>
        <w:t>bring</w:t>
      </w:r>
      <w:r w:rsidRPr="00D2604A">
        <w:rPr>
          <w:sz w:val="14"/>
        </w:rPr>
        <w:t xml:space="preserve">, um, </w:t>
      </w:r>
      <w:r w:rsidRPr="00256530">
        <w:rPr>
          <w:rStyle w:val="Emphasis"/>
          <w:highlight w:val="cyan"/>
        </w:rPr>
        <w:t>the university into</w:t>
      </w:r>
      <w:r w:rsidRPr="00D2604A">
        <w:rPr>
          <w:sz w:val="14"/>
        </w:rPr>
        <w:t xml:space="preserve"> some sense of its own, of what ought to be </w:t>
      </w:r>
      <w:r w:rsidRPr="00256530">
        <w:rPr>
          <w:rStyle w:val="Emphasis"/>
          <w:highlight w:val="cyan"/>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sidRPr="00256530">
        <w:rPr>
          <w:rStyle w:val="StyleUnderline"/>
          <w:highlight w:val="cyan"/>
        </w:rPr>
        <w:t xml:space="preserve">Black studies has a </w:t>
      </w:r>
      <w:r w:rsidRPr="00256530">
        <w:rPr>
          <w:rStyle w:val="Emphasis"/>
          <w:highlight w:val="cyan"/>
        </w:rPr>
        <w:t>fundamental</w:t>
      </w:r>
      <w:r w:rsidRPr="00256530">
        <w:rPr>
          <w:rStyle w:val="StyleUnderline"/>
          <w:highlight w:val="cyan"/>
        </w:rPr>
        <w:t xml:space="preserve"> and </w:t>
      </w:r>
      <w:r w:rsidRPr="00256530">
        <w:rPr>
          <w:rStyle w:val="Emphasis"/>
          <w:highlight w:val="cyan"/>
        </w:rPr>
        <w:t>specific</w:t>
      </w:r>
      <w:r>
        <w:rPr>
          <w:rStyle w:val="StyleUnderline"/>
        </w:rPr>
        <w:t xml:space="preserve">, though </w:t>
      </w:r>
      <w:r>
        <w:rPr>
          <w:rStyle w:val="Emphasis"/>
        </w:rPr>
        <w:t xml:space="preserve">not necessarily exclusive </w:t>
      </w:r>
      <w:r w:rsidRPr="00256530">
        <w:rPr>
          <w:rStyle w:val="Emphasis"/>
          <w:highlight w:val="cyan"/>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sidRPr="00256530">
        <w:rPr>
          <w:rStyle w:val="StyleUnderline"/>
          <w:highlight w:val="cyan"/>
        </w:rPr>
        <w:t xml:space="preserve">to </w:t>
      </w:r>
      <w:r w:rsidRPr="00256530">
        <w:rPr>
          <w:rStyle w:val="Emphasis"/>
          <w:highlight w:val="cyan"/>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4D3F8AD2" w14:textId="77777777" w:rsidR="00B569EB" w:rsidRPr="00D2604A" w:rsidRDefault="00B569EB" w:rsidP="00B569EB">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sidRPr="00256530">
        <w:rPr>
          <w:rStyle w:val="StyleUnderline"/>
          <w:highlight w:val="cyan"/>
        </w:rPr>
        <w:t>universities are often anti-intellectual, in that they</w:t>
      </w:r>
      <w:r w:rsidRPr="00D2604A">
        <w:rPr>
          <w:sz w:val="14"/>
        </w:rPr>
        <w:t xml:space="preserve"> actually </w:t>
      </w:r>
      <w:r w:rsidRPr="00256530">
        <w:rPr>
          <w:rStyle w:val="Emphasis"/>
          <w:highlight w:val="cyan"/>
        </w:rPr>
        <w:t>disavow</w:t>
      </w:r>
      <w:r>
        <w:rPr>
          <w:rStyle w:val="Emphasis"/>
        </w:rPr>
        <w:t xml:space="preserve"> </w:t>
      </w:r>
      <w:r w:rsidRPr="00256530">
        <w:rPr>
          <w:rStyle w:val="Emphasis"/>
          <w:highlight w:val="cyan"/>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sidRPr="00256530">
        <w:rPr>
          <w:rStyle w:val="StyleUnderline"/>
          <w:highlight w:val="cyan"/>
        </w:rPr>
        <w:t>you</w:t>
      </w:r>
      <w:r>
        <w:rPr>
          <w:rStyle w:val="StyleUnderline"/>
        </w:rPr>
        <w:t xml:space="preserve"> </w:t>
      </w:r>
      <w:r w:rsidRPr="00256530">
        <w:rPr>
          <w:rStyle w:val="StyleUnderline"/>
          <w:highlight w:val="cyan"/>
        </w:rPr>
        <w:t xml:space="preserve">end up </w:t>
      </w:r>
      <w:r w:rsidRPr="00256530">
        <w:rPr>
          <w:rStyle w:val="Emphasis"/>
          <w:highlight w:val="cya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sidRPr="00256530">
        <w:rPr>
          <w:rStyle w:val="StyleUnderline"/>
          <w:highlight w:val="cyan"/>
        </w:rPr>
        <w:t>Black studies</w:t>
      </w:r>
      <w:r w:rsidRPr="00D2604A">
        <w:rPr>
          <w:sz w:val="14"/>
        </w:rPr>
        <w:t xml:space="preserve">, and Fred knows this ‘cause he repeats it more than I do, that our mutual, uh, teacher, Cedric Robinson, who paraphrased C. L. R. James, said you know, Black studies </w:t>
      </w:r>
      <w:r w:rsidRPr="00256530">
        <w:rPr>
          <w:rStyle w:val="StyleUnderline"/>
          <w:highlight w:val="cyan"/>
        </w:rPr>
        <w:t xml:space="preserve">is a </w:t>
      </w:r>
      <w:r w:rsidRPr="00256530">
        <w:rPr>
          <w:rStyle w:val="Emphasis"/>
          <w:highlight w:val="cyan"/>
        </w:rPr>
        <w:t>critique of Western civilization</w:t>
      </w:r>
      <w:r>
        <w:rPr>
          <w:rStyle w:val="StyleUnderline"/>
        </w:rPr>
        <w:t xml:space="preserve">, and if that is the case, then </w:t>
      </w:r>
      <w:r w:rsidRPr="00256530">
        <w:rPr>
          <w:rStyle w:val="StyleUnderline"/>
          <w:highlight w:val="cyan"/>
        </w:rPr>
        <w:t xml:space="preserve">we </w:t>
      </w:r>
      <w:r w:rsidRPr="00256530">
        <w:rPr>
          <w:rStyle w:val="Emphasis"/>
          <w:highlight w:val="cyan"/>
        </w:rPr>
        <w:t>both</w:t>
      </w:r>
      <w:r w:rsidRPr="00256530">
        <w:rPr>
          <w:rStyle w:val="StyleUnderline"/>
          <w:highlight w:val="cyan"/>
        </w:rPr>
        <w:t xml:space="preserve"> have to </w:t>
      </w:r>
      <w:r w:rsidRPr="00256530">
        <w:rPr>
          <w:rStyle w:val="Emphasis"/>
          <w:highlight w:val="cyan"/>
        </w:rPr>
        <w:t>dismantle it</w:t>
      </w:r>
      <w:r>
        <w:rPr>
          <w:rStyle w:val="StyleUnderline"/>
        </w:rPr>
        <w:t xml:space="preserve">, </w:t>
      </w:r>
      <w:r>
        <w:rPr>
          <w:rStyle w:val="Emphasis"/>
        </w:rPr>
        <w:t>recognize the weak edifice</w:t>
      </w:r>
      <w:r>
        <w:rPr>
          <w:rStyle w:val="StyleUnderline"/>
        </w:rPr>
        <w:t xml:space="preserve"> upon which it’s built, </w:t>
      </w:r>
      <w:r w:rsidRPr="00256530">
        <w:rPr>
          <w:rStyle w:val="StyleUnderline"/>
          <w:highlight w:val="cyan"/>
        </w:rPr>
        <w:t xml:space="preserve">but also </w:t>
      </w:r>
      <w:r w:rsidRPr="00256530">
        <w:rPr>
          <w:rStyle w:val="Emphasis"/>
          <w:highlight w:val="cyan"/>
        </w:rPr>
        <w:t>know everything that’s happening within it</w:t>
      </w:r>
      <w:r w:rsidRPr="00D2604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256530">
        <w:rPr>
          <w:rStyle w:val="StyleUnderline"/>
          <w:highlight w:val="cyan"/>
        </w:rPr>
        <w:t xml:space="preserve">liberation is an </w:t>
      </w:r>
      <w:r w:rsidRPr="00256530">
        <w:rPr>
          <w:rStyle w:val="Emphasis"/>
          <w:highlight w:val="cyan"/>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sidRPr="00256530">
        <w:rPr>
          <w:rStyle w:val="StyleUnderline"/>
          <w:highlight w:val="cyan"/>
        </w:rPr>
        <w:t xml:space="preserve">about the </w:t>
      </w:r>
      <w:r w:rsidRPr="00256530">
        <w:rPr>
          <w:rStyle w:val="Emphasis"/>
          <w:highlight w:val="cyan"/>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256530">
        <w:rPr>
          <w:rStyle w:val="StyleUnderline"/>
          <w:highlight w:val="cyan"/>
        </w:rPr>
        <w:t>there's a lot of scholarship that</w:t>
      </w:r>
      <w:r>
        <w:rPr>
          <w:rStyle w:val="StyleUnderline"/>
        </w:rPr>
        <w:t xml:space="preserve"> goes on that </w:t>
      </w:r>
      <w:r w:rsidRPr="00256530">
        <w:rPr>
          <w:rStyle w:val="StyleUnderline"/>
          <w:highlight w:val="cyan"/>
        </w:rPr>
        <w:t xml:space="preserve">has </w:t>
      </w:r>
      <w:r w:rsidRPr="00256530">
        <w:rPr>
          <w:rStyle w:val="Emphasis"/>
          <w:highlight w:val="cyan"/>
        </w:rPr>
        <w:t>no relationship at all</w:t>
      </w:r>
      <w:r w:rsidRPr="00256530">
        <w:rPr>
          <w:rStyle w:val="StyleUnderline"/>
          <w:highlight w:val="cyan"/>
        </w:rPr>
        <w:t xml:space="preserve"> to</w:t>
      </w:r>
      <w:r>
        <w:rPr>
          <w:rStyle w:val="StyleUnderline"/>
        </w:rPr>
        <w:t xml:space="preserve"> the </w:t>
      </w:r>
      <w:r>
        <w:rPr>
          <w:rStyle w:val="Emphasis"/>
        </w:rPr>
        <w:t xml:space="preserve">project of </w:t>
      </w:r>
      <w:r w:rsidRPr="00256530">
        <w:rPr>
          <w:rStyle w:val="Emphasis"/>
          <w:highlight w:val="cyan"/>
        </w:rPr>
        <w:t>transformation</w:t>
      </w:r>
      <w:r>
        <w:rPr>
          <w:rStyle w:val="StyleUnderline"/>
        </w:rPr>
        <w:t xml:space="preserve">, or to </w:t>
      </w:r>
      <w:r>
        <w:rPr>
          <w:rStyle w:val="Emphasis"/>
        </w:rPr>
        <w:t>people</w:t>
      </w:r>
      <w:r>
        <w:rPr>
          <w:rStyle w:val="StyleUnderline"/>
        </w:rPr>
        <w:t xml:space="preserve">, </w:t>
      </w:r>
      <w:r w:rsidRPr="00256530">
        <w:rPr>
          <w:rStyle w:val="StyleUnderline"/>
          <w:highlight w:val="cyan"/>
        </w:rPr>
        <w:t xml:space="preserve">to </w:t>
      </w:r>
      <w:r w:rsidRPr="00256530">
        <w:rPr>
          <w:rStyle w:val="Emphasis"/>
          <w:highlight w:val="cyan"/>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19BD7C26" w14:textId="77777777" w:rsidR="00B569EB" w:rsidRPr="00D2604A" w:rsidRDefault="00B569EB" w:rsidP="00B569EB">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155079D3" w14:textId="77777777" w:rsidR="00B569EB" w:rsidRPr="00D2604A" w:rsidRDefault="00B569EB" w:rsidP="00B569EB">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256530">
        <w:rPr>
          <w:rStyle w:val="Emphasis"/>
          <w:highlight w:val="cyan"/>
        </w:rPr>
        <w:t>settler colonialism</w:t>
      </w:r>
      <w:r>
        <w:rPr>
          <w:rStyle w:val="StyleUnderline"/>
        </w:rPr>
        <w:t xml:space="preserve">, that </w:t>
      </w:r>
      <w:r w:rsidRPr="00256530">
        <w:rPr>
          <w:rStyle w:val="StyleUnderline"/>
          <w:highlight w:val="cyan"/>
        </w:rPr>
        <w:t xml:space="preserve">the </w:t>
      </w:r>
      <w:r w:rsidRPr="00256530">
        <w:rPr>
          <w:rStyle w:val="Emphasis"/>
          <w:highlight w:val="cyan"/>
        </w:rPr>
        <w:t>transatlantic slave</w:t>
      </w:r>
      <w:r>
        <w:rPr>
          <w:rStyle w:val="Emphasis"/>
        </w:rPr>
        <w:t xml:space="preserve"> </w:t>
      </w:r>
      <w:r w:rsidRPr="00256530">
        <w:rPr>
          <w:rStyle w:val="Emphasis"/>
          <w:highlight w:val="cyan"/>
        </w:rPr>
        <w:t>trade</w:t>
      </w:r>
      <w:r w:rsidRPr="00D2604A">
        <w:rPr>
          <w:sz w:val="14"/>
        </w:rPr>
        <w:t xml:space="preserve">, um, </w:t>
      </w:r>
      <w:r w:rsidRPr="00256530">
        <w:rPr>
          <w:rStyle w:val="StyleUnderline"/>
          <w:highlight w:val="cyan"/>
        </w:rPr>
        <w:t>and</w:t>
      </w:r>
      <w:r w:rsidRPr="00D2604A">
        <w:rPr>
          <w:sz w:val="14"/>
        </w:rPr>
        <w:t xml:space="preserve"> that, you know, </w:t>
      </w:r>
      <w:r>
        <w:rPr>
          <w:rStyle w:val="StyleUnderline"/>
        </w:rPr>
        <w:t xml:space="preserve">the </w:t>
      </w:r>
      <w:r w:rsidRPr="00256530">
        <w:rPr>
          <w:rStyle w:val="StyleUnderline"/>
          <w:highlight w:val="cyan"/>
        </w:rPr>
        <w:t>emergence of</w:t>
      </w:r>
      <w:r>
        <w:rPr>
          <w:rStyle w:val="StyleUnderline"/>
        </w:rPr>
        <w:t xml:space="preserve"> a </w:t>
      </w:r>
      <w:r>
        <w:rPr>
          <w:rStyle w:val="Emphasis"/>
        </w:rPr>
        <w:t xml:space="preserve">set of </w:t>
      </w:r>
      <w:r w:rsidRPr="00256530">
        <w:rPr>
          <w:rStyle w:val="Emphasis"/>
          <w:highlight w:val="cyan"/>
        </w:rPr>
        <w:t>philosophical formulations</w:t>
      </w:r>
      <w:r w:rsidRPr="00D2604A">
        <w:rPr>
          <w:sz w:val="14"/>
        </w:rPr>
        <w:t xml:space="preserve"> that </w:t>
      </w:r>
      <w:r>
        <w:rPr>
          <w:rStyle w:val="StyleUnderline"/>
        </w:rPr>
        <w:t xml:space="preserve">essentially </w:t>
      </w:r>
      <w:r w:rsidRPr="00256530">
        <w:rPr>
          <w:rStyle w:val="StyleUnderline"/>
          <w:highlight w:val="cyan"/>
        </w:rPr>
        <w:t xml:space="preserve">provide for us </w:t>
      </w:r>
      <w:r w:rsidRPr="00256530">
        <w:rPr>
          <w:rStyle w:val="Emphasis"/>
          <w:highlight w:val="cya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256530">
        <w:rPr>
          <w:rStyle w:val="StyleUnderline"/>
          <w:highlight w:val="cyan"/>
        </w:rPr>
        <w:t xml:space="preserve">for </w:t>
      </w:r>
      <w:r w:rsidRPr="00256530">
        <w:rPr>
          <w:rStyle w:val="Emphasis"/>
          <w:highlight w:val="cya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sidRPr="00256530">
        <w:rPr>
          <w:rStyle w:val="StyleUnderline"/>
          <w:highlight w:val="cyan"/>
        </w:rPr>
        <w:t>that</w:t>
      </w:r>
      <w:r>
        <w:rPr>
          <w:rStyle w:val="StyleUnderline"/>
        </w:rPr>
        <w:t xml:space="preserve"> modernity </w:t>
      </w:r>
      <w:r w:rsidRPr="00256530">
        <w:rPr>
          <w:rStyle w:val="StyleUnderline"/>
          <w:highlight w:val="cyan"/>
        </w:rPr>
        <w:t xml:space="preserve">is a </w:t>
      </w:r>
      <w:r w:rsidRPr="00256530">
        <w:rPr>
          <w:rStyle w:val="Emphasis"/>
          <w:highlight w:val="cyan"/>
        </w:rPr>
        <w:t>social</w:t>
      </w:r>
      <w:r w:rsidRPr="00256530">
        <w:rPr>
          <w:rStyle w:val="StyleUnderline"/>
          <w:highlight w:val="cyan"/>
        </w:rPr>
        <w:t xml:space="preserve"> and </w:t>
      </w:r>
      <w:r w:rsidRPr="00256530">
        <w:rPr>
          <w:rStyle w:val="Emphasis"/>
          <w:highlight w:val="cyan"/>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sidRPr="00256530">
        <w:rPr>
          <w:rStyle w:val="StyleUnderline"/>
          <w:highlight w:val="cyan"/>
        </w:rPr>
        <w:t>part of what's at stake is</w:t>
      </w:r>
      <w:r>
        <w:rPr>
          <w:rStyle w:val="StyleUnderline"/>
        </w:rPr>
        <w:t xml:space="preserve"> that we recognize that </w:t>
      </w:r>
      <w:r w:rsidRPr="00256530">
        <w:rPr>
          <w:rStyle w:val="Emphasis"/>
          <w:highlight w:val="cyan"/>
        </w:rPr>
        <w:t>feminist</w:t>
      </w:r>
      <w:r w:rsidRPr="00256530">
        <w:rPr>
          <w:rStyle w:val="StyleUnderline"/>
          <w:highlight w:val="cyan"/>
        </w:rPr>
        <w:t xml:space="preserve"> and </w:t>
      </w:r>
      <w:r w:rsidRPr="00256530">
        <w:rPr>
          <w:rStyle w:val="Emphasis"/>
          <w:highlight w:val="cyan"/>
        </w:rPr>
        <w:t>queer interventions against heteronormative patriarchy</w:t>
      </w:r>
      <w:r w:rsidRPr="00256530">
        <w:rPr>
          <w:rStyle w:val="StyleUnderline"/>
          <w:highlight w:val="cyan"/>
        </w:rPr>
        <w:t>,</w:t>
      </w:r>
      <w:r>
        <w:rPr>
          <w:rStyle w:val="StyleUnderline"/>
        </w:rPr>
        <w:t xml:space="preserve"> that </w:t>
      </w:r>
      <w:r w:rsidRPr="00256530">
        <w:rPr>
          <w:rStyle w:val="Emphasis"/>
          <w:highlight w:val="cyan"/>
        </w:rPr>
        <w:t>Black interventions against</w:t>
      </w:r>
      <w:r>
        <w:rPr>
          <w:rStyle w:val="Emphasis"/>
        </w:rPr>
        <w:t xml:space="preserve"> the theory</w:t>
      </w:r>
      <w:r>
        <w:rPr>
          <w:rStyle w:val="StyleUnderline"/>
        </w:rPr>
        <w:t xml:space="preserve"> and </w:t>
      </w:r>
      <w:r>
        <w:rPr>
          <w:rStyle w:val="Emphasis"/>
        </w:rPr>
        <w:t xml:space="preserve">practice of </w:t>
      </w:r>
      <w:r w:rsidRPr="00256530">
        <w:rPr>
          <w:rStyle w:val="Emphasis"/>
          <w:highlight w:val="cyan"/>
        </w:rPr>
        <w:t>slavery</w:t>
      </w:r>
      <w:r>
        <w:rPr>
          <w:rStyle w:val="StyleUnderline"/>
        </w:rPr>
        <w:t xml:space="preserve">, which is </w:t>
      </w:r>
      <w:r>
        <w:rPr>
          <w:rStyle w:val="Emphasis"/>
        </w:rPr>
        <w:t>ongoing</w:t>
      </w:r>
      <w:r>
        <w:rPr>
          <w:rStyle w:val="StyleUnderline"/>
        </w:rPr>
        <w:t xml:space="preserve">, that </w:t>
      </w:r>
      <w:r w:rsidRPr="00256530">
        <w:rPr>
          <w:rStyle w:val="Emphasis"/>
          <w:highlight w:val="cyan"/>
        </w:rPr>
        <w:t>indigenous interventions against settler colonialism</w:t>
      </w:r>
      <w:r>
        <w:rPr>
          <w:rStyle w:val="StyleUnderline"/>
        </w:rPr>
        <w:t xml:space="preserve"> constitute the general both </w:t>
      </w:r>
      <w:r w:rsidRPr="00256530">
        <w:rPr>
          <w:rStyle w:val="Emphasis"/>
          <w:highlight w:val="cyan"/>
        </w:rPr>
        <w:t>practical</w:t>
      </w:r>
      <w:r w:rsidRPr="00256530">
        <w:rPr>
          <w:rStyle w:val="StyleUnderline"/>
          <w:highlight w:val="cyan"/>
        </w:rPr>
        <w:t xml:space="preserve"> and </w:t>
      </w:r>
      <w:r w:rsidRPr="00256530">
        <w:rPr>
          <w:rStyle w:val="Emphasis"/>
          <w:highlight w:val="cyan"/>
        </w:rPr>
        <w:t>intellectual basis</w:t>
      </w:r>
      <w:r w:rsidRPr="00256530">
        <w:rPr>
          <w:rStyle w:val="StyleUnderline"/>
          <w:highlight w:val="cyan"/>
        </w:rPr>
        <w:t xml:space="preserve"> for</w:t>
      </w:r>
      <w:r>
        <w:rPr>
          <w:rStyle w:val="StyleUnderline"/>
        </w:rPr>
        <w:t xml:space="preserve"> not only our </w:t>
      </w:r>
      <w:r w:rsidRPr="00256530">
        <w:rPr>
          <w:rStyle w:val="Emphasis"/>
          <w:highlight w:val="cyan"/>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sidRPr="00256530">
        <w:rPr>
          <w:rStyle w:val="StyleUnderline"/>
          <w:highlight w:val="cyan"/>
        </w:rPr>
        <w:t xml:space="preserve">this is an </w:t>
      </w:r>
      <w:r w:rsidRPr="00256530">
        <w:rPr>
          <w:rStyle w:val="Emphasis"/>
          <w:highlight w:val="cyan"/>
        </w:rPr>
        <w:t>emergency</w:t>
      </w:r>
      <w:r>
        <w:rPr>
          <w:rStyle w:val="StyleUnderline"/>
        </w:rPr>
        <w:t xml:space="preserve"> that we're in </w:t>
      </w:r>
      <w:r>
        <w:rPr>
          <w:rStyle w:val="Emphasis"/>
        </w:rPr>
        <w:t>now</w:t>
      </w:r>
      <w:r>
        <w:rPr>
          <w:rStyle w:val="StyleUnderline"/>
        </w:rPr>
        <w:t xml:space="preserve"> and </w:t>
      </w:r>
      <w:r w:rsidRPr="00256530">
        <w:rPr>
          <w:rStyle w:val="StyleUnderline"/>
          <w:highlight w:val="cyan"/>
        </w:rPr>
        <w:t xml:space="preserve">it's </w:t>
      </w:r>
      <w:r w:rsidRPr="00256530">
        <w:rPr>
          <w:rStyle w:val="Emphasis"/>
          <w:highlight w:val="cyan"/>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4B5E5A16" w14:textId="77777777" w:rsidR="00B569EB" w:rsidRDefault="00B569EB" w:rsidP="00B569EB">
      <w:pPr>
        <w:pStyle w:val="Heading3"/>
      </w:pPr>
      <w:r>
        <w:t>AT: Presumption---2AC</w:t>
      </w:r>
    </w:p>
    <w:p w14:paraId="7DB2CDF0" w14:textId="77777777" w:rsidR="00B569EB" w:rsidRPr="00374E54" w:rsidRDefault="00B569EB" w:rsidP="00B569EB">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4F93691F" w14:textId="77777777" w:rsidR="00B569EB" w:rsidRDefault="00B569EB" w:rsidP="00B569EB">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6534AAB1" w14:textId="77777777" w:rsidR="00B569EB" w:rsidRPr="002B19F5" w:rsidRDefault="00B569EB" w:rsidP="00B569EB">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F90A2D">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F90A2D">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30853FBD" w14:textId="77777777" w:rsidR="00B569EB" w:rsidRPr="002B19F5" w:rsidRDefault="00B569EB" w:rsidP="00B569EB">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F90A2D">
        <w:rPr>
          <w:rStyle w:val="Emphasis"/>
          <w:highlight w:val="cyan"/>
        </w:rPr>
        <w:t>scaling up</w:t>
      </w:r>
      <w:r w:rsidRPr="00F90A2D">
        <w:rPr>
          <w:rStyle w:val="StyleUnderline"/>
          <w:highlight w:val="cyan"/>
        </w:rPr>
        <w:t xml:space="preserve"> to the level</w:t>
      </w:r>
      <w:r w:rsidRPr="00B109AA">
        <w:rPr>
          <w:rStyle w:val="StyleUnderline"/>
        </w:rPr>
        <w:t xml:space="preserve"> of thought </w:t>
      </w:r>
      <w:r w:rsidRPr="00F90A2D">
        <w:rPr>
          <w:rStyle w:val="StyleUnderline"/>
          <w:highlight w:val="cyan"/>
        </w:rPr>
        <w:t xml:space="preserve">the situation </w:t>
      </w:r>
      <w:r w:rsidRPr="00F90A2D">
        <w:rPr>
          <w:rStyle w:val="Emphasis"/>
          <w:highlight w:val="cyan"/>
        </w:rPr>
        <w:t>demands</w:t>
      </w:r>
      <w:r w:rsidRPr="00F90A2D">
        <w:rPr>
          <w:rStyle w:val="StyleUnderline"/>
          <w:highlight w:val="cyan"/>
        </w:rPr>
        <w:t xml:space="preserve"> and</w:t>
      </w:r>
      <w:r w:rsidRPr="00B109AA">
        <w:rPr>
          <w:rStyle w:val="StyleUnderline"/>
        </w:rPr>
        <w:t xml:space="preserve"> boldly </w:t>
      </w:r>
      <w:r w:rsidRPr="00F90A2D">
        <w:rPr>
          <w:rStyle w:val="StyleUnderline"/>
          <w:highlight w:val="cyan"/>
        </w:rPr>
        <w:t>formulating</w:t>
      </w:r>
      <w:r w:rsidRPr="00B109AA">
        <w:rPr>
          <w:rStyle w:val="StyleUnderline"/>
        </w:rPr>
        <w:t xml:space="preserve"> positive representations as </w:t>
      </w:r>
      <w:r w:rsidRPr="00F90A2D">
        <w:rPr>
          <w:rStyle w:val="Emphasis"/>
          <w:highlight w:val="cyan"/>
        </w:rPr>
        <w:t>spurs to action</w:t>
      </w:r>
      <w:r w:rsidRPr="002B19F5">
        <w:rPr>
          <w:sz w:val="14"/>
        </w:rPr>
        <w:t xml:space="preserve">. </w:t>
      </w:r>
      <w:r w:rsidRPr="00F90A2D">
        <w:rPr>
          <w:rStyle w:val="StyleUnderline"/>
          <w:highlight w:val="cyan"/>
        </w:rPr>
        <w:t>A</w:t>
      </w:r>
      <w:r w:rsidRPr="002B19F5">
        <w:rPr>
          <w:sz w:val="14"/>
        </w:rPr>
        <w:t xml:space="preserve"> </w:t>
      </w:r>
      <w:r w:rsidRPr="00374E54">
        <w:rPr>
          <w:rStyle w:val="StyleUnderline"/>
        </w:rPr>
        <w:t>“</w:t>
      </w:r>
      <w:r w:rsidRPr="00F90A2D">
        <w:rPr>
          <w:rStyle w:val="Emphasis"/>
          <w:sz w:val="30"/>
          <w:szCs w:val="30"/>
          <w:highlight w:val="cyan"/>
        </w:rPr>
        <w:t>should</w:t>
      </w:r>
      <w:r w:rsidRPr="00374E54">
        <w:rPr>
          <w:rStyle w:val="StyleUnderline"/>
        </w:rPr>
        <w:t>”</w:t>
      </w:r>
      <w:r w:rsidRPr="002B19F5">
        <w:rPr>
          <w:sz w:val="14"/>
        </w:rPr>
        <w:t xml:space="preserve"> </w:t>
      </w:r>
      <w:r w:rsidRPr="00F90A2D">
        <w:rPr>
          <w:rStyle w:val="StyleUnderline"/>
          <w:highlight w:val="cyan"/>
        </w:rPr>
        <w:t xml:space="preserve">activates a </w:t>
      </w:r>
      <w:r w:rsidRPr="00F90A2D">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F90A2D">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F90A2D">
        <w:rPr>
          <w:rStyle w:val="Emphasis"/>
          <w:highlight w:val="cyan"/>
        </w:rPr>
        <w:t>flourishing</w:t>
      </w:r>
      <w:r w:rsidRPr="00F90A2D">
        <w:rPr>
          <w:rStyle w:val="StyleUnderline"/>
          <w:highlight w:val="cyan"/>
        </w:rPr>
        <w:t xml:space="preserve"> of the</w:t>
      </w:r>
      <w:r w:rsidRPr="002B19F5">
        <w:rPr>
          <w:sz w:val="14"/>
        </w:rPr>
        <w:t xml:space="preserve"> majority. Works like A </w:t>
      </w:r>
      <w:r w:rsidRPr="00F90A2D">
        <w:rPr>
          <w:rStyle w:val="Emphasis"/>
          <w:highlight w:val="cyan"/>
        </w:rPr>
        <w:t>Planet</w:t>
      </w:r>
      <w:r w:rsidRPr="002B19F5">
        <w:rPr>
          <w:sz w:val="14"/>
        </w:rPr>
        <w:t xml:space="preserve"> to Win (Kate Aronoff, Alyssa Battistoni, Daniel Aldana Cohen, and Thea Riofrancos) and Feminism for the 99% (Cinzia Arruzza, Tithi Bhattacharya, </w:t>
      </w:r>
      <w:r w:rsidRPr="00F90A2D">
        <w:rPr>
          <w:rStyle w:val="StyleUnderline"/>
          <w:highlight w:val="cyan"/>
        </w:rPr>
        <w:t>and</w:t>
      </w:r>
      <w:r w:rsidRPr="002B19F5">
        <w:rPr>
          <w:sz w:val="14"/>
        </w:rPr>
        <w:t xml:space="preserve"> Nancy Fraser) and How to Blow Up a Pipeline (Andreas Malm) </w:t>
      </w:r>
      <w:r w:rsidRPr="00F90A2D">
        <w:rPr>
          <w:rStyle w:val="StyleUnderline"/>
          <w:highlight w:val="cyan"/>
        </w:rPr>
        <w:t xml:space="preserve">offer </w:t>
      </w:r>
      <w:r w:rsidRPr="00F90A2D">
        <w:rPr>
          <w:rStyle w:val="Emphasis"/>
          <w:sz w:val="30"/>
          <w:szCs w:val="30"/>
          <w:highlight w:val="cyan"/>
        </w:rPr>
        <w:t>pragmatic policy white papers on what is to be done</w:t>
      </w:r>
      <w:r w:rsidRPr="00F90A2D">
        <w:rPr>
          <w:rStyle w:val="StyleUnderline"/>
          <w:highlight w:val="cyan"/>
        </w:rPr>
        <w:t xml:space="preserve"> to</w:t>
      </w:r>
      <w:r w:rsidRPr="0051155A">
        <w:rPr>
          <w:rStyle w:val="StyleUnderline"/>
        </w:rPr>
        <w:t xml:space="preserve"> address and </w:t>
      </w:r>
      <w:r w:rsidRPr="00F90A2D">
        <w:rPr>
          <w:rStyle w:val="StyleUnderline"/>
          <w:highlight w:val="cyan"/>
        </w:rPr>
        <w:t xml:space="preserve">ameliorate </w:t>
      </w:r>
      <w:r w:rsidRPr="00F90A2D">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02EAFDAC" w14:textId="77777777" w:rsidR="00B569EB" w:rsidRPr="002B19F5" w:rsidRDefault="00B569EB" w:rsidP="00B569EB">
      <w:pPr>
        <w:rPr>
          <w:sz w:val="14"/>
        </w:rPr>
      </w:pPr>
      <w:r w:rsidRPr="002B19F5">
        <w:rPr>
          <w:sz w:val="14"/>
        </w:rPr>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F90A2D">
        <w:rPr>
          <w:rStyle w:val="StyleUnderline"/>
          <w:highlight w:val="cyan"/>
        </w:rPr>
        <w:t xml:space="preserve">This is </w:t>
      </w:r>
      <w:r w:rsidRPr="00F90A2D">
        <w:rPr>
          <w:rStyle w:val="Emphasis"/>
          <w:highlight w:val="cyan"/>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F90A2D">
        <w:rPr>
          <w:rStyle w:val="StyleUnderline"/>
          <w:highlight w:val="cyan"/>
        </w:rPr>
        <w:t xml:space="preserve">the fancy that </w:t>
      </w:r>
      <w:r w:rsidRPr="00F90A2D">
        <w:rPr>
          <w:rStyle w:val="Emphasis"/>
          <w:sz w:val="30"/>
          <w:szCs w:val="30"/>
          <w:highlight w:val="cyan"/>
        </w:rPr>
        <w:t>epistemic preferences will redress ecocide</w:t>
      </w:r>
      <w:r w:rsidRPr="002B19F5">
        <w:rPr>
          <w:sz w:val="14"/>
        </w:rPr>
        <w:t xml:space="preserve">. </w:t>
      </w:r>
      <w:r w:rsidRPr="00F90A2D">
        <w:rPr>
          <w:rStyle w:val="StyleUnderline"/>
          <w:highlight w:val="cyan"/>
        </w:rPr>
        <w:t>It is</w:t>
      </w:r>
      <w:r w:rsidRPr="002B19F5">
        <w:rPr>
          <w:sz w:val="14"/>
        </w:rPr>
        <w:t xml:space="preserve">, instead, </w:t>
      </w:r>
      <w:r w:rsidRPr="00F90A2D">
        <w:rPr>
          <w:rStyle w:val="StyleUnderline"/>
          <w:highlight w:val="cyan"/>
        </w:rPr>
        <w:t xml:space="preserve">the embrace of </w:t>
      </w:r>
      <w:r w:rsidRPr="00F90A2D">
        <w:rPr>
          <w:rStyle w:val="Emphasis"/>
          <w:highlight w:val="cyan"/>
        </w:rPr>
        <w:t>mass agency</w:t>
      </w:r>
      <w:r w:rsidRPr="00F90A2D">
        <w:rPr>
          <w:rStyle w:val="StyleUnderline"/>
          <w:highlight w:val="cyan"/>
        </w:rPr>
        <w:t xml:space="preserve"> to</w:t>
      </w:r>
      <w:r w:rsidRPr="002B19F5">
        <w:rPr>
          <w:sz w:val="14"/>
        </w:rPr>
        <w:t xml:space="preserve"> expel the hyperconsuming majority and </w:t>
      </w:r>
      <w:r w:rsidRPr="00F90A2D">
        <w:rPr>
          <w:rStyle w:val="StyleUnderline"/>
          <w:highlight w:val="cyan"/>
        </w:rPr>
        <w:t xml:space="preserve">propel the </w:t>
      </w:r>
      <w:r w:rsidRPr="00F90A2D">
        <w:rPr>
          <w:rStyle w:val="Emphasis"/>
          <w:highlight w:val="cyan"/>
        </w:rPr>
        <w:t>state</w:t>
      </w:r>
      <w:r w:rsidRPr="00F90A2D">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F90A2D">
        <w:rPr>
          <w:rStyle w:val="Emphasis"/>
          <w:highlight w:val="cyan"/>
        </w:rPr>
        <w:t>concrete</w:t>
      </w:r>
      <w:r w:rsidRPr="002B19F5">
        <w:rPr>
          <w:sz w:val="14"/>
        </w:rPr>
        <w:t xml:space="preserve">, </w:t>
      </w:r>
      <w:r w:rsidRPr="00F90A2D">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0C1251F4" w14:textId="77777777" w:rsidR="00B569EB" w:rsidRPr="002B19F5" w:rsidRDefault="00B569EB" w:rsidP="00B569EB">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theory which is also a capacity of </w:t>
      </w:r>
      <w:r w:rsidRPr="002B19F5">
        <w:rPr>
          <w:rStyle w:val="Emphasis"/>
        </w:rPr>
        <w:t>praxis</w:t>
      </w:r>
      <w:r w:rsidRPr="002B19F5">
        <w:rPr>
          <w:sz w:val="14"/>
        </w:rPr>
        <w:t xml:space="preserve">, </w:t>
      </w:r>
      <w:r w:rsidRPr="00F90A2D">
        <w:rPr>
          <w:rStyle w:val="StyleUnderline"/>
          <w:highlight w:val="cyan"/>
        </w:rPr>
        <w:t>this</w:t>
      </w:r>
      <w:r w:rsidRPr="002B19F5">
        <w:rPr>
          <w:sz w:val="14"/>
        </w:rPr>
        <w:t xml:space="preserve"> philosophy intercedes through rather than despite its own generalizing ambit.</w:t>
      </w:r>
    </w:p>
    <w:p w14:paraId="35DEC666" w14:textId="77777777" w:rsidR="00B569EB" w:rsidRPr="002B19F5" w:rsidRDefault="00B569EB" w:rsidP="00B569EB">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F90A2D">
        <w:rPr>
          <w:rStyle w:val="StyleUnderline"/>
          <w:highlight w:val="cyan"/>
        </w:rPr>
        <w:t>activates the contrasts</w:t>
      </w:r>
      <w:r w:rsidRPr="002B19F5">
        <w:rPr>
          <w:rStyle w:val="StyleUnderline"/>
        </w:rPr>
        <w:t xml:space="preserve"> and convergences </w:t>
      </w:r>
      <w:r w:rsidRPr="00F90A2D">
        <w:rPr>
          <w:rStyle w:val="StyleUnderline"/>
          <w:highlight w:val="cyan"/>
        </w:rPr>
        <w:t>between</w:t>
      </w:r>
      <w:r w:rsidRPr="002B19F5">
        <w:rPr>
          <w:rStyle w:val="StyleUnderline"/>
        </w:rPr>
        <w:t xml:space="preserve"> its</w:t>
      </w:r>
      <w:r w:rsidRPr="002B19F5">
        <w:rPr>
          <w:sz w:val="14"/>
        </w:rPr>
        <w:t xml:space="preserve"> own project of </w:t>
      </w:r>
      <w:r w:rsidRPr="00F90A2D">
        <w:rPr>
          <w:rStyle w:val="Emphasis"/>
          <w:highlight w:val="cyan"/>
        </w:rPr>
        <w:t>idea architecture</w:t>
      </w:r>
      <w:r w:rsidRPr="00F90A2D">
        <w:rPr>
          <w:rStyle w:val="StyleUnderline"/>
          <w:highlight w:val="cyan"/>
        </w:rPr>
        <w:t xml:space="preserve"> and</w:t>
      </w:r>
      <w:r w:rsidRPr="002B19F5">
        <w:rPr>
          <w:sz w:val="14"/>
        </w:rPr>
        <w:t xml:space="preserve"> the </w:t>
      </w:r>
      <w:r w:rsidRPr="00F90A2D">
        <w:rPr>
          <w:rStyle w:val="Emphasis"/>
          <w:highlight w:val="cyan"/>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3E6E0FD6" w14:textId="77777777" w:rsidR="00B569EB" w:rsidRPr="002B19F5" w:rsidRDefault="00B569EB" w:rsidP="00B569EB">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F90A2D">
        <w:rPr>
          <w:rStyle w:val="StyleUnderline"/>
          <w:highlight w:val="cyan"/>
        </w:rPr>
        <w:t xml:space="preserve">resulting in </w:t>
      </w:r>
      <w:r w:rsidRPr="00F90A2D">
        <w:rPr>
          <w:rStyle w:val="Emphasis"/>
          <w:highlight w:val="cyan"/>
        </w:rPr>
        <w:t>practical knowledge</w:t>
      </w:r>
      <w:r w:rsidRPr="00F90A2D">
        <w:rPr>
          <w:rStyle w:val="StyleUnderline"/>
          <w:highlight w:val="cyan"/>
        </w:rPr>
        <w:t xml:space="preserve"> about what these</w:t>
      </w:r>
      <w:r w:rsidRPr="002B19F5">
        <w:rPr>
          <w:rStyle w:val="StyleUnderline"/>
        </w:rPr>
        <w:t xml:space="preserve"> forms </w:t>
      </w:r>
      <w:r w:rsidRPr="00F90A2D">
        <w:rPr>
          <w:rStyle w:val="Emphasis"/>
          <w:highlight w:val="cyan"/>
        </w:rPr>
        <w:t>afford</w:t>
      </w:r>
      <w:r w:rsidRPr="00F90A2D">
        <w:rPr>
          <w:rStyle w:val="StyleUnderline"/>
          <w:highlight w:val="cyan"/>
        </w:rPr>
        <w:t xml:space="preserve"> and</w:t>
      </w:r>
      <w:r w:rsidRPr="002B19F5">
        <w:rPr>
          <w:rStyle w:val="StyleUnderline"/>
        </w:rPr>
        <w:t xml:space="preserve"> what they </w:t>
      </w:r>
      <w:r w:rsidRPr="00F90A2D">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1F6258AA" w14:textId="77777777" w:rsidR="00B569EB" w:rsidRPr="002B19F5" w:rsidRDefault="00B569EB" w:rsidP="00B569EB">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1AF03605" w14:textId="77777777" w:rsidR="00B569EB" w:rsidRDefault="00B569EB" w:rsidP="00B569EB">
      <w:pPr>
        <w:rPr>
          <w:sz w:val="14"/>
        </w:rPr>
      </w:pPr>
      <w:r w:rsidRPr="002B19F5">
        <w:rPr>
          <w:sz w:val="14"/>
        </w:rPr>
        <w:t xml:space="preserve">Both of </w:t>
      </w:r>
      <w:r w:rsidRPr="00F90A2D">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F90A2D">
        <w:rPr>
          <w:rStyle w:val="StyleUnderline"/>
          <w:highlight w:val="cyan"/>
        </w:rPr>
        <w:t xml:space="preserve">illustrate </w:t>
      </w:r>
      <w:r w:rsidRPr="00F90A2D">
        <w:rPr>
          <w:rStyle w:val="Emphasis"/>
          <w:highlight w:val="cyan"/>
        </w:rPr>
        <w:t>how</w:t>
      </w:r>
      <w:r w:rsidRPr="00F90A2D">
        <w:rPr>
          <w:rStyle w:val="StyleUnderline"/>
          <w:highlight w:val="cyan"/>
        </w:rPr>
        <w:t xml:space="preserve"> it is to be done</w:t>
      </w:r>
      <w:r w:rsidRPr="00F90A2D">
        <w:rPr>
          <w:sz w:val="14"/>
          <w:highlight w:val="cyan"/>
        </w:rPr>
        <w:t>:</w:t>
      </w:r>
      <w:r w:rsidRPr="002B19F5">
        <w:rPr>
          <w:sz w:val="14"/>
        </w:rPr>
        <w:t xml:space="preserve"> </w:t>
      </w:r>
      <w:r w:rsidRPr="00F90A2D">
        <w:rPr>
          <w:rStyle w:val="StyleUnderline"/>
          <w:highlight w:val="cyan"/>
        </w:rPr>
        <w:t>by way of</w:t>
      </w:r>
      <w:r w:rsidRPr="002B19F5">
        <w:rPr>
          <w:rStyle w:val="StyleUnderline"/>
        </w:rPr>
        <w:t xml:space="preserve"> the </w:t>
      </w:r>
      <w:r w:rsidRPr="00F90A2D">
        <w:rPr>
          <w:rStyle w:val="Emphasis"/>
          <w:highlight w:val="cyan"/>
        </w:rPr>
        <w:t>constructed analyses</w:t>
      </w:r>
      <w:r w:rsidRPr="00F90A2D">
        <w:rPr>
          <w:rStyle w:val="StyleUnderline"/>
          <w:highlight w:val="cyan"/>
        </w:rPr>
        <w:t xml:space="preserve"> and </w:t>
      </w:r>
      <w:r w:rsidRPr="00F90A2D">
        <w:rPr>
          <w:rStyle w:val="Emphasis"/>
          <w:highlight w:val="cyan"/>
        </w:rPr>
        <w:t>deliberative judgments</w:t>
      </w:r>
      <w:r w:rsidRPr="00F90A2D">
        <w:rPr>
          <w:rStyle w:val="StyleUnderline"/>
          <w:highlight w:val="cyan"/>
        </w:rPr>
        <w:t xml:space="preserve"> and </w:t>
      </w:r>
      <w:r w:rsidRPr="00F90A2D">
        <w:rPr>
          <w:rStyle w:val="Emphasis"/>
          <w:highlight w:val="cyan"/>
        </w:rPr>
        <w:t>shared signifiers</w:t>
      </w:r>
      <w:r w:rsidRPr="002B19F5">
        <w:rPr>
          <w:rStyle w:val="StyleUnderline"/>
        </w:rPr>
        <w:t xml:space="preserve"> that constitute intellectual mediations </w:t>
      </w:r>
      <w:r w:rsidRPr="00F90A2D">
        <w:rPr>
          <w:rStyle w:val="StyleUnderline"/>
          <w:highlight w:val="cyan"/>
        </w:rPr>
        <w:t xml:space="preserve">so that a group may </w:t>
      </w:r>
      <w:r w:rsidRPr="00F90A2D">
        <w:rPr>
          <w:rStyle w:val="Emphasis"/>
          <w:highlight w:val="cyan"/>
        </w:rPr>
        <w:t>agree</w:t>
      </w:r>
      <w:r w:rsidRPr="00F90A2D">
        <w:rPr>
          <w:rStyle w:val="StyleUnderline"/>
          <w:highlight w:val="cyan"/>
        </w:rPr>
        <w:t xml:space="preserve"> on a </w:t>
      </w:r>
      <w:r w:rsidRPr="00F90A2D">
        <w:rPr>
          <w:rStyle w:val="Emphasis"/>
          <w:highlight w:val="cyan"/>
        </w:rPr>
        <w:t>course of action</w:t>
      </w:r>
      <w:r w:rsidRPr="002B19F5">
        <w:rPr>
          <w:sz w:val="14"/>
        </w:rPr>
        <w:t>. Ideas guide us.</w:t>
      </w:r>
    </w:p>
    <w:p w14:paraId="0C552381" w14:textId="77777777" w:rsidR="00B569EB" w:rsidRPr="00C668DF" w:rsidRDefault="00B569EB" w:rsidP="00B569EB">
      <w:pPr>
        <w:pStyle w:val="Heading4"/>
      </w:pPr>
      <w:r>
        <w:t xml:space="preserve">Fiat is a </w:t>
      </w:r>
      <w:r>
        <w:rPr>
          <w:u w:val="single"/>
        </w:rPr>
        <w:t>useful means</w:t>
      </w:r>
      <w:r>
        <w:t xml:space="preserve"> for radical ends. Imagining and debating about a policy proposal in a game setting hones </w:t>
      </w:r>
      <w:r>
        <w:rPr>
          <w:u w:val="single"/>
        </w:rPr>
        <w:t>imaginative capacities</w:t>
      </w:r>
      <w:r>
        <w:t xml:space="preserve"> that </w:t>
      </w:r>
      <w:r>
        <w:rPr>
          <w:u w:val="single"/>
        </w:rPr>
        <w:t>spill outside</w:t>
      </w:r>
      <w:r>
        <w:t xml:space="preserve"> the activity to </w:t>
      </w:r>
      <w:r w:rsidRPr="00C668DF">
        <w:rPr>
          <w:u w:val="single"/>
        </w:rPr>
        <w:t>reshape</w:t>
      </w:r>
      <w:r>
        <w:t xml:space="preserve"> social relations.</w:t>
      </w:r>
    </w:p>
    <w:p w14:paraId="393FBC7E" w14:textId="77777777" w:rsidR="00B569EB" w:rsidRDefault="00B569EB" w:rsidP="00B569EB">
      <w:r w:rsidRPr="00417B3A">
        <w:rPr>
          <w:rStyle w:val="Style13ptBold"/>
        </w:rPr>
        <w:t>Cooper and Renz, 23</w:t>
      </w:r>
      <w:r>
        <w:t>—Research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dml)</w:t>
      </w:r>
    </w:p>
    <w:p w14:paraId="5D2F0331" w14:textId="77777777" w:rsidR="00B569EB" w:rsidRPr="00C668DF" w:rsidRDefault="00B569EB" w:rsidP="00B569EB">
      <w:pPr>
        <w:rPr>
          <w:sz w:val="14"/>
        </w:rPr>
      </w:pPr>
      <w:r w:rsidRPr="00C668DF">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417B3A">
        <w:rPr>
          <w:rStyle w:val="StyleUnderline"/>
        </w:rPr>
        <w:t xml:space="preserve">Legal and governmental </w:t>
      </w:r>
      <w:r w:rsidRPr="00261531">
        <w:rPr>
          <w:rStyle w:val="Emphasis"/>
          <w:highlight w:val="cyan"/>
        </w:rPr>
        <w:t>simulations</w:t>
      </w:r>
      <w:r w:rsidRPr="00417B3A">
        <w:rPr>
          <w:rStyle w:val="StyleUnderline"/>
        </w:rPr>
        <w:t xml:space="preserve"> can take different forms</w:t>
      </w:r>
      <w:r w:rsidRPr="00C668DF">
        <w:rPr>
          <w:sz w:val="14"/>
        </w:rPr>
        <w:t xml:space="preserve">. Young people’s parliaments and model United Nations, for instance, are intended </w:t>
      </w:r>
      <w:r w:rsidRPr="00417B3A">
        <w:rPr>
          <w:rStyle w:val="StyleUnderline"/>
        </w:rPr>
        <w:t xml:space="preserve">to </w:t>
      </w:r>
      <w:r w:rsidRPr="00261531">
        <w:rPr>
          <w:rStyle w:val="StyleUnderline"/>
          <w:highlight w:val="cyan"/>
        </w:rPr>
        <w:t>get</w:t>
      </w:r>
      <w:r w:rsidRPr="00C668DF">
        <w:rPr>
          <w:sz w:val="14"/>
        </w:rPr>
        <w:t xml:space="preserve"> children and </w:t>
      </w:r>
      <w:r w:rsidRPr="00261531">
        <w:rPr>
          <w:rStyle w:val="StyleUnderline"/>
          <w:highlight w:val="cyan"/>
        </w:rPr>
        <w:t xml:space="preserve">youths </w:t>
      </w:r>
      <w:r w:rsidRPr="00261531">
        <w:rPr>
          <w:rStyle w:val="Emphasis"/>
          <w:highlight w:val="cyan"/>
        </w:rPr>
        <w:t>roleplaying</w:t>
      </w:r>
      <w:r w:rsidRPr="00417B3A">
        <w:rPr>
          <w:rStyle w:val="StyleUnderline"/>
        </w:rPr>
        <w:t xml:space="preserve"> core political </w:t>
      </w:r>
      <w:r w:rsidRPr="00261531">
        <w:rPr>
          <w:rStyle w:val="StyleUnderline"/>
          <w:highlight w:val="cyan"/>
        </w:rPr>
        <w:t xml:space="preserve">institutions to </w:t>
      </w:r>
      <w:r w:rsidRPr="00261531">
        <w:rPr>
          <w:rStyle w:val="Emphasis"/>
          <w:highlight w:val="cyan"/>
        </w:rPr>
        <w:t>understand how they work</w:t>
      </w:r>
      <w:r w:rsidRPr="00C668DF">
        <w:rPr>
          <w:sz w:val="14"/>
        </w:rPr>
        <w:t xml:space="preserve">. Similar processes occur in mainstream legal education when law students are asked to act as judges, writing judgments for legal cases. Learning is invariably part of any roleplay but drawing on prior examples of </w:t>
      </w:r>
      <w:r w:rsidRPr="00417B3A">
        <w:rPr>
          <w:rStyle w:val="Emphasis"/>
        </w:rPr>
        <w:t>critical institutional play</w:t>
      </w:r>
      <w:r w:rsidRPr="00C668DF">
        <w:rPr>
          <w:sz w:val="14"/>
        </w:rPr>
        <w:t xml:space="preserve"> (such as feminist judgment writing), our aim was to simulate law with a difference. This difference had several aspects. One aspect, discussed further by Cooper (2023b), </w:t>
      </w:r>
      <w:r w:rsidRPr="00417B3A">
        <w:rPr>
          <w:rStyle w:val="StyleUnderline"/>
        </w:rPr>
        <w:t xml:space="preserve">involved experimenting with </w:t>
      </w:r>
      <w:r w:rsidRPr="00C668DF">
        <w:rPr>
          <w:rStyle w:val="StyleUnderline"/>
        </w:rPr>
        <w:t>legislative form</w:t>
      </w:r>
      <w:r w:rsidRPr="00C668DF">
        <w:rPr>
          <w:sz w:val="14"/>
        </w:rPr>
        <w:t xml:space="preserve"> to capture the limits, possibilities, </w:t>
      </w:r>
      <w:r w:rsidRPr="00417B3A">
        <w:rPr>
          <w:rStyle w:val="StyleUnderline"/>
        </w:rPr>
        <w:t>and</w:t>
      </w:r>
      <w:r w:rsidRPr="00C668DF">
        <w:rPr>
          <w:sz w:val="14"/>
        </w:rPr>
        <w:t xml:space="preserve"> challenges of </w:t>
      </w:r>
      <w:r w:rsidRPr="00417B3A">
        <w:rPr>
          <w:rStyle w:val="StyleUnderline"/>
        </w:rPr>
        <w:t>writing speculative law</w:t>
      </w:r>
      <w:r w:rsidRPr="00C668DF">
        <w:rPr>
          <w:sz w:val="14"/>
        </w:rPr>
        <w:t xml:space="preserve">. In other words, could a legislative text on decertification be crafted </w:t>
      </w:r>
      <w:r w:rsidRPr="00417B3A">
        <w:rPr>
          <w:rStyle w:val="StyleUnderline"/>
        </w:rPr>
        <w:t xml:space="preserve">that </w:t>
      </w:r>
      <w:r w:rsidRPr="00C668DF">
        <w:rPr>
          <w:rStyle w:val="Emphasis"/>
        </w:rPr>
        <w:t>did not simply mimic</w:t>
      </w:r>
      <w:r w:rsidRPr="00417B3A">
        <w:rPr>
          <w:rStyle w:val="StyleUnderline"/>
        </w:rPr>
        <w:t xml:space="preserve"> the formalistic ambition and confidence of a conventional</w:t>
      </w:r>
      <w:r w:rsidRPr="00C668DF">
        <w:rPr>
          <w:sz w:val="14"/>
        </w:rPr>
        <w:t xml:space="preserve"> English </w:t>
      </w:r>
      <w:r w:rsidRPr="00417B3A">
        <w:rPr>
          <w:rStyle w:val="StyleUnderline"/>
        </w:rPr>
        <w:t>statute</w:t>
      </w:r>
      <w:r w:rsidRPr="00C668DF">
        <w:rPr>
          <w:sz w:val="14"/>
        </w:rPr>
        <w:t xml:space="preserve">, but was instead self-reflexive and polyphonic? A second aspect was </w:t>
      </w:r>
      <w:r w:rsidRPr="00417B3A">
        <w:rPr>
          <w:rStyle w:val="StyleUnderline"/>
        </w:rPr>
        <w:t>to produce a law reform proposal outside the bounds of current political debate</w:t>
      </w:r>
      <w:r w:rsidRPr="00C668DF">
        <w:rPr>
          <w:sz w:val="14"/>
        </w:rPr>
        <w:t xml:space="preserve"> (even as it might capture the broad societal direction of travel). Decertification </w:t>
      </w:r>
      <w:r w:rsidRPr="00417B3A">
        <w:rPr>
          <w:rStyle w:val="StyleUnderline"/>
        </w:rPr>
        <w:t xml:space="preserve">might be considered </w:t>
      </w:r>
      <w:r w:rsidRPr="00417B3A">
        <w:rPr>
          <w:rStyle w:val="Emphasis"/>
        </w:rPr>
        <w:t>politically outlandish</w:t>
      </w:r>
      <w:r w:rsidRPr="00C668DF">
        <w:rPr>
          <w:sz w:val="14"/>
        </w:rPr>
        <w:t xml:space="preserve">. </w:t>
      </w:r>
      <w:r w:rsidRPr="00417B3A">
        <w:rPr>
          <w:rStyle w:val="StyleUnderline"/>
        </w:rPr>
        <w:t xml:space="preserve">We wanted to give it </w:t>
      </w:r>
      <w:r w:rsidRPr="00C668DF">
        <w:rPr>
          <w:rStyle w:val="Emphasis"/>
        </w:rPr>
        <w:t>careful thought</w:t>
      </w:r>
      <w:r w:rsidRPr="00C668DF">
        <w:rPr>
          <w:sz w:val="14"/>
        </w:rPr>
        <w:t xml:space="preserve">; </w:t>
      </w:r>
      <w:r w:rsidRPr="00417B3A">
        <w:rPr>
          <w:rStyle w:val="StyleUnderline"/>
        </w:rPr>
        <w:t>to treat it as a legitimate proposal</w:t>
      </w:r>
      <w:r w:rsidRPr="00C668DF">
        <w:rPr>
          <w:sz w:val="14"/>
        </w:rPr>
        <w:t>, worth paying attention to.</w:t>
      </w:r>
    </w:p>
    <w:p w14:paraId="6F9A4B56" w14:textId="77777777" w:rsidR="00B569EB" w:rsidRPr="00C668DF" w:rsidRDefault="00B569EB" w:rsidP="00B569EB">
      <w:pPr>
        <w:rPr>
          <w:sz w:val="14"/>
        </w:rPr>
      </w:pPr>
      <w:r w:rsidRPr="00C668DF">
        <w:rPr>
          <w:sz w:val="14"/>
        </w:rPr>
        <w:t xml:space="preserve">In her Afterword, Davies (2023) reflects on the plural temporalities that decertification invokes. </w:t>
      </w:r>
      <w:r w:rsidRPr="00261531">
        <w:rPr>
          <w:rStyle w:val="StyleUnderline"/>
          <w:highlight w:val="cyan"/>
        </w:rPr>
        <w:t xml:space="preserve">Treating a </w:t>
      </w:r>
      <w:r w:rsidRPr="00261531">
        <w:rPr>
          <w:rStyle w:val="Emphasis"/>
          <w:highlight w:val="cyan"/>
        </w:rPr>
        <w:t>contentious</w:t>
      </w:r>
      <w:r w:rsidRPr="00261531">
        <w:rPr>
          <w:rStyle w:val="Emphasis"/>
        </w:rPr>
        <w:t xml:space="preserve"> legal </w:t>
      </w:r>
      <w:r w:rsidRPr="00261531">
        <w:rPr>
          <w:rStyle w:val="Emphasis"/>
          <w:highlight w:val="cyan"/>
        </w:rPr>
        <w:t>proposal</w:t>
      </w:r>
      <w:r w:rsidRPr="00417B3A">
        <w:rPr>
          <w:rStyle w:val="StyleUnderline"/>
        </w:rPr>
        <w:t xml:space="preserve"> associated with the future </w:t>
      </w:r>
      <w:r w:rsidRPr="00261531">
        <w:rPr>
          <w:rStyle w:val="StyleUnderline"/>
          <w:highlight w:val="cyan"/>
        </w:rPr>
        <w:t>as if it was</w:t>
      </w:r>
      <w:r w:rsidRPr="00417B3A">
        <w:rPr>
          <w:rStyle w:val="StyleUnderline"/>
        </w:rPr>
        <w:t xml:space="preserve"> a </w:t>
      </w:r>
      <w:r w:rsidRPr="00261531">
        <w:rPr>
          <w:rStyle w:val="Emphasis"/>
          <w:highlight w:val="cyan"/>
        </w:rPr>
        <w:t>currently viable</w:t>
      </w:r>
      <w:r w:rsidRPr="00C668DF">
        <w:rPr>
          <w:rStyle w:val="Emphasis"/>
        </w:rPr>
        <w:t xml:space="preserve"> reform</w:t>
      </w:r>
      <w:r w:rsidRPr="00417B3A">
        <w:rPr>
          <w:rStyle w:val="StyleUnderline"/>
        </w:rPr>
        <w:t xml:space="preserve"> is an exercise in </w:t>
      </w:r>
      <w:r w:rsidRPr="00C668DF">
        <w:rPr>
          <w:rStyle w:val="Emphasis"/>
        </w:rPr>
        <w:t>prefigurative institutional experimentation</w:t>
      </w:r>
      <w:r w:rsidRPr="00C668DF">
        <w:rPr>
          <w:sz w:val="14"/>
        </w:rPr>
        <w:t xml:space="preserve">. Prefiguration is a helpful framework for thinking about initiatives that anticipate and embody hoped-for future possibilities (see Monticelli 2022), by enacting changes that are sought (Yates 2015; Mensink 2020; see also Carroll et al. 2019). </w:t>
      </w:r>
      <w:r w:rsidRPr="00417B3A">
        <w:rPr>
          <w:rStyle w:val="StyleUnderline"/>
        </w:rPr>
        <w:t xml:space="preserve">Such a move </w:t>
      </w:r>
      <w:r w:rsidRPr="00261531">
        <w:rPr>
          <w:rStyle w:val="Emphasis"/>
          <w:highlight w:val="cyan"/>
        </w:rPr>
        <w:t>refuses</w:t>
      </w:r>
      <w:r w:rsidRPr="00417B3A">
        <w:rPr>
          <w:rStyle w:val="StyleUnderline"/>
        </w:rPr>
        <w:t xml:space="preserve"> the conventional political </w:t>
      </w:r>
      <w:r w:rsidRPr="00261531">
        <w:rPr>
          <w:rStyle w:val="StyleUnderline"/>
          <w:highlight w:val="cyan"/>
        </w:rPr>
        <w:t xml:space="preserve">division between </w:t>
      </w:r>
      <w:r w:rsidRPr="00261531">
        <w:rPr>
          <w:rStyle w:val="Emphasis"/>
          <w:highlight w:val="cyan"/>
        </w:rPr>
        <w:t>means</w:t>
      </w:r>
      <w:r w:rsidRPr="00261531">
        <w:rPr>
          <w:rStyle w:val="StyleUnderline"/>
          <w:highlight w:val="cyan"/>
        </w:rPr>
        <w:t xml:space="preserve"> and </w:t>
      </w:r>
      <w:r w:rsidRPr="00261531">
        <w:rPr>
          <w:rStyle w:val="Emphasis"/>
          <w:highlight w:val="cyan"/>
        </w:rPr>
        <w:t>ends</w:t>
      </w:r>
      <w:r w:rsidRPr="00C668DF">
        <w:rPr>
          <w:sz w:val="14"/>
        </w:rPr>
        <w:t xml:space="preserve"> (Van de Sande 2013; Swain 2019). Against the notion that bad means can be justified if they secure good ends, </w:t>
      </w:r>
      <w:r w:rsidRPr="00417B3A">
        <w:rPr>
          <w:rStyle w:val="StyleUnderline"/>
        </w:rPr>
        <w:t>prefiguration treats the means as part of the ends and</w:t>
      </w:r>
      <w:r w:rsidRPr="00C668DF">
        <w:rPr>
          <w:sz w:val="14"/>
        </w:rPr>
        <w:t xml:space="preserve">, also, </w:t>
      </w:r>
      <w:r w:rsidRPr="00417B3A">
        <w:rPr>
          <w:rStyle w:val="StyleUnderline"/>
        </w:rPr>
        <w:t>as anticipating them</w:t>
      </w:r>
      <w:r w:rsidRPr="00C668DF">
        <w:rPr>
          <w:sz w:val="14"/>
        </w:rPr>
        <w:t xml:space="preserve">—since how politics is conducted shapes the society it gives rise to. </w:t>
      </w:r>
      <w:r w:rsidRPr="00417B3A">
        <w:rPr>
          <w:rStyle w:val="StyleUnderline"/>
        </w:rPr>
        <w:t xml:space="preserve">Prefiguration also treats desired ends as </w:t>
      </w:r>
      <w:r w:rsidRPr="00C668DF">
        <w:rPr>
          <w:rStyle w:val="Emphasis"/>
        </w:rPr>
        <w:t>operationalisable</w:t>
      </w:r>
      <w:r w:rsidRPr="00C668DF">
        <w:rPr>
          <w:sz w:val="14"/>
        </w:rPr>
        <w:t xml:space="preserve"> and as doing stuff. </w:t>
      </w:r>
      <w:r w:rsidRPr="00261531">
        <w:rPr>
          <w:rStyle w:val="StyleUnderline"/>
          <w:highlight w:val="cyan"/>
        </w:rPr>
        <w:t xml:space="preserve">Rather than await </w:t>
      </w:r>
      <w:r w:rsidRPr="00B00654">
        <w:rPr>
          <w:rStyle w:val="StyleUnderline"/>
        </w:rPr>
        <w:t xml:space="preserve">a better society in </w:t>
      </w:r>
      <w:r w:rsidRPr="00261531">
        <w:rPr>
          <w:rStyle w:val="StyleUnderline"/>
          <w:highlight w:val="cyan"/>
        </w:rPr>
        <w:t>the future</w:t>
      </w:r>
      <w:r w:rsidRPr="00C668DF">
        <w:rPr>
          <w:rStyle w:val="StyleUnderline"/>
        </w:rPr>
        <w:t xml:space="preserve"> or rely on campaigning and political pressure to induce more powerful forces to secure it</w:t>
      </w:r>
      <w:r w:rsidRPr="00C668DF">
        <w:rPr>
          <w:sz w:val="14"/>
        </w:rPr>
        <w:t xml:space="preserve">, </w:t>
      </w:r>
      <w:r w:rsidRPr="00261531">
        <w:rPr>
          <w:rStyle w:val="StyleUnderline"/>
          <w:highlight w:val="cyan"/>
        </w:rPr>
        <w:t xml:space="preserve">prefigurative politics </w:t>
      </w:r>
      <w:r w:rsidRPr="00261531">
        <w:rPr>
          <w:rStyle w:val="Emphasis"/>
          <w:highlight w:val="cyan"/>
        </w:rPr>
        <w:t>embodies</w:t>
      </w:r>
      <w:r w:rsidRPr="00261531">
        <w:rPr>
          <w:rStyle w:val="StyleUnderline"/>
          <w:highlight w:val="cyan"/>
        </w:rPr>
        <w:t xml:space="preserve"> hoped-for changes in the </w:t>
      </w:r>
      <w:r w:rsidRPr="00261531">
        <w:rPr>
          <w:rStyle w:val="Emphasis"/>
          <w:highlight w:val="cyan"/>
        </w:rPr>
        <w:t>now</w:t>
      </w:r>
      <w:r w:rsidRPr="00C668DF">
        <w:rPr>
          <w:sz w:val="14"/>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Yet, </w:t>
      </w:r>
      <w:r w:rsidRPr="00261531">
        <w:rPr>
          <w:rStyle w:val="Emphasis"/>
          <w:highlight w:val="cyan"/>
        </w:rPr>
        <w:t>state</w:t>
      </w:r>
      <w:r w:rsidRPr="00261531">
        <w:rPr>
          <w:rStyle w:val="StyleUnderline"/>
          <w:highlight w:val="cyan"/>
        </w:rPr>
        <w:t xml:space="preserve"> and </w:t>
      </w:r>
      <w:r w:rsidRPr="00261531">
        <w:rPr>
          <w:rStyle w:val="Emphasis"/>
          <w:highlight w:val="cyan"/>
        </w:rPr>
        <w:t>law</w:t>
      </w:r>
      <w:r w:rsidRPr="00261531">
        <w:rPr>
          <w:rStyle w:val="StyleUnderline"/>
          <w:highlight w:val="cyan"/>
        </w:rPr>
        <w:t xml:space="preserve"> can be sites</w:t>
      </w:r>
      <w:r w:rsidRPr="00C668DF">
        <w:rPr>
          <w:rStyle w:val="StyleUnderline"/>
        </w:rPr>
        <w:t xml:space="preserve"> of prefigurative practice</w:t>
      </w:r>
      <w:r w:rsidRPr="00C668DF">
        <w:rPr>
          <w:sz w:val="14"/>
        </w:rPr>
        <w:t>, where hopeful practices (such as British local government’s 1980s introduction of nuclear free zones) exceed what can be realised (Cooper 2020). Prefiguration may be carried out, officially, by state bodies. It can also be undertaken by actors, informally, within or in relation to state apparatuses.</w:t>
      </w:r>
    </w:p>
    <w:p w14:paraId="0D490899" w14:textId="77777777" w:rsidR="00B569EB" w:rsidRPr="00C668DF" w:rsidRDefault="00B569EB" w:rsidP="00B569EB">
      <w:pPr>
        <w:rPr>
          <w:sz w:val="14"/>
        </w:rPr>
      </w:pPr>
      <w:r w:rsidRPr="00C668DF">
        <w:rPr>
          <w:sz w:val="14"/>
        </w:rPr>
        <w:t xml:space="preserve">But what does it mean </w:t>
      </w:r>
      <w:r w:rsidRPr="00C668DF">
        <w:rPr>
          <w:rStyle w:val="StyleUnderline"/>
        </w:rPr>
        <w:t>to formulate a prefigurative law reform proposal</w:t>
      </w:r>
      <w:r w:rsidRPr="00C668DF">
        <w:rPr>
          <w:sz w:val="14"/>
        </w:rPr>
        <w:t xml:space="preserve"> within the course of research; and does it necessarily function as ‘a proposal’? Can a proposal not be proposed? Approaching decertification, prefiguratively, </w:t>
      </w:r>
      <w:r w:rsidRPr="00C668DF">
        <w:rPr>
          <w:rStyle w:val="StyleUnderline"/>
        </w:rPr>
        <w:t xml:space="preserve">emphasises its status as an experimental legal proposal that </w:t>
      </w:r>
      <w:r w:rsidRPr="00C668DF">
        <w:rPr>
          <w:rStyle w:val="Emphasis"/>
        </w:rPr>
        <w:t>imagines</w:t>
      </w:r>
      <w:r w:rsidRPr="00C668DF">
        <w:rPr>
          <w:rStyle w:val="StyleUnderline"/>
        </w:rPr>
        <w:t xml:space="preserve"> and </w:t>
      </w:r>
      <w:r w:rsidRPr="00C668DF">
        <w:rPr>
          <w:rStyle w:val="Emphasis"/>
        </w:rPr>
        <w:t>rehearses</w:t>
      </w:r>
      <w:r w:rsidRPr="00C668DF">
        <w:rPr>
          <w:rStyle w:val="StyleUnderline"/>
        </w:rPr>
        <w:t xml:space="preserve"> future law</w:t>
      </w:r>
      <w:r w:rsidRPr="00C668DF">
        <w:rPr>
          <w:sz w:val="14"/>
        </w:rPr>
        <w:t>,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45DB8DDA" w14:textId="77777777" w:rsidR="00B569EB" w:rsidRPr="00C668DF" w:rsidRDefault="00B569EB" w:rsidP="00B569EB">
      <w:pPr>
        <w:rPr>
          <w:sz w:val="14"/>
        </w:rPr>
      </w:pPr>
      <w:r w:rsidRPr="00C668DF">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C668DF">
        <w:rPr>
          <w:rStyle w:val="StyleUnderline"/>
        </w:rPr>
        <w:t xml:space="preserve">Some may characterise </w:t>
      </w:r>
      <w:r w:rsidRPr="00261531">
        <w:rPr>
          <w:rStyle w:val="StyleUnderline"/>
          <w:highlight w:val="cyan"/>
        </w:rPr>
        <w:t xml:space="preserve">the deliberate take up of speculative policy reforms as a form of </w:t>
      </w:r>
      <w:r w:rsidRPr="00261531">
        <w:rPr>
          <w:rStyle w:val="Emphasis"/>
          <w:highlight w:val="cyan"/>
        </w:rPr>
        <w:t>play</w:t>
      </w:r>
      <w:r w:rsidRPr="00C668DF">
        <w:rPr>
          <w:sz w:val="14"/>
        </w:rPr>
        <w:t xml:space="preserve">—a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C668DF">
        <w:rPr>
          <w:rStyle w:val="StyleUnderline"/>
        </w:rPr>
        <w:t>play has been used</w:t>
      </w:r>
      <w:r w:rsidRPr="00C668DF">
        <w:rPr>
          <w:sz w:val="14"/>
        </w:rPr>
        <w:t xml:space="preserve">, in other contexts, </w:t>
      </w:r>
      <w:r w:rsidRPr="00C668DF">
        <w:rPr>
          <w:rStyle w:val="StyleUnderline"/>
        </w:rPr>
        <w:t xml:space="preserve">as a modality of action that can be </w:t>
      </w:r>
      <w:r w:rsidRPr="00C668DF">
        <w:rPr>
          <w:rStyle w:val="Emphasis"/>
        </w:rPr>
        <w:t>serious</w:t>
      </w:r>
      <w:r w:rsidRPr="00C668DF">
        <w:rPr>
          <w:rStyle w:val="StyleUnderline"/>
        </w:rPr>
        <w:t xml:space="preserve"> and </w:t>
      </w:r>
      <w:r w:rsidRPr="00C668DF">
        <w:rPr>
          <w:rStyle w:val="Emphasis"/>
        </w:rPr>
        <w:t>developmental</w:t>
      </w:r>
      <w:r w:rsidRPr="00C668DF">
        <w:rPr>
          <w:sz w:val="14"/>
        </w:rPr>
        <w:t xml:space="preserve"> (see Statler et al. 2011), </w:t>
      </w:r>
      <w:r w:rsidRPr="00C668DF">
        <w:rPr>
          <w:rStyle w:val="StyleUnderline"/>
        </w:rPr>
        <w:t xml:space="preserve">and that </w:t>
      </w:r>
      <w:r w:rsidRPr="00261531">
        <w:rPr>
          <w:rStyle w:val="StyleUnderline"/>
          <w:highlight w:val="cyan"/>
        </w:rPr>
        <w:t xml:space="preserve">can have consequences </w:t>
      </w:r>
      <w:r w:rsidRPr="00261531">
        <w:rPr>
          <w:rStyle w:val="Emphasis"/>
          <w:highlight w:val="cyan"/>
        </w:rPr>
        <w:t>beyond</w:t>
      </w:r>
      <w:r w:rsidRPr="00261531">
        <w:rPr>
          <w:rStyle w:val="StyleUnderline"/>
          <w:highlight w:val="cyan"/>
        </w:rPr>
        <w:t xml:space="preserve"> its</w:t>
      </w:r>
      <w:r w:rsidRPr="00C668DF">
        <w:rPr>
          <w:sz w:val="14"/>
        </w:rPr>
        <w:t xml:space="preserve"> ‘</w:t>
      </w:r>
      <w:r w:rsidRPr="00261531">
        <w:rPr>
          <w:rStyle w:val="Emphasis"/>
          <w:highlight w:val="cyan"/>
        </w:rPr>
        <w:t>magic circle</w:t>
      </w:r>
      <w:r w:rsidRPr="00C668DF">
        <w:rPr>
          <w:sz w:val="14"/>
        </w:rPr>
        <w:t xml:space="preserve">’. What </w:t>
      </w:r>
      <w:r w:rsidRPr="00C668DF">
        <w:rPr>
          <w:rStyle w:val="StyleUnderline"/>
        </w:rPr>
        <w:t>play foregrounds</w:t>
      </w:r>
      <w:r w:rsidRPr="00C668DF">
        <w:rPr>
          <w:sz w:val="14"/>
        </w:rPr>
        <w:t xml:space="preserve">, beyond experimenting and roleplaying structures differently, is a </w:t>
      </w:r>
      <w:r w:rsidRPr="00261531">
        <w:rPr>
          <w:rStyle w:val="Emphasis"/>
          <w:highlight w:val="cyan"/>
        </w:rPr>
        <w:t>testing</w:t>
      </w:r>
      <w:r w:rsidRPr="00C668DF">
        <w:rPr>
          <w:sz w:val="14"/>
        </w:rPr>
        <w:t xml:space="preserve">, stretching, and knotting </w:t>
      </w:r>
      <w:r w:rsidRPr="00C668DF">
        <w:rPr>
          <w:rStyle w:val="StyleUnderline"/>
        </w:rPr>
        <w:t xml:space="preserve">that </w:t>
      </w:r>
      <w:r w:rsidRPr="00261531">
        <w:rPr>
          <w:rStyle w:val="StyleUnderline"/>
          <w:highlight w:val="cyan"/>
        </w:rPr>
        <w:t xml:space="preserve">pulls things into </w:t>
      </w:r>
      <w:r w:rsidRPr="00261531">
        <w:rPr>
          <w:rStyle w:val="Emphasis"/>
          <w:highlight w:val="cyan"/>
        </w:rPr>
        <w:t>different</w:t>
      </w:r>
      <w:r w:rsidRPr="00C668DF">
        <w:rPr>
          <w:rStyle w:val="Emphasis"/>
        </w:rPr>
        <w:t xml:space="preserve"> connections</w:t>
      </w:r>
      <w:r w:rsidRPr="00C668DF">
        <w:rPr>
          <w:rStyle w:val="StyleUnderline"/>
        </w:rPr>
        <w:t xml:space="preserve"> and </w:t>
      </w:r>
      <w:r w:rsidRPr="00261531">
        <w:rPr>
          <w:rStyle w:val="Emphasis"/>
          <w:highlight w:val="cyan"/>
        </w:rPr>
        <w:t>relations</w:t>
      </w:r>
      <w:r w:rsidRPr="00C668DF">
        <w:rPr>
          <w:rStyle w:val="StyleUnderline"/>
        </w:rPr>
        <w:t xml:space="preserve"> with others</w:t>
      </w:r>
      <w:r w:rsidRPr="00C668DF">
        <w:rPr>
          <w:sz w:val="14"/>
        </w:rPr>
        <w:t xml:space="preserve">—and sometimes holds things apart (see Cooper 2019). Parliamentary </w:t>
      </w:r>
      <w:r w:rsidRPr="00C668DF">
        <w:rPr>
          <w:rStyle w:val="StyleUnderline"/>
        </w:rPr>
        <w:t>law-making may rarely feel like play</w:t>
      </w:r>
      <w:r w:rsidRPr="00C668DF">
        <w:rPr>
          <w:sz w:val="14"/>
        </w:rPr>
        <w:t xml:space="preserve"> (or, to the extent that it does, this is typically a negative assessment). </w:t>
      </w:r>
      <w:r w:rsidRPr="00C668DF">
        <w:rPr>
          <w:rStyle w:val="StyleUnderline"/>
        </w:rPr>
        <w:t xml:space="preserve">But academic research can be a space where </w:t>
      </w:r>
      <w:r w:rsidRPr="00261531">
        <w:rPr>
          <w:rStyle w:val="StyleUnderline"/>
          <w:highlight w:val="cyan"/>
        </w:rPr>
        <w:t>experimental play</w:t>
      </w:r>
      <w:r w:rsidRPr="00C668DF">
        <w:rPr>
          <w:sz w:val="14"/>
        </w:rPr>
        <w:t>—</w:t>
      </w:r>
      <w:r w:rsidRPr="00C668DF">
        <w:rPr>
          <w:rStyle w:val="StyleUnderline"/>
        </w:rPr>
        <w:t xml:space="preserve">including </w:t>
      </w:r>
      <w:r w:rsidRPr="00261531">
        <w:rPr>
          <w:rStyle w:val="StyleUnderline"/>
          <w:highlight w:val="cyan"/>
        </w:rPr>
        <w:t>through legislative design</w:t>
      </w:r>
      <w:r w:rsidRPr="00C668DF">
        <w:rPr>
          <w:sz w:val="14"/>
        </w:rPr>
        <w:t>—</w:t>
      </w:r>
      <w:r w:rsidRPr="00261531">
        <w:rPr>
          <w:rStyle w:val="Emphasis"/>
          <w:highlight w:val="cyan"/>
        </w:rPr>
        <w:t>imagines</w:t>
      </w:r>
      <w:r w:rsidRPr="00261531">
        <w:rPr>
          <w:sz w:val="14"/>
          <w:highlight w:val="cyan"/>
        </w:rPr>
        <w:t xml:space="preserve">, </w:t>
      </w:r>
      <w:r w:rsidRPr="00261531">
        <w:rPr>
          <w:rStyle w:val="Emphasis"/>
          <w:highlight w:val="cyan"/>
        </w:rPr>
        <w:t>rehearses</w:t>
      </w:r>
      <w:r w:rsidRPr="00261531">
        <w:rPr>
          <w:sz w:val="14"/>
          <w:highlight w:val="cyan"/>
        </w:rPr>
        <w:t xml:space="preserve">, </w:t>
      </w:r>
      <w:r w:rsidRPr="00261531">
        <w:rPr>
          <w:rStyle w:val="StyleUnderline"/>
          <w:highlight w:val="cyan"/>
        </w:rPr>
        <w:t xml:space="preserve">and </w:t>
      </w:r>
      <w:r w:rsidRPr="00261531">
        <w:rPr>
          <w:rStyle w:val="Emphasis"/>
          <w:highlight w:val="cyan"/>
        </w:rPr>
        <w:t>takes seriously</w:t>
      </w:r>
      <w:r w:rsidRPr="00261531">
        <w:rPr>
          <w:rStyle w:val="StyleUnderline"/>
          <w:highlight w:val="cyan"/>
        </w:rPr>
        <w:t xml:space="preserve"> different futures</w:t>
      </w:r>
      <w:r w:rsidRPr="00C668DF">
        <w:rPr>
          <w:sz w:val="14"/>
        </w:rPr>
        <w:t xml:space="preserve">, </w:t>
      </w:r>
      <w:r w:rsidRPr="00261531">
        <w:rPr>
          <w:rStyle w:val="Emphasis"/>
          <w:highlight w:val="cyan"/>
        </w:rPr>
        <w:t>free</w:t>
      </w:r>
      <w:r w:rsidRPr="00261531">
        <w:rPr>
          <w:rStyle w:val="StyleUnderline"/>
          <w:highlight w:val="cyan"/>
        </w:rPr>
        <w:t xml:space="preserve"> of</w:t>
      </w:r>
      <w:r w:rsidRPr="00C668DF">
        <w:rPr>
          <w:rStyle w:val="StyleUnderline"/>
        </w:rPr>
        <w:t xml:space="preserve"> the pragmatism and </w:t>
      </w:r>
      <w:r w:rsidRPr="00261531">
        <w:rPr>
          <w:rStyle w:val="StyleUnderline"/>
          <w:highlight w:val="cyan"/>
        </w:rPr>
        <w:t>short-term political calculation</w:t>
      </w:r>
      <w:r w:rsidRPr="00C668DF">
        <w:rPr>
          <w:rStyle w:val="StyleUnderline"/>
        </w:rPr>
        <w:t xml:space="preserve"> that dog proposals developed for immediate introduction</w:t>
      </w:r>
      <w:r w:rsidRPr="00C668DF">
        <w:rPr>
          <w:sz w:val="14"/>
        </w:rPr>
        <w:t>.</w:t>
      </w:r>
    </w:p>
    <w:p w14:paraId="12DDCDD9" w14:textId="77777777" w:rsidR="00B569EB" w:rsidRPr="00C668DF" w:rsidRDefault="00B569EB" w:rsidP="00B569EB">
      <w:pPr>
        <w:rPr>
          <w:sz w:val="14"/>
        </w:rPr>
      </w:pPr>
      <w:r w:rsidRPr="00C668DF">
        <w:rPr>
          <w:sz w:val="14"/>
        </w:rPr>
        <w:t xml:space="preserve">In reaching out to hoped-for future possibilities and retrieving them as worthy recipients of present-day attention, </w:t>
      </w:r>
      <w:r w:rsidRPr="00261531">
        <w:rPr>
          <w:rStyle w:val="StyleUnderline"/>
          <w:highlight w:val="cyan"/>
        </w:rPr>
        <w:t xml:space="preserve">the involvement of others is </w:t>
      </w:r>
      <w:r w:rsidRPr="00261531">
        <w:rPr>
          <w:rStyle w:val="Emphasis"/>
          <w:highlight w:val="cyan"/>
        </w:rPr>
        <w:t>central</w:t>
      </w:r>
      <w:r w:rsidRPr="00C668DF">
        <w:rPr>
          <w:sz w:val="14"/>
        </w:rPr>
        <w:t xml:space="preserve">. In the articles that follow, we discuss some of the challenges of engaging stakeholders given the polarised and increasingly bitter character of disputes over sex and gender categories. However, holding on to </w:t>
      </w:r>
      <w:r w:rsidRPr="008D56D3">
        <w:rPr>
          <w:rStyle w:val="StyleUnderline"/>
          <w:highlight w:val="cyan"/>
        </w:rPr>
        <w:t>play is</w:t>
      </w:r>
      <w:r w:rsidRPr="00C668DF">
        <w:rPr>
          <w:sz w:val="14"/>
        </w:rPr>
        <w:t xml:space="preserve"> to hold on to </w:t>
      </w:r>
      <w:r w:rsidRPr="00C668DF">
        <w:rPr>
          <w:rStyle w:val="StyleUnderline"/>
        </w:rPr>
        <w:t xml:space="preserve">an important source of </w:t>
      </w:r>
      <w:r w:rsidRPr="00C668DF">
        <w:rPr>
          <w:rStyle w:val="Emphasis"/>
        </w:rPr>
        <w:t>invitation</w:t>
      </w:r>
      <w:r w:rsidRPr="00C668DF">
        <w:rPr>
          <w:sz w:val="14"/>
        </w:rPr>
        <w:t xml:space="preserve">. This is about something far more than being playful. </w:t>
      </w:r>
      <w:r w:rsidRPr="00C668DF">
        <w:rPr>
          <w:rStyle w:val="StyleUnderline"/>
        </w:rPr>
        <w:t xml:space="preserve">It is </w:t>
      </w:r>
      <w:r w:rsidRPr="008D56D3">
        <w:rPr>
          <w:rStyle w:val="StyleUnderline"/>
          <w:highlight w:val="cyan"/>
        </w:rPr>
        <w:t xml:space="preserve">about inviting others to participate in the </w:t>
      </w:r>
      <w:r w:rsidRPr="008D56D3">
        <w:rPr>
          <w:rStyle w:val="Emphasis"/>
          <w:highlight w:val="cyan"/>
        </w:rPr>
        <w:t>testing</w:t>
      </w:r>
      <w:r w:rsidRPr="008D56D3">
        <w:rPr>
          <w:rStyle w:val="StyleUnderline"/>
          <w:highlight w:val="cyan"/>
        </w:rPr>
        <w:t xml:space="preserve"> and </w:t>
      </w:r>
      <w:r w:rsidRPr="008D56D3">
        <w:rPr>
          <w:rStyle w:val="Emphasis"/>
          <w:highlight w:val="cyan"/>
        </w:rPr>
        <w:t>reshaping</w:t>
      </w:r>
      <w:r w:rsidRPr="008D56D3">
        <w:rPr>
          <w:rStyle w:val="StyleUnderline"/>
          <w:highlight w:val="cyan"/>
        </w:rPr>
        <w:t xml:space="preserve"> of social relations</w:t>
      </w:r>
      <w:r w:rsidRPr="00C668DF">
        <w:rPr>
          <w:sz w:val="14"/>
        </w:rPr>
        <w:t>. Reimagining gender’s relationship to legal categories is not sufficient to bring them into being. But it plays a part.</w:t>
      </w:r>
    </w:p>
    <w:p w14:paraId="622EB5A7" w14:textId="77777777" w:rsidR="00B569EB" w:rsidRPr="005D388F" w:rsidRDefault="00B569EB" w:rsidP="00B569EB"/>
    <w:p w14:paraId="34FBADDF" w14:textId="77777777" w:rsidR="00B569EB" w:rsidRPr="004A2621" w:rsidRDefault="00B569EB" w:rsidP="00B569EB"/>
    <w:p w14:paraId="364A1490" w14:textId="77777777" w:rsidR="00B569EB" w:rsidRDefault="00B569EB" w:rsidP="00B569EB">
      <w:pPr>
        <w:rPr>
          <w:sz w:val="14"/>
        </w:rPr>
      </w:pPr>
    </w:p>
    <w:p w14:paraId="530395E7" w14:textId="77777777" w:rsidR="00B569EB" w:rsidRDefault="00B569EB" w:rsidP="00B569EB">
      <w:pPr>
        <w:pStyle w:val="Heading3"/>
      </w:pPr>
      <w:r>
        <w:t>AT: Legal Ruse---2AC</w:t>
      </w:r>
    </w:p>
    <w:p w14:paraId="4B9AA498" w14:textId="77777777" w:rsidR="00B569EB" w:rsidRDefault="00B569EB" w:rsidP="00B569EB">
      <w:pPr>
        <w:pStyle w:val="Heading4"/>
      </w:pPr>
      <w:r>
        <w:t xml:space="preserve">Labor law is </w:t>
      </w:r>
      <w:r w:rsidRPr="00810B94">
        <w:rPr>
          <w:u w:val="single"/>
        </w:rPr>
        <w:t>necessary</w:t>
      </w:r>
      <w:r>
        <w:t xml:space="preserve"> for sex worker activism. Legal and political engagement for reform is </w:t>
      </w:r>
      <w:r w:rsidRPr="00290ED1">
        <w:rPr>
          <w:u w:val="single"/>
        </w:rPr>
        <w:t>empirically successful</w:t>
      </w:r>
      <w:r>
        <w:t xml:space="preserve">. </w:t>
      </w:r>
    </w:p>
    <w:p w14:paraId="06A947B8" w14:textId="77777777" w:rsidR="00B569EB" w:rsidRPr="00290ED1" w:rsidRDefault="00B569EB" w:rsidP="00B569EB">
      <w:r w:rsidRPr="00290ED1">
        <w:rPr>
          <w:rStyle w:val="Style13ptBold"/>
        </w:rPr>
        <w:t>Mitchell ’22</w:t>
      </w:r>
      <w:r>
        <w:t xml:space="preserve"> [Cari; March 09; </w:t>
      </w:r>
      <w:r w:rsidRPr="00290ED1">
        <w:t>former sex worker and a member of the English Collective of Prostitutes (ECP), a network of sex workers in the United Kingdom working both outdoors and indoors campaigning for decriminalisation and safety</w:t>
      </w:r>
      <w:r>
        <w:t>;</w:t>
      </w:r>
      <w:r w:rsidRPr="00290ED1">
        <w:t xml:space="preserve"> </w:t>
      </w:r>
      <w:r>
        <w:t>“</w:t>
      </w:r>
      <w:r w:rsidRPr="00290ED1">
        <w:t>Sex Workers Striking Against Violence – Interview with Cari Mitchell, ECP</w:t>
      </w:r>
      <w:r>
        <w:t xml:space="preserve">,” </w:t>
      </w:r>
      <w:r w:rsidRPr="00290ED1">
        <w:t>https://prostitutescollective.net/sex-workers-striking-against-violence/</w:t>
      </w:r>
      <w:r>
        <w:t>]</w:t>
      </w:r>
    </w:p>
    <w:p w14:paraId="273111EC" w14:textId="77777777" w:rsidR="00B569EB" w:rsidRPr="00290ED1" w:rsidRDefault="00B569EB" w:rsidP="00B569EB">
      <w:pPr>
        <w:rPr>
          <w:u w:val="single"/>
        </w:rPr>
      </w:pPr>
      <w:r w:rsidRPr="00290ED1">
        <w:rPr>
          <w:sz w:val="16"/>
        </w:rPr>
        <w:t xml:space="preserve">SWAC: Your </w:t>
      </w:r>
      <w:r w:rsidRPr="00290ED1">
        <w:rPr>
          <w:highlight w:val="cyan"/>
          <w:u w:val="single"/>
        </w:rPr>
        <w:t>collective</w:t>
      </w:r>
      <w:r w:rsidRPr="00290ED1">
        <w:rPr>
          <w:sz w:val="16"/>
        </w:rPr>
        <w:t xml:space="preserve"> has existed for many years and </w:t>
      </w:r>
      <w:r w:rsidRPr="00290ED1">
        <w:rPr>
          <w:highlight w:val="cyan"/>
          <w:u w:val="single"/>
        </w:rPr>
        <w:t>used</w:t>
      </w:r>
      <w:r w:rsidRPr="00290ED1">
        <w:rPr>
          <w:sz w:val="16"/>
        </w:rPr>
        <w:t xml:space="preserve"> many </w:t>
      </w:r>
      <w:r w:rsidRPr="00290ED1">
        <w:rPr>
          <w:rStyle w:val="Emphasis"/>
          <w:highlight w:val="cyan"/>
        </w:rPr>
        <w:t>political strategies</w:t>
      </w:r>
      <w:r w:rsidRPr="00290ED1">
        <w:rPr>
          <w:sz w:val="16"/>
          <w:highlight w:val="cyan"/>
        </w:rPr>
        <w:t xml:space="preserve"> </w:t>
      </w:r>
      <w:r w:rsidRPr="00290ED1">
        <w:rPr>
          <w:highlight w:val="cyan"/>
          <w:u w:val="single"/>
        </w:rPr>
        <w:t>to</w:t>
      </w:r>
      <w:r w:rsidRPr="00290ED1">
        <w:rPr>
          <w:u w:val="single"/>
        </w:rPr>
        <w:t xml:space="preserve"> </w:t>
      </w:r>
      <w:r w:rsidRPr="00290ED1">
        <w:rPr>
          <w:highlight w:val="cyan"/>
          <w:u w:val="single"/>
        </w:rPr>
        <w:t xml:space="preserve">obtain </w:t>
      </w:r>
      <w:r w:rsidRPr="00290ED1">
        <w:rPr>
          <w:rStyle w:val="Emphasis"/>
          <w:highlight w:val="cyan"/>
        </w:rPr>
        <w:t>rights for sex workers</w:t>
      </w:r>
      <w:r w:rsidRPr="00290ED1">
        <w:rPr>
          <w:u w:val="single"/>
        </w:rPr>
        <w:t xml:space="preserve">. How did the </w:t>
      </w:r>
      <w:r w:rsidRPr="00290ED1">
        <w:rPr>
          <w:rStyle w:val="Emphasis"/>
          <w:highlight w:val="cyan"/>
        </w:rPr>
        <w:t>strike</w:t>
      </w:r>
      <w:r w:rsidRPr="00290ED1">
        <w:rPr>
          <w:u w:val="single"/>
        </w:rPr>
        <w:t xml:space="preserve"> come up as a </w:t>
      </w:r>
      <w:r w:rsidRPr="00290ED1">
        <w:rPr>
          <w:rStyle w:val="Emphasis"/>
          <w:highlight w:val="cyan"/>
        </w:rPr>
        <w:t>tactic</w:t>
      </w:r>
      <w:r w:rsidRPr="00290ED1">
        <w:rPr>
          <w:u w:val="single"/>
        </w:rPr>
        <w:t xml:space="preserve"> to </w:t>
      </w:r>
      <w:r w:rsidRPr="00290ED1">
        <w:rPr>
          <w:highlight w:val="cyan"/>
          <w:u w:val="single"/>
        </w:rPr>
        <w:t>obtain</w:t>
      </w:r>
      <w:r w:rsidRPr="00290ED1">
        <w:rPr>
          <w:u w:val="single"/>
        </w:rPr>
        <w:t xml:space="preserve"> </w:t>
      </w:r>
      <w:r w:rsidRPr="00290ED1">
        <w:rPr>
          <w:highlight w:val="cyan"/>
          <w:u w:val="single"/>
        </w:rPr>
        <w:t>decrim</w:t>
      </w:r>
      <w:r w:rsidRPr="00290ED1">
        <w:rPr>
          <w:u w:val="single"/>
        </w:rPr>
        <w:t xml:space="preserve">inilization </w:t>
      </w:r>
      <w:r w:rsidRPr="00290ED1">
        <w:rPr>
          <w:highlight w:val="cyan"/>
          <w:u w:val="single"/>
        </w:rPr>
        <w:t>of sex work</w:t>
      </w:r>
      <w:r w:rsidRPr="00290ED1">
        <w:rPr>
          <w:u w:val="single"/>
        </w:rPr>
        <w:t xml:space="preserve">? </w:t>
      </w:r>
    </w:p>
    <w:p w14:paraId="2089476E" w14:textId="77777777" w:rsidR="00B569EB" w:rsidRPr="00290ED1" w:rsidRDefault="00B569EB" w:rsidP="00B569EB">
      <w:pPr>
        <w:rPr>
          <w:u w:val="single"/>
        </w:rPr>
      </w:pPr>
      <w:r w:rsidRPr="00290ED1">
        <w:rPr>
          <w:sz w:val="16"/>
        </w:rPr>
        <w:t xml:space="preserve">C.M.: Our </w:t>
      </w:r>
      <w:r w:rsidRPr="00290ED1">
        <w:rPr>
          <w:highlight w:val="cyan"/>
          <w:u w:val="single"/>
        </w:rPr>
        <w:t>collective</w:t>
      </w:r>
      <w:r w:rsidRPr="00290ED1">
        <w:rPr>
          <w:sz w:val="16"/>
        </w:rPr>
        <w:t xml:space="preserve"> which </w:t>
      </w:r>
      <w:r w:rsidRPr="00290ED1">
        <w:rPr>
          <w:u w:val="single"/>
        </w:rPr>
        <w:t xml:space="preserve">started in 1975 was </w:t>
      </w:r>
      <w:r w:rsidRPr="00290ED1">
        <w:rPr>
          <w:rStyle w:val="Emphasis"/>
          <w:highlight w:val="cyan"/>
        </w:rPr>
        <w:t>founded</w:t>
      </w:r>
      <w:r w:rsidRPr="00290ED1">
        <w:rPr>
          <w:highlight w:val="cyan"/>
          <w:u w:val="single"/>
        </w:rPr>
        <w:t xml:space="preserve"> by </w:t>
      </w:r>
      <w:r w:rsidRPr="00290ED1">
        <w:rPr>
          <w:rStyle w:val="Emphasis"/>
          <w:highlight w:val="cyan"/>
        </w:rPr>
        <w:t>immigrant sex workers</w:t>
      </w:r>
      <w:r w:rsidRPr="00290ED1">
        <w:rPr>
          <w:u w:val="single"/>
        </w:rPr>
        <w:t xml:space="preserve">. From the beginning we </w:t>
      </w:r>
      <w:r w:rsidRPr="00290ED1">
        <w:rPr>
          <w:highlight w:val="cyan"/>
          <w:u w:val="single"/>
        </w:rPr>
        <w:t>demanded</w:t>
      </w:r>
      <w:r w:rsidRPr="00290ED1">
        <w:rPr>
          <w:u w:val="single"/>
        </w:rPr>
        <w:t xml:space="preserve"> the </w:t>
      </w:r>
      <w:r w:rsidRPr="00290ED1">
        <w:rPr>
          <w:rStyle w:val="Emphasis"/>
          <w:highlight w:val="cyan"/>
        </w:rPr>
        <w:t>abolition</w:t>
      </w:r>
      <w:r w:rsidRPr="00290ED1">
        <w:rPr>
          <w:highlight w:val="cyan"/>
          <w:u w:val="single"/>
        </w:rPr>
        <w:t xml:space="preserve"> of</w:t>
      </w:r>
      <w:r w:rsidRPr="00290ED1">
        <w:rPr>
          <w:u w:val="single"/>
        </w:rPr>
        <w:t xml:space="preserve"> the </w:t>
      </w:r>
      <w:r w:rsidRPr="00290ED1">
        <w:rPr>
          <w:rStyle w:val="Emphasis"/>
          <w:highlight w:val="cyan"/>
        </w:rPr>
        <w:t>prostitution laws</w:t>
      </w:r>
      <w:r w:rsidRPr="00290ED1">
        <w:rPr>
          <w:highlight w:val="cyan"/>
          <w:u w:val="single"/>
        </w:rPr>
        <w:t xml:space="preserve"> and </w:t>
      </w:r>
      <w:r w:rsidRPr="00290ED1">
        <w:rPr>
          <w:rStyle w:val="Emphasis"/>
          <w:highlight w:val="cyan"/>
        </w:rPr>
        <w:t>for money</w:t>
      </w:r>
      <w:r w:rsidRPr="00290ED1">
        <w:rPr>
          <w:u w:val="single"/>
        </w:rPr>
        <w:t xml:space="preserve"> in women’s hands </w:t>
      </w:r>
      <w:r w:rsidRPr="00290ED1">
        <w:rPr>
          <w:highlight w:val="cyan"/>
          <w:u w:val="single"/>
        </w:rPr>
        <w:t>from governments so we can get out of sex work if and when we want</w:t>
      </w:r>
      <w:r w:rsidRPr="00290ED1">
        <w:rPr>
          <w:sz w:val="16"/>
        </w:rPr>
        <w:t>. It was and still is mostly women that are doing sex work, mostly mothers, mostly single mothers, doing our best to support our families. In the</w:t>
      </w:r>
      <w:r w:rsidRPr="00290ED1">
        <w:rPr>
          <w:highlight w:val="cyan"/>
          <w:u w:val="single"/>
        </w:rPr>
        <w:t>ECP</w:t>
      </w:r>
      <w:r w:rsidRPr="00290ED1">
        <w:rPr>
          <w:sz w:val="16"/>
        </w:rPr>
        <w:t xml:space="preserve"> we </w:t>
      </w:r>
      <w:r w:rsidRPr="00290ED1">
        <w:rPr>
          <w:u w:val="single"/>
        </w:rPr>
        <w:t xml:space="preserve">also </w:t>
      </w:r>
      <w:r w:rsidRPr="00290ED1">
        <w:rPr>
          <w:rStyle w:val="Emphasis"/>
          <w:highlight w:val="cyan"/>
        </w:rPr>
        <w:t>fight legal cases</w:t>
      </w:r>
      <w:r w:rsidRPr="00290ED1">
        <w:rPr>
          <w:highlight w:val="cyan"/>
          <w:u w:val="single"/>
        </w:rPr>
        <w:t xml:space="preserve"> against </w:t>
      </w:r>
      <w:r w:rsidRPr="00290ED1">
        <w:rPr>
          <w:rStyle w:val="Emphasis"/>
          <w:highlight w:val="cyan"/>
        </w:rPr>
        <w:t>criminal charges</w:t>
      </w:r>
      <w:r w:rsidRPr="00290ED1">
        <w:rPr>
          <w:u w:val="single"/>
        </w:rPr>
        <w:t xml:space="preserve"> such as </w:t>
      </w:r>
      <w:r w:rsidRPr="00290ED1">
        <w:rPr>
          <w:rStyle w:val="Emphasis"/>
        </w:rPr>
        <w:t>loitering</w:t>
      </w:r>
      <w:r w:rsidRPr="00290ED1">
        <w:rPr>
          <w:u w:val="single"/>
        </w:rPr>
        <w:t xml:space="preserve"> and </w:t>
      </w:r>
      <w:r w:rsidRPr="00290ED1">
        <w:rPr>
          <w:rStyle w:val="Emphasis"/>
        </w:rPr>
        <w:t>soliciting</w:t>
      </w:r>
      <w:r w:rsidRPr="00290ED1">
        <w:rPr>
          <w:u w:val="single"/>
        </w:rPr>
        <w:t xml:space="preserve"> and brothel keeping. Whatever people come to us with, we help them. We are an organisation of </w:t>
      </w:r>
      <w:r w:rsidRPr="00290ED1">
        <w:rPr>
          <w:rStyle w:val="Emphasis"/>
        </w:rPr>
        <w:t>different nationalities</w:t>
      </w:r>
      <w:r w:rsidRPr="00290ED1">
        <w:rPr>
          <w:u w:val="single"/>
        </w:rPr>
        <w:t xml:space="preserve">, </w:t>
      </w:r>
      <w:r w:rsidRPr="00290ED1">
        <w:rPr>
          <w:rStyle w:val="Emphasis"/>
        </w:rPr>
        <w:t>races</w:t>
      </w:r>
      <w:r w:rsidRPr="00290ED1">
        <w:rPr>
          <w:u w:val="single"/>
        </w:rPr>
        <w:t xml:space="preserve">, </w:t>
      </w:r>
      <w:r w:rsidRPr="00290ED1">
        <w:rPr>
          <w:rStyle w:val="Emphasis"/>
        </w:rPr>
        <w:t>ages</w:t>
      </w:r>
      <w:r w:rsidRPr="00290ED1">
        <w:rPr>
          <w:u w:val="single"/>
        </w:rPr>
        <w:t xml:space="preserve">, </w:t>
      </w:r>
      <w:r w:rsidRPr="00290ED1">
        <w:rPr>
          <w:rStyle w:val="Emphasis"/>
        </w:rPr>
        <w:t>sexualities</w:t>
      </w:r>
      <w:r w:rsidRPr="00290ED1">
        <w:rPr>
          <w:u w:val="single"/>
        </w:rPr>
        <w:t xml:space="preserve"> and </w:t>
      </w:r>
      <w:r w:rsidRPr="00290ED1">
        <w:rPr>
          <w:rStyle w:val="Emphasis"/>
        </w:rPr>
        <w:t>all genders</w:t>
      </w:r>
      <w:r w:rsidRPr="00290ED1">
        <w:rPr>
          <w:u w:val="single"/>
        </w:rPr>
        <w:t>.</w:t>
      </w:r>
    </w:p>
    <w:p w14:paraId="4D85FF62" w14:textId="77777777" w:rsidR="00B569EB" w:rsidRPr="00290ED1" w:rsidRDefault="00B569EB" w:rsidP="00B569EB">
      <w:pPr>
        <w:rPr>
          <w:sz w:val="16"/>
        </w:rPr>
      </w:pPr>
      <w:r w:rsidRPr="00290ED1">
        <w:rPr>
          <w:sz w:val="16"/>
        </w:rPr>
        <w:t xml:space="preserve">We work closely with other organizations. We are part of the Global Women’s Strike and the campaign for a Care Income Now2. Like other women we want our work of giving birth and raising the next generation to be counted, valued and paid for. </w:t>
      </w:r>
      <w:r w:rsidRPr="00290ED1">
        <w:rPr>
          <w:u w:val="single"/>
        </w:rPr>
        <w:t>And as sex workers we know that if we had that money for the work we are already doing, most of us wouldn’t have gone into prostitution in the first place. We wish that those people who complain about the number of women who have to go into sex work because of poverty and lack of economic alternatives, would instead press the goverment for that money</w:t>
      </w:r>
      <w:r w:rsidRPr="00290ED1">
        <w:rPr>
          <w:sz w:val="16"/>
        </w:rPr>
        <w:t xml:space="preserve">. </w:t>
      </w:r>
    </w:p>
    <w:p w14:paraId="28A323D3" w14:textId="77777777" w:rsidR="00B569EB" w:rsidRPr="00290ED1" w:rsidRDefault="00B569EB" w:rsidP="00B569EB">
      <w:pPr>
        <w:rPr>
          <w:sz w:val="16"/>
        </w:rPr>
      </w:pPr>
      <w:r w:rsidRPr="00290ED1">
        <w:rPr>
          <w:sz w:val="16"/>
        </w:rPr>
        <w:t xml:space="preserve">We are based at the Crossroads Women’s Centre in London and work closely with Women Against Rape, which is an </w:t>
      </w:r>
      <w:r w:rsidRPr="00290ED1">
        <w:rPr>
          <w:rStyle w:val="Emphasis"/>
          <w:highlight w:val="cyan"/>
        </w:rPr>
        <w:t>anti racist</w:t>
      </w:r>
      <w:r w:rsidRPr="00290ED1">
        <w:rPr>
          <w:sz w:val="16"/>
        </w:rPr>
        <w:t xml:space="preserve">, </w:t>
      </w:r>
      <w:r w:rsidRPr="00290ED1">
        <w:rPr>
          <w:rStyle w:val="Emphasis"/>
          <w:highlight w:val="cyan"/>
        </w:rPr>
        <w:t>anti-violence against women</w:t>
      </w:r>
      <w:r w:rsidRPr="00290ED1">
        <w:rPr>
          <w:sz w:val="16"/>
        </w:rPr>
        <w:t xml:space="preserve"> organization. We also work with </w:t>
      </w:r>
      <w:r w:rsidRPr="00290ED1">
        <w:rPr>
          <w:rStyle w:val="Emphasis"/>
          <w:highlight w:val="cyan"/>
        </w:rPr>
        <w:t>disability</w:t>
      </w:r>
      <w:r w:rsidRPr="00290ED1">
        <w:rPr>
          <w:sz w:val="16"/>
          <w:highlight w:val="cyan"/>
        </w:rPr>
        <w:t xml:space="preserve"> </w:t>
      </w:r>
      <w:r w:rsidRPr="00290ED1">
        <w:rPr>
          <w:highlight w:val="cyan"/>
          <w:u w:val="single"/>
        </w:rPr>
        <w:t>organizations</w:t>
      </w:r>
      <w:r w:rsidRPr="00290ED1">
        <w:rPr>
          <w:sz w:val="16"/>
        </w:rPr>
        <w:t xml:space="preserve"> – we have a number of women in our own network who have disabilities or who have children with disabilities, which is why they are working to get the money to cover the extra costs of dealing with a disability. Queer Strike which is part of the LGBTQ movement in the UK are also allies as is Support Not Separation which fights against children being taken from their mothers – which is happening here at frightening rates, the excuse being given that mothers are not protecting children against poverty or domestic violence. This is so outrageous. We know of sex workers who only started working to support their children and then have had them taken away by social services saying they are unfit mothers! </w:t>
      </w:r>
    </w:p>
    <w:p w14:paraId="15A22B99" w14:textId="77777777" w:rsidR="00B569EB" w:rsidRPr="00290ED1" w:rsidRDefault="00B569EB" w:rsidP="00B569EB">
      <w:pPr>
        <w:rPr>
          <w:sz w:val="16"/>
        </w:rPr>
      </w:pPr>
      <w:r w:rsidRPr="00290ED1">
        <w:rPr>
          <w:sz w:val="16"/>
        </w:rPr>
        <w:t xml:space="preserve">We have an international network so we learn from everyone’s experiences. Our sister organization in San Francisco is USPROS (The US PROStitutes Collective) and EMPOWER is our sister organisation in Thailand – who are involved at the moment in the massive struggle for justice in that country. </w:t>
      </w:r>
    </w:p>
    <w:p w14:paraId="096F4D2D" w14:textId="77777777" w:rsidR="00B569EB" w:rsidRPr="00290ED1" w:rsidRDefault="00B569EB" w:rsidP="00B569EB">
      <w:pPr>
        <w:rPr>
          <w:sz w:val="16"/>
        </w:rPr>
      </w:pPr>
      <w:r w:rsidRPr="00290ED1">
        <w:rPr>
          <w:sz w:val="16"/>
        </w:rPr>
        <w:t xml:space="preserve">We </w:t>
      </w:r>
      <w:r w:rsidRPr="00290ED1">
        <w:rPr>
          <w:rStyle w:val="Emphasis"/>
          <w:highlight w:val="cyan"/>
        </w:rPr>
        <w:t>campaign</w:t>
      </w:r>
      <w:r w:rsidRPr="00290ED1">
        <w:rPr>
          <w:highlight w:val="cyan"/>
          <w:u w:val="single"/>
        </w:rPr>
        <w:t xml:space="preserve"> for decriminalisation along</w:t>
      </w:r>
      <w:r w:rsidRPr="00290ED1">
        <w:rPr>
          <w:sz w:val="16"/>
        </w:rPr>
        <w:t xml:space="preserve"> the </w:t>
      </w:r>
      <w:r w:rsidRPr="00290ED1">
        <w:rPr>
          <w:highlight w:val="cyan"/>
          <w:u w:val="single"/>
        </w:rPr>
        <w:t>lines of</w:t>
      </w:r>
      <w:r w:rsidRPr="00290ED1">
        <w:rPr>
          <w:sz w:val="16"/>
        </w:rPr>
        <w:t xml:space="preserve"> the </w:t>
      </w:r>
      <w:r w:rsidRPr="00290ED1">
        <w:rPr>
          <w:rStyle w:val="Emphasis"/>
        </w:rPr>
        <w:t>law</w:t>
      </w:r>
      <w:r w:rsidRPr="00290ED1">
        <w:rPr>
          <w:sz w:val="16"/>
        </w:rPr>
        <w:t xml:space="preserve"> </w:t>
      </w:r>
      <w:r w:rsidRPr="00290ED1">
        <w:rPr>
          <w:u w:val="single"/>
        </w:rPr>
        <w:t>that was introduced in</w:t>
      </w:r>
      <w:r w:rsidRPr="00290ED1">
        <w:rPr>
          <w:sz w:val="16"/>
        </w:rPr>
        <w:t xml:space="preserve"> </w:t>
      </w:r>
      <w:r w:rsidRPr="00290ED1">
        <w:rPr>
          <w:rStyle w:val="Emphasis"/>
          <w:highlight w:val="cyan"/>
        </w:rPr>
        <w:t>New Zealand</w:t>
      </w:r>
      <w:r w:rsidRPr="00290ED1">
        <w:rPr>
          <w:sz w:val="16"/>
        </w:rPr>
        <w:t xml:space="preserve"> </w:t>
      </w:r>
      <w:r w:rsidRPr="00290ED1">
        <w:rPr>
          <w:u w:val="single"/>
        </w:rPr>
        <w:t xml:space="preserve">in 2003 </w:t>
      </w:r>
      <w:r w:rsidRPr="00290ED1">
        <w:rPr>
          <w:highlight w:val="cyan"/>
          <w:u w:val="single"/>
        </w:rPr>
        <w:t>which</w:t>
      </w:r>
      <w:r w:rsidRPr="00290ED1">
        <w:rPr>
          <w:u w:val="single"/>
        </w:rPr>
        <w:t xml:space="preserve"> has been shown to </w:t>
      </w:r>
      <w:r w:rsidRPr="00290ED1">
        <w:rPr>
          <w:highlight w:val="cyan"/>
          <w:u w:val="single"/>
        </w:rPr>
        <w:t xml:space="preserve">improve sex workers </w:t>
      </w:r>
      <w:r w:rsidRPr="00290ED1">
        <w:rPr>
          <w:rStyle w:val="Emphasis"/>
          <w:highlight w:val="cyan"/>
        </w:rPr>
        <w:t>health</w:t>
      </w:r>
      <w:r w:rsidRPr="00290ED1">
        <w:rPr>
          <w:highlight w:val="cyan"/>
          <w:u w:val="single"/>
        </w:rPr>
        <w:t xml:space="preserve"> and </w:t>
      </w:r>
      <w:r w:rsidRPr="00290ED1">
        <w:rPr>
          <w:rStyle w:val="Emphasis"/>
          <w:highlight w:val="cyan"/>
        </w:rPr>
        <w:t>safety</w:t>
      </w:r>
      <w:r w:rsidRPr="00290ED1">
        <w:rPr>
          <w:sz w:val="16"/>
        </w:rPr>
        <w:t xml:space="preserve">. The law removed consenting sex from the criminal law which means that the police now have to prioritise our safety rather than prosecute.  </w:t>
      </w:r>
    </w:p>
    <w:p w14:paraId="0DF05A7E" w14:textId="77777777" w:rsidR="00B569EB" w:rsidRPr="00290ED1" w:rsidRDefault="00B569EB" w:rsidP="00B569EB">
      <w:pPr>
        <w:rPr>
          <w:sz w:val="16"/>
        </w:rPr>
      </w:pPr>
      <w:r w:rsidRPr="00290ED1">
        <w:rPr>
          <w:highlight w:val="cyan"/>
          <w:u w:val="single"/>
        </w:rPr>
        <w:t xml:space="preserve">Women going on </w:t>
      </w:r>
      <w:r w:rsidRPr="00290ED1">
        <w:rPr>
          <w:rStyle w:val="Emphasis"/>
          <w:highlight w:val="cyan"/>
        </w:rPr>
        <w:t>strike</w:t>
      </w:r>
      <w:r w:rsidRPr="00290ED1">
        <w:rPr>
          <w:highlight w:val="cyan"/>
          <w:u w:val="single"/>
        </w:rPr>
        <w:t xml:space="preserve"> to </w:t>
      </w:r>
      <w:r w:rsidRPr="00290ED1">
        <w:rPr>
          <w:rStyle w:val="Emphasis"/>
          <w:highlight w:val="cyan"/>
        </w:rPr>
        <w:t>demand recognition</w:t>
      </w:r>
      <w:r w:rsidRPr="00290ED1">
        <w:rPr>
          <w:highlight w:val="cyan"/>
          <w:u w:val="single"/>
        </w:rPr>
        <w:t xml:space="preserve"> for</w:t>
      </w:r>
      <w:r w:rsidRPr="00290ED1">
        <w:rPr>
          <w:u w:val="single"/>
        </w:rPr>
        <w:t xml:space="preserve"> their </w:t>
      </w:r>
      <w:r w:rsidRPr="00290ED1">
        <w:rPr>
          <w:highlight w:val="cyan"/>
          <w:u w:val="single"/>
        </w:rPr>
        <w:t>unwaged and low waged work has</w:t>
      </w:r>
      <w:r w:rsidRPr="00290ED1">
        <w:rPr>
          <w:u w:val="single"/>
        </w:rPr>
        <w:t xml:space="preserve"> quite </w:t>
      </w:r>
      <w:r w:rsidRPr="00290ED1">
        <w:rPr>
          <w:highlight w:val="cyan"/>
          <w:u w:val="single"/>
        </w:rPr>
        <w:t xml:space="preserve">a </w:t>
      </w:r>
      <w:r w:rsidRPr="00290ED1">
        <w:rPr>
          <w:rStyle w:val="Emphasis"/>
          <w:highlight w:val="cyan"/>
        </w:rPr>
        <w:t>long history</w:t>
      </w:r>
      <w:r w:rsidRPr="00290ED1">
        <w:rPr>
          <w:sz w:val="16"/>
        </w:rPr>
        <w:t>. In 1975, all the women in Iceland went on strike and the whole country ground to a halt. It was fantastic! There are photos of thousands of women out in the streets. Newscasters had to have their children with them in the studio while they were reading the news about the women being out on strike!</w:t>
      </w:r>
    </w:p>
    <w:p w14:paraId="58CC4E84" w14:textId="77777777" w:rsidR="00B569EB" w:rsidRPr="00290ED1" w:rsidRDefault="00B569EB" w:rsidP="00B569EB">
      <w:pPr>
        <w:rPr>
          <w:sz w:val="16"/>
        </w:rPr>
      </w:pPr>
      <w:r w:rsidRPr="00290ED1">
        <w:rPr>
          <w:sz w:val="16"/>
        </w:rPr>
        <w:t xml:space="preserve">People have always known that </w:t>
      </w:r>
      <w:r w:rsidRPr="00290ED1">
        <w:rPr>
          <w:rStyle w:val="Emphasis"/>
          <w:highlight w:val="cyan"/>
        </w:rPr>
        <w:t>withdrawing</w:t>
      </w:r>
      <w:r w:rsidRPr="00290ED1">
        <w:rPr>
          <w:rStyle w:val="Emphasis"/>
        </w:rPr>
        <w:t xml:space="preserve"> our </w:t>
      </w:r>
      <w:r w:rsidRPr="00290ED1">
        <w:rPr>
          <w:rStyle w:val="Emphasis"/>
          <w:highlight w:val="cyan"/>
        </w:rPr>
        <w:t>labour</w:t>
      </w:r>
      <w:r w:rsidRPr="00290ED1">
        <w:rPr>
          <w:sz w:val="16"/>
        </w:rPr>
        <w:t xml:space="preserve"> is a way of </w:t>
      </w:r>
      <w:r w:rsidRPr="00290ED1">
        <w:rPr>
          <w:highlight w:val="cyan"/>
          <w:u w:val="single"/>
        </w:rPr>
        <w:t>bring</w:t>
      </w:r>
      <w:r w:rsidRPr="00290ED1">
        <w:rPr>
          <w:sz w:val="16"/>
        </w:rPr>
        <w:t xml:space="preserve">ing </w:t>
      </w:r>
      <w:r w:rsidRPr="00290ED1">
        <w:rPr>
          <w:highlight w:val="cyan"/>
          <w:u w:val="single"/>
        </w:rPr>
        <w:t>attention to</w:t>
      </w:r>
      <w:r w:rsidRPr="00290ED1">
        <w:rPr>
          <w:sz w:val="16"/>
        </w:rPr>
        <w:t xml:space="preserve"> the </w:t>
      </w:r>
      <w:r w:rsidRPr="00290ED1">
        <w:rPr>
          <w:rStyle w:val="Emphasis"/>
          <w:highlight w:val="cyan"/>
        </w:rPr>
        <w:t>issues we want to raise</w:t>
      </w:r>
      <w:r w:rsidRPr="00290ED1">
        <w:rPr>
          <w:sz w:val="16"/>
        </w:rPr>
        <w:t xml:space="preserve">. On International Women’s Day in 2000, the Global Women’s Strike was organizing a women’s strike in many countries calling on governments to recognise and value all the unwaged work women are doing in the world. UN figures at the time showed that women are doing two thirds of the world’s work for just 5% of the income and 1% of the assets. We were already working with sex workers in Soho, London – one of the most well known red light areas in the country. Sex workers there had been part of our network for decades and we had fought a number of campaigns with them against the local Westminster Council trying to close down flats – trying to gentrify the area. Many of the women working in Soho are migrant women and the police targeted them in particular for raids, arrest and deportation but used as an excuse the claim that women were trafficked and needed saving. </w:t>
      </w:r>
      <w:r w:rsidRPr="00290ED1">
        <w:rPr>
          <w:u w:val="single"/>
        </w:rPr>
        <w:t xml:space="preserve">When we spoke with them, </w:t>
      </w:r>
      <w:r w:rsidRPr="00290ED1">
        <w:rPr>
          <w:highlight w:val="cyan"/>
          <w:u w:val="single"/>
        </w:rPr>
        <w:t>sex workers</w:t>
      </w:r>
      <w:r w:rsidRPr="00290ED1">
        <w:rPr>
          <w:u w:val="single"/>
        </w:rPr>
        <w:t xml:space="preserve"> from Soho </w:t>
      </w:r>
      <w:r w:rsidRPr="00290ED1">
        <w:rPr>
          <w:highlight w:val="cyan"/>
          <w:u w:val="single"/>
        </w:rPr>
        <w:t>said they wanted to join the International Women’s Day strike</w:t>
      </w:r>
      <w:r w:rsidRPr="00290ED1">
        <w:rPr>
          <w:sz w:val="16"/>
        </w:rPr>
        <w:t xml:space="preserve">. Women there work in walk-up flats – the clients come and knock on the door and wait. On the Strike day those doors were closed and Soho sex workers came together with others who worked in different places and ways. We all joined the Global Women’s Strike. </w:t>
      </w:r>
    </w:p>
    <w:p w14:paraId="30ED0761" w14:textId="77777777" w:rsidR="00B569EB" w:rsidRPr="00290ED1" w:rsidRDefault="00B569EB" w:rsidP="00B569EB">
      <w:pPr>
        <w:rPr>
          <w:u w:val="single"/>
        </w:rPr>
      </w:pPr>
      <w:r w:rsidRPr="00290ED1">
        <w:rPr>
          <w:u w:val="single"/>
        </w:rPr>
        <w:t xml:space="preserve">So that </w:t>
      </w:r>
      <w:r w:rsidRPr="00290ED1">
        <w:rPr>
          <w:rStyle w:val="Emphasis"/>
          <w:highlight w:val="cyan"/>
        </w:rPr>
        <w:t>no-one could be identified</w:t>
      </w:r>
      <w:r w:rsidRPr="00290ED1">
        <w:rPr>
          <w:highlight w:val="cyan"/>
          <w:u w:val="single"/>
        </w:rPr>
        <w:t>, all</w:t>
      </w:r>
      <w:r w:rsidRPr="00290ED1">
        <w:rPr>
          <w:u w:val="single"/>
        </w:rPr>
        <w:t xml:space="preserve"> the people </w:t>
      </w:r>
      <w:r w:rsidRPr="00290ED1">
        <w:rPr>
          <w:highlight w:val="cyan"/>
          <w:u w:val="single"/>
        </w:rPr>
        <w:t>on</w:t>
      </w:r>
      <w:r w:rsidRPr="00290ED1">
        <w:rPr>
          <w:u w:val="single"/>
        </w:rPr>
        <w:t xml:space="preserve"> the </w:t>
      </w:r>
      <w:r w:rsidRPr="00290ED1">
        <w:rPr>
          <w:highlight w:val="cyan"/>
          <w:u w:val="single"/>
        </w:rPr>
        <w:t xml:space="preserve">march wore </w:t>
      </w:r>
      <w:r w:rsidRPr="00290ED1">
        <w:rPr>
          <w:rStyle w:val="Emphasis"/>
          <w:highlight w:val="cyan"/>
        </w:rPr>
        <w:t>masks</w:t>
      </w:r>
      <w:r w:rsidRPr="00290ED1">
        <w:rPr>
          <w:highlight w:val="cyan"/>
          <w:u w:val="single"/>
        </w:rPr>
        <w:t>. No-one</w:t>
      </w:r>
      <w:r w:rsidRPr="00290ED1">
        <w:rPr>
          <w:u w:val="single"/>
        </w:rPr>
        <w:t xml:space="preserve"> </w:t>
      </w:r>
      <w:r w:rsidRPr="00290ED1">
        <w:rPr>
          <w:highlight w:val="cyan"/>
          <w:u w:val="single"/>
        </w:rPr>
        <w:t xml:space="preserve">could tell who was a sex worker and who wasn’t, it was a </w:t>
      </w:r>
      <w:r w:rsidRPr="00290ED1">
        <w:rPr>
          <w:rStyle w:val="Emphasis"/>
          <w:highlight w:val="cyan"/>
        </w:rPr>
        <w:t>fantastic success</w:t>
      </w:r>
      <w:r w:rsidRPr="00290ED1">
        <w:rPr>
          <w:u w:val="single"/>
        </w:rPr>
        <w:t xml:space="preserve"> and there was a lot of publicity.</w:t>
      </w:r>
    </w:p>
    <w:p w14:paraId="1040DD85" w14:textId="77777777" w:rsidR="00B569EB" w:rsidRPr="005364C0" w:rsidRDefault="00B569EB" w:rsidP="00B569EB">
      <w:pPr>
        <w:pStyle w:val="Heading4"/>
        <w:rPr>
          <w:rStyle w:val="Heading4Char"/>
        </w:rPr>
      </w:pPr>
      <w:r>
        <w:t xml:space="preserve">Unions are </w:t>
      </w:r>
      <w:r w:rsidRPr="000D7FD7">
        <w:rPr>
          <w:u w:val="single"/>
        </w:rPr>
        <w:t>good</w:t>
      </w:r>
      <w:r>
        <w:t xml:space="preserve"> for sex workers. In New Zealand, the sex workers’ union pushed for decriminalization and is a unique grassroots organization that can respond to demands.  </w:t>
      </w:r>
    </w:p>
    <w:p w14:paraId="237F0385" w14:textId="77777777" w:rsidR="00B569EB" w:rsidRPr="005364C0" w:rsidRDefault="00B569EB" w:rsidP="00B569EB">
      <w:pPr>
        <w:rPr>
          <w:rStyle w:val="Heading4Char"/>
        </w:rPr>
      </w:pPr>
      <w:r>
        <w:t xml:space="preserve">Ivana </w:t>
      </w:r>
      <w:r w:rsidRPr="000D7FD7">
        <w:rPr>
          <w:rStyle w:val="Style13ptBold"/>
        </w:rPr>
        <w:t>Radačić 17</w:t>
      </w:r>
      <w:r>
        <w:t xml:space="preserve">. Adjunct faculty member with the Human Rights Practice Program at the University of Arizona. “New Zealand Prostitutes’ Collective—An Example of a Successful Policy Actor.”  Soc. Sci. 2017, 6(2), 46; https://doi.org/10.3390/socsci6020046 </w:t>
      </w:r>
    </w:p>
    <w:p w14:paraId="5AB6D4BD" w14:textId="77777777" w:rsidR="00B569EB" w:rsidRPr="005364C0" w:rsidRDefault="00B569EB" w:rsidP="00B569EB">
      <w:pPr>
        <w:rPr>
          <w:rStyle w:val="Heading4Char"/>
        </w:rPr>
      </w:pPr>
      <w:r w:rsidRPr="000D7FD7">
        <w:rPr>
          <w:sz w:val="16"/>
        </w:rPr>
        <w:t xml:space="preserve">Since the birth of the sex workers’ movement in the 1970s, there has been a proliferation of sex workers’ organisations worldwide. However, most scholars have argued that these organisations have largely been unsuccessful in terms of their impact on prostitution law and policy (Weitzer 1991; Mathieu 2003; Van der Poel 1995; Jennes 1993). These scholars identify significant hurdles that organisations have faced in different countries and that have prevented them from having any significant impact on prostitution policy. Commonly identified obstacles are the lack of a common identity and solidarity among sex workers; their stigmatisation; small and informal membership and problematic leadership; lack of resources; and ambiguity of allies. As </w:t>
      </w:r>
      <w:r w:rsidRPr="000D7FD7">
        <w:rPr>
          <w:rStyle w:val="StyleUnderline"/>
        </w:rPr>
        <w:t>the</w:t>
      </w:r>
      <w:r w:rsidRPr="000D7FD7">
        <w:rPr>
          <w:sz w:val="16"/>
        </w:rPr>
        <w:t xml:space="preserve"> </w:t>
      </w:r>
      <w:r w:rsidRPr="000D7FD7">
        <w:rPr>
          <w:rStyle w:val="StyleUnderline"/>
          <w:highlight w:val="cyan"/>
        </w:rPr>
        <w:t>li</w:t>
      </w:r>
      <w:r w:rsidRPr="000D7FD7">
        <w:rPr>
          <w:rStyle w:val="StyleUnderline"/>
        </w:rPr>
        <w:t>t</w:t>
      </w:r>
      <w:r w:rsidRPr="000D7FD7">
        <w:rPr>
          <w:sz w:val="16"/>
        </w:rPr>
        <w:t xml:space="preserve">erature </w:t>
      </w:r>
      <w:r w:rsidRPr="000D7FD7">
        <w:rPr>
          <w:rStyle w:val="StyleUnderline"/>
          <w:highlight w:val="cyan"/>
        </w:rPr>
        <w:t>examines</w:t>
      </w:r>
      <w:r w:rsidRPr="000D7FD7">
        <w:rPr>
          <w:sz w:val="16"/>
        </w:rPr>
        <w:t xml:space="preserve"> </w:t>
      </w:r>
      <w:r w:rsidRPr="000D7FD7">
        <w:rPr>
          <w:rStyle w:val="Emphasis"/>
          <w:highlight w:val="cyan"/>
        </w:rPr>
        <w:t>only a few organisations</w:t>
      </w:r>
      <w:r w:rsidRPr="000D7FD7">
        <w:rPr>
          <w:rStyle w:val="Emphasis"/>
        </w:rPr>
        <w:t>1</w:t>
      </w:r>
      <w:r w:rsidRPr="000D7FD7">
        <w:rPr>
          <w:sz w:val="16"/>
        </w:rPr>
        <w:t xml:space="preserve"> and measures success narrowly (by focusing primarily on their impact on law), </w:t>
      </w:r>
      <w:r w:rsidRPr="000D7FD7">
        <w:rPr>
          <w:rStyle w:val="StyleUnderline"/>
        </w:rPr>
        <w:t xml:space="preserve">the </w:t>
      </w:r>
      <w:r w:rsidRPr="000D7FD7">
        <w:rPr>
          <w:rStyle w:val="StyleUnderline"/>
          <w:highlight w:val="cyan"/>
        </w:rPr>
        <w:t>conclusion about</w:t>
      </w:r>
      <w:r w:rsidRPr="000D7FD7">
        <w:rPr>
          <w:rStyle w:val="StyleUnderline"/>
        </w:rPr>
        <w:t xml:space="preserve"> the</w:t>
      </w:r>
      <w:r w:rsidRPr="000D7FD7">
        <w:rPr>
          <w:sz w:val="16"/>
        </w:rPr>
        <w:t xml:space="preserve"> </w:t>
      </w:r>
      <w:r w:rsidRPr="000D7FD7">
        <w:rPr>
          <w:rStyle w:val="Emphasis"/>
          <w:highlight w:val="cyan"/>
        </w:rPr>
        <w:t>failure</w:t>
      </w:r>
      <w:r w:rsidRPr="000D7FD7">
        <w:rPr>
          <w:sz w:val="16"/>
        </w:rPr>
        <w:t xml:space="preserve"> </w:t>
      </w:r>
      <w:r w:rsidRPr="000D7FD7">
        <w:rPr>
          <w:rStyle w:val="StyleUnderline"/>
        </w:rPr>
        <w:t xml:space="preserve">of these organisations might be </w:t>
      </w:r>
      <w:r w:rsidRPr="000D7FD7">
        <w:rPr>
          <w:rStyle w:val="StyleUnderline"/>
          <w:highlight w:val="cyan"/>
        </w:rPr>
        <w:t>an</w:t>
      </w:r>
      <w:r w:rsidRPr="000D7FD7">
        <w:rPr>
          <w:sz w:val="16"/>
        </w:rPr>
        <w:t xml:space="preserve"> </w:t>
      </w:r>
      <w:r w:rsidRPr="000D7FD7">
        <w:rPr>
          <w:rStyle w:val="Emphasis"/>
          <w:highlight w:val="cyan"/>
        </w:rPr>
        <w:t>overstatement</w:t>
      </w:r>
      <w:r w:rsidRPr="000D7FD7">
        <w:rPr>
          <w:sz w:val="16"/>
        </w:rPr>
        <w:t xml:space="preserve">, as </w:t>
      </w:r>
      <w:r w:rsidRPr="000D7FD7">
        <w:rPr>
          <w:rStyle w:val="StyleUnderline"/>
          <w:highlight w:val="cyan"/>
        </w:rPr>
        <w:t>they have all done</w:t>
      </w:r>
      <w:r w:rsidRPr="000D7FD7">
        <w:rPr>
          <w:sz w:val="16"/>
        </w:rPr>
        <w:t xml:space="preserve"> </w:t>
      </w:r>
      <w:r w:rsidRPr="000D7FD7">
        <w:rPr>
          <w:rStyle w:val="Emphasis"/>
          <w:highlight w:val="cyan"/>
        </w:rPr>
        <w:t>important work</w:t>
      </w:r>
      <w:r w:rsidRPr="000D7FD7">
        <w:rPr>
          <w:sz w:val="16"/>
        </w:rPr>
        <w:t>. However, the fact is that sex workers’ rights organisations have not generally succeeded in effecting legal change, in achieving decriminalisation. In many countries sex workers’ rights movements have never become an important policy actor, while in some countries, like Croatia, there is still no sex workers’ organisation (Radačić forthcoming).</w:t>
      </w:r>
    </w:p>
    <w:p w14:paraId="330C452E" w14:textId="77777777" w:rsidR="00B569EB" w:rsidRDefault="00B569EB" w:rsidP="00B569EB">
      <w:pPr>
        <w:rPr>
          <w:sz w:val="16"/>
        </w:rPr>
      </w:pPr>
      <w:r w:rsidRPr="000D7FD7">
        <w:rPr>
          <w:sz w:val="16"/>
        </w:rPr>
        <w:t xml:space="preserve">In light of this, </w:t>
      </w:r>
      <w:r w:rsidRPr="000D7FD7">
        <w:rPr>
          <w:rStyle w:val="StyleUnderline"/>
          <w:highlight w:val="cyan"/>
        </w:rPr>
        <w:t>the</w:t>
      </w:r>
      <w:r w:rsidRPr="000D7FD7">
        <w:rPr>
          <w:rStyle w:val="StyleUnderline"/>
        </w:rPr>
        <w:t xml:space="preserve"> New Zealand Prostitutes’ Collective</w:t>
      </w:r>
      <w:r w:rsidRPr="000D7FD7">
        <w:rPr>
          <w:sz w:val="16"/>
        </w:rPr>
        <w:t xml:space="preserve"> (</w:t>
      </w:r>
      <w:r w:rsidRPr="000D7FD7">
        <w:rPr>
          <w:rStyle w:val="StyleUnderline"/>
          <w:highlight w:val="cyan"/>
        </w:rPr>
        <w:t>NZPC</w:t>
      </w:r>
      <w:r w:rsidRPr="000D7FD7">
        <w:rPr>
          <w:sz w:val="16"/>
        </w:rPr>
        <w:t xml:space="preserve">) </w:t>
      </w:r>
      <w:r w:rsidRPr="000D7FD7">
        <w:rPr>
          <w:rStyle w:val="StyleUnderline"/>
        </w:rPr>
        <w:t>is a</w:t>
      </w:r>
      <w:r w:rsidRPr="000D7FD7">
        <w:rPr>
          <w:sz w:val="16"/>
        </w:rPr>
        <w:t xml:space="preserve"> </w:t>
      </w:r>
      <w:r w:rsidRPr="000D7FD7">
        <w:rPr>
          <w:rStyle w:val="Emphasis"/>
          <w:highlight w:val="cyan"/>
        </w:rPr>
        <w:t>unique example</w:t>
      </w:r>
      <w:r w:rsidRPr="000D7FD7">
        <w:rPr>
          <w:sz w:val="16"/>
        </w:rPr>
        <w:t xml:space="preserve"> </w:t>
      </w:r>
      <w:r w:rsidRPr="000D7FD7">
        <w:rPr>
          <w:rStyle w:val="StyleUnderline"/>
          <w:highlight w:val="cyan"/>
        </w:rPr>
        <w:t>of</w:t>
      </w:r>
      <w:r w:rsidRPr="000D7FD7">
        <w:rPr>
          <w:rStyle w:val="StyleUnderline"/>
        </w:rPr>
        <w:t xml:space="preserve"> a </w:t>
      </w:r>
      <w:r w:rsidRPr="000D7FD7">
        <w:rPr>
          <w:rStyle w:val="StyleUnderline"/>
          <w:highlight w:val="cyan"/>
        </w:rPr>
        <w:t>successful sex workers’</w:t>
      </w:r>
      <w:r w:rsidRPr="000D7FD7">
        <w:rPr>
          <w:rStyle w:val="StyleUnderline"/>
        </w:rPr>
        <w:t xml:space="preserve"> rights </w:t>
      </w:r>
      <w:r w:rsidRPr="000D7FD7">
        <w:rPr>
          <w:rStyle w:val="StyleUnderline"/>
          <w:highlight w:val="cyan"/>
        </w:rPr>
        <w:t>organisation</w:t>
      </w:r>
      <w:r w:rsidRPr="000D7FD7">
        <w:rPr>
          <w:sz w:val="16"/>
        </w:rPr>
        <w:t xml:space="preserve">. </w:t>
      </w:r>
      <w:r w:rsidRPr="000D7FD7">
        <w:rPr>
          <w:rStyle w:val="StyleUnderline"/>
        </w:rPr>
        <w:t>It had a</w:t>
      </w:r>
      <w:r w:rsidRPr="000D7FD7">
        <w:rPr>
          <w:sz w:val="16"/>
        </w:rPr>
        <w:t xml:space="preserve"> </w:t>
      </w:r>
      <w:r w:rsidRPr="000D7FD7">
        <w:rPr>
          <w:rStyle w:val="Emphasis"/>
          <w:highlight w:val="cyan"/>
        </w:rPr>
        <w:t>crucial role</w:t>
      </w:r>
      <w:r w:rsidRPr="000D7FD7">
        <w:rPr>
          <w:sz w:val="16"/>
        </w:rPr>
        <w:t xml:space="preserve"> </w:t>
      </w:r>
      <w:r w:rsidRPr="000D7FD7">
        <w:rPr>
          <w:rStyle w:val="StyleUnderline"/>
          <w:highlight w:val="cyan"/>
        </w:rPr>
        <w:t>in</w:t>
      </w:r>
      <w:r w:rsidRPr="000D7FD7">
        <w:rPr>
          <w:rStyle w:val="StyleUnderline"/>
        </w:rPr>
        <w:t xml:space="preserve"> the adoption of the Prostitution Reform Act 2003</w:t>
      </w:r>
      <w:r w:rsidRPr="000D7FD7">
        <w:rPr>
          <w:sz w:val="16"/>
        </w:rPr>
        <w:t xml:space="preserve"> (PRA), a unique human rights-focused </w:t>
      </w:r>
      <w:r w:rsidRPr="000D7FD7">
        <w:rPr>
          <w:rStyle w:val="StyleUnderline"/>
        </w:rPr>
        <w:t>legislative</w:t>
      </w:r>
      <w:r w:rsidRPr="000D7FD7">
        <w:rPr>
          <w:sz w:val="16"/>
        </w:rPr>
        <w:t xml:space="preserve"> model of </w:t>
      </w:r>
      <w:r w:rsidRPr="000D7FD7">
        <w:rPr>
          <w:rStyle w:val="StyleUnderline"/>
          <w:highlight w:val="cyan"/>
        </w:rPr>
        <w:t>decriminalisation</w:t>
      </w:r>
      <w:r w:rsidRPr="000D7FD7">
        <w:rPr>
          <w:sz w:val="16"/>
        </w:rPr>
        <w:t xml:space="preserve">,2 </w:t>
      </w:r>
      <w:r w:rsidRPr="000D7FD7">
        <w:rPr>
          <w:rStyle w:val="StyleUnderline"/>
        </w:rPr>
        <w:t>which has been</w:t>
      </w:r>
      <w:r w:rsidRPr="000D7FD7">
        <w:rPr>
          <w:sz w:val="16"/>
        </w:rPr>
        <w:t xml:space="preserve"> </w:t>
      </w:r>
      <w:r w:rsidRPr="000D7FD7">
        <w:rPr>
          <w:rStyle w:val="Emphasis"/>
          <w:highlight w:val="cyan"/>
        </w:rPr>
        <w:t>widely celebrated</w:t>
      </w:r>
      <w:r w:rsidRPr="000D7FD7">
        <w:rPr>
          <w:sz w:val="16"/>
        </w:rPr>
        <w:t xml:space="preserve"> </w:t>
      </w:r>
      <w:r w:rsidRPr="000D7FD7">
        <w:rPr>
          <w:rStyle w:val="StyleUnderline"/>
          <w:highlight w:val="cyan"/>
        </w:rPr>
        <w:t>by sex workers</w:t>
      </w:r>
      <w:r w:rsidRPr="000D7FD7">
        <w:rPr>
          <w:sz w:val="16"/>
        </w:rPr>
        <w:t xml:space="preserve">.3 </w:t>
      </w:r>
      <w:r w:rsidRPr="000D7FD7">
        <w:rPr>
          <w:rStyle w:val="StyleUnderline"/>
          <w:highlight w:val="cyan"/>
        </w:rPr>
        <w:t>NZPC</w:t>
      </w:r>
      <w:r w:rsidRPr="000D7FD7">
        <w:rPr>
          <w:rStyle w:val="StyleUnderline"/>
        </w:rPr>
        <w:t xml:space="preserve"> has also </w:t>
      </w:r>
      <w:r w:rsidRPr="000D7FD7">
        <w:rPr>
          <w:rStyle w:val="StyleUnderline"/>
          <w:highlight w:val="cyan"/>
        </w:rPr>
        <w:t>had an important role in</w:t>
      </w:r>
      <w:r w:rsidRPr="000D7FD7">
        <w:rPr>
          <w:rStyle w:val="StyleUnderline"/>
        </w:rPr>
        <w:t xml:space="preserve"> the </w:t>
      </w:r>
      <w:r w:rsidRPr="000D7FD7">
        <w:rPr>
          <w:rStyle w:val="StyleUnderline"/>
          <w:highlight w:val="cyan"/>
        </w:rPr>
        <w:t>implementation</w:t>
      </w:r>
      <w:r w:rsidRPr="000D7FD7">
        <w:rPr>
          <w:rStyle w:val="StyleUnderline"/>
        </w:rPr>
        <w:t xml:space="preserve"> of this law</w:t>
      </w:r>
      <w:r w:rsidRPr="000D7FD7">
        <w:rPr>
          <w:sz w:val="16"/>
        </w:rPr>
        <w:t xml:space="preserve"> and is one of the key actors in prostitution policy in New Zealand. </w:t>
      </w:r>
      <w:r w:rsidRPr="000D7FD7">
        <w:rPr>
          <w:rStyle w:val="StyleUnderline"/>
        </w:rPr>
        <w:t xml:space="preserve">It is </w:t>
      </w:r>
      <w:r w:rsidRPr="000D7FD7">
        <w:rPr>
          <w:rStyle w:val="StyleUnderline"/>
          <w:highlight w:val="cyan"/>
        </w:rPr>
        <w:t>also a</w:t>
      </w:r>
      <w:r w:rsidRPr="000D7FD7">
        <w:rPr>
          <w:sz w:val="16"/>
        </w:rPr>
        <w:t xml:space="preserve"> </w:t>
      </w:r>
      <w:r w:rsidRPr="000D7FD7">
        <w:rPr>
          <w:rStyle w:val="Emphasis"/>
          <w:highlight w:val="cyan"/>
        </w:rPr>
        <w:t>grassroots organisation</w:t>
      </w:r>
      <w:r w:rsidRPr="000D7FD7">
        <w:rPr>
          <w:sz w:val="16"/>
        </w:rPr>
        <w:t>, in daily contact with sex workers. This article analyses the role of the NZPC in prostitution policy in New Zealand, and examines key factors for its success, in light of empirical data obtained through field work, and in the context of scholarship on sex workers’ rights organising. It opens by describing the methods used in the study and the type of data gathered, after which I describe the work of the organisation, illustrating its success, not only in terms of its impact on policy, but also in other areas of work. I then discuss the key factors for its success, as grounded in the collected and analysed data.</w:t>
      </w:r>
    </w:p>
    <w:p w14:paraId="78C6CC7A" w14:textId="77777777" w:rsidR="00B569EB" w:rsidRDefault="00B569EB" w:rsidP="00B569EB">
      <w:pPr>
        <w:pStyle w:val="Heading3"/>
      </w:pPr>
      <w:r>
        <w:t>AT: Judy---2AC</w:t>
      </w:r>
    </w:p>
    <w:p w14:paraId="7D9F4B32" w14:textId="77777777" w:rsidR="00B569EB" w:rsidRPr="0097367D" w:rsidRDefault="00B569EB" w:rsidP="00B569EB">
      <w:pPr>
        <w:pStyle w:val="Heading4"/>
      </w:pPr>
      <w:bookmarkStart w:id="5" w:name="_Hlk193369282"/>
      <w:r>
        <w:t xml:space="preserve">Structuralism’s not </w:t>
      </w:r>
      <w:r>
        <w:rPr>
          <w:u w:val="single"/>
        </w:rPr>
        <w:t>determinative</w:t>
      </w:r>
      <w:r>
        <w:t xml:space="preserve">—progress is </w:t>
      </w:r>
      <w:r>
        <w:rPr>
          <w:u w:val="single"/>
        </w:rPr>
        <w:t>possible</w:t>
      </w:r>
      <w:r>
        <w:t>.</w:t>
      </w:r>
    </w:p>
    <w:p w14:paraId="6314A623" w14:textId="77777777" w:rsidR="00B569EB" w:rsidRDefault="00B569EB" w:rsidP="00B569EB">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2A3678FD" w14:textId="77777777" w:rsidR="00B569EB" w:rsidRPr="006F5358" w:rsidRDefault="00B569EB" w:rsidP="00B569EB">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06CC4773" w14:textId="77777777" w:rsidR="00B569EB" w:rsidRPr="006F5358" w:rsidRDefault="00B569EB" w:rsidP="00B569EB">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65DDA978" w14:textId="77777777" w:rsidR="00B569EB" w:rsidRPr="006F5358" w:rsidRDefault="00B569EB" w:rsidP="00B569EB">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03BB3E42" w14:textId="77777777" w:rsidR="00B569EB" w:rsidRPr="006F5358" w:rsidRDefault="00B569EB" w:rsidP="00B569EB">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41501F67" w14:textId="77777777" w:rsidR="00B569EB" w:rsidRPr="006F5358" w:rsidRDefault="00B569EB" w:rsidP="00B569EB">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39D17973" w14:textId="77777777" w:rsidR="00B569EB" w:rsidRPr="006F5358" w:rsidRDefault="00B569EB" w:rsidP="00B569EB">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342D121C" w14:textId="77777777" w:rsidR="00B569EB" w:rsidRPr="006F5358" w:rsidRDefault="00B569EB" w:rsidP="00B569EB">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401C9423" w14:textId="77777777" w:rsidR="00B569EB" w:rsidRPr="006F5358" w:rsidRDefault="00B569EB" w:rsidP="00B569EB">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236BE5FF" w14:textId="77777777" w:rsidR="00B569EB" w:rsidRPr="006F5358" w:rsidRDefault="00B569EB" w:rsidP="00B569EB">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5"/>
    <w:p w14:paraId="7D6334F6" w14:textId="77777777" w:rsidR="00B569EB" w:rsidRPr="00810B94" w:rsidRDefault="00B569EB" w:rsidP="00B569EB"/>
    <w:p w14:paraId="61F3AC96" w14:textId="77777777" w:rsidR="00B569EB" w:rsidRDefault="00B569EB" w:rsidP="00B569EB">
      <w:pPr>
        <w:pStyle w:val="Heading4"/>
      </w:pPr>
      <w:r>
        <w:t xml:space="preserve">Blackness </w:t>
      </w:r>
      <w:r>
        <w:rPr>
          <w:u w:val="single"/>
        </w:rPr>
        <w:t>ought</w:t>
      </w:r>
      <w:r>
        <w:t xml:space="preserve"> be </w:t>
      </w:r>
      <w:r>
        <w:rPr>
          <w:u w:val="single"/>
        </w:rPr>
        <w:t>humanized</w:t>
      </w:r>
      <w:r>
        <w:t xml:space="preserve">—else we </w:t>
      </w:r>
      <w:r>
        <w:rPr>
          <w:u w:val="single"/>
        </w:rPr>
        <w:t>perpetuate</w:t>
      </w:r>
      <w:r>
        <w:t xml:space="preserve"> anti-Black violence.</w:t>
      </w:r>
    </w:p>
    <w:p w14:paraId="5C30F3FF" w14:textId="77777777" w:rsidR="00B569EB" w:rsidRDefault="00B569EB" w:rsidP="00B569EB">
      <w:r w:rsidRPr="003E3B9A">
        <w:rPr>
          <w:rStyle w:val="Style13ptBold"/>
        </w:rPr>
        <w:t>Spratt, 25</w:t>
      </w:r>
      <w:r>
        <w:t>—Department of Global Health and Social Medicine, King’s College London (Tanisha, “Racial Health Equity and the Question of Black (Non?) Being: Exploring the Uses of Afropessimism in Approaches to Anti-Racist Health Promotion,” The British Journal of Sociology, Volume 76, Issue 4, September 2025, pp. 898-906, dml)</w:t>
      </w:r>
    </w:p>
    <w:p w14:paraId="5D0D60FD" w14:textId="77777777" w:rsidR="00B569EB" w:rsidRPr="00EC3A1A" w:rsidRDefault="00B569EB" w:rsidP="00B569EB">
      <w:pPr>
        <w:rPr>
          <w:sz w:val="14"/>
        </w:rPr>
      </w:pPr>
      <w:r w:rsidRPr="00EC3A1A">
        <w:rPr>
          <w:sz w:val="14"/>
        </w:rPr>
        <w:t xml:space="preserve">Racism is a key social determinant of health that differentially exposes people of colour to illness and premature death in majority white countries (Ramsoondar et al. 2023). In the US where unequal access to health promoting resources (such as health care and good quality education) is often determined along racial lines (Ray 2023), what is needed is a reckoning with how histories of anti-Black subjugation persist in the present. Hartman's thesis sits in conversation with other </w:t>
      </w:r>
      <w:r w:rsidRPr="003E3B9A">
        <w:rPr>
          <w:rStyle w:val="StyleUnderline"/>
        </w:rPr>
        <w:t>Black theorists</w:t>
      </w:r>
      <w:r w:rsidRPr="00EC3A1A">
        <w:rPr>
          <w:sz w:val="14"/>
        </w:rPr>
        <w:t xml:space="preserve"> who </w:t>
      </w:r>
      <w:r w:rsidRPr="003E3B9A">
        <w:rPr>
          <w:rStyle w:val="StyleUnderline"/>
        </w:rPr>
        <w:t>contextualise contemporary Black life in relation to its violent histories</w:t>
      </w:r>
      <w:r w:rsidRPr="00EC3A1A">
        <w:rPr>
          <w:sz w:val="14"/>
        </w:rPr>
        <w:t>. In her theorisations on the mathematics of Black life, Katherine McKittrick notes that ‘</w:t>
      </w:r>
      <w:r w:rsidRPr="00B104DA">
        <w:rPr>
          <w:rStyle w:val="StyleUnderline"/>
        </w:rPr>
        <w:t xml:space="preserve">historically present </w:t>
      </w:r>
      <w:r w:rsidRPr="00417EF4">
        <w:rPr>
          <w:rStyle w:val="StyleUnderline"/>
          <w:highlight w:val="cyan"/>
        </w:rPr>
        <w:t xml:space="preserve">anti-black violence is </w:t>
      </w:r>
      <w:r w:rsidRPr="00417EF4">
        <w:rPr>
          <w:rStyle w:val="Emphasis"/>
          <w:highlight w:val="cyan"/>
        </w:rPr>
        <w:t>repaired</w:t>
      </w:r>
      <w:r w:rsidRPr="00417EF4">
        <w:rPr>
          <w:rStyle w:val="StyleUnderline"/>
          <w:highlight w:val="cyan"/>
        </w:rPr>
        <w:t xml:space="preserve"> by </w:t>
      </w:r>
      <w:r w:rsidRPr="00417EF4">
        <w:rPr>
          <w:rStyle w:val="Emphasis"/>
          <w:highlight w:val="cyan"/>
        </w:rPr>
        <w:t>reproducing knowledge</w:t>
      </w:r>
      <w:r w:rsidRPr="00417EF4">
        <w:rPr>
          <w:rStyle w:val="StyleUnderline"/>
          <w:highlight w:val="cyan"/>
        </w:rPr>
        <w:t xml:space="preserve"> about</w:t>
      </w:r>
      <w:r w:rsidRPr="00B104DA">
        <w:rPr>
          <w:rStyle w:val="StyleUnderline"/>
        </w:rPr>
        <w:t xml:space="preserve"> the </w:t>
      </w:r>
      <w:r w:rsidRPr="00417EF4">
        <w:rPr>
          <w:rStyle w:val="StyleUnderline"/>
          <w:highlight w:val="cyan"/>
        </w:rPr>
        <w:t xml:space="preserve">black subjects that renders them </w:t>
      </w:r>
      <w:r w:rsidRPr="00417EF4">
        <w:rPr>
          <w:rStyle w:val="Emphasis"/>
          <w:highlight w:val="cyan"/>
        </w:rPr>
        <w:t>less than human</w:t>
      </w:r>
      <w:r w:rsidRPr="00417EF4">
        <w:rPr>
          <w:sz w:val="14"/>
          <w:highlight w:val="cyan"/>
        </w:rPr>
        <w:t>’</w:t>
      </w:r>
      <w:r w:rsidRPr="00EC3A1A">
        <w:rPr>
          <w:sz w:val="14"/>
        </w:rPr>
        <w:t xml:space="preserve"> (McKittrick 2015, 18). In making </w:t>
      </w:r>
      <w:r w:rsidRPr="00B104DA">
        <w:rPr>
          <w:rStyle w:val="StyleUnderline"/>
        </w:rPr>
        <w:t>this</w:t>
      </w:r>
      <w:r w:rsidRPr="00EC3A1A">
        <w:rPr>
          <w:sz w:val="14"/>
        </w:rPr>
        <w:t xml:space="preserve"> claim, McKittrick </w:t>
      </w:r>
      <w:r w:rsidRPr="00B104DA">
        <w:rPr>
          <w:rStyle w:val="StyleUnderline"/>
        </w:rPr>
        <w:t xml:space="preserve">argues for a recognition of how </w:t>
      </w:r>
      <w:r w:rsidRPr="00417EF4">
        <w:rPr>
          <w:rStyle w:val="Emphasis"/>
          <w:highlight w:val="cyan"/>
        </w:rPr>
        <w:t>humanising</w:t>
      </w:r>
      <w:r w:rsidRPr="00417EF4">
        <w:rPr>
          <w:rStyle w:val="StyleUnderline"/>
          <w:highlight w:val="cyan"/>
        </w:rPr>
        <w:t xml:space="preserve"> Black life that has previously been denied </w:t>
      </w:r>
      <w:r w:rsidRPr="00417EF4">
        <w:rPr>
          <w:rStyle w:val="Emphasis"/>
          <w:sz w:val="30"/>
          <w:szCs w:val="30"/>
          <w:highlight w:val="cyan"/>
        </w:rPr>
        <w:t>can remedy</w:t>
      </w:r>
      <w:r w:rsidRPr="00B104DA">
        <w:rPr>
          <w:rStyle w:val="StyleUnderline"/>
        </w:rPr>
        <w:t xml:space="preserve"> </w:t>
      </w:r>
      <w:r w:rsidRPr="00417EF4">
        <w:rPr>
          <w:rStyle w:val="StyleUnderline"/>
          <w:highlight w:val="cyan"/>
        </w:rPr>
        <w:t>contemporary</w:t>
      </w:r>
      <w:r w:rsidRPr="00B104DA">
        <w:rPr>
          <w:rStyle w:val="StyleUnderline"/>
        </w:rPr>
        <w:t xml:space="preserve"> forms of </w:t>
      </w:r>
      <w:r w:rsidRPr="00EC3A1A">
        <w:rPr>
          <w:rStyle w:val="StyleUnderline"/>
        </w:rPr>
        <w:t xml:space="preserve">racial </w:t>
      </w:r>
      <w:r w:rsidRPr="00417EF4">
        <w:rPr>
          <w:rStyle w:val="StyleUnderline"/>
          <w:highlight w:val="cyan"/>
        </w:rPr>
        <w:t>injustice</w:t>
      </w:r>
      <w:r w:rsidRPr="00EC3A1A">
        <w:rPr>
          <w:rStyle w:val="StyleUnderline"/>
        </w:rPr>
        <w:t xml:space="preserve"> t</w:t>
      </w:r>
      <w:r w:rsidRPr="00B104DA">
        <w:rPr>
          <w:rStyle w:val="StyleUnderline"/>
        </w:rPr>
        <w:t>hat are rooted in the past</w:t>
      </w:r>
      <w:r w:rsidRPr="00EC3A1A">
        <w:rPr>
          <w:sz w:val="14"/>
        </w:rPr>
        <w:t xml:space="preserve">. </w:t>
      </w:r>
      <w:r w:rsidRPr="00B104DA">
        <w:rPr>
          <w:rStyle w:val="StyleUnderline"/>
        </w:rPr>
        <w:t xml:space="preserve">This </w:t>
      </w:r>
      <w:r w:rsidRPr="00417EF4">
        <w:rPr>
          <w:rStyle w:val="Emphasis"/>
        </w:rPr>
        <w:t>humanisation</w:t>
      </w:r>
      <w:r w:rsidRPr="00B104DA">
        <w:rPr>
          <w:rStyle w:val="StyleUnderline"/>
        </w:rPr>
        <w:t xml:space="preserve"> can take place </w:t>
      </w:r>
      <w:r w:rsidRPr="00417EF4">
        <w:rPr>
          <w:rStyle w:val="StyleUnderline"/>
          <w:highlight w:val="cyan"/>
        </w:rPr>
        <w:t>through</w:t>
      </w:r>
      <w:r w:rsidRPr="00EC3A1A">
        <w:rPr>
          <w:sz w:val="14"/>
        </w:rPr>
        <w:t xml:space="preserve"> archival </w:t>
      </w:r>
      <w:r w:rsidRPr="00417EF4">
        <w:rPr>
          <w:rStyle w:val="StyleUnderline"/>
          <w:highlight w:val="cyan"/>
        </w:rPr>
        <w:t>work that</w:t>
      </w:r>
      <w:r w:rsidRPr="00B104DA">
        <w:rPr>
          <w:rStyle w:val="StyleUnderline"/>
        </w:rPr>
        <w:t xml:space="preserve"> seeks to</w:t>
      </w:r>
      <w:r w:rsidRPr="00EC3A1A">
        <w:rPr>
          <w:sz w:val="14"/>
        </w:rPr>
        <w:t xml:space="preserve"> unearth, reconfigure, and </w:t>
      </w:r>
      <w:r w:rsidRPr="00417EF4">
        <w:rPr>
          <w:rStyle w:val="Emphasis"/>
          <w:highlight w:val="cyan"/>
        </w:rPr>
        <w:t>reimagine</w:t>
      </w:r>
      <w:r w:rsidRPr="00EC3A1A">
        <w:rPr>
          <w:sz w:val="14"/>
        </w:rPr>
        <w:t xml:space="preserve"> what </w:t>
      </w:r>
      <w:r w:rsidRPr="00417EF4">
        <w:rPr>
          <w:rStyle w:val="StyleUnderline"/>
          <w:highlight w:val="cyan"/>
        </w:rPr>
        <w:t>Black life</w:t>
      </w:r>
      <w:r w:rsidRPr="00EC3A1A">
        <w:rPr>
          <w:sz w:val="14"/>
        </w:rPr>
        <w:t xml:space="preserve"> was when it was not deemed worthy of qualitative interrogation by contemporary researchers. McKittrick argues that </w:t>
      </w:r>
      <w:r w:rsidRPr="00B104DA">
        <w:rPr>
          <w:rStyle w:val="StyleUnderline"/>
        </w:rPr>
        <w:t>engaging with</w:t>
      </w:r>
      <w:r w:rsidRPr="00EC3A1A">
        <w:rPr>
          <w:sz w:val="14"/>
        </w:rPr>
        <w:t xml:space="preserve"> archival </w:t>
      </w:r>
      <w:r w:rsidRPr="00B104DA">
        <w:rPr>
          <w:rStyle w:val="StyleUnderline"/>
        </w:rPr>
        <w:t>materials</w:t>
      </w:r>
      <w:r w:rsidRPr="00EC3A1A">
        <w:rPr>
          <w:sz w:val="14"/>
        </w:rPr>
        <w:t xml:space="preserve">, </w:t>
      </w:r>
      <w:r w:rsidRPr="00B104DA">
        <w:rPr>
          <w:rStyle w:val="StyleUnderline"/>
        </w:rPr>
        <w:t xml:space="preserve">which </w:t>
      </w:r>
      <w:r w:rsidRPr="00EC3A1A">
        <w:rPr>
          <w:rStyle w:val="Emphasis"/>
        </w:rPr>
        <w:t>expose</w:t>
      </w:r>
      <w:r w:rsidRPr="00B104DA">
        <w:rPr>
          <w:rStyle w:val="StyleUnderline"/>
        </w:rPr>
        <w:t xml:space="preserve"> the systemic devaluation and erasure of Black life</w:t>
      </w:r>
      <w:r w:rsidRPr="00EC3A1A">
        <w:rPr>
          <w:sz w:val="14"/>
        </w:rPr>
        <w:t xml:space="preserve"> through the conspicuous absence of Black voices, </w:t>
      </w:r>
      <w:r w:rsidRPr="00B104DA">
        <w:rPr>
          <w:rStyle w:val="StyleUnderline"/>
        </w:rPr>
        <w:t xml:space="preserve">facilitates the </w:t>
      </w:r>
      <w:r w:rsidRPr="00B104DA">
        <w:rPr>
          <w:rStyle w:val="Emphasis"/>
        </w:rPr>
        <w:t>posthumous humanisation</w:t>
      </w:r>
      <w:r w:rsidRPr="00B104DA">
        <w:rPr>
          <w:rStyle w:val="StyleUnderline"/>
        </w:rPr>
        <w:t xml:space="preserve"> of the Black (non) human</w:t>
      </w:r>
      <w:r w:rsidRPr="00EC3A1A">
        <w:rPr>
          <w:sz w:val="14"/>
        </w:rPr>
        <w:t>—a praxis Hartman terms ‘critical fabulation’ (Hartman 2008).</w:t>
      </w:r>
    </w:p>
    <w:p w14:paraId="654EC491" w14:textId="77777777" w:rsidR="00B569EB" w:rsidRDefault="00B569EB" w:rsidP="00B569EB">
      <w:pPr>
        <w:rPr>
          <w:sz w:val="14"/>
        </w:rPr>
      </w:pPr>
      <w:r w:rsidRPr="00EC3A1A">
        <w:rPr>
          <w:sz w:val="14"/>
        </w:rPr>
        <w:t xml:space="preserve">By </w:t>
      </w:r>
      <w:r w:rsidRPr="00417EF4">
        <w:rPr>
          <w:rStyle w:val="StyleUnderline"/>
          <w:highlight w:val="cyan"/>
        </w:rPr>
        <w:t xml:space="preserve">arguing that Black life and human life are </w:t>
      </w:r>
      <w:r w:rsidRPr="00417EF4">
        <w:rPr>
          <w:rStyle w:val="Emphasis"/>
          <w:highlight w:val="cyan"/>
        </w:rPr>
        <w:t>antithetical</w:t>
      </w:r>
      <w:r w:rsidRPr="00EC3A1A">
        <w:rPr>
          <w:sz w:val="14"/>
        </w:rPr>
        <w:t xml:space="preserve">, </w:t>
      </w:r>
      <w:r w:rsidRPr="00417EF4">
        <w:rPr>
          <w:rStyle w:val="StyleUnderline"/>
          <w:highlight w:val="cyan"/>
        </w:rPr>
        <w:t xml:space="preserve">and </w:t>
      </w:r>
      <w:r w:rsidRPr="00417EF4">
        <w:rPr>
          <w:rStyle w:val="StyleUnderline"/>
        </w:rPr>
        <w:t>that this</w:t>
      </w:r>
      <w:r w:rsidRPr="00B104DA">
        <w:rPr>
          <w:rStyle w:val="StyleUnderline"/>
        </w:rPr>
        <w:t xml:space="preserve"> antithesis is </w:t>
      </w:r>
      <w:r w:rsidRPr="00417EF4">
        <w:rPr>
          <w:rStyle w:val="StyleUnderline"/>
          <w:highlight w:val="cyan"/>
        </w:rPr>
        <w:t xml:space="preserve">a </w:t>
      </w:r>
      <w:r w:rsidRPr="00417EF4">
        <w:rPr>
          <w:rStyle w:val="Emphasis"/>
          <w:highlight w:val="cyan"/>
        </w:rPr>
        <w:t>central building block</w:t>
      </w:r>
      <w:r w:rsidRPr="00417EF4">
        <w:rPr>
          <w:rStyle w:val="StyleUnderline"/>
          <w:highlight w:val="cyan"/>
        </w:rPr>
        <w:t xml:space="preserve"> of modernity</w:t>
      </w:r>
      <w:r w:rsidRPr="00EC3A1A">
        <w:rPr>
          <w:sz w:val="14"/>
        </w:rPr>
        <w:t xml:space="preserve">, afropessimists </w:t>
      </w:r>
      <w:r w:rsidRPr="00417EF4">
        <w:rPr>
          <w:rStyle w:val="StyleUnderline"/>
          <w:highlight w:val="cyan"/>
        </w:rPr>
        <w:t>situate</w:t>
      </w:r>
      <w:r w:rsidRPr="00EC3A1A">
        <w:rPr>
          <w:sz w:val="14"/>
        </w:rPr>
        <w:t xml:space="preserve"> their </w:t>
      </w:r>
      <w:r w:rsidRPr="00417EF4">
        <w:rPr>
          <w:rStyle w:val="StyleUnderline"/>
          <w:highlight w:val="cyan"/>
        </w:rPr>
        <w:t>beliefs</w:t>
      </w:r>
      <w:r w:rsidRPr="00B104DA">
        <w:rPr>
          <w:rStyle w:val="StyleUnderline"/>
        </w:rPr>
        <w:t xml:space="preserve"> about the impossibility of Black life in ways </w:t>
      </w:r>
      <w:r w:rsidRPr="00417EF4">
        <w:rPr>
          <w:rStyle w:val="StyleUnderline"/>
          <w:highlight w:val="cyan"/>
        </w:rPr>
        <w:t xml:space="preserve">that </w:t>
      </w:r>
      <w:r w:rsidRPr="00417EF4">
        <w:rPr>
          <w:rStyle w:val="Emphasis"/>
          <w:sz w:val="30"/>
          <w:szCs w:val="30"/>
          <w:highlight w:val="cyan"/>
        </w:rPr>
        <w:t>directly mirror</w:t>
      </w:r>
      <w:r w:rsidRPr="00417EF4">
        <w:rPr>
          <w:rStyle w:val="StyleUnderline"/>
          <w:highlight w:val="cyan"/>
        </w:rPr>
        <w:t xml:space="preserve"> how Black life was originally conceived</w:t>
      </w:r>
      <w:r w:rsidRPr="00EC3A1A">
        <w:rPr>
          <w:sz w:val="14"/>
        </w:rPr>
        <w:t xml:space="preserve">. </w:t>
      </w:r>
      <w:r w:rsidRPr="00417EF4">
        <w:rPr>
          <w:rStyle w:val="StyleUnderline"/>
          <w:highlight w:val="cyan"/>
        </w:rPr>
        <w:t xml:space="preserve">Blackness came into being as a tool to </w:t>
      </w:r>
      <w:r w:rsidRPr="00417EF4">
        <w:rPr>
          <w:rStyle w:val="Emphasis"/>
          <w:highlight w:val="cyan"/>
        </w:rPr>
        <w:t>differentia</w:t>
      </w:r>
      <w:r w:rsidRPr="00EC3A1A">
        <w:rPr>
          <w:rStyle w:val="Emphasis"/>
        </w:rPr>
        <w:t>te</w:t>
      </w:r>
      <w:r w:rsidRPr="00B104DA">
        <w:rPr>
          <w:rStyle w:val="StyleUnderline"/>
        </w:rPr>
        <w:t xml:space="preserve"> between (</w:t>
      </w:r>
      <w:r w:rsidRPr="00417EF4">
        <w:rPr>
          <w:rStyle w:val="StyleUnderline"/>
          <w:highlight w:val="cyan"/>
        </w:rPr>
        <w:t>white</w:t>
      </w:r>
      <w:r w:rsidRPr="00B104DA">
        <w:rPr>
          <w:rStyle w:val="StyleUnderline"/>
        </w:rPr>
        <w:t xml:space="preserve">) </w:t>
      </w:r>
      <w:r w:rsidRPr="00417EF4">
        <w:rPr>
          <w:rStyle w:val="StyleUnderline"/>
          <w:highlight w:val="cyan"/>
        </w:rPr>
        <w:t>life and</w:t>
      </w:r>
      <w:r w:rsidRPr="00B104DA">
        <w:rPr>
          <w:rStyle w:val="StyleUnderline"/>
        </w:rPr>
        <w:t xml:space="preserve"> (</w:t>
      </w:r>
      <w:r w:rsidRPr="00417EF4">
        <w:rPr>
          <w:rStyle w:val="StyleUnderline"/>
          <w:highlight w:val="cyan"/>
        </w:rPr>
        <w:t>Black</w:t>
      </w:r>
      <w:r w:rsidRPr="00B104DA">
        <w:rPr>
          <w:rStyle w:val="StyleUnderline"/>
        </w:rPr>
        <w:t xml:space="preserve">) </w:t>
      </w:r>
      <w:r w:rsidRPr="00417EF4">
        <w:rPr>
          <w:rStyle w:val="StyleUnderline"/>
          <w:highlight w:val="cyan"/>
        </w:rPr>
        <w:t>non-life and has</w:t>
      </w:r>
      <w:r w:rsidRPr="00B104DA">
        <w:rPr>
          <w:rStyle w:val="StyleUnderline"/>
        </w:rPr>
        <w:t xml:space="preserve"> since </w:t>
      </w:r>
      <w:r w:rsidRPr="00417EF4">
        <w:rPr>
          <w:rStyle w:val="StyleUnderline"/>
          <w:highlight w:val="cyan"/>
        </w:rPr>
        <w:t xml:space="preserve">been used to </w:t>
      </w:r>
      <w:r w:rsidRPr="00417EF4">
        <w:rPr>
          <w:rStyle w:val="Emphasis"/>
          <w:highlight w:val="cyan"/>
        </w:rPr>
        <w:t>perpetuate</w:t>
      </w:r>
      <w:r w:rsidRPr="00417EF4">
        <w:rPr>
          <w:rStyle w:val="StyleUnderline"/>
          <w:highlight w:val="cyan"/>
        </w:rPr>
        <w:t xml:space="preserve"> that</w:t>
      </w:r>
      <w:r w:rsidRPr="00B104DA">
        <w:rPr>
          <w:rStyle w:val="StyleUnderline"/>
        </w:rPr>
        <w:t xml:space="preserve"> perceived </w:t>
      </w:r>
      <w:r w:rsidRPr="00417EF4">
        <w:rPr>
          <w:rStyle w:val="StyleUnderline"/>
          <w:highlight w:val="cyan"/>
        </w:rPr>
        <w:t>difference</w:t>
      </w:r>
      <w:r w:rsidRPr="00EC3A1A">
        <w:rPr>
          <w:sz w:val="14"/>
        </w:rPr>
        <w:t xml:space="preserve">. By </w:t>
      </w:r>
      <w:r w:rsidRPr="00417EF4">
        <w:rPr>
          <w:rStyle w:val="Emphasis"/>
          <w:highlight w:val="cyan"/>
        </w:rPr>
        <w:t>affirming</w:t>
      </w:r>
      <w:r w:rsidRPr="00417EF4">
        <w:rPr>
          <w:rStyle w:val="StyleUnderline"/>
          <w:highlight w:val="cyan"/>
        </w:rPr>
        <w:t xml:space="preserve"> this</w:t>
      </w:r>
      <w:r w:rsidRPr="00B104DA">
        <w:rPr>
          <w:rStyle w:val="StyleUnderline"/>
        </w:rPr>
        <w:t xml:space="preserve"> distinction</w:t>
      </w:r>
      <w:r w:rsidRPr="00EC3A1A">
        <w:rPr>
          <w:sz w:val="14"/>
        </w:rPr>
        <w:t xml:space="preserve">, afropessimists argue for a recognition of ‘sentience’ as a perceived mode of Black being and fear of the Black body as a key driver of anti-Black action (Wilderson 2020). When reckoning with this idea of Black sentience it is important to question whether it </w:t>
      </w:r>
      <w:r w:rsidRPr="00417EF4">
        <w:rPr>
          <w:rStyle w:val="Emphasis"/>
          <w:sz w:val="30"/>
          <w:szCs w:val="30"/>
          <w:highlight w:val="cyan"/>
        </w:rPr>
        <w:t>perpetuates the injustices it seeks to highlight</w:t>
      </w:r>
      <w:r w:rsidRPr="00EC3A1A">
        <w:rPr>
          <w:sz w:val="14"/>
        </w:rPr>
        <w:t xml:space="preserve">. If Black people are understood as sentient beings, and this understanding is seen to characterise contemporary Black life, how can we meaningfully attend to, and contend with, the truth of Black humanity? Put differently, to what extent does </w:t>
      </w:r>
      <w:r w:rsidRPr="00EC3A1A">
        <w:rPr>
          <w:rStyle w:val="StyleUnderline"/>
        </w:rPr>
        <w:t xml:space="preserve">highlighting beliefs about Black sentience </w:t>
      </w:r>
      <w:r w:rsidRPr="00EC3A1A">
        <w:rPr>
          <w:rStyle w:val="Emphasis"/>
        </w:rPr>
        <w:t>without</w:t>
      </w:r>
      <w:r w:rsidRPr="00EC3A1A">
        <w:rPr>
          <w:rStyle w:val="StyleUnderline"/>
        </w:rPr>
        <w:t xml:space="preserve"> offering any </w:t>
      </w:r>
      <w:r w:rsidRPr="00EC3A1A">
        <w:rPr>
          <w:rStyle w:val="Emphasis"/>
        </w:rPr>
        <w:t>recourse</w:t>
      </w:r>
      <w:r w:rsidRPr="00EC3A1A">
        <w:rPr>
          <w:rStyle w:val="StyleUnderline"/>
        </w:rPr>
        <w:t xml:space="preserve"> to redress them </w:t>
      </w:r>
      <w:r w:rsidRPr="00EC3A1A">
        <w:rPr>
          <w:rStyle w:val="Emphasis"/>
        </w:rPr>
        <w:t>maintain</w:t>
      </w:r>
      <w:r w:rsidRPr="00EC3A1A">
        <w:rPr>
          <w:rStyle w:val="StyleUnderline"/>
        </w:rPr>
        <w:t xml:space="preserve"> and </w:t>
      </w:r>
      <w:r w:rsidRPr="00EC3A1A">
        <w:rPr>
          <w:rStyle w:val="Emphasis"/>
        </w:rPr>
        <w:t>reiterate</w:t>
      </w:r>
      <w:r w:rsidRPr="00EC3A1A">
        <w:rPr>
          <w:rStyle w:val="StyleUnderline"/>
        </w:rPr>
        <w:t xml:space="preserve"> the problem of racial inequity</w:t>
      </w:r>
      <w:r w:rsidRPr="00EC3A1A">
        <w:rPr>
          <w:sz w:val="14"/>
        </w:rPr>
        <w:t xml:space="preserve">? </w:t>
      </w:r>
      <w:r w:rsidRPr="00EC3A1A">
        <w:rPr>
          <w:rStyle w:val="StyleUnderline"/>
        </w:rPr>
        <w:t>This</w:t>
      </w:r>
      <w:r w:rsidRPr="00EC3A1A">
        <w:rPr>
          <w:sz w:val="14"/>
        </w:rPr>
        <w:t xml:space="preserve"> tension </w:t>
      </w:r>
      <w:r w:rsidRPr="00EC3A1A">
        <w:rPr>
          <w:rStyle w:val="StyleUnderline"/>
        </w:rPr>
        <w:t xml:space="preserve">is particularly </w:t>
      </w:r>
      <w:r w:rsidRPr="00417EF4">
        <w:rPr>
          <w:rStyle w:val="StyleUnderline"/>
          <w:highlight w:val="cyan"/>
        </w:rPr>
        <w:t>urgent in</w:t>
      </w:r>
      <w:r w:rsidRPr="00EC3A1A">
        <w:rPr>
          <w:rStyle w:val="StyleUnderline"/>
        </w:rPr>
        <w:t xml:space="preserve"> questions concerning </w:t>
      </w:r>
      <w:r w:rsidRPr="00417EF4">
        <w:rPr>
          <w:rStyle w:val="Emphasis"/>
          <w:highlight w:val="cyan"/>
        </w:rPr>
        <w:t>Black health</w:t>
      </w:r>
      <w:r w:rsidRPr="00417EF4">
        <w:rPr>
          <w:sz w:val="14"/>
          <w:highlight w:val="cyan"/>
        </w:rPr>
        <w:t xml:space="preserve">, </w:t>
      </w:r>
      <w:r w:rsidRPr="00417EF4">
        <w:rPr>
          <w:rStyle w:val="StyleUnderline"/>
          <w:highlight w:val="cyan"/>
        </w:rPr>
        <w:t xml:space="preserve">where the </w:t>
      </w:r>
      <w:r w:rsidRPr="00417EF4">
        <w:rPr>
          <w:rStyle w:val="Emphasis"/>
          <w:highlight w:val="cyan"/>
        </w:rPr>
        <w:t>denial</w:t>
      </w:r>
      <w:r w:rsidRPr="00417EF4">
        <w:rPr>
          <w:rStyle w:val="StyleUnderline"/>
          <w:highlight w:val="cyan"/>
        </w:rPr>
        <w:t xml:space="preserve"> of Black humanity has </w:t>
      </w:r>
      <w:r w:rsidRPr="00417EF4">
        <w:rPr>
          <w:rStyle w:val="Emphasis"/>
          <w:highlight w:val="cyan"/>
        </w:rPr>
        <w:t>long justified</w:t>
      </w:r>
      <w:r w:rsidRPr="00EC3A1A">
        <w:rPr>
          <w:rStyle w:val="StyleUnderline"/>
        </w:rPr>
        <w:t xml:space="preserve"> medical </w:t>
      </w:r>
      <w:r w:rsidRPr="00417EF4">
        <w:rPr>
          <w:rStyle w:val="StyleUnderline"/>
          <w:highlight w:val="cyan"/>
        </w:rPr>
        <w:t>exploitation</w:t>
      </w:r>
      <w:r w:rsidRPr="00EC3A1A">
        <w:rPr>
          <w:sz w:val="14"/>
        </w:rPr>
        <w:t xml:space="preserve">, </w:t>
      </w:r>
      <w:r w:rsidRPr="00417EF4">
        <w:rPr>
          <w:rStyle w:val="StyleUnderline"/>
          <w:highlight w:val="cyan"/>
        </w:rPr>
        <w:t>neglect</w:t>
      </w:r>
      <w:r w:rsidRPr="00EC3A1A">
        <w:rPr>
          <w:sz w:val="14"/>
        </w:rPr>
        <w:t xml:space="preserve">, </w:t>
      </w:r>
      <w:r w:rsidRPr="00417EF4">
        <w:rPr>
          <w:rStyle w:val="StyleUnderline"/>
          <w:highlight w:val="cyan"/>
        </w:rPr>
        <w:t>and disparities</w:t>
      </w:r>
      <w:r w:rsidRPr="00EC3A1A">
        <w:rPr>
          <w:rStyle w:val="StyleUnderline"/>
        </w:rPr>
        <w:t xml:space="preserve"> in care</w:t>
      </w:r>
      <w:r w:rsidRPr="00EC3A1A">
        <w:rPr>
          <w:sz w:val="14"/>
        </w:rPr>
        <w:t>.</w:t>
      </w:r>
    </w:p>
    <w:p w14:paraId="19D7D5C8" w14:textId="77777777" w:rsidR="00B569EB" w:rsidRPr="00810B94" w:rsidRDefault="00B569EB" w:rsidP="00B569EB"/>
    <w:p w14:paraId="08310ABD" w14:textId="77777777" w:rsidR="00B569EB" w:rsidRPr="00DD6223" w:rsidRDefault="00B569EB" w:rsidP="00B569EB"/>
    <w:p w14:paraId="5C75A729" w14:textId="77777777" w:rsidR="00B569EB" w:rsidRDefault="00B569EB" w:rsidP="00B569EB">
      <w:pPr>
        <w:pStyle w:val="Heading2"/>
      </w:pPr>
      <w:r>
        <w:t>K</w:t>
      </w:r>
    </w:p>
    <w:p w14:paraId="289ABA12" w14:textId="77777777" w:rsidR="00B569EB" w:rsidRDefault="00B569EB" w:rsidP="00B569EB">
      <w:pPr>
        <w:pStyle w:val="Heading3"/>
      </w:pPr>
      <w:r>
        <w:t>Framework---2AC</w:t>
      </w:r>
    </w:p>
    <w:p w14:paraId="52E106C6" w14:textId="77777777" w:rsidR="00B569EB" w:rsidRDefault="00B569EB" w:rsidP="00B569EB">
      <w:pPr>
        <w:pStyle w:val="Heading4"/>
      </w:pPr>
      <w:r>
        <w:t xml:space="preserve">Unions support Trans worker’s </w:t>
      </w:r>
      <w:r w:rsidRPr="003D4165">
        <w:rPr>
          <w:u w:val="single"/>
        </w:rPr>
        <w:t>emotional</w:t>
      </w:r>
      <w:r>
        <w:t xml:space="preserve"> and </w:t>
      </w:r>
      <w:r w:rsidRPr="003D4165">
        <w:rPr>
          <w:u w:val="single"/>
        </w:rPr>
        <w:t>physical safety</w:t>
      </w:r>
      <w:r>
        <w:t xml:space="preserve">. Specifically true for </w:t>
      </w:r>
      <w:r w:rsidRPr="003D4165">
        <w:rPr>
          <w:u w:val="single"/>
        </w:rPr>
        <w:t>trans workers of color</w:t>
      </w:r>
      <w:r>
        <w:t xml:space="preserve">. Prefer our study.   </w:t>
      </w:r>
    </w:p>
    <w:p w14:paraId="1DCDC9A6" w14:textId="77777777" w:rsidR="00B569EB" w:rsidRPr="00C775C8" w:rsidRDefault="00B569EB" w:rsidP="00B569EB">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7ABDB879" w14:textId="77777777" w:rsidR="00B569EB" w:rsidRPr="003D4165" w:rsidRDefault="00B569EB" w:rsidP="00B569EB">
      <w:pPr>
        <w:rPr>
          <w:rStyle w:val="Emphasis"/>
        </w:rPr>
      </w:pPr>
      <w:r w:rsidRPr="003D4165">
        <w:rPr>
          <w:rStyle w:val="Emphasis"/>
        </w:rPr>
        <w:t>Theoretical framework</w:t>
      </w:r>
    </w:p>
    <w:p w14:paraId="5B5AEB9F" w14:textId="77777777" w:rsidR="00B569EB" w:rsidRPr="003D4165" w:rsidRDefault="00B569EB" w:rsidP="00B569EB">
      <w:pPr>
        <w:rPr>
          <w:sz w:val="16"/>
        </w:rPr>
      </w:pPr>
      <w:r w:rsidRPr="003D4165">
        <w:rPr>
          <w:highlight w:val="cyan"/>
          <w:u w:val="single"/>
        </w:rPr>
        <w:t>This study uses</w:t>
      </w:r>
      <w:r w:rsidRPr="003D4165">
        <w:rPr>
          <w:u w:val="single"/>
        </w:rPr>
        <w:t xml:space="preserve"> a </w:t>
      </w:r>
      <w:r w:rsidRPr="003D4165">
        <w:rPr>
          <w:rStyle w:val="Emphasis"/>
          <w:highlight w:val="cyan"/>
        </w:rPr>
        <w:t>QuantCrit</w:t>
      </w:r>
      <w:r w:rsidRPr="003D4165">
        <w:rPr>
          <w:rStyle w:val="Emphasis"/>
        </w:rPr>
        <w:t xml:space="preserve"> analytical lens</w:t>
      </w:r>
      <w:r w:rsidRPr="003D4165">
        <w:rPr>
          <w:sz w:val="16"/>
        </w:rPr>
        <w:t xml:space="preserve"> (Gillborn et al., Citation2018) </w:t>
      </w:r>
      <w:r w:rsidRPr="003D4165">
        <w:rPr>
          <w:u w:val="single"/>
        </w:rPr>
        <w:t xml:space="preserve">and the concept of </w:t>
      </w:r>
      <w:r w:rsidRPr="003D4165">
        <w:rPr>
          <w:rStyle w:val="Emphasis"/>
          <w:highlight w:val="cyan"/>
        </w:rPr>
        <w:t>intersectionality</w:t>
      </w:r>
      <w:r w:rsidRPr="003D4165">
        <w:rPr>
          <w:sz w:val="16"/>
        </w:rPr>
        <w:t xml:space="preserve"> (Crenshaw et al., Citation1996) </w:t>
      </w:r>
      <w:r w:rsidRPr="003D4165">
        <w:rPr>
          <w:u w:val="single"/>
        </w:rPr>
        <w:t>to better understand and critique how the intersection of power, politics, and other formal systems directly impact</w:t>
      </w:r>
      <w:r w:rsidRPr="003D4165">
        <w:rPr>
          <w:sz w:val="16"/>
        </w:rPr>
        <w:t xml:space="preserve"> the retention and emotional and physical safety of PK-12 </w:t>
      </w:r>
      <w:r w:rsidRPr="003D4165">
        <w:rPr>
          <w:rStyle w:val="Emphasis"/>
        </w:rPr>
        <w:t>trans workers</w:t>
      </w:r>
      <w:r w:rsidRPr="003D4165">
        <w:rPr>
          <w:sz w:val="16"/>
        </w:rPr>
        <w:t xml:space="preserve"> </w:t>
      </w:r>
      <w:r w:rsidRPr="003D4165">
        <w:rPr>
          <w:u w:val="single"/>
        </w:rPr>
        <w:t>in the US</w:t>
      </w:r>
      <w:r w:rsidRPr="003D4165">
        <w:rPr>
          <w:sz w:val="16"/>
        </w:rPr>
        <w:t xml:space="preserve"> and Canada. </w:t>
      </w:r>
      <w:r w:rsidRPr="003D4165">
        <w:rPr>
          <w:rStyle w:val="Emphasis"/>
        </w:rPr>
        <w:t>Drawing from critical race theory</w:t>
      </w:r>
      <w:r w:rsidRPr="003D4165">
        <w:rPr>
          <w:sz w:val="16"/>
        </w:rPr>
        <w:t xml:space="preserve"> (Bell, Citation1980, Citation1992; Crenshaw et al., Citation1996), Gillborn et al. (Citation2018) </w:t>
      </w:r>
      <w:r w:rsidRPr="003D4165">
        <w:rPr>
          <w:u w:val="single"/>
        </w:rPr>
        <w:t>adopt five principles that critique and acknowledge statistical analyses of people of Color:</w:t>
      </w:r>
      <w:r w:rsidRPr="003D4165">
        <w:rPr>
          <w:sz w:val="16"/>
        </w:rPr>
        <w:t xml:space="preserve"> “</w:t>
      </w:r>
      <w:r w:rsidRPr="003D4165">
        <w:rPr>
          <w:rStyle w:val="Emphasis"/>
        </w:rPr>
        <w:t>(1)</w:t>
      </w:r>
      <w:r w:rsidRPr="003D4165">
        <w:rPr>
          <w:u w:val="single"/>
        </w:rPr>
        <w:t xml:space="preserve"> the centrality of racism;</w:t>
      </w:r>
      <w:r w:rsidRPr="003D4165">
        <w:rPr>
          <w:sz w:val="16"/>
        </w:rPr>
        <w:t xml:space="preserve"> </w:t>
      </w:r>
      <w:r w:rsidRPr="003D4165">
        <w:rPr>
          <w:rStyle w:val="Emphasis"/>
        </w:rPr>
        <w:t>(2)</w:t>
      </w:r>
      <w:r w:rsidRPr="003D4165">
        <w:rPr>
          <w:u w:val="single"/>
        </w:rPr>
        <w:t xml:space="preserve"> numbers are not neutral</w:t>
      </w:r>
      <w:r w:rsidRPr="003D4165">
        <w:rPr>
          <w:sz w:val="16"/>
        </w:rPr>
        <w:t xml:space="preserve">; </w:t>
      </w:r>
      <w:r w:rsidRPr="003D4165">
        <w:rPr>
          <w:rStyle w:val="Emphasis"/>
        </w:rPr>
        <w:t>(3)</w:t>
      </w:r>
      <w:r w:rsidRPr="003D4165">
        <w:rPr>
          <w:sz w:val="16"/>
        </w:rPr>
        <w:t xml:space="preserve"> </w:t>
      </w:r>
      <w:r w:rsidRPr="003D4165">
        <w:rPr>
          <w:u w:val="single"/>
        </w:rPr>
        <w:t>categories are neither ‘natural’ nor given: for ‘race’ read ‘racism’;</w:t>
      </w:r>
      <w:r w:rsidRPr="003D4165">
        <w:rPr>
          <w:sz w:val="16"/>
        </w:rPr>
        <w:t xml:space="preserve"> </w:t>
      </w:r>
      <w:r w:rsidRPr="003D4165">
        <w:rPr>
          <w:rStyle w:val="Emphasis"/>
        </w:rPr>
        <w:t>(4)</w:t>
      </w:r>
      <w:r w:rsidRPr="003D4165">
        <w:rPr>
          <w:u w:val="single"/>
        </w:rPr>
        <w:t xml:space="preserve"> voice and insight: data cannot ‘speak for itself;’ and</w:t>
      </w:r>
      <w:r w:rsidRPr="003D4165">
        <w:rPr>
          <w:sz w:val="16"/>
        </w:rPr>
        <w:t xml:space="preserve"> </w:t>
      </w:r>
      <w:r w:rsidRPr="003D4165">
        <w:rPr>
          <w:rStyle w:val="Emphasis"/>
        </w:rPr>
        <w:t>(5)</w:t>
      </w:r>
      <w:r w:rsidRPr="003D4165">
        <w:rPr>
          <w:sz w:val="16"/>
        </w:rPr>
        <w:t xml:space="preserve"> </w:t>
      </w:r>
      <w:r w:rsidRPr="003D4165">
        <w:rPr>
          <w:u w:val="single"/>
        </w:rPr>
        <w:t>using numbers for social justice”</w:t>
      </w:r>
      <w:r w:rsidRPr="003D4165">
        <w:rPr>
          <w:sz w:val="16"/>
        </w:rPr>
        <w:t xml:space="preserve"> (p. 169). </w:t>
      </w:r>
      <w:r w:rsidRPr="003D4165">
        <w:rPr>
          <w:u w:val="single"/>
        </w:rPr>
        <w:t>Coupled with intersectionality, QuantCrit provides a way for us to analyze and critique the systems that play a role in the retention and emotional and physical safety of PK-12 trans workers of Color</w:t>
      </w:r>
      <w:r w:rsidRPr="003D4165">
        <w:rPr>
          <w:sz w:val="16"/>
        </w:rPr>
        <w:t xml:space="preserve">. </w:t>
      </w:r>
      <w:r w:rsidRPr="003D4165">
        <w:rPr>
          <w:highlight w:val="cyan"/>
          <w:u w:val="single"/>
        </w:rPr>
        <w:t>As</w:t>
      </w:r>
      <w:r w:rsidRPr="003D4165">
        <w:rPr>
          <w:u w:val="single"/>
        </w:rPr>
        <w:t xml:space="preserve"> a </w:t>
      </w:r>
      <w:r w:rsidRPr="003D4165">
        <w:rPr>
          <w:rStyle w:val="Emphasis"/>
        </w:rPr>
        <w:t>group</w:t>
      </w:r>
      <w:r w:rsidRPr="003D4165">
        <w:rPr>
          <w:u w:val="single"/>
        </w:rPr>
        <w:t xml:space="preserve"> with a </w:t>
      </w:r>
      <w:r w:rsidRPr="003D4165">
        <w:rPr>
          <w:rStyle w:val="Emphasis"/>
        </w:rPr>
        <w:t xml:space="preserve">majority of </w:t>
      </w:r>
      <w:r w:rsidRPr="003D4165">
        <w:rPr>
          <w:rStyle w:val="Emphasis"/>
          <w:highlight w:val="cyan"/>
        </w:rPr>
        <w:t>researchers</w:t>
      </w:r>
      <w:r w:rsidRPr="003D4165">
        <w:rPr>
          <w:highlight w:val="cyan"/>
          <w:u w:val="single"/>
        </w:rPr>
        <w:t xml:space="preserve"> who </w:t>
      </w:r>
      <w:r w:rsidRPr="003D4165">
        <w:rPr>
          <w:rStyle w:val="Emphasis"/>
          <w:highlight w:val="cyan"/>
        </w:rPr>
        <w:t>identify</w:t>
      </w:r>
      <w:r w:rsidRPr="003D4165">
        <w:rPr>
          <w:highlight w:val="cyan"/>
          <w:u w:val="single"/>
        </w:rPr>
        <w:t xml:space="preserve"> as </w:t>
      </w:r>
      <w:r w:rsidRPr="003D4165">
        <w:rPr>
          <w:rStyle w:val="Emphasis"/>
          <w:highlight w:val="cyan"/>
        </w:rPr>
        <w:t>queer</w:t>
      </w:r>
      <w:r w:rsidRPr="003D4165">
        <w:rPr>
          <w:highlight w:val="cyan"/>
          <w:u w:val="single"/>
        </w:rPr>
        <w:t xml:space="preserve">, </w:t>
      </w:r>
      <w:r w:rsidRPr="003D4165">
        <w:rPr>
          <w:rStyle w:val="Emphasis"/>
          <w:highlight w:val="cyan"/>
        </w:rPr>
        <w:t>trans</w:t>
      </w:r>
      <w:r w:rsidRPr="003D4165">
        <w:rPr>
          <w:highlight w:val="cyan"/>
          <w:u w:val="single"/>
        </w:rPr>
        <w:t>,</w:t>
      </w:r>
      <w:r w:rsidRPr="003D4165">
        <w:rPr>
          <w:u w:val="single"/>
        </w:rPr>
        <w:t xml:space="preserve"> and/</w:t>
      </w:r>
      <w:r w:rsidRPr="003D4165">
        <w:rPr>
          <w:highlight w:val="cyan"/>
          <w:u w:val="single"/>
        </w:rPr>
        <w:t xml:space="preserve">or </w:t>
      </w:r>
      <w:r w:rsidRPr="003D4165">
        <w:rPr>
          <w:rStyle w:val="Emphasis"/>
          <w:highlight w:val="cyan"/>
        </w:rPr>
        <w:t>nonbinary</w:t>
      </w:r>
      <w:r w:rsidRPr="003D4165">
        <w:rPr>
          <w:u w:val="single"/>
        </w:rPr>
        <w:t xml:space="preserve"> and with varied PK-12 educational workplaces, </w:t>
      </w:r>
      <w:r w:rsidRPr="003D4165">
        <w:rPr>
          <w:highlight w:val="cyan"/>
          <w:u w:val="single"/>
        </w:rPr>
        <w:t xml:space="preserve">we are </w:t>
      </w:r>
      <w:r w:rsidRPr="003D4165">
        <w:rPr>
          <w:rStyle w:val="Emphasis"/>
          <w:highlight w:val="cyan"/>
        </w:rPr>
        <w:t>committed to dismantling systemic inequality</w:t>
      </w:r>
      <w:r w:rsidRPr="003D4165">
        <w:rPr>
          <w:rStyle w:val="Emphasis"/>
        </w:rPr>
        <w:t xml:space="preserve"> for trans people</w:t>
      </w:r>
      <w:r w:rsidRPr="003D4165">
        <w:rPr>
          <w:u w:val="single"/>
        </w:rPr>
        <w:t xml:space="preserve"> in schools</w:t>
      </w:r>
      <w:r w:rsidRPr="003D4165">
        <w:rPr>
          <w:sz w:val="16"/>
        </w:rPr>
        <w:t xml:space="preserve">. Even though the survey respondents were predominantly white, we made use of a variety of </w:t>
      </w:r>
      <w:r w:rsidRPr="003D4165">
        <w:rPr>
          <w:rStyle w:val="Emphasis"/>
          <w:highlight w:val="cyan"/>
        </w:rPr>
        <w:t>statistical</w:t>
      </w:r>
      <w:r w:rsidRPr="003D4165">
        <w:rPr>
          <w:sz w:val="16"/>
          <w:highlight w:val="cyan"/>
        </w:rPr>
        <w:t xml:space="preserve"> </w:t>
      </w:r>
      <w:r w:rsidRPr="003D4165">
        <w:rPr>
          <w:highlight w:val="cyan"/>
          <w:u w:val="single"/>
        </w:rPr>
        <w:t xml:space="preserve">and </w:t>
      </w:r>
      <w:r w:rsidRPr="003D4165">
        <w:rPr>
          <w:rStyle w:val="Emphasis"/>
          <w:highlight w:val="cyan"/>
        </w:rPr>
        <w:t>qualitative</w:t>
      </w:r>
      <w:r w:rsidRPr="003D4165">
        <w:rPr>
          <w:rStyle w:val="Emphasis"/>
        </w:rPr>
        <w:t xml:space="preserve"> analytical </w:t>
      </w:r>
      <w:r w:rsidRPr="003D4165">
        <w:rPr>
          <w:rStyle w:val="Emphasis"/>
          <w:highlight w:val="cyan"/>
        </w:rPr>
        <w:t>strategies</w:t>
      </w:r>
      <w:r w:rsidRPr="003D4165">
        <w:rPr>
          <w:sz w:val="16"/>
        </w:rPr>
        <w:t xml:space="preserve"> that </w:t>
      </w:r>
      <w:r w:rsidRPr="003D4165">
        <w:rPr>
          <w:highlight w:val="cyan"/>
          <w:u w:val="single"/>
        </w:rPr>
        <w:t>allowed</w:t>
      </w:r>
      <w:r w:rsidRPr="003D4165">
        <w:rPr>
          <w:u w:val="single"/>
        </w:rPr>
        <w:t xml:space="preserve"> us to </w:t>
      </w:r>
      <w:r w:rsidRPr="003D4165">
        <w:rPr>
          <w:rStyle w:val="Emphasis"/>
          <w:highlight w:val="cyan"/>
        </w:rPr>
        <w:t>focus on</w:t>
      </w:r>
      <w:r w:rsidRPr="003D4165">
        <w:rPr>
          <w:rStyle w:val="Emphasis"/>
        </w:rPr>
        <w:t xml:space="preserve"> the experiences of </w:t>
      </w:r>
      <w:r w:rsidRPr="003D4165">
        <w:rPr>
          <w:rStyle w:val="Emphasis"/>
          <w:highlight w:val="cyan"/>
        </w:rPr>
        <w:t>trans workers of Color</w:t>
      </w:r>
      <w:r w:rsidRPr="003D4165">
        <w:rPr>
          <w:sz w:val="16"/>
        </w:rPr>
        <w:t xml:space="preserve"> </w:t>
      </w:r>
      <w:r w:rsidRPr="003D4165">
        <w:rPr>
          <w:u w:val="single"/>
        </w:rPr>
        <w:t xml:space="preserve">and further explain the differences between groups. </w:t>
      </w:r>
      <w:r w:rsidRPr="003D4165">
        <w:rPr>
          <w:sz w:val="16"/>
        </w:rPr>
        <w:t>Our hope, through this mixed method analysis, is that by focusing our quantitative analysis on trans workers of Color and our qualitative analysis on individual subgroups within the trans worker of Color population, we can speak to union leadership and school/district leaders who may be unaware of the nuanced and complex workplace experiences of an unprotected group of workers.</w:t>
      </w:r>
    </w:p>
    <w:p w14:paraId="4A0E21BB" w14:textId="77777777" w:rsidR="00B569EB" w:rsidRPr="003D4165" w:rsidRDefault="00B569EB" w:rsidP="00B569EB">
      <w:pPr>
        <w:rPr>
          <w:sz w:val="16"/>
        </w:rPr>
      </w:pPr>
      <w:r w:rsidRPr="003D4165">
        <w:rPr>
          <w:u w:val="single"/>
        </w:rPr>
        <w:t xml:space="preserve">This present </w:t>
      </w:r>
      <w:r w:rsidRPr="003D4165">
        <w:rPr>
          <w:highlight w:val="cyan"/>
          <w:u w:val="single"/>
        </w:rPr>
        <w:t>study</w:t>
      </w:r>
      <w:r w:rsidRPr="003D4165">
        <w:rPr>
          <w:u w:val="single"/>
        </w:rPr>
        <w:t xml:space="preserve"> also </w:t>
      </w:r>
      <w:r w:rsidRPr="003D4165">
        <w:rPr>
          <w:highlight w:val="cyan"/>
          <w:u w:val="single"/>
        </w:rPr>
        <w:t>was designed through</w:t>
      </w:r>
      <w:r w:rsidRPr="003D4165">
        <w:rPr>
          <w:u w:val="single"/>
        </w:rPr>
        <w:t xml:space="preserve"> the </w:t>
      </w:r>
      <w:r w:rsidRPr="003D4165">
        <w:rPr>
          <w:rStyle w:val="Emphasis"/>
        </w:rPr>
        <w:t xml:space="preserve">framework of </w:t>
      </w:r>
      <w:r w:rsidRPr="003D4165">
        <w:rPr>
          <w:rStyle w:val="Emphasis"/>
          <w:highlight w:val="cyan"/>
        </w:rPr>
        <w:t>trans studies</w:t>
      </w:r>
      <w:r w:rsidRPr="003D4165">
        <w:rPr>
          <w:sz w:val="16"/>
        </w:rPr>
        <w:t xml:space="preserve">. Originally based in the humanities, we seek to extend theory in trans studies by applying this body of scholarship to empirical education research. </w:t>
      </w:r>
      <w:r w:rsidRPr="003D4165">
        <w:rPr>
          <w:u w:val="single"/>
        </w:rPr>
        <w:t>Trans studies draw directly from transgender experience to argue that institutionally prescriptive gender categories contribute to increased vulnerability for those who challenge them</w:t>
      </w:r>
      <w:r w:rsidRPr="003D4165">
        <w:rPr>
          <w:sz w:val="16"/>
        </w:rPr>
        <w:t xml:space="preserve"> (Spade, Citation2015). In other words, the systematic oppression of transgender people is not produced by challenges somehow inherent to transgender identification or self-expression—rather, </w:t>
      </w:r>
      <w:r w:rsidRPr="003D4165">
        <w:rPr>
          <w:u w:val="single"/>
        </w:rPr>
        <w:t xml:space="preserve">it is created through systems designed to confine gendered forms of embodiment by identifying some genders as “normal” and others as “abnormal.” </w:t>
      </w:r>
      <w:r w:rsidRPr="003D4165">
        <w:rPr>
          <w:sz w:val="16"/>
        </w:rPr>
        <w:t xml:space="preserve">In general, </w:t>
      </w:r>
      <w:r w:rsidRPr="003D4165">
        <w:rPr>
          <w:u w:val="single"/>
        </w:rPr>
        <w:t>trans studies scholarship draws from knowledge produced within trans communities toward a larger goal of contributing to material change in the conditions of trans life</w:t>
      </w:r>
      <w:r w:rsidRPr="003D4165">
        <w:rPr>
          <w:sz w:val="16"/>
        </w:rPr>
        <w:t>. Yet, to date, there have been only limited efforts to apply theory drawn from trans studies to empirical research in education and social science research (Keenan, Citation2022), which cannot be separated from the historical erasure and contemporary precarity of trans scholarship in the academy. More recently, emerging scholars have called for “applied transgender studies” within social science research as a way toward greater material change in the everyday lives of transgender people (Billard et al., Citation2022).</w:t>
      </w:r>
    </w:p>
    <w:p w14:paraId="1B30DD26" w14:textId="77777777" w:rsidR="00B569EB" w:rsidRPr="003D4165" w:rsidRDefault="00B569EB" w:rsidP="00B569EB">
      <w:pPr>
        <w:rPr>
          <w:u w:val="single"/>
        </w:rPr>
      </w:pPr>
      <w:r w:rsidRPr="003D4165">
        <w:rPr>
          <w:rStyle w:val="Emphasis"/>
        </w:rPr>
        <w:t>Combined</w:t>
      </w:r>
      <w:r w:rsidRPr="003D4165">
        <w:rPr>
          <w:u w:val="single"/>
        </w:rPr>
        <w:t xml:space="preserve">, </w:t>
      </w:r>
      <w:r w:rsidRPr="003D4165">
        <w:rPr>
          <w:rStyle w:val="Emphasis"/>
        </w:rPr>
        <w:t>QuantCrit</w:t>
      </w:r>
      <w:r w:rsidRPr="003D4165">
        <w:rPr>
          <w:u w:val="single"/>
        </w:rPr>
        <w:t xml:space="preserve">, </w:t>
      </w:r>
      <w:r w:rsidRPr="003D4165">
        <w:rPr>
          <w:rStyle w:val="Emphasis"/>
        </w:rPr>
        <w:t>intersectionality</w:t>
      </w:r>
      <w:r w:rsidRPr="003D4165">
        <w:rPr>
          <w:u w:val="single"/>
        </w:rPr>
        <w:t xml:space="preserve">, and </w:t>
      </w:r>
      <w:r w:rsidRPr="003D4165">
        <w:rPr>
          <w:rStyle w:val="Emphasis"/>
        </w:rPr>
        <w:t>trans studies</w:t>
      </w:r>
      <w:r w:rsidRPr="003D4165">
        <w:rPr>
          <w:u w:val="single"/>
        </w:rPr>
        <w:t xml:space="preserve"> provide us the opportunity </w:t>
      </w:r>
      <w:r w:rsidRPr="003D4165">
        <w:rPr>
          <w:highlight w:val="cyan"/>
          <w:u w:val="single"/>
        </w:rPr>
        <w:t xml:space="preserve">to </w:t>
      </w:r>
      <w:r w:rsidRPr="003D4165">
        <w:rPr>
          <w:rStyle w:val="Emphasis"/>
          <w:highlight w:val="cyan"/>
        </w:rPr>
        <w:t>critically examine</w:t>
      </w:r>
      <w:r w:rsidRPr="003D4165">
        <w:rPr>
          <w:u w:val="single"/>
        </w:rPr>
        <w:t xml:space="preserve"> the </w:t>
      </w:r>
      <w:r w:rsidRPr="003D4165">
        <w:rPr>
          <w:highlight w:val="cyan"/>
          <w:u w:val="single"/>
        </w:rPr>
        <w:t xml:space="preserve">experiences of </w:t>
      </w:r>
      <w:r w:rsidRPr="003D4165">
        <w:rPr>
          <w:rStyle w:val="Emphasis"/>
          <w:highlight w:val="cyan"/>
        </w:rPr>
        <w:t>trans workers of Color</w:t>
      </w:r>
      <w:r w:rsidRPr="003D4165">
        <w:rPr>
          <w:u w:val="single"/>
        </w:rPr>
        <w:t xml:space="preserve"> in schools</w:t>
      </w:r>
      <w:r w:rsidRPr="003D4165">
        <w:rPr>
          <w:sz w:val="16"/>
        </w:rPr>
        <w:t xml:space="preserve">. The </w:t>
      </w:r>
      <w:r w:rsidRPr="003D4165">
        <w:rPr>
          <w:u w:val="single"/>
        </w:rPr>
        <w:t xml:space="preserve">results of this study speak to school, district, and union leaders </w:t>
      </w:r>
      <w:r w:rsidRPr="003D4165">
        <w:rPr>
          <w:highlight w:val="cyan"/>
          <w:u w:val="single"/>
        </w:rPr>
        <w:t>with</w:t>
      </w:r>
      <w:r w:rsidRPr="003D4165">
        <w:rPr>
          <w:u w:val="single"/>
        </w:rPr>
        <w:t xml:space="preserve"> the </w:t>
      </w:r>
      <w:r w:rsidRPr="003D4165">
        <w:rPr>
          <w:highlight w:val="cyan"/>
          <w:u w:val="single"/>
        </w:rPr>
        <w:t>purpose of</w:t>
      </w:r>
      <w:r w:rsidRPr="003D4165">
        <w:rPr>
          <w:u w:val="single"/>
        </w:rPr>
        <w:t xml:space="preserve"> </w:t>
      </w:r>
      <w:r w:rsidRPr="003D4165">
        <w:rPr>
          <w:rStyle w:val="Emphasis"/>
          <w:highlight w:val="cyan"/>
        </w:rPr>
        <w:t>effecting policy changes</w:t>
      </w:r>
      <w:r w:rsidRPr="003D4165">
        <w:rPr>
          <w:highlight w:val="cyan"/>
          <w:u w:val="single"/>
        </w:rPr>
        <w:t xml:space="preserve"> that</w:t>
      </w:r>
      <w:r w:rsidRPr="003D4165">
        <w:rPr>
          <w:u w:val="single"/>
        </w:rPr>
        <w:t xml:space="preserve"> can </w:t>
      </w:r>
      <w:r w:rsidRPr="003D4165">
        <w:rPr>
          <w:rStyle w:val="Emphasis"/>
          <w:highlight w:val="cyan"/>
        </w:rPr>
        <w:t>support trans</w:t>
      </w:r>
      <w:r w:rsidRPr="003D4165">
        <w:rPr>
          <w:rStyle w:val="Emphasis"/>
        </w:rPr>
        <w:t xml:space="preserve"> workers’</w:t>
      </w:r>
      <w:r w:rsidRPr="003D4165">
        <w:rPr>
          <w:u w:val="single"/>
        </w:rPr>
        <w:t xml:space="preserve"> retention and their </w:t>
      </w:r>
      <w:r w:rsidRPr="003D4165">
        <w:rPr>
          <w:rStyle w:val="Emphasis"/>
          <w:highlight w:val="cyan"/>
        </w:rPr>
        <w:t>emotional</w:t>
      </w:r>
      <w:r w:rsidRPr="003D4165">
        <w:rPr>
          <w:highlight w:val="cyan"/>
          <w:u w:val="single"/>
        </w:rPr>
        <w:t xml:space="preserve"> and </w:t>
      </w:r>
      <w:r w:rsidRPr="003D4165">
        <w:rPr>
          <w:rStyle w:val="Emphasis"/>
          <w:highlight w:val="cyan"/>
        </w:rPr>
        <w:t>physical safety</w:t>
      </w:r>
      <w:r w:rsidRPr="003D4165">
        <w:rPr>
          <w:u w:val="single"/>
        </w:rPr>
        <w:t>.</w:t>
      </w:r>
    </w:p>
    <w:p w14:paraId="3CA0C8F5" w14:textId="77777777" w:rsidR="00B569EB" w:rsidRDefault="00B569EB" w:rsidP="00B569EB">
      <w:r>
        <w:t>&lt;&lt;Condensed – No Text Removed&gt;&gt;</w:t>
      </w:r>
    </w:p>
    <w:p w14:paraId="7F4A23C9" w14:textId="77777777" w:rsidR="00B569EB" w:rsidRPr="003D4165" w:rsidRDefault="00B569EB" w:rsidP="00B569EB">
      <w:pPr>
        <w:rPr>
          <w:sz w:val="6"/>
          <w:szCs w:val="6"/>
        </w:rPr>
      </w:pPr>
      <w:r w:rsidRPr="003D4165">
        <w:rPr>
          <w:sz w:val="6"/>
          <w:szCs w:val="6"/>
        </w:rPr>
        <w:t>Methodology This present study, approved by our respective institutional review boards, uses an explanatory sequential mixed methods design (Creswell &amp; Creswell, Citation2022). This type of research design was especially useful as its intended use is to explain findings from the survey data through a secondary data analysis (Ruggiano &amp; Perry, Citation2019) of semi-structured interviews collected from the larger project from which this study is derived. This study was not initially conceptualized as a mixed methods study. It was not until we saw some of the quantitative findings for trans workers of Color that we sought to explain the phenomena by going back into the interview data to see if trans workers of Color had mentioned any experiences with unions. In the next sections, we explain the design of the present study, the sample used, variables of interest, and the quantitative and qualitative analytical strategies used. Quantitative methods and analysis Data and participants The data for this study come from a sample of 296 trans PK-12 school workers (i.e., teachers, administrators, staff) in the United States and Canada. In 2020, the research team developed a survey instrument to explore the workplace experiences of this group (see Suárez, McQuillan et al., Citation2022 for more information on the instrument). Participants were purposefully recruited through TEN (Keenan, Citation2020) and social media platforms (i.e., Twitter, Facebook) from August to November of 2020. Several security measures included in the software were utilized to avoid invalid data (e.g., length of time engaged with the survey, duplicate or non-US/Canadian IP addresses, over 50% missing data), in addition to primarily recruiting through TEN. Additionally, participants were given the opportunity at the end of the survey to add their email addresses for the follow-up qualitative phase. This method of sampling was preferred over other sampling methods due to the exploratory nature of research with trans school workers being under researched and no known approximation of the numbers of trans school workers in the US and Canada. Additionally, we appreciated the safety and confidentiality provided through the TEN listserv, as Mario, Harper, and Lee are all members of that network (Andrade, Citation2021; Fricker &amp; Schonlau, Citation2002; Jager et al., Citation2017). Eligible participants identified as trans and worked in a PK-12 school within the past five years. Participants were compensated after completing a 100-item online survey including items from validated and novel questionnaires, with most items not required. The items measured self-reported: (1) demographics, (2) employment history, (3) beliefs about school safety and satisfaction, (4) local policy protections, and (5) school social support. The items used for this study come from the National Center for Education Statistics’ National Teacher and Principal Survey (NTPS; Cox et al., Citation2022), a validated and reliable instrument developed to understand the working conditions of schools and the workers in the field by the US Department of Education. For specific re-coding schema, please refer to Appendix A. The sample is predominantly white and from the US (see Table 1 for descriptive statistics of the sample). Additionally, of the full sample of 296 trans-identified workers, the majority identifies as nonbinary, genderqueer, agender, or a similar identity, with a minority identifying as women, trans women, transfeminine, or their male counterparts. The average years of experience of this sample is about six years (M</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5.90, SD</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5.39, min</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0, max</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35), with about 62% of the sample holding union membership. Variables of interest The variables used contain the following predictors: gender identity (man/trans man/transmasculine, woman/trans woman/transfeminine, Indigenous or other cultural identity, and nonbinary/genderqueer/agender/or a similar identity), years of experienceFootnote2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Less than 5</w:t>
      </w:r>
      <w:r w:rsidRPr="003D4165">
        <w:rPr>
          <w:rFonts w:ascii="Times New Roman" w:hAnsi="Times New Roman" w:cs="Times New Roman"/>
          <w:sz w:val="6"/>
          <w:szCs w:val="6"/>
        </w:rPr>
        <w:t> </w:t>
      </w:r>
      <w:r w:rsidRPr="003D4165">
        <w:rPr>
          <w:sz w:val="6"/>
          <w:szCs w:val="6"/>
        </w:rPr>
        <w:t>years of experience,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5 or more years of experience), race/ethnicity operationalized as a binary variable (whether the individual was a worker of Color or white),Footnote3 whether the person was a teacher, even if full-time/part-time/itinerant/student teacher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No,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Yes), and union membership (0 = Not in a union, 1 = In a union). Gender identity was effect coded to avoid having to choose a reference group in regression analysis (Mayhew &amp; Simonoff, Citation2015). This allows for a more nuanced analysis of trans employees in schools because instead of comparing a subgroup to the reference category, we are able to explore each group (e.g., trans men, trans women, nonbinary) to the unweighted average of that category, which aligns with our quantitative criticalist framing. The dependent variables include intent to remain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No,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Yes), feel emotionally safe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Strongly/somewhat disagree,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Somewhat/strongly agree), and feel physically safe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Strongly disagree to 4</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Strongly agree). Specific wording for each item from the NTPS is available in Appendix A. Additionally, we would like to note that race/ethnicity was dichotomized due to the small numbers of some subgroups (e.g., Indigenous, Latinx, Middle Eastern) and due to the lack of research on trans workers of Color in the literature. Though we recognize that collapsing individual experiences under a binary can be problematic because we are unable to disaggregate individual experiences quantitatively, doing so provides us with the statistical power to explore the experiences of trans workers of Color as a whole. We use the qualitative findings as a means to balance the need to disaggregate individual experiences of race/ethnicities with smaller sample sizes. Additionally, we think unions would be interested in the experiences of trans workers of Color as a whole at this point for advocacy purposes, while also recognizing that they should understand individual experiences of subgroups. Analytical strategy We used descriptive statistics to describe the sample of trans workers of Color in education used for this study. To identify if there are differences in intent to remain in the job, emotional safety, and physical safety by union membership for all trans workers, chi-square tests of independence were used. To assess the relationship between demographics, intent to remain in their job for PK-12 trans workers, we use logistic regressions expressed as odds ratios. We used ordered logistic regression to predict the relationship between demographics and emotional safety and physical safety. In order to assess how union membership interacted with race/ethnicity for trans workers of Color retention and emotional and physical safety, we utilized different models for white and trans workers of Color. In doing so, we were able to identify the factors that predict trans workers’ of Color retention and emotional and physical safety without comparing them solely to white trans school workers as odds ratios, which are powerful statistics for political advocacy as they are easily interpretable. Likelihood ratio (LR) chi-square test results are also noted for each model in the second research question. All statistical analyses were performed using Stata 17 software (Statacorp, Citation2021). Missing data was listwise deleted for each specific model. QuantCrit became an important analytical theoretical framework in this stage, as the results that we present opened more questions to the research team about how trans workers of Color experience unions at the intersection of race and gender identity, which was the impetus for the qualitative phase, as outlined next. Qualitative methods and analysis Methods To supplement and contextualize the initial survey data generated for the larger project, we conducted 100 one-on-one follow-up interviews with trans educator participants who had consented to further contact following their completion of the survey. We conducted the interviews from September 2021 to August 2022. In selecting participants for interviews of the larger project, we sought a demographic range with regard to race, gender, geographic location, and type of educational environment in which the participants worked (e.g. charter, private, or traditional public school). The interviews typically lasted 60–90</w:t>
      </w:r>
      <w:r w:rsidRPr="003D4165">
        <w:rPr>
          <w:rFonts w:ascii="Times New Roman" w:hAnsi="Times New Roman" w:cs="Times New Roman"/>
          <w:sz w:val="6"/>
          <w:szCs w:val="6"/>
        </w:rPr>
        <w:t> </w:t>
      </w:r>
      <w:r w:rsidRPr="003D4165">
        <w:rPr>
          <w:sz w:val="6"/>
          <w:szCs w:val="6"/>
        </w:rPr>
        <w:t>minutes, were conducted using secure video conferencing software, and followed a semi-structured protocol that inquired about four key topics: (1) the participant’s professional context and background (e.g., their pathway to teaching, the social context of their current workplace), (2) their general current working conditions (e.g., tasks in a typical day, what they found satisfying or challenging about their work), (3) their working conditions specifically as they related to being trans (e.g., social and structural supports and challenges), and (4) their ideas about how schools could better support trans people. That is, our initial interview protocol was originally designed without taking union membership into consideration, but many trans workers organically discussed their experience with their union during their interviews. In order to facilitate trust and rapport, each interview was led by a researcher who self-identified as trans and had a professional background in the field of education. For the purpose of this set of research questions, we conducted a qualitative secondary data analysis (SDA; Ruggiano &amp; Perry, Citation2019) with data drawn from interviews with 15 participants of Color (6 identified themselves as mixed race, 5 as East Asian, 2 as Latinx, 1 as Black, and 1 as Indigenous). Qualitative SDA was chosen for this study because we did not originally ask questions during the interviews regarding unions. However, as we analyzed the item on union membership and found surprising results, we sought to better understand how union membership played a role for trans workers of Color and found that some of the participants had addressed this in their interviews. Because we found benefits for trans workers of Color who were union members from the quantitative portion of the study, we intentionally only focused on all trans workers of Color in this qualitative analysis who discussed any aspect of union experiences. See Table 2 for a description of each participant. Analysis In order to analyze this large corpus of data, we drew from Deterding and Waters’ (Riley, Citation1997) flexible coding method designed for large qualitative data sets. All interview transcripts were checked for accuracy and uploaded into NVIVO qualitative analysis software. We began by applying demographic attribute codes to the data, including the participants’ self-reported racial and gender identifications, and their geographic location. Then, we systematically applied index codes that corresponded to the interview protocol questions and other topics that came up in a large proportion of the interviews, including participants’ references to unions. This enabled us to make use of NVIVO’s matrix coding query to identify all references to unions made by participants of Color. Thus, the explanatory sequential mixed-methods design enabled us to not only explain the quantitative survey findings, but also gave us the opportunity to explore the topics in the survey from a more holistic perspective.</w:t>
      </w:r>
    </w:p>
    <w:p w14:paraId="5A4BCC7B" w14:textId="77777777" w:rsidR="00B569EB" w:rsidRDefault="00B569EB" w:rsidP="00B569EB">
      <w:r>
        <w:t>&lt;&lt;Paragraph Breaks Resume&gt;&gt;</w:t>
      </w:r>
    </w:p>
    <w:p w14:paraId="28F06B45" w14:textId="77777777" w:rsidR="00B569EB" w:rsidRPr="003D4165" w:rsidRDefault="00B569EB" w:rsidP="00B569EB">
      <w:pPr>
        <w:rPr>
          <w:rStyle w:val="Emphasis"/>
        </w:rPr>
      </w:pPr>
      <w:r w:rsidRPr="003D4165">
        <w:rPr>
          <w:rStyle w:val="Emphasis"/>
        </w:rPr>
        <w:t>Results</w:t>
      </w:r>
    </w:p>
    <w:p w14:paraId="2A4FEEB7" w14:textId="77777777" w:rsidR="00B569EB" w:rsidRPr="003D4165" w:rsidRDefault="00B569EB" w:rsidP="00B569EB">
      <w:pPr>
        <w:rPr>
          <w:sz w:val="16"/>
        </w:rPr>
      </w:pPr>
      <w:r w:rsidRPr="003D4165">
        <w:rPr>
          <w:sz w:val="16"/>
        </w:rPr>
        <w:t>Preliminary findings</w:t>
      </w:r>
    </w:p>
    <w:p w14:paraId="5785A23E" w14:textId="77777777" w:rsidR="00B569EB" w:rsidRPr="003D4165" w:rsidRDefault="00B569EB" w:rsidP="00B569EB">
      <w:pPr>
        <w:rPr>
          <w:sz w:val="16"/>
        </w:rPr>
      </w:pPr>
      <w:r w:rsidRPr="003D4165">
        <w:rPr>
          <w:sz w:val="16"/>
        </w:rPr>
        <w:t>Before presenting the results for the three research questions, we checked if there were significant relationships in intent to remain in the job, emotional safety, and physical safety for trans workers across country. Being that the US and Canada may be different in political contexts, we performed preliminary chi-squared tests of independence for observed and expected cell counts for the three outcomes of interest. There were no significant relationships for country status. The table for this analysis can be found in the supplementary materials in Appendix B.</w:t>
      </w:r>
    </w:p>
    <w:p w14:paraId="3CAE1478" w14:textId="77777777" w:rsidR="00B569EB" w:rsidRPr="003D4165" w:rsidRDefault="00B569EB" w:rsidP="00B569EB">
      <w:pPr>
        <w:rPr>
          <w:sz w:val="16"/>
        </w:rPr>
      </w:pPr>
      <w:r w:rsidRPr="003D4165">
        <w:rPr>
          <w:sz w:val="16"/>
        </w:rPr>
        <w:t>Are there significant relationships in intent to remain in the job, emotional safety, and physical safety for trans workers across union membership?</w:t>
      </w:r>
    </w:p>
    <w:p w14:paraId="7D54014D" w14:textId="77777777" w:rsidR="00B569EB" w:rsidRPr="003D4165" w:rsidRDefault="00B569EB" w:rsidP="00B569EB">
      <w:pPr>
        <w:rPr>
          <w:sz w:val="16"/>
        </w:rPr>
      </w:pPr>
      <w:r w:rsidRPr="003D4165">
        <w:rPr>
          <w:sz w:val="16"/>
        </w:rPr>
        <w:t>The results (Table 3) for this research question show that there is a significant relationship in intent to remain in the job by union membership for all participants (χ2(1)</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15.27, p</w:t>
      </w:r>
      <w:r w:rsidRPr="003D4165">
        <w:rPr>
          <w:rFonts w:ascii="Times New Roman" w:hAnsi="Times New Roman" w:cs="Times New Roman"/>
          <w:sz w:val="16"/>
        </w:rPr>
        <w:t> </w:t>
      </w:r>
      <w:r w:rsidRPr="003D4165">
        <w:rPr>
          <w:sz w:val="16"/>
        </w:rPr>
        <w:t>&lt;</w:t>
      </w:r>
      <w:r w:rsidRPr="003D4165">
        <w:rPr>
          <w:rFonts w:ascii="Times New Roman" w:hAnsi="Times New Roman" w:cs="Times New Roman"/>
          <w:sz w:val="16"/>
        </w:rPr>
        <w:t> </w:t>
      </w:r>
      <w:r w:rsidRPr="003D4165">
        <w:rPr>
          <w:sz w:val="16"/>
        </w:rPr>
        <w:t>.001). There were no significant differences in emotional safety by union membership (χ2(4)</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6.04,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.196). Finally, there were no significant differences in physical safety by union membership (χ2(4)</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1.23,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.873). Note that sample sizes (N) for each of the outcomes are not all the same, as participants were allowed to skip questions.</w:t>
      </w:r>
    </w:p>
    <w:p w14:paraId="1AC2F2A4" w14:textId="77777777" w:rsidR="00B569EB" w:rsidRPr="003D4165" w:rsidRDefault="00B569EB" w:rsidP="00B569EB">
      <w:pPr>
        <w:rPr>
          <w:u w:val="single"/>
        </w:rPr>
      </w:pPr>
      <w:r w:rsidRPr="003D4165">
        <w:rPr>
          <w:u w:val="single"/>
        </w:rPr>
        <w:t>Does union membership contribute to trans workers’ retention, emotional safety, and physical safety for white trans and trans workers of color, respectively?</w:t>
      </w:r>
    </w:p>
    <w:p w14:paraId="43E3473C" w14:textId="77777777" w:rsidR="00B569EB" w:rsidRPr="003D4165" w:rsidRDefault="00B569EB" w:rsidP="00B569EB">
      <w:pPr>
        <w:rPr>
          <w:u w:val="single"/>
        </w:rPr>
      </w:pPr>
      <w:r w:rsidRPr="003D4165">
        <w:rPr>
          <w:sz w:val="16"/>
        </w:rPr>
        <w:t>Results for this research question are shown in Table 4. For white trans workers (Model 1), intent to remain in the job was predicted by gender identity, years of experience, and union membership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28.79, p</w:t>
      </w:r>
      <w:r w:rsidRPr="003D4165">
        <w:rPr>
          <w:rFonts w:ascii="Times New Roman" w:hAnsi="Times New Roman" w:cs="Times New Roman"/>
          <w:sz w:val="16"/>
        </w:rPr>
        <w:t> </w:t>
      </w:r>
      <w:r w:rsidRPr="003D4165">
        <w:rPr>
          <w:sz w:val="16"/>
        </w:rPr>
        <w:t>&lt;</w:t>
      </w:r>
      <w:r w:rsidRPr="003D4165">
        <w:rPr>
          <w:rFonts w:ascii="Times New Roman" w:hAnsi="Times New Roman" w:cs="Times New Roman"/>
          <w:sz w:val="16"/>
        </w:rPr>
        <w:t> </w:t>
      </w:r>
      <w:r w:rsidRPr="003D4165">
        <w:rPr>
          <w:sz w:val="16"/>
        </w:rPr>
        <w:t xml:space="preserve">.001). White trans workers who identified as women, trans women, or transfeminine were 1.74 times as likely to remain in the job as the average, while nonbinary, genderqueer, agender, Indigenous, or other cultural identities were about 35% less likely than the average. White trans workers with five or more years of experience were 1.80 times as likely to intend to remain in the job compared to those with less than five years of experience. Those who reported having union membership were 2.28 times as likely to intend to remain in the job. </w:t>
      </w:r>
      <w:r w:rsidRPr="003D4165">
        <w:rPr>
          <w:highlight w:val="cyan"/>
          <w:u w:val="single"/>
        </w:rPr>
        <w:t xml:space="preserve">For </w:t>
      </w:r>
      <w:r w:rsidRPr="003D4165">
        <w:rPr>
          <w:rStyle w:val="Emphasis"/>
          <w:highlight w:val="cyan"/>
        </w:rPr>
        <w:t>trans workers of Color</w:t>
      </w:r>
      <w:r w:rsidRPr="003D4165">
        <w:rPr>
          <w:sz w:val="16"/>
        </w:rPr>
        <w:t xml:space="preserve"> (Model 2), </w:t>
      </w:r>
      <w:r w:rsidRPr="003D4165">
        <w:rPr>
          <w:highlight w:val="cyan"/>
          <w:u w:val="single"/>
        </w:rPr>
        <w:t>intent to remain in the job was predicted by</w:t>
      </w:r>
      <w:r w:rsidRPr="003D4165">
        <w:rPr>
          <w:sz w:val="16"/>
        </w:rPr>
        <w:t xml:space="preserve"> gender identity and </w:t>
      </w:r>
      <w:r w:rsidRPr="003D4165">
        <w:rPr>
          <w:rStyle w:val="Emphasis"/>
          <w:highlight w:val="cyan"/>
        </w:rPr>
        <w:t>union membership</w:t>
      </w:r>
      <w:r w:rsidRPr="003D4165">
        <w:rPr>
          <w:sz w:val="16"/>
        </w:rPr>
        <w:t xml:space="preserve">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16.29,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 xml:space="preserve">.0061). Trans workers of Color who identified as men were 2.63 times as likely to intend to remain in the job while nonbinary workers of color were 61% less likely than the average. </w:t>
      </w:r>
      <w:r w:rsidRPr="003D4165">
        <w:rPr>
          <w:u w:val="single"/>
        </w:rPr>
        <w:t>Trans workers of Color who reported union membership were 3.82 times as likely.</w:t>
      </w:r>
    </w:p>
    <w:p w14:paraId="0130917B" w14:textId="77777777" w:rsidR="00B569EB" w:rsidRPr="003D4165" w:rsidRDefault="00B569EB" w:rsidP="00B569EB">
      <w:pPr>
        <w:rPr>
          <w:u w:val="single"/>
        </w:rPr>
      </w:pPr>
      <w:r w:rsidRPr="003D4165">
        <w:rPr>
          <w:sz w:val="16"/>
        </w:rPr>
        <w:t>For white trans workers (Model 3), emotional safety was significantly predicted by gender identity only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12.00,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.0348). Men were 1.36 times as likely to feel emotionally safe (p</w:t>
      </w:r>
      <w:r w:rsidRPr="003D4165">
        <w:rPr>
          <w:rFonts w:ascii="Times New Roman" w:hAnsi="Times New Roman" w:cs="Times New Roman"/>
          <w:sz w:val="16"/>
        </w:rPr>
        <w:t> </w:t>
      </w:r>
      <w:r w:rsidRPr="003D4165">
        <w:rPr>
          <w:sz w:val="16"/>
        </w:rPr>
        <w:t>&lt;</w:t>
      </w:r>
      <w:r w:rsidRPr="003D4165">
        <w:rPr>
          <w:rFonts w:ascii="Times New Roman" w:hAnsi="Times New Roman" w:cs="Times New Roman"/>
          <w:sz w:val="16"/>
        </w:rPr>
        <w:t> </w:t>
      </w:r>
      <w:r w:rsidRPr="003D4165">
        <w:rPr>
          <w:sz w:val="16"/>
        </w:rPr>
        <w:t xml:space="preserve">.10), while nonbinary white trans workers were .38 times less likely to feel emotionally safe than the average. </w:t>
      </w:r>
      <w:r w:rsidRPr="003D4165">
        <w:rPr>
          <w:rStyle w:val="Emphasis"/>
        </w:rPr>
        <w:t>For trans workers of Color</w:t>
      </w:r>
      <w:r w:rsidRPr="003D4165">
        <w:rPr>
          <w:sz w:val="16"/>
        </w:rPr>
        <w:t xml:space="preserve"> (Model 4), </w:t>
      </w:r>
      <w:r w:rsidRPr="003D4165">
        <w:rPr>
          <w:rStyle w:val="Emphasis"/>
          <w:highlight w:val="cyan"/>
        </w:rPr>
        <w:t>emotional safety</w:t>
      </w:r>
      <w:r w:rsidRPr="003D4165">
        <w:rPr>
          <w:sz w:val="16"/>
        </w:rPr>
        <w:t xml:space="preserve"> </w:t>
      </w:r>
      <w:r w:rsidRPr="003D4165">
        <w:rPr>
          <w:u w:val="single"/>
        </w:rPr>
        <w:t>was</w:t>
      </w:r>
      <w:r w:rsidRPr="003D4165">
        <w:rPr>
          <w:sz w:val="16"/>
        </w:rPr>
        <w:t xml:space="preserve"> only </w:t>
      </w:r>
      <w:r w:rsidRPr="003D4165">
        <w:rPr>
          <w:rStyle w:val="Emphasis"/>
          <w:highlight w:val="cyan"/>
        </w:rPr>
        <w:t>significantly predicted</w:t>
      </w:r>
      <w:r w:rsidRPr="003D4165">
        <w:rPr>
          <w:sz w:val="16"/>
        </w:rPr>
        <w:t xml:space="preserve"> </w:t>
      </w:r>
      <w:r w:rsidRPr="003D4165">
        <w:rPr>
          <w:u w:val="single"/>
        </w:rPr>
        <w:t xml:space="preserve">by </w:t>
      </w:r>
      <w:r w:rsidRPr="003D4165">
        <w:rPr>
          <w:rStyle w:val="Emphasis"/>
        </w:rPr>
        <w:t>union membership</w:t>
      </w:r>
      <w:r w:rsidRPr="003D4165">
        <w:rPr>
          <w:sz w:val="16"/>
        </w:rPr>
        <w:t xml:space="preserve">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11.21,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 xml:space="preserve">.0474). </w:t>
      </w:r>
      <w:r w:rsidRPr="003D4165">
        <w:rPr>
          <w:rStyle w:val="Emphasis"/>
          <w:highlight w:val="cyan"/>
        </w:rPr>
        <w:t>Trans</w:t>
      </w:r>
      <w:r w:rsidRPr="003D4165">
        <w:rPr>
          <w:rStyle w:val="Emphasis"/>
        </w:rPr>
        <w:t xml:space="preserve"> workers </w:t>
      </w:r>
      <w:r w:rsidRPr="003D4165">
        <w:rPr>
          <w:rStyle w:val="Emphasis"/>
          <w:highlight w:val="cyan"/>
        </w:rPr>
        <w:t>of Color</w:t>
      </w:r>
      <w:r w:rsidRPr="003D4165">
        <w:rPr>
          <w:rStyle w:val="Emphasis"/>
        </w:rPr>
        <w:t xml:space="preserve"> who were union </w:t>
      </w:r>
      <w:r w:rsidRPr="003D4165">
        <w:rPr>
          <w:rStyle w:val="Emphasis"/>
          <w:highlight w:val="cyan"/>
        </w:rPr>
        <w:t>members</w:t>
      </w:r>
      <w:r w:rsidRPr="003D4165">
        <w:rPr>
          <w:highlight w:val="cyan"/>
          <w:u w:val="single"/>
        </w:rPr>
        <w:t xml:space="preserve"> were </w:t>
      </w:r>
      <w:r w:rsidRPr="003D4165">
        <w:rPr>
          <w:rStyle w:val="Emphasis"/>
          <w:highlight w:val="cyan"/>
        </w:rPr>
        <w:t>3</w:t>
      </w:r>
      <w:r w:rsidRPr="003D4165">
        <w:rPr>
          <w:rStyle w:val="Emphasis"/>
        </w:rPr>
        <w:t xml:space="preserve">.27 </w:t>
      </w:r>
      <w:r w:rsidRPr="003D4165">
        <w:rPr>
          <w:rStyle w:val="Emphasis"/>
          <w:highlight w:val="cyan"/>
        </w:rPr>
        <w:t>times</w:t>
      </w:r>
      <w:r w:rsidRPr="003D4165">
        <w:rPr>
          <w:highlight w:val="cyan"/>
          <w:u w:val="single"/>
        </w:rPr>
        <w:t xml:space="preserve"> as likely to </w:t>
      </w:r>
      <w:r w:rsidRPr="003D4165">
        <w:rPr>
          <w:rStyle w:val="Emphasis"/>
          <w:highlight w:val="cyan"/>
        </w:rPr>
        <w:t>feel</w:t>
      </w:r>
      <w:r w:rsidRPr="003D4165">
        <w:rPr>
          <w:rStyle w:val="Emphasis"/>
        </w:rPr>
        <w:t xml:space="preserve"> emotionally </w:t>
      </w:r>
      <w:r w:rsidRPr="003D4165">
        <w:rPr>
          <w:rStyle w:val="Emphasis"/>
          <w:highlight w:val="cyan"/>
        </w:rPr>
        <w:t>safe</w:t>
      </w:r>
      <w:r w:rsidRPr="003D4165">
        <w:rPr>
          <w:u w:val="single"/>
        </w:rPr>
        <w:t>.</w:t>
      </w:r>
    </w:p>
    <w:p w14:paraId="3F49D681" w14:textId="77777777" w:rsidR="00B569EB" w:rsidRPr="003D4165" w:rsidRDefault="00B569EB" w:rsidP="00B569EB">
      <w:pPr>
        <w:rPr>
          <w:sz w:val="16"/>
        </w:rPr>
      </w:pPr>
      <w:r w:rsidRPr="003D4165">
        <w:rPr>
          <w:sz w:val="16"/>
        </w:rPr>
        <w:t>For white trans workers (Model 5), physical safety was not significantly predicted by any variables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4.74, p</w:t>
      </w:r>
      <w:r w:rsidRPr="003D4165">
        <w:rPr>
          <w:rFonts w:ascii="Times New Roman" w:hAnsi="Times New Roman" w:cs="Times New Roman"/>
          <w:sz w:val="16"/>
        </w:rPr>
        <w:t> </w:t>
      </w:r>
      <w:r w:rsidRPr="003D4165">
        <w:rPr>
          <w:sz w:val="16"/>
        </w:rPr>
        <w:t>&gt;</w:t>
      </w:r>
      <w:r w:rsidRPr="003D4165">
        <w:rPr>
          <w:rFonts w:ascii="Times New Roman" w:hAnsi="Times New Roman" w:cs="Times New Roman"/>
          <w:sz w:val="16"/>
        </w:rPr>
        <w:t> </w:t>
      </w:r>
      <w:r w:rsidRPr="003D4165">
        <w:rPr>
          <w:sz w:val="16"/>
        </w:rPr>
        <w:t>.05). For trans workers of Color (Model 6), physical safety was not significantly predicted by union membership only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5.80, p</w:t>
      </w:r>
      <w:r w:rsidRPr="003D4165">
        <w:rPr>
          <w:rFonts w:ascii="Times New Roman" w:hAnsi="Times New Roman" w:cs="Times New Roman"/>
          <w:sz w:val="16"/>
        </w:rPr>
        <w:t> </w:t>
      </w:r>
      <w:r w:rsidRPr="003D4165">
        <w:rPr>
          <w:sz w:val="16"/>
        </w:rPr>
        <w:t>&gt;</w:t>
      </w:r>
      <w:r w:rsidRPr="003D4165">
        <w:rPr>
          <w:rFonts w:ascii="Times New Roman" w:hAnsi="Times New Roman" w:cs="Times New Roman"/>
          <w:sz w:val="16"/>
        </w:rPr>
        <w:t> </w:t>
      </w:r>
      <w:r w:rsidRPr="003D4165">
        <w:rPr>
          <w:sz w:val="16"/>
        </w:rPr>
        <w:t>.05). However, trans workers of Color who were members of unions were 2.77 times as likely to feel physically safe compared to those without union membership.</w:t>
      </w:r>
    </w:p>
    <w:p w14:paraId="0EB6DCE6" w14:textId="77777777" w:rsidR="00B569EB" w:rsidRPr="003D4165" w:rsidRDefault="00B569EB" w:rsidP="00B569EB">
      <w:pPr>
        <w:rPr>
          <w:sz w:val="16"/>
        </w:rPr>
      </w:pPr>
      <w:r w:rsidRPr="003D4165">
        <w:rPr>
          <w:sz w:val="16"/>
        </w:rPr>
        <w:t>What elements of union membership are most salient to the workplace experiences of trans PK-12 school workers of color?</w:t>
      </w:r>
    </w:p>
    <w:p w14:paraId="18450DD1" w14:textId="77777777" w:rsidR="00B569EB" w:rsidRPr="003D4165" w:rsidRDefault="00B569EB" w:rsidP="00B569EB">
      <w:pPr>
        <w:rPr>
          <w:sz w:val="16"/>
        </w:rPr>
      </w:pPr>
      <w:r w:rsidRPr="003D4165">
        <w:rPr>
          <w:sz w:val="16"/>
        </w:rPr>
        <w:t xml:space="preserve">Although the </w:t>
      </w:r>
      <w:r w:rsidRPr="003D4165">
        <w:rPr>
          <w:rStyle w:val="Emphasis"/>
        </w:rPr>
        <w:t>interview</w:t>
      </w:r>
      <w:r w:rsidRPr="003D4165">
        <w:rPr>
          <w:sz w:val="16"/>
        </w:rPr>
        <w:t xml:space="preserve"> protocol did not specifically prompt participants to discuss their relationships to workers’ unions, approximately half of the </w:t>
      </w:r>
      <w:r w:rsidRPr="003D4165">
        <w:rPr>
          <w:rStyle w:val="Emphasis"/>
          <w:highlight w:val="cyan"/>
        </w:rPr>
        <w:t>participants</w:t>
      </w:r>
      <w:r w:rsidRPr="003D4165">
        <w:rPr>
          <w:sz w:val="16"/>
        </w:rPr>
        <w:t xml:space="preserve"> of Color referenced their experience with unions in response to interview questions about their working conditions (n</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 xml:space="preserve">7). Several </w:t>
      </w:r>
      <w:r w:rsidRPr="003D4165">
        <w:rPr>
          <w:highlight w:val="cyan"/>
          <w:u w:val="single"/>
        </w:rPr>
        <w:t>described</w:t>
      </w:r>
      <w:r w:rsidRPr="003D4165">
        <w:rPr>
          <w:u w:val="single"/>
        </w:rPr>
        <w:t xml:space="preserve"> the role of </w:t>
      </w:r>
      <w:r w:rsidRPr="003D4165">
        <w:rPr>
          <w:highlight w:val="cyan"/>
          <w:u w:val="single"/>
        </w:rPr>
        <w:t>the union</w:t>
      </w:r>
      <w:r w:rsidRPr="003D4165">
        <w:rPr>
          <w:u w:val="single"/>
        </w:rPr>
        <w:t xml:space="preserve"> in </w:t>
      </w:r>
      <w:r w:rsidRPr="003D4165">
        <w:rPr>
          <w:highlight w:val="cyan"/>
          <w:u w:val="single"/>
        </w:rPr>
        <w:t>helping them</w:t>
      </w:r>
      <w:r w:rsidRPr="003D4165">
        <w:rPr>
          <w:u w:val="single"/>
        </w:rPr>
        <w:t xml:space="preserve"> to </w:t>
      </w:r>
      <w:r w:rsidRPr="003D4165">
        <w:rPr>
          <w:highlight w:val="cyan"/>
          <w:u w:val="single"/>
        </w:rPr>
        <w:t>feel</w:t>
      </w:r>
      <w:r w:rsidRPr="003D4165">
        <w:rPr>
          <w:u w:val="single"/>
        </w:rPr>
        <w:t xml:space="preserve"> a sense of </w:t>
      </w:r>
      <w:r w:rsidRPr="003D4165">
        <w:rPr>
          <w:highlight w:val="cyan"/>
          <w:u w:val="single"/>
        </w:rPr>
        <w:t>job security and protection</w:t>
      </w:r>
      <w:r w:rsidRPr="003D4165">
        <w:rPr>
          <w:u w:val="single"/>
        </w:rPr>
        <w:t xml:space="preserve"> as a </w:t>
      </w:r>
      <w:r w:rsidRPr="003D4165">
        <w:rPr>
          <w:rStyle w:val="Emphasis"/>
        </w:rPr>
        <w:t>trans worker</w:t>
      </w:r>
      <w:r w:rsidRPr="003D4165">
        <w:rPr>
          <w:sz w:val="16"/>
        </w:rPr>
        <w:t xml:space="preserve">. For example, Erica, a genderfluid Asian Canadian educator in British Columbia, said “I’m really, really grateful that we have a strong union” to protect their job, which seemed to them to be made more precarious by their status as a trans employee. </w:t>
      </w:r>
      <w:r w:rsidRPr="003D4165">
        <w:rPr>
          <w:u w:val="single"/>
        </w:rPr>
        <w:t>Similarly, Helen, a Middle Eastern trans woman in rural Maryland, described how she had turned to her union when she was determining whether and how to transition at work</w:t>
      </w:r>
      <w:r w:rsidRPr="003D4165">
        <w:rPr>
          <w:sz w:val="16"/>
        </w:rPr>
        <w:t xml:space="preserve">. Although her school-based union representative was initially unfamiliar with policy related to gender transition, the representative eventually connected her with </w:t>
      </w:r>
      <w:r w:rsidRPr="003D4165">
        <w:rPr>
          <w:u w:val="single"/>
        </w:rPr>
        <w:t xml:space="preserve">a </w:t>
      </w:r>
      <w:r w:rsidRPr="003D4165">
        <w:rPr>
          <w:rStyle w:val="Emphasis"/>
          <w:highlight w:val="cyan"/>
        </w:rPr>
        <w:t>union lawyer</w:t>
      </w:r>
      <w:r w:rsidRPr="003D4165">
        <w:rPr>
          <w:u w:val="single"/>
        </w:rPr>
        <w:t xml:space="preserve"> that was able to identify federal- and county-level protections in place that would </w:t>
      </w:r>
      <w:r w:rsidRPr="003D4165">
        <w:rPr>
          <w:highlight w:val="cyan"/>
          <w:u w:val="single"/>
        </w:rPr>
        <w:t>support</w:t>
      </w:r>
      <w:r w:rsidRPr="003D4165">
        <w:rPr>
          <w:u w:val="single"/>
        </w:rPr>
        <w:t xml:space="preserve"> her </w:t>
      </w:r>
      <w:r w:rsidRPr="003D4165">
        <w:rPr>
          <w:rStyle w:val="Emphasis"/>
          <w:highlight w:val="cyan"/>
        </w:rPr>
        <w:t>ability to transition</w:t>
      </w:r>
      <w:r w:rsidRPr="003D4165">
        <w:rPr>
          <w:highlight w:val="cyan"/>
          <w:u w:val="single"/>
        </w:rPr>
        <w:t xml:space="preserve"> without</w:t>
      </w:r>
      <w:r w:rsidRPr="003D4165">
        <w:rPr>
          <w:u w:val="single"/>
        </w:rPr>
        <w:t xml:space="preserve"> the </w:t>
      </w:r>
      <w:r w:rsidRPr="003D4165">
        <w:rPr>
          <w:rStyle w:val="Emphasis"/>
          <w:highlight w:val="cyan"/>
        </w:rPr>
        <w:t>threat</w:t>
      </w:r>
      <w:r w:rsidRPr="003D4165">
        <w:rPr>
          <w:rStyle w:val="Emphasis"/>
        </w:rPr>
        <w:t xml:space="preserve"> of losing her job</w:t>
      </w:r>
      <w:r w:rsidRPr="003D4165">
        <w:rPr>
          <w:sz w:val="16"/>
        </w:rPr>
        <w:t>. Other participants also spoke to having had union advocacy in navigating procedural elements of gender transition, such as changing their names in school employee record systems: Chen, a non-binary trans Asian Canadian teacher in British Columbia, said that their union had helped to ensure that despite not having formally changed their legal name:</w:t>
      </w:r>
    </w:p>
    <w:p w14:paraId="2C2FCF7D" w14:textId="77777777" w:rsidR="00B569EB" w:rsidRPr="003D4165" w:rsidRDefault="00B569EB" w:rsidP="00B569EB">
      <w:pPr>
        <w:rPr>
          <w:sz w:val="16"/>
        </w:rPr>
      </w:pPr>
      <w:r w:rsidRPr="003D4165">
        <w:rPr>
          <w:sz w:val="16"/>
        </w:rPr>
        <w:t>There was a concerted effort by both my employer and my union to make sure that my name was correct on all work-related correspondence. [I got] a phone call from Human Resources to make sure this was done properly, and I felt cared for that way. It felt like people are taking this seriously.</w:t>
      </w:r>
    </w:p>
    <w:p w14:paraId="4137A99B" w14:textId="77777777" w:rsidR="00B569EB" w:rsidRPr="003952D5" w:rsidRDefault="00B569EB" w:rsidP="00B569EB">
      <w:pPr>
        <w:rPr>
          <w:rStyle w:val="Heading4Char"/>
          <w:rFonts w:eastAsiaTheme="minorHAnsi" w:cs="Calibri"/>
          <w:b w:val="0"/>
          <w:iCs w:val="0"/>
          <w:sz w:val="22"/>
          <w:u w:val="single"/>
        </w:rPr>
      </w:pPr>
      <w:r w:rsidRPr="003D4165">
        <w:rPr>
          <w:sz w:val="16"/>
        </w:rPr>
        <w:t xml:space="preserve">Finally, some </w:t>
      </w:r>
      <w:r w:rsidRPr="003D4165">
        <w:rPr>
          <w:highlight w:val="cyan"/>
          <w:u w:val="single"/>
        </w:rPr>
        <w:t>participants</w:t>
      </w:r>
      <w:r w:rsidRPr="003D4165">
        <w:rPr>
          <w:sz w:val="16"/>
        </w:rPr>
        <w:t xml:space="preserve">, like Oliver, a Middle Eastern trans man working in Washington state, said that he </w:t>
      </w:r>
      <w:r w:rsidRPr="003D4165">
        <w:rPr>
          <w:highlight w:val="cyan"/>
          <w:u w:val="single"/>
        </w:rPr>
        <w:t>felt supported by</w:t>
      </w:r>
      <w:r w:rsidRPr="003D4165">
        <w:rPr>
          <w:sz w:val="16"/>
        </w:rPr>
        <w:t xml:space="preserve"> the </w:t>
      </w:r>
      <w:r w:rsidRPr="003D4165">
        <w:rPr>
          <w:rStyle w:val="Emphasis"/>
          <w:highlight w:val="cyan"/>
        </w:rPr>
        <w:t>union’s creation of affinity group spaces</w:t>
      </w:r>
      <w:r w:rsidRPr="003D4165">
        <w:rPr>
          <w:sz w:val="16"/>
        </w:rPr>
        <w:t xml:space="preserve"> for LGBT teachers: “</w:t>
      </w:r>
      <w:r w:rsidRPr="003D4165">
        <w:rPr>
          <w:u w:val="single"/>
        </w:rPr>
        <w:t>It’s nice to know that there are other people.” Here, Oliver’s statement suggests the value of peer support</w:t>
      </w:r>
      <w:r w:rsidRPr="003D4165">
        <w:rPr>
          <w:sz w:val="16"/>
        </w:rPr>
        <w:t xml:space="preserve">. </w:t>
      </w:r>
      <w:r w:rsidRPr="003D4165">
        <w:rPr>
          <w:u w:val="single"/>
        </w:rPr>
        <w:t xml:space="preserve">This further indicates that </w:t>
      </w:r>
      <w:r w:rsidRPr="003D4165">
        <w:rPr>
          <w:highlight w:val="cyan"/>
          <w:u w:val="single"/>
        </w:rPr>
        <w:t>membership in</w:t>
      </w:r>
      <w:r w:rsidRPr="003D4165">
        <w:rPr>
          <w:u w:val="single"/>
        </w:rPr>
        <w:t xml:space="preserve"> a </w:t>
      </w:r>
      <w:r w:rsidRPr="003D4165">
        <w:rPr>
          <w:highlight w:val="cyan"/>
          <w:u w:val="single"/>
        </w:rPr>
        <w:t>union</w:t>
      </w:r>
      <w:r w:rsidRPr="003D4165">
        <w:rPr>
          <w:u w:val="single"/>
        </w:rPr>
        <w:t xml:space="preserve"> may be a way toward </w:t>
      </w:r>
      <w:r w:rsidRPr="003D4165">
        <w:rPr>
          <w:highlight w:val="cyan"/>
          <w:u w:val="single"/>
        </w:rPr>
        <w:t>provid</w:t>
      </w:r>
      <w:r w:rsidRPr="003D4165">
        <w:rPr>
          <w:u w:val="single"/>
        </w:rPr>
        <w:t xml:space="preserve">ing organized </w:t>
      </w:r>
      <w:r w:rsidRPr="003D4165">
        <w:rPr>
          <w:highlight w:val="cyan"/>
          <w:u w:val="single"/>
        </w:rPr>
        <w:t>structural support for trans workers</w:t>
      </w:r>
      <w:r w:rsidRPr="003D4165">
        <w:rPr>
          <w:u w:val="single"/>
        </w:rPr>
        <w:t xml:space="preserve">—perhaps </w:t>
      </w:r>
      <w:r w:rsidRPr="003D4165">
        <w:rPr>
          <w:rStyle w:val="Emphasis"/>
          <w:highlight w:val="cyan"/>
        </w:rPr>
        <w:t>particularly</w:t>
      </w:r>
      <w:r w:rsidRPr="003D4165">
        <w:rPr>
          <w:highlight w:val="cyan"/>
          <w:u w:val="single"/>
        </w:rPr>
        <w:t xml:space="preserve"> those</w:t>
      </w:r>
      <w:r w:rsidRPr="003D4165">
        <w:rPr>
          <w:u w:val="single"/>
        </w:rPr>
        <w:t xml:space="preserve"> who are </w:t>
      </w:r>
      <w:r w:rsidRPr="003D4165">
        <w:rPr>
          <w:highlight w:val="cyan"/>
          <w:u w:val="single"/>
        </w:rPr>
        <w:t xml:space="preserve">marginalized by both </w:t>
      </w:r>
      <w:r w:rsidRPr="003D4165">
        <w:rPr>
          <w:rStyle w:val="Emphasis"/>
          <w:highlight w:val="cyan"/>
        </w:rPr>
        <w:t>racism</w:t>
      </w:r>
      <w:r w:rsidRPr="003D4165">
        <w:rPr>
          <w:highlight w:val="cyan"/>
          <w:u w:val="single"/>
        </w:rPr>
        <w:t xml:space="preserve"> and </w:t>
      </w:r>
      <w:r w:rsidRPr="003D4165">
        <w:rPr>
          <w:rStyle w:val="Emphasis"/>
          <w:highlight w:val="cyan"/>
        </w:rPr>
        <w:t>transphobia</w:t>
      </w:r>
      <w:r w:rsidRPr="003D4165">
        <w:rPr>
          <w:u w:val="single"/>
        </w:rPr>
        <w:t>—to feel like they are connected with a larger social network at work.</w:t>
      </w:r>
    </w:p>
    <w:p w14:paraId="0F7265D2" w14:textId="77777777" w:rsidR="00B569EB" w:rsidRDefault="00B569EB" w:rsidP="00B569EB">
      <w:pPr>
        <w:pStyle w:val="Heading4"/>
      </w:pPr>
      <w:r>
        <w:t>Their method forecloses the active engagements necessary for combatting the oppression of queer and black women.</w:t>
      </w:r>
    </w:p>
    <w:p w14:paraId="32B8D9D8" w14:textId="77777777" w:rsidR="00B569EB" w:rsidRDefault="00B569EB" w:rsidP="00B569EB">
      <w:r w:rsidRPr="0077768A">
        <w:rPr>
          <w:rStyle w:val="Style13ptBold"/>
        </w:rPr>
        <w:t>Mathews, 20</w:t>
      </w:r>
      <w:r>
        <w:t>—PhD in political science and MA in sociology from Clark Atlanta University (Tayler, “Queering Black Feminism The Political Thought of Cathy J. Cohen,” National Review of Black Politics, Vol. 1, Number 2, pp. 291–310, dml)</w:t>
      </w:r>
    </w:p>
    <w:p w14:paraId="788A01EA" w14:textId="77777777" w:rsidR="00B569EB" w:rsidRPr="0077768A" w:rsidRDefault="00B569EB" w:rsidP="00B569EB">
      <w:pPr>
        <w:rPr>
          <w:sz w:val="16"/>
        </w:rPr>
      </w:pPr>
      <w:r w:rsidRPr="0077768A">
        <w:rPr>
          <w:sz w:val="16"/>
        </w:rPr>
        <w:t xml:space="preserve">Black queer feminism is a </w:t>
      </w:r>
      <w:r w:rsidRPr="007C5EA0">
        <w:rPr>
          <w:sz w:val="16"/>
        </w:rPr>
        <w:t xml:space="preserve">particular strand of Black feminism. The underlying paradigm of </w:t>
      </w:r>
      <w:r w:rsidRPr="007C5EA0">
        <w:rPr>
          <w:rStyle w:val="StyleUnderline"/>
        </w:rPr>
        <w:t>Black queer</w:t>
      </w:r>
      <w:r w:rsidRPr="007C5EA0">
        <w:rPr>
          <w:sz w:val="16"/>
        </w:rPr>
        <w:t xml:space="preserve"> feminism is derived from Black </w:t>
      </w:r>
      <w:r w:rsidRPr="007C5EA0">
        <w:rPr>
          <w:rStyle w:val="StyleUnderline"/>
        </w:rPr>
        <w:t>feminist</w:t>
      </w:r>
      <w:r w:rsidRPr="007C5EA0">
        <w:rPr>
          <w:sz w:val="16"/>
        </w:rPr>
        <w:t xml:space="preserve"> thought, a social and political theory with its own </w:t>
      </w:r>
      <w:r w:rsidRPr="007C5EA0">
        <w:rPr>
          <w:rStyle w:val="Emphasis"/>
        </w:rPr>
        <w:t>epistemological</w:t>
      </w:r>
      <w:r w:rsidRPr="007C5EA0">
        <w:rPr>
          <w:rStyle w:val="StyleUnderline"/>
        </w:rPr>
        <w:t xml:space="preserve"> and </w:t>
      </w:r>
      <w:r w:rsidRPr="007C5EA0">
        <w:rPr>
          <w:rStyle w:val="Emphasis"/>
        </w:rPr>
        <w:t>ontological</w:t>
      </w:r>
      <w:r w:rsidRPr="007C5EA0">
        <w:rPr>
          <w:rStyle w:val="StyleUnderline"/>
        </w:rPr>
        <w:t xml:space="preserve"> assumptions</w:t>
      </w:r>
      <w:r w:rsidRPr="007C5EA0">
        <w:rPr>
          <w:sz w:val="16"/>
        </w:rPr>
        <w:t xml:space="preserve">, as well as a worldview that originates from the experiences and subjectivities of Black womxn. Black queer feminism further </w:t>
      </w:r>
      <w:r w:rsidRPr="007C5EA0">
        <w:rPr>
          <w:rStyle w:val="StyleUnderline"/>
        </w:rPr>
        <w:t>derives</w:t>
      </w:r>
      <w:r w:rsidRPr="007C5EA0">
        <w:rPr>
          <w:sz w:val="16"/>
        </w:rPr>
        <w:t xml:space="preserve"> its </w:t>
      </w:r>
      <w:r w:rsidRPr="007C5EA0">
        <w:rPr>
          <w:rStyle w:val="Emphasis"/>
        </w:rPr>
        <w:t>explanatory power</w:t>
      </w:r>
      <w:r w:rsidRPr="007C5EA0">
        <w:rPr>
          <w:rStyle w:val="StyleUnderline"/>
        </w:rPr>
        <w:t xml:space="preserve"> from Black queer and trans thought</w:t>
      </w:r>
      <w:r w:rsidRPr="007C5EA0">
        <w:rPr>
          <w:sz w:val="16"/>
        </w:rPr>
        <w:t>, although it must be stressed that Black feminism and Black queer and trans thought cannot be neatly separated (Green</w:t>
      </w:r>
      <w:r w:rsidRPr="0077768A">
        <w:rPr>
          <w:sz w:val="16"/>
        </w:rPr>
        <w:t xml:space="preserve"> and Bey 2017; Carruthers 2018; Ferguson 2018). As mentioned earlier, Black womxn are not a monolith: just as all Black womxn are not feminists, all Black feminists do not share the same ideological space (nor are they all womxn). Indeed, </w:t>
      </w:r>
      <w:r w:rsidRPr="0077768A">
        <w:rPr>
          <w:sz w:val="16"/>
          <w:szCs w:val="16"/>
        </w:rPr>
        <w:t>it is most accurate to speak of Black feminisms</w:t>
      </w:r>
      <w:r w:rsidRPr="0077768A">
        <w:rPr>
          <w:sz w:val="16"/>
        </w:rPr>
        <w:t xml:space="preserve">, a multifaceted ideological and theoretical space in which there are numerous (and sometimes conflicting) beliefs, ideals, and political commitments. Certainly, what is today named as Black queer feminism is not new (Carruthers 2018; Cohen 2019a). Its </w:t>
      </w:r>
      <w:r w:rsidRPr="0077768A">
        <w:rPr>
          <w:rStyle w:val="StyleUnderline"/>
        </w:rPr>
        <w:t>theoretical and activist lineage can be traced to</w:t>
      </w:r>
      <w:r w:rsidRPr="0077768A">
        <w:rPr>
          <w:sz w:val="16"/>
        </w:rPr>
        <w:t xml:space="preserve"> Black lesbian feminists such as </w:t>
      </w:r>
      <w:r w:rsidRPr="0077768A">
        <w:rPr>
          <w:rStyle w:val="Emphasis"/>
        </w:rPr>
        <w:t>Audre Lorde</w:t>
      </w:r>
      <w:r w:rsidRPr="0077768A">
        <w:rPr>
          <w:sz w:val="16"/>
        </w:rPr>
        <w:t xml:space="preserve">, </w:t>
      </w:r>
      <w:r w:rsidRPr="0077768A">
        <w:rPr>
          <w:rStyle w:val="Emphasis"/>
        </w:rPr>
        <w:t>Barbara Smith</w:t>
      </w:r>
      <w:r w:rsidRPr="0077768A">
        <w:rPr>
          <w:sz w:val="16"/>
        </w:rPr>
        <w:t xml:space="preserve">, </w:t>
      </w:r>
      <w:r w:rsidRPr="0077768A">
        <w:rPr>
          <w:rStyle w:val="Emphasis"/>
        </w:rPr>
        <w:t>Cheryl Clarke</w:t>
      </w:r>
      <w:r w:rsidRPr="0077768A">
        <w:rPr>
          <w:sz w:val="16"/>
        </w:rPr>
        <w:t xml:space="preserve">, and </w:t>
      </w:r>
      <w:r w:rsidRPr="0077768A">
        <w:rPr>
          <w:rStyle w:val="Emphasis"/>
        </w:rPr>
        <w:t>Pat Parker</w:t>
      </w:r>
      <w:r w:rsidRPr="0077768A">
        <w:rPr>
          <w:sz w:val="16"/>
        </w:rPr>
        <w:t xml:space="preserve">, </w:t>
      </w:r>
      <w:r w:rsidRPr="0077768A">
        <w:rPr>
          <w:rStyle w:val="StyleUnderline"/>
        </w:rPr>
        <w:t>among others</w:t>
      </w:r>
      <w:r w:rsidRPr="0077768A">
        <w:rPr>
          <w:sz w:val="16"/>
        </w:rPr>
        <w:t xml:space="preserve"> (Cohen 2019a); </w:t>
      </w:r>
      <w:r w:rsidRPr="0077768A">
        <w:rPr>
          <w:rStyle w:val="StyleUnderline"/>
        </w:rPr>
        <w:t xml:space="preserve">and Black trans womxn such as </w:t>
      </w:r>
      <w:r w:rsidRPr="0077768A">
        <w:rPr>
          <w:rStyle w:val="Emphasis"/>
        </w:rPr>
        <w:t>Marsha P. Johnson</w:t>
      </w:r>
      <w:r w:rsidRPr="0077768A">
        <w:rPr>
          <w:sz w:val="16"/>
        </w:rPr>
        <w:t xml:space="preserve"> (Tourmaline 2013; Willis 2019). </w:t>
      </w:r>
      <w:r w:rsidRPr="007C5EA0">
        <w:rPr>
          <w:rStyle w:val="StyleUnderline"/>
        </w:rPr>
        <w:t xml:space="preserve">Black feminisms encompass a </w:t>
      </w:r>
      <w:r w:rsidRPr="007C5EA0">
        <w:rPr>
          <w:rStyle w:val="Emphasis"/>
        </w:rPr>
        <w:t>range</w:t>
      </w:r>
      <w:r w:rsidRPr="007C5EA0">
        <w:rPr>
          <w:rStyle w:val="StyleUnderline"/>
        </w:rPr>
        <w:t xml:space="preserve"> of theories</w:t>
      </w:r>
      <w:r w:rsidRPr="0077768A">
        <w:rPr>
          <w:rStyle w:val="StyleUnderline"/>
        </w:rPr>
        <w:t xml:space="preserve"> and methods across multiple</w:t>
      </w:r>
      <w:r w:rsidRPr="0077768A">
        <w:rPr>
          <w:sz w:val="16"/>
        </w:rPr>
        <w:t xml:space="preserve"> academic </w:t>
      </w:r>
      <w:r w:rsidRPr="0077768A">
        <w:rPr>
          <w:rStyle w:val="StyleUnderline"/>
        </w:rPr>
        <w:t xml:space="preserve">fields in </w:t>
      </w:r>
      <w:r w:rsidRPr="0077768A">
        <w:rPr>
          <w:rStyle w:val="Emphasis"/>
        </w:rPr>
        <w:t>addition</w:t>
      </w:r>
      <w:r w:rsidRPr="0077768A">
        <w:rPr>
          <w:rStyle w:val="StyleUnderline"/>
        </w:rPr>
        <w:t xml:space="preserve"> to and in </w:t>
      </w:r>
      <w:r w:rsidRPr="0077768A">
        <w:rPr>
          <w:rStyle w:val="Emphasis"/>
        </w:rPr>
        <w:t>concert</w:t>
      </w:r>
      <w:r w:rsidRPr="0077768A">
        <w:rPr>
          <w:rStyle w:val="StyleUnderline"/>
        </w:rPr>
        <w:t xml:space="preserve"> with ideas that arise </w:t>
      </w:r>
      <w:r w:rsidRPr="0077768A">
        <w:rPr>
          <w:rStyle w:val="Emphasis"/>
        </w:rPr>
        <w:t>directly</w:t>
      </w:r>
      <w:r w:rsidRPr="0077768A">
        <w:rPr>
          <w:rStyle w:val="StyleUnderline"/>
        </w:rPr>
        <w:t xml:space="preserve"> from </w:t>
      </w:r>
      <w:r w:rsidRPr="0077768A">
        <w:rPr>
          <w:rStyle w:val="Emphasis"/>
        </w:rPr>
        <w:t>community organizing</w:t>
      </w:r>
      <w:r w:rsidRPr="0077768A">
        <w:rPr>
          <w:sz w:val="16"/>
        </w:rPr>
        <w:t xml:space="preserve">. </w:t>
      </w:r>
    </w:p>
    <w:p w14:paraId="61787507" w14:textId="77777777" w:rsidR="00B569EB" w:rsidRPr="007C5EA0" w:rsidRDefault="00B569EB" w:rsidP="00B569EB">
      <w:pPr>
        <w:rPr>
          <w:sz w:val="16"/>
        </w:rPr>
      </w:pPr>
      <w:r w:rsidRPr="0077768A">
        <w:rPr>
          <w:sz w:val="16"/>
        </w:rPr>
        <w:t xml:space="preserve">Cathy J. Cohen’s </w:t>
      </w:r>
      <w:r w:rsidRPr="0077768A">
        <w:rPr>
          <w:rStyle w:val="StyleUnderline"/>
        </w:rPr>
        <w:t>theorizing on Black feminism and queer politics demonstrates</w:t>
      </w:r>
      <w:r w:rsidRPr="0077768A">
        <w:rPr>
          <w:sz w:val="16"/>
        </w:rPr>
        <w:t xml:space="preserve"> what Julia </w:t>
      </w:r>
      <w:r w:rsidRPr="007C5EA0">
        <w:rPr>
          <w:sz w:val="16"/>
        </w:rPr>
        <w:t xml:space="preserve">Sudbury and Margo Okazawa-Rey (2016: 3) conceptualize as </w:t>
      </w:r>
      <w:r w:rsidRPr="007C5EA0">
        <w:rPr>
          <w:rStyle w:val="Emphasis"/>
        </w:rPr>
        <w:t>activist scholarship</w:t>
      </w:r>
      <w:r w:rsidRPr="007C5EA0">
        <w:rPr>
          <w:sz w:val="16"/>
        </w:rPr>
        <w:t xml:space="preserve">: “the production of knowledge and pedagogical practices </w:t>
      </w:r>
      <w:r w:rsidRPr="007C5EA0">
        <w:rPr>
          <w:rStyle w:val="StyleUnderline"/>
        </w:rPr>
        <w:t xml:space="preserve">through </w:t>
      </w:r>
      <w:r w:rsidRPr="007C5EA0">
        <w:rPr>
          <w:rStyle w:val="Emphasis"/>
        </w:rPr>
        <w:t>active engagements</w:t>
      </w:r>
      <w:r w:rsidRPr="007C5EA0">
        <w:rPr>
          <w:rStyle w:val="StyleUnderline"/>
        </w:rPr>
        <w:t xml:space="preserve"> with</w:t>
      </w:r>
      <w:r w:rsidRPr="007C5EA0">
        <w:rPr>
          <w:sz w:val="16"/>
        </w:rPr>
        <w:t xml:space="preserve">, </w:t>
      </w:r>
      <w:r w:rsidRPr="007C5EA0">
        <w:rPr>
          <w:rStyle w:val="StyleUnderline"/>
        </w:rPr>
        <w:t xml:space="preserve">and in the </w:t>
      </w:r>
      <w:r w:rsidRPr="007C5EA0">
        <w:rPr>
          <w:rStyle w:val="Emphasis"/>
        </w:rPr>
        <w:t>service</w:t>
      </w:r>
      <w:r w:rsidRPr="007C5EA0">
        <w:rPr>
          <w:rStyle w:val="StyleUnderline"/>
        </w:rPr>
        <w:t xml:space="preserve"> of</w:t>
      </w:r>
      <w:r w:rsidRPr="007C5EA0">
        <w:rPr>
          <w:sz w:val="16"/>
        </w:rPr>
        <w:t xml:space="preserve">, </w:t>
      </w:r>
      <w:r w:rsidRPr="007C5EA0">
        <w:rPr>
          <w:rStyle w:val="Emphasis"/>
        </w:rPr>
        <w:t>progressive social movements</w:t>
      </w:r>
      <w:r w:rsidRPr="007C5EA0">
        <w:rPr>
          <w:sz w:val="16"/>
        </w:rPr>
        <w:t xml:space="preserve">.” Cohen makes “interdisciplinary trouble” (Alexander-Floyd 2013) across the fields of political science, Black queer studies, Black Women’s Studies, Black studies, and “women, gender and sexuality studies.” As a Black lesbian feminist, she has been at the forefront of Black queer studies by intervening in the persistent queer masculinist focus on “Black gay exceptionals” (Cohen 2004: 28). Cohen’s </w:t>
      </w:r>
      <w:r w:rsidRPr="007C5EA0">
        <w:rPr>
          <w:rStyle w:val="StyleUnderline"/>
        </w:rPr>
        <w:t>political thought</w:t>
      </w:r>
      <w:r w:rsidRPr="007C5EA0">
        <w:rPr>
          <w:sz w:val="16"/>
        </w:rPr>
        <w:t xml:space="preserve"> contributes an alternative frame of reference that </w:t>
      </w:r>
      <w:r w:rsidRPr="007C5EA0">
        <w:rPr>
          <w:rStyle w:val="StyleUnderline"/>
        </w:rPr>
        <w:t>is</w:t>
      </w:r>
      <w:r w:rsidRPr="007C5EA0">
        <w:rPr>
          <w:sz w:val="16"/>
        </w:rPr>
        <w:t xml:space="preserve"> not only </w:t>
      </w:r>
      <w:r w:rsidRPr="007C5EA0">
        <w:rPr>
          <w:rStyle w:val="Emphasis"/>
        </w:rPr>
        <w:t>essential</w:t>
      </w:r>
      <w:r w:rsidRPr="007C5EA0">
        <w:rPr>
          <w:rStyle w:val="StyleUnderline"/>
        </w:rPr>
        <w:t xml:space="preserve"> for advancing scholarship</w:t>
      </w:r>
      <w:r w:rsidRPr="007C5EA0">
        <w:rPr>
          <w:sz w:val="16"/>
        </w:rPr>
        <w:t xml:space="preserve"> on Black politics but is equally useful for </w:t>
      </w:r>
      <w:r w:rsidRPr="007C5EA0">
        <w:rPr>
          <w:rStyle w:val="StyleUnderline"/>
        </w:rPr>
        <w:t>engaging</w:t>
      </w:r>
      <w:r w:rsidRPr="007C5EA0">
        <w:rPr>
          <w:sz w:val="16"/>
        </w:rPr>
        <w:t xml:space="preserve"> in </w:t>
      </w:r>
      <w:r w:rsidRPr="007C5EA0">
        <w:rPr>
          <w:rStyle w:val="StyleUnderline"/>
        </w:rPr>
        <w:t xml:space="preserve">Black queer feminism as a </w:t>
      </w:r>
      <w:r w:rsidRPr="007C5EA0">
        <w:rPr>
          <w:rStyle w:val="Emphasis"/>
        </w:rPr>
        <w:t>praxis within</w:t>
      </w:r>
      <w:r w:rsidRPr="007C5EA0">
        <w:rPr>
          <w:rStyle w:val="StyleUnderline"/>
        </w:rPr>
        <w:t xml:space="preserve"> and </w:t>
      </w:r>
      <w:r w:rsidRPr="007C5EA0">
        <w:rPr>
          <w:rStyle w:val="Emphasis"/>
        </w:rPr>
        <w:t>beyond academia</w:t>
      </w:r>
      <w:r w:rsidRPr="007C5EA0">
        <w:rPr>
          <w:sz w:val="16"/>
        </w:rPr>
        <w:t xml:space="preserve">. Her </w:t>
      </w:r>
      <w:r w:rsidRPr="007C5EA0">
        <w:rPr>
          <w:rStyle w:val="StyleUnderline"/>
        </w:rPr>
        <w:t xml:space="preserve">work is </w:t>
      </w:r>
      <w:r w:rsidRPr="007C5EA0">
        <w:rPr>
          <w:rStyle w:val="Emphasis"/>
        </w:rPr>
        <w:t>unmistakably leftist</w:t>
      </w:r>
      <w:r w:rsidRPr="007C5EA0">
        <w:rPr>
          <w:sz w:val="16"/>
        </w:rPr>
        <w:t xml:space="preserve">, </w:t>
      </w:r>
      <w:r w:rsidRPr="007C5EA0">
        <w:rPr>
          <w:rStyle w:val="Emphasis"/>
        </w:rPr>
        <w:t>foregrounding</w:t>
      </w:r>
      <w:r w:rsidRPr="007C5EA0">
        <w:rPr>
          <w:rStyle w:val="StyleUnderline"/>
        </w:rPr>
        <w:t xml:space="preserve"> racial oppression and economic exploitation alongside processes of gender and sexual normalization</w:t>
      </w:r>
      <w:r w:rsidRPr="007C5EA0">
        <w:rPr>
          <w:sz w:val="16"/>
        </w:rPr>
        <w:t xml:space="preserve">. </w:t>
      </w:r>
    </w:p>
    <w:p w14:paraId="652E73AB" w14:textId="77777777" w:rsidR="00B569EB" w:rsidRPr="007C5EA0" w:rsidRDefault="00B569EB" w:rsidP="00B569EB">
      <w:pPr>
        <w:rPr>
          <w:sz w:val="16"/>
        </w:rPr>
      </w:pPr>
      <w:r w:rsidRPr="007C5EA0">
        <w:rPr>
          <w:sz w:val="16"/>
        </w:rPr>
        <w:t xml:space="preserve">Through Cohen’s ideas one discovers </w:t>
      </w:r>
      <w:r w:rsidRPr="00FF5C9C">
        <w:rPr>
          <w:sz w:val="16"/>
          <w:highlight w:val="cyan"/>
        </w:rPr>
        <w:t xml:space="preserve">that </w:t>
      </w:r>
      <w:r w:rsidRPr="00FF5C9C">
        <w:rPr>
          <w:rStyle w:val="StyleUnderline"/>
          <w:highlight w:val="cyan"/>
        </w:rPr>
        <w:t xml:space="preserve">Black queer feminism </w:t>
      </w:r>
      <w:r w:rsidRPr="00FF5C9C">
        <w:rPr>
          <w:rStyle w:val="Emphasis"/>
          <w:highlight w:val="cyan"/>
        </w:rPr>
        <w:t>adds greater nuance</w:t>
      </w:r>
      <w:r w:rsidRPr="00FF5C9C">
        <w:rPr>
          <w:rStyle w:val="StyleUnderline"/>
          <w:highlight w:val="cyan"/>
        </w:rPr>
        <w:t xml:space="preserve"> to</w:t>
      </w:r>
      <w:r w:rsidRPr="007C5EA0">
        <w:rPr>
          <w:rStyle w:val="StyleUnderline"/>
        </w:rPr>
        <w:t xml:space="preserve"> our understanding of</w:t>
      </w:r>
      <w:r w:rsidRPr="007C5EA0">
        <w:rPr>
          <w:sz w:val="16"/>
        </w:rPr>
        <w:t xml:space="preserve"> gender, sexuality, race, and class. Cohen’s political thought broadens </w:t>
      </w:r>
      <w:r w:rsidRPr="007C5EA0">
        <w:rPr>
          <w:rStyle w:val="StyleUnderline"/>
        </w:rPr>
        <w:t xml:space="preserve">where we </w:t>
      </w:r>
      <w:r w:rsidRPr="00FF5C9C">
        <w:rPr>
          <w:rStyle w:val="Emphasis"/>
          <w:highlight w:val="cyan"/>
        </w:rPr>
        <w:t>locate power struggles</w:t>
      </w:r>
      <w:r w:rsidRPr="007C5EA0">
        <w:rPr>
          <w:sz w:val="16"/>
        </w:rPr>
        <w:t xml:space="preserve">, </w:t>
      </w:r>
      <w:r w:rsidRPr="007C5EA0">
        <w:rPr>
          <w:rStyle w:val="Emphasis"/>
        </w:rPr>
        <w:t>exposes oppressive systems</w:t>
      </w:r>
      <w:r w:rsidRPr="007C5EA0">
        <w:rPr>
          <w:sz w:val="16"/>
        </w:rPr>
        <w:t xml:space="preserve">, </w:t>
      </w:r>
      <w:r w:rsidRPr="007C5EA0">
        <w:rPr>
          <w:rStyle w:val="StyleUnderline"/>
        </w:rPr>
        <w:t xml:space="preserve">and inspires </w:t>
      </w:r>
      <w:r w:rsidRPr="007C5EA0">
        <w:rPr>
          <w:rStyle w:val="Emphasis"/>
        </w:rPr>
        <w:t>counter-hegemonic knowledge</w:t>
      </w:r>
      <w:r w:rsidRPr="007C5EA0">
        <w:rPr>
          <w:rStyle w:val="StyleUnderline"/>
        </w:rPr>
        <w:t xml:space="preserve"> </w:t>
      </w:r>
      <w:r w:rsidRPr="00FF5C9C">
        <w:rPr>
          <w:rStyle w:val="StyleUnderline"/>
          <w:highlight w:val="cyan"/>
        </w:rPr>
        <w:t xml:space="preserve">that </w:t>
      </w:r>
      <w:r w:rsidRPr="00FF5C9C">
        <w:rPr>
          <w:rStyle w:val="Emphasis"/>
          <w:highlight w:val="cyan"/>
        </w:rPr>
        <w:t>challenges the rigidity</w:t>
      </w:r>
      <w:r w:rsidRPr="00FF5C9C">
        <w:rPr>
          <w:rStyle w:val="StyleUnderline"/>
          <w:highlight w:val="cyan"/>
        </w:rPr>
        <w:t xml:space="preserve"> of</w:t>
      </w:r>
      <w:r w:rsidRPr="007C5EA0">
        <w:rPr>
          <w:rStyle w:val="StyleUnderline"/>
        </w:rPr>
        <w:t xml:space="preserve"> what and who counts as</w:t>
      </w:r>
      <w:r w:rsidRPr="007C5EA0">
        <w:rPr>
          <w:sz w:val="16"/>
        </w:rPr>
        <w:t xml:space="preserve"> “</w:t>
      </w:r>
      <w:r w:rsidRPr="00FF5C9C">
        <w:rPr>
          <w:rStyle w:val="Emphasis"/>
          <w:highlight w:val="cyan"/>
        </w:rPr>
        <w:t>legitimate</w:t>
      </w:r>
      <w:r w:rsidRPr="00FF5C9C">
        <w:rPr>
          <w:sz w:val="16"/>
          <w:highlight w:val="cyan"/>
        </w:rPr>
        <w:t xml:space="preserve">” </w:t>
      </w:r>
      <w:r w:rsidRPr="00FF5C9C">
        <w:rPr>
          <w:rStyle w:val="StyleUnderline"/>
          <w:highlight w:val="cyan"/>
        </w:rPr>
        <w:t>subjects</w:t>
      </w:r>
      <w:r w:rsidRPr="007C5EA0">
        <w:rPr>
          <w:sz w:val="16"/>
        </w:rPr>
        <w:t xml:space="preserve"> for political science inquiries. Below, I employ the constituent elements that characterize a frame of reference (Barker, Jones, and Tate 1999) to synthesize Cohen’s political thought in an effort to outline a Black queer feminist frame of reference. The assumptions, concepts and categories of analysis, levels of analysis, and questions vis-a`-vis Black queer feminism are presented. These elements assist in conceptualizing Black queer feminism while illuminating the sociopolitical context of nonnormative Black political experiences. </w:t>
      </w:r>
    </w:p>
    <w:p w14:paraId="42185710" w14:textId="77777777" w:rsidR="00B569EB" w:rsidRPr="0077768A" w:rsidRDefault="00B569EB" w:rsidP="00B569EB">
      <w:pPr>
        <w:rPr>
          <w:sz w:val="16"/>
        </w:rPr>
      </w:pPr>
      <w:r w:rsidRPr="007C5EA0">
        <w:rPr>
          <w:sz w:val="16"/>
        </w:rPr>
        <w:t>Assumptions</w:t>
      </w:r>
      <w:r w:rsidRPr="0077768A">
        <w:rPr>
          <w:sz w:val="16"/>
        </w:rPr>
        <w:t xml:space="preserve"> </w:t>
      </w:r>
    </w:p>
    <w:p w14:paraId="3AD0E8E3" w14:textId="77777777" w:rsidR="00B569EB" w:rsidRPr="0077768A" w:rsidRDefault="00B569EB" w:rsidP="00B569EB">
      <w:pPr>
        <w:rPr>
          <w:sz w:val="16"/>
        </w:rPr>
      </w:pPr>
      <w:r w:rsidRPr="0077768A">
        <w:rPr>
          <w:sz w:val="16"/>
        </w:rPr>
        <w:t xml:space="preserve">When exploring </w:t>
      </w:r>
      <w:r w:rsidRPr="0077768A">
        <w:rPr>
          <w:rStyle w:val="StyleUnderline"/>
        </w:rPr>
        <w:t>the possibilities of a Black queer feminist frame of reference</w:t>
      </w:r>
      <w:r w:rsidRPr="0077768A">
        <w:rPr>
          <w:sz w:val="16"/>
        </w:rPr>
        <w:t xml:space="preserve"> through the works of Cohen, one ascertains quickly that this frame </w:t>
      </w:r>
      <w:r w:rsidRPr="0077768A">
        <w:rPr>
          <w:rStyle w:val="StyleUnderline"/>
        </w:rPr>
        <w:t xml:space="preserve">is premised upon an analysis of </w:t>
      </w:r>
      <w:r w:rsidRPr="00330FD5">
        <w:rPr>
          <w:rStyle w:val="Emphasis"/>
        </w:rPr>
        <w:t>power</w:t>
      </w:r>
      <w:r w:rsidRPr="0077768A">
        <w:rPr>
          <w:sz w:val="16"/>
        </w:rPr>
        <w:t xml:space="preserve">. Specifically, Black queer feminism accentuates relationships to normative power: “normative meaning the structured nature of power that comes </w:t>
      </w:r>
      <w:r w:rsidRPr="0077768A">
        <w:rPr>
          <w:rStyle w:val="StyleUnderline"/>
        </w:rPr>
        <w:t xml:space="preserve">from </w:t>
      </w:r>
      <w:r w:rsidRPr="00FF5C9C">
        <w:rPr>
          <w:rStyle w:val="Emphasis"/>
          <w:highlight w:val="cyan"/>
        </w:rPr>
        <w:t>traditional institutions</w:t>
      </w:r>
      <w:r w:rsidRPr="00FF5C9C">
        <w:rPr>
          <w:rStyle w:val="StyleUnderline"/>
          <w:highlight w:val="cyan"/>
        </w:rPr>
        <w:t xml:space="preserve"> like the </w:t>
      </w:r>
      <w:r w:rsidRPr="00FF5C9C">
        <w:rPr>
          <w:rStyle w:val="Emphasis"/>
          <w:highlight w:val="cyan"/>
        </w:rPr>
        <w:t>state</w:t>
      </w:r>
      <w:r w:rsidRPr="0077768A">
        <w:rPr>
          <w:rStyle w:val="StyleUnderline"/>
        </w:rPr>
        <w:t xml:space="preserve"> and the </w:t>
      </w:r>
      <w:r w:rsidRPr="00330FD5">
        <w:rPr>
          <w:rStyle w:val="Emphasis"/>
        </w:rPr>
        <w:t>government</w:t>
      </w:r>
      <w:r w:rsidRPr="0077768A">
        <w:rPr>
          <w:sz w:val="16"/>
        </w:rPr>
        <w:t xml:space="preserve"> ...[the] economic system and capitalism ...[and] from practices of identity that are thought to be normal” (Cohen 2017). Within this frame it is assumed that </w:t>
      </w:r>
      <w:r w:rsidRPr="00FF5C9C">
        <w:rPr>
          <w:rStyle w:val="StyleUnderline"/>
          <w:highlight w:val="cyan"/>
        </w:rPr>
        <w:t>politics</w:t>
      </w:r>
      <w:r w:rsidRPr="0077768A">
        <w:rPr>
          <w:sz w:val="16"/>
        </w:rPr>
        <w:t xml:space="preserve"> and analyses </w:t>
      </w:r>
      <w:r w:rsidRPr="0077768A">
        <w:rPr>
          <w:rStyle w:val="StyleUnderline"/>
        </w:rPr>
        <w:t xml:space="preserve">should be organized around the </w:t>
      </w:r>
      <w:r w:rsidRPr="00330FD5">
        <w:rPr>
          <w:rStyle w:val="Emphasis"/>
        </w:rPr>
        <w:t>most marginal</w:t>
      </w:r>
      <w:r w:rsidRPr="0077768A">
        <w:rPr>
          <w:sz w:val="16"/>
        </w:rPr>
        <w:t xml:space="preserve"> within Black communities and the larger body politic. That is, all “those who stand on the (out)side of state-sanctioned, normalized, White, middle- and upper-class, male </w:t>
      </w:r>
      <w:r w:rsidRPr="007C5EA0">
        <w:rPr>
          <w:sz w:val="16"/>
        </w:rPr>
        <w:t xml:space="preserve">heterosexuality” (Cohen 2004: 29), those </w:t>
      </w:r>
      <w:r w:rsidRPr="007C5EA0">
        <w:rPr>
          <w:rStyle w:val="StyleUnderline"/>
        </w:rPr>
        <w:t xml:space="preserve">with the </w:t>
      </w:r>
      <w:r w:rsidRPr="007C5EA0">
        <w:rPr>
          <w:rStyle w:val="Emphasis"/>
        </w:rPr>
        <w:t>least influence</w:t>
      </w:r>
      <w:r w:rsidRPr="007C5EA0">
        <w:rPr>
          <w:rStyle w:val="StyleUnderline"/>
        </w:rPr>
        <w:t xml:space="preserve"> over</w:t>
      </w:r>
      <w:r w:rsidRPr="007C5EA0">
        <w:rPr>
          <w:sz w:val="16"/>
        </w:rPr>
        <w:t xml:space="preserve"> the hegemonic </w:t>
      </w:r>
      <w:r w:rsidRPr="007C5EA0">
        <w:rPr>
          <w:rStyle w:val="StyleUnderline"/>
        </w:rPr>
        <w:t>apparatuses</w:t>
      </w:r>
      <w:r w:rsidRPr="007C5EA0">
        <w:rPr>
          <w:sz w:val="16"/>
        </w:rPr>
        <w:t xml:space="preserve"> that dominate their lives. Cohen’s </w:t>
      </w:r>
      <w:r w:rsidRPr="00FF5C9C">
        <w:rPr>
          <w:rStyle w:val="StyleUnderline"/>
          <w:highlight w:val="cyan"/>
        </w:rPr>
        <w:t>political thought inspires</w:t>
      </w:r>
      <w:r w:rsidRPr="0077768A">
        <w:rPr>
          <w:sz w:val="16"/>
        </w:rPr>
        <w:t xml:space="preserve"> us to </w:t>
      </w:r>
      <w:r w:rsidRPr="00FF5C9C">
        <w:rPr>
          <w:rStyle w:val="StyleUnderline"/>
          <w:highlight w:val="cyan"/>
        </w:rPr>
        <w:t xml:space="preserve">think </w:t>
      </w:r>
      <w:r w:rsidRPr="00FF5C9C">
        <w:rPr>
          <w:rStyle w:val="Emphasis"/>
          <w:highlight w:val="cyan"/>
        </w:rPr>
        <w:t>beyond</w:t>
      </w:r>
      <w:r w:rsidRPr="00FF5C9C">
        <w:rPr>
          <w:rStyle w:val="StyleUnderline"/>
          <w:highlight w:val="cyan"/>
        </w:rPr>
        <w:t xml:space="preserve"> the current</w:t>
      </w:r>
      <w:r w:rsidRPr="0077768A">
        <w:rPr>
          <w:rStyle w:val="StyleUnderline"/>
        </w:rPr>
        <w:t xml:space="preserve"> sociopolitical </w:t>
      </w:r>
      <w:r w:rsidRPr="00FF5C9C">
        <w:rPr>
          <w:rStyle w:val="StyleUnderline"/>
          <w:highlight w:val="cyan"/>
        </w:rPr>
        <w:t>organization</w:t>
      </w:r>
      <w:r w:rsidRPr="0077768A">
        <w:rPr>
          <w:sz w:val="16"/>
        </w:rPr>
        <w:t xml:space="preserve"> in order </w:t>
      </w:r>
      <w:r w:rsidRPr="0077768A">
        <w:rPr>
          <w:rStyle w:val="StyleUnderline"/>
        </w:rPr>
        <w:t xml:space="preserve">to </w:t>
      </w:r>
      <w:r w:rsidRPr="00330FD5">
        <w:rPr>
          <w:rStyle w:val="Emphasis"/>
        </w:rPr>
        <w:t>address unjust distributions of power</w:t>
      </w:r>
      <w:r w:rsidRPr="0077768A">
        <w:rPr>
          <w:sz w:val="16"/>
        </w:rPr>
        <w:t xml:space="preserve">, </w:t>
      </w:r>
      <w:r w:rsidRPr="00330FD5">
        <w:rPr>
          <w:rStyle w:val="Emphasis"/>
        </w:rPr>
        <w:t>access</w:t>
      </w:r>
      <w:r w:rsidRPr="0077768A">
        <w:rPr>
          <w:sz w:val="16"/>
        </w:rPr>
        <w:t xml:space="preserve">, </w:t>
      </w:r>
      <w:r w:rsidRPr="0077768A">
        <w:rPr>
          <w:rStyle w:val="StyleUnderline"/>
        </w:rPr>
        <w:t xml:space="preserve">and </w:t>
      </w:r>
      <w:r w:rsidRPr="00330FD5">
        <w:rPr>
          <w:rStyle w:val="Emphasis"/>
        </w:rPr>
        <w:t>resources</w:t>
      </w:r>
      <w:r w:rsidRPr="0077768A">
        <w:rPr>
          <w:sz w:val="16"/>
        </w:rPr>
        <w:t xml:space="preserve">. She rejects assimilationist strategies that seek to move those on the margins into “dominant institutions and normative social relationships,” arguing alternatively for </w:t>
      </w:r>
      <w:r w:rsidRPr="00330FD5">
        <w:rPr>
          <w:rStyle w:val="Emphasis"/>
        </w:rPr>
        <w:t>radical</w:t>
      </w:r>
      <w:r w:rsidRPr="0077768A">
        <w:rPr>
          <w:rStyle w:val="StyleUnderline"/>
        </w:rPr>
        <w:t xml:space="preserve"> and </w:t>
      </w:r>
      <w:r w:rsidRPr="00FF5C9C">
        <w:rPr>
          <w:rStyle w:val="Emphasis"/>
          <w:highlight w:val="cyan"/>
        </w:rPr>
        <w:t>transformational</w:t>
      </w:r>
      <w:r w:rsidRPr="00FF5C9C">
        <w:rPr>
          <w:rStyle w:val="StyleUnderline"/>
          <w:highlight w:val="cyan"/>
        </w:rPr>
        <w:t xml:space="preserve"> politics</w:t>
      </w:r>
      <w:r w:rsidRPr="0077768A">
        <w:rPr>
          <w:sz w:val="16"/>
        </w:rPr>
        <w:t xml:space="preserve"> that </w:t>
      </w:r>
      <w:r w:rsidRPr="00FF5C9C">
        <w:rPr>
          <w:rStyle w:val="StyleUnderline"/>
          <w:highlight w:val="cyan"/>
        </w:rPr>
        <w:t xml:space="preserve">strive to </w:t>
      </w:r>
      <w:r w:rsidRPr="00FF5C9C">
        <w:rPr>
          <w:rStyle w:val="Emphasis"/>
          <w:highlight w:val="cyan"/>
        </w:rPr>
        <w:t>shift</w:t>
      </w:r>
      <w:r w:rsidRPr="00330FD5">
        <w:rPr>
          <w:rStyle w:val="StyleUnderline"/>
        </w:rPr>
        <w:t xml:space="preserve"> the</w:t>
      </w:r>
      <w:r w:rsidRPr="0077768A">
        <w:rPr>
          <w:sz w:val="16"/>
        </w:rPr>
        <w:t xml:space="preserve"> “values, definitions, and </w:t>
      </w:r>
      <w:r w:rsidRPr="00FF5C9C">
        <w:rPr>
          <w:rStyle w:val="Emphasis"/>
          <w:highlight w:val="cyan"/>
        </w:rPr>
        <w:t>laws</w:t>
      </w:r>
      <w:r w:rsidRPr="00FF5C9C">
        <w:rPr>
          <w:sz w:val="16"/>
          <w:highlight w:val="cyan"/>
        </w:rPr>
        <w:t xml:space="preserve"> [</w:t>
      </w:r>
      <w:r w:rsidRPr="00FF5C9C">
        <w:rPr>
          <w:rStyle w:val="StyleUnderline"/>
          <w:highlight w:val="cyan"/>
        </w:rPr>
        <w:t>that</w:t>
      </w:r>
      <w:r w:rsidRPr="00FF5C9C">
        <w:rPr>
          <w:sz w:val="16"/>
          <w:highlight w:val="cyan"/>
        </w:rPr>
        <w:t xml:space="preserve">] </w:t>
      </w:r>
      <w:r w:rsidRPr="00FF5C9C">
        <w:rPr>
          <w:rStyle w:val="Emphasis"/>
          <w:highlight w:val="cyan"/>
        </w:rPr>
        <w:t>make these institutions</w:t>
      </w:r>
      <w:r w:rsidRPr="00FF5C9C">
        <w:rPr>
          <w:sz w:val="16"/>
          <w:highlight w:val="cyan"/>
        </w:rPr>
        <w:t xml:space="preserve"> </w:t>
      </w:r>
      <w:r w:rsidRPr="00F97A3B">
        <w:rPr>
          <w:sz w:val="16"/>
        </w:rPr>
        <w:t xml:space="preserve">and relationships </w:t>
      </w:r>
      <w:r w:rsidRPr="00FF5C9C">
        <w:rPr>
          <w:rStyle w:val="Emphasis"/>
          <w:highlight w:val="cyan"/>
        </w:rPr>
        <w:t>oppressive</w:t>
      </w:r>
      <w:r w:rsidRPr="0077768A">
        <w:rPr>
          <w:sz w:val="16"/>
        </w:rPr>
        <w:t xml:space="preserve">” (Cohen 1997: 444–45). </w:t>
      </w:r>
    </w:p>
    <w:p w14:paraId="7B8331C4" w14:textId="77777777" w:rsidR="00B569EB" w:rsidRPr="0077768A" w:rsidRDefault="00B569EB" w:rsidP="00B569EB">
      <w:pPr>
        <w:rPr>
          <w:sz w:val="16"/>
        </w:rPr>
      </w:pPr>
      <w:r w:rsidRPr="0077768A">
        <w:rPr>
          <w:sz w:val="16"/>
        </w:rPr>
        <w:t xml:space="preserve">Furthermore, Cohen complicates assumptions concerning the structures governing individuals and groups within Black communities. In addition to the oppressive systems of white supremacy, racial capitalism, and heteropatriarchy, there is also the struggle against institutionalized heteronormativity that attempts to regulate and constrain nonnormative conceptions and expressions of gender and sexuality. Heteronormativity “privilege[s] heterosexuality and heterosexual relationships as fundamental and ‘natural’ within society” (Cohen 1997: 440) while also enforcing a strict cisnormative gender binary. Heteronormativity operates by way of sociopolitical normalizing processes, the precepts of conservative cisheterosexist moral beliefs, and is sanctioned by the heteropatriarchal state. </w:t>
      </w:r>
    </w:p>
    <w:p w14:paraId="73191C38" w14:textId="77777777" w:rsidR="00B569EB" w:rsidRPr="0077768A" w:rsidRDefault="00B569EB" w:rsidP="00B569EB">
      <w:pPr>
        <w:rPr>
          <w:sz w:val="16"/>
        </w:rPr>
      </w:pPr>
      <w:r w:rsidRPr="0077768A">
        <w:rPr>
          <w:sz w:val="16"/>
        </w:rPr>
        <w:t xml:space="preserve">Concepts and Categories of Analysis </w:t>
      </w:r>
    </w:p>
    <w:p w14:paraId="255C7F77" w14:textId="77777777" w:rsidR="00B569EB" w:rsidRPr="0077768A" w:rsidRDefault="00B569EB" w:rsidP="00B569EB">
      <w:pPr>
        <w:rPr>
          <w:sz w:val="16"/>
        </w:rPr>
      </w:pPr>
      <w:r w:rsidRPr="0077768A">
        <w:rPr>
          <w:sz w:val="16"/>
        </w:rPr>
        <w:t xml:space="preserve">Cohen foregrounds ideas that add depth to extant concepts and categories of analysis. Cohen’s broad assertion regarding the concept queer has led her to argue for queer as a verb; that is, the queering of politics and analyses. This idea of queering informs much of Cohen’s political thought. Although other scholars also view gender categories and identities as political, when discussing Black womxn, scholars most often conceptualize gender as a binary comparative category of analysis against (presumably cisgender and heteronormative) Black men or white womxn. Cohen’s theorizing on gender moves us beyond these conventional notions. To queer gender is to emphasize that even within gender categories there is nuance, fluidity, and various connections to power. Cohen remarks that “the possibilities that come from a </w:t>
      </w:r>
      <w:r w:rsidRPr="00FF5C9C">
        <w:rPr>
          <w:rStyle w:val="StyleUnderline"/>
          <w:highlight w:val="cyan"/>
        </w:rPr>
        <w:t>Black queer feminist analysis</w:t>
      </w:r>
      <w:r w:rsidRPr="0077768A">
        <w:rPr>
          <w:sz w:val="16"/>
        </w:rPr>
        <w:t xml:space="preserve">” are in the recognition that “queer, at its best, </w:t>
      </w:r>
      <w:r w:rsidRPr="0077768A">
        <w:rPr>
          <w:rStyle w:val="StyleUnderline"/>
        </w:rPr>
        <w:t xml:space="preserve">can </w:t>
      </w:r>
      <w:r w:rsidRPr="00FF5C9C">
        <w:rPr>
          <w:rStyle w:val="StyleUnderline"/>
          <w:highlight w:val="cyan"/>
        </w:rPr>
        <w:t xml:space="preserve">move us </w:t>
      </w:r>
      <w:r w:rsidRPr="00FF5C9C">
        <w:rPr>
          <w:rStyle w:val="Emphasis"/>
          <w:highlight w:val="cyan"/>
        </w:rPr>
        <w:t>away</w:t>
      </w:r>
      <w:r w:rsidRPr="00FF5C9C">
        <w:rPr>
          <w:rStyle w:val="StyleUnderline"/>
          <w:highlight w:val="cyan"/>
        </w:rPr>
        <w:t xml:space="preserve"> from</w:t>
      </w:r>
      <w:r w:rsidRPr="0077768A">
        <w:rPr>
          <w:sz w:val="16"/>
        </w:rPr>
        <w:t xml:space="preserve"> the </w:t>
      </w:r>
      <w:r w:rsidRPr="00330FD5">
        <w:rPr>
          <w:rStyle w:val="Emphasis"/>
        </w:rPr>
        <w:t xml:space="preserve">simple </w:t>
      </w:r>
      <w:r w:rsidRPr="00FF5C9C">
        <w:rPr>
          <w:rStyle w:val="Emphasis"/>
          <w:highlight w:val="cyan"/>
        </w:rPr>
        <w:t>binaries</w:t>
      </w:r>
      <w:r w:rsidRPr="0077768A">
        <w:rPr>
          <w:rStyle w:val="StyleUnderline"/>
        </w:rPr>
        <w:t xml:space="preserve"> of difference</w:t>
      </w:r>
      <w:r w:rsidRPr="0077768A">
        <w:rPr>
          <w:sz w:val="16"/>
        </w:rPr>
        <w:t xml:space="preserve">, binaries of man/woman, straight/gay, I dare say even cis/trans </w:t>
      </w:r>
      <w:r w:rsidRPr="00FF5C9C">
        <w:rPr>
          <w:rStyle w:val="StyleUnderline"/>
          <w:highlight w:val="cyan"/>
        </w:rPr>
        <w:t>which</w:t>
      </w:r>
      <w:r w:rsidRPr="0077768A">
        <w:rPr>
          <w:sz w:val="16"/>
        </w:rPr>
        <w:t xml:space="preserve"> sometimes can </w:t>
      </w:r>
      <w:r w:rsidRPr="00FF5C9C">
        <w:rPr>
          <w:rStyle w:val="Emphasis"/>
          <w:highlight w:val="cyan"/>
        </w:rPr>
        <w:t>flatten</w:t>
      </w:r>
      <w:r w:rsidRPr="00330FD5">
        <w:rPr>
          <w:rStyle w:val="Emphasis"/>
        </w:rPr>
        <w:t xml:space="preserve"> the </w:t>
      </w:r>
      <w:r w:rsidRPr="00FF5C9C">
        <w:rPr>
          <w:rStyle w:val="Emphasis"/>
          <w:highlight w:val="cyan"/>
        </w:rPr>
        <w:t>complexity</w:t>
      </w:r>
      <w:r w:rsidRPr="0077768A">
        <w:rPr>
          <w:rStyle w:val="StyleUnderline"/>
        </w:rPr>
        <w:t xml:space="preserve"> of</w:t>
      </w:r>
      <w:r w:rsidRPr="0077768A">
        <w:rPr>
          <w:sz w:val="16"/>
        </w:rPr>
        <w:t xml:space="preserve"> our relationship to </w:t>
      </w:r>
      <w:r w:rsidRPr="00330FD5">
        <w:rPr>
          <w:rStyle w:val="Emphasis"/>
        </w:rPr>
        <w:t>power</w:t>
      </w:r>
      <w:r w:rsidRPr="0077768A">
        <w:rPr>
          <w:rStyle w:val="StyleUnderline"/>
        </w:rPr>
        <w:t xml:space="preserve"> and our </w:t>
      </w:r>
      <w:r w:rsidRPr="00330FD5">
        <w:rPr>
          <w:rStyle w:val="Emphasis"/>
        </w:rPr>
        <w:t>relationship</w:t>
      </w:r>
      <w:r w:rsidRPr="0077768A">
        <w:rPr>
          <w:rStyle w:val="StyleUnderline"/>
        </w:rPr>
        <w:t xml:space="preserve"> to each other</w:t>
      </w:r>
      <w:r w:rsidRPr="0077768A">
        <w:rPr>
          <w:sz w:val="16"/>
        </w:rPr>
        <w:t xml:space="preserve">” (Cohen 2018). </w:t>
      </w:r>
      <w:r w:rsidRPr="00330FD5">
        <w:rPr>
          <w:rStyle w:val="Emphasis"/>
        </w:rPr>
        <w:t>Oversimplified conceptions</w:t>
      </w:r>
      <w:r w:rsidRPr="0077768A">
        <w:rPr>
          <w:sz w:val="16"/>
        </w:rPr>
        <w:t xml:space="preserve"> of gender and sexuality are not merely the result of individual lack of imagination. These conceptions </w:t>
      </w:r>
      <w:r w:rsidRPr="0077768A">
        <w:rPr>
          <w:rStyle w:val="StyleUnderline"/>
        </w:rPr>
        <w:t>stem from efforts of</w:t>
      </w:r>
      <w:r w:rsidRPr="0077768A">
        <w:rPr>
          <w:sz w:val="16"/>
        </w:rPr>
        <w:t xml:space="preserve"> white supremacist </w:t>
      </w:r>
      <w:r w:rsidRPr="00FF5C9C">
        <w:rPr>
          <w:rStyle w:val="Emphasis"/>
          <w:highlight w:val="cyan"/>
        </w:rPr>
        <w:t>state power</w:t>
      </w:r>
      <w:r w:rsidRPr="0077768A">
        <w:rPr>
          <w:sz w:val="16"/>
        </w:rPr>
        <w:t xml:space="preserve"> and dominant institutions </w:t>
      </w:r>
      <w:r w:rsidRPr="00FF5C9C">
        <w:rPr>
          <w:rStyle w:val="StyleUnderline"/>
          <w:highlight w:val="cyan"/>
        </w:rPr>
        <w:t xml:space="preserve">to </w:t>
      </w:r>
      <w:r w:rsidRPr="00FF5C9C">
        <w:rPr>
          <w:rStyle w:val="Emphasis"/>
          <w:highlight w:val="cyan"/>
        </w:rPr>
        <w:t>oppress</w:t>
      </w:r>
      <w:r w:rsidRPr="00330FD5">
        <w:rPr>
          <w:rStyle w:val="Emphasis"/>
        </w:rPr>
        <w:t xml:space="preserve"> our collective </w:t>
      </w:r>
      <w:r w:rsidRPr="00FF5C9C">
        <w:rPr>
          <w:rStyle w:val="Emphasis"/>
          <w:highlight w:val="cyan"/>
        </w:rPr>
        <w:t>imaginations</w:t>
      </w:r>
      <w:r w:rsidRPr="0077768A">
        <w:rPr>
          <w:rStyle w:val="StyleUnderline"/>
        </w:rPr>
        <w:t xml:space="preserve"> and </w:t>
      </w:r>
      <w:r w:rsidRPr="00330FD5">
        <w:rPr>
          <w:rStyle w:val="Emphasis"/>
        </w:rPr>
        <w:t>agency</w:t>
      </w:r>
      <w:r w:rsidRPr="0077768A">
        <w:rPr>
          <w:sz w:val="16"/>
        </w:rPr>
        <w:t xml:space="preserve"> (Cohen 1997; Cohen and Jackson 2016). </w:t>
      </w:r>
    </w:p>
    <w:p w14:paraId="6892BA17" w14:textId="77777777" w:rsidR="00B569EB" w:rsidRPr="0077768A" w:rsidRDefault="00B569EB" w:rsidP="00B569EB">
      <w:pPr>
        <w:rPr>
          <w:sz w:val="16"/>
        </w:rPr>
      </w:pPr>
      <w:r w:rsidRPr="0077768A">
        <w:rPr>
          <w:rStyle w:val="StyleUnderline"/>
        </w:rPr>
        <w:t xml:space="preserve">One </w:t>
      </w:r>
      <w:r w:rsidRPr="00330FD5">
        <w:rPr>
          <w:rStyle w:val="Emphasis"/>
        </w:rPr>
        <w:t>need not</w:t>
      </w:r>
      <w:r w:rsidRPr="0077768A">
        <w:rPr>
          <w:rStyle w:val="StyleUnderline"/>
        </w:rPr>
        <w:t xml:space="preserve"> claim queer as a personal identity to practice Black queer feminist politics</w:t>
      </w:r>
      <w:r w:rsidRPr="0077768A">
        <w:rPr>
          <w:sz w:val="16"/>
        </w:rPr>
        <w:t>. Many nonqueer self-identified people are nevertheless queered by racial capitalism and the state (Cohen 2019a). “</w:t>
      </w:r>
      <w:r w:rsidRPr="0077768A">
        <w:rPr>
          <w:rStyle w:val="StyleUnderline"/>
        </w:rPr>
        <w:t xml:space="preserve">The </w:t>
      </w:r>
      <w:r w:rsidRPr="00FF5C9C">
        <w:rPr>
          <w:rStyle w:val="Emphasis"/>
          <w:highlight w:val="cyan"/>
        </w:rPr>
        <w:t>radical</w:t>
      </w:r>
      <w:r w:rsidRPr="00330FD5">
        <w:rPr>
          <w:rStyle w:val="Emphasis"/>
        </w:rPr>
        <w:t xml:space="preserve"> </w:t>
      </w:r>
      <w:r w:rsidRPr="00FF5C9C">
        <w:rPr>
          <w:rStyle w:val="Emphasis"/>
          <w:highlight w:val="cyan"/>
        </w:rPr>
        <w:t>potential</w:t>
      </w:r>
      <w:r w:rsidRPr="0077768A">
        <w:rPr>
          <w:rStyle w:val="StyleUnderline"/>
        </w:rPr>
        <w:t xml:space="preserve"> of queer politics</w:t>
      </w:r>
      <w:r w:rsidRPr="0077768A">
        <w:rPr>
          <w:sz w:val="16"/>
        </w:rPr>
        <w:t xml:space="preserve">,” says Cohen (1997), </w:t>
      </w:r>
      <w:r w:rsidRPr="00FF5C9C">
        <w:rPr>
          <w:rStyle w:val="StyleUnderline"/>
          <w:highlight w:val="cyan"/>
        </w:rPr>
        <w:t>is</w:t>
      </w:r>
      <w:r w:rsidRPr="0077768A">
        <w:rPr>
          <w:sz w:val="16"/>
        </w:rPr>
        <w:t xml:space="preserve"> in </w:t>
      </w:r>
      <w:r w:rsidRPr="00FF5C9C">
        <w:rPr>
          <w:rStyle w:val="StyleUnderline"/>
          <w:highlight w:val="cyan"/>
        </w:rPr>
        <w:t xml:space="preserve">its ability to </w:t>
      </w:r>
      <w:r w:rsidRPr="00FF5C9C">
        <w:rPr>
          <w:rStyle w:val="Emphasis"/>
          <w:highlight w:val="cyan"/>
        </w:rPr>
        <w:t>unite</w:t>
      </w:r>
      <w:r w:rsidRPr="0077768A">
        <w:rPr>
          <w:sz w:val="16"/>
        </w:rPr>
        <w:t xml:space="preserve"> those on the outside of hegemonic state and capitalist power, </w:t>
      </w:r>
      <w:r w:rsidRPr="00FF5C9C">
        <w:rPr>
          <w:rStyle w:val="StyleUnderline"/>
          <w:highlight w:val="cyan"/>
        </w:rPr>
        <w:t>those who</w:t>
      </w:r>
      <w:r w:rsidRPr="0077768A">
        <w:rPr>
          <w:rStyle w:val="StyleUnderline"/>
        </w:rPr>
        <w:t xml:space="preserve"> </w:t>
      </w:r>
      <w:r w:rsidRPr="00FF5C9C">
        <w:rPr>
          <w:rStyle w:val="StyleUnderline"/>
          <w:highlight w:val="cyan"/>
        </w:rPr>
        <w:t>share a</w:t>
      </w:r>
      <w:r w:rsidRPr="0077768A">
        <w:rPr>
          <w:rStyle w:val="StyleUnderline"/>
        </w:rPr>
        <w:t xml:space="preserve"> </w:t>
      </w:r>
      <w:r w:rsidRPr="00330FD5">
        <w:rPr>
          <w:rStyle w:val="Emphasis"/>
        </w:rPr>
        <w:t>common material reality</w:t>
      </w:r>
      <w:r w:rsidRPr="0077768A">
        <w:rPr>
          <w:rStyle w:val="StyleUnderline"/>
        </w:rPr>
        <w:t xml:space="preserve"> in that</w:t>
      </w:r>
      <w:r w:rsidRPr="0077768A">
        <w:rPr>
          <w:sz w:val="16"/>
        </w:rPr>
        <w:t xml:space="preserve"> “</w:t>
      </w:r>
      <w:r w:rsidRPr="00330FD5">
        <w:rPr>
          <w:rStyle w:val="Emphasis"/>
        </w:rPr>
        <w:t>numerous systems</w:t>
      </w:r>
      <w:r w:rsidRPr="0077768A">
        <w:rPr>
          <w:rStyle w:val="StyleUnderline"/>
        </w:rPr>
        <w:t xml:space="preserve"> of oppression interact to </w:t>
      </w:r>
      <w:r w:rsidRPr="00330FD5">
        <w:rPr>
          <w:rStyle w:val="Emphasis"/>
        </w:rPr>
        <w:t>regulate</w:t>
      </w:r>
      <w:r w:rsidRPr="0077768A">
        <w:rPr>
          <w:rStyle w:val="StyleUnderline"/>
        </w:rPr>
        <w:t xml:space="preserve"> and </w:t>
      </w:r>
      <w:r w:rsidRPr="00330FD5">
        <w:rPr>
          <w:rStyle w:val="Emphasis"/>
        </w:rPr>
        <w:t>police</w:t>
      </w:r>
      <w:r w:rsidRPr="0077768A">
        <w:rPr>
          <w:sz w:val="16"/>
        </w:rPr>
        <w:t xml:space="preserve">” </w:t>
      </w:r>
      <w:r w:rsidRPr="0077768A">
        <w:rPr>
          <w:rStyle w:val="StyleUnderline"/>
        </w:rPr>
        <w:t>their lives</w:t>
      </w:r>
      <w:r w:rsidRPr="0077768A">
        <w:rPr>
          <w:sz w:val="16"/>
        </w:rPr>
        <w:t xml:space="preserve"> (441). It is </w:t>
      </w:r>
      <w:r w:rsidRPr="00FF5C9C">
        <w:rPr>
          <w:rStyle w:val="StyleUnderline"/>
          <w:highlight w:val="cyan"/>
        </w:rPr>
        <w:t xml:space="preserve">this </w:t>
      </w:r>
      <w:r w:rsidRPr="00FF5C9C">
        <w:rPr>
          <w:rStyle w:val="Emphasis"/>
          <w:highlight w:val="cyan"/>
        </w:rPr>
        <w:t>shared</w:t>
      </w:r>
      <w:r w:rsidRPr="00FF5C9C">
        <w:rPr>
          <w:sz w:val="16"/>
          <w:highlight w:val="cyan"/>
        </w:rPr>
        <w:t>,</w:t>
      </w:r>
      <w:r w:rsidRPr="0077768A">
        <w:rPr>
          <w:sz w:val="16"/>
        </w:rPr>
        <w:t xml:space="preserve"> </w:t>
      </w:r>
      <w:r w:rsidRPr="0077768A">
        <w:rPr>
          <w:rStyle w:val="StyleUnderline"/>
        </w:rPr>
        <w:t xml:space="preserve">though </w:t>
      </w:r>
      <w:r w:rsidRPr="00330FD5">
        <w:rPr>
          <w:rStyle w:val="Emphasis"/>
        </w:rPr>
        <w:t>nuanced</w:t>
      </w:r>
      <w:r w:rsidRPr="0077768A">
        <w:rPr>
          <w:rStyle w:val="StyleUnderline"/>
        </w:rPr>
        <w:t xml:space="preserve"> and </w:t>
      </w:r>
      <w:r w:rsidRPr="00330FD5">
        <w:rPr>
          <w:rStyle w:val="Emphasis"/>
        </w:rPr>
        <w:t>multifaceted</w:t>
      </w:r>
      <w:r w:rsidRPr="0077768A">
        <w:rPr>
          <w:sz w:val="16"/>
        </w:rPr>
        <w:t xml:space="preserve">, </w:t>
      </w:r>
      <w:r w:rsidRPr="00FF5C9C">
        <w:rPr>
          <w:rStyle w:val="StyleUnderline"/>
          <w:highlight w:val="cyan"/>
        </w:rPr>
        <w:t>plight</w:t>
      </w:r>
      <w:r w:rsidRPr="0077768A">
        <w:rPr>
          <w:sz w:val="16"/>
        </w:rPr>
        <w:t xml:space="preserve"> that </w:t>
      </w:r>
      <w:r w:rsidRPr="00FF5C9C">
        <w:rPr>
          <w:rStyle w:val="StyleUnderline"/>
          <w:highlight w:val="cyan"/>
        </w:rPr>
        <w:t>can generate the</w:t>
      </w:r>
      <w:r w:rsidRPr="00FF5C9C">
        <w:rPr>
          <w:sz w:val="16"/>
          <w:highlight w:val="cyan"/>
        </w:rPr>
        <w:t xml:space="preserve"> “</w:t>
      </w:r>
      <w:r w:rsidRPr="00FF5C9C">
        <w:rPr>
          <w:rStyle w:val="Emphasis"/>
          <w:highlight w:val="cyan"/>
        </w:rPr>
        <w:t>radical coalition</w:t>
      </w:r>
      <w:r w:rsidRPr="0077768A">
        <w:rPr>
          <w:sz w:val="16"/>
        </w:rPr>
        <w:t xml:space="preserve">” </w:t>
      </w:r>
      <w:r w:rsidRPr="0077768A">
        <w:rPr>
          <w:rStyle w:val="StyleUnderline"/>
        </w:rPr>
        <w:t xml:space="preserve">and </w:t>
      </w:r>
      <w:r w:rsidRPr="00330FD5">
        <w:rPr>
          <w:rStyle w:val="Emphasis"/>
        </w:rPr>
        <w:t>collective resistance</w:t>
      </w:r>
      <w:r w:rsidRPr="0077768A">
        <w:rPr>
          <w:rStyle w:val="StyleUnderline"/>
        </w:rPr>
        <w:t xml:space="preserve"> to bring about change</w:t>
      </w:r>
      <w:r w:rsidRPr="0077768A">
        <w:rPr>
          <w:sz w:val="16"/>
        </w:rPr>
        <w:t xml:space="preserve"> (452). </w:t>
      </w:r>
      <w:r w:rsidRPr="0077768A">
        <w:rPr>
          <w:rStyle w:val="StyleUnderline"/>
        </w:rPr>
        <w:t xml:space="preserve">By opening up to the idea of an </w:t>
      </w:r>
      <w:r w:rsidRPr="00330FD5">
        <w:rPr>
          <w:rStyle w:val="Emphasis"/>
        </w:rPr>
        <w:t>active</w:t>
      </w:r>
      <w:r w:rsidRPr="0077768A">
        <w:rPr>
          <w:rStyle w:val="StyleUnderline"/>
        </w:rPr>
        <w:t xml:space="preserve"> queer</w:t>
      </w:r>
      <w:r w:rsidRPr="0077768A">
        <w:rPr>
          <w:sz w:val="16"/>
        </w:rPr>
        <w:t xml:space="preserve">, </w:t>
      </w:r>
      <w:r w:rsidRPr="0077768A">
        <w:rPr>
          <w:rStyle w:val="StyleUnderline"/>
        </w:rPr>
        <w:t xml:space="preserve">rather than </w:t>
      </w:r>
      <w:r w:rsidRPr="00330FD5">
        <w:rPr>
          <w:rStyle w:val="Emphasis"/>
        </w:rPr>
        <w:t>limiting</w:t>
      </w:r>
      <w:r w:rsidRPr="0077768A">
        <w:rPr>
          <w:rStyle w:val="StyleUnderline"/>
        </w:rPr>
        <w:t xml:space="preserve"> queer to a </w:t>
      </w:r>
      <w:r w:rsidRPr="00330FD5">
        <w:rPr>
          <w:rStyle w:val="Emphasis"/>
        </w:rPr>
        <w:t>static identity</w:t>
      </w:r>
      <w:r w:rsidRPr="0077768A">
        <w:rPr>
          <w:sz w:val="16"/>
        </w:rPr>
        <w:t xml:space="preserve">, </w:t>
      </w:r>
      <w:r w:rsidRPr="00330FD5">
        <w:rPr>
          <w:rStyle w:val="Emphasis"/>
        </w:rPr>
        <w:t>radical reinterpretations</w:t>
      </w:r>
      <w:r w:rsidRPr="0077768A">
        <w:rPr>
          <w:rStyle w:val="StyleUnderline"/>
        </w:rPr>
        <w:t xml:space="preserve"> can occur</w:t>
      </w:r>
      <w:r w:rsidRPr="0077768A">
        <w:rPr>
          <w:sz w:val="16"/>
        </w:rPr>
        <w:t xml:space="preserve">. When analyses are queered, for instance, concepts like deviance become filled with possibility. For Cohen, what is pejoratively labeled as deviant behavior may in fact hold tremendous potential for social movements. </w:t>
      </w:r>
      <w:r w:rsidRPr="0077768A">
        <w:rPr>
          <w:rStyle w:val="StyleUnderline"/>
        </w:rPr>
        <w:t xml:space="preserve">When deviance is </w:t>
      </w:r>
      <w:r w:rsidRPr="00330FD5">
        <w:rPr>
          <w:rStyle w:val="Emphasis"/>
        </w:rPr>
        <w:t>combined</w:t>
      </w:r>
      <w:r w:rsidRPr="0077768A">
        <w:rPr>
          <w:rStyle w:val="StyleUnderline"/>
        </w:rPr>
        <w:t xml:space="preserve"> with the intent to </w:t>
      </w:r>
      <w:r w:rsidRPr="00330FD5">
        <w:rPr>
          <w:rStyle w:val="Emphasis"/>
        </w:rPr>
        <w:t>challenge unjust power distributions</w:t>
      </w:r>
      <w:r w:rsidRPr="0077768A">
        <w:rPr>
          <w:rStyle w:val="StyleUnderline"/>
        </w:rPr>
        <w:t xml:space="preserve"> it is</w:t>
      </w:r>
      <w:r w:rsidRPr="0077768A">
        <w:rPr>
          <w:sz w:val="16"/>
        </w:rPr>
        <w:t xml:space="preserve"> “</w:t>
      </w:r>
      <w:r w:rsidRPr="00330FD5">
        <w:rPr>
          <w:rStyle w:val="Emphasis"/>
        </w:rPr>
        <w:t>transformed</w:t>
      </w:r>
      <w:r w:rsidRPr="0077768A">
        <w:rPr>
          <w:rStyle w:val="StyleUnderline"/>
        </w:rPr>
        <w:t xml:space="preserve"> into politicized resistance</w:t>
      </w:r>
      <w:r w:rsidRPr="0077768A">
        <w:rPr>
          <w:sz w:val="16"/>
        </w:rPr>
        <w:t>” (Cohen 2004: 38). In fact, intentionality is an orienting idea underlying Black queer feminist politics. As Cohen explains, “Black queer feminism is an intentional radical politics, pushing back against dominant and community-based identities and institutions that prescribe and reify hetero-gendered, or normalized understandings of family, of sex, of desire, or joy, and the presentation of self, including gender” (Cohen 2018).</w:t>
      </w:r>
    </w:p>
    <w:p w14:paraId="5FF9F798" w14:textId="77777777" w:rsidR="00B569EB" w:rsidRPr="0077768A" w:rsidRDefault="00B569EB" w:rsidP="00B569EB">
      <w:pPr>
        <w:rPr>
          <w:sz w:val="16"/>
        </w:rPr>
      </w:pPr>
      <w:r w:rsidRPr="0077768A">
        <w:rPr>
          <w:sz w:val="16"/>
        </w:rPr>
        <w:t xml:space="preserve">Levels of Analysis </w:t>
      </w:r>
    </w:p>
    <w:p w14:paraId="139C69FF" w14:textId="77777777" w:rsidR="00B569EB" w:rsidRPr="0077768A" w:rsidRDefault="00B569EB" w:rsidP="00B569EB">
      <w:pPr>
        <w:rPr>
          <w:sz w:val="16"/>
        </w:rPr>
      </w:pPr>
      <w:r w:rsidRPr="0077768A">
        <w:rPr>
          <w:sz w:val="16"/>
        </w:rPr>
        <w:t xml:space="preserve">When using Black queer feminism to frame studies on Black womxn, gender, and sexuality politics, </w:t>
      </w:r>
      <w:r w:rsidRPr="00FF5C9C">
        <w:rPr>
          <w:rStyle w:val="Emphasis"/>
          <w:highlight w:val="cyan"/>
        </w:rPr>
        <w:t>multiple levels</w:t>
      </w:r>
      <w:r w:rsidRPr="00FF5C9C">
        <w:rPr>
          <w:rStyle w:val="StyleUnderline"/>
          <w:highlight w:val="cyan"/>
        </w:rPr>
        <w:t xml:space="preserve"> of analysis can be employed</w:t>
      </w:r>
      <w:r w:rsidRPr="0077768A">
        <w:rPr>
          <w:sz w:val="16"/>
        </w:rPr>
        <w:t xml:space="preserve">. Cohen’s political thought emphasizes that </w:t>
      </w:r>
      <w:r w:rsidRPr="00FF5C9C">
        <w:rPr>
          <w:rStyle w:val="StyleUnderline"/>
          <w:highlight w:val="cyan"/>
        </w:rPr>
        <w:t xml:space="preserve">unjust power at the </w:t>
      </w:r>
      <w:r w:rsidRPr="00FF5C9C">
        <w:rPr>
          <w:rStyle w:val="Emphasis"/>
          <w:highlight w:val="cyan"/>
        </w:rPr>
        <w:t>macro</w:t>
      </w:r>
      <w:r w:rsidRPr="00FF5C9C">
        <w:rPr>
          <w:rStyle w:val="StyleUnderline"/>
          <w:highlight w:val="cyan"/>
        </w:rPr>
        <w:t xml:space="preserve"> level</w:t>
      </w:r>
      <w:r w:rsidRPr="0077768A">
        <w:rPr>
          <w:rStyle w:val="StyleUnderline"/>
        </w:rPr>
        <w:t xml:space="preserve"> </w:t>
      </w:r>
      <w:r w:rsidRPr="00FF5C9C">
        <w:rPr>
          <w:rStyle w:val="StyleUnderline"/>
          <w:highlight w:val="cyan"/>
        </w:rPr>
        <w:t xml:space="preserve">originates in the sociopolitical </w:t>
      </w:r>
      <w:r w:rsidRPr="00FF5C9C">
        <w:rPr>
          <w:rStyle w:val="Emphasis"/>
          <w:highlight w:val="cyan"/>
        </w:rPr>
        <w:t>structure</w:t>
      </w:r>
      <w:r w:rsidRPr="0077768A">
        <w:rPr>
          <w:rStyle w:val="StyleUnderline"/>
        </w:rPr>
        <w:t xml:space="preserve"> in which harms</w:t>
      </w:r>
      <w:r w:rsidRPr="0077768A">
        <w:rPr>
          <w:sz w:val="16"/>
        </w:rPr>
        <w:t xml:space="preserve"> such as “exploitation and violence [</w:t>
      </w:r>
      <w:r w:rsidRPr="0077768A">
        <w:rPr>
          <w:rStyle w:val="StyleUnderline"/>
        </w:rPr>
        <w:t>are</w:t>
      </w:r>
      <w:r w:rsidRPr="0077768A">
        <w:rPr>
          <w:sz w:val="16"/>
        </w:rPr>
        <w:t xml:space="preserve">] </w:t>
      </w:r>
      <w:r w:rsidRPr="00FF5C9C">
        <w:rPr>
          <w:rStyle w:val="Emphasis"/>
          <w:highlight w:val="cyan"/>
        </w:rPr>
        <w:t>rooted in state</w:t>
      </w:r>
      <w:r w:rsidRPr="0077768A">
        <w:rPr>
          <w:sz w:val="16"/>
        </w:rPr>
        <w:t xml:space="preserve">-regulated </w:t>
      </w:r>
      <w:r w:rsidRPr="00FF5C9C">
        <w:rPr>
          <w:rStyle w:val="Emphasis"/>
          <w:highlight w:val="cyan"/>
        </w:rPr>
        <w:t>institutions</w:t>
      </w:r>
      <w:r w:rsidRPr="0077768A">
        <w:rPr>
          <w:rStyle w:val="StyleUnderline"/>
        </w:rPr>
        <w:t xml:space="preserve"> </w:t>
      </w:r>
      <w:r w:rsidRPr="00FF5C9C">
        <w:rPr>
          <w:rStyle w:val="StyleUnderline"/>
          <w:highlight w:val="cyan"/>
        </w:rPr>
        <w:t xml:space="preserve">and </w:t>
      </w:r>
      <w:r w:rsidRPr="00FF5C9C">
        <w:rPr>
          <w:rStyle w:val="Emphasis"/>
          <w:highlight w:val="cyan"/>
        </w:rPr>
        <w:t>economic systems</w:t>
      </w:r>
      <w:r w:rsidRPr="0077768A">
        <w:rPr>
          <w:sz w:val="16"/>
        </w:rPr>
        <w:t xml:space="preserve">” (Cohen 1997: 442). At the meso or community and group level, Cohen theorizes that within both Black and LGBTQ communities, and of course Black LGBTQ communities, </w:t>
      </w:r>
      <w:r w:rsidRPr="0077768A">
        <w:rPr>
          <w:rStyle w:val="StyleUnderline"/>
        </w:rPr>
        <w:t xml:space="preserve">there are </w:t>
      </w:r>
      <w:r w:rsidRPr="00330FD5">
        <w:rPr>
          <w:rStyle w:val="Emphasis"/>
        </w:rPr>
        <w:t>multiple stratifications</w:t>
      </w:r>
      <w:r w:rsidRPr="0077768A">
        <w:rPr>
          <w:rStyle w:val="StyleUnderline"/>
        </w:rPr>
        <w:t xml:space="preserve"> and </w:t>
      </w:r>
      <w:r w:rsidRPr="00330FD5">
        <w:rPr>
          <w:rStyle w:val="Emphasis"/>
        </w:rPr>
        <w:t>relationships</w:t>
      </w:r>
      <w:r w:rsidRPr="0077768A">
        <w:rPr>
          <w:rStyle w:val="StyleUnderline"/>
        </w:rPr>
        <w:t xml:space="preserve"> to power</w:t>
      </w:r>
      <w:r w:rsidRPr="0077768A">
        <w:rPr>
          <w:sz w:val="16"/>
        </w:rPr>
        <w:t xml:space="preserve"> (Cohen 1997, 2004; Cohen and Jackson 2016). Intracommunity </w:t>
      </w:r>
      <w:r w:rsidRPr="00330FD5">
        <w:rPr>
          <w:rStyle w:val="Emphasis"/>
        </w:rPr>
        <w:t>power distributions</w:t>
      </w:r>
      <w:r w:rsidRPr="00330FD5">
        <w:rPr>
          <w:rStyle w:val="StyleUnderline"/>
        </w:rPr>
        <w:t xml:space="preserve"> impact </w:t>
      </w:r>
      <w:r w:rsidRPr="00330FD5">
        <w:rPr>
          <w:rStyle w:val="Emphasis"/>
        </w:rPr>
        <w:t>how</w:t>
      </w:r>
      <w:r w:rsidRPr="0077768A">
        <w:rPr>
          <w:rStyle w:val="StyleUnderline"/>
        </w:rPr>
        <w:t xml:space="preserve"> and </w:t>
      </w:r>
      <w:r w:rsidRPr="00330FD5">
        <w:rPr>
          <w:rStyle w:val="Emphasis"/>
        </w:rPr>
        <w:t>if</w:t>
      </w:r>
      <w:r w:rsidRPr="0077768A">
        <w:rPr>
          <w:rStyle w:val="StyleUnderline"/>
        </w:rPr>
        <w:t xml:space="preserve"> community members can </w:t>
      </w:r>
      <w:r w:rsidRPr="00330FD5">
        <w:rPr>
          <w:rStyle w:val="Emphasis"/>
        </w:rPr>
        <w:t>access key resources</w:t>
      </w:r>
      <w:r w:rsidRPr="0077768A">
        <w:rPr>
          <w:rStyle w:val="StyleUnderline"/>
        </w:rPr>
        <w:t xml:space="preserve"> and </w:t>
      </w:r>
      <w:r w:rsidRPr="00330FD5">
        <w:rPr>
          <w:rStyle w:val="Emphasis"/>
        </w:rPr>
        <w:t>relationships</w:t>
      </w:r>
      <w:r w:rsidRPr="0077768A">
        <w:rPr>
          <w:rStyle w:val="StyleUnderline"/>
        </w:rPr>
        <w:t xml:space="preserve"> within and outside</w:t>
      </w:r>
      <w:r w:rsidRPr="0077768A">
        <w:rPr>
          <w:sz w:val="16"/>
        </w:rPr>
        <w:t xml:space="preserve"> of one’s various </w:t>
      </w:r>
      <w:r w:rsidRPr="0077768A">
        <w:rPr>
          <w:rStyle w:val="StyleUnderline"/>
        </w:rPr>
        <w:t>groups</w:t>
      </w:r>
      <w:r w:rsidRPr="0077768A">
        <w:rPr>
          <w:sz w:val="16"/>
        </w:rPr>
        <w:t xml:space="preserve"> (Cohen 1999). When examining politics at the individual level, it is helpful to return to Cohen’s articulation of deviance. Micro choices can engender both meso and macro effects such that “it is possible that through deviant choices individuals open up a space where public defiance of the norms is seen as a possibility and an oppositional worldview develops” (Cohen 2004: 41). This multilevel approach to analyzing Black politics found within a Black queer feminist frame of reference lends scholars another foundation that enables alternative knowledge about the scope, possibility, and relevance of political science. </w:t>
      </w:r>
    </w:p>
    <w:p w14:paraId="729B2510" w14:textId="77777777" w:rsidR="00B569EB" w:rsidRPr="0077768A" w:rsidRDefault="00B569EB" w:rsidP="00B569EB">
      <w:pPr>
        <w:rPr>
          <w:sz w:val="16"/>
        </w:rPr>
      </w:pPr>
      <w:r w:rsidRPr="0077768A">
        <w:rPr>
          <w:sz w:val="16"/>
        </w:rPr>
        <w:t xml:space="preserve">Questions </w:t>
      </w:r>
    </w:p>
    <w:p w14:paraId="44E9D751" w14:textId="77777777" w:rsidR="00B569EB" w:rsidRPr="0077768A" w:rsidRDefault="00B569EB" w:rsidP="00B569EB">
      <w:pPr>
        <w:rPr>
          <w:sz w:val="16"/>
        </w:rPr>
      </w:pPr>
      <w:r w:rsidRPr="00E24BD7">
        <w:rPr>
          <w:rStyle w:val="StyleUnderline"/>
          <w:highlight w:val="cyan"/>
        </w:rPr>
        <w:t xml:space="preserve">Black queer feminism generates </w:t>
      </w:r>
      <w:r w:rsidRPr="00E24BD7">
        <w:rPr>
          <w:rStyle w:val="Emphasis"/>
          <w:highlight w:val="cyan"/>
        </w:rPr>
        <w:t>critical empirical</w:t>
      </w:r>
      <w:r w:rsidRPr="0077768A">
        <w:rPr>
          <w:rStyle w:val="StyleUnderline"/>
        </w:rPr>
        <w:t xml:space="preserve"> and </w:t>
      </w:r>
      <w:r w:rsidRPr="00330FD5">
        <w:rPr>
          <w:rStyle w:val="Emphasis"/>
        </w:rPr>
        <w:t xml:space="preserve">theoretical </w:t>
      </w:r>
      <w:r w:rsidRPr="00E24BD7">
        <w:rPr>
          <w:rStyle w:val="Emphasis"/>
          <w:highlight w:val="cyan"/>
        </w:rPr>
        <w:t>questions</w:t>
      </w:r>
      <w:r w:rsidRPr="0077768A">
        <w:rPr>
          <w:sz w:val="16"/>
        </w:rPr>
        <w:t xml:space="preserve">. I call attention to only a few questions </w:t>
      </w:r>
      <w:r w:rsidRPr="0077768A">
        <w:rPr>
          <w:rStyle w:val="StyleUnderline"/>
        </w:rPr>
        <w:t>that</w:t>
      </w:r>
      <w:r w:rsidRPr="0077768A">
        <w:rPr>
          <w:sz w:val="16"/>
        </w:rPr>
        <w:t xml:space="preserve"> Cohen’s work incites here. Cohen </w:t>
      </w:r>
      <w:r w:rsidRPr="0077768A">
        <w:rPr>
          <w:rStyle w:val="StyleUnderline"/>
        </w:rPr>
        <w:t>move</w:t>
      </w:r>
      <w:r w:rsidRPr="0077768A">
        <w:rPr>
          <w:sz w:val="16"/>
        </w:rPr>
        <w:t xml:space="preserve">s </w:t>
      </w:r>
      <w:r w:rsidRPr="0077768A">
        <w:rPr>
          <w:rStyle w:val="StyleUnderline"/>
        </w:rPr>
        <w:t xml:space="preserve">us to </w:t>
      </w:r>
      <w:r w:rsidRPr="00330FD5">
        <w:rPr>
          <w:rStyle w:val="Emphasis"/>
        </w:rPr>
        <w:t>deliberate over what we are fighting for</w:t>
      </w:r>
      <w:r w:rsidRPr="0077768A">
        <w:rPr>
          <w:sz w:val="16"/>
        </w:rPr>
        <w:t xml:space="preserve"> under the banner of feminism, </w:t>
      </w:r>
      <w:r w:rsidRPr="0077768A">
        <w:rPr>
          <w:rStyle w:val="StyleUnderline"/>
        </w:rPr>
        <w:t>reminding scholars</w:t>
      </w:r>
      <w:r w:rsidRPr="0077768A">
        <w:rPr>
          <w:sz w:val="16"/>
        </w:rPr>
        <w:t xml:space="preserve"> to interrogate the class positionality from which they speak and </w:t>
      </w:r>
      <w:r w:rsidRPr="0077768A">
        <w:rPr>
          <w:rStyle w:val="StyleUnderline"/>
        </w:rPr>
        <w:t xml:space="preserve">the necessity of </w:t>
      </w:r>
      <w:r w:rsidRPr="00330FD5">
        <w:rPr>
          <w:rStyle w:val="Emphasis"/>
        </w:rPr>
        <w:t>practicing radical politics</w:t>
      </w:r>
      <w:r w:rsidRPr="0077768A">
        <w:rPr>
          <w:sz w:val="16"/>
        </w:rPr>
        <w:t xml:space="preserve"> (Cohen and Jackson 2016). As previously highlighted, </w:t>
      </w:r>
      <w:r w:rsidRPr="0077768A">
        <w:rPr>
          <w:rStyle w:val="StyleUnderline"/>
        </w:rPr>
        <w:t xml:space="preserve">one of the </w:t>
      </w:r>
      <w:r w:rsidRPr="00330FD5">
        <w:rPr>
          <w:rStyle w:val="Emphasis"/>
        </w:rPr>
        <w:t>core aspects</w:t>
      </w:r>
      <w:r w:rsidRPr="0077768A">
        <w:rPr>
          <w:rStyle w:val="StyleUnderline"/>
        </w:rPr>
        <w:t xml:space="preserve"> of</w:t>
      </w:r>
      <w:r w:rsidRPr="0077768A">
        <w:rPr>
          <w:sz w:val="16"/>
        </w:rPr>
        <w:t xml:space="preserve"> her </w:t>
      </w:r>
      <w:r w:rsidRPr="0077768A">
        <w:rPr>
          <w:rStyle w:val="StyleUnderline"/>
        </w:rPr>
        <w:t xml:space="preserve">political thought is an </w:t>
      </w:r>
      <w:r w:rsidRPr="00330FD5">
        <w:rPr>
          <w:rStyle w:val="Emphasis"/>
        </w:rPr>
        <w:t>analysis of power</w:t>
      </w:r>
      <w:r w:rsidRPr="0077768A">
        <w:rPr>
          <w:sz w:val="16"/>
        </w:rPr>
        <w:t xml:space="preserve">, particularly </w:t>
      </w:r>
      <w:r w:rsidRPr="0077768A">
        <w:rPr>
          <w:rStyle w:val="StyleUnderline"/>
        </w:rPr>
        <w:t xml:space="preserve">its </w:t>
      </w:r>
      <w:r w:rsidRPr="00330FD5">
        <w:rPr>
          <w:rStyle w:val="Emphasis"/>
        </w:rPr>
        <w:t>structural implications</w:t>
      </w:r>
      <w:r w:rsidRPr="0077768A">
        <w:rPr>
          <w:sz w:val="16"/>
        </w:rPr>
        <w:t xml:space="preserve">. Again, Cohen is </w:t>
      </w:r>
      <w:r w:rsidRPr="0077768A">
        <w:rPr>
          <w:rStyle w:val="StyleUnderline"/>
        </w:rPr>
        <w:t>interest</w:t>
      </w:r>
      <w:r w:rsidRPr="0077768A">
        <w:rPr>
          <w:sz w:val="16"/>
        </w:rPr>
        <w:t xml:space="preserve">ed </w:t>
      </w:r>
      <w:r w:rsidRPr="0077768A">
        <w:rPr>
          <w:rStyle w:val="StyleUnderline"/>
        </w:rPr>
        <w:t xml:space="preserve">in </w:t>
      </w:r>
      <w:r w:rsidRPr="00330FD5">
        <w:rPr>
          <w:rStyle w:val="Emphasis"/>
        </w:rPr>
        <w:t>transforming</w:t>
      </w:r>
      <w:r w:rsidRPr="0077768A">
        <w:rPr>
          <w:rStyle w:val="StyleUnderline"/>
        </w:rPr>
        <w:t xml:space="preserve"> our current conditions</w:t>
      </w:r>
      <w:r w:rsidRPr="0077768A">
        <w:rPr>
          <w:sz w:val="16"/>
        </w:rPr>
        <w:t xml:space="preserve">, not merely reforming them or only privileging certain individuals (such as cisheteronormative Black scholars) in solutions. This </w:t>
      </w:r>
      <w:r w:rsidRPr="0077768A">
        <w:rPr>
          <w:rStyle w:val="StyleUnderline"/>
        </w:rPr>
        <w:t xml:space="preserve">provokes inquiries that encourage scholars </w:t>
      </w:r>
      <w:r w:rsidRPr="00E24BD7">
        <w:rPr>
          <w:rStyle w:val="StyleUnderline"/>
          <w:highlight w:val="cyan"/>
        </w:rPr>
        <w:t xml:space="preserve">to study </w:t>
      </w:r>
      <w:r w:rsidRPr="00E24BD7">
        <w:rPr>
          <w:rStyle w:val="Emphasis"/>
          <w:highlight w:val="cyan"/>
        </w:rPr>
        <w:t>where</w:t>
      </w:r>
      <w:r w:rsidRPr="00E24BD7">
        <w:rPr>
          <w:rStyle w:val="StyleUnderline"/>
          <w:highlight w:val="cyan"/>
        </w:rPr>
        <w:t xml:space="preserve"> power is </w:t>
      </w:r>
      <w:r w:rsidRPr="00E24BD7">
        <w:rPr>
          <w:rStyle w:val="Emphasis"/>
          <w:highlight w:val="cyan"/>
        </w:rPr>
        <w:t>located</w:t>
      </w:r>
      <w:r w:rsidRPr="0077768A">
        <w:rPr>
          <w:sz w:val="16"/>
        </w:rPr>
        <w:t xml:space="preserve"> in Black communities, </w:t>
      </w:r>
      <w:r w:rsidRPr="00E24BD7">
        <w:rPr>
          <w:rStyle w:val="Emphasis"/>
          <w:highlight w:val="cyan"/>
        </w:rPr>
        <w:t>how</w:t>
      </w:r>
      <w:r w:rsidRPr="00E24BD7">
        <w:rPr>
          <w:rStyle w:val="StyleUnderline"/>
          <w:highlight w:val="cyan"/>
        </w:rPr>
        <w:t xml:space="preserve"> resources are </w:t>
      </w:r>
      <w:r w:rsidRPr="00E24BD7">
        <w:rPr>
          <w:rStyle w:val="Emphasis"/>
          <w:highlight w:val="cyan"/>
        </w:rPr>
        <w:t>distributed</w:t>
      </w:r>
      <w:r w:rsidRPr="0077768A">
        <w:rPr>
          <w:sz w:val="16"/>
        </w:rPr>
        <w:t xml:space="preserve">, </w:t>
      </w:r>
      <w:r w:rsidRPr="0077768A">
        <w:rPr>
          <w:rStyle w:val="StyleUnderline"/>
        </w:rPr>
        <w:t xml:space="preserve">and why some are able to </w:t>
      </w:r>
      <w:r w:rsidRPr="00330FD5">
        <w:rPr>
          <w:rStyle w:val="Emphasis"/>
        </w:rPr>
        <w:t>access relative power</w:t>
      </w:r>
      <w:r w:rsidRPr="0077768A">
        <w:rPr>
          <w:rStyle w:val="StyleUnderline"/>
        </w:rPr>
        <w:t xml:space="preserve"> over others</w:t>
      </w:r>
      <w:r w:rsidRPr="0077768A">
        <w:rPr>
          <w:sz w:val="16"/>
        </w:rPr>
        <w:t xml:space="preserve"> (Cohen 1999). In this way </w:t>
      </w:r>
      <w:r w:rsidRPr="0077768A">
        <w:rPr>
          <w:rStyle w:val="StyleUnderline"/>
        </w:rPr>
        <w:t xml:space="preserve">we are urged to think with </w:t>
      </w:r>
      <w:r w:rsidRPr="00330FD5">
        <w:rPr>
          <w:rStyle w:val="Emphasis"/>
        </w:rPr>
        <w:t>greater depth</w:t>
      </w:r>
      <w:r w:rsidRPr="0077768A">
        <w:rPr>
          <w:sz w:val="16"/>
        </w:rPr>
        <w:t xml:space="preserve">, beyond how circumstances can be improved for marginalized individuals with access to relative normative power, as multiple struggles for identity take place within under-resourced groups. Cohen further motivates us to question how we contemplate gender, as well as how we can move toward visionary futures. She remarks that </w:t>
      </w:r>
    </w:p>
    <w:p w14:paraId="59F605AE" w14:textId="77777777" w:rsidR="00B569EB" w:rsidRPr="0077768A" w:rsidRDefault="00B569EB" w:rsidP="00B569EB">
      <w:pPr>
        <w:rPr>
          <w:sz w:val="16"/>
        </w:rPr>
      </w:pPr>
      <w:r w:rsidRPr="0077768A">
        <w:rPr>
          <w:sz w:val="16"/>
        </w:rPr>
        <w:t xml:space="preserve">through a Black queer feminist approach I think </w:t>
      </w:r>
      <w:r w:rsidRPr="0077768A">
        <w:rPr>
          <w:rStyle w:val="StyleUnderline"/>
        </w:rPr>
        <w:t xml:space="preserve">we’re compelled to create spaces where we can have </w:t>
      </w:r>
      <w:r w:rsidRPr="00330FD5">
        <w:rPr>
          <w:rStyle w:val="Emphasis"/>
        </w:rPr>
        <w:t>hard</w:t>
      </w:r>
      <w:r w:rsidRPr="0077768A">
        <w:rPr>
          <w:rStyle w:val="StyleUnderline"/>
        </w:rPr>
        <w:t xml:space="preserve"> and </w:t>
      </w:r>
      <w:r w:rsidRPr="00330FD5">
        <w:rPr>
          <w:rStyle w:val="Emphasis"/>
        </w:rPr>
        <w:t>liberatory discussions</w:t>
      </w:r>
      <w:r w:rsidRPr="0077768A">
        <w:rPr>
          <w:sz w:val="16"/>
        </w:rPr>
        <w:t xml:space="preserve"> based on love and respect ... in those spaces </w:t>
      </w:r>
      <w:r w:rsidRPr="0077768A">
        <w:rPr>
          <w:rStyle w:val="StyleUnderline"/>
        </w:rPr>
        <w:t xml:space="preserve">we can </w:t>
      </w:r>
      <w:r w:rsidRPr="00330FD5">
        <w:rPr>
          <w:rStyle w:val="Emphasis"/>
        </w:rPr>
        <w:t>ask questions</w:t>
      </w:r>
      <w:r w:rsidRPr="0077768A">
        <w:rPr>
          <w:rStyle w:val="StyleUnderline"/>
        </w:rPr>
        <w:t xml:space="preserve"> about the </w:t>
      </w:r>
      <w:r w:rsidRPr="00330FD5">
        <w:rPr>
          <w:rStyle w:val="Emphasis"/>
        </w:rPr>
        <w:t>future</w:t>
      </w:r>
      <w:r w:rsidRPr="0077768A">
        <w:rPr>
          <w:sz w:val="16"/>
        </w:rPr>
        <w:t xml:space="preserve"> of gender that include: </w:t>
      </w:r>
      <w:r w:rsidRPr="0077768A">
        <w:rPr>
          <w:rStyle w:val="StyleUnderline"/>
        </w:rPr>
        <w:t xml:space="preserve">Is our </w:t>
      </w:r>
      <w:r w:rsidRPr="00330FD5">
        <w:rPr>
          <w:rStyle w:val="Emphasis"/>
        </w:rPr>
        <w:t>goal</w:t>
      </w:r>
      <w:r w:rsidRPr="0077768A">
        <w:rPr>
          <w:rStyle w:val="StyleUnderline"/>
        </w:rPr>
        <w:t xml:space="preserve"> to </w:t>
      </w:r>
      <w:r w:rsidRPr="00330FD5">
        <w:rPr>
          <w:rStyle w:val="Emphasis"/>
        </w:rPr>
        <w:t>abolish</w:t>
      </w:r>
      <w:r w:rsidRPr="0077768A">
        <w:rPr>
          <w:sz w:val="16"/>
        </w:rPr>
        <w:t xml:space="preserve"> gender? Are we seeking </w:t>
      </w:r>
      <w:r w:rsidRPr="0077768A">
        <w:rPr>
          <w:rStyle w:val="StyleUnderline"/>
        </w:rPr>
        <w:t xml:space="preserve">to </w:t>
      </w:r>
      <w:r w:rsidRPr="00330FD5">
        <w:rPr>
          <w:rStyle w:val="Emphasis"/>
        </w:rPr>
        <w:t>democratize</w:t>
      </w:r>
      <w:r w:rsidRPr="0077768A">
        <w:rPr>
          <w:sz w:val="16"/>
        </w:rPr>
        <w:t xml:space="preserve"> gender? ... </w:t>
      </w:r>
      <w:r w:rsidRPr="0077768A">
        <w:rPr>
          <w:rStyle w:val="StyleUnderline"/>
        </w:rPr>
        <w:t xml:space="preserve">Can we imagine a time when gender </w:t>
      </w:r>
      <w:r w:rsidRPr="00330FD5">
        <w:rPr>
          <w:rStyle w:val="Emphasis"/>
        </w:rPr>
        <w:t>empowers</w:t>
      </w:r>
      <w:r w:rsidRPr="0077768A">
        <w:rPr>
          <w:rStyle w:val="StyleUnderline"/>
        </w:rPr>
        <w:t xml:space="preserve"> instead of </w:t>
      </w:r>
      <w:r w:rsidRPr="00330FD5">
        <w:rPr>
          <w:rStyle w:val="Emphasis"/>
        </w:rPr>
        <w:t>limits</w:t>
      </w:r>
      <w:r w:rsidRPr="0077768A">
        <w:rPr>
          <w:sz w:val="16"/>
        </w:rPr>
        <w:t xml:space="preserve">, </w:t>
      </w:r>
      <w:r w:rsidRPr="0077768A">
        <w:rPr>
          <w:rStyle w:val="StyleUnderline"/>
        </w:rPr>
        <w:t>or</w:t>
      </w:r>
      <w:r w:rsidRPr="0077768A">
        <w:rPr>
          <w:sz w:val="16"/>
        </w:rPr>
        <w:t xml:space="preserve"> when it’s </w:t>
      </w:r>
      <w:r w:rsidRPr="00330FD5">
        <w:rPr>
          <w:rStyle w:val="Emphasis"/>
        </w:rPr>
        <w:t>not tied</w:t>
      </w:r>
      <w:r w:rsidRPr="0077768A">
        <w:rPr>
          <w:rStyle w:val="StyleUnderline"/>
        </w:rPr>
        <w:t xml:space="preserve"> to a system of oppression</w:t>
      </w:r>
      <w:r w:rsidRPr="0077768A">
        <w:rPr>
          <w:sz w:val="16"/>
        </w:rPr>
        <w:t xml:space="preserve">, and if it exists at all that maybe in fact it generate[s] joy and help[s] us thrive? And </w:t>
      </w:r>
      <w:r w:rsidRPr="0077768A">
        <w:rPr>
          <w:rStyle w:val="StyleUnderline"/>
        </w:rPr>
        <w:t xml:space="preserve">what does the end of gender oppression </w:t>
      </w:r>
      <w:r w:rsidRPr="00330FD5">
        <w:rPr>
          <w:rStyle w:val="Emphasis"/>
        </w:rPr>
        <w:t>look like</w:t>
      </w:r>
      <w:r w:rsidRPr="0077768A">
        <w:rPr>
          <w:rStyle w:val="StyleUnderline"/>
        </w:rPr>
        <w:t xml:space="preserve"> and </w:t>
      </w:r>
      <w:r w:rsidRPr="00330FD5">
        <w:rPr>
          <w:rStyle w:val="Emphasis"/>
        </w:rPr>
        <w:t>entail</w:t>
      </w:r>
      <w:r w:rsidRPr="0077768A">
        <w:rPr>
          <w:sz w:val="16"/>
        </w:rPr>
        <w:t xml:space="preserve"> for those </w:t>
      </w:r>
      <w:r w:rsidRPr="0077768A">
        <w:rPr>
          <w:rStyle w:val="StyleUnderline"/>
        </w:rPr>
        <w:t xml:space="preserve">in </w:t>
      </w:r>
      <w:r w:rsidRPr="00330FD5">
        <w:rPr>
          <w:rStyle w:val="Emphasis"/>
        </w:rPr>
        <w:t>particular</w:t>
      </w:r>
      <w:r w:rsidRPr="0077768A">
        <w:rPr>
          <w:sz w:val="16"/>
        </w:rPr>
        <w:t xml:space="preserve"> on the margins of the margins? </w:t>
      </w:r>
      <w:r w:rsidRPr="0077768A">
        <w:rPr>
          <w:rStyle w:val="StyleUnderline"/>
        </w:rPr>
        <w:t xml:space="preserve">That’s where we find </w:t>
      </w:r>
      <w:r w:rsidRPr="00330FD5">
        <w:rPr>
          <w:rStyle w:val="Emphasis"/>
        </w:rPr>
        <w:t>liberation</w:t>
      </w:r>
      <w:r w:rsidRPr="0077768A">
        <w:rPr>
          <w:sz w:val="16"/>
        </w:rPr>
        <w:t xml:space="preserve">. That’s where we find freedom. (Cohen 2018) </w:t>
      </w:r>
    </w:p>
    <w:p w14:paraId="4E44DA72" w14:textId="77777777" w:rsidR="00B569EB" w:rsidRPr="0077768A" w:rsidRDefault="00B569EB" w:rsidP="00B569EB">
      <w:pPr>
        <w:rPr>
          <w:sz w:val="16"/>
        </w:rPr>
      </w:pPr>
      <w:r w:rsidRPr="0077768A">
        <w:rPr>
          <w:sz w:val="16"/>
        </w:rPr>
        <w:t xml:space="preserve">The periphery of the margins not only points to the political experiences of Black queer and trans individuals but equally includes those individuals who are otherwise queered by the state. Nonnormative cisgender heterosexual Black womxn, for example, whose familial and parenting formations are at odds with the norms and values laid down by the white supremacist-capitalist-heteropatriarchal regime, and whose economic vulnerability makes them susceptible to regulation by the surveillance state through “welfare offices, courts, jails, prisons, child protective services and public housing authorities” (Cohen 2004: 29), surely do not experience the autonomy of, nor resource equity with, middle-and-upper-class (white) LGBTQ individuals. A Black queer feminist analysis appreciates this critical difference of power. </w:t>
      </w:r>
    </w:p>
    <w:p w14:paraId="427D3961" w14:textId="77777777" w:rsidR="00B569EB" w:rsidRPr="0077768A" w:rsidRDefault="00B569EB" w:rsidP="00B569EB">
      <w:pPr>
        <w:rPr>
          <w:sz w:val="16"/>
        </w:rPr>
      </w:pPr>
      <w:r w:rsidRPr="0077768A">
        <w:rPr>
          <w:sz w:val="16"/>
        </w:rPr>
        <w:t xml:space="preserve">Black Queer Feminism and Political Science </w:t>
      </w:r>
    </w:p>
    <w:p w14:paraId="590F22A4" w14:textId="77777777" w:rsidR="00B569EB" w:rsidRPr="0077768A" w:rsidRDefault="00B569EB" w:rsidP="00B569EB">
      <w:pPr>
        <w:rPr>
          <w:sz w:val="16"/>
        </w:rPr>
      </w:pPr>
      <w:r w:rsidRPr="0077768A">
        <w:rPr>
          <w:sz w:val="16"/>
        </w:rPr>
        <w:t>By queering Black feminism for the study of Black womxn, gender, and sexuality politics, it becomes more apparent that Black womxnhood is not a monolithic experience but rather a multidimensional experience with differing interpretations. Nonetheless, Black womxn encounter similar vulnerabilities that necessitate solidarity for total liberation. It cannot yet be assumed that Black queer and trans womxn are already included in Black feminist scholarship. As Davis (2006: 60) indicates, “</w:t>
      </w:r>
      <w:r w:rsidRPr="00330FD5">
        <w:rPr>
          <w:rStyle w:val="Emphasis"/>
        </w:rPr>
        <w:t xml:space="preserve">substantive </w:t>
      </w:r>
      <w:r w:rsidRPr="00E24BD7">
        <w:rPr>
          <w:rStyle w:val="Emphasis"/>
          <w:highlight w:val="cyan"/>
        </w:rPr>
        <w:t>theoretical inquiry requires specificity</w:t>
      </w:r>
      <w:r w:rsidRPr="0077768A">
        <w:rPr>
          <w:sz w:val="16"/>
        </w:rPr>
        <w:t xml:space="preserve">.” </w:t>
      </w:r>
      <w:r w:rsidRPr="0077768A">
        <w:rPr>
          <w:rStyle w:val="StyleUnderline"/>
        </w:rPr>
        <w:t>Black queer feminism</w:t>
      </w:r>
      <w:r w:rsidRPr="0077768A">
        <w:rPr>
          <w:sz w:val="16"/>
        </w:rPr>
        <w:t xml:space="preserve"> offers an approach for studying not only Black politics, but also </w:t>
      </w:r>
      <w:r w:rsidRPr="0077768A">
        <w:rPr>
          <w:rStyle w:val="StyleUnderline"/>
        </w:rPr>
        <w:t>yields implications for</w:t>
      </w:r>
      <w:r w:rsidRPr="0077768A">
        <w:rPr>
          <w:sz w:val="16"/>
        </w:rPr>
        <w:t xml:space="preserve"> what are arguably the more </w:t>
      </w:r>
      <w:r w:rsidRPr="00330FD5">
        <w:rPr>
          <w:rStyle w:val="Emphasis"/>
        </w:rPr>
        <w:t>mainstream</w:t>
      </w:r>
      <w:r w:rsidRPr="0077768A">
        <w:rPr>
          <w:sz w:val="16"/>
        </w:rPr>
        <w:t xml:space="preserve"> political science subfields of “women and politics” and LGBTQ </w:t>
      </w:r>
      <w:r w:rsidRPr="00330FD5">
        <w:rPr>
          <w:rStyle w:val="Emphasis"/>
        </w:rPr>
        <w:t>politics</w:t>
      </w:r>
      <w:r w:rsidRPr="0077768A">
        <w:rPr>
          <w:sz w:val="16"/>
        </w:rPr>
        <w:t xml:space="preserve">, thereby </w:t>
      </w:r>
      <w:r w:rsidRPr="00330FD5">
        <w:rPr>
          <w:rStyle w:val="Emphasis"/>
        </w:rPr>
        <w:t>integrating</w:t>
      </w:r>
      <w:r w:rsidRPr="0077768A">
        <w:rPr>
          <w:rStyle w:val="StyleUnderline"/>
        </w:rPr>
        <w:t xml:space="preserve"> literatures that may be understood as </w:t>
      </w:r>
      <w:r w:rsidRPr="00330FD5">
        <w:rPr>
          <w:rStyle w:val="Emphasis"/>
        </w:rPr>
        <w:t>discursively distinct</w:t>
      </w:r>
      <w:r w:rsidRPr="0077768A">
        <w:rPr>
          <w:sz w:val="16"/>
        </w:rPr>
        <w:t xml:space="preserve">. Overcoming the subdisciplinary disjunctions that render invisible Black queer womxn, and Black queer and trans people generally, in political science is a problem that Black queer feminism is suited to address. Indeed, this frame </w:t>
      </w:r>
      <w:r w:rsidRPr="0077768A">
        <w:rPr>
          <w:rStyle w:val="StyleUnderline"/>
        </w:rPr>
        <w:t>adds</w:t>
      </w:r>
      <w:r w:rsidRPr="0077768A">
        <w:rPr>
          <w:sz w:val="16"/>
        </w:rPr>
        <w:t xml:space="preserve"> further </w:t>
      </w:r>
      <w:r w:rsidRPr="00330FD5">
        <w:rPr>
          <w:rStyle w:val="Emphasis"/>
        </w:rPr>
        <w:t>dimensionality</w:t>
      </w:r>
      <w:r w:rsidRPr="0077768A">
        <w:rPr>
          <w:rStyle w:val="StyleUnderline"/>
        </w:rPr>
        <w:t xml:space="preserve"> to</w:t>
      </w:r>
      <w:r w:rsidRPr="0077768A">
        <w:rPr>
          <w:sz w:val="16"/>
        </w:rPr>
        <w:t xml:space="preserve"> intersectional </w:t>
      </w:r>
      <w:r w:rsidRPr="0077768A">
        <w:rPr>
          <w:rStyle w:val="StyleUnderline"/>
        </w:rPr>
        <w:t>analyses</w:t>
      </w:r>
      <w:r w:rsidRPr="0077768A">
        <w:rPr>
          <w:sz w:val="16"/>
        </w:rPr>
        <w:t xml:space="preserve"> within the discipline. </w:t>
      </w:r>
    </w:p>
    <w:p w14:paraId="34B0D6B4" w14:textId="77777777" w:rsidR="00B569EB" w:rsidRPr="0077768A" w:rsidRDefault="00B569EB" w:rsidP="00B569EB">
      <w:pPr>
        <w:rPr>
          <w:sz w:val="16"/>
        </w:rPr>
      </w:pPr>
      <w:r w:rsidRPr="0077768A">
        <w:rPr>
          <w:sz w:val="16"/>
        </w:rPr>
        <w:t xml:space="preserve">Before concluding, </w:t>
      </w:r>
      <w:r w:rsidRPr="0077768A">
        <w:rPr>
          <w:rStyle w:val="StyleUnderline"/>
        </w:rPr>
        <w:t>it is worth considering how</w:t>
      </w:r>
      <w:r w:rsidRPr="0077768A">
        <w:rPr>
          <w:sz w:val="16"/>
        </w:rPr>
        <w:t xml:space="preserve"> such an </w:t>
      </w:r>
      <w:r w:rsidRPr="0077768A">
        <w:rPr>
          <w:rStyle w:val="StyleUnderline"/>
        </w:rPr>
        <w:t>analysis can</w:t>
      </w:r>
      <w:r w:rsidRPr="0077768A">
        <w:rPr>
          <w:sz w:val="16"/>
        </w:rPr>
        <w:t xml:space="preserve"> also </w:t>
      </w:r>
      <w:r w:rsidRPr="0077768A">
        <w:rPr>
          <w:rStyle w:val="StyleUnderline"/>
        </w:rPr>
        <w:t>be applied to</w:t>
      </w:r>
      <w:r w:rsidRPr="0077768A">
        <w:rPr>
          <w:sz w:val="16"/>
        </w:rPr>
        <w:t xml:space="preserve"> intradisciplinary </w:t>
      </w:r>
      <w:r w:rsidRPr="00330FD5">
        <w:rPr>
          <w:rStyle w:val="StyleUnderline"/>
        </w:rPr>
        <w:t>processes</w:t>
      </w:r>
      <w:r w:rsidRPr="0077768A">
        <w:rPr>
          <w:sz w:val="16"/>
        </w:rPr>
        <w:t xml:space="preserve">, including those </w:t>
      </w:r>
      <w:r w:rsidRPr="0077768A">
        <w:rPr>
          <w:rStyle w:val="StyleUnderline"/>
        </w:rPr>
        <w:t xml:space="preserve">related to </w:t>
      </w:r>
      <w:r w:rsidRPr="00330FD5">
        <w:rPr>
          <w:rStyle w:val="Emphasis"/>
        </w:rPr>
        <w:t>access</w:t>
      </w:r>
      <w:r w:rsidRPr="0077768A">
        <w:rPr>
          <w:rStyle w:val="StyleUnderline"/>
        </w:rPr>
        <w:t xml:space="preserve"> and </w:t>
      </w:r>
      <w:r w:rsidRPr="00330FD5">
        <w:rPr>
          <w:rStyle w:val="Emphasis"/>
        </w:rPr>
        <w:t>power</w:t>
      </w:r>
      <w:r w:rsidRPr="0077768A">
        <w:rPr>
          <w:sz w:val="16"/>
        </w:rPr>
        <w:t xml:space="preserve">. How might a Black queer feminist lens explain the lack of attention to Black queer and trans individuals within Black politics scholarship? While it is true that all scholars who focus on LGBTQ politics face challenges vis-a`-vis mainstream political science, often paralleling the objections brought by Black political scientists by objecting to the methodological barriers of behavioralist and rational-choice approaches (Ackelsberg 2017), I am still curious if there are particular processes to be found among Black political scientists themselves. These processes may explain the marginalization of individuals and research topics. Collectively, Black political scientists must continue to look inward, </w:t>
      </w:r>
      <w:r w:rsidRPr="00E24BD7">
        <w:rPr>
          <w:rStyle w:val="Emphasis"/>
          <w:highlight w:val="cyan"/>
        </w:rPr>
        <w:t>considering</w:t>
      </w:r>
      <w:r w:rsidRPr="0077768A">
        <w:rPr>
          <w:sz w:val="16"/>
        </w:rPr>
        <w:t xml:space="preserve"> not only how race and racist knowledge has structured the discipline but also </w:t>
      </w:r>
      <w:r w:rsidRPr="00E24BD7">
        <w:rPr>
          <w:rStyle w:val="Emphasis"/>
          <w:highlight w:val="cyan"/>
        </w:rPr>
        <w:t>how power is distributed</w:t>
      </w:r>
      <w:r w:rsidRPr="0077768A">
        <w:rPr>
          <w:sz w:val="16"/>
        </w:rPr>
        <w:t xml:space="preserve"> among (and between) various groups of Black political scientists (and Black scholars generally). Cohen originally conceptualized marginalization with reference to Black politics, specifically the impact and lack of attention to HIV/AIDS in the Black community (Cohen 1999). In a different context, such as </w:t>
      </w:r>
      <w:r w:rsidRPr="0077768A">
        <w:rPr>
          <w:rStyle w:val="StyleUnderline"/>
        </w:rPr>
        <w:t xml:space="preserve">when </w:t>
      </w:r>
      <w:r w:rsidRPr="00330FD5">
        <w:rPr>
          <w:rStyle w:val="Emphasis"/>
        </w:rPr>
        <w:t>analyzing power</w:t>
      </w:r>
      <w:r w:rsidRPr="0077768A">
        <w:rPr>
          <w:rStyle w:val="StyleUnderline"/>
        </w:rPr>
        <w:t xml:space="preserve"> within political science</w:t>
      </w:r>
      <w:r w:rsidRPr="0077768A">
        <w:rPr>
          <w:sz w:val="16"/>
        </w:rPr>
        <w:t xml:space="preserve">, these ideas </w:t>
      </w:r>
      <w:r w:rsidRPr="0077768A">
        <w:rPr>
          <w:rStyle w:val="StyleUnderline"/>
        </w:rPr>
        <w:t xml:space="preserve">remain </w:t>
      </w:r>
      <w:r w:rsidRPr="00330FD5">
        <w:rPr>
          <w:rStyle w:val="Emphasis"/>
        </w:rPr>
        <w:t>useful</w:t>
      </w:r>
      <w:r w:rsidRPr="0077768A">
        <w:rPr>
          <w:sz w:val="16"/>
        </w:rPr>
        <w:t xml:space="preserve">. A marginalization process within the discipline and among Black political scientists is one way </w:t>
      </w:r>
      <w:r w:rsidRPr="0077768A">
        <w:rPr>
          <w:rStyle w:val="StyleUnderline"/>
        </w:rPr>
        <w:t xml:space="preserve">to </w:t>
      </w:r>
      <w:r w:rsidRPr="00330FD5">
        <w:rPr>
          <w:rStyle w:val="Emphasis"/>
        </w:rPr>
        <w:t>explain</w:t>
      </w:r>
      <w:r w:rsidRPr="0077768A">
        <w:rPr>
          <w:sz w:val="16"/>
        </w:rPr>
        <w:t xml:space="preserve"> the </w:t>
      </w:r>
      <w:r w:rsidRPr="00330FD5">
        <w:rPr>
          <w:rStyle w:val="Emphasis"/>
        </w:rPr>
        <w:t>epistemic</w:t>
      </w:r>
      <w:r w:rsidRPr="0077768A">
        <w:rPr>
          <w:sz w:val="16"/>
        </w:rPr>
        <w:t xml:space="preserve">, </w:t>
      </w:r>
      <w:r w:rsidRPr="00330FD5">
        <w:rPr>
          <w:rStyle w:val="Emphasis"/>
        </w:rPr>
        <w:t>methodological</w:t>
      </w:r>
      <w:r w:rsidRPr="0077768A">
        <w:rPr>
          <w:sz w:val="16"/>
        </w:rPr>
        <w:t xml:space="preserve">, </w:t>
      </w:r>
      <w:r w:rsidRPr="0077768A">
        <w:rPr>
          <w:rStyle w:val="StyleUnderline"/>
        </w:rPr>
        <w:t xml:space="preserve">and </w:t>
      </w:r>
      <w:r w:rsidRPr="00330FD5">
        <w:rPr>
          <w:rStyle w:val="Emphasis"/>
        </w:rPr>
        <w:t>research limitations</w:t>
      </w:r>
      <w:r w:rsidRPr="0077768A">
        <w:rPr>
          <w:sz w:val="16"/>
        </w:rPr>
        <w:t xml:space="preserve"> of Black scholars. </w:t>
      </w:r>
    </w:p>
    <w:p w14:paraId="7F298B28" w14:textId="77777777" w:rsidR="00B569EB" w:rsidRPr="0077768A" w:rsidRDefault="00B569EB" w:rsidP="00B569EB">
      <w:pPr>
        <w:rPr>
          <w:sz w:val="16"/>
        </w:rPr>
      </w:pPr>
      <w:r w:rsidRPr="0077768A">
        <w:rPr>
          <w:sz w:val="16"/>
        </w:rPr>
        <w:t xml:space="preserve">For example, integrative marginalization may explain the favoring of particular Black politics scholars in mainstream political science. Integrative marginalization is “a strategy that allows for the limited mobility of some ‘deserving’ marginal group members” (Cohen 1999: 26). In the discipline this is akin to the privileging of scholarship that resembles the frameworks and methods of Eurocentric heteropatriarchal political science, research that “seems to mirror the increasing specialization of disciplines and distancing between researcher and worldly experience that characterize the academy” (Cohen 2004: 28). Or, as Jones (2014: 36) states, this is the scholarship that demonstrates “Black political science and political scientists have been mainstreamed.” It is less clear to me if there is the additional process of advanced marginalization (Cohen 1999: 27), in which those Black politics scholars with greater access to dominant academic institutions and rewards additionally accept and perform within the (neo)liberal professionalized academic culture, serving as managers that keep more radical and nontraditional Black politics scholars(hip) at bay. This may occur through citational choices (which are always political), topic selection, epistemological orientation, and chosen methods (Alexander-Floyd 2016; Jordan-Zachery 2012, 2013). What is more apparent is the occurrence of a type of secondary marginalization in which the inequities of academe, and larger society, are reproduced among Black scholars. This can manifest in the calculated discouragement of research on Black womxn, gender, and sexuality; the exclusion of Black queer and trans scholars from course syllabi; and/or discrimination against more vulnerable Black political scientists (Brown 2019; Jackson 2019; Mathews 2019). </w:t>
      </w:r>
    </w:p>
    <w:p w14:paraId="77CC8094" w14:textId="77777777" w:rsidR="00B569EB" w:rsidRPr="0077768A" w:rsidRDefault="00B569EB" w:rsidP="00B569EB">
      <w:pPr>
        <w:rPr>
          <w:sz w:val="16"/>
        </w:rPr>
      </w:pPr>
      <w:r w:rsidRPr="0077768A">
        <w:rPr>
          <w:sz w:val="16"/>
        </w:rPr>
        <w:t xml:space="preserve">The occurrence of practices of marginalization and acts of overt discrimination among Black scholars should not be surprising. The discipline of political science is notoriously conservative, and at times even openly sexist and heterosexist (Brettschneider, Burgess, and Keating 2017). Notwithstanding discipline-wide issues, </w:t>
      </w:r>
      <w:r w:rsidRPr="0077768A">
        <w:rPr>
          <w:rStyle w:val="StyleUnderline"/>
        </w:rPr>
        <w:t xml:space="preserve">Black political scientists have a </w:t>
      </w:r>
      <w:r w:rsidRPr="00330FD5">
        <w:rPr>
          <w:rStyle w:val="Emphasis"/>
        </w:rPr>
        <w:t>responsibility</w:t>
      </w:r>
      <w:r w:rsidRPr="0077768A">
        <w:rPr>
          <w:rStyle w:val="StyleUnderline"/>
        </w:rPr>
        <w:t xml:space="preserve"> to </w:t>
      </w:r>
      <w:r w:rsidRPr="00330FD5">
        <w:rPr>
          <w:rStyle w:val="Emphasis"/>
        </w:rPr>
        <w:t>create knowledge</w:t>
      </w:r>
      <w:r w:rsidRPr="0077768A">
        <w:rPr>
          <w:rStyle w:val="StyleUnderline"/>
        </w:rPr>
        <w:t xml:space="preserve"> in the service of the </w:t>
      </w:r>
      <w:r w:rsidRPr="00330FD5">
        <w:rPr>
          <w:rStyle w:val="Emphasis"/>
        </w:rPr>
        <w:t>liberation</w:t>
      </w:r>
      <w:r w:rsidRPr="0077768A">
        <w:rPr>
          <w:rStyle w:val="StyleUnderline"/>
        </w:rPr>
        <w:t xml:space="preserve"> of under-resourced communities</w:t>
      </w:r>
      <w:r w:rsidRPr="0077768A">
        <w:rPr>
          <w:sz w:val="16"/>
        </w:rPr>
        <w:t xml:space="preserve">, </w:t>
      </w:r>
      <w:r w:rsidRPr="0077768A">
        <w:rPr>
          <w:rStyle w:val="StyleUnderline"/>
        </w:rPr>
        <w:t xml:space="preserve">to </w:t>
      </w:r>
      <w:r w:rsidRPr="00330FD5">
        <w:rPr>
          <w:rStyle w:val="Emphasis"/>
        </w:rPr>
        <w:t>expose injustice</w:t>
      </w:r>
      <w:r w:rsidRPr="0077768A">
        <w:rPr>
          <w:sz w:val="16"/>
        </w:rPr>
        <w:t>, not embrace it for their own personal gain (Jones 1977). For “</w:t>
      </w:r>
      <w:r w:rsidRPr="0077768A">
        <w:rPr>
          <w:rStyle w:val="StyleUnderline"/>
        </w:rPr>
        <w:t xml:space="preserve">without </w:t>
      </w:r>
      <w:r w:rsidRPr="00330FD5">
        <w:rPr>
          <w:rStyle w:val="Emphasis"/>
        </w:rPr>
        <w:t>increased recognition</w:t>
      </w:r>
      <w:r w:rsidRPr="0077768A">
        <w:rPr>
          <w:rStyle w:val="StyleUnderline"/>
        </w:rPr>
        <w:t xml:space="preserve"> of the</w:t>
      </w:r>
      <w:r w:rsidRPr="0077768A">
        <w:rPr>
          <w:sz w:val="16"/>
        </w:rPr>
        <w:t xml:space="preserve"> broadening of </w:t>
      </w:r>
      <w:r w:rsidRPr="0077768A">
        <w:rPr>
          <w:rStyle w:val="StyleUnderline"/>
        </w:rPr>
        <w:t xml:space="preserve">identities through which people </w:t>
      </w:r>
      <w:r w:rsidRPr="00330FD5">
        <w:rPr>
          <w:rStyle w:val="Emphasis"/>
        </w:rPr>
        <w:t>exist</w:t>
      </w:r>
      <w:r w:rsidRPr="0077768A">
        <w:rPr>
          <w:rStyle w:val="StyleUnderline"/>
        </w:rPr>
        <w:t xml:space="preserve"> in and </w:t>
      </w:r>
      <w:r w:rsidRPr="00330FD5">
        <w:rPr>
          <w:rStyle w:val="Emphasis"/>
        </w:rPr>
        <w:t>understand</w:t>
      </w:r>
      <w:r w:rsidRPr="0077768A">
        <w:rPr>
          <w:rStyle w:val="StyleUnderline"/>
        </w:rPr>
        <w:t xml:space="preserve"> the world</w:t>
      </w:r>
      <w:r w:rsidRPr="0077768A">
        <w:rPr>
          <w:sz w:val="16"/>
        </w:rPr>
        <w:t xml:space="preserve">, traditional </w:t>
      </w:r>
      <w:r w:rsidRPr="00E24BD7">
        <w:rPr>
          <w:rStyle w:val="StyleUnderline"/>
          <w:highlight w:val="cyan"/>
        </w:rPr>
        <w:t>black</w:t>
      </w:r>
      <w:r w:rsidRPr="0077768A">
        <w:rPr>
          <w:rStyle w:val="StyleUnderline"/>
        </w:rPr>
        <w:t xml:space="preserve"> leaders and </w:t>
      </w:r>
      <w:r w:rsidRPr="00E24BD7">
        <w:rPr>
          <w:rStyle w:val="StyleUnderline"/>
          <w:highlight w:val="cyan"/>
        </w:rPr>
        <w:t xml:space="preserve">scholars may end up </w:t>
      </w:r>
      <w:r w:rsidRPr="00E24BD7">
        <w:rPr>
          <w:rStyle w:val="Emphasis"/>
          <w:highlight w:val="cyan"/>
        </w:rPr>
        <w:t>so out of touch</w:t>
      </w:r>
      <w:r w:rsidRPr="0077768A">
        <w:rPr>
          <w:rStyle w:val="StyleUnderline"/>
        </w:rPr>
        <w:t xml:space="preserve"> with the </w:t>
      </w:r>
      <w:r w:rsidRPr="00330FD5">
        <w:rPr>
          <w:rStyle w:val="Emphasis"/>
        </w:rPr>
        <w:t>differing experiences</w:t>
      </w:r>
      <w:r w:rsidRPr="0077768A">
        <w:rPr>
          <w:rStyle w:val="StyleUnderline"/>
        </w:rPr>
        <w:t xml:space="preserve"> of multiple segments of black communities that </w:t>
      </w:r>
      <w:r w:rsidRPr="00E24BD7">
        <w:rPr>
          <w:rStyle w:val="StyleUnderline"/>
          <w:highlight w:val="cyan"/>
        </w:rPr>
        <w:t xml:space="preserve">they </w:t>
      </w:r>
      <w:r w:rsidRPr="00E24BD7">
        <w:rPr>
          <w:rStyle w:val="Emphasis"/>
          <w:highlight w:val="cyan"/>
        </w:rPr>
        <w:t>fill no real function</w:t>
      </w:r>
      <w:r w:rsidRPr="0077768A">
        <w:rPr>
          <w:sz w:val="16"/>
        </w:rPr>
        <w:t xml:space="preserve"> in their communities </w:t>
      </w:r>
      <w:r w:rsidRPr="00E24BD7">
        <w:rPr>
          <w:rStyle w:val="StyleUnderline"/>
          <w:highlight w:val="cyan"/>
        </w:rPr>
        <w:t>and</w:t>
      </w:r>
      <w:r w:rsidRPr="0077768A">
        <w:rPr>
          <w:sz w:val="16"/>
        </w:rPr>
        <w:t xml:space="preserve"> thus </w:t>
      </w:r>
      <w:r w:rsidRPr="00E24BD7">
        <w:rPr>
          <w:rStyle w:val="StyleUnderline"/>
          <w:highlight w:val="cyan"/>
        </w:rPr>
        <w:t xml:space="preserve">are left to </w:t>
      </w:r>
      <w:r w:rsidRPr="00E24BD7">
        <w:rPr>
          <w:rStyle w:val="Emphasis"/>
          <w:highlight w:val="cyan"/>
        </w:rPr>
        <w:t>talk to themselves</w:t>
      </w:r>
      <w:r w:rsidRPr="0077768A">
        <w:rPr>
          <w:sz w:val="16"/>
        </w:rPr>
        <w:t xml:space="preserve">” (Cohen 1999: 347). </w:t>
      </w:r>
    </w:p>
    <w:p w14:paraId="7B6DA220" w14:textId="77777777" w:rsidR="00B569EB" w:rsidRPr="0077768A" w:rsidRDefault="00B569EB" w:rsidP="00B569EB">
      <w:pPr>
        <w:rPr>
          <w:sz w:val="16"/>
        </w:rPr>
      </w:pPr>
      <w:r w:rsidRPr="0077768A">
        <w:rPr>
          <w:sz w:val="16"/>
        </w:rPr>
        <w:t xml:space="preserve">Conclusion </w:t>
      </w:r>
    </w:p>
    <w:p w14:paraId="37F1A946" w14:textId="77777777" w:rsidR="00B569EB" w:rsidRPr="0077768A" w:rsidRDefault="00B569EB" w:rsidP="00B569EB">
      <w:pPr>
        <w:rPr>
          <w:sz w:val="16"/>
        </w:rPr>
      </w:pPr>
      <w:r w:rsidRPr="0077768A">
        <w:rPr>
          <w:sz w:val="16"/>
        </w:rPr>
        <w:t xml:space="preserve">In 1989, Jones (2014: 40) called for Black political scientists to become “brave visionaries” and it seems that Cohen answered. Cohen’s </w:t>
      </w:r>
      <w:r w:rsidRPr="0077768A">
        <w:rPr>
          <w:rStyle w:val="StyleUnderline"/>
        </w:rPr>
        <w:t xml:space="preserve">political work seeks to </w:t>
      </w:r>
      <w:r w:rsidRPr="00330FD5">
        <w:rPr>
          <w:rStyle w:val="Emphasis"/>
        </w:rPr>
        <w:t>expose oppressive systems</w:t>
      </w:r>
      <w:r w:rsidRPr="0077768A">
        <w:rPr>
          <w:sz w:val="16"/>
        </w:rPr>
        <w:t xml:space="preserve">, </w:t>
      </w:r>
      <w:r w:rsidRPr="00330FD5">
        <w:rPr>
          <w:rStyle w:val="Emphasis"/>
        </w:rPr>
        <w:t>demystify</w:t>
      </w:r>
      <w:r w:rsidRPr="00330FD5">
        <w:rPr>
          <w:sz w:val="16"/>
        </w:rPr>
        <w:t xml:space="preserve"> the nature of </w:t>
      </w:r>
      <w:r w:rsidRPr="00330FD5">
        <w:rPr>
          <w:rStyle w:val="Emphasis"/>
        </w:rPr>
        <w:t>political power</w:t>
      </w:r>
      <w:r w:rsidRPr="0077768A">
        <w:rPr>
          <w:sz w:val="16"/>
        </w:rPr>
        <w:t xml:space="preserve">, </w:t>
      </w:r>
      <w:r w:rsidRPr="0077768A">
        <w:rPr>
          <w:rStyle w:val="StyleUnderline"/>
        </w:rPr>
        <w:t>and</w:t>
      </w:r>
      <w:r w:rsidRPr="0077768A">
        <w:rPr>
          <w:sz w:val="16"/>
        </w:rPr>
        <w:t xml:space="preserve"> ultimately </w:t>
      </w:r>
      <w:r w:rsidRPr="00330FD5">
        <w:rPr>
          <w:rStyle w:val="Emphasis"/>
        </w:rPr>
        <w:t>facilitate systemic transformation</w:t>
      </w:r>
      <w:r w:rsidRPr="0077768A">
        <w:rPr>
          <w:sz w:val="16"/>
        </w:rPr>
        <w:t xml:space="preserve">. We are all beneficiaries of this Black queer feminist bounty and even the more fortunate as Cohen’s multifaceted political work is ongoing. In closing, I must reemphasize that this article represents only a summary outline of Cohen’s political thought vis-a`-vis Black queer feminism. Cohen’s work merits further critical engagement in which her ideas are struggled with, more thoroughly analyzed, and applied. A brief article can only do so much justice to her ideas, although I hope the significance and possibilities of Cohen’s political thought have been imparted to those who are unfamiliar with her work. More efforts must be undertaken to ensure that Black queer and trans political thought has an established place within the discipline. In Cohen’s own words, “the critical nature of theorizing is not its difficulty but in fact who are we doing it with [;] ... multiple people can help us think about and analyze the situation so that we can move forward” (Cohen 2019b). </w:t>
      </w:r>
    </w:p>
    <w:p w14:paraId="4CF7C1D0" w14:textId="77777777" w:rsidR="00B569EB" w:rsidRPr="0077768A" w:rsidRDefault="00B569EB" w:rsidP="00B569EB">
      <w:pPr>
        <w:rPr>
          <w:sz w:val="16"/>
        </w:rPr>
      </w:pPr>
      <w:r w:rsidRPr="0077768A">
        <w:rPr>
          <w:sz w:val="16"/>
        </w:rPr>
        <w:t xml:space="preserve">While Black feminist political scientists have moved Black politics scholarship forward, beyond its masculine bias, much less analysis of the ways in which cisnormativity and heteronormativity have informed scholarship within Black (feminist) political science has occurred. As Julia S. Jordan-Zachery (2012: 407) has argued, “we have to move beyond upper-class, heterosexual women as our model.” If all Black womxn’s lives are not prioritized in Black feminist political science scholarship, then the analytical power and applicability of Black feminist political science will remain limited. Black queer feminism can help all Black politics scholars understand the nuances of gender, sexuality, and their political implications, bringing Black queer and trans political experiences into focus. </w:t>
      </w:r>
    </w:p>
    <w:p w14:paraId="57D32B2B" w14:textId="77777777" w:rsidR="00B569EB" w:rsidRPr="0077768A" w:rsidRDefault="00B569EB" w:rsidP="00B569EB">
      <w:pPr>
        <w:rPr>
          <w:sz w:val="16"/>
        </w:rPr>
      </w:pPr>
      <w:r w:rsidRPr="0077768A">
        <w:rPr>
          <w:sz w:val="16"/>
        </w:rPr>
        <w:t xml:space="preserve">Certainly, </w:t>
      </w:r>
      <w:r w:rsidRPr="0077768A">
        <w:rPr>
          <w:rStyle w:val="StyleUnderline"/>
        </w:rPr>
        <w:t xml:space="preserve">there is </w:t>
      </w:r>
      <w:r w:rsidRPr="00330FD5">
        <w:rPr>
          <w:rStyle w:val="Emphasis"/>
        </w:rPr>
        <w:t>no shortage</w:t>
      </w:r>
      <w:r w:rsidRPr="0077768A">
        <w:rPr>
          <w:rStyle w:val="StyleUnderline"/>
        </w:rPr>
        <w:t xml:space="preserve"> of phenomena that can benefit from a Black queer feminist analysis</w:t>
      </w:r>
      <w:r w:rsidRPr="0077768A">
        <w:rPr>
          <w:sz w:val="16"/>
        </w:rPr>
        <w:t xml:space="preserve">, </w:t>
      </w:r>
      <w:r w:rsidRPr="0077768A">
        <w:rPr>
          <w:rStyle w:val="StyleUnderline"/>
        </w:rPr>
        <w:t xml:space="preserve">including </w:t>
      </w:r>
      <w:r w:rsidRPr="00330FD5">
        <w:rPr>
          <w:rStyle w:val="Emphasis"/>
        </w:rPr>
        <w:t>macro-level problems</w:t>
      </w:r>
      <w:r w:rsidRPr="0077768A">
        <w:rPr>
          <w:rStyle w:val="StyleUnderline"/>
        </w:rPr>
        <w:t xml:space="preserve"> such as the </w:t>
      </w:r>
      <w:r w:rsidRPr="00330FD5">
        <w:rPr>
          <w:rStyle w:val="Emphasis"/>
        </w:rPr>
        <w:t>prison industrial complex</w:t>
      </w:r>
      <w:r w:rsidRPr="0077768A">
        <w:rPr>
          <w:rStyle w:val="StyleUnderline"/>
        </w:rPr>
        <w:t xml:space="preserve"> and the intersections of </w:t>
      </w:r>
      <w:r w:rsidRPr="00330FD5">
        <w:rPr>
          <w:rStyle w:val="Emphasis"/>
        </w:rPr>
        <w:t>racial capitalism</w:t>
      </w:r>
      <w:r w:rsidRPr="0077768A">
        <w:rPr>
          <w:rStyle w:val="StyleUnderline"/>
        </w:rPr>
        <w:t xml:space="preserve"> and </w:t>
      </w:r>
      <w:r w:rsidRPr="00330FD5">
        <w:rPr>
          <w:rStyle w:val="Emphasis"/>
        </w:rPr>
        <w:t>queer subjects</w:t>
      </w:r>
      <w:r w:rsidRPr="0077768A">
        <w:rPr>
          <w:sz w:val="16"/>
        </w:rPr>
        <w:t xml:space="preserve"> (Cohen 2018). I highlight only a few of my own curiosities here, those that center a meso-level analysis of Black communities to demonstrate the possibilities of this frame of reference for political science inquiries. For instance, </w:t>
      </w:r>
      <w:r w:rsidRPr="0077768A">
        <w:rPr>
          <w:rStyle w:val="StyleUnderline"/>
        </w:rPr>
        <w:t xml:space="preserve">Black queer feminism can provide </w:t>
      </w:r>
      <w:r w:rsidRPr="00330FD5">
        <w:rPr>
          <w:rStyle w:val="Emphasis"/>
        </w:rPr>
        <w:t>context</w:t>
      </w:r>
      <w:r w:rsidRPr="0077768A">
        <w:rPr>
          <w:rStyle w:val="StyleUnderline"/>
        </w:rPr>
        <w:t xml:space="preserve"> for studies exploring </w:t>
      </w:r>
      <w:r w:rsidRPr="00330FD5">
        <w:rPr>
          <w:rStyle w:val="Emphasis"/>
        </w:rPr>
        <w:t>abuses of power</w:t>
      </w:r>
      <w:r w:rsidRPr="0077768A">
        <w:rPr>
          <w:sz w:val="16"/>
        </w:rPr>
        <w:t xml:space="preserve"> as it relates to gender and sexual violence. Indeed, a Black queer feminist lens has already been applied to examine sexual harassment and solutions to this discrimination within the discipline (Jackson 2019). The unequal distribution of power in public space is an additional topic to explore as public space is so often racialized, heteronormative, and gendered cis, male, and “conventionally” masculine. Building upon the work of Davis (2006), scholars may examine how the street harassment of queer and trans individuals affects the experience of public space by threatening bodily autonomy and freedom of movement, and further facilitates the murders of Black trans womxn. </w:t>
      </w:r>
    </w:p>
    <w:p w14:paraId="5B2BEBF5" w14:textId="77777777" w:rsidR="00B569EB" w:rsidRPr="0077768A" w:rsidRDefault="00B569EB" w:rsidP="00B569EB">
      <w:pPr>
        <w:rPr>
          <w:sz w:val="16"/>
        </w:rPr>
      </w:pPr>
      <w:r w:rsidRPr="0077768A">
        <w:rPr>
          <w:rStyle w:val="StyleUnderline"/>
        </w:rPr>
        <w:t>I am</w:t>
      </w:r>
      <w:r w:rsidRPr="0077768A">
        <w:rPr>
          <w:sz w:val="16"/>
        </w:rPr>
        <w:t xml:space="preserve"> equally </w:t>
      </w:r>
      <w:r w:rsidRPr="0077768A">
        <w:rPr>
          <w:rStyle w:val="StyleUnderline"/>
        </w:rPr>
        <w:t xml:space="preserve">intrigued by the </w:t>
      </w:r>
      <w:r w:rsidRPr="00330FD5">
        <w:rPr>
          <w:rStyle w:val="Emphasis"/>
        </w:rPr>
        <w:t>theoretical</w:t>
      </w:r>
      <w:r w:rsidRPr="0077768A">
        <w:rPr>
          <w:rStyle w:val="StyleUnderline"/>
        </w:rPr>
        <w:t xml:space="preserve"> and </w:t>
      </w:r>
      <w:r w:rsidRPr="00330FD5">
        <w:rPr>
          <w:rStyle w:val="Emphasis"/>
        </w:rPr>
        <w:t>empirical possibilities</w:t>
      </w:r>
      <w:r w:rsidRPr="0077768A">
        <w:rPr>
          <w:rStyle w:val="StyleUnderline"/>
        </w:rPr>
        <w:t xml:space="preserve"> resulting from the application of a Black queer feminist frame of reference to </w:t>
      </w:r>
      <w:r w:rsidRPr="00330FD5">
        <w:rPr>
          <w:rStyle w:val="Emphasis"/>
        </w:rPr>
        <w:t>politics</w:t>
      </w:r>
      <w:r w:rsidRPr="0077768A">
        <w:rPr>
          <w:sz w:val="16"/>
        </w:rPr>
        <w:t xml:space="preserve"> at HBCUs. What can a Black queer feminist analysis uncover about queer and trans discrimination on campus? How do cisnormativity and heteronormativity contribute to the violence womxn, gender nonbinary, and LGBTQ students (and faculty) confront (Mathews 2017)? </w:t>
      </w:r>
      <w:r w:rsidRPr="00E24BD7">
        <w:rPr>
          <w:rStyle w:val="StyleUnderline"/>
          <w:highlight w:val="cyan"/>
        </w:rPr>
        <w:t>How do</w:t>
      </w:r>
      <w:r w:rsidRPr="0077768A">
        <w:rPr>
          <w:sz w:val="16"/>
        </w:rPr>
        <w:t xml:space="preserve"> womxn, queer, and trans </w:t>
      </w:r>
      <w:r w:rsidRPr="00E24BD7">
        <w:rPr>
          <w:rStyle w:val="StyleUnderline"/>
          <w:highlight w:val="cyan"/>
        </w:rPr>
        <w:t xml:space="preserve">students </w:t>
      </w:r>
      <w:r w:rsidRPr="00E24BD7">
        <w:rPr>
          <w:rStyle w:val="Emphasis"/>
          <w:highlight w:val="cyan"/>
        </w:rPr>
        <w:t>organize</w:t>
      </w:r>
      <w:r w:rsidRPr="00E24BD7">
        <w:rPr>
          <w:rStyle w:val="StyleUnderline"/>
          <w:highlight w:val="cyan"/>
        </w:rPr>
        <w:t xml:space="preserve"> and </w:t>
      </w:r>
      <w:r w:rsidRPr="00E24BD7">
        <w:rPr>
          <w:rStyle w:val="Emphasis"/>
          <w:highlight w:val="cyan"/>
        </w:rPr>
        <w:t>advocate for policy</w:t>
      </w:r>
      <w:r w:rsidRPr="0077768A">
        <w:rPr>
          <w:sz w:val="16"/>
        </w:rPr>
        <w:t xml:space="preserve"> and curricula </w:t>
      </w:r>
      <w:r w:rsidRPr="00E24BD7">
        <w:rPr>
          <w:rStyle w:val="Emphasis"/>
          <w:highlight w:val="cyan"/>
        </w:rPr>
        <w:t>change</w:t>
      </w:r>
      <w:r w:rsidRPr="00E24BD7">
        <w:rPr>
          <w:rStyle w:val="StyleUnderline"/>
          <w:highlight w:val="cyan"/>
        </w:rPr>
        <w:t xml:space="preserve"> within</w:t>
      </w:r>
      <w:r w:rsidRPr="0077768A">
        <w:rPr>
          <w:sz w:val="16"/>
        </w:rPr>
        <w:t xml:space="preserve"> these cisheteropatriarchal community </w:t>
      </w:r>
      <w:r w:rsidRPr="00E24BD7">
        <w:rPr>
          <w:rStyle w:val="Emphasis"/>
          <w:highlight w:val="cyan"/>
        </w:rPr>
        <w:t>institutions</w:t>
      </w:r>
      <w:r w:rsidRPr="00E24BD7">
        <w:rPr>
          <w:rStyle w:val="StyleUnderline"/>
          <w:highlight w:val="cyan"/>
        </w:rPr>
        <w:t xml:space="preserve"> that</w:t>
      </w:r>
      <w:r w:rsidRPr="0077768A">
        <w:rPr>
          <w:rStyle w:val="StyleUnderline"/>
        </w:rPr>
        <w:t xml:space="preserve"> often </w:t>
      </w:r>
      <w:r w:rsidRPr="00E24BD7">
        <w:rPr>
          <w:rStyle w:val="StyleUnderline"/>
          <w:highlight w:val="cyan"/>
        </w:rPr>
        <w:t xml:space="preserve">subscribe to </w:t>
      </w:r>
      <w:r w:rsidRPr="00E24BD7">
        <w:rPr>
          <w:rStyle w:val="Emphasis"/>
          <w:highlight w:val="cyan"/>
        </w:rPr>
        <w:t>white supremacist norms</w:t>
      </w:r>
      <w:r w:rsidRPr="00E24BD7">
        <w:rPr>
          <w:rStyle w:val="StyleUnderline"/>
          <w:highlight w:val="cyan"/>
        </w:rPr>
        <w:t xml:space="preserve"> and </w:t>
      </w:r>
      <w:r w:rsidRPr="00E24BD7">
        <w:rPr>
          <w:rStyle w:val="Emphasis"/>
          <w:highlight w:val="cyan"/>
        </w:rPr>
        <w:t>gender scripts</w:t>
      </w:r>
      <w:r w:rsidRPr="0077768A">
        <w:rPr>
          <w:sz w:val="16"/>
        </w:rPr>
        <w:t xml:space="preserve">? With new admission policy changes that inscribe the acceptance of transgender students to single-gender HBCUs, </w:t>
      </w:r>
      <w:r w:rsidRPr="00330FD5">
        <w:rPr>
          <w:rStyle w:val="StyleUnderline"/>
        </w:rPr>
        <w:t>what</w:t>
      </w:r>
      <w:r w:rsidRPr="0077768A">
        <w:rPr>
          <w:sz w:val="16"/>
        </w:rPr>
        <w:t xml:space="preserve"> </w:t>
      </w:r>
      <w:r w:rsidRPr="00330FD5">
        <w:rPr>
          <w:sz w:val="16"/>
        </w:rPr>
        <w:t xml:space="preserve">other </w:t>
      </w:r>
      <w:r w:rsidRPr="00E24BD7">
        <w:rPr>
          <w:rStyle w:val="Emphasis"/>
          <w:highlight w:val="cyan"/>
        </w:rPr>
        <w:t>policy recommendations</w:t>
      </w:r>
      <w:r w:rsidRPr="00E24BD7">
        <w:rPr>
          <w:rStyle w:val="StyleUnderline"/>
          <w:highlight w:val="cyan"/>
        </w:rPr>
        <w:t xml:space="preserve"> may be </w:t>
      </w:r>
      <w:r w:rsidRPr="00E24BD7">
        <w:rPr>
          <w:rStyle w:val="Emphasis"/>
          <w:highlight w:val="cyan"/>
        </w:rPr>
        <w:t>necessary</w:t>
      </w:r>
      <w:r w:rsidRPr="0077768A">
        <w:rPr>
          <w:sz w:val="16"/>
        </w:rPr>
        <w:t xml:space="preserve"> to ensure that these students have an equitable campus experience after they arrive? </w:t>
      </w:r>
      <w:r w:rsidRPr="0077768A">
        <w:rPr>
          <w:rStyle w:val="StyleUnderline"/>
        </w:rPr>
        <w:t xml:space="preserve">How might a Black queer feminist approach </w:t>
      </w:r>
      <w:r w:rsidRPr="00330FD5">
        <w:rPr>
          <w:rStyle w:val="Emphasis"/>
        </w:rPr>
        <w:t>inform these questions</w:t>
      </w:r>
      <w:r w:rsidRPr="0077768A">
        <w:rPr>
          <w:rStyle w:val="StyleUnderline"/>
        </w:rPr>
        <w:t xml:space="preserve"> and </w:t>
      </w:r>
      <w:r w:rsidRPr="00330FD5">
        <w:rPr>
          <w:rStyle w:val="Emphasis"/>
        </w:rPr>
        <w:t>solutions</w:t>
      </w:r>
      <w:r w:rsidRPr="0077768A">
        <w:rPr>
          <w:sz w:val="16"/>
        </w:rPr>
        <w:t xml:space="preserve">? </w:t>
      </w:r>
    </w:p>
    <w:p w14:paraId="3F07FFF4" w14:textId="77777777" w:rsidR="00B569EB" w:rsidRDefault="00B569EB" w:rsidP="00B569EB">
      <w:pPr>
        <w:rPr>
          <w:sz w:val="16"/>
        </w:rPr>
      </w:pPr>
      <w:r w:rsidRPr="0077768A">
        <w:rPr>
          <w:sz w:val="16"/>
        </w:rPr>
        <w:t xml:space="preserve">In the Black political scientist activist-scholar tradition, scholars </w:t>
      </w:r>
      <w:r w:rsidRPr="0077768A">
        <w:rPr>
          <w:rStyle w:val="StyleUnderline"/>
        </w:rPr>
        <w:t>embracing a Black queer feminist analysis will</w:t>
      </w:r>
      <w:r w:rsidRPr="0077768A">
        <w:rPr>
          <w:sz w:val="16"/>
        </w:rPr>
        <w:t xml:space="preserve"> continue to demonstrate the necessity of interdisciplinary knowledge, </w:t>
      </w:r>
      <w:r w:rsidRPr="00330FD5">
        <w:rPr>
          <w:rStyle w:val="Emphasis"/>
        </w:rPr>
        <w:t>challenge</w:t>
      </w:r>
      <w:r w:rsidRPr="0077768A">
        <w:rPr>
          <w:rStyle w:val="StyleUnderline"/>
        </w:rPr>
        <w:t xml:space="preserve"> the assumptions that </w:t>
      </w:r>
      <w:r w:rsidRPr="00330FD5">
        <w:rPr>
          <w:rStyle w:val="Emphasis"/>
        </w:rPr>
        <w:t>exclude</w:t>
      </w:r>
      <w:r w:rsidRPr="0077768A">
        <w:rPr>
          <w:rStyle w:val="StyleUnderline"/>
        </w:rPr>
        <w:t xml:space="preserve"> certain groups</w:t>
      </w:r>
      <w:r w:rsidRPr="0077768A">
        <w:rPr>
          <w:sz w:val="16"/>
        </w:rPr>
        <w:t xml:space="preserve">, </w:t>
      </w:r>
      <w:r w:rsidRPr="0077768A">
        <w:rPr>
          <w:rStyle w:val="StyleUnderline"/>
        </w:rPr>
        <w:t xml:space="preserve">and </w:t>
      </w:r>
      <w:r w:rsidRPr="00330FD5">
        <w:rPr>
          <w:rStyle w:val="Emphasis"/>
        </w:rPr>
        <w:t>produce scholarship</w:t>
      </w:r>
      <w:r w:rsidRPr="0077768A">
        <w:rPr>
          <w:sz w:val="16"/>
        </w:rPr>
        <w:t xml:space="preserve"> in an effort </w:t>
      </w:r>
      <w:r w:rsidRPr="0077768A">
        <w:rPr>
          <w:rStyle w:val="StyleUnderline"/>
        </w:rPr>
        <w:t xml:space="preserve">to create a </w:t>
      </w:r>
      <w:r w:rsidRPr="00330FD5">
        <w:rPr>
          <w:rStyle w:val="Emphasis"/>
        </w:rPr>
        <w:t>more just world</w:t>
      </w:r>
      <w:r w:rsidRPr="0077768A">
        <w:rPr>
          <w:sz w:val="16"/>
        </w:rPr>
        <w:t>. As Jones (2014: 37) reminds us, “</w:t>
      </w:r>
      <w:r w:rsidRPr="0077768A">
        <w:rPr>
          <w:rStyle w:val="StyleUnderline"/>
        </w:rPr>
        <w:t>we are</w:t>
      </w:r>
      <w:r w:rsidRPr="0077768A">
        <w:rPr>
          <w:sz w:val="16"/>
        </w:rPr>
        <w:t xml:space="preserve"> the ones who are paid and </w:t>
      </w:r>
      <w:r w:rsidRPr="00330FD5">
        <w:rPr>
          <w:rStyle w:val="Emphasis"/>
        </w:rPr>
        <w:t>given</w:t>
      </w:r>
      <w:r w:rsidRPr="0077768A">
        <w:rPr>
          <w:sz w:val="16"/>
        </w:rPr>
        <w:t xml:space="preserve"> the </w:t>
      </w:r>
      <w:r w:rsidRPr="00330FD5">
        <w:rPr>
          <w:rStyle w:val="Emphasis"/>
        </w:rPr>
        <w:t>time</w:t>
      </w:r>
      <w:r w:rsidRPr="0077768A">
        <w:rPr>
          <w:rStyle w:val="StyleUnderline"/>
        </w:rPr>
        <w:t xml:space="preserve"> to </w:t>
      </w:r>
      <w:r w:rsidRPr="00330FD5">
        <w:rPr>
          <w:rStyle w:val="Emphasis"/>
        </w:rPr>
        <w:t>study</w:t>
      </w:r>
      <w:r w:rsidRPr="0077768A">
        <w:rPr>
          <w:rStyle w:val="StyleUnderline"/>
        </w:rPr>
        <w:t xml:space="preserve"> and </w:t>
      </w:r>
      <w:r w:rsidRPr="00330FD5">
        <w:rPr>
          <w:rStyle w:val="Emphasis"/>
        </w:rPr>
        <w:t>think about politics</w:t>
      </w:r>
      <w:r w:rsidRPr="0077768A">
        <w:rPr>
          <w:sz w:val="16"/>
        </w:rPr>
        <w:t xml:space="preserve">. </w:t>
      </w:r>
      <w:r w:rsidRPr="0077768A">
        <w:rPr>
          <w:rStyle w:val="StyleUnderline"/>
        </w:rPr>
        <w:t xml:space="preserve">We have a </w:t>
      </w:r>
      <w:r w:rsidRPr="00330FD5">
        <w:rPr>
          <w:rStyle w:val="Emphasis"/>
        </w:rPr>
        <w:t>responsibility</w:t>
      </w:r>
      <w:r w:rsidRPr="0077768A">
        <w:rPr>
          <w:rStyle w:val="StyleUnderline"/>
        </w:rPr>
        <w:t xml:space="preserve"> to produce </w:t>
      </w:r>
      <w:r w:rsidRPr="00330FD5">
        <w:rPr>
          <w:rStyle w:val="Emphasis"/>
        </w:rPr>
        <w:t>coherent</w:t>
      </w:r>
      <w:r w:rsidRPr="0077768A">
        <w:rPr>
          <w:sz w:val="16"/>
        </w:rPr>
        <w:t xml:space="preserve">, </w:t>
      </w:r>
      <w:r w:rsidRPr="00330FD5">
        <w:rPr>
          <w:rStyle w:val="Emphasis"/>
        </w:rPr>
        <w:t>insightful interpretations</w:t>
      </w:r>
      <w:r w:rsidRPr="0077768A">
        <w:rPr>
          <w:rStyle w:val="StyleUnderline"/>
        </w:rPr>
        <w:t xml:space="preserve"> of our practice</w:t>
      </w:r>
      <w:r w:rsidRPr="0077768A">
        <w:rPr>
          <w:sz w:val="16"/>
        </w:rPr>
        <w:t xml:space="preserve"> as a people, interpretations </w:t>
      </w:r>
      <w:r w:rsidRPr="0077768A">
        <w:rPr>
          <w:rStyle w:val="StyleUnderline"/>
        </w:rPr>
        <w:t xml:space="preserve">that serve as </w:t>
      </w:r>
      <w:r w:rsidRPr="00330FD5">
        <w:rPr>
          <w:rStyle w:val="Emphasis"/>
        </w:rPr>
        <w:t>bridges</w:t>
      </w:r>
      <w:r w:rsidRPr="0077768A">
        <w:rPr>
          <w:rStyle w:val="StyleUnderline"/>
        </w:rPr>
        <w:t xml:space="preserve"> from one movement to the next</w:t>
      </w:r>
      <w:r w:rsidRPr="0077768A">
        <w:rPr>
          <w:sz w:val="16"/>
        </w:rPr>
        <w:t xml:space="preserve"> and from one generation to the next.” Such generational bridging can be seen within the contemporary formation of the NCOBPS, which has recognized the significance of Black queer and trans politics, and scholars, through the LGBTQ Caucus. Black political science must continue moving forward. Following the intellectual ground cultivated by Cohen, we must begin to write Black queer feminism into the discipline. </w:t>
      </w:r>
    </w:p>
    <w:p w14:paraId="30F30756" w14:textId="77777777" w:rsidR="00B569EB" w:rsidRDefault="00B569EB" w:rsidP="00B569EB">
      <w:pPr>
        <w:pStyle w:val="Heading3"/>
      </w:pPr>
      <w:r>
        <w:t>Outweighs---2AC</w:t>
      </w:r>
    </w:p>
    <w:p w14:paraId="766D43F5" w14:textId="77777777" w:rsidR="00B569EB" w:rsidRDefault="00B569EB" w:rsidP="00B569EB">
      <w:pPr>
        <w:pStyle w:val="Heading3"/>
      </w:pPr>
      <w:r>
        <w:t>Perm---2AC</w:t>
      </w:r>
    </w:p>
    <w:p w14:paraId="58D5066A" w14:textId="77777777" w:rsidR="00B569EB" w:rsidRDefault="00B569EB" w:rsidP="00B569EB">
      <w:pPr>
        <w:rPr>
          <w:sz w:val="16"/>
        </w:rPr>
      </w:pPr>
    </w:p>
    <w:p w14:paraId="7F63E672" w14:textId="77777777" w:rsidR="00B569EB" w:rsidRDefault="00B569EB" w:rsidP="00B569EB"/>
    <w:p w14:paraId="368CB0BB" w14:textId="77777777" w:rsidR="00B569EB" w:rsidRDefault="00B569EB" w:rsidP="00B569EB">
      <w:pPr>
        <w:pStyle w:val="Heading3"/>
      </w:pPr>
      <w:r>
        <w:t>Link---CBR---2NC</w:t>
      </w:r>
    </w:p>
    <w:p w14:paraId="4E64BF96" w14:textId="77777777" w:rsidR="00B569EB" w:rsidRDefault="00B569EB" w:rsidP="00B569EB">
      <w:pPr>
        <w:pStyle w:val="Heading4"/>
      </w:pPr>
      <w:r>
        <w:t xml:space="preserve">Unions support Trans worker’s </w:t>
      </w:r>
      <w:r w:rsidRPr="003D4165">
        <w:rPr>
          <w:u w:val="single"/>
        </w:rPr>
        <w:t>emotional</w:t>
      </w:r>
      <w:r>
        <w:t xml:space="preserve"> and </w:t>
      </w:r>
      <w:r w:rsidRPr="003D4165">
        <w:rPr>
          <w:u w:val="single"/>
        </w:rPr>
        <w:t>physical safety</w:t>
      </w:r>
      <w:r>
        <w:t xml:space="preserve">. Specifically true for </w:t>
      </w:r>
      <w:r w:rsidRPr="003D4165">
        <w:rPr>
          <w:u w:val="single"/>
        </w:rPr>
        <w:t>trans workers of color</w:t>
      </w:r>
      <w:r>
        <w:t xml:space="preserve">. Prefer our study.   </w:t>
      </w:r>
    </w:p>
    <w:p w14:paraId="0A16CC8A" w14:textId="77777777" w:rsidR="00B569EB" w:rsidRPr="00C775C8" w:rsidRDefault="00B569EB" w:rsidP="00B569EB">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27B184F4" w14:textId="77777777" w:rsidR="00B569EB" w:rsidRPr="003D4165" w:rsidRDefault="00B569EB" w:rsidP="00B569EB">
      <w:pPr>
        <w:rPr>
          <w:rStyle w:val="Emphasis"/>
        </w:rPr>
      </w:pPr>
      <w:r w:rsidRPr="003D4165">
        <w:rPr>
          <w:rStyle w:val="Emphasis"/>
        </w:rPr>
        <w:t>Theoretical framework</w:t>
      </w:r>
    </w:p>
    <w:p w14:paraId="60464EAB" w14:textId="77777777" w:rsidR="00B569EB" w:rsidRPr="003D4165" w:rsidRDefault="00B569EB" w:rsidP="00B569EB">
      <w:pPr>
        <w:rPr>
          <w:sz w:val="16"/>
        </w:rPr>
      </w:pPr>
      <w:r w:rsidRPr="003D4165">
        <w:rPr>
          <w:highlight w:val="cyan"/>
          <w:u w:val="single"/>
        </w:rPr>
        <w:t>This study uses</w:t>
      </w:r>
      <w:r w:rsidRPr="003D4165">
        <w:rPr>
          <w:u w:val="single"/>
        </w:rPr>
        <w:t xml:space="preserve"> a </w:t>
      </w:r>
      <w:r w:rsidRPr="003D4165">
        <w:rPr>
          <w:rStyle w:val="Emphasis"/>
          <w:highlight w:val="cyan"/>
        </w:rPr>
        <w:t>QuantCrit</w:t>
      </w:r>
      <w:r w:rsidRPr="003D4165">
        <w:rPr>
          <w:rStyle w:val="Emphasis"/>
        </w:rPr>
        <w:t xml:space="preserve"> analytical lens</w:t>
      </w:r>
      <w:r w:rsidRPr="003D4165">
        <w:rPr>
          <w:sz w:val="16"/>
        </w:rPr>
        <w:t xml:space="preserve"> (Gillborn et al., Citation2018) </w:t>
      </w:r>
      <w:r w:rsidRPr="003D4165">
        <w:rPr>
          <w:u w:val="single"/>
        </w:rPr>
        <w:t xml:space="preserve">and the concept of </w:t>
      </w:r>
      <w:r w:rsidRPr="003D4165">
        <w:rPr>
          <w:rStyle w:val="Emphasis"/>
          <w:highlight w:val="cyan"/>
        </w:rPr>
        <w:t>intersectionality</w:t>
      </w:r>
      <w:r w:rsidRPr="003D4165">
        <w:rPr>
          <w:sz w:val="16"/>
        </w:rPr>
        <w:t xml:space="preserve"> (Crenshaw et al., Citation1996) </w:t>
      </w:r>
      <w:r w:rsidRPr="003D4165">
        <w:rPr>
          <w:u w:val="single"/>
        </w:rPr>
        <w:t>to better understand and critique how the intersection of power, politics, and other formal systems directly impact</w:t>
      </w:r>
      <w:r w:rsidRPr="003D4165">
        <w:rPr>
          <w:sz w:val="16"/>
        </w:rPr>
        <w:t xml:space="preserve"> the retention and emotional and physical safety of PK-12 </w:t>
      </w:r>
      <w:r w:rsidRPr="003D4165">
        <w:rPr>
          <w:rStyle w:val="Emphasis"/>
        </w:rPr>
        <w:t>trans workers</w:t>
      </w:r>
      <w:r w:rsidRPr="003D4165">
        <w:rPr>
          <w:sz w:val="16"/>
        </w:rPr>
        <w:t xml:space="preserve"> </w:t>
      </w:r>
      <w:r w:rsidRPr="003D4165">
        <w:rPr>
          <w:u w:val="single"/>
        </w:rPr>
        <w:t>in the US</w:t>
      </w:r>
      <w:r w:rsidRPr="003D4165">
        <w:rPr>
          <w:sz w:val="16"/>
        </w:rPr>
        <w:t xml:space="preserve"> and Canada. </w:t>
      </w:r>
      <w:r w:rsidRPr="003D4165">
        <w:rPr>
          <w:rStyle w:val="Emphasis"/>
        </w:rPr>
        <w:t>Drawing from critical race theory</w:t>
      </w:r>
      <w:r w:rsidRPr="003D4165">
        <w:rPr>
          <w:sz w:val="16"/>
        </w:rPr>
        <w:t xml:space="preserve"> (Bell, Citation1980, Citation1992; Crenshaw et al., Citation1996), Gillborn et al. (Citation2018) </w:t>
      </w:r>
      <w:r w:rsidRPr="003D4165">
        <w:rPr>
          <w:u w:val="single"/>
        </w:rPr>
        <w:t>adopt five principles that critique and acknowledge statistical analyses of people of Color:</w:t>
      </w:r>
      <w:r w:rsidRPr="003D4165">
        <w:rPr>
          <w:sz w:val="16"/>
        </w:rPr>
        <w:t xml:space="preserve"> “</w:t>
      </w:r>
      <w:r w:rsidRPr="003D4165">
        <w:rPr>
          <w:rStyle w:val="Emphasis"/>
        </w:rPr>
        <w:t>(1)</w:t>
      </w:r>
      <w:r w:rsidRPr="003D4165">
        <w:rPr>
          <w:u w:val="single"/>
        </w:rPr>
        <w:t xml:space="preserve"> the centrality of racism;</w:t>
      </w:r>
      <w:r w:rsidRPr="003D4165">
        <w:rPr>
          <w:sz w:val="16"/>
        </w:rPr>
        <w:t xml:space="preserve"> </w:t>
      </w:r>
      <w:r w:rsidRPr="003D4165">
        <w:rPr>
          <w:rStyle w:val="Emphasis"/>
        </w:rPr>
        <w:t>(2)</w:t>
      </w:r>
      <w:r w:rsidRPr="003D4165">
        <w:rPr>
          <w:u w:val="single"/>
        </w:rPr>
        <w:t xml:space="preserve"> numbers are not neutral</w:t>
      </w:r>
      <w:r w:rsidRPr="003D4165">
        <w:rPr>
          <w:sz w:val="16"/>
        </w:rPr>
        <w:t xml:space="preserve">; </w:t>
      </w:r>
      <w:r w:rsidRPr="003D4165">
        <w:rPr>
          <w:rStyle w:val="Emphasis"/>
        </w:rPr>
        <w:t>(3)</w:t>
      </w:r>
      <w:r w:rsidRPr="003D4165">
        <w:rPr>
          <w:sz w:val="16"/>
        </w:rPr>
        <w:t xml:space="preserve"> </w:t>
      </w:r>
      <w:r w:rsidRPr="003D4165">
        <w:rPr>
          <w:u w:val="single"/>
        </w:rPr>
        <w:t>categories are neither ‘natural’ nor given: for ‘race’ read ‘racism’;</w:t>
      </w:r>
      <w:r w:rsidRPr="003D4165">
        <w:rPr>
          <w:sz w:val="16"/>
        </w:rPr>
        <w:t xml:space="preserve"> </w:t>
      </w:r>
      <w:r w:rsidRPr="003D4165">
        <w:rPr>
          <w:rStyle w:val="Emphasis"/>
        </w:rPr>
        <w:t>(4)</w:t>
      </w:r>
      <w:r w:rsidRPr="003D4165">
        <w:rPr>
          <w:u w:val="single"/>
        </w:rPr>
        <w:t xml:space="preserve"> voice and insight: data cannot ‘speak for itself;’ and</w:t>
      </w:r>
      <w:r w:rsidRPr="003D4165">
        <w:rPr>
          <w:sz w:val="16"/>
        </w:rPr>
        <w:t xml:space="preserve"> </w:t>
      </w:r>
      <w:r w:rsidRPr="003D4165">
        <w:rPr>
          <w:rStyle w:val="Emphasis"/>
        </w:rPr>
        <w:t>(5)</w:t>
      </w:r>
      <w:r w:rsidRPr="003D4165">
        <w:rPr>
          <w:sz w:val="16"/>
        </w:rPr>
        <w:t xml:space="preserve"> </w:t>
      </w:r>
      <w:r w:rsidRPr="003D4165">
        <w:rPr>
          <w:u w:val="single"/>
        </w:rPr>
        <w:t>using numbers for social justice”</w:t>
      </w:r>
      <w:r w:rsidRPr="003D4165">
        <w:rPr>
          <w:sz w:val="16"/>
        </w:rPr>
        <w:t xml:space="preserve"> (p. 169). </w:t>
      </w:r>
      <w:r w:rsidRPr="003D4165">
        <w:rPr>
          <w:u w:val="single"/>
        </w:rPr>
        <w:t>Coupled with intersectionality, QuantCrit provides a way for us to analyze and critique the systems that play a role in the retention and emotional and physical safety of PK-12 trans workers of Color</w:t>
      </w:r>
      <w:r w:rsidRPr="003D4165">
        <w:rPr>
          <w:sz w:val="16"/>
        </w:rPr>
        <w:t xml:space="preserve">. </w:t>
      </w:r>
      <w:r w:rsidRPr="003D4165">
        <w:rPr>
          <w:highlight w:val="cyan"/>
          <w:u w:val="single"/>
        </w:rPr>
        <w:t>As</w:t>
      </w:r>
      <w:r w:rsidRPr="003D4165">
        <w:rPr>
          <w:u w:val="single"/>
        </w:rPr>
        <w:t xml:space="preserve"> a </w:t>
      </w:r>
      <w:r w:rsidRPr="003D4165">
        <w:rPr>
          <w:rStyle w:val="Emphasis"/>
        </w:rPr>
        <w:t>group</w:t>
      </w:r>
      <w:r w:rsidRPr="003D4165">
        <w:rPr>
          <w:u w:val="single"/>
        </w:rPr>
        <w:t xml:space="preserve"> with a </w:t>
      </w:r>
      <w:r w:rsidRPr="003D4165">
        <w:rPr>
          <w:rStyle w:val="Emphasis"/>
        </w:rPr>
        <w:t xml:space="preserve">majority of </w:t>
      </w:r>
      <w:r w:rsidRPr="003D4165">
        <w:rPr>
          <w:rStyle w:val="Emphasis"/>
          <w:highlight w:val="cyan"/>
        </w:rPr>
        <w:t>researchers</w:t>
      </w:r>
      <w:r w:rsidRPr="003D4165">
        <w:rPr>
          <w:highlight w:val="cyan"/>
          <w:u w:val="single"/>
        </w:rPr>
        <w:t xml:space="preserve"> who </w:t>
      </w:r>
      <w:r w:rsidRPr="003D4165">
        <w:rPr>
          <w:rStyle w:val="Emphasis"/>
          <w:highlight w:val="cyan"/>
        </w:rPr>
        <w:t>identify</w:t>
      </w:r>
      <w:r w:rsidRPr="003D4165">
        <w:rPr>
          <w:highlight w:val="cyan"/>
          <w:u w:val="single"/>
        </w:rPr>
        <w:t xml:space="preserve"> as </w:t>
      </w:r>
      <w:r w:rsidRPr="003D4165">
        <w:rPr>
          <w:rStyle w:val="Emphasis"/>
          <w:highlight w:val="cyan"/>
        </w:rPr>
        <w:t>queer</w:t>
      </w:r>
      <w:r w:rsidRPr="003D4165">
        <w:rPr>
          <w:highlight w:val="cyan"/>
          <w:u w:val="single"/>
        </w:rPr>
        <w:t xml:space="preserve">, </w:t>
      </w:r>
      <w:r w:rsidRPr="003D4165">
        <w:rPr>
          <w:rStyle w:val="Emphasis"/>
          <w:highlight w:val="cyan"/>
        </w:rPr>
        <w:t>trans</w:t>
      </w:r>
      <w:r w:rsidRPr="003D4165">
        <w:rPr>
          <w:highlight w:val="cyan"/>
          <w:u w:val="single"/>
        </w:rPr>
        <w:t>,</w:t>
      </w:r>
      <w:r w:rsidRPr="003D4165">
        <w:rPr>
          <w:u w:val="single"/>
        </w:rPr>
        <w:t xml:space="preserve"> and/</w:t>
      </w:r>
      <w:r w:rsidRPr="003D4165">
        <w:rPr>
          <w:highlight w:val="cyan"/>
          <w:u w:val="single"/>
        </w:rPr>
        <w:t xml:space="preserve">or </w:t>
      </w:r>
      <w:r w:rsidRPr="003D4165">
        <w:rPr>
          <w:rStyle w:val="Emphasis"/>
          <w:highlight w:val="cyan"/>
        </w:rPr>
        <w:t>nonbinary</w:t>
      </w:r>
      <w:r w:rsidRPr="003D4165">
        <w:rPr>
          <w:u w:val="single"/>
        </w:rPr>
        <w:t xml:space="preserve"> and with varied PK-12 educational workplaces, </w:t>
      </w:r>
      <w:r w:rsidRPr="003D4165">
        <w:rPr>
          <w:highlight w:val="cyan"/>
          <w:u w:val="single"/>
        </w:rPr>
        <w:t xml:space="preserve">we are </w:t>
      </w:r>
      <w:r w:rsidRPr="003D4165">
        <w:rPr>
          <w:rStyle w:val="Emphasis"/>
          <w:highlight w:val="cyan"/>
        </w:rPr>
        <w:t>committed to dismantling systemic inequality</w:t>
      </w:r>
      <w:r w:rsidRPr="003D4165">
        <w:rPr>
          <w:rStyle w:val="Emphasis"/>
        </w:rPr>
        <w:t xml:space="preserve"> for trans people</w:t>
      </w:r>
      <w:r w:rsidRPr="003D4165">
        <w:rPr>
          <w:u w:val="single"/>
        </w:rPr>
        <w:t xml:space="preserve"> in schools</w:t>
      </w:r>
      <w:r w:rsidRPr="003D4165">
        <w:rPr>
          <w:sz w:val="16"/>
        </w:rPr>
        <w:t xml:space="preserve">. Even though the survey respondents were predominantly white, we made use of a variety of </w:t>
      </w:r>
      <w:r w:rsidRPr="003D4165">
        <w:rPr>
          <w:rStyle w:val="Emphasis"/>
          <w:highlight w:val="cyan"/>
        </w:rPr>
        <w:t>statistical</w:t>
      </w:r>
      <w:r w:rsidRPr="003D4165">
        <w:rPr>
          <w:sz w:val="16"/>
          <w:highlight w:val="cyan"/>
        </w:rPr>
        <w:t xml:space="preserve"> </w:t>
      </w:r>
      <w:r w:rsidRPr="003D4165">
        <w:rPr>
          <w:highlight w:val="cyan"/>
          <w:u w:val="single"/>
        </w:rPr>
        <w:t xml:space="preserve">and </w:t>
      </w:r>
      <w:r w:rsidRPr="003D4165">
        <w:rPr>
          <w:rStyle w:val="Emphasis"/>
          <w:highlight w:val="cyan"/>
        </w:rPr>
        <w:t>qualitative</w:t>
      </w:r>
      <w:r w:rsidRPr="003D4165">
        <w:rPr>
          <w:rStyle w:val="Emphasis"/>
        </w:rPr>
        <w:t xml:space="preserve"> analytical </w:t>
      </w:r>
      <w:r w:rsidRPr="003D4165">
        <w:rPr>
          <w:rStyle w:val="Emphasis"/>
          <w:highlight w:val="cyan"/>
        </w:rPr>
        <w:t>strategies</w:t>
      </w:r>
      <w:r w:rsidRPr="003D4165">
        <w:rPr>
          <w:sz w:val="16"/>
        </w:rPr>
        <w:t xml:space="preserve"> that </w:t>
      </w:r>
      <w:r w:rsidRPr="003D4165">
        <w:rPr>
          <w:highlight w:val="cyan"/>
          <w:u w:val="single"/>
        </w:rPr>
        <w:t>allowed</w:t>
      </w:r>
      <w:r w:rsidRPr="003D4165">
        <w:rPr>
          <w:u w:val="single"/>
        </w:rPr>
        <w:t xml:space="preserve"> us to </w:t>
      </w:r>
      <w:r w:rsidRPr="003D4165">
        <w:rPr>
          <w:rStyle w:val="Emphasis"/>
          <w:highlight w:val="cyan"/>
        </w:rPr>
        <w:t>focus on</w:t>
      </w:r>
      <w:r w:rsidRPr="003D4165">
        <w:rPr>
          <w:rStyle w:val="Emphasis"/>
        </w:rPr>
        <w:t xml:space="preserve"> the experiences of </w:t>
      </w:r>
      <w:r w:rsidRPr="003D4165">
        <w:rPr>
          <w:rStyle w:val="Emphasis"/>
          <w:highlight w:val="cyan"/>
        </w:rPr>
        <w:t>trans workers of Color</w:t>
      </w:r>
      <w:r w:rsidRPr="003D4165">
        <w:rPr>
          <w:sz w:val="16"/>
        </w:rPr>
        <w:t xml:space="preserve"> </w:t>
      </w:r>
      <w:r w:rsidRPr="003D4165">
        <w:rPr>
          <w:u w:val="single"/>
        </w:rPr>
        <w:t xml:space="preserve">and further explain the differences between groups. </w:t>
      </w:r>
      <w:r w:rsidRPr="003D4165">
        <w:rPr>
          <w:sz w:val="16"/>
        </w:rPr>
        <w:t>Our hope, through this mixed method analysis, is that by focusing our quantitative analysis on trans workers of Color and our qualitative analysis on individual subgroups within the trans worker of Color population, we can speak to union leadership and school/district leaders who may be unaware of the nuanced and complex workplace experiences of an unprotected group of workers.</w:t>
      </w:r>
    </w:p>
    <w:p w14:paraId="0444E1A6" w14:textId="77777777" w:rsidR="00B569EB" w:rsidRPr="003D4165" w:rsidRDefault="00B569EB" w:rsidP="00B569EB">
      <w:pPr>
        <w:rPr>
          <w:sz w:val="16"/>
        </w:rPr>
      </w:pPr>
      <w:r w:rsidRPr="003D4165">
        <w:rPr>
          <w:u w:val="single"/>
        </w:rPr>
        <w:t xml:space="preserve">This present </w:t>
      </w:r>
      <w:r w:rsidRPr="003D4165">
        <w:rPr>
          <w:highlight w:val="cyan"/>
          <w:u w:val="single"/>
        </w:rPr>
        <w:t>study</w:t>
      </w:r>
      <w:r w:rsidRPr="003D4165">
        <w:rPr>
          <w:u w:val="single"/>
        </w:rPr>
        <w:t xml:space="preserve"> also </w:t>
      </w:r>
      <w:r w:rsidRPr="003D4165">
        <w:rPr>
          <w:highlight w:val="cyan"/>
          <w:u w:val="single"/>
        </w:rPr>
        <w:t>was designed through</w:t>
      </w:r>
      <w:r w:rsidRPr="003D4165">
        <w:rPr>
          <w:u w:val="single"/>
        </w:rPr>
        <w:t xml:space="preserve"> the </w:t>
      </w:r>
      <w:r w:rsidRPr="003D4165">
        <w:rPr>
          <w:rStyle w:val="Emphasis"/>
        </w:rPr>
        <w:t xml:space="preserve">framework of </w:t>
      </w:r>
      <w:r w:rsidRPr="003D4165">
        <w:rPr>
          <w:rStyle w:val="Emphasis"/>
          <w:highlight w:val="cyan"/>
        </w:rPr>
        <w:t>trans studies</w:t>
      </w:r>
      <w:r w:rsidRPr="003D4165">
        <w:rPr>
          <w:sz w:val="16"/>
        </w:rPr>
        <w:t xml:space="preserve">. Originally based in the humanities, we seek to extend theory in trans studies by applying this body of scholarship to empirical education research. </w:t>
      </w:r>
      <w:r w:rsidRPr="003D4165">
        <w:rPr>
          <w:u w:val="single"/>
        </w:rPr>
        <w:t>Trans studies draw directly from transgender experience to argue that institutionally prescriptive gender categories contribute to increased vulnerability for those who challenge them</w:t>
      </w:r>
      <w:r w:rsidRPr="003D4165">
        <w:rPr>
          <w:sz w:val="16"/>
        </w:rPr>
        <w:t xml:space="preserve"> (Spade, Citation2015). In other words, the systematic oppression of transgender people is not produced by challenges somehow inherent to transgender identification or self-expression—rather, </w:t>
      </w:r>
      <w:r w:rsidRPr="003D4165">
        <w:rPr>
          <w:u w:val="single"/>
        </w:rPr>
        <w:t xml:space="preserve">it is created through systems designed to confine gendered forms of embodiment by identifying some genders as “normal” and others as “abnormal.” </w:t>
      </w:r>
      <w:r w:rsidRPr="003D4165">
        <w:rPr>
          <w:sz w:val="16"/>
        </w:rPr>
        <w:t xml:space="preserve">In general, </w:t>
      </w:r>
      <w:r w:rsidRPr="003D4165">
        <w:rPr>
          <w:u w:val="single"/>
        </w:rPr>
        <w:t>trans studies scholarship draws from knowledge produced within trans communities toward a larger goal of contributing to material change in the conditions of trans life</w:t>
      </w:r>
      <w:r w:rsidRPr="003D4165">
        <w:rPr>
          <w:sz w:val="16"/>
        </w:rPr>
        <w:t>. Yet, to date, there have been only limited efforts to apply theory drawn from trans studies to empirical research in education and social science research (Keenan, Citation2022), which cannot be separated from the historical erasure and contemporary precarity of trans scholarship in the academy. More recently, emerging scholars have called for “applied transgender studies” within social science research as a way toward greater material change in the everyday lives of transgender people (Billard et al., Citation2022).</w:t>
      </w:r>
    </w:p>
    <w:p w14:paraId="61914384" w14:textId="77777777" w:rsidR="00B569EB" w:rsidRPr="003D4165" w:rsidRDefault="00B569EB" w:rsidP="00B569EB">
      <w:pPr>
        <w:rPr>
          <w:u w:val="single"/>
        </w:rPr>
      </w:pPr>
      <w:r w:rsidRPr="003D4165">
        <w:rPr>
          <w:rStyle w:val="Emphasis"/>
        </w:rPr>
        <w:t>Combined</w:t>
      </w:r>
      <w:r w:rsidRPr="003D4165">
        <w:rPr>
          <w:u w:val="single"/>
        </w:rPr>
        <w:t xml:space="preserve">, </w:t>
      </w:r>
      <w:r w:rsidRPr="003D4165">
        <w:rPr>
          <w:rStyle w:val="Emphasis"/>
        </w:rPr>
        <w:t>QuantCrit</w:t>
      </w:r>
      <w:r w:rsidRPr="003D4165">
        <w:rPr>
          <w:u w:val="single"/>
        </w:rPr>
        <w:t xml:space="preserve">, </w:t>
      </w:r>
      <w:r w:rsidRPr="003D4165">
        <w:rPr>
          <w:rStyle w:val="Emphasis"/>
        </w:rPr>
        <w:t>intersectionality</w:t>
      </w:r>
      <w:r w:rsidRPr="003D4165">
        <w:rPr>
          <w:u w:val="single"/>
        </w:rPr>
        <w:t xml:space="preserve">, and </w:t>
      </w:r>
      <w:r w:rsidRPr="003D4165">
        <w:rPr>
          <w:rStyle w:val="Emphasis"/>
        </w:rPr>
        <w:t>trans studies</w:t>
      </w:r>
      <w:r w:rsidRPr="003D4165">
        <w:rPr>
          <w:u w:val="single"/>
        </w:rPr>
        <w:t xml:space="preserve"> provide us the opportunity </w:t>
      </w:r>
      <w:r w:rsidRPr="003D4165">
        <w:rPr>
          <w:highlight w:val="cyan"/>
          <w:u w:val="single"/>
        </w:rPr>
        <w:t xml:space="preserve">to </w:t>
      </w:r>
      <w:r w:rsidRPr="003D4165">
        <w:rPr>
          <w:rStyle w:val="Emphasis"/>
          <w:highlight w:val="cyan"/>
        </w:rPr>
        <w:t>critically examine</w:t>
      </w:r>
      <w:r w:rsidRPr="003D4165">
        <w:rPr>
          <w:u w:val="single"/>
        </w:rPr>
        <w:t xml:space="preserve"> the </w:t>
      </w:r>
      <w:r w:rsidRPr="003D4165">
        <w:rPr>
          <w:highlight w:val="cyan"/>
          <w:u w:val="single"/>
        </w:rPr>
        <w:t xml:space="preserve">experiences of </w:t>
      </w:r>
      <w:r w:rsidRPr="003D4165">
        <w:rPr>
          <w:rStyle w:val="Emphasis"/>
          <w:highlight w:val="cyan"/>
        </w:rPr>
        <w:t>trans workers of Color</w:t>
      </w:r>
      <w:r w:rsidRPr="003D4165">
        <w:rPr>
          <w:u w:val="single"/>
        </w:rPr>
        <w:t xml:space="preserve"> in schools</w:t>
      </w:r>
      <w:r w:rsidRPr="003D4165">
        <w:rPr>
          <w:sz w:val="16"/>
        </w:rPr>
        <w:t xml:space="preserve">. The </w:t>
      </w:r>
      <w:r w:rsidRPr="003D4165">
        <w:rPr>
          <w:u w:val="single"/>
        </w:rPr>
        <w:t xml:space="preserve">results of this study speak to school, district, and union leaders </w:t>
      </w:r>
      <w:r w:rsidRPr="003D4165">
        <w:rPr>
          <w:highlight w:val="cyan"/>
          <w:u w:val="single"/>
        </w:rPr>
        <w:t>with</w:t>
      </w:r>
      <w:r w:rsidRPr="003D4165">
        <w:rPr>
          <w:u w:val="single"/>
        </w:rPr>
        <w:t xml:space="preserve"> the </w:t>
      </w:r>
      <w:r w:rsidRPr="003D4165">
        <w:rPr>
          <w:highlight w:val="cyan"/>
          <w:u w:val="single"/>
        </w:rPr>
        <w:t>purpose of</w:t>
      </w:r>
      <w:r w:rsidRPr="003D4165">
        <w:rPr>
          <w:u w:val="single"/>
        </w:rPr>
        <w:t xml:space="preserve"> </w:t>
      </w:r>
      <w:r w:rsidRPr="003D4165">
        <w:rPr>
          <w:rStyle w:val="Emphasis"/>
          <w:highlight w:val="cyan"/>
        </w:rPr>
        <w:t>effecting policy changes</w:t>
      </w:r>
      <w:r w:rsidRPr="003D4165">
        <w:rPr>
          <w:highlight w:val="cyan"/>
          <w:u w:val="single"/>
        </w:rPr>
        <w:t xml:space="preserve"> that</w:t>
      </w:r>
      <w:r w:rsidRPr="003D4165">
        <w:rPr>
          <w:u w:val="single"/>
        </w:rPr>
        <w:t xml:space="preserve"> can </w:t>
      </w:r>
      <w:r w:rsidRPr="003D4165">
        <w:rPr>
          <w:rStyle w:val="Emphasis"/>
          <w:highlight w:val="cyan"/>
        </w:rPr>
        <w:t>support trans</w:t>
      </w:r>
      <w:r w:rsidRPr="003D4165">
        <w:rPr>
          <w:rStyle w:val="Emphasis"/>
        </w:rPr>
        <w:t xml:space="preserve"> workers’</w:t>
      </w:r>
      <w:r w:rsidRPr="003D4165">
        <w:rPr>
          <w:u w:val="single"/>
        </w:rPr>
        <w:t xml:space="preserve"> retention and their </w:t>
      </w:r>
      <w:r w:rsidRPr="003D4165">
        <w:rPr>
          <w:rStyle w:val="Emphasis"/>
          <w:highlight w:val="cyan"/>
        </w:rPr>
        <w:t>emotional</w:t>
      </w:r>
      <w:r w:rsidRPr="003D4165">
        <w:rPr>
          <w:highlight w:val="cyan"/>
          <w:u w:val="single"/>
        </w:rPr>
        <w:t xml:space="preserve"> and </w:t>
      </w:r>
      <w:r w:rsidRPr="003D4165">
        <w:rPr>
          <w:rStyle w:val="Emphasis"/>
          <w:highlight w:val="cyan"/>
        </w:rPr>
        <w:t>physical safety</w:t>
      </w:r>
      <w:r w:rsidRPr="003D4165">
        <w:rPr>
          <w:u w:val="single"/>
        </w:rPr>
        <w:t>.</w:t>
      </w:r>
    </w:p>
    <w:p w14:paraId="1CD81139" w14:textId="77777777" w:rsidR="00B569EB" w:rsidRDefault="00B569EB" w:rsidP="00B569EB">
      <w:r>
        <w:t>&lt;&lt;Condensed – No Text Removed&gt;&gt;</w:t>
      </w:r>
    </w:p>
    <w:p w14:paraId="28196B42" w14:textId="77777777" w:rsidR="00B569EB" w:rsidRPr="003D4165" w:rsidRDefault="00B569EB" w:rsidP="00B569EB">
      <w:pPr>
        <w:rPr>
          <w:sz w:val="6"/>
          <w:szCs w:val="6"/>
        </w:rPr>
      </w:pPr>
      <w:r w:rsidRPr="003D4165">
        <w:rPr>
          <w:sz w:val="6"/>
          <w:szCs w:val="6"/>
        </w:rPr>
        <w:t>Methodology This present study, approved by our respective institutional review boards, uses an explanatory sequential mixed methods design (Creswell &amp; Creswell, Citation2022). This type of research design was especially useful as its intended use is to explain findings from the survey data through a secondary data analysis (Ruggiano &amp; Perry, Citation2019) of semi-structured interviews collected from the larger project from which this study is derived. This study was not initially conceptualized as a mixed methods study. It was not until we saw some of the quantitative findings for trans workers of Color that we sought to explain the phenomena by going back into the interview data to see if trans workers of Color had mentioned any experiences with unions. In the next sections, we explain the design of the present study, the sample used, variables of interest, and the quantitative and qualitative analytical strategies used. Quantitative methods and analysis Data and participants The data for this study come from a sample of 296 trans PK-12 school workers (i.e., teachers, administrators, staff) in the United States and Canada. In 2020, the research team developed a survey instrument to explore the workplace experiences of this group (see Suárez, McQuillan et al., Citation2022 for more information on the instrument). Participants were purposefully recruited through TEN (Keenan, Citation2020) and social media platforms (i.e., Twitter, Facebook) from August to November of 2020. Several security measures included in the software were utilized to avoid invalid data (e.g., length of time engaged with the survey, duplicate or non-US/Canadian IP addresses, over 50% missing data), in addition to primarily recruiting through TEN. Additionally, participants were given the opportunity at the end of the survey to add their email addresses for the follow-up qualitative phase. This method of sampling was preferred over other sampling methods due to the exploratory nature of research with trans school workers being under researched and no known approximation of the numbers of trans school workers in the US and Canada. Additionally, we appreciated the safety and confidentiality provided through the TEN listserv, as Mario, Harper, and Lee are all members of that network (Andrade, Citation2021; Fricker &amp; Schonlau, Citation2002; Jager et al., Citation2017). Eligible participants identified as trans and worked in a PK-12 school within the past five years. Participants were compensated after completing a 100-item online survey including items from validated and novel questionnaires, with most items not required. The items measured self-reported: (1) demographics, (2) employment history, (3) beliefs about school safety and satisfaction, (4) local policy protections, and (5) school social support. The items used for this study come from the National Center for Education Statistics’ National Teacher and Principal Survey (NTPS; Cox et al., Citation2022), a validated and reliable instrument developed to understand the working conditions of schools and the workers in the field by the US Department of Education. For specific re-coding schema, please refer to Appendix A. The sample is predominantly white and from the US (see Table 1 for descriptive statistics of the sample). Additionally, of the full sample of 296 trans-identified workers, the majority identifies as nonbinary, genderqueer, agender, or a similar identity, with a minority identifying as women, trans women, transfeminine, or their male counterparts. The average years of experience of this sample is about six years (M</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5.90, SD</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5.39, min</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0, max</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35), with about 62% of the sample holding union membership. Variables of interest The variables used contain the following predictors: gender identity (man/trans man/transmasculine, woman/trans woman/transfeminine, Indigenous or other cultural identity, and nonbinary/genderqueer/agender/or a similar identity), years of experienceFootnote2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Less than 5</w:t>
      </w:r>
      <w:r w:rsidRPr="003D4165">
        <w:rPr>
          <w:rFonts w:ascii="Times New Roman" w:hAnsi="Times New Roman" w:cs="Times New Roman"/>
          <w:sz w:val="6"/>
          <w:szCs w:val="6"/>
        </w:rPr>
        <w:t> </w:t>
      </w:r>
      <w:r w:rsidRPr="003D4165">
        <w:rPr>
          <w:sz w:val="6"/>
          <w:szCs w:val="6"/>
        </w:rPr>
        <w:t>years of experience,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5 or more years of experience), race/ethnicity operationalized as a binary variable (whether the individual was a worker of Color or white),Footnote3 whether the person was a teacher, even if full-time/part-time/itinerant/student teacher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No,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Yes), and union membership (0 = Not in a union, 1 = In a union). Gender identity was effect coded to avoid having to choose a reference group in regression analysis (Mayhew &amp; Simonoff, Citation2015). This allows for a more nuanced analysis of trans employees in schools because instead of comparing a subgroup to the reference category, we are able to explore each group (e.g., trans men, trans women, nonbinary) to the unweighted average of that category, which aligns with our quantitative criticalist framing. The dependent variables include intent to remain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No,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Yes), feel emotionally safe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Strongly/somewhat disagree,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Somewhat/strongly agree), and feel physically safe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Strongly disagree to 4</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Strongly agree). Specific wording for each item from the NTPS is available in Appendix A. Additionally, we would like to note that race/ethnicity was dichotomized due to the small numbers of some subgroups (e.g., Indigenous, Latinx, Middle Eastern) and due to the lack of research on trans workers of Color in the literature. Though we recognize that collapsing individual experiences under a binary can be problematic because we are unable to disaggregate individual experiences quantitatively, doing so provides us with the statistical power to explore the experiences of trans workers of Color as a whole. We use the qualitative findings as a means to balance the need to disaggregate individual experiences of race/ethnicities with smaller sample sizes. Additionally, we think unions would be interested in the experiences of trans workers of Color as a whole at this point for advocacy purposes, while also recognizing that they should understand individual experiences of subgroups. Analytical strategy We used descriptive statistics to describe the sample of trans workers of Color in education used for this study. To identify if there are differences in intent to remain in the job, emotional safety, and physical safety by union membership for all trans workers, chi-square tests of independence were used. To assess the relationship between demographics, intent to remain in their job for PK-12 trans workers, we use logistic regressions expressed as odds ratios. We used ordered logistic regression to predict the relationship between demographics and emotional safety and physical safety. In order to assess how union membership interacted with race/ethnicity for trans workers of Color retention and emotional and physical safety, we utilized different models for white and trans workers of Color. In doing so, we were able to identify the factors that predict trans workers’ of Color retention and emotional and physical safety without comparing them solely to white trans school workers as odds ratios, which are powerful statistics for political advocacy as they are easily interpretable. Likelihood ratio (LR) chi-square test results are also noted for each model in the second research question. All statistical analyses were performed using Stata 17 software (Statacorp, Citation2021). Missing data was listwise deleted for each specific model. QuantCrit became an important analytical theoretical framework in this stage, as the results that we present opened more questions to the research team about how trans workers of Color experience unions at the intersection of race and gender identity, which was the impetus for the qualitative phase, as outlined next. Qualitative methods and analysis Methods To supplement and contextualize the initial survey data generated for the larger project, we conducted 100 one-on-one follow-up interviews with trans educator participants who had consented to further contact following their completion of the survey. We conducted the interviews from September 2021 to August 2022. In selecting participants for interviews of the larger project, we sought a demographic range with regard to race, gender, geographic location, and type of educational environment in which the participants worked (e.g. charter, private, or traditional public school). The interviews typically lasted 60–90</w:t>
      </w:r>
      <w:r w:rsidRPr="003D4165">
        <w:rPr>
          <w:rFonts w:ascii="Times New Roman" w:hAnsi="Times New Roman" w:cs="Times New Roman"/>
          <w:sz w:val="6"/>
          <w:szCs w:val="6"/>
        </w:rPr>
        <w:t> </w:t>
      </w:r>
      <w:r w:rsidRPr="003D4165">
        <w:rPr>
          <w:sz w:val="6"/>
          <w:szCs w:val="6"/>
        </w:rPr>
        <w:t>minutes, were conducted using secure video conferencing software, and followed a semi-structured protocol that inquired about four key topics: (1) the participant’s professional context and background (e.g., their pathway to teaching, the social context of their current workplace), (2) their general current working conditions (e.g., tasks in a typical day, what they found satisfying or challenging about their work), (3) their working conditions specifically as they related to being trans (e.g., social and structural supports and challenges), and (4) their ideas about how schools could better support trans people. That is, our initial interview protocol was originally designed without taking union membership into consideration, but many trans workers organically discussed their experience with their union during their interviews. In order to facilitate trust and rapport, each interview was led by a researcher who self-identified as trans and had a professional background in the field of education. For the purpose of this set of research questions, we conducted a qualitative secondary data analysis (SDA; Ruggiano &amp; Perry, Citation2019) with data drawn from interviews with 15 participants of Color (6 identified themselves as mixed race, 5 as East Asian, 2 as Latinx, 1 as Black, and 1 as Indigenous). Qualitative SDA was chosen for this study because we did not originally ask questions during the interviews regarding unions. However, as we analyzed the item on union membership and found surprising results, we sought to better understand how union membership played a role for trans workers of Color and found that some of the participants had addressed this in their interviews. Because we found benefits for trans workers of Color who were union members from the quantitative portion of the study, we intentionally only focused on all trans workers of Color in this qualitative analysis who discussed any aspect of union experiences. See Table 2 for a description of each participant. Analysis In order to analyze this large corpus of data, we drew from Deterding and Waters’ (Riley, Citation1997) flexible coding method designed for large qualitative data sets. All interview transcripts were checked for accuracy and uploaded into NVIVO qualitative analysis software. We began by applying demographic attribute codes to the data, including the participants’ self-reported racial and gender identifications, and their geographic location. Then, we systematically applied index codes that corresponded to the interview protocol questions and other topics that came up in a large proportion of the interviews, including participants’ references to unions. This enabled us to make use of NVIVO’s matrix coding query to identify all references to unions made by participants of Color. Thus, the explanatory sequential mixed-methods design enabled us to not only explain the quantitative survey findings, but also gave us the opportunity to explore the topics in the survey from a more holistic perspective.</w:t>
      </w:r>
    </w:p>
    <w:p w14:paraId="72349B9D" w14:textId="77777777" w:rsidR="00B569EB" w:rsidRDefault="00B569EB" w:rsidP="00B569EB">
      <w:r>
        <w:t>&lt;&lt;Paragraph Breaks Resume&gt;&gt;</w:t>
      </w:r>
    </w:p>
    <w:p w14:paraId="6742D1AA" w14:textId="77777777" w:rsidR="00B569EB" w:rsidRPr="003D4165" w:rsidRDefault="00B569EB" w:rsidP="00B569EB">
      <w:pPr>
        <w:rPr>
          <w:rStyle w:val="Emphasis"/>
        </w:rPr>
      </w:pPr>
      <w:r w:rsidRPr="003D4165">
        <w:rPr>
          <w:rStyle w:val="Emphasis"/>
        </w:rPr>
        <w:t>Results</w:t>
      </w:r>
    </w:p>
    <w:p w14:paraId="09725BE0" w14:textId="77777777" w:rsidR="00B569EB" w:rsidRPr="003D4165" w:rsidRDefault="00B569EB" w:rsidP="00B569EB">
      <w:pPr>
        <w:rPr>
          <w:sz w:val="16"/>
        </w:rPr>
      </w:pPr>
      <w:r w:rsidRPr="003D4165">
        <w:rPr>
          <w:sz w:val="16"/>
        </w:rPr>
        <w:t>Preliminary findings</w:t>
      </w:r>
    </w:p>
    <w:p w14:paraId="033B502F" w14:textId="77777777" w:rsidR="00B569EB" w:rsidRPr="003D4165" w:rsidRDefault="00B569EB" w:rsidP="00B569EB">
      <w:pPr>
        <w:rPr>
          <w:sz w:val="16"/>
        </w:rPr>
      </w:pPr>
      <w:r w:rsidRPr="003D4165">
        <w:rPr>
          <w:sz w:val="16"/>
        </w:rPr>
        <w:t>Before presenting the results for the three research questions, we checked if there were significant relationships in intent to remain in the job, emotional safety, and physical safety for trans workers across country. Being that the US and Canada may be different in political contexts, we performed preliminary chi-squared tests of independence for observed and expected cell counts for the three outcomes of interest. There were no significant relationships for country status. The table for this analysis can be found in the supplementary materials in Appendix B.</w:t>
      </w:r>
    </w:p>
    <w:p w14:paraId="157FCA35" w14:textId="77777777" w:rsidR="00B569EB" w:rsidRPr="003D4165" w:rsidRDefault="00B569EB" w:rsidP="00B569EB">
      <w:pPr>
        <w:rPr>
          <w:sz w:val="16"/>
        </w:rPr>
      </w:pPr>
      <w:r w:rsidRPr="003D4165">
        <w:rPr>
          <w:sz w:val="16"/>
        </w:rPr>
        <w:t>Are there significant relationships in intent to remain in the job, emotional safety, and physical safety for trans workers across union membership?</w:t>
      </w:r>
    </w:p>
    <w:p w14:paraId="627D1065" w14:textId="77777777" w:rsidR="00B569EB" w:rsidRPr="003D4165" w:rsidRDefault="00B569EB" w:rsidP="00B569EB">
      <w:pPr>
        <w:rPr>
          <w:sz w:val="16"/>
        </w:rPr>
      </w:pPr>
      <w:r w:rsidRPr="003D4165">
        <w:rPr>
          <w:sz w:val="16"/>
        </w:rPr>
        <w:t>The results (Table 3) for this research question show that there is a significant relationship in intent to remain in the job by union membership for all participants (χ2(1)</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15.27, p</w:t>
      </w:r>
      <w:r w:rsidRPr="003D4165">
        <w:rPr>
          <w:rFonts w:ascii="Times New Roman" w:hAnsi="Times New Roman" w:cs="Times New Roman"/>
          <w:sz w:val="16"/>
        </w:rPr>
        <w:t> </w:t>
      </w:r>
      <w:r w:rsidRPr="003D4165">
        <w:rPr>
          <w:sz w:val="16"/>
        </w:rPr>
        <w:t>&lt;</w:t>
      </w:r>
      <w:r w:rsidRPr="003D4165">
        <w:rPr>
          <w:rFonts w:ascii="Times New Roman" w:hAnsi="Times New Roman" w:cs="Times New Roman"/>
          <w:sz w:val="16"/>
        </w:rPr>
        <w:t> </w:t>
      </w:r>
      <w:r w:rsidRPr="003D4165">
        <w:rPr>
          <w:sz w:val="16"/>
        </w:rPr>
        <w:t>.001). There were no significant differences in emotional safety by union membership (χ2(4)</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6.04,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.196). Finally, there were no significant differences in physical safety by union membership (χ2(4)</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1.23,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.873). Note that sample sizes (N) for each of the outcomes are not all the same, as participants were allowed to skip questions.</w:t>
      </w:r>
    </w:p>
    <w:p w14:paraId="72EAEBEC" w14:textId="77777777" w:rsidR="00B569EB" w:rsidRPr="003D4165" w:rsidRDefault="00B569EB" w:rsidP="00B569EB">
      <w:pPr>
        <w:rPr>
          <w:u w:val="single"/>
        </w:rPr>
      </w:pPr>
      <w:r w:rsidRPr="003D4165">
        <w:rPr>
          <w:u w:val="single"/>
        </w:rPr>
        <w:t>Does union membership contribute to trans workers’ retention, emotional safety, and physical safety for white trans and trans workers of color, respectively?</w:t>
      </w:r>
    </w:p>
    <w:p w14:paraId="3969B8E4" w14:textId="77777777" w:rsidR="00B569EB" w:rsidRPr="003D4165" w:rsidRDefault="00B569EB" w:rsidP="00B569EB">
      <w:pPr>
        <w:rPr>
          <w:u w:val="single"/>
        </w:rPr>
      </w:pPr>
      <w:r w:rsidRPr="003D4165">
        <w:rPr>
          <w:sz w:val="16"/>
        </w:rPr>
        <w:t>Results for this research question are shown in Table 4. For white trans workers (Model 1), intent to remain in the job was predicted by gender identity, years of experience, and union membership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28.79, p</w:t>
      </w:r>
      <w:r w:rsidRPr="003D4165">
        <w:rPr>
          <w:rFonts w:ascii="Times New Roman" w:hAnsi="Times New Roman" w:cs="Times New Roman"/>
          <w:sz w:val="16"/>
        </w:rPr>
        <w:t> </w:t>
      </w:r>
      <w:r w:rsidRPr="003D4165">
        <w:rPr>
          <w:sz w:val="16"/>
        </w:rPr>
        <w:t>&lt;</w:t>
      </w:r>
      <w:r w:rsidRPr="003D4165">
        <w:rPr>
          <w:rFonts w:ascii="Times New Roman" w:hAnsi="Times New Roman" w:cs="Times New Roman"/>
          <w:sz w:val="16"/>
        </w:rPr>
        <w:t> </w:t>
      </w:r>
      <w:r w:rsidRPr="003D4165">
        <w:rPr>
          <w:sz w:val="16"/>
        </w:rPr>
        <w:t xml:space="preserve">.001). White trans workers who identified as women, trans women, or transfeminine were 1.74 times as likely to remain in the job as the average, while nonbinary, genderqueer, agender, Indigenous, or other cultural identities were about 35% less likely than the average. White trans workers with five or more years of experience were 1.80 times as likely to intend to remain in the job compared to those with less than five years of experience. Those who reported having union membership were 2.28 times as likely to intend to remain in the job. </w:t>
      </w:r>
      <w:r w:rsidRPr="003D4165">
        <w:rPr>
          <w:highlight w:val="cyan"/>
          <w:u w:val="single"/>
        </w:rPr>
        <w:t xml:space="preserve">For </w:t>
      </w:r>
      <w:r w:rsidRPr="003D4165">
        <w:rPr>
          <w:rStyle w:val="Emphasis"/>
          <w:highlight w:val="cyan"/>
        </w:rPr>
        <w:t>trans workers of Color</w:t>
      </w:r>
      <w:r w:rsidRPr="003D4165">
        <w:rPr>
          <w:sz w:val="16"/>
        </w:rPr>
        <w:t xml:space="preserve"> (Model 2), </w:t>
      </w:r>
      <w:r w:rsidRPr="003D4165">
        <w:rPr>
          <w:highlight w:val="cyan"/>
          <w:u w:val="single"/>
        </w:rPr>
        <w:t>intent to remain in the job was predicted by</w:t>
      </w:r>
      <w:r w:rsidRPr="003D4165">
        <w:rPr>
          <w:sz w:val="16"/>
        </w:rPr>
        <w:t xml:space="preserve"> gender identity and </w:t>
      </w:r>
      <w:r w:rsidRPr="003D4165">
        <w:rPr>
          <w:rStyle w:val="Emphasis"/>
          <w:highlight w:val="cyan"/>
        </w:rPr>
        <w:t>union membership</w:t>
      </w:r>
      <w:r w:rsidRPr="003D4165">
        <w:rPr>
          <w:sz w:val="16"/>
        </w:rPr>
        <w:t xml:space="preserve">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16.29,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 xml:space="preserve">.0061). Trans workers of Color who identified as men were 2.63 times as likely to intend to remain in the job while nonbinary workers of color were 61% less likely than the average. </w:t>
      </w:r>
      <w:r w:rsidRPr="003D4165">
        <w:rPr>
          <w:u w:val="single"/>
        </w:rPr>
        <w:t>Trans workers of Color who reported union membership were 3.82 times as likely.</w:t>
      </w:r>
    </w:p>
    <w:p w14:paraId="27E6DBEB" w14:textId="77777777" w:rsidR="00B569EB" w:rsidRPr="003D4165" w:rsidRDefault="00B569EB" w:rsidP="00B569EB">
      <w:pPr>
        <w:rPr>
          <w:u w:val="single"/>
        </w:rPr>
      </w:pPr>
      <w:r w:rsidRPr="003D4165">
        <w:rPr>
          <w:sz w:val="16"/>
        </w:rPr>
        <w:t>For white trans workers (Model 3), emotional safety was significantly predicted by gender identity only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12.00,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.0348). Men were 1.36 times as likely to feel emotionally safe (p</w:t>
      </w:r>
      <w:r w:rsidRPr="003D4165">
        <w:rPr>
          <w:rFonts w:ascii="Times New Roman" w:hAnsi="Times New Roman" w:cs="Times New Roman"/>
          <w:sz w:val="16"/>
        </w:rPr>
        <w:t> </w:t>
      </w:r>
      <w:r w:rsidRPr="003D4165">
        <w:rPr>
          <w:sz w:val="16"/>
        </w:rPr>
        <w:t>&lt;</w:t>
      </w:r>
      <w:r w:rsidRPr="003D4165">
        <w:rPr>
          <w:rFonts w:ascii="Times New Roman" w:hAnsi="Times New Roman" w:cs="Times New Roman"/>
          <w:sz w:val="16"/>
        </w:rPr>
        <w:t> </w:t>
      </w:r>
      <w:r w:rsidRPr="003D4165">
        <w:rPr>
          <w:sz w:val="16"/>
        </w:rPr>
        <w:t xml:space="preserve">.10), while nonbinary white trans workers were .38 times less likely to feel emotionally safe than the average. </w:t>
      </w:r>
      <w:r w:rsidRPr="003D4165">
        <w:rPr>
          <w:rStyle w:val="Emphasis"/>
        </w:rPr>
        <w:t>For trans workers of Color</w:t>
      </w:r>
      <w:r w:rsidRPr="003D4165">
        <w:rPr>
          <w:sz w:val="16"/>
        </w:rPr>
        <w:t xml:space="preserve"> (Model 4), </w:t>
      </w:r>
      <w:r w:rsidRPr="003D4165">
        <w:rPr>
          <w:rStyle w:val="Emphasis"/>
          <w:highlight w:val="cyan"/>
        </w:rPr>
        <w:t>emotional safety</w:t>
      </w:r>
      <w:r w:rsidRPr="003D4165">
        <w:rPr>
          <w:sz w:val="16"/>
        </w:rPr>
        <w:t xml:space="preserve"> </w:t>
      </w:r>
      <w:r w:rsidRPr="003D4165">
        <w:rPr>
          <w:u w:val="single"/>
        </w:rPr>
        <w:t>was</w:t>
      </w:r>
      <w:r w:rsidRPr="003D4165">
        <w:rPr>
          <w:sz w:val="16"/>
        </w:rPr>
        <w:t xml:space="preserve"> only </w:t>
      </w:r>
      <w:r w:rsidRPr="003D4165">
        <w:rPr>
          <w:rStyle w:val="Emphasis"/>
          <w:highlight w:val="cyan"/>
        </w:rPr>
        <w:t>significantly predicted</w:t>
      </w:r>
      <w:r w:rsidRPr="003D4165">
        <w:rPr>
          <w:sz w:val="16"/>
        </w:rPr>
        <w:t xml:space="preserve"> </w:t>
      </w:r>
      <w:r w:rsidRPr="003D4165">
        <w:rPr>
          <w:u w:val="single"/>
        </w:rPr>
        <w:t xml:space="preserve">by </w:t>
      </w:r>
      <w:r w:rsidRPr="003D4165">
        <w:rPr>
          <w:rStyle w:val="Emphasis"/>
        </w:rPr>
        <w:t>union membership</w:t>
      </w:r>
      <w:r w:rsidRPr="003D4165">
        <w:rPr>
          <w:sz w:val="16"/>
        </w:rPr>
        <w:t xml:space="preserve">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11.21,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 xml:space="preserve">.0474). </w:t>
      </w:r>
      <w:r w:rsidRPr="003D4165">
        <w:rPr>
          <w:rStyle w:val="Emphasis"/>
          <w:highlight w:val="cyan"/>
        </w:rPr>
        <w:t>Trans</w:t>
      </w:r>
      <w:r w:rsidRPr="003D4165">
        <w:rPr>
          <w:rStyle w:val="Emphasis"/>
        </w:rPr>
        <w:t xml:space="preserve"> workers </w:t>
      </w:r>
      <w:r w:rsidRPr="003D4165">
        <w:rPr>
          <w:rStyle w:val="Emphasis"/>
          <w:highlight w:val="cyan"/>
        </w:rPr>
        <w:t>of Color</w:t>
      </w:r>
      <w:r w:rsidRPr="003D4165">
        <w:rPr>
          <w:rStyle w:val="Emphasis"/>
        </w:rPr>
        <w:t xml:space="preserve"> who were union </w:t>
      </w:r>
      <w:r w:rsidRPr="003D4165">
        <w:rPr>
          <w:rStyle w:val="Emphasis"/>
          <w:highlight w:val="cyan"/>
        </w:rPr>
        <w:t>members</w:t>
      </w:r>
      <w:r w:rsidRPr="003D4165">
        <w:rPr>
          <w:highlight w:val="cyan"/>
          <w:u w:val="single"/>
        </w:rPr>
        <w:t xml:space="preserve"> were </w:t>
      </w:r>
      <w:r w:rsidRPr="003D4165">
        <w:rPr>
          <w:rStyle w:val="Emphasis"/>
          <w:highlight w:val="cyan"/>
        </w:rPr>
        <w:t>3</w:t>
      </w:r>
      <w:r w:rsidRPr="003D4165">
        <w:rPr>
          <w:rStyle w:val="Emphasis"/>
        </w:rPr>
        <w:t xml:space="preserve">.27 </w:t>
      </w:r>
      <w:r w:rsidRPr="003D4165">
        <w:rPr>
          <w:rStyle w:val="Emphasis"/>
          <w:highlight w:val="cyan"/>
        </w:rPr>
        <w:t>times</w:t>
      </w:r>
      <w:r w:rsidRPr="003D4165">
        <w:rPr>
          <w:highlight w:val="cyan"/>
          <w:u w:val="single"/>
        </w:rPr>
        <w:t xml:space="preserve"> as likely to </w:t>
      </w:r>
      <w:r w:rsidRPr="003D4165">
        <w:rPr>
          <w:rStyle w:val="Emphasis"/>
          <w:highlight w:val="cyan"/>
        </w:rPr>
        <w:t>feel</w:t>
      </w:r>
      <w:r w:rsidRPr="003D4165">
        <w:rPr>
          <w:rStyle w:val="Emphasis"/>
        </w:rPr>
        <w:t xml:space="preserve"> emotionally </w:t>
      </w:r>
      <w:r w:rsidRPr="003D4165">
        <w:rPr>
          <w:rStyle w:val="Emphasis"/>
          <w:highlight w:val="cyan"/>
        </w:rPr>
        <w:t>safe</w:t>
      </w:r>
      <w:r w:rsidRPr="003D4165">
        <w:rPr>
          <w:u w:val="single"/>
        </w:rPr>
        <w:t>.</w:t>
      </w:r>
    </w:p>
    <w:p w14:paraId="5E8F9F16" w14:textId="77777777" w:rsidR="00B569EB" w:rsidRPr="003D4165" w:rsidRDefault="00B569EB" w:rsidP="00B569EB">
      <w:pPr>
        <w:rPr>
          <w:sz w:val="16"/>
        </w:rPr>
      </w:pPr>
      <w:r w:rsidRPr="003D4165">
        <w:rPr>
          <w:sz w:val="16"/>
        </w:rPr>
        <w:t>For white trans workers (Model 5), physical safety was not significantly predicted by any variables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4.74, p</w:t>
      </w:r>
      <w:r w:rsidRPr="003D4165">
        <w:rPr>
          <w:rFonts w:ascii="Times New Roman" w:hAnsi="Times New Roman" w:cs="Times New Roman"/>
          <w:sz w:val="16"/>
        </w:rPr>
        <w:t> </w:t>
      </w:r>
      <w:r w:rsidRPr="003D4165">
        <w:rPr>
          <w:sz w:val="16"/>
        </w:rPr>
        <w:t>&gt;</w:t>
      </w:r>
      <w:r w:rsidRPr="003D4165">
        <w:rPr>
          <w:rFonts w:ascii="Times New Roman" w:hAnsi="Times New Roman" w:cs="Times New Roman"/>
          <w:sz w:val="16"/>
        </w:rPr>
        <w:t> </w:t>
      </w:r>
      <w:r w:rsidRPr="003D4165">
        <w:rPr>
          <w:sz w:val="16"/>
        </w:rPr>
        <w:t>.05). For trans workers of Color (Model 6), physical safety was not significantly predicted by union membership only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5.80, p</w:t>
      </w:r>
      <w:r w:rsidRPr="003D4165">
        <w:rPr>
          <w:rFonts w:ascii="Times New Roman" w:hAnsi="Times New Roman" w:cs="Times New Roman"/>
          <w:sz w:val="16"/>
        </w:rPr>
        <w:t> </w:t>
      </w:r>
      <w:r w:rsidRPr="003D4165">
        <w:rPr>
          <w:sz w:val="16"/>
        </w:rPr>
        <w:t>&gt;</w:t>
      </w:r>
      <w:r w:rsidRPr="003D4165">
        <w:rPr>
          <w:rFonts w:ascii="Times New Roman" w:hAnsi="Times New Roman" w:cs="Times New Roman"/>
          <w:sz w:val="16"/>
        </w:rPr>
        <w:t> </w:t>
      </w:r>
      <w:r w:rsidRPr="003D4165">
        <w:rPr>
          <w:sz w:val="16"/>
        </w:rPr>
        <w:t>.05). However, trans workers of Color who were members of unions were 2.77 times as likely to feel physically safe compared to those without union membership.</w:t>
      </w:r>
    </w:p>
    <w:p w14:paraId="46D6EB3B" w14:textId="77777777" w:rsidR="00B569EB" w:rsidRPr="003D4165" w:rsidRDefault="00B569EB" w:rsidP="00B569EB">
      <w:pPr>
        <w:rPr>
          <w:sz w:val="16"/>
        </w:rPr>
      </w:pPr>
      <w:r w:rsidRPr="003D4165">
        <w:rPr>
          <w:sz w:val="16"/>
        </w:rPr>
        <w:t>What elements of union membership are most salient to the workplace experiences of trans PK-12 school workers of color?</w:t>
      </w:r>
    </w:p>
    <w:p w14:paraId="3E0B00EA" w14:textId="77777777" w:rsidR="00B569EB" w:rsidRPr="003D4165" w:rsidRDefault="00B569EB" w:rsidP="00B569EB">
      <w:pPr>
        <w:rPr>
          <w:sz w:val="16"/>
        </w:rPr>
      </w:pPr>
      <w:r w:rsidRPr="003D4165">
        <w:rPr>
          <w:sz w:val="16"/>
        </w:rPr>
        <w:t xml:space="preserve">Although the </w:t>
      </w:r>
      <w:r w:rsidRPr="003D4165">
        <w:rPr>
          <w:rStyle w:val="Emphasis"/>
        </w:rPr>
        <w:t>interview</w:t>
      </w:r>
      <w:r w:rsidRPr="003D4165">
        <w:rPr>
          <w:sz w:val="16"/>
        </w:rPr>
        <w:t xml:space="preserve"> protocol did not specifically prompt participants to discuss their relationships to workers’ unions, approximately half of the </w:t>
      </w:r>
      <w:r w:rsidRPr="003D4165">
        <w:rPr>
          <w:rStyle w:val="Emphasis"/>
          <w:highlight w:val="cyan"/>
        </w:rPr>
        <w:t>participants</w:t>
      </w:r>
      <w:r w:rsidRPr="003D4165">
        <w:rPr>
          <w:sz w:val="16"/>
        </w:rPr>
        <w:t xml:space="preserve"> of Color referenced their experience with unions in response to interview questions about their working conditions (n</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 xml:space="preserve">7). Several </w:t>
      </w:r>
      <w:r w:rsidRPr="003D4165">
        <w:rPr>
          <w:highlight w:val="cyan"/>
          <w:u w:val="single"/>
        </w:rPr>
        <w:t>described</w:t>
      </w:r>
      <w:r w:rsidRPr="003D4165">
        <w:rPr>
          <w:u w:val="single"/>
        </w:rPr>
        <w:t xml:space="preserve"> the role of </w:t>
      </w:r>
      <w:r w:rsidRPr="003D4165">
        <w:rPr>
          <w:highlight w:val="cyan"/>
          <w:u w:val="single"/>
        </w:rPr>
        <w:t>the union</w:t>
      </w:r>
      <w:r w:rsidRPr="003D4165">
        <w:rPr>
          <w:u w:val="single"/>
        </w:rPr>
        <w:t xml:space="preserve"> in </w:t>
      </w:r>
      <w:r w:rsidRPr="003D4165">
        <w:rPr>
          <w:highlight w:val="cyan"/>
          <w:u w:val="single"/>
        </w:rPr>
        <w:t>helping them</w:t>
      </w:r>
      <w:r w:rsidRPr="003D4165">
        <w:rPr>
          <w:u w:val="single"/>
        </w:rPr>
        <w:t xml:space="preserve"> to </w:t>
      </w:r>
      <w:r w:rsidRPr="003D4165">
        <w:rPr>
          <w:highlight w:val="cyan"/>
          <w:u w:val="single"/>
        </w:rPr>
        <w:t>feel</w:t>
      </w:r>
      <w:r w:rsidRPr="003D4165">
        <w:rPr>
          <w:u w:val="single"/>
        </w:rPr>
        <w:t xml:space="preserve"> a sense of </w:t>
      </w:r>
      <w:r w:rsidRPr="003D4165">
        <w:rPr>
          <w:highlight w:val="cyan"/>
          <w:u w:val="single"/>
        </w:rPr>
        <w:t>job security and protection</w:t>
      </w:r>
      <w:r w:rsidRPr="003D4165">
        <w:rPr>
          <w:u w:val="single"/>
        </w:rPr>
        <w:t xml:space="preserve"> as a </w:t>
      </w:r>
      <w:r w:rsidRPr="003D4165">
        <w:rPr>
          <w:rStyle w:val="Emphasis"/>
        </w:rPr>
        <w:t>trans worker</w:t>
      </w:r>
      <w:r w:rsidRPr="003D4165">
        <w:rPr>
          <w:sz w:val="16"/>
        </w:rPr>
        <w:t xml:space="preserve">. For example, Erica, a genderfluid Asian Canadian educator in British Columbia, said “I’m really, really grateful that we have a strong union” to protect their job, which seemed to them to be made more precarious by their status as a trans employee. </w:t>
      </w:r>
      <w:r w:rsidRPr="003D4165">
        <w:rPr>
          <w:u w:val="single"/>
        </w:rPr>
        <w:t>Similarly, Helen, a Middle Eastern trans woman in rural Maryland, described how she had turned to her union when she was determining whether and how to transition at work</w:t>
      </w:r>
      <w:r w:rsidRPr="003D4165">
        <w:rPr>
          <w:sz w:val="16"/>
        </w:rPr>
        <w:t xml:space="preserve">. Although her school-based union representative was initially unfamiliar with policy related to gender transition, the representative eventually connected her with </w:t>
      </w:r>
      <w:r w:rsidRPr="003D4165">
        <w:rPr>
          <w:u w:val="single"/>
        </w:rPr>
        <w:t xml:space="preserve">a </w:t>
      </w:r>
      <w:r w:rsidRPr="003D4165">
        <w:rPr>
          <w:rStyle w:val="Emphasis"/>
          <w:highlight w:val="cyan"/>
        </w:rPr>
        <w:t>union lawyer</w:t>
      </w:r>
      <w:r w:rsidRPr="003D4165">
        <w:rPr>
          <w:u w:val="single"/>
        </w:rPr>
        <w:t xml:space="preserve"> that was able to identify federal- and county-level protections in place that would </w:t>
      </w:r>
      <w:r w:rsidRPr="003D4165">
        <w:rPr>
          <w:highlight w:val="cyan"/>
          <w:u w:val="single"/>
        </w:rPr>
        <w:t>support</w:t>
      </w:r>
      <w:r w:rsidRPr="003D4165">
        <w:rPr>
          <w:u w:val="single"/>
        </w:rPr>
        <w:t xml:space="preserve"> her </w:t>
      </w:r>
      <w:r w:rsidRPr="003D4165">
        <w:rPr>
          <w:rStyle w:val="Emphasis"/>
          <w:highlight w:val="cyan"/>
        </w:rPr>
        <w:t>ability to transition</w:t>
      </w:r>
      <w:r w:rsidRPr="003D4165">
        <w:rPr>
          <w:highlight w:val="cyan"/>
          <w:u w:val="single"/>
        </w:rPr>
        <w:t xml:space="preserve"> without</w:t>
      </w:r>
      <w:r w:rsidRPr="003D4165">
        <w:rPr>
          <w:u w:val="single"/>
        </w:rPr>
        <w:t xml:space="preserve"> the </w:t>
      </w:r>
      <w:r w:rsidRPr="003D4165">
        <w:rPr>
          <w:rStyle w:val="Emphasis"/>
          <w:highlight w:val="cyan"/>
        </w:rPr>
        <w:t>threat</w:t>
      </w:r>
      <w:r w:rsidRPr="003D4165">
        <w:rPr>
          <w:rStyle w:val="Emphasis"/>
        </w:rPr>
        <w:t xml:space="preserve"> of losing her job</w:t>
      </w:r>
      <w:r w:rsidRPr="003D4165">
        <w:rPr>
          <w:sz w:val="16"/>
        </w:rPr>
        <w:t>. Other participants also spoke to having had union advocacy in navigating procedural elements of gender transition, such as changing their names in school employee record systems: Chen, a non-binary trans Asian Canadian teacher in British Columbia, said that their union had helped to ensure that despite not having formally changed their legal name:</w:t>
      </w:r>
    </w:p>
    <w:p w14:paraId="472ED99D" w14:textId="77777777" w:rsidR="00B569EB" w:rsidRPr="003D4165" w:rsidRDefault="00B569EB" w:rsidP="00B569EB">
      <w:pPr>
        <w:rPr>
          <w:sz w:val="16"/>
        </w:rPr>
      </w:pPr>
      <w:r w:rsidRPr="003D4165">
        <w:rPr>
          <w:sz w:val="16"/>
        </w:rPr>
        <w:t>There was a concerted effort by both my employer and my union to make sure that my name was correct on all work-related correspondence. [I got] a phone call from Human Resources to make sure this was done properly, and I felt cared for that way. It felt like people are taking this seriously.</w:t>
      </w:r>
    </w:p>
    <w:p w14:paraId="6B5F363F" w14:textId="77777777" w:rsidR="00B569EB" w:rsidRPr="003952D5" w:rsidRDefault="00B569EB" w:rsidP="00B569EB">
      <w:pPr>
        <w:rPr>
          <w:rStyle w:val="Heading4Char"/>
          <w:rFonts w:eastAsiaTheme="minorHAnsi" w:cs="Calibri"/>
          <w:b w:val="0"/>
          <w:iCs w:val="0"/>
          <w:sz w:val="22"/>
          <w:u w:val="single"/>
        </w:rPr>
      </w:pPr>
      <w:r w:rsidRPr="003D4165">
        <w:rPr>
          <w:sz w:val="16"/>
        </w:rPr>
        <w:t xml:space="preserve">Finally, some </w:t>
      </w:r>
      <w:r w:rsidRPr="003D4165">
        <w:rPr>
          <w:highlight w:val="cyan"/>
          <w:u w:val="single"/>
        </w:rPr>
        <w:t>participants</w:t>
      </w:r>
      <w:r w:rsidRPr="003D4165">
        <w:rPr>
          <w:sz w:val="16"/>
        </w:rPr>
        <w:t xml:space="preserve">, like Oliver, a Middle Eastern trans man working in Washington state, said that he </w:t>
      </w:r>
      <w:r w:rsidRPr="003D4165">
        <w:rPr>
          <w:highlight w:val="cyan"/>
          <w:u w:val="single"/>
        </w:rPr>
        <w:t>felt supported by</w:t>
      </w:r>
      <w:r w:rsidRPr="003D4165">
        <w:rPr>
          <w:sz w:val="16"/>
        </w:rPr>
        <w:t xml:space="preserve"> the </w:t>
      </w:r>
      <w:r w:rsidRPr="003D4165">
        <w:rPr>
          <w:rStyle w:val="Emphasis"/>
          <w:highlight w:val="cyan"/>
        </w:rPr>
        <w:t>union’s creation of affinity group spaces</w:t>
      </w:r>
      <w:r w:rsidRPr="003D4165">
        <w:rPr>
          <w:sz w:val="16"/>
        </w:rPr>
        <w:t xml:space="preserve"> for LGBT teachers: “</w:t>
      </w:r>
      <w:r w:rsidRPr="003D4165">
        <w:rPr>
          <w:u w:val="single"/>
        </w:rPr>
        <w:t>It’s nice to know that there are other people.” Here, Oliver’s statement suggests the value of peer support</w:t>
      </w:r>
      <w:r w:rsidRPr="003D4165">
        <w:rPr>
          <w:sz w:val="16"/>
        </w:rPr>
        <w:t xml:space="preserve">. </w:t>
      </w:r>
      <w:r w:rsidRPr="003D4165">
        <w:rPr>
          <w:u w:val="single"/>
        </w:rPr>
        <w:t xml:space="preserve">This further indicates that </w:t>
      </w:r>
      <w:r w:rsidRPr="003D4165">
        <w:rPr>
          <w:highlight w:val="cyan"/>
          <w:u w:val="single"/>
        </w:rPr>
        <w:t>membership in</w:t>
      </w:r>
      <w:r w:rsidRPr="003D4165">
        <w:rPr>
          <w:u w:val="single"/>
        </w:rPr>
        <w:t xml:space="preserve"> a </w:t>
      </w:r>
      <w:r w:rsidRPr="003D4165">
        <w:rPr>
          <w:highlight w:val="cyan"/>
          <w:u w:val="single"/>
        </w:rPr>
        <w:t>union</w:t>
      </w:r>
      <w:r w:rsidRPr="003D4165">
        <w:rPr>
          <w:u w:val="single"/>
        </w:rPr>
        <w:t xml:space="preserve"> may be a way toward </w:t>
      </w:r>
      <w:r w:rsidRPr="003D4165">
        <w:rPr>
          <w:highlight w:val="cyan"/>
          <w:u w:val="single"/>
        </w:rPr>
        <w:t>provid</w:t>
      </w:r>
      <w:r w:rsidRPr="003D4165">
        <w:rPr>
          <w:u w:val="single"/>
        </w:rPr>
        <w:t xml:space="preserve">ing organized </w:t>
      </w:r>
      <w:r w:rsidRPr="003D4165">
        <w:rPr>
          <w:highlight w:val="cyan"/>
          <w:u w:val="single"/>
        </w:rPr>
        <w:t>structural support for trans workers</w:t>
      </w:r>
      <w:r w:rsidRPr="003D4165">
        <w:rPr>
          <w:u w:val="single"/>
        </w:rPr>
        <w:t xml:space="preserve">—perhaps </w:t>
      </w:r>
      <w:r w:rsidRPr="003D4165">
        <w:rPr>
          <w:rStyle w:val="Emphasis"/>
          <w:highlight w:val="cyan"/>
        </w:rPr>
        <w:t>particularly</w:t>
      </w:r>
      <w:r w:rsidRPr="003D4165">
        <w:rPr>
          <w:highlight w:val="cyan"/>
          <w:u w:val="single"/>
        </w:rPr>
        <w:t xml:space="preserve"> those</w:t>
      </w:r>
      <w:r w:rsidRPr="003D4165">
        <w:rPr>
          <w:u w:val="single"/>
        </w:rPr>
        <w:t xml:space="preserve"> who are </w:t>
      </w:r>
      <w:r w:rsidRPr="003D4165">
        <w:rPr>
          <w:highlight w:val="cyan"/>
          <w:u w:val="single"/>
        </w:rPr>
        <w:t xml:space="preserve">marginalized by both </w:t>
      </w:r>
      <w:r w:rsidRPr="003D4165">
        <w:rPr>
          <w:rStyle w:val="Emphasis"/>
          <w:highlight w:val="cyan"/>
        </w:rPr>
        <w:t>racism</w:t>
      </w:r>
      <w:r w:rsidRPr="003D4165">
        <w:rPr>
          <w:highlight w:val="cyan"/>
          <w:u w:val="single"/>
        </w:rPr>
        <w:t xml:space="preserve"> and </w:t>
      </w:r>
      <w:r w:rsidRPr="003D4165">
        <w:rPr>
          <w:rStyle w:val="Emphasis"/>
          <w:highlight w:val="cyan"/>
        </w:rPr>
        <w:t>transphobia</w:t>
      </w:r>
      <w:r w:rsidRPr="003D4165">
        <w:rPr>
          <w:u w:val="single"/>
        </w:rPr>
        <w:t>—to feel like they are connected with a larger social network at work.</w:t>
      </w:r>
    </w:p>
    <w:p w14:paraId="3EB10367" w14:textId="77777777" w:rsidR="00B569EB" w:rsidRDefault="00B569EB" w:rsidP="00B569EB">
      <w:pPr>
        <w:pStyle w:val="Heading4"/>
      </w:pPr>
      <w:r>
        <w:t xml:space="preserve">The right to collectively bargain is a </w:t>
      </w:r>
      <w:r w:rsidRPr="007B13E6">
        <w:rPr>
          <w:u w:val="single"/>
        </w:rPr>
        <w:t>critical step</w:t>
      </w:r>
      <w:r>
        <w:t xml:space="preserve"> in the right direction of reducing exploitation of sex workers. </w:t>
      </w:r>
    </w:p>
    <w:p w14:paraId="27DC4B47" w14:textId="77777777" w:rsidR="00B569EB" w:rsidRDefault="00B569EB" w:rsidP="00B569EB">
      <w:r>
        <w:t xml:space="preserve">Kim </w:t>
      </w:r>
      <w:r w:rsidRPr="003D0780">
        <w:rPr>
          <w:rStyle w:val="Style13ptBold"/>
        </w:rPr>
        <w:t>Kelly 24</w:t>
      </w:r>
      <w:r>
        <w:t>. freelance journalist and author based in Philadelphia, PA. "What Sex Workers Want From Kamala Harris." In These Times. 2024. https://inthesetimes.com/article/sex-workers-demands-kamala-harris-dnc</w:t>
      </w:r>
    </w:p>
    <w:p w14:paraId="4940B9DC" w14:textId="77777777" w:rsidR="00B569EB" w:rsidRDefault="00B569EB" w:rsidP="00B569EB">
      <w:r>
        <w:t xml:space="preserve">In addition, the </w:t>
      </w:r>
      <w:r w:rsidRPr="003D0780">
        <w:rPr>
          <w:rStyle w:val="StyleUnderline"/>
          <w:highlight w:val="cyan"/>
        </w:rPr>
        <w:t>group</w:t>
      </w:r>
      <w:r>
        <w:t xml:space="preserve"> zooms out to </w:t>
      </w:r>
      <w:r w:rsidRPr="003D0780">
        <w:rPr>
          <w:rStyle w:val="StyleUnderline"/>
          <w:highlight w:val="cyan"/>
        </w:rPr>
        <w:t>emphasize</w:t>
      </w:r>
      <w:r w:rsidRPr="003D0780">
        <w:rPr>
          <w:rStyle w:val="StyleUnderline"/>
        </w:rPr>
        <w:t xml:space="preserve"> the </w:t>
      </w:r>
      <w:r w:rsidRPr="003D0780">
        <w:rPr>
          <w:rStyle w:val="StyleUnderline"/>
          <w:highlight w:val="cyan"/>
        </w:rPr>
        <w:t>need for</w:t>
      </w:r>
      <w:r>
        <w:t xml:space="preserve"> economic justice and </w:t>
      </w:r>
      <w:r w:rsidRPr="003D0780">
        <w:rPr>
          <w:rStyle w:val="Emphasis"/>
          <w:highlight w:val="cyan"/>
        </w:rPr>
        <w:t>labor rights</w:t>
      </w:r>
      <w:r w:rsidRPr="003D0780">
        <w:rPr>
          <w:rStyle w:val="StyleUnderline"/>
        </w:rPr>
        <w:t>, noting</w:t>
      </w:r>
      <w:r>
        <w:t xml:space="preserve"> that </w:t>
      </w:r>
      <w:r w:rsidRPr="003D0780">
        <w:rPr>
          <w:rStyle w:val="StyleUnderline"/>
          <w:highlight w:val="cyan"/>
        </w:rPr>
        <w:t>many sex workers become involved in</w:t>
      </w:r>
      <w:r>
        <w:t xml:space="preserve"> the </w:t>
      </w:r>
      <w:r w:rsidRPr="003D0780">
        <w:rPr>
          <w:rStyle w:val="StyleUnderline"/>
          <w:highlight w:val="cyan"/>
        </w:rPr>
        <w:t>industry due to</w:t>
      </w:r>
      <w:r w:rsidRPr="003D0780">
        <w:rPr>
          <w:rStyle w:val="StyleUnderline"/>
        </w:rPr>
        <w:t xml:space="preserve"> a </w:t>
      </w:r>
      <w:r w:rsidRPr="003D0780">
        <w:rPr>
          <w:rStyle w:val="StyleUnderline"/>
          <w:highlight w:val="cyan"/>
        </w:rPr>
        <w:t>lack of economic opportunities and</w:t>
      </w:r>
      <w:r w:rsidRPr="003D0780">
        <w:rPr>
          <w:rStyle w:val="StyleUnderline"/>
        </w:rPr>
        <w:t xml:space="preserve"> systemic </w:t>
      </w:r>
      <w:r w:rsidRPr="003D0780">
        <w:rPr>
          <w:rStyle w:val="StyleUnderline"/>
          <w:highlight w:val="cyan"/>
        </w:rPr>
        <w:t>inequalities</w:t>
      </w:r>
      <w:r>
        <w:t>, and calling on Harris to address those root causes. ​“</w:t>
      </w:r>
      <w:r w:rsidRPr="003D0780">
        <w:rPr>
          <w:rStyle w:val="StyleUnderline"/>
          <w:highlight w:val="cyan"/>
        </w:rPr>
        <w:t xml:space="preserve">Recognizing sex work as </w:t>
      </w:r>
      <w:r w:rsidRPr="003D0780">
        <w:rPr>
          <w:rStyle w:val="Emphasis"/>
          <w:highlight w:val="cyan"/>
        </w:rPr>
        <w:t>legitimate labor</w:t>
      </w:r>
      <w:r>
        <w:t xml:space="preserve"> also </w:t>
      </w:r>
      <w:r w:rsidRPr="003D0780">
        <w:rPr>
          <w:rStyle w:val="StyleUnderline"/>
          <w:highlight w:val="cyan"/>
        </w:rPr>
        <w:t>means ensuring</w:t>
      </w:r>
      <w:r>
        <w:t xml:space="preserve"> our </w:t>
      </w:r>
      <w:r w:rsidRPr="003D0780">
        <w:rPr>
          <w:rStyle w:val="Emphasis"/>
          <w:highlight w:val="cyan"/>
        </w:rPr>
        <w:t>labor rights</w:t>
      </w:r>
      <w:r w:rsidRPr="003D0780">
        <w:rPr>
          <w:rStyle w:val="StyleUnderline"/>
          <w:highlight w:val="cyan"/>
        </w:rPr>
        <w:t>, including</w:t>
      </w:r>
      <w:r>
        <w:t xml:space="preserve"> the </w:t>
      </w:r>
      <w:r w:rsidRPr="003D0780">
        <w:rPr>
          <w:rStyle w:val="StyleUnderline"/>
          <w:highlight w:val="cyan"/>
        </w:rPr>
        <w:t>right to</w:t>
      </w:r>
      <w:r>
        <w:t xml:space="preserve"> organize, </w:t>
      </w:r>
      <w:r w:rsidRPr="003D0780">
        <w:rPr>
          <w:rStyle w:val="Emphasis"/>
          <w:highlight w:val="cyan"/>
        </w:rPr>
        <w:t>unionize</w:t>
      </w:r>
      <w:r>
        <w:t xml:space="preserve">, and work under fair conditions,” </w:t>
      </w:r>
      <w:r w:rsidRPr="003D0780">
        <w:rPr>
          <w:rStyle w:val="StyleUnderline"/>
        </w:rPr>
        <w:t>the letter adds</w:t>
      </w:r>
      <w:r>
        <w:t xml:space="preserve">, wisely </w:t>
      </w:r>
      <w:r w:rsidRPr="003D0780">
        <w:rPr>
          <w:rStyle w:val="StyleUnderline"/>
          <w:highlight w:val="cyan"/>
        </w:rPr>
        <w:t>tying in sex wokers’ lack of representation in</w:t>
      </w:r>
      <w:r>
        <w:t xml:space="preserve"> the </w:t>
      </w:r>
      <w:r w:rsidRPr="003D0780">
        <w:rPr>
          <w:rStyle w:val="Emphasis"/>
          <w:highlight w:val="cyan"/>
        </w:rPr>
        <w:t>organized labor</w:t>
      </w:r>
      <w:r>
        <w:t xml:space="preserve"> movement </w:t>
      </w:r>
      <w:r w:rsidRPr="003D0780">
        <w:rPr>
          <w:rStyle w:val="StyleUnderline"/>
          <w:highlight w:val="cyan"/>
        </w:rPr>
        <w:t>with</w:t>
      </w:r>
      <w:r>
        <w:t xml:space="preserve"> their </w:t>
      </w:r>
      <w:r w:rsidRPr="003D0780">
        <w:rPr>
          <w:rStyle w:val="Emphasis"/>
          <w:highlight w:val="cyan"/>
        </w:rPr>
        <w:t>broader exploitation</w:t>
      </w:r>
      <w:r>
        <w:t>.</w:t>
      </w:r>
    </w:p>
    <w:p w14:paraId="5327094F" w14:textId="77777777" w:rsidR="00B569EB" w:rsidRPr="003D0780" w:rsidRDefault="00B569EB" w:rsidP="00B569EB">
      <w:r w:rsidRPr="003D0780">
        <w:rPr>
          <w:rStyle w:val="StyleUnderline"/>
          <w:highlight w:val="cyan"/>
        </w:rPr>
        <w:t>While many</w:t>
      </w:r>
      <w:r w:rsidRPr="003D0780">
        <w:rPr>
          <w:rStyle w:val="StyleUnderline"/>
        </w:rPr>
        <w:t xml:space="preserve"> sex workers </w:t>
      </w:r>
      <w:r w:rsidRPr="003D0780">
        <w:rPr>
          <w:rStyle w:val="StyleUnderline"/>
          <w:highlight w:val="cyan"/>
        </w:rPr>
        <w:t>are</w:t>
      </w:r>
      <w:r w:rsidRPr="003D0780">
        <w:rPr>
          <w:rStyle w:val="StyleUnderline"/>
        </w:rPr>
        <w:t xml:space="preserve"> classified as </w:t>
      </w:r>
      <w:r w:rsidRPr="003D0780">
        <w:rPr>
          <w:rStyle w:val="Emphasis"/>
          <w:highlight w:val="cyan"/>
        </w:rPr>
        <w:t>independent contractors</w:t>
      </w:r>
      <w:r w:rsidRPr="003D0780">
        <w:rPr>
          <w:rStyle w:val="StyleUnderline"/>
          <w:highlight w:val="cyan"/>
        </w:rPr>
        <w:t xml:space="preserve"> and</w:t>
      </w:r>
      <w:r w:rsidRPr="003D0780">
        <w:rPr>
          <w:rStyle w:val="StyleUnderline"/>
        </w:rPr>
        <w:t xml:space="preserve"> thus </w:t>
      </w:r>
      <w:r w:rsidRPr="003D0780">
        <w:rPr>
          <w:rStyle w:val="Emphasis"/>
          <w:highlight w:val="cyan"/>
        </w:rPr>
        <w:t>ineligible</w:t>
      </w:r>
      <w:r w:rsidRPr="003D0780">
        <w:rPr>
          <w:rStyle w:val="StyleUnderline"/>
          <w:highlight w:val="cyan"/>
        </w:rPr>
        <w:t xml:space="preserve"> to</w:t>
      </w:r>
      <w:r>
        <w:t xml:space="preserve"> formally </w:t>
      </w:r>
      <w:r w:rsidRPr="003D0780">
        <w:rPr>
          <w:rStyle w:val="StyleUnderline"/>
          <w:highlight w:val="cyan"/>
        </w:rPr>
        <w:t>unionize, some</w:t>
      </w:r>
      <w:r>
        <w:t xml:space="preserve"> not only can but </w:t>
      </w:r>
      <w:r w:rsidRPr="003D0780">
        <w:rPr>
          <w:rStyle w:val="StyleUnderline"/>
        </w:rPr>
        <w:t xml:space="preserve">have </w:t>
      </w:r>
      <w:r w:rsidRPr="003D0780">
        <w:rPr>
          <w:rStyle w:val="StyleUnderline"/>
          <w:highlight w:val="cyan"/>
        </w:rPr>
        <w:t>organized</w:t>
      </w:r>
      <w:r w:rsidRPr="003D0780">
        <w:rPr>
          <w:rStyle w:val="StyleUnderline"/>
        </w:rPr>
        <w:t xml:space="preserve"> themselves </w:t>
      </w:r>
      <w:r w:rsidRPr="003D0780">
        <w:rPr>
          <w:rStyle w:val="StyleUnderline"/>
          <w:highlight w:val="cyan"/>
        </w:rPr>
        <w:t xml:space="preserve">for </w:t>
      </w:r>
      <w:r w:rsidRPr="003D0780">
        <w:rPr>
          <w:rStyle w:val="Emphasis"/>
          <w:highlight w:val="cyan"/>
        </w:rPr>
        <w:t>collective bargaining</w:t>
      </w:r>
      <w:r>
        <w:t xml:space="preserve">. In the 1990s, when </w:t>
      </w:r>
      <w:r w:rsidRPr="003D0780">
        <w:rPr>
          <w:rStyle w:val="StyleUnderline"/>
          <w:highlight w:val="cyan"/>
        </w:rPr>
        <w:t>workers at</w:t>
      </w:r>
      <w:r w:rsidRPr="003D0780">
        <w:rPr>
          <w:rStyle w:val="StyleUnderline"/>
        </w:rPr>
        <w:t xml:space="preserve"> the </w:t>
      </w:r>
      <w:r w:rsidRPr="003D0780">
        <w:rPr>
          <w:rStyle w:val="StyleUnderline"/>
          <w:highlight w:val="cyan"/>
        </w:rPr>
        <w:t>Lusty Lady in San Francisco</w:t>
      </w:r>
      <w:r>
        <w:t xml:space="preserve"> successfully </w:t>
      </w:r>
      <w:r w:rsidRPr="003D0780">
        <w:rPr>
          <w:rStyle w:val="StyleUnderline"/>
          <w:highlight w:val="cyan"/>
        </w:rPr>
        <w:t xml:space="preserve">unionized with </w:t>
      </w:r>
      <w:r w:rsidRPr="003D0780">
        <w:rPr>
          <w:rStyle w:val="Emphasis"/>
          <w:highlight w:val="cyan"/>
        </w:rPr>
        <w:t>SEIU</w:t>
      </w:r>
      <w:r w:rsidRPr="003D0780">
        <w:rPr>
          <w:rStyle w:val="StyleUnderline"/>
        </w:rPr>
        <w:t>, supported by the National Organization for Women and a strong local sex work advocacy community</w:t>
      </w:r>
      <w:r>
        <w:t xml:space="preserve">, they were outliers. </w:t>
      </w:r>
      <w:r w:rsidRPr="003D0780">
        <w:rPr>
          <w:rStyle w:val="StyleUnderline"/>
          <w:highlight w:val="cyan"/>
        </w:rPr>
        <w:t>Other</w:t>
      </w:r>
      <w:r w:rsidRPr="003D0780">
        <w:rPr>
          <w:rStyle w:val="StyleUnderline"/>
        </w:rPr>
        <w:t xml:space="preserve"> sex workers union </w:t>
      </w:r>
      <w:r w:rsidRPr="003D0780">
        <w:rPr>
          <w:rStyle w:val="StyleUnderline"/>
          <w:highlight w:val="cyan"/>
        </w:rPr>
        <w:t>campaigns</w:t>
      </w:r>
      <w:r w:rsidRPr="003D0780">
        <w:rPr>
          <w:rStyle w:val="StyleUnderline"/>
        </w:rPr>
        <w:t xml:space="preserve"> around</w:t>
      </w:r>
      <w:r>
        <w:t xml:space="preserve"> the </w:t>
      </w:r>
      <w:r w:rsidRPr="003D0780">
        <w:rPr>
          <w:rStyle w:val="StyleUnderline"/>
        </w:rPr>
        <w:t xml:space="preserve">country </w:t>
      </w:r>
      <w:r w:rsidRPr="003D0780">
        <w:rPr>
          <w:rStyle w:val="StyleUnderline"/>
          <w:highlight w:val="cyan"/>
        </w:rPr>
        <w:t>fell victim to</w:t>
      </w:r>
      <w:r>
        <w:t xml:space="preserve"> successful </w:t>
      </w:r>
      <w:r w:rsidRPr="003D0780">
        <w:rPr>
          <w:rStyle w:val="Emphasis"/>
          <w:highlight w:val="cyan"/>
        </w:rPr>
        <w:t>union-busting</w:t>
      </w:r>
      <w:r>
        <w:t xml:space="preserve">. But </w:t>
      </w:r>
      <w:r w:rsidRPr="003D0780">
        <w:rPr>
          <w:rStyle w:val="StyleUnderline"/>
          <w:highlight w:val="cyan"/>
        </w:rPr>
        <w:t xml:space="preserve">workers </w:t>
      </w:r>
      <w:r w:rsidRPr="003D0780">
        <w:rPr>
          <w:rStyle w:val="Emphasis"/>
          <w:highlight w:val="cyan"/>
        </w:rPr>
        <w:t>have</w:t>
      </w:r>
      <w:r w:rsidRPr="003D0780">
        <w:rPr>
          <w:rStyle w:val="StyleUnderline"/>
          <w:highlight w:val="cyan"/>
        </w:rPr>
        <w:t xml:space="preserve"> won change through</w:t>
      </w:r>
      <w:r>
        <w:t xml:space="preserve"> other kinds of </w:t>
      </w:r>
      <w:r w:rsidRPr="003D0780">
        <w:rPr>
          <w:rStyle w:val="StyleUnderline"/>
          <w:highlight w:val="cyan"/>
        </w:rPr>
        <w:t>organizing</w:t>
      </w:r>
      <w:r w:rsidRPr="003D0780">
        <w:rPr>
          <w:rStyle w:val="StyleUnderline"/>
        </w:rPr>
        <w:t>, including legislative advocacy</w:t>
      </w:r>
      <w:r>
        <w:t xml:space="preserve">; just this March in Washington, the </w:t>
      </w:r>
      <w:r w:rsidRPr="003D0780">
        <w:rPr>
          <w:rStyle w:val="StyleUnderline"/>
        </w:rPr>
        <w:t xml:space="preserve">advocacy group Strippers Are Workers won a Strippers’ Bill of Rights that creates </w:t>
      </w:r>
      <w:r w:rsidRPr="003D0780">
        <w:rPr>
          <w:rStyle w:val="Emphasis"/>
        </w:rPr>
        <w:t>necessary</w:t>
      </w:r>
      <w:r>
        <w:t xml:space="preserve"> new </w:t>
      </w:r>
      <w:r w:rsidRPr="003D0780">
        <w:rPr>
          <w:rStyle w:val="StyleUnderline"/>
        </w:rPr>
        <w:t>protections for the state’s dancers. And</w:t>
      </w:r>
      <w:r>
        <w:t xml:space="preserve"> the </w:t>
      </w:r>
      <w:r w:rsidRPr="003D0780">
        <w:rPr>
          <w:rStyle w:val="StyleUnderline"/>
        </w:rPr>
        <w:t>recent unionization wave has swept up</w:t>
      </w:r>
      <w:r>
        <w:t xml:space="preserve"> the </w:t>
      </w:r>
      <w:r w:rsidRPr="003D0780">
        <w:rPr>
          <w:rStyle w:val="StyleUnderline"/>
        </w:rPr>
        <w:t>sex work industry</w:t>
      </w:r>
      <w:r>
        <w:t>: As of 2023, the Star Garden in Hollywood, California, and Portland, Oregon’s Magic Tavern are now represented by the Actors’ Equity Association, a 50,000-member union for live performance professionals.</w:t>
      </w:r>
    </w:p>
    <w:p w14:paraId="1B9CF41E" w14:textId="77777777" w:rsidR="00B569EB" w:rsidRPr="00B35FDC" w:rsidRDefault="00B569EB" w:rsidP="00B569EB"/>
    <w:p w14:paraId="6F4DE342" w14:textId="77777777" w:rsidR="00B569EB" w:rsidRDefault="00B569EB" w:rsidP="00B569EB">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Labor’s </w:t>
      </w:r>
      <w:r>
        <w:rPr>
          <w:rFonts w:eastAsiaTheme="majorEastAsia" w:cstheme="majorBidi"/>
          <w:b/>
          <w:iCs/>
          <w:sz w:val="26"/>
        </w:rPr>
        <w:t xml:space="preserve">law is a </w:t>
      </w:r>
      <w:r>
        <w:rPr>
          <w:rFonts w:eastAsiaTheme="majorEastAsia" w:cstheme="majorBidi"/>
          <w:b/>
          <w:iCs/>
          <w:sz w:val="26"/>
          <w:u w:val="single"/>
        </w:rPr>
        <w:t>flexible</w:t>
      </w:r>
      <w:r>
        <w:rPr>
          <w:rFonts w:eastAsiaTheme="majorEastAsia" w:cstheme="majorBidi"/>
          <w:b/>
          <w:iCs/>
          <w:sz w:val="26"/>
        </w:rPr>
        <w:t xml:space="preserve"> construct that can be </w:t>
      </w:r>
      <w:r>
        <w:rPr>
          <w:rFonts w:eastAsiaTheme="majorEastAsia" w:cstheme="majorBidi"/>
          <w:b/>
          <w:iCs/>
          <w:sz w:val="26"/>
          <w:u w:val="single"/>
        </w:rPr>
        <w:t>expanded</w:t>
      </w:r>
      <w:r>
        <w:rPr>
          <w:rFonts w:eastAsiaTheme="majorEastAsia" w:cstheme="majorBidi"/>
          <w:b/>
          <w:iCs/>
          <w:sz w:val="26"/>
        </w:rPr>
        <w:t xml:space="preserve"> to include non-traditional forms of work.</w:t>
      </w:r>
    </w:p>
    <w:p w14:paraId="1A145C4E" w14:textId="77777777" w:rsidR="00B569EB" w:rsidRPr="00F44EA2" w:rsidRDefault="00B569EB" w:rsidP="00B569EB">
      <w:r w:rsidRPr="00F44EA2">
        <w:rPr>
          <w:rStyle w:val="Style13ptBold"/>
        </w:rPr>
        <w:t>de Muñagorri ’24</w:t>
      </w:r>
      <w:r w:rsidRPr="00F44EA2">
        <w:t xml:space="preserve"> [Rafael</w:t>
      </w:r>
      <w:r>
        <w:t xml:space="preserve"> Encinas</w:t>
      </w:r>
      <w:r w:rsidRPr="00F44EA2">
        <w:t>; 2024; Professor of law at Nantes University, visiting research scholar of the history of science at Harvard University; Labour Law Utopias, “Labour Law for Care and Wellbeing,” p. 167-169]</w:t>
      </w:r>
    </w:p>
    <w:p w14:paraId="1A25E398" w14:textId="77777777" w:rsidR="00B569EB" w:rsidRPr="005364C0" w:rsidRDefault="00B569EB" w:rsidP="00B569EB">
      <w:pPr>
        <w:rPr>
          <w:rStyle w:val="Heading4Char"/>
        </w:rPr>
      </w:pPr>
      <w:r w:rsidRPr="00CA3FAF">
        <w:rPr>
          <w:sz w:val="16"/>
        </w:rPr>
        <w:t>B. Feminist Legal Thinkers’ Proposed Enlarged Scope of Labour Law</w:t>
      </w:r>
    </w:p>
    <w:p w14:paraId="3A990E18" w14:textId="77777777" w:rsidR="00B569EB" w:rsidRPr="005364C0" w:rsidRDefault="00B569EB" w:rsidP="00B569EB">
      <w:pPr>
        <w:rPr>
          <w:rStyle w:val="Heading4Char"/>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r w:rsidRPr="00CA3FAF">
        <w:rPr>
          <w:highlight w:val="cyan"/>
          <w:u w:val="single"/>
        </w:rPr>
        <w:t>labour</w:t>
      </w:r>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1CBE7A53" w14:textId="77777777" w:rsidR="00B569EB" w:rsidRPr="005364C0" w:rsidRDefault="00B569EB" w:rsidP="00B569EB">
      <w:pPr>
        <w:rPr>
          <w:rStyle w:val="Heading4Char"/>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CA3FAF">
        <w:rPr>
          <w:highlight w:val="cyan"/>
          <w:u w:val="single"/>
        </w:rPr>
        <w:t>a change</w:t>
      </w:r>
      <w:r w:rsidRPr="00CA3FAF">
        <w:rPr>
          <w:sz w:val="16"/>
        </w:rPr>
        <w:t>.</w:t>
      </w:r>
    </w:p>
    <w:p w14:paraId="52678031" w14:textId="77777777" w:rsidR="00B569EB" w:rsidRPr="005364C0" w:rsidRDefault="00B569EB" w:rsidP="00B569EB">
      <w:pPr>
        <w:rPr>
          <w:rStyle w:val="Heading4Char"/>
        </w:rPr>
      </w:pPr>
      <w:r w:rsidRPr="00CA3FAF">
        <w:rPr>
          <w:sz w:val="16"/>
        </w:rPr>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67ADC0EC" w14:textId="77777777" w:rsidR="00B569EB" w:rsidRPr="005364C0" w:rsidRDefault="00B569EB" w:rsidP="00B569EB">
      <w:pPr>
        <w:rPr>
          <w:rStyle w:val="Heading4Char"/>
        </w:rPr>
      </w:pPr>
      <w:r w:rsidRPr="00CA3FAF">
        <w:rPr>
          <w:sz w:val="16"/>
        </w:rPr>
        <w:t xml:space="preserve">The second objective is for labour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0FCF17DF" w14:textId="77777777" w:rsidR="00B569EB" w:rsidRPr="005364C0" w:rsidRDefault="00B569EB" w:rsidP="00B569EB">
      <w:pPr>
        <w:rPr>
          <w:rStyle w:val="Heading4Char"/>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r w:rsidRPr="00CA3FAF">
        <w:rPr>
          <w:u w:val="single"/>
        </w:rPr>
        <w:t>labour law has to confront</w:t>
      </w:r>
      <w:r w:rsidRPr="00CA3FAF">
        <w:rPr>
          <w:sz w:val="16"/>
        </w:rPr>
        <w:t xml:space="preserve"> serious </w:t>
      </w:r>
      <w:r w:rsidRPr="00CA3FAF">
        <w:rPr>
          <w:b/>
          <w:iCs/>
          <w:u w:val="single"/>
          <w:bdr w:val="single" w:sz="8" w:space="0" w:color="auto"/>
        </w:rPr>
        <w:t>obstacles</w:t>
      </w:r>
      <w:r w:rsidRPr="00CA3FAF">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16D37C56" w14:textId="77777777" w:rsidR="00B569EB" w:rsidRPr="005364C0" w:rsidRDefault="00B569EB" w:rsidP="00B569EB">
      <w:pPr>
        <w:rPr>
          <w:rStyle w:val="Heading4Char"/>
        </w:rPr>
      </w:pPr>
      <w:r w:rsidRPr="00CA3FAF">
        <w:rPr>
          <w:sz w:val="16"/>
        </w:rPr>
        <w:t xml:space="preserve">Is there any conceptual opening for unpaid care work to become covered by labour law? </w:t>
      </w:r>
      <w:r w:rsidRPr="00CA3FAF">
        <w:rPr>
          <w:b/>
          <w:iCs/>
          <w:highlight w:val="cyan"/>
          <w:u w:val="single"/>
          <w:bdr w:val="single" w:sz="8" w:space="0" w:color="auto"/>
        </w:rPr>
        <w:t>Pessimistic</w:t>
      </w:r>
      <w:r w:rsidRPr="00CA3FAF">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CA3FAF">
        <w:rPr>
          <w:highlight w:val="cyan"/>
          <w:u w:val="single"/>
        </w:rPr>
        <w:t xml:space="preserve">have been </w:t>
      </w:r>
      <w:r w:rsidRPr="00CA3FAF">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A3FAF">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labour </w:t>
      </w:r>
      <w:r w:rsidRPr="00CA3FAF">
        <w:rPr>
          <w:highlight w:val="cyan"/>
          <w:u w:val="single"/>
        </w:rPr>
        <w:t>law are</w:t>
      </w:r>
      <w:r w:rsidRPr="00CA3FAF">
        <w:rPr>
          <w:sz w:val="16"/>
        </w:rPr>
        <w:t xml:space="preserve"> also </w:t>
      </w:r>
      <w:r w:rsidRPr="00CA3FAF">
        <w:rPr>
          <w:b/>
          <w:iCs/>
          <w:highlight w:val="cyan"/>
          <w:u w:val="single"/>
          <w:bdr w:val="single" w:sz="8" w:space="0" w:color="auto"/>
        </w:rPr>
        <w:t>flexible</w:t>
      </w:r>
      <w:r w:rsidRPr="00CA3FAF">
        <w:rPr>
          <w:sz w:val="16"/>
        </w:rPr>
        <w:t xml:space="preserve"> and are precisely what is at stake. Currently, or at least in Europe, </w:t>
      </w:r>
      <w:r w:rsidRPr="00CA3FAF">
        <w:rPr>
          <w:highlight w:val="cyan"/>
          <w:u w:val="single"/>
        </w:rPr>
        <w:t xml:space="preserve">the </w:t>
      </w:r>
      <w:r w:rsidRPr="00CA3FAF">
        <w:rPr>
          <w:b/>
          <w:iCs/>
          <w:u w:val="single"/>
          <w:bdr w:val="single" w:sz="8" w:space="0" w:color="auto"/>
        </w:rPr>
        <w:t xml:space="preserve">general </w:t>
      </w:r>
      <w:r w:rsidRPr="00CA3FAF">
        <w:rPr>
          <w:b/>
          <w:iCs/>
          <w:highlight w:val="cyan"/>
          <w:u w:val="single"/>
          <w:bdr w:val="single" w:sz="8" w:space="0" w:color="auto"/>
        </w:rPr>
        <w:t>trend</w:t>
      </w:r>
      <w:r w:rsidRPr="00CA3FAF">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labour </w:t>
      </w:r>
      <w:r w:rsidRPr="00CA3FAF">
        <w:rPr>
          <w:highlight w:val="cyan"/>
          <w:u w:val="single"/>
        </w:rPr>
        <w:t>law</w:t>
      </w:r>
      <w:r w:rsidRPr="00CA3FAF">
        <w:rPr>
          <w:sz w:val="16"/>
        </w:rPr>
        <w:t xml:space="preserve"> in two main directions: one </w:t>
      </w:r>
      <w:r w:rsidRPr="00CA3FAF">
        <w:rPr>
          <w:highlight w:val="cyan"/>
          <w:u w:val="single"/>
        </w:rPr>
        <w:t xml:space="preserve">to broaden the </w:t>
      </w:r>
      <w:r w:rsidRPr="00CA3FAF">
        <w:rPr>
          <w:b/>
          <w:iCs/>
          <w:u w:val="single"/>
          <w:bdr w:val="single" w:sz="8" w:space="0" w:color="auto"/>
        </w:rPr>
        <w:t xml:space="preserve">definition of </w:t>
      </w:r>
      <w:r w:rsidRPr="00CA3FAF">
        <w:rPr>
          <w:b/>
          <w:iCs/>
          <w:highlight w:val="cyan"/>
          <w:u w:val="single"/>
          <w:bdr w:val="single" w:sz="8" w:space="0" w:color="auto"/>
        </w:rPr>
        <w:t>employee</w:t>
      </w:r>
      <w:r w:rsidRPr="00CA3FAF">
        <w:rPr>
          <w:highlight w:val="cyan"/>
          <w:u w:val="single"/>
        </w:rPr>
        <w:t xml:space="preserve"> and</w:t>
      </w:r>
      <w:r w:rsidRPr="00CA3FAF">
        <w:rPr>
          <w:sz w:val="16"/>
        </w:rPr>
        <w:t xml:space="preserve"> the other </w:t>
      </w:r>
      <w:r w:rsidRPr="00CA3FAF">
        <w:rPr>
          <w:highlight w:val="cyan"/>
          <w:u w:val="single"/>
        </w:rPr>
        <w:t xml:space="preserve">to </w:t>
      </w:r>
      <w:r w:rsidRPr="00CA3FAF">
        <w:rPr>
          <w:b/>
          <w:iCs/>
          <w:highlight w:val="cyan"/>
          <w:u w:val="single"/>
          <w:bdr w:val="single" w:sz="8" w:space="0" w:color="auto"/>
        </w:rPr>
        <w:t>extend</w:t>
      </w:r>
      <w:r w:rsidRPr="00CA3FAF">
        <w:rPr>
          <w:sz w:val="16"/>
        </w:rPr>
        <w:t xml:space="preserve"> the </w:t>
      </w:r>
      <w:r w:rsidRPr="00CA3FAF">
        <w:rPr>
          <w:highlight w:val="cyan"/>
          <w:u w:val="single"/>
        </w:rPr>
        <w:t>protection</w:t>
      </w:r>
      <w:r w:rsidRPr="00CA3FAF">
        <w:rPr>
          <w:sz w:val="16"/>
        </w:rPr>
        <w:t xml:space="preserve"> of labour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4A55BD2B" w14:textId="77777777" w:rsidR="00B569EB" w:rsidRPr="005364C0" w:rsidRDefault="00B569EB" w:rsidP="00B569EB">
      <w:pPr>
        <w:rPr>
          <w:rStyle w:val="Heading4Char"/>
        </w:rPr>
      </w:pPr>
      <w:r w:rsidRPr="00CA3FAF">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r w:rsidRPr="00CA3FAF">
        <w:rPr>
          <w:highlight w:val="cyan"/>
          <w:u w:val="single"/>
        </w:rPr>
        <w:t xml:space="preserve">labour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A3FAF">
        <w:rPr>
          <w:b/>
          <w:iCs/>
          <w:highlight w:val="cyan"/>
          <w:u w:val="single"/>
          <w:bdr w:val="single" w:sz="8" w:space="0" w:color="auto"/>
        </w:rPr>
        <w:t>flexible</w:t>
      </w:r>
      <w:r w:rsidRPr="00CA3FAF">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CA3FAF">
        <w:rPr>
          <w:b/>
          <w:iCs/>
          <w:highlight w:val="cyan"/>
          <w:u w:val="single"/>
          <w:bdr w:val="single" w:sz="8" w:space="0" w:color="auto"/>
        </w:rPr>
        <w:t>Enlarging</w:t>
      </w:r>
      <w:r w:rsidRPr="00CA3FAF">
        <w:rPr>
          <w:sz w:val="16"/>
        </w:rPr>
        <w:t xml:space="preserve"> the scope of </w:t>
      </w:r>
      <w:r w:rsidRPr="00CA3FAF">
        <w:rPr>
          <w:u w:val="single"/>
        </w:rPr>
        <w:t xml:space="preserve">labour </w:t>
      </w:r>
      <w:r w:rsidRPr="00CA3FAF">
        <w:rPr>
          <w:highlight w:val="cyan"/>
          <w:u w:val="single"/>
        </w:rPr>
        <w:t xml:space="preserve">law to </w:t>
      </w:r>
      <w:r w:rsidRPr="00CA3FAF">
        <w:rPr>
          <w:b/>
          <w:iCs/>
          <w:highlight w:val="cyan"/>
          <w:u w:val="single"/>
          <w:bdr w:val="single" w:sz="8" w:space="0" w:color="auto"/>
        </w:rPr>
        <w:t>include</w:t>
      </w:r>
      <w:r w:rsidRPr="00CA3FAF">
        <w:rPr>
          <w:sz w:val="16"/>
        </w:rPr>
        <w:t xml:space="preserve"> unpaid domestic workers and </w:t>
      </w:r>
      <w:r w:rsidRPr="00CA3FAF">
        <w:rPr>
          <w:highlight w:val="cyan"/>
          <w:u w:val="single"/>
        </w:rPr>
        <w:t xml:space="preserve">carers seems </w:t>
      </w:r>
      <w:r w:rsidRPr="00CA3FAF">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A3FAF">
        <w:rPr>
          <w:b/>
          <w:iCs/>
          <w:highlight w:val="cyan"/>
          <w:u w:val="single"/>
          <w:bdr w:val="single" w:sz="8" w:space="0" w:color="auto"/>
        </w:rPr>
        <w:t>back</w:t>
      </w:r>
      <w:r w:rsidRPr="00CA3FAF">
        <w:rPr>
          <w:highlight w:val="cyan"/>
          <w:u w:val="single"/>
        </w:rPr>
        <w:t xml:space="preserve"> to the original</w:t>
      </w:r>
      <w:r w:rsidRPr="00CA3FAF">
        <w:rPr>
          <w:sz w:val="16"/>
        </w:rPr>
        <w:t xml:space="preserve">, broad </w:t>
      </w:r>
      <w:r w:rsidRPr="00CA3FAF">
        <w:rPr>
          <w:highlight w:val="cyan"/>
          <w:u w:val="single"/>
        </w:rPr>
        <w:t>concept</w:t>
      </w:r>
      <w:r w:rsidRPr="00CA3FAF">
        <w:rPr>
          <w:u w:val="single"/>
        </w:rPr>
        <w:t xml:space="preserve"> of labour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such as Sinzheimer, who encapsulates social welfare within it.58 Perhaps more radically, labour law could nowadays be conceived as an addition to a new welfare paradigm, and not the other way around.</w:t>
      </w:r>
    </w:p>
    <w:p w14:paraId="5646F0DD" w14:textId="77777777" w:rsidR="00B569EB" w:rsidRPr="005364C0" w:rsidRDefault="00B569EB" w:rsidP="00B569EB">
      <w:pPr>
        <w:pStyle w:val="Heading4"/>
        <w:rPr>
          <w:rStyle w:val="Heading4Char"/>
        </w:rPr>
      </w:pPr>
      <w:r>
        <w:t xml:space="preserve">Their </w:t>
      </w:r>
      <w:r w:rsidRPr="00FC61C7">
        <w:rPr>
          <w:u w:val="single"/>
        </w:rPr>
        <w:t>disc</w:t>
      </w:r>
      <w:r>
        <w:rPr>
          <w:u w:val="single"/>
        </w:rPr>
        <w:t>ursive rejection</w:t>
      </w:r>
      <w:r>
        <w:t xml:space="preserve"> forgoes opportunities for labor to </w:t>
      </w:r>
      <w:r>
        <w:rPr>
          <w:u w:val="single"/>
        </w:rPr>
        <w:t>complement</w:t>
      </w:r>
      <w:r>
        <w:t xml:space="preserve"> activism. Neg answers are </w:t>
      </w:r>
      <w:r>
        <w:rPr>
          <w:u w:val="single"/>
        </w:rPr>
        <w:t>ahistorical</w:t>
      </w:r>
      <w:r>
        <w:t xml:space="preserve"> and ignore how unions have been a </w:t>
      </w:r>
      <w:r>
        <w:rPr>
          <w:u w:val="single"/>
        </w:rPr>
        <w:t>vehicle</w:t>
      </w:r>
      <w:r>
        <w:t xml:space="preserve"> for queer equity.</w:t>
      </w:r>
    </w:p>
    <w:p w14:paraId="7A932ABE" w14:textId="77777777" w:rsidR="00B569EB" w:rsidRPr="00F44EA2" w:rsidRDefault="00B569EB" w:rsidP="00B569EB">
      <w:r w:rsidRPr="00F44EA2">
        <w:rPr>
          <w:rStyle w:val="Style13ptBold"/>
        </w:rPr>
        <w:t>Vandermeade ’24</w:t>
      </w:r>
      <w:r w:rsidRPr="00F44EA2">
        <w:t xml:space="preserve"> [Samantha and Mary Margaret Fonow; 2024; Visiting assistant professor of gender and women’s studies at the University of Wyoming, Ph.D. in women’s and gender studies from Arizona State University; Professor of women and gender studies at Arizona State University, Ph.D. from the Ohio State University–Columbus; New Labor Forum, “How Queer Activism is Changing the Labor Movement,” vol. 33, no. 2, p. 42-44]</w:t>
      </w:r>
    </w:p>
    <w:p w14:paraId="7ADBC0C4" w14:textId="77777777" w:rsidR="00B569EB" w:rsidRPr="005364C0" w:rsidRDefault="00B569EB" w:rsidP="00B569EB">
      <w:pPr>
        <w:rPr>
          <w:rStyle w:val="Heading4Char"/>
        </w:rPr>
      </w:pPr>
      <w:r w:rsidRPr="00CF5E41">
        <w:rPr>
          <w:sz w:val="16"/>
        </w:rPr>
        <w:t>Discursive Alliances to Build Solidarity</w:t>
      </w:r>
    </w:p>
    <w:p w14:paraId="5B7F283F" w14:textId="77777777" w:rsidR="00B569EB" w:rsidRPr="005364C0" w:rsidRDefault="00B569EB" w:rsidP="00B569EB">
      <w:pPr>
        <w:rPr>
          <w:rStyle w:val="Heading4Char"/>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3837DB45" w14:textId="77777777" w:rsidR="00B569EB" w:rsidRPr="005364C0" w:rsidRDefault="00B569EB" w:rsidP="00B569EB">
      <w:pPr>
        <w:rPr>
          <w:rStyle w:val="Heading4Char"/>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51E3AC80" w14:textId="77777777" w:rsidR="00B569EB" w:rsidRPr="005364C0" w:rsidRDefault="00B569EB" w:rsidP="00B569EB">
      <w:pPr>
        <w:ind w:left="720"/>
        <w:rPr>
          <w:rStyle w:val="Heading4Char"/>
        </w:rPr>
      </w:pPr>
      <w:r w:rsidRPr="00CF5E41">
        <w:rPr>
          <w:sz w:val="16"/>
        </w:rPr>
        <w:t>Queer [self-organizing groups] are strongest in public sector unions with visible queer activists, higher . . . female membership, supportive union leadership, and welldeveloped women’s committees.</w:t>
      </w:r>
    </w:p>
    <w:p w14:paraId="265D7A73" w14:textId="77777777" w:rsidR="00B569EB" w:rsidRPr="005364C0" w:rsidRDefault="00B569EB" w:rsidP="00B569EB">
      <w:pPr>
        <w:rPr>
          <w:rStyle w:val="Heading4Char"/>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6B2F6059" w14:textId="77777777" w:rsidR="00B569EB" w:rsidRPr="005364C0" w:rsidRDefault="00B569EB" w:rsidP="00B569EB">
      <w:pPr>
        <w:rPr>
          <w:rStyle w:val="Heading4Char"/>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1390169E" w14:textId="77777777" w:rsidR="00B569EB" w:rsidRPr="005364C0" w:rsidRDefault="00B569EB" w:rsidP="00B569EB">
      <w:pPr>
        <w:rPr>
          <w:rStyle w:val="Heading4Char"/>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19C06E9D" w14:textId="77777777" w:rsidR="00B569EB" w:rsidRPr="005364C0" w:rsidRDefault="00B569EB" w:rsidP="00B569EB">
      <w:pPr>
        <w:rPr>
          <w:rStyle w:val="Heading4Char"/>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06602DE4" w14:textId="77777777" w:rsidR="00B569EB" w:rsidRPr="005364C0" w:rsidRDefault="00B569EB" w:rsidP="00B569EB">
      <w:pPr>
        <w:rPr>
          <w:rStyle w:val="Heading4Char"/>
        </w:rPr>
      </w:pPr>
      <w:r w:rsidRPr="00CF5E41">
        <w:rPr>
          <w:sz w:val="16"/>
        </w:rPr>
        <w:t>Building Labor and Queer Alliances and Coalitions</w:t>
      </w:r>
    </w:p>
    <w:p w14:paraId="32CD47CA" w14:textId="77777777" w:rsidR="00B569EB" w:rsidRPr="005364C0" w:rsidRDefault="00B569EB" w:rsidP="00B569EB">
      <w:pPr>
        <w:rPr>
          <w:rStyle w:val="Heading4Char"/>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0847E08F" w14:textId="77777777" w:rsidR="00B569EB" w:rsidRPr="005364C0" w:rsidRDefault="00B569EB" w:rsidP="00B569EB">
      <w:pPr>
        <w:rPr>
          <w:rStyle w:val="Heading4Char"/>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487E8F10" w14:textId="77777777" w:rsidR="00B569EB" w:rsidRPr="005364C0" w:rsidRDefault="00B569EB" w:rsidP="00B569EB">
      <w:pPr>
        <w:ind w:firstLine="720"/>
        <w:rPr>
          <w:rStyle w:val="Heading4Char"/>
        </w:rPr>
      </w:pPr>
      <w:r w:rsidRPr="00CF5E41">
        <w:rPr>
          <w:sz w:val="16"/>
        </w:rPr>
        <w:t>Research in the U.S. shows that queer workers join unions more quickly, move into leadership, and transform the campaigns they join.</w:t>
      </w:r>
    </w:p>
    <w:p w14:paraId="3A432CBC" w14:textId="77777777" w:rsidR="00B569EB" w:rsidRPr="005364C0" w:rsidRDefault="00B569EB" w:rsidP="00B569EB">
      <w:pPr>
        <w:rPr>
          <w:rStyle w:val="Heading4Char"/>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3E17EC8F" w14:textId="77777777" w:rsidR="00B569EB" w:rsidRPr="005364C0" w:rsidRDefault="00B569EB" w:rsidP="00B569EB">
      <w:pPr>
        <w:rPr>
          <w:rStyle w:val="Heading4Char"/>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36DAEFA2" w14:textId="77777777" w:rsidR="00B569EB" w:rsidRPr="005364C0" w:rsidRDefault="00B569EB" w:rsidP="00B569EB">
      <w:pPr>
        <w:rPr>
          <w:rStyle w:val="Heading4Char"/>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0827F0D9" w14:textId="77777777" w:rsidR="00B569EB" w:rsidRPr="00F44EA2" w:rsidRDefault="00B569EB" w:rsidP="00B569EB">
      <w:pPr>
        <w:tabs>
          <w:tab w:val="left" w:pos="4466"/>
        </w:tabs>
      </w:pPr>
    </w:p>
    <w:p w14:paraId="7F4F63E2" w14:textId="77777777" w:rsidR="00B569EB" w:rsidRDefault="00B569EB" w:rsidP="00B569EB">
      <w:pPr>
        <w:pStyle w:val="Heading3"/>
      </w:pPr>
      <w:r>
        <w:t>Link---AT: Giovannitii---2AC</w:t>
      </w:r>
    </w:p>
    <w:p w14:paraId="23B7D801" w14:textId="77777777" w:rsidR="00B569EB" w:rsidRPr="00194B4A" w:rsidRDefault="00B569EB" w:rsidP="00B569EB">
      <w:pPr>
        <w:pStyle w:val="Heading4"/>
      </w:pPr>
      <w:r>
        <w:t xml:space="preserve">Plan </w:t>
      </w:r>
      <w:r w:rsidRPr="00194B4A">
        <w:rPr>
          <w:u w:val="single"/>
        </w:rPr>
        <w:t>reinstates protections</w:t>
      </w:r>
      <w:r>
        <w:t xml:space="preserve"> for LGBTQ workers in the federal workforce---squo ensures harassment, discrimination, and retaliation.</w:t>
      </w:r>
    </w:p>
    <w:p w14:paraId="5EE65E6D" w14:textId="77777777" w:rsidR="00B569EB" w:rsidRDefault="00B569EB" w:rsidP="00B569EB">
      <w:r w:rsidRPr="00194B4A">
        <w:rPr>
          <w:rStyle w:val="Style13ptBold"/>
        </w:rPr>
        <w:t>Stanek ’25</w:t>
      </w:r>
      <w:r>
        <w:t xml:space="preserve"> [Thomas; February 07; </w:t>
      </w:r>
      <w:r w:rsidRPr="00194B4A">
        <w:t>co-chair of Ogletree Deakins’ Traditional Labor Relations Practice Group and a shareholder in Ogletree Deakins’ Phoenix office</w:t>
      </w:r>
      <w:r>
        <w:t>; “</w:t>
      </w:r>
      <w:r w:rsidRPr="00194B4A">
        <w:t>New Executive Orders May Contradict Federal Collective Bargaining Agreements</w:t>
      </w:r>
      <w:r>
        <w:t xml:space="preserve">,” </w:t>
      </w:r>
      <w:r w:rsidRPr="00194B4A">
        <w:t>https://ogletree.com/insights-resources/blog-posts/new-executive-orders-may-contradict-federal-collective-bargaining-agreements/</w:t>
      </w:r>
      <w:r>
        <w:t>]</w:t>
      </w:r>
    </w:p>
    <w:p w14:paraId="46C1610D" w14:textId="77777777" w:rsidR="00B569EB" w:rsidRPr="00194B4A" w:rsidRDefault="00B569EB" w:rsidP="00B569EB">
      <w:pPr>
        <w:rPr>
          <w:sz w:val="16"/>
        </w:rPr>
      </w:pPr>
      <w:r w:rsidRPr="00194B4A">
        <w:rPr>
          <w:sz w:val="16"/>
        </w:rPr>
        <w:t xml:space="preserve">Furthermore, another January 20 </w:t>
      </w:r>
      <w:r w:rsidRPr="00194B4A">
        <w:rPr>
          <w:rStyle w:val="Emphasis"/>
          <w:highlight w:val="cyan"/>
        </w:rPr>
        <w:t>ex</w:t>
      </w:r>
      <w:r w:rsidRPr="00194B4A">
        <w:rPr>
          <w:sz w:val="16"/>
        </w:rPr>
        <w:t xml:space="preserve">ecutive </w:t>
      </w:r>
      <w:r w:rsidRPr="00194B4A">
        <w:rPr>
          <w:rStyle w:val="Emphasis"/>
          <w:highlight w:val="cyan"/>
        </w:rPr>
        <w:t>o</w:t>
      </w:r>
      <w:r w:rsidRPr="00194B4A">
        <w:rPr>
          <w:sz w:val="16"/>
        </w:rPr>
        <w:t xml:space="preserve">rder states that the federal government will </w:t>
      </w:r>
      <w:r w:rsidRPr="00194B4A">
        <w:rPr>
          <w:highlight w:val="cyan"/>
          <w:u w:val="single"/>
        </w:rPr>
        <w:t xml:space="preserve">recognize </w:t>
      </w:r>
      <w:r w:rsidRPr="00194B4A">
        <w:rPr>
          <w:rStyle w:val="Emphasis"/>
          <w:highlight w:val="cyan"/>
        </w:rPr>
        <w:t>only</w:t>
      </w:r>
      <w:r w:rsidRPr="00194B4A">
        <w:rPr>
          <w:highlight w:val="cyan"/>
          <w:u w:val="single"/>
        </w:rPr>
        <w:t xml:space="preserve"> two genders</w:t>
      </w:r>
      <w:r w:rsidRPr="00194B4A">
        <w:rPr>
          <w:u w:val="single"/>
        </w:rPr>
        <w:t>: male and female</w:t>
      </w:r>
      <w:r w:rsidRPr="00194B4A">
        <w:rPr>
          <w:sz w:val="16"/>
        </w:rPr>
        <w:t xml:space="preserve">. It </w:t>
      </w:r>
      <w:r w:rsidRPr="00194B4A">
        <w:rPr>
          <w:u w:val="single"/>
        </w:rPr>
        <w:t>rejects the transgender and nonbinary categories</w:t>
      </w:r>
      <w:r w:rsidRPr="00194B4A">
        <w:rPr>
          <w:sz w:val="16"/>
        </w:rPr>
        <w:t>. It rescinds previous guidance from the U.S. Equal Employment Opportunity Commission (EEOC) under the Biden administration, which held that LGBTQ employees are legally protected from harassment and discrimination under Title VII of the Civil Rights Act of 1964.</w:t>
      </w:r>
    </w:p>
    <w:p w14:paraId="03B50751" w14:textId="77777777" w:rsidR="00B569EB" w:rsidRPr="00194B4A" w:rsidRDefault="00B569EB" w:rsidP="00B569EB">
      <w:pPr>
        <w:rPr>
          <w:u w:val="single"/>
        </w:rPr>
      </w:pPr>
      <w:r w:rsidRPr="00194B4A">
        <w:rPr>
          <w:sz w:val="16"/>
        </w:rPr>
        <w:t xml:space="preserve">The EEOC’s new acting chair, Andrea Lucas, recently announced a policy shift on enforcement of antidiscrimination laws. She opposes the position that </w:t>
      </w:r>
      <w:r w:rsidRPr="00194B4A">
        <w:rPr>
          <w:rStyle w:val="Emphasis"/>
          <w:highlight w:val="cyan"/>
        </w:rPr>
        <w:t>unlawful harassment</w:t>
      </w:r>
      <w:r w:rsidRPr="00194B4A">
        <w:rPr>
          <w:sz w:val="16"/>
        </w:rPr>
        <w:t xml:space="preserve"> under Title VII </w:t>
      </w:r>
      <w:r w:rsidRPr="00194B4A">
        <w:rPr>
          <w:highlight w:val="cyan"/>
          <w:u w:val="single"/>
        </w:rPr>
        <w:t>includes</w:t>
      </w:r>
      <w:r w:rsidRPr="00194B4A">
        <w:rPr>
          <w:sz w:val="16"/>
        </w:rPr>
        <w:t xml:space="preserve"> the “</w:t>
      </w:r>
      <w:r w:rsidRPr="00194B4A">
        <w:rPr>
          <w:highlight w:val="cyan"/>
          <w:u w:val="single"/>
        </w:rPr>
        <w:t>denial of access to</w:t>
      </w:r>
      <w:r w:rsidRPr="00194B4A">
        <w:rPr>
          <w:sz w:val="16"/>
        </w:rPr>
        <w:t xml:space="preserve"> a </w:t>
      </w:r>
      <w:r w:rsidRPr="00194B4A">
        <w:rPr>
          <w:highlight w:val="cyan"/>
          <w:u w:val="single"/>
        </w:rPr>
        <w:t>bathroom</w:t>
      </w:r>
      <w:r w:rsidRPr="00194B4A">
        <w:rPr>
          <w:sz w:val="16"/>
        </w:rPr>
        <w:t xml:space="preserve"> or other sex-segregated facility </w:t>
      </w:r>
      <w:r w:rsidRPr="00194B4A">
        <w:rPr>
          <w:highlight w:val="cyan"/>
          <w:u w:val="single"/>
        </w:rPr>
        <w:t>consistent with</w:t>
      </w:r>
      <w:r w:rsidRPr="00194B4A">
        <w:rPr>
          <w:sz w:val="16"/>
        </w:rPr>
        <w:t xml:space="preserve"> [an] individual’s </w:t>
      </w:r>
      <w:r w:rsidRPr="00194B4A">
        <w:rPr>
          <w:highlight w:val="cyan"/>
          <w:u w:val="single"/>
        </w:rPr>
        <w:t>gender identity” and</w:t>
      </w:r>
      <w:r w:rsidRPr="00194B4A">
        <w:rPr>
          <w:sz w:val="16"/>
        </w:rPr>
        <w:t xml:space="preserve"> the “</w:t>
      </w:r>
      <w:r w:rsidRPr="00194B4A">
        <w:rPr>
          <w:rStyle w:val="Emphasis"/>
          <w:highlight w:val="cyan"/>
        </w:rPr>
        <w:t>repeated</w:t>
      </w:r>
      <w:r w:rsidRPr="00194B4A">
        <w:rPr>
          <w:sz w:val="16"/>
        </w:rPr>
        <w:t xml:space="preserve"> and intentional </w:t>
      </w:r>
      <w:r w:rsidRPr="00194B4A">
        <w:rPr>
          <w:highlight w:val="cyan"/>
          <w:u w:val="single"/>
        </w:rPr>
        <w:t>use of</w:t>
      </w:r>
      <w:r w:rsidRPr="00194B4A">
        <w:rPr>
          <w:sz w:val="16"/>
        </w:rPr>
        <w:t xml:space="preserve"> a </w:t>
      </w:r>
      <w:r w:rsidRPr="00194B4A">
        <w:rPr>
          <w:rStyle w:val="Emphasis"/>
          <w:highlight w:val="cyan"/>
        </w:rPr>
        <w:t>name</w:t>
      </w:r>
      <w:r w:rsidRPr="00194B4A">
        <w:rPr>
          <w:sz w:val="16"/>
          <w:highlight w:val="cyan"/>
        </w:rPr>
        <w:t xml:space="preserve"> </w:t>
      </w:r>
      <w:r w:rsidRPr="00194B4A">
        <w:rPr>
          <w:highlight w:val="cyan"/>
          <w:u w:val="single"/>
        </w:rPr>
        <w:t>or</w:t>
      </w:r>
      <w:r w:rsidRPr="00194B4A">
        <w:rPr>
          <w:sz w:val="16"/>
          <w:highlight w:val="cyan"/>
        </w:rPr>
        <w:t xml:space="preserve"> </w:t>
      </w:r>
      <w:r w:rsidRPr="00194B4A">
        <w:rPr>
          <w:rStyle w:val="Emphasis"/>
          <w:highlight w:val="cyan"/>
        </w:rPr>
        <w:t>pronoun</w:t>
      </w:r>
      <w:r w:rsidRPr="00194B4A">
        <w:rPr>
          <w:sz w:val="16"/>
          <w:highlight w:val="cyan"/>
        </w:rPr>
        <w:t xml:space="preserve"> </w:t>
      </w:r>
      <w:r w:rsidRPr="00194B4A">
        <w:rPr>
          <w:highlight w:val="cyan"/>
          <w:u w:val="single"/>
        </w:rPr>
        <w:t>inconsistent with</w:t>
      </w:r>
      <w:r w:rsidRPr="00194B4A">
        <w:rPr>
          <w:u w:val="single"/>
        </w:rPr>
        <w:t xml:space="preserve"> [an] individual’s known </w:t>
      </w:r>
      <w:r w:rsidRPr="00194B4A">
        <w:rPr>
          <w:highlight w:val="cyan"/>
          <w:u w:val="single"/>
        </w:rPr>
        <w:t>gender identity</w:t>
      </w:r>
      <w:r w:rsidRPr="00194B4A">
        <w:rPr>
          <w:u w:val="single"/>
        </w:rPr>
        <w:t>.”</w:t>
      </w:r>
    </w:p>
    <w:p w14:paraId="52E66EDD" w14:textId="77777777" w:rsidR="00B569EB" w:rsidRPr="00194B4A" w:rsidRDefault="00B569EB" w:rsidP="00B569EB">
      <w:pPr>
        <w:rPr>
          <w:u w:val="single"/>
        </w:rPr>
      </w:pPr>
      <w:r w:rsidRPr="00194B4A">
        <w:rPr>
          <w:sz w:val="16"/>
        </w:rPr>
        <w:t xml:space="preserve">Some </w:t>
      </w:r>
      <w:r w:rsidRPr="00194B4A">
        <w:rPr>
          <w:rStyle w:val="Emphasis"/>
          <w:highlight w:val="cyan"/>
        </w:rPr>
        <w:t>union contracts</w:t>
      </w:r>
      <w:r w:rsidRPr="00194B4A">
        <w:rPr>
          <w:sz w:val="16"/>
          <w:highlight w:val="cyan"/>
        </w:rPr>
        <w:t xml:space="preserve"> </w:t>
      </w:r>
      <w:r w:rsidRPr="00194B4A">
        <w:rPr>
          <w:highlight w:val="cyan"/>
          <w:u w:val="single"/>
        </w:rPr>
        <w:t xml:space="preserve">have clauses protecting LGBTQ workers from </w:t>
      </w:r>
      <w:r w:rsidRPr="00194B4A">
        <w:rPr>
          <w:rStyle w:val="Emphasis"/>
          <w:highlight w:val="cyan"/>
        </w:rPr>
        <w:t>harassment</w:t>
      </w:r>
      <w:r w:rsidRPr="00194B4A">
        <w:rPr>
          <w:u w:val="single"/>
        </w:rPr>
        <w:t xml:space="preserve">, </w:t>
      </w:r>
      <w:r w:rsidRPr="00194B4A">
        <w:rPr>
          <w:rStyle w:val="Emphasis"/>
          <w:highlight w:val="cyan"/>
        </w:rPr>
        <w:t>discrimination</w:t>
      </w:r>
      <w:r w:rsidRPr="00194B4A">
        <w:rPr>
          <w:highlight w:val="cyan"/>
          <w:u w:val="single"/>
        </w:rPr>
        <w:t xml:space="preserve">, and </w:t>
      </w:r>
      <w:r w:rsidRPr="00194B4A">
        <w:rPr>
          <w:rStyle w:val="Emphasis"/>
          <w:highlight w:val="cyan"/>
        </w:rPr>
        <w:t>retaliation</w:t>
      </w:r>
      <w:r w:rsidRPr="00194B4A">
        <w:rPr>
          <w:sz w:val="16"/>
        </w:rPr>
        <w:t>.</w:t>
      </w:r>
      <w:r w:rsidRPr="00194B4A">
        <w:rPr>
          <w:u w:val="single"/>
        </w:rPr>
        <w:t xml:space="preserve"> Likewise, some union contracts </w:t>
      </w:r>
      <w:r w:rsidRPr="00194B4A">
        <w:rPr>
          <w:highlight w:val="cyan"/>
          <w:u w:val="single"/>
        </w:rPr>
        <w:t>guarantee</w:t>
      </w:r>
      <w:r w:rsidRPr="00194B4A">
        <w:rPr>
          <w:u w:val="single"/>
        </w:rPr>
        <w:t xml:space="preserve"> workers access to </w:t>
      </w:r>
      <w:r w:rsidRPr="00194B4A">
        <w:rPr>
          <w:highlight w:val="cyan"/>
          <w:u w:val="single"/>
        </w:rPr>
        <w:t>restrooms</w:t>
      </w:r>
      <w:r w:rsidRPr="00194B4A">
        <w:rPr>
          <w:u w:val="single"/>
        </w:rPr>
        <w:t xml:space="preserve"> that align with their gender identity, </w:t>
      </w:r>
      <w:r w:rsidRPr="00194B4A">
        <w:rPr>
          <w:highlight w:val="cyan"/>
          <w:u w:val="single"/>
        </w:rPr>
        <w:t>and require management to use</w:t>
      </w:r>
      <w:r w:rsidRPr="00194B4A">
        <w:rPr>
          <w:u w:val="single"/>
        </w:rPr>
        <w:t xml:space="preserve"> an employee’s </w:t>
      </w:r>
      <w:r w:rsidRPr="00194B4A">
        <w:rPr>
          <w:highlight w:val="cyan"/>
          <w:u w:val="single"/>
        </w:rPr>
        <w:t>preferred name and pronouns</w:t>
      </w:r>
      <w:r w:rsidRPr="00194B4A">
        <w:rPr>
          <w:u w:val="single"/>
        </w:rPr>
        <w:t>.</w:t>
      </w:r>
    </w:p>
    <w:p w14:paraId="6D37F637" w14:textId="77777777" w:rsidR="00B569EB" w:rsidRPr="00194B4A" w:rsidRDefault="00B569EB" w:rsidP="00B569EB">
      <w:pPr>
        <w:rPr>
          <w:sz w:val="16"/>
        </w:rPr>
      </w:pPr>
      <w:r w:rsidRPr="00194B4A">
        <w:rPr>
          <w:sz w:val="16"/>
        </w:rPr>
        <w:t xml:space="preserve">Finally, on January 31, 2025, President </w:t>
      </w:r>
      <w:r w:rsidRPr="00194B4A">
        <w:rPr>
          <w:highlight w:val="cyan"/>
          <w:u w:val="single"/>
        </w:rPr>
        <w:t>Trump</w:t>
      </w:r>
      <w:r w:rsidRPr="00194B4A">
        <w:rPr>
          <w:sz w:val="16"/>
        </w:rPr>
        <w:t xml:space="preserve"> released an executive order </w:t>
      </w:r>
      <w:r w:rsidRPr="00194B4A">
        <w:rPr>
          <w:rStyle w:val="Emphasis"/>
          <w:highlight w:val="cyan"/>
        </w:rPr>
        <w:t>nullify</w:t>
      </w:r>
      <w:r w:rsidRPr="00194B4A">
        <w:rPr>
          <w:sz w:val="16"/>
        </w:rPr>
        <w:t xml:space="preserve">ing </w:t>
      </w:r>
      <w:r w:rsidRPr="00194B4A">
        <w:rPr>
          <w:rStyle w:val="Emphasis"/>
          <w:highlight w:val="cyan"/>
        </w:rPr>
        <w:t>collective bargaining</w:t>
      </w:r>
      <w:r w:rsidRPr="00194B4A">
        <w:rPr>
          <w:u w:val="single"/>
        </w:rPr>
        <w:t xml:space="preserve"> agreements</w:t>
      </w:r>
      <w:r w:rsidRPr="00194B4A">
        <w:rPr>
          <w:sz w:val="16"/>
        </w:rPr>
        <w:t xml:space="preserve"> </w:t>
      </w:r>
      <w:r w:rsidRPr="00194B4A">
        <w:rPr>
          <w:u w:val="single"/>
        </w:rPr>
        <w:t>that were finalized with federal agencies during the last month of the Biden administration</w:t>
      </w:r>
      <w:r w:rsidRPr="00194B4A">
        <w:rPr>
          <w:sz w:val="16"/>
        </w:rPr>
        <w:t>. The status of those recently ratified union contracts remains uncertain.</w:t>
      </w:r>
    </w:p>
    <w:p w14:paraId="16ED8555" w14:textId="77777777" w:rsidR="00B569EB" w:rsidRPr="00194B4A" w:rsidRDefault="00B569EB" w:rsidP="00B569EB">
      <w:pPr>
        <w:rPr>
          <w:sz w:val="16"/>
        </w:rPr>
      </w:pPr>
      <w:r w:rsidRPr="00194B4A">
        <w:rPr>
          <w:sz w:val="16"/>
        </w:rPr>
        <w:t>Next Steps</w:t>
      </w:r>
    </w:p>
    <w:p w14:paraId="3120D057" w14:textId="77777777" w:rsidR="00B569EB" w:rsidRDefault="00B569EB" w:rsidP="00B569EB">
      <w:pPr>
        <w:rPr>
          <w:sz w:val="16"/>
        </w:rPr>
      </w:pPr>
      <w:r w:rsidRPr="00194B4A">
        <w:rPr>
          <w:sz w:val="16"/>
        </w:rPr>
        <w:t xml:space="preserve">Depending on their written terms, some provisions in union contracts governing the employment of </w:t>
      </w:r>
      <w:r w:rsidRPr="00194B4A">
        <w:rPr>
          <w:rStyle w:val="Emphasis"/>
        </w:rPr>
        <w:t>federal workers</w:t>
      </w:r>
      <w:r w:rsidRPr="00194B4A">
        <w:rPr>
          <w:sz w:val="16"/>
        </w:rPr>
        <w:t xml:space="preserve"> may </w:t>
      </w:r>
      <w:r w:rsidRPr="00194B4A">
        <w:rPr>
          <w:highlight w:val="cyan"/>
          <w:u w:val="single"/>
        </w:rPr>
        <w:t>no longer</w:t>
      </w:r>
      <w:r w:rsidRPr="00194B4A">
        <w:rPr>
          <w:sz w:val="16"/>
        </w:rPr>
        <w:t xml:space="preserve"> be </w:t>
      </w:r>
      <w:r w:rsidRPr="00194B4A">
        <w:rPr>
          <w:highlight w:val="cyan"/>
          <w:u w:val="single"/>
        </w:rPr>
        <w:t>enforceable</w:t>
      </w:r>
      <w:r w:rsidRPr="00194B4A">
        <w:rPr>
          <w:sz w:val="16"/>
        </w:rPr>
        <w:t xml:space="preserve"> based on the Trump administration’s executive orders related to telework, DEI, and </w:t>
      </w:r>
      <w:r w:rsidRPr="00194B4A">
        <w:rPr>
          <w:highlight w:val="cyan"/>
          <w:u w:val="single"/>
        </w:rPr>
        <w:t>protections for LGBTQ workers</w:t>
      </w:r>
      <w:r w:rsidRPr="00194B4A">
        <w:rPr>
          <w:sz w:val="16"/>
        </w:rPr>
        <w:t xml:space="preserve">. The new executive orders that conflict with written union contract language call into question whether the directives are enforceable </w:t>
      </w:r>
      <w:r w:rsidRPr="00194B4A">
        <w:rPr>
          <w:highlight w:val="cyan"/>
          <w:u w:val="single"/>
        </w:rPr>
        <w:t>without collective bargaining</w:t>
      </w:r>
      <w:r w:rsidRPr="00194B4A">
        <w:rPr>
          <w:sz w:val="16"/>
        </w:rPr>
        <w:t>.</w:t>
      </w:r>
    </w:p>
    <w:p w14:paraId="52E577DD" w14:textId="77777777" w:rsidR="00B569EB" w:rsidRDefault="00B569EB" w:rsidP="00B569EB">
      <w:pPr>
        <w:rPr>
          <w:sz w:val="16"/>
        </w:rPr>
      </w:pPr>
    </w:p>
    <w:p w14:paraId="48344675" w14:textId="77777777" w:rsidR="00B569EB" w:rsidRDefault="00B569EB" w:rsidP="00B569EB">
      <w:pPr>
        <w:pStyle w:val="Heading3"/>
      </w:pPr>
      <w:r>
        <w:t>Legal Engagement Good---2AC</w:t>
      </w:r>
    </w:p>
    <w:p w14:paraId="187FC2EF" w14:textId="77777777" w:rsidR="00B569EB" w:rsidRDefault="00B569EB" w:rsidP="00B569EB">
      <w:pPr>
        <w:pStyle w:val="Heading4"/>
        <w:rPr>
          <w:u w:val="single"/>
        </w:rPr>
      </w:pPr>
      <w:r>
        <w:t xml:space="preserve">Anti-queer animus is shaped by </w:t>
      </w:r>
      <w:r w:rsidRPr="005F10CC">
        <w:rPr>
          <w:u w:val="single"/>
        </w:rPr>
        <w:t>context</w:t>
      </w:r>
      <w:r>
        <w:t xml:space="preserve"> and </w:t>
      </w:r>
      <w:r w:rsidRPr="005F10CC">
        <w:rPr>
          <w:u w:val="single"/>
        </w:rPr>
        <w:t>history</w:t>
      </w:r>
      <w:r>
        <w:t xml:space="preserve">---activists view the </w:t>
      </w:r>
      <w:r w:rsidRPr="0098281D">
        <w:rPr>
          <w:u w:val="single"/>
        </w:rPr>
        <w:t>law</w:t>
      </w:r>
      <w:r>
        <w:t xml:space="preserve"> as a </w:t>
      </w:r>
      <w:r w:rsidRPr="0098281D">
        <w:rPr>
          <w:u w:val="single"/>
        </w:rPr>
        <w:t>pivotal tool</w:t>
      </w:r>
      <w:r>
        <w:t xml:space="preserve"> in </w:t>
      </w:r>
      <w:r w:rsidRPr="005F10CC">
        <w:rPr>
          <w:u w:val="single"/>
        </w:rPr>
        <w:t>pushing back</w:t>
      </w:r>
      <w:r>
        <w:t xml:space="preserve"> against </w:t>
      </w:r>
      <w:r w:rsidRPr="00C725E1">
        <w:t>institutionalized violence</w:t>
      </w:r>
    </w:p>
    <w:p w14:paraId="786608C9" w14:textId="77777777" w:rsidR="00B569EB" w:rsidRDefault="00B569EB" w:rsidP="00B569EB">
      <w:r w:rsidRPr="00E55405">
        <w:rPr>
          <w:rStyle w:val="Style13ptBold"/>
        </w:rPr>
        <w:t>Thoreson 14</w:t>
      </w:r>
      <w:r w:rsidRPr="00E55405">
        <w:rPr>
          <w:sz w:val="16"/>
          <w:szCs w:val="16"/>
        </w:rPr>
        <w:t xml:space="preserve">, </w:t>
      </w:r>
      <w:r w:rsidRPr="0098281D">
        <w:t>specialist in the LGBT rights program at Human Rights Watch, author of Transnational LGBT Activism: Working for Sexual Rights Worldwide, holds a law degree from Yale Law School, a Doctorate in Anthropology from the University of Oxford, where he studied as a Rhodes Scholar, and a bachelor’s degree in government and studies of women, gender, and sexuality from Harvard University. (Ryan, 2014, “Troubling the waters of a ‘wave of homophobia’: Political economies of anti-queer animus in sub-Saharan Africa,” Sexualities, vol. 17, no. 1/2, p. 26-27, DOI: 10.1177/1363460713511098)</w:t>
      </w:r>
    </w:p>
    <w:p w14:paraId="7D6C0F89" w14:textId="77777777" w:rsidR="00B569EB" w:rsidRPr="00E55405" w:rsidRDefault="00B569EB" w:rsidP="00B569EB">
      <w:pPr>
        <w:rPr>
          <w:sz w:val="16"/>
          <w:szCs w:val="16"/>
        </w:rPr>
      </w:pPr>
      <w:r w:rsidRPr="00E55405">
        <w:rPr>
          <w:sz w:val="16"/>
          <w:szCs w:val="16"/>
        </w:rPr>
        <w:t>*anti-queer animus: the manifold expressions of prejudice or violence against same-sex activity</w:t>
      </w:r>
    </w:p>
    <w:p w14:paraId="359CF92D" w14:textId="77777777" w:rsidR="00B569EB" w:rsidRPr="00E55405" w:rsidRDefault="00B569EB" w:rsidP="00B569EB">
      <w:pPr>
        <w:rPr>
          <w:rStyle w:val="StyleUnderline"/>
        </w:rPr>
      </w:pPr>
      <w:r w:rsidRPr="00E55405">
        <w:rPr>
          <w:sz w:val="16"/>
        </w:rPr>
        <w:t xml:space="preserve">When homophobias are understood to be only one of many forms of </w:t>
      </w:r>
      <w:r w:rsidRPr="00E55405">
        <w:rPr>
          <w:rStyle w:val="StyleUnderline"/>
        </w:rPr>
        <w:t>anti-queer animus</w:t>
      </w:r>
      <w:r w:rsidRPr="00E55405">
        <w:rPr>
          <w:sz w:val="16"/>
        </w:rPr>
        <w:t xml:space="preserve">, it is easier to see how they </w:t>
      </w:r>
      <w:r w:rsidRPr="00E55405">
        <w:rPr>
          <w:rStyle w:val="StyleUnderline"/>
        </w:rPr>
        <w:t xml:space="preserve">are inflected by the </w:t>
      </w:r>
      <w:r w:rsidRPr="00DF5537">
        <w:rPr>
          <w:rStyle w:val="StyleUnderline"/>
        </w:rPr>
        <w:t xml:space="preserve">sociopolitical systems from which they arise. The </w:t>
      </w:r>
      <w:r w:rsidRPr="00DF5537">
        <w:rPr>
          <w:rStyle w:val="Emphasis"/>
        </w:rPr>
        <w:t xml:space="preserve">most </w:t>
      </w:r>
      <w:r w:rsidRPr="00DF5537">
        <w:rPr>
          <w:rStyle w:val="Emphasis"/>
          <w:highlight w:val="cyan"/>
        </w:rPr>
        <w:t>nuanced understandings</w:t>
      </w:r>
      <w:r w:rsidRPr="00DF5537">
        <w:rPr>
          <w:rStyle w:val="StyleUnderline"/>
          <w:highlight w:val="cyan"/>
        </w:rPr>
        <w:t xml:space="preserve"> of </w:t>
      </w:r>
      <w:r w:rsidRPr="00DF5537">
        <w:rPr>
          <w:rStyle w:val="Emphasis"/>
          <w:highlight w:val="cyan"/>
        </w:rPr>
        <w:t>anti-queer animus</w:t>
      </w:r>
      <w:r w:rsidRPr="00DF5537">
        <w:rPr>
          <w:rStyle w:val="StyleUnderline"/>
        </w:rPr>
        <w:t xml:space="preserve"> typically </w:t>
      </w:r>
      <w:r w:rsidRPr="00DF5537">
        <w:rPr>
          <w:rStyle w:val="StyleUnderline"/>
          <w:highlight w:val="cyan"/>
        </w:rPr>
        <w:t>come from</w:t>
      </w:r>
      <w:r w:rsidRPr="00DF5537">
        <w:rPr>
          <w:rStyle w:val="StyleUnderline"/>
        </w:rPr>
        <w:t xml:space="preserve"> local </w:t>
      </w:r>
      <w:r w:rsidRPr="00DF5537">
        <w:rPr>
          <w:rStyle w:val="StyleUnderline"/>
          <w:highlight w:val="cyan"/>
        </w:rPr>
        <w:t>activists</w:t>
      </w:r>
      <w:r w:rsidRPr="00DF5537">
        <w:rPr>
          <w:rStyle w:val="StyleUnderline"/>
        </w:rPr>
        <w:t xml:space="preserve">, </w:t>
      </w:r>
      <w:r w:rsidRPr="00DF5537">
        <w:rPr>
          <w:rStyle w:val="StyleUnderline"/>
          <w:highlight w:val="cyan"/>
        </w:rPr>
        <w:t>academics</w:t>
      </w:r>
      <w:r w:rsidRPr="00DF5537">
        <w:rPr>
          <w:rStyle w:val="StyleUnderline"/>
        </w:rPr>
        <w:t xml:space="preserve">, </w:t>
      </w:r>
      <w:r w:rsidRPr="00DF5537">
        <w:rPr>
          <w:rStyle w:val="StyleUnderline"/>
          <w:highlight w:val="cyan"/>
        </w:rPr>
        <w:t>and journalists</w:t>
      </w:r>
      <w:r w:rsidRPr="00DF5537">
        <w:rPr>
          <w:rStyle w:val="StyleUnderline"/>
        </w:rPr>
        <w:t xml:space="preserve"> who </w:t>
      </w:r>
      <w:r w:rsidRPr="00DF5537">
        <w:rPr>
          <w:rStyle w:val="StyleUnderline"/>
          <w:highlight w:val="cyan"/>
        </w:rPr>
        <w:t>are</w:t>
      </w:r>
      <w:r w:rsidRPr="00DF5537">
        <w:rPr>
          <w:rStyle w:val="StyleUnderline"/>
        </w:rPr>
        <w:t xml:space="preserve"> </w:t>
      </w:r>
      <w:r w:rsidRPr="00DF5537">
        <w:rPr>
          <w:rStyle w:val="Emphasis"/>
        </w:rPr>
        <w:t xml:space="preserve">keenly </w:t>
      </w:r>
      <w:r w:rsidRPr="00DF5537">
        <w:rPr>
          <w:rStyle w:val="Emphasis"/>
          <w:highlight w:val="cyan"/>
        </w:rPr>
        <w:t>aware</w:t>
      </w:r>
      <w:r w:rsidRPr="00DF5537">
        <w:rPr>
          <w:rStyle w:val="StyleUnderline"/>
          <w:highlight w:val="cyan"/>
        </w:rPr>
        <w:t xml:space="preserve"> of the history</w:t>
      </w:r>
      <w:r w:rsidRPr="00DF5537">
        <w:rPr>
          <w:rStyle w:val="StyleUnderline"/>
        </w:rPr>
        <w:t xml:space="preserve">, </w:t>
      </w:r>
      <w:r w:rsidRPr="00DF5537">
        <w:rPr>
          <w:rStyle w:val="StyleUnderline"/>
          <w:highlight w:val="cyan"/>
        </w:rPr>
        <w:t>politics</w:t>
      </w:r>
      <w:r w:rsidRPr="00DF5537">
        <w:rPr>
          <w:rStyle w:val="StyleUnderline"/>
        </w:rPr>
        <w:t xml:space="preserve">, </w:t>
      </w:r>
      <w:r w:rsidRPr="00DF5537">
        <w:rPr>
          <w:rStyle w:val="StyleUnderline"/>
          <w:highlight w:val="cyan"/>
        </w:rPr>
        <w:t xml:space="preserve">and ideologies that </w:t>
      </w:r>
      <w:r w:rsidRPr="00DF5537">
        <w:rPr>
          <w:rStyle w:val="Emphasis"/>
          <w:highlight w:val="cyan"/>
        </w:rPr>
        <w:t>give rise</w:t>
      </w:r>
      <w:r w:rsidRPr="00DF5537">
        <w:rPr>
          <w:rStyle w:val="StyleUnderline"/>
          <w:highlight w:val="cyan"/>
        </w:rPr>
        <w:t xml:space="preserve"> to anti-queer incidents</w:t>
      </w:r>
      <w:r w:rsidRPr="00E55405">
        <w:rPr>
          <w:sz w:val="16"/>
        </w:rPr>
        <w:t xml:space="preserve"> (Behind the Mask, 2011; Bop, 2008; Gay Uganda, 2011; Tamale, 2003). </w:t>
      </w:r>
      <w:r w:rsidRPr="00E55405">
        <w:rPr>
          <w:rStyle w:val="StyleUnderline"/>
        </w:rPr>
        <w:t>The specificity of their accounts are often lost as a wider network of actors becomes involved</w:t>
      </w:r>
      <w:r w:rsidRPr="00E55405">
        <w:rPr>
          <w:sz w:val="16"/>
        </w:rPr>
        <w:t xml:space="preserve">—for instance, as political leaders dismiss homosexuality as ‘unAfrican,’ journalists seek out regional patterns and metanarratives, and activists respond with the putatively universal frameworks of human rights and public health. When this occurs, external efforts to show solidarity and support have sometimes been unhelpful or counterproductive (Cameron, 2009; Haritaworn et al., 2008; Long, 2009; Massad, 2002). </w:t>
      </w:r>
      <w:r w:rsidRPr="00E55405">
        <w:rPr>
          <w:rStyle w:val="StyleUnderline"/>
        </w:rPr>
        <w:t>The loss of nuance in globalized campaigns is in part because of the dearth of frameworks that can identify particularities as well as transnational patterns.</w:t>
      </w:r>
    </w:p>
    <w:p w14:paraId="620FF74E" w14:textId="77777777" w:rsidR="00B569EB" w:rsidRPr="00E55405" w:rsidRDefault="00B569EB" w:rsidP="00B569EB">
      <w:pPr>
        <w:rPr>
          <w:sz w:val="16"/>
        </w:rPr>
      </w:pPr>
      <w:r w:rsidRPr="00DF5537">
        <w:rPr>
          <w:rStyle w:val="StyleUnderline"/>
          <w:highlight w:val="cyan"/>
        </w:rPr>
        <w:t>Given the</w:t>
      </w:r>
      <w:r w:rsidRPr="00DF5537">
        <w:rPr>
          <w:rStyle w:val="StyleUnderline"/>
        </w:rPr>
        <w:t xml:space="preserve"> </w:t>
      </w:r>
      <w:r w:rsidRPr="00DF5537">
        <w:rPr>
          <w:rStyle w:val="Emphasis"/>
        </w:rPr>
        <w:t>nation-</w:t>
      </w:r>
      <w:r w:rsidRPr="00DF5537">
        <w:rPr>
          <w:rStyle w:val="Emphasis"/>
          <w:highlight w:val="cyan"/>
        </w:rPr>
        <w:t>state’s</w:t>
      </w:r>
      <w:r w:rsidRPr="00DF5537">
        <w:rPr>
          <w:rStyle w:val="StyleUnderline"/>
          <w:highlight w:val="cyan"/>
        </w:rPr>
        <w:t xml:space="preserve"> </w:t>
      </w:r>
      <w:r w:rsidRPr="00DF5537">
        <w:rPr>
          <w:rStyle w:val="Emphasis"/>
          <w:highlight w:val="cyan"/>
        </w:rPr>
        <w:t>distinctive roles</w:t>
      </w:r>
      <w:r w:rsidRPr="00DF5537">
        <w:rPr>
          <w:rStyle w:val="StyleUnderline"/>
          <w:highlight w:val="cyan"/>
        </w:rPr>
        <w:t xml:space="preserve"> in</w:t>
      </w:r>
      <w:r w:rsidRPr="00DF5537">
        <w:rPr>
          <w:rStyle w:val="StyleUnderline"/>
        </w:rPr>
        <w:t xml:space="preserve"> </w:t>
      </w:r>
      <w:r w:rsidRPr="00DF5537">
        <w:rPr>
          <w:rStyle w:val="Emphasis"/>
        </w:rPr>
        <w:t xml:space="preserve">producing </w:t>
      </w:r>
      <w:r w:rsidRPr="00DF5537">
        <w:rPr>
          <w:rStyle w:val="Emphasis"/>
          <w:highlight w:val="cyan"/>
        </w:rPr>
        <w:t>antipathy</w:t>
      </w:r>
      <w:r w:rsidRPr="00DF5537">
        <w:rPr>
          <w:rStyle w:val="StyleUnderline"/>
        </w:rPr>
        <w:t xml:space="preserve"> toward homosexuality, </w:t>
      </w:r>
      <w:r w:rsidRPr="00DF5537">
        <w:rPr>
          <w:rStyle w:val="StyleUnderline"/>
          <w:highlight w:val="cyan"/>
        </w:rPr>
        <w:t xml:space="preserve">a </w:t>
      </w:r>
      <w:r w:rsidRPr="00DF5537">
        <w:rPr>
          <w:rStyle w:val="Emphasis"/>
          <w:highlight w:val="cyan"/>
        </w:rPr>
        <w:t>political</w:t>
      </w:r>
      <w:r w:rsidRPr="00DF5537">
        <w:rPr>
          <w:rStyle w:val="Emphasis"/>
        </w:rPr>
        <w:t xml:space="preserve"> economy </w:t>
      </w:r>
      <w:r w:rsidRPr="00DF5537">
        <w:rPr>
          <w:rStyle w:val="Emphasis"/>
          <w:highlight w:val="cyan"/>
        </w:rPr>
        <w:t>approach</w:t>
      </w:r>
      <w:r w:rsidRPr="00DF5537">
        <w:rPr>
          <w:rStyle w:val="StyleUnderline"/>
          <w:highlight w:val="cyan"/>
        </w:rPr>
        <w:t xml:space="preserve"> is</w:t>
      </w:r>
      <w:r w:rsidRPr="00DF5537">
        <w:rPr>
          <w:rStyle w:val="StyleUnderline"/>
        </w:rPr>
        <w:t xml:space="preserve"> </w:t>
      </w:r>
      <w:r w:rsidRPr="00DF5537">
        <w:rPr>
          <w:rStyle w:val="Emphasis"/>
        </w:rPr>
        <w:t xml:space="preserve">especially </w:t>
      </w:r>
      <w:r w:rsidRPr="00DF5537">
        <w:rPr>
          <w:rStyle w:val="Emphasis"/>
          <w:highlight w:val="cyan"/>
        </w:rPr>
        <w:t>helpful</w:t>
      </w:r>
      <w:r w:rsidRPr="00E55405">
        <w:rPr>
          <w:sz w:val="16"/>
        </w:rPr>
        <w:t xml:space="preserve">. In spite of transnational capital, regional governance, and religious fundamentalisms, </w:t>
      </w:r>
      <w:r w:rsidRPr="00DF5537">
        <w:rPr>
          <w:rStyle w:val="StyleUnderline"/>
          <w:highlight w:val="cyan"/>
        </w:rPr>
        <w:t>the</w:t>
      </w:r>
      <w:r w:rsidRPr="00DF5537">
        <w:rPr>
          <w:rStyle w:val="StyleUnderline"/>
        </w:rPr>
        <w:t xml:space="preserve"> nation-</w:t>
      </w:r>
      <w:r w:rsidRPr="00DF5537">
        <w:rPr>
          <w:rStyle w:val="StyleUnderline"/>
          <w:highlight w:val="cyan"/>
        </w:rPr>
        <w:t xml:space="preserve">state </w:t>
      </w:r>
      <w:r w:rsidRPr="00DF5537">
        <w:rPr>
          <w:rStyle w:val="Emphasis"/>
          <w:highlight w:val="cyan"/>
        </w:rPr>
        <w:t>retains</w:t>
      </w:r>
      <w:r w:rsidRPr="00DF5537">
        <w:rPr>
          <w:rStyle w:val="StyleUnderline"/>
        </w:rPr>
        <w:t xml:space="preserve"> the </w:t>
      </w:r>
      <w:r w:rsidRPr="00DF5537">
        <w:rPr>
          <w:rStyle w:val="Emphasis"/>
        </w:rPr>
        <w:t>near-</w:t>
      </w:r>
      <w:r w:rsidRPr="00DF5537">
        <w:rPr>
          <w:rStyle w:val="Emphasis"/>
          <w:highlight w:val="cyan"/>
        </w:rPr>
        <w:t>exclusive ability</w:t>
      </w:r>
      <w:r w:rsidRPr="00DF5537">
        <w:rPr>
          <w:rStyle w:val="StyleUnderline"/>
          <w:highlight w:val="cyan"/>
        </w:rPr>
        <w:t xml:space="preserve"> to </w:t>
      </w:r>
      <w:r w:rsidRPr="00DF5537">
        <w:rPr>
          <w:rStyle w:val="Emphasis"/>
          <w:highlight w:val="cyan"/>
        </w:rPr>
        <w:t>regulate</w:t>
      </w:r>
      <w:r w:rsidRPr="00DF5537">
        <w:rPr>
          <w:rStyle w:val="StyleUnderline"/>
          <w:highlight w:val="cyan"/>
        </w:rPr>
        <w:t xml:space="preserve"> sexuality through </w:t>
      </w:r>
      <w:r w:rsidRPr="00DF5537">
        <w:rPr>
          <w:rStyle w:val="Emphasis"/>
          <w:highlight w:val="cyan"/>
        </w:rPr>
        <w:t>penal legislation</w:t>
      </w:r>
      <w:r w:rsidRPr="00DF5537">
        <w:rPr>
          <w:rStyle w:val="StyleUnderline"/>
        </w:rPr>
        <w:t xml:space="preserve">, </w:t>
      </w:r>
      <w:r w:rsidRPr="00DF5537">
        <w:rPr>
          <w:rStyle w:val="StyleUnderline"/>
          <w:highlight w:val="cyan"/>
        </w:rPr>
        <w:t xml:space="preserve">family </w:t>
      </w:r>
      <w:r w:rsidRPr="00DF5537">
        <w:rPr>
          <w:rStyle w:val="Emphasis"/>
          <w:highlight w:val="cyan"/>
        </w:rPr>
        <w:t>law</w:t>
      </w:r>
      <w:r w:rsidRPr="00DF5537">
        <w:rPr>
          <w:rStyle w:val="StyleUnderline"/>
        </w:rPr>
        <w:t xml:space="preserve">, </w:t>
      </w:r>
      <w:r w:rsidRPr="00DF5537">
        <w:rPr>
          <w:rStyle w:val="StyleUnderline"/>
          <w:highlight w:val="cyan"/>
        </w:rPr>
        <w:t>and a</w:t>
      </w:r>
      <w:r w:rsidRPr="00DF5537">
        <w:rPr>
          <w:rStyle w:val="StyleUnderline"/>
        </w:rPr>
        <w:t xml:space="preserve"> </w:t>
      </w:r>
      <w:r w:rsidRPr="00DF5537">
        <w:rPr>
          <w:rStyle w:val="Emphasis"/>
        </w:rPr>
        <w:t xml:space="preserve">wide </w:t>
      </w:r>
      <w:r w:rsidRPr="00DF5537">
        <w:rPr>
          <w:rStyle w:val="Emphasis"/>
          <w:highlight w:val="cyan"/>
        </w:rPr>
        <w:t>variety</w:t>
      </w:r>
      <w:r w:rsidRPr="00DF5537">
        <w:rPr>
          <w:rStyle w:val="StyleUnderline"/>
          <w:highlight w:val="cyan"/>
        </w:rPr>
        <w:t xml:space="preserve"> of </w:t>
      </w:r>
      <w:r w:rsidRPr="00DF5537">
        <w:rPr>
          <w:rStyle w:val="Emphasis"/>
          <w:highlight w:val="cyan"/>
        </w:rPr>
        <w:t>state programs</w:t>
      </w:r>
      <w:r w:rsidRPr="00E55405">
        <w:rPr>
          <w:sz w:val="16"/>
        </w:rPr>
        <w:t xml:space="preserve">. Indeed, in the face of encroachment in other arenas, articulating a particular understanding of gender, sexuality, and the family has become an urgent project for many governments. The nation-state thus remains relevant in multiple ways. It is frequently invoked as an idea by those who link sexuality to the interests, morality, or tradition of the nation as an imagined community (Anderson, 1983; Engelke, 1999: 298–307). </w:t>
      </w:r>
      <w:r w:rsidRPr="00DF5537">
        <w:rPr>
          <w:rStyle w:val="StyleUnderline"/>
        </w:rPr>
        <w:t xml:space="preserve">As a </w:t>
      </w:r>
      <w:r w:rsidRPr="00DF5537">
        <w:rPr>
          <w:rStyle w:val="Emphasis"/>
        </w:rPr>
        <w:t>political apparatus</w:t>
      </w:r>
      <w:r w:rsidRPr="00DF5537">
        <w:rPr>
          <w:rStyle w:val="StyleUnderline"/>
        </w:rPr>
        <w:t xml:space="preserve">, </w:t>
      </w:r>
      <w:r w:rsidRPr="00DF5537">
        <w:rPr>
          <w:rStyle w:val="StyleUnderline"/>
          <w:highlight w:val="cyan"/>
        </w:rPr>
        <w:t>agents of the</w:t>
      </w:r>
      <w:r w:rsidRPr="00DF5537">
        <w:rPr>
          <w:rStyle w:val="StyleUnderline"/>
        </w:rPr>
        <w:t xml:space="preserve"> nation-</w:t>
      </w:r>
      <w:r w:rsidRPr="00DF5537">
        <w:rPr>
          <w:rStyle w:val="StyleUnderline"/>
          <w:highlight w:val="cyan"/>
        </w:rPr>
        <w:t xml:space="preserve">state </w:t>
      </w:r>
      <w:r w:rsidRPr="00DF5537">
        <w:rPr>
          <w:rStyle w:val="Emphasis"/>
          <w:highlight w:val="cyan"/>
        </w:rPr>
        <w:t>craft</w:t>
      </w:r>
      <w:r w:rsidRPr="00DF5537">
        <w:rPr>
          <w:rStyle w:val="StyleUnderline"/>
          <w:highlight w:val="cyan"/>
        </w:rPr>
        <w:t xml:space="preserve"> and </w:t>
      </w:r>
      <w:r w:rsidRPr="00DF5537">
        <w:rPr>
          <w:rStyle w:val="Emphasis"/>
          <w:highlight w:val="cyan"/>
        </w:rPr>
        <w:t>sanction</w:t>
      </w:r>
      <w:r w:rsidRPr="00DF5537">
        <w:rPr>
          <w:rStyle w:val="StyleUnderline"/>
        </w:rPr>
        <w:t xml:space="preserve"> particular </w:t>
      </w:r>
      <w:r w:rsidRPr="00DF5537">
        <w:rPr>
          <w:rStyle w:val="Emphasis"/>
          <w:highlight w:val="cyan"/>
        </w:rPr>
        <w:t>stances</w:t>
      </w:r>
      <w:r w:rsidRPr="00DF5537">
        <w:rPr>
          <w:rStyle w:val="StyleUnderline"/>
        </w:rPr>
        <w:t xml:space="preserve"> on homosexualities, </w:t>
      </w:r>
      <w:r w:rsidRPr="00DF5537">
        <w:rPr>
          <w:rStyle w:val="StyleUnderline"/>
          <w:highlight w:val="cyan"/>
        </w:rPr>
        <w:t xml:space="preserve">and </w:t>
      </w:r>
      <w:r w:rsidRPr="00DF5537">
        <w:rPr>
          <w:rStyle w:val="Emphasis"/>
          <w:highlight w:val="cyan"/>
        </w:rPr>
        <w:t>institutionalize</w:t>
      </w:r>
      <w:r w:rsidRPr="00DF5537">
        <w:rPr>
          <w:rStyle w:val="StyleUnderline"/>
          <w:highlight w:val="cyan"/>
        </w:rPr>
        <w:t xml:space="preserve"> these in</w:t>
      </w:r>
      <w:r w:rsidRPr="00DF5537">
        <w:rPr>
          <w:rStyle w:val="StyleUnderline"/>
        </w:rPr>
        <w:t xml:space="preserve"> state </w:t>
      </w:r>
      <w:r w:rsidRPr="00DF5537">
        <w:rPr>
          <w:rStyle w:val="StyleUnderline"/>
          <w:highlight w:val="cyan"/>
        </w:rPr>
        <w:t>policies</w:t>
      </w:r>
      <w:r w:rsidRPr="00DF5537">
        <w:rPr>
          <w:rStyle w:val="StyleUnderline"/>
        </w:rPr>
        <w:t xml:space="preserve">. </w:t>
      </w:r>
      <w:r w:rsidRPr="00DF5537">
        <w:rPr>
          <w:rStyle w:val="StyleUnderline"/>
          <w:highlight w:val="cyan"/>
        </w:rPr>
        <w:t>The</w:t>
      </w:r>
      <w:r w:rsidRPr="00DF5537">
        <w:rPr>
          <w:rStyle w:val="StyleUnderline"/>
        </w:rPr>
        <w:t xml:space="preserve"> nation-</w:t>
      </w:r>
      <w:r w:rsidRPr="00DF5537">
        <w:rPr>
          <w:rStyle w:val="StyleUnderline"/>
          <w:highlight w:val="cyan"/>
        </w:rPr>
        <w:t>state</w:t>
      </w:r>
      <w:r w:rsidRPr="00DF5537">
        <w:rPr>
          <w:rStyle w:val="StyleUnderline"/>
        </w:rPr>
        <w:t xml:space="preserve"> also </w:t>
      </w:r>
      <w:r w:rsidRPr="00DF5537">
        <w:rPr>
          <w:rStyle w:val="Emphasis"/>
          <w:highlight w:val="cyan"/>
        </w:rPr>
        <w:t>functions</w:t>
      </w:r>
      <w:r w:rsidRPr="00DF5537">
        <w:rPr>
          <w:rStyle w:val="StyleUnderline"/>
          <w:highlight w:val="cyan"/>
        </w:rPr>
        <w:t xml:space="preserve"> as an </w:t>
      </w:r>
      <w:r w:rsidRPr="00DF5537">
        <w:rPr>
          <w:rStyle w:val="Emphasis"/>
          <w:highlight w:val="cyan"/>
        </w:rPr>
        <w:t>arena</w:t>
      </w:r>
      <w:r w:rsidRPr="00DF5537">
        <w:rPr>
          <w:rStyle w:val="StyleUnderline"/>
        </w:rPr>
        <w:t xml:space="preserve"> </w:t>
      </w:r>
      <w:r w:rsidRPr="00DF5537">
        <w:rPr>
          <w:rStyle w:val="StyleUnderline"/>
          <w:highlight w:val="cyan"/>
        </w:rPr>
        <w:t>where</w:t>
      </w:r>
      <w:r w:rsidRPr="00DF5537">
        <w:rPr>
          <w:rStyle w:val="StyleUnderline"/>
        </w:rPr>
        <w:t xml:space="preserve"> proponents and detractors of LGBTI </w:t>
      </w:r>
      <w:r w:rsidRPr="00DF5537">
        <w:rPr>
          <w:rStyle w:val="StyleUnderline"/>
          <w:highlight w:val="cyan"/>
        </w:rPr>
        <w:t xml:space="preserve">populations </w:t>
      </w:r>
      <w:r w:rsidRPr="00DF5537">
        <w:rPr>
          <w:rStyle w:val="Emphasis"/>
          <w:highlight w:val="cyan"/>
        </w:rPr>
        <w:t>engage</w:t>
      </w:r>
      <w:r w:rsidRPr="00DF5537">
        <w:rPr>
          <w:rStyle w:val="StyleUnderline"/>
          <w:highlight w:val="cyan"/>
        </w:rPr>
        <w:t xml:space="preserve"> in </w:t>
      </w:r>
      <w:r w:rsidRPr="00DF5537">
        <w:rPr>
          <w:rStyle w:val="Emphasis"/>
          <w:highlight w:val="cyan"/>
        </w:rPr>
        <w:t>struggles</w:t>
      </w:r>
      <w:r w:rsidRPr="00DF5537">
        <w:rPr>
          <w:rStyle w:val="StyleUnderline"/>
          <w:highlight w:val="cyan"/>
        </w:rPr>
        <w:t xml:space="preserve"> over </w:t>
      </w:r>
      <w:r w:rsidRPr="00DF5537">
        <w:rPr>
          <w:rStyle w:val="Emphasis"/>
          <w:highlight w:val="cyan"/>
        </w:rPr>
        <w:t>rights</w:t>
      </w:r>
      <w:r w:rsidRPr="00DF5537">
        <w:rPr>
          <w:rStyle w:val="StyleUnderline"/>
          <w:highlight w:val="cyan"/>
        </w:rPr>
        <w:t xml:space="preserve"> and </w:t>
      </w:r>
      <w:r w:rsidRPr="00DF5537">
        <w:rPr>
          <w:rStyle w:val="Emphasis"/>
          <w:highlight w:val="cyan"/>
        </w:rPr>
        <w:t>recognition</w:t>
      </w:r>
      <w:r w:rsidRPr="00534ED6">
        <w:t xml:space="preserve">. </w:t>
      </w:r>
      <w:r w:rsidRPr="00E55405">
        <w:rPr>
          <w:sz w:val="16"/>
        </w:rPr>
        <w:t xml:space="preserve">Although a number of analyses have detailed </w:t>
      </w:r>
      <w:r w:rsidRPr="00E55405">
        <w:rPr>
          <w:rStyle w:val="StyleUnderline"/>
        </w:rPr>
        <w:t>how the nation-state structurally and ideologically shapes LGBTI mobilization</w:t>
      </w:r>
      <w:r w:rsidRPr="00E55405">
        <w:rPr>
          <w:sz w:val="16"/>
        </w:rPr>
        <w:t xml:space="preserve"> (see Adam et al., 1999), greater attention must be paid to its complex roles in the production of anti-queer animus.</w:t>
      </w:r>
    </w:p>
    <w:p w14:paraId="198F61E0" w14:textId="77777777" w:rsidR="00B569EB" w:rsidRPr="00E55405" w:rsidRDefault="00B569EB" w:rsidP="00B569EB">
      <w:pPr>
        <w:rPr>
          <w:sz w:val="16"/>
        </w:rPr>
      </w:pPr>
      <w:r w:rsidRPr="00E55405">
        <w:rPr>
          <w:rStyle w:val="StyleUnderline"/>
        </w:rPr>
        <w:t>Using a political economy paradigm, evidence of plural forms of antiqueer animus can be found in a variety of venues.</w:t>
      </w:r>
      <w:r w:rsidRPr="00E55405">
        <w:rPr>
          <w:sz w:val="16"/>
        </w:rPr>
        <w:t xml:space="preserve"> In this analysis, I look at three of these: structures shaped by the history and legacy of colonialism, contemporary political dynamics, and the role of key state and non-state actors in the sociopolitical system; discourses in legislation, judicial rulings, public statements by different stakeholders, and the media; and episodes of homophobia where people navigate their attitudes in specific interactions and performances.</w:t>
      </w:r>
    </w:p>
    <w:p w14:paraId="2CAA8F7D" w14:textId="77777777" w:rsidR="00B569EB" w:rsidRPr="00E55405" w:rsidRDefault="00B569EB" w:rsidP="00B569EB">
      <w:pPr>
        <w:rPr>
          <w:rStyle w:val="StyleUnderline"/>
        </w:rPr>
      </w:pPr>
      <w:r w:rsidRPr="00E55405">
        <w:rPr>
          <w:rStyle w:val="StyleUnderline"/>
        </w:rPr>
        <w:t>A comprehensive approach to political economies of anti-queer animus requires an interdisciplinary analysis of all three of these elements</w:t>
      </w:r>
      <w:r w:rsidRPr="00E55405">
        <w:rPr>
          <w:sz w:val="16"/>
        </w:rPr>
        <w:t xml:space="preserve">. The anthropological toolkit is virtually indispensable in this project. In particular, </w:t>
      </w:r>
      <w:r w:rsidRPr="00E55405">
        <w:rPr>
          <w:rStyle w:val="StyleUnderline"/>
        </w:rPr>
        <w:t>episodic animus is difficult to analyze without a rich understanding of the role that hostile attitudes and interactions play in the larger sociocultural systems that generate and shape them</w:t>
      </w:r>
      <w:r w:rsidRPr="00E55405">
        <w:rPr>
          <w:sz w:val="16"/>
        </w:rPr>
        <w:t xml:space="preserve">. </w:t>
      </w:r>
      <w:r w:rsidRPr="009C7C8B">
        <w:rPr>
          <w:rStyle w:val="Emphasis"/>
          <w:highlight w:val="cyan"/>
        </w:rPr>
        <w:t>Attitudes fluctuate</w:t>
      </w:r>
      <w:r w:rsidRPr="00E55405">
        <w:rPr>
          <w:rStyle w:val="StyleUnderline"/>
        </w:rPr>
        <w:t xml:space="preserve">, </w:t>
      </w:r>
      <w:r w:rsidRPr="009C7C8B">
        <w:rPr>
          <w:rStyle w:val="StyleUnderline"/>
          <w:highlight w:val="cyan"/>
        </w:rPr>
        <w:t>and</w:t>
      </w:r>
      <w:r w:rsidRPr="00E55405">
        <w:rPr>
          <w:rStyle w:val="StyleUnderline"/>
        </w:rPr>
        <w:t xml:space="preserve"> thick </w:t>
      </w:r>
      <w:r w:rsidRPr="009C7C8B">
        <w:rPr>
          <w:rStyle w:val="StyleUnderline"/>
          <w:highlight w:val="cyan"/>
        </w:rPr>
        <w:t xml:space="preserve">description is necessary to </w:t>
      </w:r>
      <w:r w:rsidRPr="009C7C8B">
        <w:rPr>
          <w:rStyle w:val="Emphasis"/>
          <w:highlight w:val="cyan"/>
        </w:rPr>
        <w:t>provide insights</w:t>
      </w:r>
      <w:r w:rsidRPr="00E55405">
        <w:rPr>
          <w:rStyle w:val="StyleUnderline"/>
        </w:rPr>
        <w:t xml:space="preserve"> into the specific inflections </w:t>
      </w:r>
      <w:r w:rsidRPr="009C7C8B">
        <w:rPr>
          <w:rStyle w:val="StyleUnderline"/>
          <w:highlight w:val="cyan"/>
        </w:rPr>
        <w:t>of</w:t>
      </w:r>
      <w:r w:rsidRPr="00E55405">
        <w:rPr>
          <w:rStyle w:val="StyleUnderline"/>
        </w:rPr>
        <w:t xml:space="preserve"> animus, </w:t>
      </w:r>
      <w:r w:rsidRPr="009C7C8B">
        <w:rPr>
          <w:rStyle w:val="StyleUnderline"/>
          <w:highlight w:val="cyan"/>
        </w:rPr>
        <w:t xml:space="preserve">how attitudes are </w:t>
      </w:r>
      <w:r w:rsidRPr="009C7C8B">
        <w:rPr>
          <w:rStyle w:val="Emphasis"/>
          <w:highlight w:val="cyan"/>
        </w:rPr>
        <w:t>actualized in context</w:t>
      </w:r>
      <w:r w:rsidRPr="00E55405">
        <w:rPr>
          <w:rStyle w:val="StyleUnderline"/>
        </w:rPr>
        <w:t>, and critically, when prejudices may be set aside or overlooked.</w:t>
      </w:r>
    </w:p>
    <w:p w14:paraId="264F8255" w14:textId="77777777" w:rsidR="00B569EB" w:rsidRDefault="00B569EB" w:rsidP="00B569EB">
      <w:pPr>
        <w:pStyle w:val="Heading4"/>
      </w:pPr>
      <w:r>
        <w:t xml:space="preserve">State action is </w:t>
      </w:r>
      <w:r w:rsidRPr="00890344">
        <w:rPr>
          <w:u w:val="single"/>
        </w:rPr>
        <w:t>necessary</w:t>
      </w:r>
      <w:r>
        <w:t xml:space="preserve"> to </w:t>
      </w:r>
      <w:r w:rsidRPr="00890344">
        <w:rPr>
          <w:u w:val="single"/>
        </w:rPr>
        <w:t>achieve</w:t>
      </w:r>
      <w:r>
        <w:t xml:space="preserve"> activist goals</w:t>
      </w:r>
      <w:r w:rsidRPr="009124AD">
        <w:rPr>
          <w:b w:val="0"/>
          <w:bCs/>
        </w:rPr>
        <w:t>---</w:t>
      </w:r>
      <w:r>
        <w:rPr>
          <w:b w:val="0"/>
          <w:bCs/>
        </w:rPr>
        <w:t>AFF</w:t>
      </w:r>
      <w:r w:rsidRPr="009124AD">
        <w:rPr>
          <w:b w:val="0"/>
          <w:bCs/>
        </w:rPr>
        <w:t xml:space="preserve"> success hinges on engagement with the state</w:t>
      </w:r>
    </w:p>
    <w:p w14:paraId="5347BB23" w14:textId="77777777" w:rsidR="00B569EB" w:rsidRDefault="00B569EB" w:rsidP="00B569EB">
      <w:r w:rsidRPr="004503F4">
        <w:rPr>
          <w:rStyle w:val="Style13ptBold"/>
        </w:rPr>
        <w:t>Huneke 22</w:t>
      </w:r>
      <w:r w:rsidRPr="00765768">
        <w:t>, Assistant professor in the Department of History and Art History at GMU; award-winning historian of modern Europe, with a focus on the social and political history of twentieth-century Germany. Author of States of Liberation: Gay Men between Dictatorship and Democracy in Cold War Germany (University of Toronto Press, 2022). (Samuel Clarke Huneke, 7-26-2022, “Toward a Queer Theory of the State,” The Point, https://thepointmag.com/politics/toward-a-queer-theory-of-the-state/)</w:t>
      </w:r>
    </w:p>
    <w:p w14:paraId="01E319C4" w14:textId="77777777" w:rsidR="00B569EB" w:rsidRPr="004503F4" w:rsidRDefault="00B569EB" w:rsidP="00B569EB">
      <w:pPr>
        <w:rPr>
          <w:rStyle w:val="StyleUnderline"/>
        </w:rPr>
      </w:pPr>
      <w:r w:rsidRPr="009C3590">
        <w:rPr>
          <w:sz w:val="14"/>
        </w:rPr>
        <w:t xml:space="preserve">By the 1990s, though—as queer theory began to emerge from a heady concatenation of poststructuralist philosophy, the history of sexuality and literary studies—rumblings of discontent could be heard. In 1994, Lisa Duggan, </w:t>
      </w:r>
      <w:r w:rsidRPr="004503F4">
        <w:rPr>
          <w:rStyle w:val="StyleUnderline"/>
        </w:rPr>
        <w:t>a prominent scholar who later coined the term “homonormativity,” warned against the political quietism of queer critiq</w:t>
      </w:r>
      <w:r w:rsidRPr="009C3590">
        <w:rPr>
          <w:rStyle w:val="StyleUnderline"/>
        </w:rPr>
        <w:t>ue</w:t>
      </w:r>
      <w:r w:rsidRPr="009C3590">
        <w:rPr>
          <w:sz w:val="14"/>
        </w:rPr>
        <w:t xml:space="preserve">. In a short essay on “queering the state,” she skewered faux radicals who “presented as the progressive cutting edge of politics as well as theory,” but who in truth were guilty of “avoiding (if not outright despising) lesbian/gay/queer activism,” </w:t>
      </w:r>
      <w:r w:rsidRPr="004503F4">
        <w:rPr>
          <w:rStyle w:val="StyleUnderline"/>
        </w:rPr>
        <w:t xml:space="preserve">and </w:t>
      </w:r>
      <w:r w:rsidRPr="004503F4">
        <w:rPr>
          <w:rStyle w:val="Emphasis"/>
        </w:rPr>
        <w:t xml:space="preserve">argued that </w:t>
      </w:r>
      <w:r w:rsidRPr="009C7C8B">
        <w:rPr>
          <w:rStyle w:val="Emphasis"/>
          <w:highlight w:val="cyan"/>
        </w:rPr>
        <w:t>politics could make use</w:t>
      </w:r>
      <w:r w:rsidRPr="009C3590">
        <w:t xml:space="preserve"> </w:t>
      </w:r>
      <w:r w:rsidRPr="009C7C8B">
        <w:rPr>
          <w:rStyle w:val="StyleUnderline"/>
          <w:highlight w:val="cyan"/>
        </w:rPr>
        <w:t>of the</w:t>
      </w:r>
      <w:r w:rsidRPr="009C3590">
        <w:t xml:space="preserve"> </w:t>
      </w:r>
      <w:r w:rsidRPr="009C7C8B">
        <w:rPr>
          <w:rStyle w:val="Emphasis"/>
          <w:highlight w:val="cyan"/>
        </w:rPr>
        <w:t>strategic insights queer theory had to offer</w:t>
      </w:r>
      <w:r w:rsidRPr="009C3590">
        <w:rPr>
          <w:sz w:val="14"/>
        </w:rPr>
        <w:t xml:space="preserve">. </w:t>
      </w:r>
      <w:r w:rsidRPr="004503F4">
        <w:rPr>
          <w:rStyle w:val="StyleUnderline"/>
        </w:rPr>
        <w:t>It’s a frustration I think many of us share, wedged between queer theory’s utopian aspirations and the mucky reality of day-to-day politics.</w:t>
      </w:r>
    </w:p>
    <w:p w14:paraId="006024D6" w14:textId="77777777" w:rsidR="00B569EB" w:rsidRPr="00314327" w:rsidRDefault="00B569EB" w:rsidP="00B569EB">
      <w:r w:rsidRPr="009C3590">
        <w:rPr>
          <w:sz w:val="16"/>
        </w:rPr>
        <w:t xml:space="preserve">Duggan was right. For if the decades-long experiment with neoliberalism has taught us anything, it is that we do need the state. Hollowed out by both liberal and conservative parties, many contemporary states have become unable to redistribute wealth, care for citizens, address climate change or forge genuine social equality. </w:t>
      </w:r>
      <w:r w:rsidRPr="004503F4">
        <w:rPr>
          <w:rStyle w:val="StyleUnderline"/>
        </w:rPr>
        <w:t xml:space="preserve">If nothing else, the massive, though flawed, state efforts to contain the </w:t>
      </w:r>
      <w:r w:rsidRPr="009C7C8B">
        <w:rPr>
          <w:rStyle w:val="Emphasis"/>
          <w:highlight w:val="cyan"/>
        </w:rPr>
        <w:t>COVID</w:t>
      </w:r>
      <w:r w:rsidRPr="004503F4">
        <w:rPr>
          <w:rStyle w:val="StyleUnderline"/>
        </w:rPr>
        <w:t>-19 pandemic over the last two years (and the government’s current bungled attempts to stanch the spread of monkeypox, which is primarily affecting queer men) have</w:t>
      </w:r>
      <w:r w:rsidRPr="009C3590">
        <w:rPr>
          <w:sz w:val="16"/>
        </w:rPr>
        <w:t xml:space="preserve"> </w:t>
      </w:r>
      <w:r w:rsidRPr="009C7C8B">
        <w:rPr>
          <w:rStyle w:val="Emphasis"/>
          <w:highlight w:val="cyan"/>
        </w:rPr>
        <w:t>demonstrated</w:t>
      </w:r>
      <w:r w:rsidRPr="007812E2">
        <w:t xml:space="preserve"> </w:t>
      </w:r>
      <w:r w:rsidRPr="007812E2">
        <w:rPr>
          <w:rStyle w:val="StyleUnderline"/>
        </w:rPr>
        <w:t>the</w:t>
      </w:r>
      <w:r w:rsidRPr="007812E2">
        <w:t xml:space="preserve"> </w:t>
      </w:r>
      <w:r w:rsidRPr="009C7C8B">
        <w:rPr>
          <w:rStyle w:val="Emphasis"/>
          <w:highlight w:val="cyan"/>
        </w:rPr>
        <w:t>need for powerful states</w:t>
      </w:r>
      <w:r w:rsidRPr="007812E2">
        <w:t xml:space="preserve"> </w:t>
      </w:r>
      <w:r w:rsidRPr="00314327">
        <w:rPr>
          <w:rStyle w:val="StyleUnderline"/>
        </w:rPr>
        <w:t>that can</w:t>
      </w:r>
      <w:r w:rsidRPr="007812E2">
        <w:t xml:space="preserve"> </w:t>
      </w:r>
      <w:r w:rsidRPr="009C7C8B">
        <w:rPr>
          <w:rStyle w:val="Emphasis"/>
          <w:highlight w:val="cyan"/>
        </w:rPr>
        <w:t>dictate</w:t>
      </w:r>
      <w:r w:rsidRPr="004503F4">
        <w:rPr>
          <w:rStyle w:val="Emphasis"/>
        </w:rPr>
        <w:t xml:space="preserve"> public-</w:t>
      </w:r>
      <w:r w:rsidRPr="009C7C8B">
        <w:rPr>
          <w:rStyle w:val="Emphasis"/>
          <w:highlight w:val="cyan"/>
        </w:rPr>
        <w:t>health measures and convince citizens</w:t>
      </w:r>
      <w:r w:rsidRPr="004503F4">
        <w:rPr>
          <w:rStyle w:val="Emphasis"/>
        </w:rPr>
        <w:t xml:space="preserve"> to behave in responsible ways</w:t>
      </w:r>
      <w:r w:rsidRPr="00314327">
        <w:t>.</w:t>
      </w:r>
    </w:p>
    <w:p w14:paraId="0371D4CE" w14:textId="77777777" w:rsidR="00B569EB" w:rsidRPr="004503F4" w:rsidRDefault="00B569EB" w:rsidP="00B569EB">
      <w:pPr>
        <w:rPr>
          <w:sz w:val="16"/>
        </w:rPr>
      </w:pPr>
      <w:r w:rsidRPr="004503F4">
        <w:rPr>
          <w:sz w:val="16"/>
        </w:rPr>
        <w:t xml:space="preserve">Viewed </w:t>
      </w:r>
      <w:r w:rsidRPr="004503F4">
        <w:rPr>
          <w:rStyle w:val="Emphasis"/>
        </w:rPr>
        <w:t>from the perspective of queer people</w:t>
      </w:r>
      <w:r w:rsidRPr="00314327">
        <w:t xml:space="preserve">, </w:t>
      </w:r>
      <w:r w:rsidRPr="00314327">
        <w:rPr>
          <w:rStyle w:val="Emphasis"/>
        </w:rPr>
        <w:t>th</w:t>
      </w:r>
      <w:r w:rsidRPr="004503F4">
        <w:rPr>
          <w:rStyle w:val="Emphasis"/>
        </w:rPr>
        <w:t>e need for a muscular, progressive state seems no less great</w:t>
      </w:r>
      <w:r w:rsidRPr="004503F4">
        <w:rPr>
          <w:sz w:val="16"/>
        </w:rPr>
        <w:t xml:space="preserve">. </w:t>
      </w:r>
      <w:r w:rsidRPr="004503F4">
        <w:rPr>
          <w:rStyle w:val="StyleUnderline"/>
        </w:rPr>
        <w:t>We want health services that offer gender-affirming care, do we not? We want a state that will provide universal childcare to ensure a less gendered division of labor.</w:t>
      </w:r>
      <w:r w:rsidRPr="004503F4">
        <w:rPr>
          <w:sz w:val="16"/>
        </w:rPr>
        <w:t xml:space="preserve"> Surely, </w:t>
      </w:r>
      <w:r w:rsidRPr="004503F4">
        <w:rPr>
          <w:rStyle w:val="StyleUnderline"/>
        </w:rPr>
        <w:t>we hope for a state that will protect minorities from social discrimination and violence</w:t>
      </w:r>
      <w:r w:rsidRPr="004503F4">
        <w:rPr>
          <w:sz w:val="16"/>
        </w:rPr>
        <w:t xml:space="preserve">. It may not be sexy or edgy to admit, but, </w:t>
      </w:r>
      <w:r w:rsidRPr="004503F4">
        <w:rPr>
          <w:rStyle w:val="StyleUnderline"/>
        </w:rPr>
        <w:t>especially at a time when the radical right is turning to state power in service of its patriarchal social vision, we queers do need the state</w:t>
      </w:r>
      <w:r w:rsidRPr="004503F4">
        <w:rPr>
          <w:sz w:val="16"/>
        </w:rPr>
        <w:t>.</w:t>
      </w:r>
    </w:p>
    <w:p w14:paraId="40FD89A5" w14:textId="77777777" w:rsidR="00B569EB" w:rsidRPr="004503F4" w:rsidRDefault="00B569EB" w:rsidP="00B569EB">
      <w:pPr>
        <w:rPr>
          <w:sz w:val="16"/>
        </w:rPr>
      </w:pPr>
      <w:r w:rsidRPr="004503F4">
        <w:rPr>
          <w:rStyle w:val="StyleUnderline"/>
        </w:rPr>
        <w:t xml:space="preserve">The question, then, is if it’s possible to work out a theory of the state that weds the critically anti-normative impulses of queer theory to the empirical need for the state, coercive though it may be. </w:t>
      </w:r>
      <w:r w:rsidRPr="004503F4">
        <w:rPr>
          <w:sz w:val="16"/>
        </w:rPr>
        <w:t>But could any queer thinker today figure out what such a polity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 a scholar with an abiding commitment to queer theory, have found myself unable to leverage its insights to explain why I also favor a powerful, progressive state.</w:t>
      </w:r>
    </w:p>
    <w:p w14:paraId="59964BFA" w14:textId="77777777" w:rsidR="00B569EB" w:rsidRPr="004503F4" w:rsidRDefault="00B569EB" w:rsidP="00B569EB">
      <w:pPr>
        <w:rPr>
          <w:rStyle w:val="StyleUnderline"/>
        </w:rPr>
      </w:pPr>
      <w:r w:rsidRPr="004503F4">
        <w:rPr>
          <w:sz w:val="16"/>
        </w:rPr>
        <w:t xml:space="preserve">But the challenge is also an opportunity. </w:t>
      </w:r>
      <w:r w:rsidRPr="009C7C8B">
        <w:rPr>
          <w:rStyle w:val="StyleUnderline"/>
          <w:highlight w:val="cyan"/>
        </w:rPr>
        <w:t>If</w:t>
      </w:r>
      <w:r w:rsidRPr="004503F4">
        <w:rPr>
          <w:rStyle w:val="StyleUnderline"/>
        </w:rPr>
        <w:t xml:space="preserve"> there is </w:t>
      </w:r>
      <w:r w:rsidRPr="009C7C8B">
        <w:rPr>
          <w:rStyle w:val="StyleUnderline"/>
          <w:highlight w:val="cyan"/>
        </w:rPr>
        <w:t>any</w:t>
      </w:r>
      <w:r w:rsidRPr="004503F4">
        <w:rPr>
          <w:rStyle w:val="StyleUnderline"/>
        </w:rPr>
        <w:t xml:space="preserve"> hope that </w:t>
      </w:r>
      <w:r w:rsidRPr="009C7C8B">
        <w:rPr>
          <w:rStyle w:val="Emphasis"/>
          <w:highlight w:val="cyan"/>
        </w:rPr>
        <w:t>progress</w:t>
      </w:r>
      <w:r w:rsidRPr="006A6E11">
        <w:t xml:space="preserve"> </w:t>
      </w:r>
      <w:r w:rsidRPr="009C7C8B">
        <w:rPr>
          <w:rStyle w:val="StyleUnderline"/>
          <w:highlight w:val="cyan"/>
        </w:rPr>
        <w:t xml:space="preserve">will be more than an </w:t>
      </w:r>
      <w:r w:rsidRPr="009C7C8B">
        <w:rPr>
          <w:rStyle w:val="Emphasis"/>
          <w:highlight w:val="cyan"/>
        </w:rPr>
        <w:t>empty slogan</w:t>
      </w:r>
      <w:r w:rsidRPr="004503F4">
        <w:rPr>
          <w:rStyle w:val="StyleUnderline"/>
        </w:rPr>
        <w:t xml:space="preserve"> for the sclerotic parties of the left</w:t>
      </w:r>
      <w:r w:rsidRPr="006A6E11">
        <w:t xml:space="preserve">, </w:t>
      </w:r>
      <w:r w:rsidRPr="009C7C8B">
        <w:rPr>
          <w:rStyle w:val="StyleUnderline"/>
          <w:highlight w:val="cyan"/>
        </w:rPr>
        <w:t>then it must be</w:t>
      </w:r>
      <w:r w:rsidRPr="004503F4">
        <w:rPr>
          <w:rStyle w:val="StyleUnderline"/>
        </w:rPr>
        <w:t xml:space="preserve"> in a </w:t>
      </w:r>
      <w:r w:rsidRPr="009C7C8B">
        <w:rPr>
          <w:rStyle w:val="Emphasis"/>
          <w:highlight w:val="cyan"/>
        </w:rPr>
        <w:t>politics</w:t>
      </w:r>
      <w:r w:rsidRPr="009C7C8B">
        <w:rPr>
          <w:rStyle w:val="StyleUnderline"/>
          <w:highlight w:val="cyan"/>
        </w:rPr>
        <w:t xml:space="preserve"> that takes seriously</w:t>
      </w:r>
      <w:r w:rsidRPr="004503F4">
        <w:rPr>
          <w:rStyle w:val="StyleUnderline"/>
        </w:rPr>
        <w:t xml:space="preserve"> the kinds of violent </w:t>
      </w:r>
      <w:r w:rsidRPr="009C7C8B">
        <w:rPr>
          <w:rStyle w:val="StyleUnderline"/>
          <w:highlight w:val="cyan"/>
        </w:rPr>
        <w:t>marginalization</w:t>
      </w:r>
      <w:r w:rsidRPr="004503F4">
        <w:rPr>
          <w:rStyle w:val="StyleUnderline"/>
        </w:rPr>
        <w:t xml:space="preserve"> and insidious operations of power that are the special preoccupations of queer studies, while at the same time offering a positive vision of state action.</w:t>
      </w:r>
    </w:p>
    <w:p w14:paraId="75ED9474" w14:textId="77777777" w:rsidR="00B569EB" w:rsidRPr="004503F4" w:rsidRDefault="00B569EB" w:rsidP="00B569EB">
      <w:pPr>
        <w:rPr>
          <w:sz w:val="16"/>
        </w:rPr>
      </w:pPr>
      <w:r w:rsidRPr="009C7C8B">
        <w:rPr>
          <w:rStyle w:val="Emphasis"/>
          <w:highlight w:val="cyan"/>
        </w:rPr>
        <w:t>None of this is to say</w:t>
      </w:r>
      <w:r w:rsidRPr="004503F4">
        <w:rPr>
          <w:rStyle w:val="Emphasis"/>
        </w:rPr>
        <w:t xml:space="preserve"> that </w:t>
      </w:r>
      <w:r w:rsidRPr="009C7C8B">
        <w:rPr>
          <w:rStyle w:val="Emphasis"/>
          <w:highlight w:val="cyan"/>
        </w:rPr>
        <w:t>queerness is opposed to politics</w:t>
      </w:r>
      <w:r w:rsidRPr="006A6E11">
        <w:t xml:space="preserve">. </w:t>
      </w:r>
      <w:r w:rsidRPr="004503F4">
        <w:rPr>
          <w:rStyle w:val="Emphasis"/>
        </w:rPr>
        <w:t>Far from it</w:t>
      </w:r>
      <w:r w:rsidRPr="004503F4">
        <w:rPr>
          <w:sz w:val="16"/>
        </w:rPr>
        <w:t xml:space="preserve">. </w:t>
      </w:r>
      <w:r w:rsidRPr="004503F4">
        <w:rPr>
          <w:rStyle w:val="StyleUnderline"/>
        </w:rPr>
        <w:t xml:space="preserve">Most </w:t>
      </w:r>
      <w:r w:rsidRPr="009C7C8B">
        <w:rPr>
          <w:rStyle w:val="Emphasis"/>
          <w:highlight w:val="cyan"/>
        </w:rPr>
        <w:t>queer intellectuals</w:t>
      </w:r>
      <w:r w:rsidRPr="004503F4">
        <w:rPr>
          <w:rStyle w:val="StyleUnderline"/>
        </w:rPr>
        <w:t xml:space="preserve"> see their </w:t>
      </w:r>
      <w:r w:rsidRPr="009C7C8B">
        <w:rPr>
          <w:rStyle w:val="StyleUnderline"/>
          <w:highlight w:val="cyan"/>
        </w:rPr>
        <w:t>work</w:t>
      </w:r>
      <w:r w:rsidRPr="004503F4">
        <w:rPr>
          <w:rStyle w:val="StyleUnderline"/>
        </w:rPr>
        <w:t xml:space="preserve"> as </w:t>
      </w:r>
      <w:r w:rsidRPr="009C7C8B">
        <w:rPr>
          <w:rStyle w:val="Emphasis"/>
          <w:highlight w:val="cyan"/>
        </w:rPr>
        <w:t>deeply political</w:t>
      </w:r>
      <w:r w:rsidRPr="004503F4">
        <w:rPr>
          <w:rStyle w:val="StyleUnderline"/>
        </w:rPr>
        <w:t>, and queer texts have had a profound impact on activist movements that took up anti-normativity as a battle cry</w:t>
      </w:r>
      <w:r w:rsidRPr="004503F4">
        <w:rPr>
          <w:sz w:val="16"/>
        </w:rPr>
        <w:t xml:space="preserve">. Especially in the United States, where </w:t>
      </w:r>
      <w:r w:rsidRPr="004503F4">
        <w:rPr>
          <w:rStyle w:val="StyleUnderline"/>
        </w:rPr>
        <w:t>the AIDS crisis of the 1980s and 1990s, intensified by the Reagan administration’s willful neglect of victims, not only led to renewed queer activism but also shaped the emergence of queer theory</w:t>
      </w:r>
      <w:r w:rsidRPr="004503F4">
        <w:rPr>
          <w:sz w:val="16"/>
        </w:rPr>
        <w:t xml:space="preserve">, the fields of </w:t>
      </w:r>
      <w:r w:rsidRPr="004503F4">
        <w:rPr>
          <w:rStyle w:val="StyleUnderline"/>
        </w:rPr>
        <w:t>queer studies developed a particularly oppositional politics</w:t>
      </w:r>
      <w:r w:rsidRPr="004503F4">
        <w:rPr>
          <w:sz w:val="16"/>
        </w:rPr>
        <w:t xml:space="preserve">. As new </w:t>
      </w:r>
      <w:r w:rsidRPr="004503F4">
        <w:rPr>
          <w:rStyle w:val="StyleUnderline"/>
        </w:rPr>
        <w:t>queer activists mobilized against AIDS</w:t>
      </w:r>
      <w:r w:rsidRPr="004503F4">
        <w:rPr>
          <w:sz w:val="16"/>
        </w:rPr>
        <w:t xml:space="preserve">, queer theorists contemporaneously analyzed the strategies and effects of their efforts. These groups </w:t>
      </w:r>
      <w:r w:rsidRPr="004503F4">
        <w:rPr>
          <w:rStyle w:val="StyleUnderline"/>
        </w:rPr>
        <w:t xml:space="preserve">were critical of pragmatic gay and lesbian efforts to work with the state, and for good reason: the president refused to so much as utter the word “AIDS” for four long years. ACT UP, which was founded in New York City in 1987, pioneered new direct-action strategies, such as die-ins and ashes actions, that </w:t>
      </w:r>
      <w:r w:rsidRPr="004503F4">
        <w:rPr>
          <w:rStyle w:val="Emphasis"/>
        </w:rPr>
        <w:t>drew attention to government inaction</w:t>
      </w:r>
      <w:r w:rsidRPr="004503F4">
        <w:rPr>
          <w:sz w:val="16"/>
        </w:rPr>
        <w:t>.</w:t>
      </w:r>
    </w:p>
    <w:p w14:paraId="36650FCA" w14:textId="77777777" w:rsidR="00B569EB" w:rsidRPr="004503F4" w:rsidRDefault="00B569EB" w:rsidP="00B569EB">
      <w:pPr>
        <w:rPr>
          <w:sz w:val="16"/>
        </w:rPr>
      </w:pPr>
      <w:r w:rsidRPr="004503F4">
        <w:rPr>
          <w:rStyle w:val="StyleUnderline"/>
        </w:rPr>
        <w:t>The radical utopianism that undergirded these efforts was founded on a profound distrust of the state, understanding it as an expression of deeper normative relations that constituted culture and society itself</w:t>
      </w:r>
      <w:r w:rsidRPr="004503F4">
        <w:rPr>
          <w:sz w:val="16"/>
        </w:rPr>
        <w:t>.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5E1B96B7" w14:textId="77777777" w:rsidR="00B569EB" w:rsidRPr="004503F4" w:rsidRDefault="00B569EB" w:rsidP="00B569EB">
      <w:pPr>
        <w:rPr>
          <w:sz w:val="16"/>
        </w:rPr>
      </w:pPr>
      <w:r w:rsidRPr="004503F4">
        <w:rPr>
          <w:rStyle w:val="StyleUnderline"/>
        </w:rPr>
        <w:t>This legacy lives on in queer theory through its dual critique of the state and embrace of a politics that prizes direct action and community organizing</w:t>
      </w:r>
      <w:r w:rsidRPr="004503F4">
        <w:rPr>
          <w:sz w:val="16"/>
        </w:rPr>
        <w:t xml:space="preserve">. In their 1995 essay “What Does Queer Theory Teach Us about X,” Lauren Berlant and Michael Warner noted that “queer theory has flourished in the disciplines where expert service to the state has been least familiar.” </w:t>
      </w:r>
      <w:r w:rsidRPr="004503F4">
        <w:rPr>
          <w:rStyle w:val="StyleUnderline"/>
        </w:rPr>
        <w:t>Where queer theorists have addressed the state, it is usually to dismiss it as a locus of violence exercised against queer communities</w:t>
      </w:r>
      <w:r w:rsidRPr="004503F4">
        <w:rPr>
          <w:sz w:val="16"/>
        </w:rPr>
        <w:t xml:space="preserve">. The critic José Esteban </w:t>
      </w:r>
      <w:r w:rsidRPr="004503F4">
        <w:rPr>
          <w:rStyle w:val="StyleUnderline"/>
        </w:rPr>
        <w:t>Muñoz</w:t>
      </w:r>
      <w:r w:rsidRPr="004503F4">
        <w:rPr>
          <w:sz w:val="16"/>
        </w:rPr>
        <w:t xml:space="preserve">, for instance, </w:t>
      </w:r>
      <w:r w:rsidRPr="004503F4">
        <w:rPr>
          <w:rStyle w:val="StyleUnderline"/>
        </w:rPr>
        <w:t>described</w:t>
      </w:r>
      <w:r w:rsidRPr="004503F4">
        <w:rPr>
          <w:sz w:val="16"/>
        </w:rPr>
        <w:t xml:space="preserve"> </w:t>
      </w:r>
      <w:r w:rsidRPr="004503F4">
        <w:rPr>
          <w:rStyle w:val="StyleUnderline"/>
        </w:rPr>
        <w:t>heteronormativity</w:t>
      </w:r>
      <w:r w:rsidRPr="004503F4">
        <w:rPr>
          <w:sz w:val="16"/>
        </w:rPr>
        <w:t xml:space="preserve"> in his influential book Cruising Utopia </w:t>
      </w:r>
      <w:r w:rsidRPr="004503F4">
        <w:rPr>
          <w:rStyle w:val="StyleUnderline"/>
        </w:rPr>
        <w:t>as “the spectacle of the state refurbishing its ranks through overt and subsidized acts of reproduction</w:t>
      </w:r>
      <w:r w:rsidRPr="004503F4">
        <w:rPr>
          <w:sz w:val="16"/>
        </w:rPr>
        <w:t xml:space="preserve">.” In their recent monograph Atmospheres of Violence, Eric </w:t>
      </w:r>
      <w:r w:rsidRPr="009C7C8B">
        <w:rPr>
          <w:rStyle w:val="Emphasis"/>
          <w:highlight w:val="cyan"/>
        </w:rPr>
        <w:t>Stanley denounces</w:t>
      </w:r>
      <w:r w:rsidRPr="004503F4">
        <w:rPr>
          <w:rStyle w:val="Emphasis"/>
        </w:rPr>
        <w:t xml:space="preserve"> </w:t>
      </w:r>
      <w:r w:rsidRPr="006A6E11">
        <w:t>“</w:t>
      </w:r>
      <w:r w:rsidRPr="004503F4">
        <w:rPr>
          <w:rStyle w:val="Emphasis"/>
        </w:rPr>
        <w:t xml:space="preserve">the state’s </w:t>
      </w:r>
      <w:r w:rsidRPr="009C7C8B">
        <w:rPr>
          <w:rStyle w:val="Emphasis"/>
          <w:highlight w:val="cyan"/>
        </w:rPr>
        <w:t>violent expansion</w:t>
      </w:r>
      <w:r w:rsidRPr="004503F4">
        <w:rPr>
          <w:sz w:val="16"/>
        </w:rPr>
        <w:t xml:space="preserve">,” </w:t>
      </w:r>
      <w:r w:rsidRPr="004503F4">
        <w:rPr>
          <w:rStyle w:val="StyleUnderline"/>
        </w:rPr>
        <w:t>arguing that “the state</w:t>
      </w:r>
      <w:r w:rsidRPr="004503F4">
        <w:rPr>
          <w:sz w:val="16"/>
        </w:rPr>
        <w:t xml:space="preserve">, even as an experiment in democracy, </w:t>
      </w:r>
      <w:r w:rsidRPr="009C7C8B">
        <w:rPr>
          <w:rStyle w:val="StyleUnderline"/>
          <w:highlight w:val="cyan"/>
        </w:rPr>
        <w:t xml:space="preserve">is </w:t>
      </w:r>
      <w:r w:rsidRPr="009C7C8B">
        <w:rPr>
          <w:rStyle w:val="Emphasis"/>
          <w:highlight w:val="cyan"/>
        </w:rPr>
        <w:t>unable to offer us relief</w:t>
      </w:r>
      <w:r w:rsidRPr="004503F4">
        <w:rPr>
          <w:sz w:val="16"/>
        </w:rPr>
        <w:t>.”</w:t>
      </w:r>
    </w:p>
    <w:p w14:paraId="6371DE9E" w14:textId="77777777" w:rsidR="00B569EB" w:rsidRPr="004503F4" w:rsidRDefault="00B569EB" w:rsidP="00B569EB">
      <w:pPr>
        <w:rPr>
          <w:sz w:val="16"/>
        </w:rPr>
      </w:pPr>
      <w:r w:rsidRPr="004503F4">
        <w:rPr>
          <w:rStyle w:val="StyleUnderline"/>
        </w:rPr>
        <w:t>This perspective echoes the conceptualization of the state found in German thinker Walter Benjamin’s critique of violence</w:t>
      </w:r>
      <w:r w:rsidRPr="004503F4">
        <w:rPr>
          <w:sz w:val="16"/>
        </w:rPr>
        <w:t>. Like Benjamin—among queer theory’s favorite philosophers—</w:t>
      </w:r>
      <w:r w:rsidRPr="004503F4">
        <w:rPr>
          <w:rStyle w:val="StyleUnderline"/>
        </w:rPr>
        <w:t>queer theorists critique what he termed “law-preserving violence,” the pervasive “threatening violence” that maintains the status quo</w:t>
      </w:r>
      <w:r w:rsidRPr="004503F4">
        <w:rPr>
          <w:sz w:val="16"/>
        </w:rPr>
        <w:t xml:space="preserve">.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w:t>
      </w:r>
      <w:r w:rsidRPr="004503F4">
        <w:rPr>
          <w:rStyle w:val="StyleUnderline"/>
        </w:rPr>
        <w:t>The dialectic of violence, which he suggests undergirds modern societies, is then mythologized as a way of overcoming the paradox that all law—all state power—is fundamentally created and upheld by violence</w:t>
      </w:r>
      <w:r w:rsidRPr="004503F4">
        <w:rPr>
          <w:sz w:val="16"/>
        </w:rPr>
        <w:t>.</w:t>
      </w:r>
    </w:p>
    <w:p w14:paraId="22764212" w14:textId="77777777" w:rsidR="00B569EB" w:rsidRPr="004503F4" w:rsidRDefault="00B569EB" w:rsidP="00B569EB">
      <w:pPr>
        <w:rPr>
          <w:rStyle w:val="Emphasis"/>
        </w:rPr>
      </w:pPr>
      <w:r w:rsidRPr="004503F4">
        <w:rPr>
          <w:sz w:val="16"/>
        </w:rPr>
        <w:t xml:space="preserve">Queer theory has sought to expose this dialectic, pointing out the incipient insidiousness of modern systems of governance and demythologizing the violence that props up state power. </w:t>
      </w:r>
      <w:r w:rsidRPr="004503F4">
        <w:rPr>
          <w:rStyle w:val="StyleUnderline"/>
        </w:rPr>
        <w:t>Born of the critical impulse embodied within queerness, this line of thought has proven to be a potent way for the marginalized to diagnose the ills of the societies they inhabit. Yet vital as these analyses may be, few confront the question that invariably troubles a close reader of queer theory</w:t>
      </w:r>
      <w:r w:rsidRPr="004503F4">
        <w:rPr>
          <w:sz w:val="16"/>
        </w:rPr>
        <w:t xml:space="preserve">. </w:t>
      </w:r>
      <w:r w:rsidRPr="009C7C8B">
        <w:rPr>
          <w:rStyle w:val="Emphasis"/>
          <w:highlight w:val="cyan"/>
        </w:rPr>
        <w:t>What happens after you expose state violence</w:t>
      </w:r>
      <w:r w:rsidRPr="004503F4">
        <w:rPr>
          <w:rStyle w:val="Emphasis"/>
        </w:rPr>
        <w:t>?</w:t>
      </w:r>
    </w:p>
    <w:p w14:paraId="2DD16AE1" w14:textId="77777777" w:rsidR="00B569EB" w:rsidRPr="00765768" w:rsidRDefault="00B569EB" w:rsidP="00B569EB">
      <w:pPr>
        <w:rPr>
          <w:sz w:val="16"/>
        </w:rPr>
      </w:pPr>
      <w:r w:rsidRPr="004503F4">
        <w:rPr>
          <w:sz w:val="16"/>
        </w:rPr>
        <w:t xml:space="preserve">Some might prefer to simply do away with the state. And queer theorists are not alone in this position. The works of anarchist scholars like James C. Scott and the late anthropologist David Graeber have enjoyed much attention in recent years. But </w:t>
      </w:r>
      <w:r w:rsidRPr="009C7C8B">
        <w:rPr>
          <w:rStyle w:val="Emphasis"/>
          <w:highlight w:val="cyan"/>
        </w:rPr>
        <w:t>it remains difficult to see how</w:t>
      </w:r>
      <w:r w:rsidRPr="004503F4">
        <w:rPr>
          <w:rStyle w:val="Emphasis"/>
        </w:rPr>
        <w:t xml:space="preserve"> dire </w:t>
      </w:r>
      <w:r w:rsidRPr="009C7C8B">
        <w:rPr>
          <w:rStyle w:val="Emphasis"/>
          <w:highlight w:val="cyan"/>
        </w:rPr>
        <w:t>problems will ever be addressed</w:t>
      </w:r>
      <w:r w:rsidRPr="00F71EF9">
        <w:t xml:space="preserve">, </w:t>
      </w:r>
      <w:r w:rsidRPr="004503F4">
        <w:rPr>
          <w:rStyle w:val="Emphasis"/>
        </w:rPr>
        <w:t>let alone solved</w:t>
      </w:r>
      <w:r w:rsidRPr="00F71EF9">
        <w:t xml:space="preserve">, </w:t>
      </w:r>
      <w:r w:rsidRPr="009C7C8B">
        <w:rPr>
          <w:rStyle w:val="Emphasis"/>
          <w:highlight w:val="cyan"/>
        </w:rPr>
        <w:t>without large-scale</w:t>
      </w:r>
      <w:r w:rsidRPr="00F71EF9">
        <w:t xml:space="preserve"> </w:t>
      </w:r>
      <w:r w:rsidRPr="00F71EF9">
        <w:rPr>
          <w:rStyle w:val="StyleUnderline"/>
        </w:rPr>
        <w:t>collective</w:t>
      </w:r>
      <w:r w:rsidRPr="00F71EF9">
        <w:t xml:space="preserve"> </w:t>
      </w:r>
      <w:r w:rsidRPr="009C7C8B">
        <w:rPr>
          <w:rStyle w:val="Emphasis"/>
          <w:highlight w:val="cyan"/>
        </w:rPr>
        <w:t>action</w:t>
      </w:r>
      <w:r w:rsidRPr="00F71EF9">
        <w:t xml:space="preserve">, </w:t>
      </w:r>
      <w:r w:rsidRPr="009C7C8B">
        <w:rPr>
          <w:rStyle w:val="Emphasis"/>
          <w:highlight w:val="cyan"/>
        </w:rPr>
        <w:t>which it is hard to imagine occurring without the</w:t>
      </w:r>
      <w:r w:rsidRPr="00F71EF9">
        <w:t xml:space="preserve"> </w:t>
      </w:r>
      <w:r w:rsidRPr="00F71EF9">
        <w:rPr>
          <w:rStyle w:val="StyleUnderline"/>
        </w:rPr>
        <w:t>coercive power of the</w:t>
      </w:r>
      <w:r w:rsidRPr="00F71EF9">
        <w:t xml:space="preserve"> </w:t>
      </w:r>
      <w:r w:rsidRPr="009C7C8B">
        <w:rPr>
          <w:rStyle w:val="Emphasis"/>
          <w:highlight w:val="cyan"/>
        </w:rPr>
        <w:t>state</w:t>
      </w:r>
      <w:r w:rsidRPr="004503F4">
        <w:rPr>
          <w:sz w:val="16"/>
        </w:rPr>
        <w:t xml:space="preserve">. </w:t>
      </w:r>
      <w:r w:rsidRPr="004503F4">
        <w:rPr>
          <w:rStyle w:val="StyleUnderline"/>
        </w:rPr>
        <w:t>The direct action and community building that queer theory so often proposes has historically been successful up to a point,</w:t>
      </w:r>
      <w:r w:rsidRPr="004503F4">
        <w:rPr>
          <w:sz w:val="16"/>
        </w:rPr>
        <w:t xml:space="preserve"> </w:t>
      </w:r>
      <w:r w:rsidRPr="004503F4">
        <w:rPr>
          <w:rStyle w:val="Emphasis"/>
        </w:rPr>
        <w:t>but past that point has often required (or even demanded) state interventions.</w:t>
      </w:r>
      <w:r w:rsidRPr="004503F4">
        <w:rPr>
          <w:sz w:val="16"/>
        </w:rPr>
        <w:t xml:space="preserve"> Radical queer thought thus offers valuable explications of all that is amiss with the mode of collective action we call the state but remains at best agnostic and at worst openly hostile to it.</w:t>
      </w:r>
    </w:p>
    <w:p w14:paraId="55FE185F" w14:textId="77777777" w:rsidR="00B569EB" w:rsidRPr="00813582" w:rsidRDefault="00B569EB" w:rsidP="00B569EB"/>
    <w:p w14:paraId="0FF9DE2A" w14:textId="77777777" w:rsidR="00B569EB" w:rsidRDefault="00B569EB" w:rsidP="00B569EB">
      <w:pPr>
        <w:pStyle w:val="Heading3"/>
      </w:pPr>
      <w:r>
        <w:t>Legal Engagement Good---Ext</w:t>
      </w:r>
    </w:p>
    <w:p w14:paraId="7FCCA913" w14:textId="77777777" w:rsidR="00B569EB" w:rsidRPr="00566F08" w:rsidRDefault="00B569EB" w:rsidP="00B569EB">
      <w:pPr>
        <w:pStyle w:val="Heading4"/>
        <w:rPr>
          <w:b w:val="0"/>
          <w:bCs/>
        </w:rPr>
      </w:pPr>
      <w:r>
        <w:t xml:space="preserve">Institutions shape bias, so the plan </w:t>
      </w:r>
      <w:r>
        <w:rPr>
          <w:u w:val="single"/>
        </w:rPr>
        <w:t>solves</w:t>
      </w:r>
      <w:r>
        <w:t xml:space="preserve"> but discourse </w:t>
      </w:r>
      <w:r>
        <w:rPr>
          <w:u w:val="single"/>
        </w:rPr>
        <w:t>fails</w:t>
      </w:r>
      <w:r>
        <w:t>.</w:t>
      </w:r>
    </w:p>
    <w:p w14:paraId="697F4A77" w14:textId="77777777" w:rsidR="00B569EB" w:rsidRPr="00403D4C" w:rsidRDefault="00B569EB" w:rsidP="00B569EB">
      <w:r w:rsidRPr="00403D4C">
        <w:rPr>
          <w:rStyle w:val="Style13ptBold"/>
        </w:rPr>
        <w:t>Galvan ’24</w:t>
      </w:r>
      <w: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5358AE24" w14:textId="77777777" w:rsidR="00B569EB" w:rsidRPr="00403D4C" w:rsidRDefault="00B569EB" w:rsidP="00B569EB">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0C1D7F09" w14:textId="77777777" w:rsidR="00B569EB" w:rsidRPr="00403D4C" w:rsidRDefault="00B569EB" w:rsidP="00B569EB">
      <w:pPr>
        <w:rPr>
          <w:sz w:val="16"/>
        </w:rPr>
      </w:pPr>
      <w:r w:rsidRPr="00403D4C">
        <w:rPr>
          <w:sz w:val="16"/>
        </w:rPr>
        <w:t xml:space="preserve">We argue that the </w:t>
      </w:r>
      <w:r w:rsidRPr="003726D7">
        <w:rPr>
          <w:rStyle w:val="StyleUnderline"/>
        </w:rPr>
        <w:t xml:space="preserve">human </w:t>
      </w:r>
      <w:r w:rsidRPr="00E330F1">
        <w:rPr>
          <w:rStyle w:val="StyleUnderline"/>
          <w:highlight w:val="cyan"/>
        </w:rPr>
        <w:t>mind</w:t>
      </w:r>
      <w:r w:rsidRPr="00403D4C">
        <w:rPr>
          <w:sz w:val="16"/>
        </w:rPr>
        <w:t xml:space="preserve">, like artificial intelligence, </w:t>
      </w:r>
      <w:r w:rsidRPr="00E330F1">
        <w:rPr>
          <w:rStyle w:val="StyleUnderline"/>
          <w:highlight w:val="cyan"/>
        </w:rPr>
        <w:t xml:space="preserve">tracks </w:t>
      </w:r>
      <w:r w:rsidRPr="00E330F1">
        <w:rPr>
          <w:rStyle w:val="Emphasis"/>
          <w:highlight w:val="cyan"/>
        </w:rPr>
        <w:t>statistical regularities</w:t>
      </w:r>
      <w:r w:rsidRPr="00E330F1">
        <w:rPr>
          <w:rStyle w:val="StyleUnderline"/>
          <w:highlight w:val="cyan"/>
        </w:rPr>
        <w:t xml:space="preserve"> in the </w:t>
      </w:r>
      <w:r w:rsidRPr="00E330F1">
        <w:rPr>
          <w:rStyle w:val="Emphasis"/>
          <w:highlight w:val="cyan"/>
        </w:rPr>
        <w:t>social environment</w:t>
      </w:r>
      <w:r w:rsidRPr="00403D4C">
        <w:rPr>
          <w:sz w:val="16"/>
        </w:rPr>
        <w:t xml:space="preserve">. When the mind is </w:t>
      </w:r>
      <w:r w:rsidRPr="00E330F1">
        <w:rPr>
          <w:rStyle w:val="Emphasis"/>
          <w:highlight w:val="cyan"/>
        </w:rPr>
        <w:t>immersed</w:t>
      </w:r>
      <w:r w:rsidRPr="00E330F1">
        <w:rPr>
          <w:rStyle w:val="StyleUnderline"/>
          <w:highlight w:val="cyan"/>
        </w:rPr>
        <w:t xml:space="preserve"> in</w:t>
      </w:r>
      <w:r w:rsidRPr="003726D7">
        <w:rPr>
          <w:rStyle w:val="StyleUnderline"/>
        </w:rPr>
        <w:t xml:space="preserve"> an environment of </w:t>
      </w:r>
      <w:r w:rsidRPr="00E330F1">
        <w:rPr>
          <w:rStyle w:val="Emphasis"/>
          <w:highlight w:val="cyan"/>
        </w:rPr>
        <w:t>systemic racism</w:t>
      </w:r>
      <w:r w:rsidRPr="003726D7">
        <w:rPr>
          <w:rStyle w:val="StyleUnderline"/>
        </w:rPr>
        <w:t xml:space="preserve">, it tends to </w:t>
      </w:r>
      <w:r w:rsidRPr="00E330F1">
        <w:rPr>
          <w:rStyle w:val="StyleUnderline"/>
          <w:highlight w:val="cyan"/>
        </w:rPr>
        <w:t xml:space="preserve">form </w:t>
      </w:r>
      <w:r w:rsidRPr="00E330F1">
        <w:rPr>
          <w:rStyle w:val="Emphasis"/>
          <w:highlight w:val="cyan"/>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629F3B95" w14:textId="77777777" w:rsidR="00B569EB" w:rsidRPr="00403D4C" w:rsidRDefault="00B569EB" w:rsidP="00B569EB">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11BDAFA1" w14:textId="77777777" w:rsidR="00B569EB" w:rsidRPr="00403D4C" w:rsidRDefault="00B569EB" w:rsidP="00B569EB">
      <w:pPr>
        <w:rPr>
          <w:sz w:val="16"/>
        </w:rPr>
      </w:pPr>
      <w:r w:rsidRPr="00403D4C">
        <w:rPr>
          <w:sz w:val="16"/>
        </w:rPr>
        <w:t>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counter-parts.6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35076790" w14:textId="77777777" w:rsidR="00B569EB" w:rsidRPr="00403D4C" w:rsidRDefault="00B569EB" w:rsidP="00B569EB">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781CE25D" w14:textId="77777777" w:rsidR="00B569EB" w:rsidRPr="00403D4C" w:rsidRDefault="00B569EB" w:rsidP="00B569EB">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2F3139">
        <w:rPr>
          <w:rStyle w:val="Emphasis"/>
          <w:highlight w:val="cyan"/>
        </w:rPr>
        <w:t>individual actors</w:t>
      </w:r>
      <w:r w:rsidRPr="003726D7">
        <w:rPr>
          <w:rStyle w:val="StyleUnderline"/>
        </w:rPr>
        <w:t xml:space="preserve"> do </w:t>
      </w:r>
      <w:r w:rsidRPr="002F3139">
        <w:rPr>
          <w:rStyle w:val="Emphasis"/>
          <w:highlight w:val="cyan"/>
        </w:rPr>
        <w:t>not simply</w:t>
      </w:r>
      <w:r w:rsidRPr="002F3139">
        <w:rPr>
          <w:rStyle w:val="StyleUnderline"/>
          <w:highlight w:val="cyan"/>
        </w:rPr>
        <w:t xml:space="preserve"> act as</w:t>
      </w:r>
      <w:r w:rsidRPr="003726D7">
        <w:rPr>
          <w:rStyle w:val="StyleUnderline"/>
        </w:rPr>
        <w:t xml:space="preserve"> racists or </w:t>
      </w:r>
      <w:r w:rsidRPr="002F3139">
        <w:rPr>
          <w:rStyle w:val="Emphasis"/>
          <w:highlight w:val="cyan"/>
        </w:rPr>
        <w:t>nonracists</w:t>
      </w:r>
      <w:r w:rsidRPr="00403D4C">
        <w:rPr>
          <w:sz w:val="16"/>
        </w:rPr>
        <w:t xml:space="preserve">. For example, </w:t>
      </w:r>
      <w:r w:rsidRPr="002F3139">
        <w:rPr>
          <w:rStyle w:val="StyleUnderline"/>
          <w:highlight w:val="cyan"/>
        </w:rPr>
        <w:t xml:space="preserve">even if all discriminatory </w:t>
      </w:r>
      <w:r w:rsidRPr="002F3139">
        <w:rPr>
          <w:rStyle w:val="Emphasis"/>
          <w:highlight w:val="cyan"/>
        </w:rPr>
        <w:t>behavior stopped</w:t>
      </w:r>
      <w:r w:rsidRPr="002F3139">
        <w:rPr>
          <w:rStyle w:val="StyleUnderline"/>
          <w:highlight w:val="cyan"/>
        </w:rPr>
        <w:t xml:space="preserve"> today, preexisting </w:t>
      </w:r>
      <w:r w:rsidRPr="002F3139">
        <w:rPr>
          <w:rStyle w:val="Emphasis"/>
          <w:highlight w:val="cyan"/>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2F3139">
        <w:rPr>
          <w:rStyle w:val="StyleUnderline"/>
          <w:highlight w:val="cyan"/>
        </w:rPr>
        <w:t xml:space="preserve">ensure that </w:t>
      </w:r>
      <w:r w:rsidRPr="002F3139">
        <w:rPr>
          <w:rStyle w:val="Emphasis"/>
          <w:highlight w:val="cyan"/>
        </w:rPr>
        <w:t>racial inequalities</w:t>
      </w:r>
      <w:r w:rsidRPr="002F3139">
        <w:rPr>
          <w:rStyle w:val="StyleUnderline"/>
          <w:highlight w:val="cyan"/>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07250EF0" w14:textId="77777777" w:rsidR="00B569EB" w:rsidRPr="00403D4C" w:rsidRDefault="00B569EB" w:rsidP="00B569EB">
      <w:pPr>
        <w:rPr>
          <w:sz w:val="16"/>
        </w:rPr>
      </w:pPr>
      <w:r w:rsidRPr="00403D4C">
        <w:rPr>
          <w:sz w:val="16"/>
        </w:rPr>
        <w:t xml:space="preserve">Psychologists grappled with the </w:t>
      </w:r>
      <w:r w:rsidRPr="002F3139">
        <w:rPr>
          <w:rStyle w:val="Emphasis"/>
          <w:highlight w:val="cyan"/>
        </w:rPr>
        <w:t>puzzle</w:t>
      </w:r>
      <w:r w:rsidRPr="002F3139">
        <w:rPr>
          <w:rStyle w:val="StyleUnderline"/>
          <w:highlight w:val="cyan"/>
        </w:rPr>
        <w:t xml:space="preserve"> of</w:t>
      </w:r>
      <w:r w:rsidRPr="00113615">
        <w:rPr>
          <w:rStyle w:val="StyleUnderline"/>
        </w:rPr>
        <w:t xml:space="preserve"> persistent </w:t>
      </w:r>
      <w:r w:rsidRPr="002F3139">
        <w:rPr>
          <w:rStyle w:val="Emphasis"/>
          <w:highlight w:val="cyan"/>
        </w:rPr>
        <w:t>discrimination</w:t>
      </w:r>
      <w:r w:rsidRPr="00113615">
        <w:rPr>
          <w:rStyle w:val="StyleUnderline"/>
        </w:rPr>
        <w:t xml:space="preserve"> and disparities </w:t>
      </w:r>
      <w:r w:rsidRPr="002F3139">
        <w:rPr>
          <w:rStyle w:val="StyleUnderline"/>
          <w:highlight w:val="cyan"/>
        </w:rPr>
        <w:t xml:space="preserve">amid </w:t>
      </w:r>
      <w:r w:rsidRPr="002F3139">
        <w:rPr>
          <w:rStyle w:val="Emphasis"/>
          <w:highlight w:val="cyan"/>
        </w:rPr>
        <w:t>attitudinal shifts</w:t>
      </w:r>
      <w:r w:rsidRPr="00113615">
        <w:rPr>
          <w:rStyle w:val="StyleUnderline"/>
        </w:rPr>
        <w:t xml:space="preserve"> toward egalitarianism by developing the concept of implicit bias</w:t>
      </w:r>
      <w:r w:rsidRPr="00403D4C">
        <w:rPr>
          <w:sz w:val="16"/>
        </w:rPr>
        <w:t>. Implicit bias refers to positive or negative mental associations cued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33BAB81F" w14:textId="77777777" w:rsidR="00B569EB" w:rsidRPr="00403D4C" w:rsidRDefault="00B569EB" w:rsidP="00B569EB">
      <w:pPr>
        <w:rPr>
          <w:sz w:val="16"/>
        </w:rPr>
      </w:pPr>
      <w:r w:rsidRPr="00403D4C">
        <w:rPr>
          <w:sz w:val="16"/>
        </w:rPr>
        <w:t>Implicit bias has traditionally been considered an individual attitude. Implicit bias tests and sequential priming tasks were developed as individual difference measures.10 Most theories of implicit bias posit that implicit attitudes were learned from cultural biases early in development and became rigid because of immense repetition.11</w:t>
      </w:r>
    </w:p>
    <w:p w14:paraId="1D365A2D" w14:textId="77777777" w:rsidR="00B569EB" w:rsidRPr="00403D4C" w:rsidRDefault="00B569EB" w:rsidP="00B569EB">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492E2CD1" w14:textId="77777777" w:rsidR="00B569EB" w:rsidRPr="00403D4C" w:rsidRDefault="00B569EB" w:rsidP="00B569EB">
      <w:pPr>
        <w:rPr>
          <w:sz w:val="16"/>
        </w:rPr>
      </w:pPr>
      <w:r w:rsidRPr="00403D4C">
        <w:rPr>
          <w:sz w:val="16"/>
        </w:rPr>
        <w:t xml:space="preserve">As </w:t>
      </w:r>
      <w:r w:rsidRPr="00113615">
        <w:rPr>
          <w:rStyle w:val="Emphasis"/>
        </w:rPr>
        <w:t>research</w:t>
      </w:r>
      <w:r w:rsidRPr="00113615">
        <w:rPr>
          <w:rStyle w:val="StyleUnderline"/>
        </w:rPr>
        <w:t xml:space="preserve"> accumulated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0B7A17CF" w14:textId="77777777" w:rsidR="00B569EB" w:rsidRPr="00403D4C" w:rsidRDefault="00B569EB" w:rsidP="00B569EB">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65F0176B" w14:textId="77777777" w:rsidR="00B569EB" w:rsidRPr="00403D4C" w:rsidRDefault="00B569EB" w:rsidP="00B569EB">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46BF5F0E" w14:textId="77777777" w:rsidR="00B569EB" w:rsidRPr="00403D4C" w:rsidRDefault="00B569EB" w:rsidP="00B569EB">
      <w:pPr>
        <w:rPr>
          <w:sz w:val="16"/>
        </w:rPr>
      </w:pPr>
      <w:r w:rsidRPr="00403D4C">
        <w:rPr>
          <w:sz w:val="16"/>
        </w:rPr>
        <w:t>In light of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persons. Some people have explicit biases, others don't, but each individual's explicit biases are generally consistent over time. When stable traits are aggregated, the aggregate measure's stability is simply a reflection of the stability in individual differences in scores.</w:t>
      </w:r>
    </w:p>
    <w:p w14:paraId="36AE673D" w14:textId="77777777" w:rsidR="00B569EB" w:rsidRPr="00403D4C" w:rsidRDefault="00B569EB" w:rsidP="00B569EB">
      <w:pPr>
        <w:rPr>
          <w:sz w:val="16"/>
        </w:rPr>
      </w:pPr>
      <w:r w:rsidRPr="00403D4C">
        <w:rPr>
          <w:sz w:val="16"/>
        </w:rPr>
        <w:t>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crowds model suggests that this consistent emergent stability reflects the relatively stable social context. Features of context make implicit associations between racial groups more or less prominent.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5BBB701E" w14:textId="77777777" w:rsidR="00B569EB" w:rsidRPr="00403D4C" w:rsidRDefault="00B569EB" w:rsidP="00B569EB">
      <w:pPr>
        <w:rPr>
          <w:sz w:val="16"/>
        </w:rPr>
      </w:pPr>
      <w:r w:rsidRPr="00403D4C">
        <w:rPr>
          <w:sz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40C90A63" w14:textId="77777777" w:rsidR="00B569EB" w:rsidRPr="00403D4C" w:rsidRDefault="00B569EB" w:rsidP="00B569EB">
      <w:pPr>
        <w:rPr>
          <w:sz w:val="16"/>
        </w:rPr>
      </w:pPr>
      <w:r w:rsidRPr="00403D4C">
        <w:rPr>
          <w:sz w:val="16"/>
        </w:rPr>
        <w:t>But unlike very stable personality constructs, implicit bias is limited as an individual difference variable, and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7BA0497C" w14:textId="77777777" w:rsidR="00B569EB" w:rsidRPr="00403D4C" w:rsidRDefault="00B569EB" w:rsidP="00B569EB">
      <w:pPr>
        <w:rPr>
          <w:sz w:val="16"/>
        </w:rPr>
      </w:pPr>
      <w:r w:rsidRPr="00403D4C">
        <w:rPr>
          <w:sz w:val="16"/>
        </w:rPr>
        <w:t xml:space="preserve">Because </w:t>
      </w:r>
      <w:r w:rsidRPr="002F3139">
        <w:rPr>
          <w:rStyle w:val="Emphasis"/>
          <w:highlight w:val="cyan"/>
        </w:rPr>
        <w:t>implicit bias</w:t>
      </w:r>
      <w:r w:rsidRPr="00113615">
        <w:rPr>
          <w:rStyle w:val="StyleUnderline"/>
        </w:rPr>
        <w:t xml:space="preserve"> is unstable and </w:t>
      </w:r>
      <w:r w:rsidRPr="002F3139">
        <w:rPr>
          <w:rStyle w:val="StyleUnderline"/>
          <w:highlight w:val="cyan"/>
        </w:rPr>
        <w:t xml:space="preserve">highly </w:t>
      </w:r>
      <w:r w:rsidRPr="002F3139">
        <w:rPr>
          <w:rStyle w:val="Emphasis"/>
          <w:highlight w:val="cyan"/>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4F300BDD" w14:textId="77777777" w:rsidR="00B569EB" w:rsidRPr="00403D4C" w:rsidRDefault="00B569EB" w:rsidP="00B569EB">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0143F3D5" w14:textId="77777777" w:rsidR="00B569EB" w:rsidRPr="00403D4C" w:rsidRDefault="00B569EB" w:rsidP="00B569EB">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26EDDDFD" w14:textId="77777777" w:rsidR="00B569EB" w:rsidRPr="00403D4C" w:rsidRDefault="00B569EB" w:rsidP="00B569EB">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0E6A01D0" w14:textId="77777777" w:rsidR="00B569EB" w:rsidRPr="00403D4C" w:rsidRDefault="00B569EB" w:rsidP="00B569EB">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13D451CF" w14:textId="77777777" w:rsidR="00B569EB" w:rsidRPr="00403D4C" w:rsidRDefault="00B569EB" w:rsidP="00B569EB">
      <w:pPr>
        <w:rPr>
          <w:sz w:val="16"/>
        </w:rPr>
      </w:pPr>
      <w:r w:rsidRPr="00403D4C">
        <w:rPr>
          <w:sz w:val="16"/>
        </w:rPr>
        <w:t xml:space="preserve">These studies present </w:t>
      </w:r>
      <w:r w:rsidRPr="00FC327E">
        <w:rPr>
          <w:rStyle w:val="StyleUnderline"/>
          <w:highlight w:val="cyan"/>
        </w:rPr>
        <w:t xml:space="preserve">strong </w:t>
      </w:r>
      <w:r w:rsidRPr="00FC327E">
        <w:rPr>
          <w:rStyle w:val="Emphasis"/>
          <w:highlight w:val="cyan"/>
        </w:rPr>
        <w:t>empirical ev</w:t>
      </w:r>
      <w:r w:rsidRPr="00113615">
        <w:rPr>
          <w:rStyle w:val="StyleUnderline"/>
        </w:rPr>
        <w:t xml:space="preserve">idence that </w:t>
      </w:r>
      <w:r w:rsidRPr="00FC327E">
        <w:rPr>
          <w:rStyle w:val="Emphasis"/>
          <w:highlight w:val="cyan"/>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FC327E">
        <w:rPr>
          <w:rStyle w:val="Emphasis"/>
          <w:highlight w:val="cyan"/>
        </w:rPr>
        <w:t>statistical regularities</w:t>
      </w:r>
      <w:r w:rsidRPr="00113615">
        <w:rPr>
          <w:rStyle w:val="StyleUnderline"/>
        </w:rPr>
        <w:t xml:space="preserve"> in our society </w:t>
      </w:r>
      <w:r w:rsidRPr="00FC327E">
        <w:rPr>
          <w:rStyle w:val="StyleUnderline"/>
          <w:highlight w:val="cyan"/>
        </w:rPr>
        <w:t xml:space="preserve">are </w:t>
      </w:r>
      <w:r w:rsidRPr="00FC327E">
        <w:rPr>
          <w:rStyle w:val="Emphasis"/>
          <w:highlight w:val="cyan"/>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crowds model suggests that the context of persistent and systematized inequality between racialized groups </w:t>
      </w:r>
      <w:r w:rsidRPr="00FC327E">
        <w:rPr>
          <w:rStyle w:val="Emphasis"/>
          <w:highlight w:val="cyan"/>
        </w:rPr>
        <w:t>underlies</w:t>
      </w:r>
      <w:r w:rsidRPr="00113615">
        <w:rPr>
          <w:rStyle w:val="StyleUnderline"/>
        </w:rPr>
        <w:t xml:space="preserve"> the </w:t>
      </w:r>
      <w:r w:rsidRPr="00FC327E">
        <w:rPr>
          <w:rStyle w:val="Emphasis"/>
          <w:highlight w:val="cyan"/>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535327BC" w14:textId="77777777" w:rsidR="00B569EB" w:rsidRPr="00403D4C" w:rsidRDefault="00B569EB" w:rsidP="00B569EB">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today.33 Places that relied on Black slave labor before abolition exhibit today higher pro-white bias among the white residents and lower pro-white bias among the Black residents. This effect persists even after controlling for self-reported attitudes. As we would predict from the bias of crowds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38283BF7" w14:textId="77777777" w:rsidR="00B569EB" w:rsidRPr="00403D4C" w:rsidRDefault="00B569EB" w:rsidP="00B569EB">
      <w:pPr>
        <w:rPr>
          <w:sz w:val="16"/>
        </w:rPr>
      </w:pPr>
      <w:r w:rsidRPr="00403D4C">
        <w:rPr>
          <w:sz w:val="16"/>
        </w:rPr>
        <w:t>Unfortunately, implicit biases are not merely cognitive reflections of our environment. Rather, they are influential aspects of our cognitive processes that change our behavior. The bias of crowds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7A913AA9" w14:textId="77777777" w:rsidR="00B569EB" w:rsidRPr="00403D4C" w:rsidRDefault="00B569EB" w:rsidP="00B569EB">
      <w:pPr>
        <w:rPr>
          <w:sz w:val="16"/>
        </w:rPr>
      </w:pPr>
      <w:r w:rsidRPr="00403D4C">
        <w:rPr>
          <w:sz w:val="16"/>
        </w:rPr>
        <w:t>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cardio vascular outcomes, mental health, and self-rated health of racially minoritized groups are adversely affected by implicit biases.36</w:t>
      </w:r>
    </w:p>
    <w:p w14:paraId="30844D9F" w14:textId="77777777" w:rsidR="00B569EB" w:rsidRPr="00403D4C" w:rsidRDefault="00B569EB" w:rsidP="00B569EB">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5EA299B6" w14:textId="77777777" w:rsidR="00B569EB" w:rsidRPr="00403D4C" w:rsidRDefault="00B569EB" w:rsidP="00B569EB">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1EEFC9DD" w14:textId="77777777" w:rsidR="00B569EB" w:rsidRPr="00403D4C" w:rsidRDefault="00B569EB" w:rsidP="00B569EB">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701FE897" w14:textId="77777777" w:rsidR="00B569EB" w:rsidRPr="00403D4C" w:rsidRDefault="00B569EB" w:rsidP="00B569EB">
      <w:pPr>
        <w:rPr>
          <w:sz w:val="16"/>
        </w:rPr>
      </w:pPr>
      <w:r w:rsidRPr="00403D4C">
        <w:rPr>
          <w:sz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132AE9BC" w14:textId="77777777" w:rsidR="00B569EB" w:rsidRPr="00403D4C" w:rsidRDefault="00B569EB" w:rsidP="00B569EB">
      <w:pPr>
        <w:rPr>
          <w:sz w:val="16"/>
        </w:rPr>
      </w:pPr>
      <w:r w:rsidRPr="00403D4C">
        <w:rPr>
          <w:sz w:val="16"/>
        </w:rPr>
        <w:t xml:space="preserve">By </w:t>
      </w:r>
      <w:r w:rsidRPr="00FC327E">
        <w:rPr>
          <w:rStyle w:val="Emphasis"/>
          <w:highlight w:val="cyan"/>
        </w:rPr>
        <w:t>recognizing</w:t>
      </w:r>
      <w:r w:rsidRPr="00403D4C">
        <w:rPr>
          <w:rStyle w:val="StyleUnderline"/>
        </w:rPr>
        <w:t xml:space="preserve"> that </w:t>
      </w:r>
      <w:r w:rsidRPr="00FC327E">
        <w:rPr>
          <w:rStyle w:val="Emphasis"/>
          <w:highlight w:val="cyan"/>
        </w:rPr>
        <w:t>context shapes</w:t>
      </w:r>
      <w:r w:rsidRPr="00FC327E">
        <w:rPr>
          <w:rStyle w:val="StyleUnderline"/>
          <w:highlight w:val="cyan"/>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FC327E">
        <w:rPr>
          <w:rStyle w:val="Emphasis"/>
          <w:highlight w:val="cyan"/>
        </w:rPr>
        <w:t>consider changing</w:t>
      </w:r>
      <w:r w:rsidRPr="00403D4C">
        <w:rPr>
          <w:rStyle w:val="StyleUnderline"/>
        </w:rPr>
        <w:t xml:space="preserve"> the </w:t>
      </w:r>
      <w:r w:rsidRPr="00FC327E">
        <w:rPr>
          <w:rStyle w:val="StyleUnderline"/>
          <w:highlight w:val="cyan"/>
        </w:rPr>
        <w:t>context to reduce implicit bias</w:t>
      </w:r>
      <w:r w:rsidRPr="00403D4C">
        <w:rPr>
          <w:sz w:val="16"/>
        </w:rPr>
        <w:t xml:space="preserve">.46 At the highest level are </w:t>
      </w:r>
      <w:r w:rsidRPr="00FC327E">
        <w:rPr>
          <w:rStyle w:val="Emphasis"/>
          <w:highlight w:val="cyan"/>
        </w:rPr>
        <w:t>societal-scale interventions</w:t>
      </w:r>
      <w:r w:rsidRPr="00403D4C">
        <w:rPr>
          <w:rStyle w:val="StyleUnderline"/>
        </w:rPr>
        <w:t xml:space="preserve"> that would </w:t>
      </w:r>
      <w:r w:rsidRPr="00FC327E">
        <w:rPr>
          <w:rStyle w:val="Emphasis"/>
          <w:highlight w:val="cyan"/>
        </w:rPr>
        <w:t>redress</w:t>
      </w:r>
      <w:r w:rsidRPr="00403D4C">
        <w:rPr>
          <w:rStyle w:val="StyleUnderline"/>
        </w:rPr>
        <w:t xml:space="preserve"> historical and current </w:t>
      </w:r>
      <w:r w:rsidRPr="00FC327E">
        <w:rPr>
          <w:rStyle w:val="Emphasis"/>
          <w:highlight w:val="cyan"/>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FC327E">
        <w:rPr>
          <w:rStyle w:val="StyleUnderline"/>
          <w:highlight w:val="cyan"/>
        </w:rPr>
        <w:t>improving</w:t>
      </w:r>
      <w:r w:rsidRPr="00403D4C">
        <w:rPr>
          <w:rStyle w:val="StyleUnderline"/>
        </w:rPr>
        <w:t xml:space="preserve"> educational and </w:t>
      </w:r>
      <w:r w:rsidRPr="00FC327E">
        <w:rPr>
          <w:rStyle w:val="Emphasis"/>
          <w:highlight w:val="cyan"/>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705594F4" w14:textId="77777777" w:rsidR="00B569EB" w:rsidRPr="00403D4C" w:rsidRDefault="00B569EB" w:rsidP="00B569EB">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1E4055AB" w14:textId="77777777" w:rsidR="00B569EB" w:rsidRDefault="00B569EB" w:rsidP="00B569EB">
      <w:pPr>
        <w:rPr>
          <w:sz w:val="16"/>
        </w:rPr>
      </w:pPr>
      <w:r w:rsidRPr="00403D4C">
        <w:rPr>
          <w:sz w:val="16"/>
        </w:rPr>
        <w:t xml:space="preserve">Shifts in governmental, social, and workplace policies may be more challenging to implement compared with providing an implicit bias training, but </w:t>
      </w:r>
      <w:r w:rsidRPr="00FC327E">
        <w:rPr>
          <w:rStyle w:val="Emphasis"/>
          <w:highlight w:val="cyan"/>
        </w:rPr>
        <w:t>policy</w:t>
      </w:r>
      <w:r w:rsidRPr="00403D4C">
        <w:rPr>
          <w:rStyle w:val="StyleUnderline"/>
        </w:rPr>
        <w:t xml:space="preserve"> changes may </w:t>
      </w:r>
      <w:r w:rsidRPr="00FC327E">
        <w:rPr>
          <w:rStyle w:val="Emphasis"/>
          <w:highlight w:val="cyan"/>
        </w:rPr>
        <w:t>address</w:t>
      </w:r>
      <w:r w:rsidRPr="00403D4C">
        <w:rPr>
          <w:rStyle w:val="StyleUnderline"/>
        </w:rPr>
        <w:t xml:space="preserve"> the </w:t>
      </w:r>
      <w:r w:rsidRPr="00FC327E">
        <w:rPr>
          <w:rStyle w:val="StyleUnderline"/>
          <w:highlight w:val="cyan"/>
        </w:rPr>
        <w:t>roots of</w:t>
      </w:r>
      <w:r w:rsidRPr="00403D4C">
        <w:rPr>
          <w:rStyle w:val="StyleUnderline"/>
        </w:rPr>
        <w:t xml:space="preserve"> the </w:t>
      </w:r>
      <w:r w:rsidRPr="00FC327E">
        <w:rPr>
          <w:rStyle w:val="StyleUnderline"/>
          <w:highlight w:val="cyan"/>
        </w:rPr>
        <w:t>problem</w:t>
      </w:r>
      <w:r w:rsidRPr="00403D4C">
        <w:rPr>
          <w:rStyle w:val="StyleUnderline"/>
        </w:rPr>
        <w:t xml:space="preserve"> in ways </w:t>
      </w:r>
      <w:r w:rsidRPr="00FC327E">
        <w:rPr>
          <w:rStyle w:val="StyleUnderline"/>
          <w:highlight w:val="cyan"/>
        </w:rPr>
        <w:t>that</w:t>
      </w:r>
      <w:r w:rsidRPr="00403D4C">
        <w:rPr>
          <w:rStyle w:val="StyleUnderline"/>
        </w:rPr>
        <w:t xml:space="preserve"> simple </w:t>
      </w:r>
      <w:r w:rsidRPr="00FC327E">
        <w:rPr>
          <w:rStyle w:val="Emphasis"/>
          <w:highlight w:val="cyan"/>
        </w:rPr>
        <w:t>trainings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p w14:paraId="252352DF" w14:textId="77777777" w:rsidR="00B569EB" w:rsidRPr="00CC0A6B" w:rsidRDefault="00B569EB" w:rsidP="00B569EB">
      <w:pPr>
        <w:pStyle w:val="Heading4"/>
      </w:pPr>
      <w:r>
        <w:t xml:space="preserve">Err AFF. Any risk we’re right means you should </w:t>
      </w:r>
      <w:r>
        <w:rPr>
          <w:u w:val="single"/>
        </w:rPr>
        <w:t>adopt</w:t>
      </w:r>
      <w:r>
        <w:t xml:space="preserve"> the frame of malleability.</w:t>
      </w:r>
    </w:p>
    <w:p w14:paraId="572EEF01" w14:textId="77777777" w:rsidR="00B569EB" w:rsidRPr="00C17C18" w:rsidRDefault="00B569EB" w:rsidP="00B569EB">
      <w:r w:rsidRPr="00CC0A6B">
        <w:rPr>
          <w:rStyle w:val="Style13ptBold"/>
        </w:rPr>
        <w:t>Neel ’12</w:t>
      </w:r>
      <w:r>
        <w:t xml:space="preserve"> [Rebecca and Jenessa R. Shapiro; 2012; B.A. in English from Carleton College, M.A. and Ph.D. in Psychology from Arizona State University, Associate Professor in Psychology at the University of Toronto; B.A. Psychology from Rice University, Ph.D. Social Psychology from Arizona State University; Journal of Personality and Social Psychology, “</w:t>
      </w:r>
      <w:r w:rsidRPr="00CC0A6B">
        <w:t>Is Racial Bias Malleable? Whites’ Lay Theories of Racial Bias Predict Divergent Strategies for Interracial Interactions</w:t>
      </w:r>
      <w:r>
        <w:t>,” vol. 103]</w:t>
      </w:r>
    </w:p>
    <w:p w14:paraId="3E93E9D5" w14:textId="77777777" w:rsidR="00B569EB" w:rsidRPr="00C17C18" w:rsidRDefault="00B569EB" w:rsidP="00B569EB">
      <w:pPr>
        <w:rPr>
          <w:sz w:val="16"/>
        </w:rPr>
      </w:pPr>
      <w:r w:rsidRPr="00C17C18">
        <w:rPr>
          <w:sz w:val="16"/>
        </w:rPr>
        <w:t xml:space="preserve">Across four studies, </w:t>
      </w:r>
      <w:r w:rsidRPr="00C17C18">
        <w:rPr>
          <w:rStyle w:val="StyleUnderline"/>
        </w:rPr>
        <w:t xml:space="preserve">Whites’ </w:t>
      </w:r>
      <w:r w:rsidRPr="00FC327E">
        <w:rPr>
          <w:rStyle w:val="Emphasis"/>
          <w:highlight w:val="cyan"/>
        </w:rPr>
        <w:t>beliefs</w:t>
      </w:r>
      <w:r w:rsidRPr="00FC327E">
        <w:rPr>
          <w:rStyle w:val="StyleUnderline"/>
          <w:highlight w:val="cyan"/>
        </w:rPr>
        <w:t xml:space="preserve"> regarding</w:t>
      </w:r>
      <w:r w:rsidRPr="00C17C18">
        <w:rPr>
          <w:rStyle w:val="StyleUnderline"/>
        </w:rPr>
        <w:t xml:space="preserve"> the </w:t>
      </w:r>
      <w:r w:rsidRPr="00FC327E">
        <w:rPr>
          <w:rStyle w:val="Emphasis"/>
          <w:highlight w:val="cyan"/>
        </w:rPr>
        <w:t>malleability</w:t>
      </w:r>
      <w:r w:rsidRPr="00C17C18">
        <w:rPr>
          <w:rStyle w:val="StyleUnderline"/>
        </w:rPr>
        <w:t xml:space="preserve"> of racial bias </w:t>
      </w:r>
      <w:r w:rsidRPr="00FC327E">
        <w:rPr>
          <w:rStyle w:val="Emphasis"/>
          <w:highlight w:val="cyan"/>
        </w:rPr>
        <w:t>predicted</w:t>
      </w:r>
      <w:r w:rsidRPr="00C17C18">
        <w:rPr>
          <w:rStyle w:val="StyleUnderline"/>
        </w:rPr>
        <w:t xml:space="preserve"> their </w:t>
      </w:r>
      <w:r w:rsidRPr="00FC327E">
        <w:rPr>
          <w:rStyle w:val="StyleUnderline"/>
          <w:highlight w:val="cyan"/>
        </w:rPr>
        <w:t>preference</w:t>
      </w:r>
      <w:r w:rsidRPr="00C17C18">
        <w:rPr>
          <w:rStyle w:val="StyleUnderline"/>
        </w:rPr>
        <w:t xml:space="preserve"> for learning and performance strategies </w:t>
      </w:r>
      <w:r w:rsidRPr="00FC327E">
        <w:rPr>
          <w:rStyle w:val="StyleUnderline"/>
          <w:highlight w:val="cyan"/>
        </w:rPr>
        <w:t xml:space="preserve">in difficult </w:t>
      </w:r>
      <w:r w:rsidRPr="00FC327E">
        <w:rPr>
          <w:rStyle w:val="Emphasis"/>
          <w:highlight w:val="cyan"/>
        </w:rPr>
        <w:t>interracial interactions</w:t>
      </w:r>
      <w:r w:rsidRPr="00C17C18">
        <w:rPr>
          <w:sz w:val="16"/>
        </w:rPr>
        <w:t xml:space="preserve"> above and beyond related constructs, such as prejudice and motivations to respond without prejudice. Studies 1 and 2 demonstrated that, whether measured or manipulated, Whites who </w:t>
      </w:r>
      <w:r w:rsidRPr="00FC327E">
        <w:rPr>
          <w:rStyle w:val="StyleUnderline"/>
          <w:highlight w:val="cyan"/>
        </w:rPr>
        <w:t>believed</w:t>
      </w:r>
      <w:r w:rsidRPr="00C17C18">
        <w:rPr>
          <w:rStyle w:val="StyleUnderline"/>
        </w:rPr>
        <w:t xml:space="preserve"> racial bias was </w:t>
      </w:r>
      <w:r w:rsidRPr="00FC327E">
        <w:rPr>
          <w:rStyle w:val="StyleUnderline"/>
          <w:highlight w:val="cyan"/>
        </w:rPr>
        <w:t xml:space="preserve">malleable </w:t>
      </w:r>
      <w:r w:rsidRPr="00FC327E">
        <w:rPr>
          <w:rStyle w:val="Emphasis"/>
          <w:highlight w:val="cyan"/>
        </w:rPr>
        <w:t>preferred</w:t>
      </w:r>
      <w:r w:rsidRPr="00C17C18">
        <w:rPr>
          <w:rStyle w:val="StyleUnderline"/>
        </w:rPr>
        <w:t xml:space="preserve"> learning strategies</w:t>
      </w:r>
      <w:r w:rsidRPr="00C17C18">
        <w:rPr>
          <w:sz w:val="16"/>
        </w:rPr>
        <w:t xml:space="preserve"> (e.g., </w:t>
      </w:r>
      <w:r w:rsidRPr="00FC327E">
        <w:rPr>
          <w:rStyle w:val="Emphasis"/>
          <w:highlight w:val="cyan"/>
        </w:rPr>
        <w:t>perspective taking</w:t>
      </w:r>
      <w:r w:rsidRPr="00C17C18">
        <w:rPr>
          <w:rStyle w:val="StyleUnderline"/>
        </w:rPr>
        <w:t>, learning what went wrong</w:t>
      </w:r>
      <w:r w:rsidRPr="00C17C18">
        <w:rPr>
          <w:sz w:val="16"/>
        </w:rPr>
        <w:t xml:space="preserve">) for managing a difficult interracial interaction, whereas Whites who </w:t>
      </w:r>
      <w:r w:rsidRPr="00FC327E">
        <w:rPr>
          <w:rStyle w:val="StyleUnderline"/>
          <w:highlight w:val="cyan"/>
        </w:rPr>
        <w:t>believed</w:t>
      </w:r>
      <w:r w:rsidRPr="00C17C18">
        <w:rPr>
          <w:rStyle w:val="StyleUnderline"/>
        </w:rPr>
        <w:t xml:space="preserve"> racial bias was </w:t>
      </w:r>
      <w:r w:rsidRPr="00FC327E">
        <w:rPr>
          <w:rStyle w:val="Emphasis"/>
          <w:highlight w:val="cyan"/>
        </w:rPr>
        <w:t>fixed</w:t>
      </w:r>
      <w:r w:rsidRPr="00FC327E">
        <w:rPr>
          <w:rStyle w:val="StyleUnderline"/>
          <w:highlight w:val="cyan"/>
        </w:rPr>
        <w:t xml:space="preserve"> preferred</w:t>
      </w:r>
      <w:r w:rsidRPr="00C17C18">
        <w:rPr>
          <w:rStyle w:val="StyleUnderline"/>
        </w:rPr>
        <w:t xml:space="preserve"> performance strategies</w:t>
      </w:r>
      <w:r w:rsidRPr="00C17C18">
        <w:rPr>
          <w:sz w:val="16"/>
        </w:rPr>
        <w:t xml:space="preserve"> (e.g., </w:t>
      </w:r>
      <w:r w:rsidRPr="00FC327E">
        <w:rPr>
          <w:rStyle w:val="Emphasis"/>
          <w:highlight w:val="cyan"/>
        </w:rPr>
        <w:t>escaping the situation</w:t>
      </w:r>
      <w:r w:rsidRPr="00C17C18">
        <w:rPr>
          <w:sz w:val="16"/>
        </w:rPr>
        <w:t xml:space="preserve">, being overly nice). Study 3 showed that </w:t>
      </w:r>
      <w:r w:rsidRPr="00C17C18">
        <w:rPr>
          <w:rStyle w:val="StyleUnderline"/>
        </w:rPr>
        <w:t xml:space="preserve">these </w:t>
      </w:r>
      <w:r w:rsidRPr="00C17C18">
        <w:rPr>
          <w:rStyle w:val="Emphasis"/>
        </w:rPr>
        <w:t>preferences persisted</w:t>
      </w:r>
      <w:r w:rsidRPr="00C17C18">
        <w:rPr>
          <w:rStyle w:val="StyleUnderline"/>
        </w:rPr>
        <w:t xml:space="preserve"> in a real interracial interaction</w:t>
      </w:r>
      <w:r w:rsidRPr="00C17C18">
        <w:rPr>
          <w:sz w:val="16"/>
        </w:rPr>
        <w:t xml:space="preserve"> and illustrated an important boundary condition: Consistent with previous research, lay theories of racial bias differentially predicted strategy preferences in difficult (not neutral) interracial interactions.</w:t>
      </w:r>
    </w:p>
    <w:p w14:paraId="4B7E5C81" w14:textId="77777777" w:rsidR="00B569EB" w:rsidRPr="00C17C18" w:rsidRDefault="00B569EB" w:rsidP="00B569EB">
      <w:pPr>
        <w:rPr>
          <w:sz w:val="16"/>
        </w:rPr>
      </w:pPr>
      <w:r w:rsidRPr="00C17C18">
        <w:rPr>
          <w:sz w:val="16"/>
        </w:rPr>
        <w:t>And finally, in Study 4, White entity theorists reported that they used learning strategies to a lesser extent and performance strategies to a greater extent in a difficult face-to-face race-related interaction with a Black, compared with a White, interaction partner. Moreover, the Black (compared with the White) confederate interaction partners reported that although entity theorists were explicitly engaged, they were less nonverbally engaged (a discrepancy that was not reported regarding the behavior of incremental theorists). Mediation analyses revealed that the observed discrepancy in nonverbal and explicit engagement reported by Black and White confederate partners interacting with entity theorists was accounted for by entity theorists’ greater use of performance strategies in this interaction. It is important to note that the Black confederates’ ability to distinguish between entity and incremental theorists’ behaviors provides evidence that lay theories of racial bias do meaningfully influence Whites’ behavioral strategies and the quality of the interaction. That is, confederates had no knowledge of the study hypotheses and no way to know participants’ lay theories of racial bias, yet Black confederate interaction partners were able to detect subtle differences in White participants’ behaviors.</w:t>
      </w:r>
    </w:p>
    <w:p w14:paraId="49AFAFAF" w14:textId="77777777" w:rsidR="00B569EB" w:rsidRPr="00C17C18" w:rsidRDefault="00B569EB" w:rsidP="00B569EB">
      <w:pPr>
        <w:rPr>
          <w:sz w:val="16"/>
        </w:rPr>
      </w:pPr>
      <w:r w:rsidRPr="00C17C18">
        <w:rPr>
          <w:sz w:val="16"/>
        </w:rPr>
        <w:t>Implications for Interracial Interactions</w:t>
      </w:r>
    </w:p>
    <w:p w14:paraId="73F398D9" w14:textId="77777777" w:rsidR="00B569EB" w:rsidRPr="00EE7ADE" w:rsidRDefault="00B569EB" w:rsidP="00B569EB">
      <w:pPr>
        <w:rPr>
          <w:sz w:val="16"/>
        </w:rPr>
      </w:pPr>
      <w:r w:rsidRPr="00C17C18">
        <w:rPr>
          <w:sz w:val="16"/>
        </w:rPr>
        <w:t xml:space="preserve">The present findings highlight that </w:t>
      </w:r>
      <w:r w:rsidRPr="00FC327E">
        <w:rPr>
          <w:rStyle w:val="Emphasis"/>
          <w:highlight w:val="cyan"/>
        </w:rPr>
        <w:t>majority group</w:t>
      </w:r>
      <w:r w:rsidRPr="00C17C18">
        <w:rPr>
          <w:rStyle w:val="StyleUnderline"/>
        </w:rPr>
        <w:t xml:space="preserve"> members </w:t>
      </w:r>
      <w:r w:rsidRPr="00FC327E">
        <w:rPr>
          <w:rStyle w:val="Emphasis"/>
          <w:highlight w:val="cyan"/>
        </w:rPr>
        <w:t>approach</w:t>
      </w:r>
      <w:r w:rsidRPr="00FC327E">
        <w:rPr>
          <w:rStyle w:val="StyleUnderline"/>
          <w:highlight w:val="cyan"/>
        </w:rPr>
        <w:t xml:space="preserve"> difficult</w:t>
      </w:r>
      <w:r w:rsidRPr="00C17C18">
        <w:rPr>
          <w:rStyle w:val="StyleUnderline"/>
        </w:rPr>
        <w:t xml:space="preserve"> interracial </w:t>
      </w:r>
      <w:r w:rsidRPr="00FC327E">
        <w:rPr>
          <w:rStyle w:val="StyleUnderline"/>
          <w:highlight w:val="cyan"/>
        </w:rPr>
        <w:t xml:space="preserve">interactions with </w:t>
      </w:r>
      <w:r w:rsidRPr="00FC327E">
        <w:rPr>
          <w:rStyle w:val="Emphasis"/>
          <w:highlight w:val="cyan"/>
        </w:rPr>
        <w:t>different strategies</w:t>
      </w:r>
      <w:r w:rsidRPr="00C17C18">
        <w:rPr>
          <w:sz w:val="16"/>
        </w:rPr>
        <w:t xml:space="preserve"> (see also Plant et al., 2010; Trawalter &amp; Richeson, 2006). Although the increasing diversity in the United States enhances the likelihood that individuals will engage in interracial interactions, the </w:t>
      </w:r>
      <w:r w:rsidRPr="00FC327E">
        <w:rPr>
          <w:rStyle w:val="StyleUnderline"/>
          <w:highlight w:val="cyan"/>
        </w:rPr>
        <w:t>strategies</w:t>
      </w:r>
      <w:r w:rsidRPr="00C17C18">
        <w:rPr>
          <w:rStyle w:val="StyleUnderline"/>
        </w:rPr>
        <w:t xml:space="preserve"> that majority group members use in interracial interactions</w:t>
      </w:r>
      <w:r w:rsidRPr="00C17C18">
        <w:rPr>
          <w:sz w:val="16"/>
        </w:rPr>
        <w:t xml:space="preserve"> that are not going well may </w:t>
      </w:r>
      <w:r w:rsidRPr="00FC327E">
        <w:rPr>
          <w:rStyle w:val="Emphasis"/>
          <w:highlight w:val="cyan"/>
        </w:rPr>
        <w:t>differ</w:t>
      </w:r>
      <w:r w:rsidRPr="00C17C18">
        <w:rPr>
          <w:rStyle w:val="StyleUnderline"/>
        </w:rPr>
        <w:t xml:space="preserve"> as a function of </w:t>
      </w:r>
      <w:r w:rsidRPr="00FC327E">
        <w:rPr>
          <w:rStyle w:val="StyleUnderline"/>
          <w:highlight w:val="cyan"/>
        </w:rPr>
        <w:t>whether they see</w:t>
      </w:r>
      <w:r w:rsidRPr="00C17C18">
        <w:rPr>
          <w:rStyle w:val="StyleUnderline"/>
        </w:rPr>
        <w:t xml:space="preserve"> racial </w:t>
      </w:r>
      <w:r w:rsidRPr="00FC327E">
        <w:rPr>
          <w:rStyle w:val="StyleUnderline"/>
          <w:highlight w:val="cyan"/>
        </w:rPr>
        <w:t xml:space="preserve">bias as </w:t>
      </w:r>
      <w:r w:rsidRPr="00FC327E">
        <w:rPr>
          <w:rStyle w:val="Emphasis"/>
          <w:highlight w:val="cyan"/>
        </w:rPr>
        <w:t>malleable</w:t>
      </w:r>
      <w:r w:rsidRPr="00FC327E">
        <w:rPr>
          <w:rStyle w:val="StyleUnderline"/>
          <w:highlight w:val="cyan"/>
        </w:rPr>
        <w:t xml:space="preserve"> or </w:t>
      </w:r>
      <w:r w:rsidRPr="00FC327E">
        <w:rPr>
          <w:rStyle w:val="Emphasis"/>
          <w:highlight w:val="cyan"/>
        </w:rPr>
        <w:t>fixed</w:t>
      </w:r>
      <w:r w:rsidRPr="00C17C18">
        <w:rPr>
          <w:sz w:val="16"/>
        </w:rPr>
        <w:t xml:space="preserve">. That is, if </w:t>
      </w:r>
      <w:r w:rsidRPr="00FC327E">
        <w:rPr>
          <w:rStyle w:val="Emphasis"/>
        </w:rPr>
        <w:t>incremental</w:t>
      </w:r>
      <w:r w:rsidRPr="00C17C18">
        <w:rPr>
          <w:rStyle w:val="StyleUnderline"/>
        </w:rPr>
        <w:t xml:space="preserve"> theorists—those who believe racial bias is malleable—tend to </w:t>
      </w:r>
      <w:r w:rsidRPr="00FC327E">
        <w:rPr>
          <w:rStyle w:val="StyleUnderline"/>
          <w:highlight w:val="cyan"/>
        </w:rPr>
        <w:t xml:space="preserve">engage in more </w:t>
      </w:r>
      <w:r w:rsidRPr="00FC327E">
        <w:rPr>
          <w:rStyle w:val="Emphasis"/>
          <w:highlight w:val="cyan"/>
        </w:rPr>
        <w:t>learning-oriented</w:t>
      </w:r>
      <w:r w:rsidRPr="00FC327E">
        <w:rPr>
          <w:rStyle w:val="StyleUnderline"/>
          <w:highlight w:val="cyan"/>
        </w:rPr>
        <w:t xml:space="preserve"> behaviors</w:t>
      </w:r>
      <w:r w:rsidRPr="00C17C18">
        <w:rPr>
          <w:sz w:val="16"/>
        </w:rPr>
        <w:t xml:space="preserve">, they are likely gaining the experience and practice that previous research has cited as being </w:t>
      </w:r>
      <w:r w:rsidRPr="00FC327E">
        <w:rPr>
          <w:rStyle w:val="StyleUnderline"/>
        </w:rPr>
        <w:t xml:space="preserve">valuable to </w:t>
      </w:r>
      <w:r w:rsidRPr="00FC327E">
        <w:rPr>
          <w:rStyle w:val="Emphasis"/>
          <w:highlight w:val="cyan"/>
        </w:rPr>
        <w:t>improving intergroup</w:t>
      </w:r>
      <w:r w:rsidRPr="00FC327E">
        <w:rPr>
          <w:rStyle w:val="StyleUnderline"/>
          <w:highlight w:val="cyan"/>
        </w:rPr>
        <w:t xml:space="preserve"> interactions</w:t>
      </w:r>
      <w:r w:rsidRPr="00C17C18">
        <w:rPr>
          <w:sz w:val="16"/>
        </w:rPr>
        <w:t xml:space="preserve"> (e.g., Johnson, Mitchell, Bean, Richeson, &amp; Shelton, 2010; Johnson &amp; Richeson, 2009). In contrast, if </w:t>
      </w:r>
      <w:r w:rsidRPr="00FC327E">
        <w:rPr>
          <w:rStyle w:val="Emphasis"/>
          <w:highlight w:val="cyan"/>
        </w:rPr>
        <w:t>entity</w:t>
      </w:r>
      <w:r w:rsidRPr="00FC327E">
        <w:rPr>
          <w:rStyle w:val="StyleUnderline"/>
          <w:highlight w:val="cyan"/>
        </w:rPr>
        <w:t xml:space="preserve"> theorists</w:t>
      </w:r>
      <w:r w:rsidRPr="00C17C18">
        <w:rPr>
          <w:rStyle w:val="StyleUnderline"/>
        </w:rPr>
        <w:t xml:space="preserve">—those who </w:t>
      </w:r>
      <w:r w:rsidRPr="00FC327E">
        <w:rPr>
          <w:rStyle w:val="StyleUnderline"/>
        </w:rPr>
        <w:t>believe racial bias is fixed</w:t>
      </w:r>
      <w:r w:rsidRPr="00C17C18">
        <w:rPr>
          <w:sz w:val="16"/>
        </w:rPr>
        <w:t xml:space="preserve">—tend to engage in more performanceoriented behaviors, they are likely to be focused on hiding any appearance of bias and </w:t>
      </w:r>
      <w:r w:rsidRPr="00C17C18">
        <w:rPr>
          <w:rStyle w:val="StyleUnderline"/>
        </w:rPr>
        <w:t xml:space="preserve">looking for opportunities to </w:t>
      </w:r>
      <w:r w:rsidRPr="00C17C18">
        <w:rPr>
          <w:rStyle w:val="Emphasis"/>
        </w:rPr>
        <w:t>escape</w:t>
      </w:r>
      <w:r w:rsidRPr="00C17C18">
        <w:rPr>
          <w:rStyle w:val="StyleUnderline"/>
        </w:rPr>
        <w:t xml:space="preserve">, thereby </w:t>
      </w:r>
      <w:r w:rsidRPr="00FC327E">
        <w:rPr>
          <w:rStyle w:val="Emphasis"/>
          <w:highlight w:val="cyan"/>
        </w:rPr>
        <w:t>not gaining</w:t>
      </w:r>
      <w:r w:rsidRPr="00C17C18">
        <w:rPr>
          <w:rStyle w:val="StyleUnderline"/>
        </w:rPr>
        <w:t xml:space="preserve"> the </w:t>
      </w:r>
      <w:r w:rsidRPr="00FC327E">
        <w:rPr>
          <w:rStyle w:val="StyleUnderline"/>
          <w:highlight w:val="cyan"/>
        </w:rPr>
        <w:t>benefits of</w:t>
      </w:r>
      <w:r w:rsidRPr="00C17C18">
        <w:rPr>
          <w:rStyle w:val="StyleUnderline"/>
        </w:rPr>
        <w:t xml:space="preserve"> the </w:t>
      </w:r>
      <w:r w:rsidRPr="00FC327E">
        <w:rPr>
          <w:rStyle w:val="Emphasis"/>
          <w:highlight w:val="cyan"/>
        </w:rPr>
        <w:t>experience</w:t>
      </w:r>
      <w:r w:rsidRPr="00C17C18">
        <w:rPr>
          <w:rStyle w:val="StyleUnderline"/>
        </w:rPr>
        <w:t xml:space="preserve"> for future interracial encounters</w:t>
      </w:r>
      <w:r w:rsidRPr="00C17C18">
        <w:rPr>
          <w:sz w:val="16"/>
        </w:rPr>
        <w:t>.</w:t>
      </w:r>
    </w:p>
    <w:p w14:paraId="633BB996" w14:textId="77777777" w:rsidR="00B569EB" w:rsidRDefault="00B569EB" w:rsidP="00B569EB">
      <w:pPr>
        <w:rPr>
          <w:sz w:val="14"/>
        </w:rPr>
      </w:pPr>
    </w:p>
    <w:p w14:paraId="054B99F8" w14:textId="77777777" w:rsidR="00B569EB" w:rsidRDefault="00B569EB" w:rsidP="00B569EB">
      <w:pPr>
        <w:pStyle w:val="Heading3"/>
      </w:pPr>
      <w:r>
        <w:t>Alt---2AC</w:t>
      </w:r>
    </w:p>
    <w:p w14:paraId="405E76D7" w14:textId="77777777" w:rsidR="00B569EB" w:rsidRPr="000049BA" w:rsidRDefault="00B569EB" w:rsidP="00B569EB">
      <w:pPr>
        <w:pStyle w:val="Heading4"/>
      </w:pPr>
      <w:bookmarkStart w:id="6" w:name="_Hlk140505847"/>
      <w:r>
        <w:t xml:space="preserve">Data and quantification can be </w:t>
      </w:r>
      <w:r>
        <w:rPr>
          <w:u w:val="single"/>
        </w:rPr>
        <w:t>emancipatory</w:t>
      </w:r>
      <w:r>
        <w:t>.</w:t>
      </w:r>
    </w:p>
    <w:p w14:paraId="0301F558" w14:textId="77777777" w:rsidR="00B569EB" w:rsidRDefault="00B569EB" w:rsidP="00B569EB">
      <w:r w:rsidRPr="009C34BA">
        <w:rPr>
          <w:rStyle w:val="Style13ptBold"/>
        </w:rPr>
        <w:t>Jakubek and Wood, 18</w:t>
      </w:r>
      <w:r>
        <w:t>—Kansas State University (Joseph and Spencer, “Emancipatory Empiricism: The Rural Sociology of W.E.B. Du Bois,” Sociology of Race and Ethnicity, 2018, Vol. 4(1), 14–34, dml)</w:t>
      </w:r>
    </w:p>
    <w:p w14:paraId="7D2DDF45" w14:textId="77777777" w:rsidR="00B569EB" w:rsidRPr="00F52723" w:rsidRDefault="00B569EB" w:rsidP="00B569EB">
      <w:pPr>
        <w:rPr>
          <w:sz w:val="16"/>
        </w:rPr>
      </w:pPr>
      <w:r w:rsidRPr="000049BA">
        <w:rPr>
          <w:sz w:val="16"/>
        </w:rPr>
        <w:t xml:space="preserve">Du Bois’ </w:t>
      </w:r>
      <w:r w:rsidRPr="00F57738">
        <w:rPr>
          <w:rStyle w:val="StyleUnderline"/>
        </w:rPr>
        <w:t>understanding</w:t>
      </w:r>
      <w:r w:rsidRPr="000049BA">
        <w:rPr>
          <w:sz w:val="16"/>
        </w:rPr>
        <w:t xml:space="preserve"> of </w:t>
      </w:r>
      <w:r w:rsidRPr="00F57738">
        <w:rPr>
          <w:rStyle w:val="StyleUnderline"/>
        </w:rPr>
        <w:t xml:space="preserve">the links between </w:t>
      </w:r>
      <w:r w:rsidRPr="000049BA">
        <w:rPr>
          <w:rStyle w:val="Emphasis"/>
        </w:rPr>
        <w:t>empirical research</w:t>
      </w:r>
      <w:r w:rsidRPr="00F57738">
        <w:rPr>
          <w:rStyle w:val="StyleUnderline"/>
        </w:rPr>
        <w:t xml:space="preserve"> and </w:t>
      </w:r>
      <w:r w:rsidRPr="000049BA">
        <w:rPr>
          <w:rStyle w:val="Emphasis"/>
        </w:rPr>
        <w:t>social policy</w:t>
      </w:r>
      <w:r w:rsidRPr="000049BA">
        <w:rPr>
          <w:sz w:val="16"/>
        </w:rPr>
        <w:t xml:space="preserve"> is a direct development of his academic training (Barkin 2000; Broderick 1958; Du Bois 1968; Morris 2015; Outlaw 2000; Rudwick 1969; Wortham 2009). Du Bois earned two bachelor’s degrees from Fisk University and Harvard University before continuing graduate education at Harvard and the University of Berlin. At Harvard, he completed courses in history, philosophy, and economics and studied under influential and prominent scholars, including William James and George Santayana, among others (Morris 2015). In Berlin, his primary mentor was Gustav Schmoller, but Du Bois was also influenced by ot</w:t>
      </w:r>
      <w:r w:rsidRPr="00F52723">
        <w:rPr>
          <w:sz w:val="16"/>
        </w:rPr>
        <w:t xml:space="preserve">her notable faculty members, including Adolph Wagner, Heinrich von Treitschke, Max Lenz, and August Meitzen (Broderick 1958; Du Bois 1968; Wortham 2009). Schmoller and Meitzen both shaped Du Bois’ approach to empiricism and </w:t>
      </w:r>
      <w:r w:rsidRPr="00F52723">
        <w:rPr>
          <w:rStyle w:val="StyleUnderline"/>
        </w:rPr>
        <w:t xml:space="preserve">instilled a sense of the </w:t>
      </w:r>
      <w:r w:rsidRPr="00F52723">
        <w:rPr>
          <w:rStyle w:val="Emphasis"/>
        </w:rPr>
        <w:t>importance of empirical research</w:t>
      </w:r>
      <w:r w:rsidRPr="00F52723">
        <w:rPr>
          <w:rStyle w:val="StyleUnderline"/>
        </w:rPr>
        <w:t xml:space="preserve"> for informing </w:t>
      </w:r>
      <w:r w:rsidRPr="00F52723">
        <w:rPr>
          <w:rStyle w:val="Emphasis"/>
        </w:rPr>
        <w:t>equitable policy</w:t>
      </w:r>
      <w:r w:rsidRPr="00F52723">
        <w:rPr>
          <w:sz w:val="16"/>
        </w:rPr>
        <w:t xml:space="preserve">. </w:t>
      </w:r>
    </w:p>
    <w:p w14:paraId="63DB6403" w14:textId="77777777" w:rsidR="00B569EB" w:rsidRPr="000049BA" w:rsidRDefault="00B569EB" w:rsidP="00B569EB">
      <w:pPr>
        <w:rPr>
          <w:sz w:val="16"/>
        </w:rPr>
      </w:pPr>
      <w:r w:rsidRPr="00F52723">
        <w:rPr>
          <w:sz w:val="16"/>
        </w:rPr>
        <w:t xml:space="preserve">While his training in Berlin provided the foundation for his empirical agenda, his time at Harvard with James and Santayana also influenced his </w:t>
      </w:r>
      <w:r w:rsidRPr="00F52723">
        <w:rPr>
          <w:rStyle w:val="Emphasis"/>
        </w:rPr>
        <w:t>emancipatory empiricism</w:t>
      </w:r>
      <w:r w:rsidRPr="00F52723">
        <w:rPr>
          <w:sz w:val="16"/>
        </w:rPr>
        <w:t xml:space="preserve">. James’s concept of a radical empiricism </w:t>
      </w:r>
      <w:r w:rsidRPr="00F52723">
        <w:rPr>
          <w:rStyle w:val="StyleUnderline"/>
        </w:rPr>
        <w:t>emphasizes values</w:t>
      </w:r>
      <w:r w:rsidRPr="00F52723">
        <w:rPr>
          <w:sz w:val="16"/>
        </w:rPr>
        <w:t xml:space="preserve">, </w:t>
      </w:r>
      <w:r w:rsidRPr="00F52723">
        <w:rPr>
          <w:rStyle w:val="StyleUnderline"/>
        </w:rPr>
        <w:t>social meanings</w:t>
      </w:r>
      <w:r w:rsidRPr="00F52723">
        <w:rPr>
          <w:sz w:val="16"/>
        </w:rPr>
        <w:t xml:space="preserve">, </w:t>
      </w:r>
      <w:r w:rsidRPr="00F52723">
        <w:rPr>
          <w:rStyle w:val="StyleUnderline"/>
        </w:rPr>
        <w:t>and intentionality in</w:t>
      </w:r>
      <w:r w:rsidRPr="00F52723">
        <w:rPr>
          <w:sz w:val="16"/>
        </w:rPr>
        <w:t xml:space="preserve"> influencing social experience, </w:t>
      </w:r>
      <w:r w:rsidRPr="00F52723">
        <w:rPr>
          <w:rStyle w:val="Emphasis"/>
        </w:rPr>
        <w:t>academic observations</w:t>
      </w:r>
      <w:r w:rsidRPr="00F52723">
        <w:rPr>
          <w:sz w:val="16"/>
        </w:rPr>
        <w:t xml:space="preserve">, </w:t>
      </w:r>
      <w:r w:rsidRPr="00F52723">
        <w:rPr>
          <w:rStyle w:val="StyleUnderline"/>
        </w:rPr>
        <w:t xml:space="preserve">and </w:t>
      </w:r>
      <w:r w:rsidRPr="00F52723">
        <w:rPr>
          <w:rStyle w:val="Emphasis"/>
        </w:rPr>
        <w:t>empirical measurements</w:t>
      </w:r>
      <w:r w:rsidRPr="00F52723">
        <w:rPr>
          <w:sz w:val="16"/>
        </w:rPr>
        <w:t xml:space="preserve"> (James [1912] 2008). Social science empiricism, for James, was inevitably shaped by the interpretations of social action by observers (James [1912] 2008). </w:t>
      </w:r>
      <w:r w:rsidRPr="00F52723">
        <w:rPr>
          <w:rStyle w:val="StyleUnderline"/>
        </w:rPr>
        <w:t>Measurements of social phenomena are</w:t>
      </w:r>
      <w:r w:rsidRPr="00F52723">
        <w:rPr>
          <w:sz w:val="16"/>
        </w:rPr>
        <w:t xml:space="preserve"> therefore </w:t>
      </w:r>
      <w:r w:rsidRPr="00F52723">
        <w:rPr>
          <w:rStyle w:val="StyleUnderline"/>
        </w:rPr>
        <w:t>shaped by</w:t>
      </w:r>
      <w:r w:rsidRPr="00F52723">
        <w:rPr>
          <w:sz w:val="16"/>
        </w:rPr>
        <w:t xml:space="preserve"> both their </w:t>
      </w:r>
      <w:r w:rsidRPr="00F52723">
        <w:rPr>
          <w:rStyle w:val="Emphasis"/>
        </w:rPr>
        <w:t>contents</w:t>
      </w:r>
      <w:r w:rsidRPr="00F52723">
        <w:rPr>
          <w:rStyle w:val="StyleUnderline"/>
        </w:rPr>
        <w:t xml:space="preserve"> and</w:t>
      </w:r>
      <w:r w:rsidRPr="00F52723">
        <w:rPr>
          <w:sz w:val="16"/>
        </w:rPr>
        <w:t xml:space="preserve"> their </w:t>
      </w:r>
      <w:r w:rsidRPr="00F52723">
        <w:rPr>
          <w:rStyle w:val="Emphasis"/>
        </w:rPr>
        <w:t>context</w:t>
      </w:r>
      <w:r w:rsidRPr="00F52723">
        <w:rPr>
          <w:sz w:val="16"/>
        </w:rPr>
        <w:t>, something that Du Bois insightfully connected to the lived experiences of racial inequality. Santayana’s influence can be seen in the modernist orientation of Du Bois’ work and his turn away from Victorian ideals and conceptions of social class and culture. Santayana was</w:t>
      </w:r>
      <w:r w:rsidRPr="000049BA">
        <w:rPr>
          <w:sz w:val="16"/>
        </w:rPr>
        <w:t xml:space="preserve"> noted at the time for asking questions about the nature of man and society that opposed Victorian institutions and “puritanism” in intellectual discourse (Singal 1982:4). Many of these same tensions are echoed in Du Bois’ sociological work. </w:t>
      </w:r>
    </w:p>
    <w:p w14:paraId="7298A0ED" w14:textId="77777777" w:rsidR="00B569EB" w:rsidRPr="000049BA" w:rsidRDefault="00B569EB" w:rsidP="00B569EB">
      <w:pPr>
        <w:rPr>
          <w:sz w:val="16"/>
        </w:rPr>
      </w:pPr>
      <w:r w:rsidRPr="000049BA">
        <w:rPr>
          <w:sz w:val="16"/>
        </w:rPr>
        <w:t xml:space="preserve">Du Bois’ exposure to the ideas of his mentors very likely aligned with his unique experiences of being an educated Black man. Du Bois’ </w:t>
      </w:r>
      <w:r w:rsidRPr="00FF5C9C">
        <w:rPr>
          <w:rStyle w:val="StyleUnderline"/>
          <w:highlight w:val="cyan"/>
        </w:rPr>
        <w:t>empiricism was</w:t>
      </w:r>
      <w:r w:rsidRPr="000049BA">
        <w:rPr>
          <w:sz w:val="16"/>
        </w:rPr>
        <w:t xml:space="preserve">, by its very nature, a </w:t>
      </w:r>
      <w:r w:rsidRPr="00FF5C9C">
        <w:rPr>
          <w:rStyle w:val="Emphasis"/>
          <w:highlight w:val="cyan"/>
        </w:rPr>
        <w:t>radical</w:t>
      </w:r>
      <w:r w:rsidRPr="00F57738">
        <w:rPr>
          <w:rStyle w:val="StyleUnderline"/>
        </w:rPr>
        <w:t xml:space="preserve"> and </w:t>
      </w:r>
      <w:r w:rsidRPr="000049BA">
        <w:rPr>
          <w:rStyle w:val="Emphasis"/>
        </w:rPr>
        <w:t>modernist</w:t>
      </w:r>
      <w:r w:rsidRPr="000049BA">
        <w:rPr>
          <w:sz w:val="16"/>
        </w:rPr>
        <w:t xml:space="preserve"> empiricism as it was </w:t>
      </w:r>
      <w:r w:rsidRPr="00F57738">
        <w:rPr>
          <w:rStyle w:val="StyleUnderline"/>
        </w:rPr>
        <w:t xml:space="preserve">constructed </w:t>
      </w:r>
      <w:r w:rsidRPr="00FF5C9C">
        <w:rPr>
          <w:rStyle w:val="StyleUnderline"/>
          <w:highlight w:val="cyan"/>
        </w:rPr>
        <w:t>from a</w:t>
      </w:r>
      <w:r w:rsidRPr="00F57738">
        <w:rPr>
          <w:rStyle w:val="StyleUnderline"/>
        </w:rPr>
        <w:t xml:space="preserve"> </w:t>
      </w:r>
      <w:r w:rsidRPr="000049BA">
        <w:rPr>
          <w:rStyle w:val="Emphasis"/>
        </w:rPr>
        <w:t xml:space="preserve">primarily </w:t>
      </w:r>
      <w:r w:rsidRPr="00FF5C9C">
        <w:rPr>
          <w:rStyle w:val="Emphasis"/>
          <w:highlight w:val="cyan"/>
        </w:rPr>
        <w:t>marginalized</w:t>
      </w:r>
      <w:r w:rsidRPr="00FF5C9C">
        <w:rPr>
          <w:rStyle w:val="StyleUnderline"/>
          <w:highlight w:val="cyan"/>
        </w:rPr>
        <w:t xml:space="preserve"> position</w:t>
      </w:r>
      <w:r w:rsidRPr="000049BA">
        <w:rPr>
          <w:sz w:val="16"/>
        </w:rPr>
        <w:t xml:space="preserve">, and it was largely </w:t>
      </w:r>
      <w:r w:rsidRPr="00FF5C9C">
        <w:rPr>
          <w:rStyle w:val="StyleUnderline"/>
          <w:highlight w:val="cyan"/>
        </w:rPr>
        <w:t xml:space="preserve">aimed at </w:t>
      </w:r>
      <w:r w:rsidRPr="00FF5C9C">
        <w:rPr>
          <w:rStyle w:val="Emphasis"/>
          <w:highlight w:val="cyan"/>
        </w:rPr>
        <w:t>clarifying the experience</w:t>
      </w:r>
      <w:r w:rsidRPr="00F57738">
        <w:rPr>
          <w:rStyle w:val="StyleUnderline"/>
        </w:rPr>
        <w:t xml:space="preserve"> of marginalization</w:t>
      </w:r>
      <w:r w:rsidRPr="000049BA">
        <w:rPr>
          <w:sz w:val="16"/>
        </w:rPr>
        <w:t xml:space="preserve"> itself. His </w:t>
      </w:r>
      <w:r w:rsidRPr="00F57738">
        <w:rPr>
          <w:rStyle w:val="StyleUnderline"/>
        </w:rPr>
        <w:t xml:space="preserve">empiricism was focused on </w:t>
      </w:r>
      <w:r w:rsidRPr="00FF5C9C">
        <w:rPr>
          <w:rStyle w:val="Emphasis"/>
          <w:highlight w:val="cyan"/>
        </w:rPr>
        <w:t>combatting inaccurate</w:t>
      </w:r>
      <w:r w:rsidRPr="00FF5C9C">
        <w:rPr>
          <w:rStyle w:val="StyleUnderline"/>
          <w:highlight w:val="cyan"/>
        </w:rPr>
        <w:t xml:space="preserve"> and</w:t>
      </w:r>
      <w:r w:rsidRPr="000049BA">
        <w:rPr>
          <w:sz w:val="16"/>
        </w:rPr>
        <w:t xml:space="preserve"> often </w:t>
      </w:r>
      <w:r w:rsidRPr="00FF5C9C">
        <w:rPr>
          <w:rStyle w:val="Emphasis"/>
          <w:highlight w:val="cyan"/>
        </w:rPr>
        <w:t>racist depictions</w:t>
      </w:r>
      <w:r w:rsidRPr="000049BA">
        <w:rPr>
          <w:sz w:val="16"/>
        </w:rPr>
        <w:t xml:space="preserve"> of African Americans that frequently found a home in the grand theory of academic thought. When he returned to the United States in 1896, Du Bois noted that much social policy surrounding racial inequality needed revision (Du Bois 1997). Consequently, he directed his first sociological inquiries </w:t>
      </w:r>
      <w:r w:rsidRPr="00FF5C9C">
        <w:rPr>
          <w:rStyle w:val="StyleUnderline"/>
          <w:highlight w:val="cyan"/>
        </w:rPr>
        <w:t>toward</w:t>
      </w:r>
      <w:r w:rsidRPr="00F57738">
        <w:rPr>
          <w:rStyle w:val="StyleUnderline"/>
        </w:rPr>
        <w:t xml:space="preserve"> the pursuit of </w:t>
      </w:r>
      <w:r w:rsidRPr="000049BA">
        <w:rPr>
          <w:rStyle w:val="Emphasis"/>
        </w:rPr>
        <w:t>social justice</w:t>
      </w:r>
      <w:r w:rsidRPr="00F57738">
        <w:rPr>
          <w:rStyle w:val="StyleUnderline"/>
        </w:rPr>
        <w:t xml:space="preserve"> and </w:t>
      </w:r>
      <w:r w:rsidRPr="000049BA">
        <w:rPr>
          <w:rStyle w:val="Emphasis"/>
        </w:rPr>
        <w:t xml:space="preserve">more </w:t>
      </w:r>
      <w:r w:rsidRPr="00FF5C9C">
        <w:rPr>
          <w:rStyle w:val="Emphasis"/>
          <w:highlight w:val="cyan"/>
        </w:rPr>
        <w:t>equitable social policy</w:t>
      </w:r>
      <w:r w:rsidRPr="000049BA">
        <w:rPr>
          <w:sz w:val="16"/>
        </w:rPr>
        <w:t xml:space="preserve"> surrounding race (Du Bois 1968; Williams 2006; Wright and Calhoun 2006). </w:t>
      </w:r>
    </w:p>
    <w:p w14:paraId="64629C22" w14:textId="77777777" w:rsidR="00B569EB" w:rsidRPr="000049BA" w:rsidRDefault="00B569EB" w:rsidP="00B569EB">
      <w:pPr>
        <w:rPr>
          <w:sz w:val="16"/>
        </w:rPr>
      </w:pPr>
      <w:r w:rsidRPr="000049BA">
        <w:rPr>
          <w:sz w:val="16"/>
        </w:rPr>
        <w:t xml:space="preserve">American Sociology, Social Darwinism, and Racial Emancipation </w:t>
      </w:r>
    </w:p>
    <w:p w14:paraId="360C9DE4" w14:textId="77777777" w:rsidR="00B569EB" w:rsidRPr="000049BA" w:rsidRDefault="00B569EB" w:rsidP="00B569EB">
      <w:pPr>
        <w:rPr>
          <w:sz w:val="16"/>
        </w:rPr>
      </w:pPr>
      <w:r w:rsidRPr="000049BA">
        <w:rPr>
          <w:sz w:val="16"/>
        </w:rPr>
        <w:t xml:space="preserve">Embodying Marable’s Black intellectual tradition, Du Bois understood the social construction of racial categories by linking his academic training and lived experiences as a Black man (Du Bois 1968; Marable 1986, 2013; Morris 2015; Rabaka 2010; Williams 2006; Zuckerman 2004). Marable (1986) described this tradition as a link between the lived experiences of African American scholars and the foci and goals of their research. The </w:t>
      </w:r>
      <w:r w:rsidRPr="00FF5C9C">
        <w:rPr>
          <w:rStyle w:val="StyleUnderline"/>
          <w:highlight w:val="cyan"/>
        </w:rPr>
        <w:t>emancipatory empiricism</w:t>
      </w:r>
      <w:r w:rsidRPr="000049BA">
        <w:rPr>
          <w:sz w:val="16"/>
        </w:rPr>
        <w:t xml:space="preserve"> of Du Bois’ sociology truly champions this framework. Raised in New England and living in the American South both before and after he lived in Germany, Du Bois’ varying experiences of racial inequality </w:t>
      </w:r>
      <w:r w:rsidRPr="000049BA">
        <w:rPr>
          <w:rStyle w:val="Emphasis"/>
        </w:rPr>
        <w:t>directed</w:t>
      </w:r>
      <w:r w:rsidRPr="000049BA">
        <w:rPr>
          <w:sz w:val="16"/>
        </w:rPr>
        <w:t xml:space="preserve"> his </w:t>
      </w:r>
      <w:r w:rsidRPr="000049BA">
        <w:rPr>
          <w:rStyle w:val="Emphasis"/>
        </w:rPr>
        <w:t>research</w:t>
      </w:r>
      <w:r w:rsidRPr="000049BA">
        <w:rPr>
          <w:sz w:val="16"/>
        </w:rPr>
        <w:t xml:space="preserve"> toward the link between race and social development (Du Bois 1968; Williams 2006; Zuckerman 2004). Du Bois traveled extensively throughout Europe while living in Germany and described various social interactions as unencumbered by the weight of racial discrimination and prejudice he experienced in America (Du Bois 1968:160). Differences among his experiences in different regions of the United States </w:t>
      </w:r>
      <w:r w:rsidRPr="00F52723">
        <w:rPr>
          <w:rStyle w:val="StyleUnderline"/>
        </w:rPr>
        <w:t>and</w:t>
      </w:r>
      <w:r w:rsidRPr="00F52723">
        <w:rPr>
          <w:sz w:val="16"/>
        </w:rPr>
        <w:t xml:space="preserve"> abroad </w:t>
      </w:r>
      <w:r w:rsidRPr="00F52723">
        <w:rPr>
          <w:rStyle w:val="StyleUnderline"/>
        </w:rPr>
        <w:t>helped</w:t>
      </w:r>
      <w:r w:rsidRPr="00F52723">
        <w:rPr>
          <w:sz w:val="16"/>
        </w:rPr>
        <w:t xml:space="preserve"> Du Bois </w:t>
      </w:r>
      <w:r w:rsidRPr="00F52723">
        <w:rPr>
          <w:rStyle w:val="StyleUnderline"/>
        </w:rPr>
        <w:t xml:space="preserve">conceptualize racial categories as </w:t>
      </w:r>
      <w:r w:rsidRPr="00F52723">
        <w:rPr>
          <w:rStyle w:val="Emphasis"/>
        </w:rPr>
        <w:t>social constructions</w:t>
      </w:r>
      <w:r w:rsidRPr="00F52723">
        <w:rPr>
          <w:sz w:val="16"/>
        </w:rPr>
        <w:t xml:space="preserve"> that are </w:t>
      </w:r>
      <w:r w:rsidRPr="00F52723">
        <w:rPr>
          <w:rStyle w:val="Emphasis"/>
        </w:rPr>
        <w:t>historically embedded</w:t>
      </w:r>
      <w:r w:rsidRPr="00F52723">
        <w:rPr>
          <w:rStyle w:val="StyleUnderline"/>
        </w:rPr>
        <w:t xml:space="preserve"> within</w:t>
      </w:r>
      <w:r w:rsidRPr="00F57738">
        <w:rPr>
          <w:rStyle w:val="StyleUnderline"/>
        </w:rPr>
        <w:t xml:space="preserve"> certain social institutions</w:t>
      </w:r>
      <w:r w:rsidRPr="000049BA">
        <w:rPr>
          <w:sz w:val="16"/>
        </w:rPr>
        <w:t xml:space="preserve"> (Du Bois 1968; Lewis 2000). </w:t>
      </w:r>
    </w:p>
    <w:p w14:paraId="1D120FFE" w14:textId="77777777" w:rsidR="00B569EB" w:rsidRPr="000049BA" w:rsidRDefault="00B569EB" w:rsidP="00B569EB">
      <w:pPr>
        <w:rPr>
          <w:sz w:val="16"/>
        </w:rPr>
      </w:pPr>
      <w:r w:rsidRPr="000049BA">
        <w:rPr>
          <w:sz w:val="16"/>
        </w:rPr>
        <w:t xml:space="preserve">Du Bois’ </w:t>
      </w:r>
      <w:r w:rsidRPr="00F57738">
        <w:rPr>
          <w:rStyle w:val="StyleUnderline"/>
        </w:rPr>
        <w:t xml:space="preserve">emancipatory empiricism </w:t>
      </w:r>
      <w:r w:rsidRPr="00FF5C9C">
        <w:rPr>
          <w:rStyle w:val="StyleUnderline"/>
          <w:highlight w:val="cyan"/>
        </w:rPr>
        <w:t>provided the</w:t>
      </w:r>
      <w:r w:rsidRPr="000049BA">
        <w:rPr>
          <w:sz w:val="16"/>
        </w:rPr>
        <w:t xml:space="preserve"> professional </w:t>
      </w:r>
      <w:r w:rsidRPr="00FF5C9C">
        <w:rPr>
          <w:rStyle w:val="StyleUnderline"/>
          <w:highlight w:val="cyan"/>
        </w:rPr>
        <w:t xml:space="preserve">justification to </w:t>
      </w:r>
      <w:r w:rsidRPr="00FF5C9C">
        <w:rPr>
          <w:rStyle w:val="Emphasis"/>
          <w:highlight w:val="cyan"/>
        </w:rPr>
        <w:t>reject social Darwinism</w:t>
      </w:r>
      <w:r w:rsidRPr="000049BA">
        <w:rPr>
          <w:sz w:val="16"/>
        </w:rPr>
        <w:t xml:space="preserve"> within academic thought. This also led him </w:t>
      </w:r>
      <w:r w:rsidRPr="00FF5C9C">
        <w:rPr>
          <w:rStyle w:val="StyleUnderline"/>
          <w:highlight w:val="cyan"/>
        </w:rPr>
        <w:t xml:space="preserve">to </w:t>
      </w:r>
      <w:r w:rsidRPr="00FF5C9C">
        <w:rPr>
          <w:rStyle w:val="Emphasis"/>
          <w:highlight w:val="cyan"/>
        </w:rPr>
        <w:t>critique</w:t>
      </w:r>
      <w:r w:rsidRPr="00F57738">
        <w:rPr>
          <w:rStyle w:val="StyleUnderline"/>
        </w:rPr>
        <w:t xml:space="preserve"> tendencies</w:t>
      </w:r>
      <w:r w:rsidRPr="000049BA">
        <w:rPr>
          <w:sz w:val="16"/>
        </w:rPr>
        <w:t xml:space="preserve"> within American sociology </w:t>
      </w:r>
      <w:r w:rsidRPr="00F57738">
        <w:rPr>
          <w:rStyle w:val="StyleUnderline"/>
        </w:rPr>
        <w:t xml:space="preserve">toward </w:t>
      </w:r>
      <w:r w:rsidRPr="000049BA">
        <w:rPr>
          <w:rStyle w:val="Emphasis"/>
        </w:rPr>
        <w:t xml:space="preserve">grand </w:t>
      </w:r>
      <w:r w:rsidRPr="00FF5C9C">
        <w:rPr>
          <w:rStyle w:val="Emphasis"/>
          <w:highlight w:val="cyan"/>
        </w:rPr>
        <w:t>theories</w:t>
      </w:r>
      <w:r w:rsidRPr="00F57738">
        <w:rPr>
          <w:rStyle w:val="StyleUnderline"/>
        </w:rPr>
        <w:t xml:space="preserve"> of social stratification </w:t>
      </w:r>
      <w:r w:rsidRPr="00FF5C9C">
        <w:rPr>
          <w:rStyle w:val="StyleUnderline"/>
          <w:highlight w:val="cyan"/>
        </w:rPr>
        <w:t xml:space="preserve">that </w:t>
      </w:r>
      <w:r w:rsidRPr="00FF5C9C">
        <w:rPr>
          <w:rStyle w:val="Emphasis"/>
          <w:highlight w:val="cyan"/>
        </w:rPr>
        <w:t>reified</w:t>
      </w:r>
      <w:r w:rsidRPr="00FF5C9C">
        <w:rPr>
          <w:rStyle w:val="StyleUnderline"/>
          <w:highlight w:val="cyan"/>
        </w:rPr>
        <w:t xml:space="preserve"> the social order</w:t>
      </w:r>
      <w:r w:rsidRPr="000049BA">
        <w:rPr>
          <w:sz w:val="16"/>
        </w:rPr>
        <w:t xml:space="preserve"> (Du Bois [1904] 1978). </w:t>
      </w:r>
      <w:r w:rsidRPr="00F57738">
        <w:rPr>
          <w:rStyle w:val="StyleUnderline"/>
        </w:rPr>
        <w:t xml:space="preserve">Pushing instead for </w:t>
      </w:r>
      <w:r w:rsidRPr="00F52723">
        <w:rPr>
          <w:rStyle w:val="Emphasis"/>
        </w:rPr>
        <w:t>empirical</w:t>
      </w:r>
      <w:r w:rsidRPr="000049BA">
        <w:rPr>
          <w:rStyle w:val="Emphasis"/>
        </w:rPr>
        <w:t xml:space="preserve"> methods</w:t>
      </w:r>
      <w:r w:rsidRPr="000049BA">
        <w:rPr>
          <w:sz w:val="16"/>
        </w:rPr>
        <w:t xml:space="preserve"> and objective participant observation, Du Bois </w:t>
      </w:r>
      <w:r w:rsidRPr="00FF5C9C">
        <w:rPr>
          <w:rStyle w:val="StyleUnderline"/>
          <w:highlight w:val="cyan"/>
        </w:rPr>
        <w:t>desired</w:t>
      </w:r>
      <w:r w:rsidRPr="00F57738">
        <w:rPr>
          <w:rStyle w:val="StyleUnderline"/>
        </w:rPr>
        <w:t xml:space="preserve"> an </w:t>
      </w:r>
      <w:r w:rsidRPr="00FF5C9C">
        <w:rPr>
          <w:rStyle w:val="Emphasis"/>
          <w:highlight w:val="cyan"/>
        </w:rPr>
        <w:t>accurate understanding of inequality</w:t>
      </w:r>
      <w:r w:rsidRPr="000049BA">
        <w:rPr>
          <w:sz w:val="16"/>
        </w:rPr>
        <w:t xml:space="preserve"> that was </w:t>
      </w:r>
      <w:r w:rsidRPr="000049BA">
        <w:rPr>
          <w:rStyle w:val="Emphasis"/>
        </w:rPr>
        <w:t>far</w:t>
      </w:r>
      <w:r w:rsidRPr="00F57738">
        <w:rPr>
          <w:rStyle w:val="StyleUnderline"/>
        </w:rPr>
        <w:t xml:space="preserve"> from the</w:t>
      </w:r>
      <w:r w:rsidRPr="000049BA">
        <w:rPr>
          <w:sz w:val="16"/>
        </w:rPr>
        <w:t xml:space="preserve"> “</w:t>
      </w:r>
      <w:r w:rsidRPr="000049BA">
        <w:rPr>
          <w:rStyle w:val="Emphasis"/>
        </w:rPr>
        <w:t>prejudiced eyes</w:t>
      </w:r>
      <w:r w:rsidRPr="000049BA">
        <w:rPr>
          <w:sz w:val="16"/>
        </w:rPr>
        <w:t xml:space="preserve">” </w:t>
      </w:r>
      <w:r w:rsidRPr="00F57738">
        <w:rPr>
          <w:rStyle w:val="StyleUnderline"/>
        </w:rPr>
        <w:t>of racialized grand theory</w:t>
      </w:r>
      <w:r w:rsidRPr="000049BA">
        <w:rPr>
          <w:sz w:val="16"/>
        </w:rPr>
        <w:t xml:space="preserve"> (Du Bois [1904–1905] 2000; Du Bois 1997:75; Rabaka 2010; Wright and Calhoun 2006). Du Bois wrote about the connections between his training and his desire for an emancipatory empiricism, “Above all I began to understand the real meaning of scientific research and the dim outline of methods of employing its technique and its results in the new social sciences for the settlement of the Negro problem in America” (Du Bois 1968:160). </w:t>
      </w:r>
      <w:r w:rsidRPr="00FF5C9C">
        <w:rPr>
          <w:rStyle w:val="StyleUnderline"/>
          <w:highlight w:val="cyan"/>
        </w:rPr>
        <w:t>Inductive methods were</w:t>
      </w:r>
      <w:r w:rsidRPr="000049BA">
        <w:rPr>
          <w:sz w:val="16"/>
        </w:rPr>
        <w:t xml:space="preserve"> also </w:t>
      </w:r>
      <w:r w:rsidRPr="000049BA">
        <w:rPr>
          <w:rStyle w:val="Emphasis"/>
        </w:rPr>
        <w:t xml:space="preserve">critically </w:t>
      </w:r>
      <w:r w:rsidRPr="00FF5C9C">
        <w:rPr>
          <w:rStyle w:val="Emphasis"/>
          <w:highlight w:val="cyan"/>
        </w:rPr>
        <w:t>important</w:t>
      </w:r>
      <w:r w:rsidRPr="00FF5C9C">
        <w:rPr>
          <w:rStyle w:val="StyleUnderline"/>
          <w:highlight w:val="cyan"/>
        </w:rPr>
        <w:t xml:space="preserve"> for combatting</w:t>
      </w:r>
      <w:r w:rsidRPr="000049BA">
        <w:rPr>
          <w:sz w:val="16"/>
        </w:rPr>
        <w:t xml:space="preserve"> the prevailing </w:t>
      </w:r>
      <w:r w:rsidRPr="00FF5C9C">
        <w:rPr>
          <w:rStyle w:val="StyleUnderline"/>
          <w:highlight w:val="cyan"/>
        </w:rPr>
        <w:t>stereotypes</w:t>
      </w:r>
      <w:r w:rsidRPr="00F57738">
        <w:rPr>
          <w:rStyle w:val="StyleUnderline"/>
        </w:rPr>
        <w:t xml:space="preserve"> found within</w:t>
      </w:r>
      <w:r w:rsidRPr="000049BA">
        <w:rPr>
          <w:sz w:val="16"/>
        </w:rPr>
        <w:t xml:space="preserve"> American </w:t>
      </w:r>
      <w:r w:rsidRPr="00F57738">
        <w:rPr>
          <w:rStyle w:val="StyleUnderline"/>
        </w:rPr>
        <w:t>academic discourse</w:t>
      </w:r>
      <w:r w:rsidRPr="000049BA">
        <w:rPr>
          <w:sz w:val="16"/>
        </w:rPr>
        <w:t xml:space="preserve"> as Du Bois set out “to </w:t>
      </w:r>
      <w:r w:rsidRPr="00FF5C9C">
        <w:rPr>
          <w:rStyle w:val="StyleUnderline"/>
          <w:highlight w:val="cyan"/>
        </w:rPr>
        <w:t xml:space="preserve">study the </w:t>
      </w:r>
      <w:r w:rsidRPr="00FF5C9C">
        <w:rPr>
          <w:rStyle w:val="Emphasis"/>
          <w:highlight w:val="cyan"/>
        </w:rPr>
        <w:t>facts</w:t>
      </w:r>
      <w:r w:rsidRPr="000049BA">
        <w:rPr>
          <w:sz w:val="16"/>
        </w:rPr>
        <w:t xml:space="preserve">, any and all facts, concerning the American Negro and his plight, </w:t>
      </w:r>
      <w:r w:rsidRPr="00F57738">
        <w:rPr>
          <w:rStyle w:val="StyleUnderline"/>
        </w:rPr>
        <w:t xml:space="preserve">and </w:t>
      </w:r>
      <w:r w:rsidRPr="00FF5C9C">
        <w:rPr>
          <w:rStyle w:val="StyleUnderline"/>
          <w:highlight w:val="cyan"/>
        </w:rPr>
        <w:t xml:space="preserve">by </w:t>
      </w:r>
      <w:r w:rsidRPr="00FF5C9C">
        <w:rPr>
          <w:rStyle w:val="Emphasis"/>
          <w:highlight w:val="cyan"/>
        </w:rPr>
        <w:t>measurement</w:t>
      </w:r>
      <w:r w:rsidRPr="00F57738">
        <w:rPr>
          <w:rStyle w:val="StyleUnderline"/>
        </w:rPr>
        <w:t xml:space="preserve"> and </w:t>
      </w:r>
      <w:r w:rsidRPr="000049BA">
        <w:rPr>
          <w:rStyle w:val="Emphasis"/>
        </w:rPr>
        <w:t>comparison</w:t>
      </w:r>
      <w:r w:rsidRPr="00F57738">
        <w:rPr>
          <w:rStyle w:val="StyleUnderline"/>
        </w:rPr>
        <w:t xml:space="preserve"> </w:t>
      </w:r>
      <w:r w:rsidRPr="00FF5C9C">
        <w:rPr>
          <w:rStyle w:val="StyleUnderline"/>
          <w:highlight w:val="cyan"/>
        </w:rPr>
        <w:t xml:space="preserve">and </w:t>
      </w:r>
      <w:r w:rsidRPr="00703357">
        <w:rPr>
          <w:rStyle w:val="Emphasis"/>
          <w:highlight w:val="cyan"/>
        </w:rPr>
        <w:t>research</w:t>
      </w:r>
      <w:r w:rsidRPr="000049BA">
        <w:rPr>
          <w:sz w:val="16"/>
        </w:rPr>
        <w:t xml:space="preserve">, </w:t>
      </w:r>
      <w:r w:rsidRPr="00F57738">
        <w:rPr>
          <w:rStyle w:val="StyleUnderline"/>
        </w:rPr>
        <w:t xml:space="preserve">work up to any </w:t>
      </w:r>
      <w:r w:rsidRPr="000049BA">
        <w:rPr>
          <w:rStyle w:val="Emphasis"/>
        </w:rPr>
        <w:t>valid generalization</w:t>
      </w:r>
      <w:r w:rsidRPr="000049BA">
        <w:rPr>
          <w:sz w:val="16"/>
        </w:rPr>
        <w:t xml:space="preserve"> which I could” (Du Bois [1940] 2007:26). </w:t>
      </w:r>
    </w:p>
    <w:p w14:paraId="58FC46C8" w14:textId="77777777" w:rsidR="00B569EB" w:rsidRPr="000049BA" w:rsidRDefault="00B569EB" w:rsidP="00B569EB">
      <w:pPr>
        <w:rPr>
          <w:sz w:val="10"/>
          <w:szCs w:val="10"/>
        </w:rPr>
      </w:pPr>
      <w:r w:rsidRPr="000049BA">
        <w:rPr>
          <w:sz w:val="10"/>
          <w:szCs w:val="10"/>
        </w:rPr>
        <w:t xml:space="preserve">Eager to establish an American sociology which would more accurately describe and theorize racial relations, Du Bois focused his empirical attention on Black communities and their social development (Rabaka 2010; Wright 2002c; Wright and Calhoun 2006). Already teaching at both Wilberforce University and the University of Pennsylvania after returning to the United States, Du Bois accepted an invitation from Atlanta University’s president, Horace Bumstead, for a professorship in history and economics in 1897 (Horne 2009; Lewis 2000; Wright 2002a). Atlanta University was just starting its research series, the Conference on Negro Problems, in which Du Bois directed 16 studies between 1897 and 1914 (Wright 2002a). While a faculty member at Atlanta University, Du Bois forged the first department of sociology in the country and spearheaded much of the groundbreaking work conducted by the Atlanta Sociological Laboratory from 1896 to 1917 (Wright 2002a, 2002b, 2002c). Importantly, it was during the early years of this period that Du Bois completed his most rigorous rural studies discussed later in this article. Recent research has shed new light on the work of Du Bois and other scholars associated with the Atlanta Sociological Laboratory as pioneering in several areas, notably the sociology of the South and regionalism (Wright 2002a, 2002b, 2002c, 2009, 2016). We complement this expanded application of Du Bois’ work by suggesting that some of these early studies also serve as pioneering works for the field of rural sociology. </w:t>
      </w:r>
    </w:p>
    <w:p w14:paraId="613459BF" w14:textId="77777777" w:rsidR="00B569EB" w:rsidRPr="000049BA" w:rsidRDefault="00B569EB" w:rsidP="00B569EB">
      <w:pPr>
        <w:rPr>
          <w:sz w:val="10"/>
          <w:szCs w:val="10"/>
        </w:rPr>
      </w:pPr>
      <w:r w:rsidRPr="000049BA">
        <w:rPr>
          <w:sz w:val="10"/>
          <w:szCs w:val="10"/>
        </w:rPr>
        <w:t xml:space="preserve">Du Bois’ Emancipatory Rural Sociology </w:t>
      </w:r>
    </w:p>
    <w:p w14:paraId="3063CE3A" w14:textId="77777777" w:rsidR="00B569EB" w:rsidRPr="000049BA" w:rsidRDefault="00B569EB" w:rsidP="00B569EB">
      <w:pPr>
        <w:rPr>
          <w:sz w:val="10"/>
          <w:szCs w:val="10"/>
        </w:rPr>
      </w:pPr>
      <w:r w:rsidRPr="000049BA">
        <w:rPr>
          <w:sz w:val="10"/>
          <w:szCs w:val="10"/>
        </w:rPr>
        <w:t xml:space="preserve">Du Bois’ rural interests were evident while still a student in Berlin, where he conducted multiple political-economic analyses of American agrarian production. Most notably, he conducted a dissertationlevel analysis written in 1893 focused on of the production differences between small and large farms in the American south. This study, “The Plantation and Peasant Proprietorship System of Agriculture in the Southern United States,” was an in-depth statistical inquiry of farm tenure, size, and production rates in which Du Bois challenged popular theoretical assumptions within Western economics about larger farms’ being more efficient and productive (Du Bois 1968, [1899] 1973; Rudwick 1974). As a professional sociologist, many of Du Bois’ earliest empirical investigations took place in the American rural South, and it was there where he first used his methodological training to describe the social and economic conditions of rural Black communities (Lewis 1993; Rabaka 2010; Wright 2014). Rural spaces offered a unique setting to observe the social and economic progress of Black communities in the years after the Civil War. The turn of the twentieth century was a time of great social change, and Du Bois knew the potential for social development that would accompany many of those changes. Recognizing this, he consciously focused his empirical research on the opportunities for progress that faced rural populations in the modernizing American South. </w:t>
      </w:r>
    </w:p>
    <w:p w14:paraId="7FEB58BD" w14:textId="77777777" w:rsidR="00B569EB" w:rsidRPr="000049BA" w:rsidRDefault="00B569EB" w:rsidP="00B569EB">
      <w:pPr>
        <w:rPr>
          <w:sz w:val="10"/>
          <w:szCs w:val="10"/>
        </w:rPr>
      </w:pPr>
      <w:r w:rsidRPr="000049BA">
        <w:rPr>
          <w:sz w:val="10"/>
          <w:szCs w:val="10"/>
        </w:rPr>
        <w:t xml:space="preserve">Du Bois’ most elaborate investigations of rural spaces were funded by the U.S. Department of Labor, known then as the Bureau of Labor Statistics. In 1897, Du Bois requested funding from the commissioner of the bureau, Carroll Wright, to complete a two-tiered research plan to systematically determine the communal and economic progress of southern rural Black communities (Du Bois 1968:202). In the first tier, Du Bois would conduct several community case studies, collecting data on various topics such as geographic density of population, occupations, wages, home ownership, health and longevity, morals and manners, crime and law, labor opportunities, religion, education, literature, and art. This first set of studies would “locate and define difficulties” in sociological investigation of rural communities and “indicate lines upon which a larger investigation could be carried to success” (Du Bois 1997:41). The second tier consisted of larger regional and national studies and used census and archival data to develop more generalizable information. It was through the combination of local community studies and aggregate regional data that Du Bois wished to formulate a truly accurate depiction of Black communities in the American South (Morris 2015; Rabaka 2010). His methodological toolkit included household surveys, semistructured interviews, participant observation, ethnographic data collection, archival and census research, and statistical analysis (Morris 2015). </w:t>
      </w:r>
    </w:p>
    <w:p w14:paraId="02B84A6B" w14:textId="77777777" w:rsidR="00B569EB" w:rsidRPr="00C05D2F" w:rsidRDefault="00B569EB" w:rsidP="00B569EB">
      <w:pPr>
        <w:rPr>
          <w:sz w:val="16"/>
        </w:rPr>
      </w:pPr>
      <w:r w:rsidRPr="000049BA">
        <w:rPr>
          <w:sz w:val="16"/>
        </w:rPr>
        <w:t xml:space="preserve">Such </w:t>
      </w:r>
      <w:r w:rsidRPr="00FF5C9C">
        <w:rPr>
          <w:rStyle w:val="Emphasis"/>
          <w:highlight w:val="cyan"/>
        </w:rPr>
        <w:t>rigorous methods</w:t>
      </w:r>
      <w:r w:rsidRPr="00FF5C9C">
        <w:rPr>
          <w:rStyle w:val="StyleUnderline"/>
          <w:highlight w:val="cyan"/>
        </w:rPr>
        <w:t xml:space="preserve"> </w:t>
      </w:r>
      <w:r w:rsidRPr="00F52723">
        <w:rPr>
          <w:rStyle w:val="StyleUnderline"/>
        </w:rPr>
        <w:t xml:space="preserve">were </w:t>
      </w:r>
      <w:r w:rsidRPr="00FF5C9C">
        <w:rPr>
          <w:rStyle w:val="Emphasis"/>
          <w:highlight w:val="cyan"/>
        </w:rPr>
        <w:t>required</w:t>
      </w:r>
      <w:r w:rsidRPr="00F57738">
        <w:rPr>
          <w:rStyle w:val="StyleUnderline"/>
        </w:rPr>
        <w:t xml:space="preserve"> if objective and accurate scientific activity were to lead </w:t>
      </w:r>
      <w:r w:rsidRPr="00FF5C9C">
        <w:rPr>
          <w:rStyle w:val="StyleUnderline"/>
          <w:highlight w:val="cyan"/>
        </w:rPr>
        <w:t>to</w:t>
      </w:r>
      <w:r w:rsidRPr="00F57738">
        <w:rPr>
          <w:rStyle w:val="StyleUnderline"/>
        </w:rPr>
        <w:t xml:space="preserve"> the </w:t>
      </w:r>
      <w:r w:rsidRPr="00FF5C9C">
        <w:rPr>
          <w:rStyle w:val="Emphasis"/>
          <w:highlight w:val="cyan"/>
        </w:rPr>
        <w:t>benefit</w:t>
      </w:r>
      <w:r w:rsidRPr="000049BA">
        <w:rPr>
          <w:rStyle w:val="Emphasis"/>
        </w:rPr>
        <w:t xml:space="preserve"> of </w:t>
      </w:r>
      <w:r w:rsidRPr="00FF5C9C">
        <w:rPr>
          <w:rStyle w:val="Emphasis"/>
          <w:highlight w:val="cyan"/>
        </w:rPr>
        <w:t>Black communities</w:t>
      </w:r>
      <w:r w:rsidRPr="000049BA">
        <w:rPr>
          <w:sz w:val="16"/>
        </w:rPr>
        <w:t xml:space="preserve"> and the emancipation and growth of Black individuals (Du Bois 1968). Importantly, Du Bois noted in his request to Wright that these preliminary </w:t>
      </w:r>
      <w:r w:rsidRPr="00FF5C9C">
        <w:rPr>
          <w:rStyle w:val="StyleUnderline"/>
          <w:highlight w:val="cyan"/>
        </w:rPr>
        <w:t>studies</w:t>
      </w:r>
      <w:r w:rsidRPr="000049BA">
        <w:rPr>
          <w:sz w:val="16"/>
        </w:rPr>
        <w:t xml:space="preserve"> would </w:t>
      </w:r>
      <w:r w:rsidRPr="00F57738">
        <w:rPr>
          <w:rStyle w:val="StyleUnderline"/>
        </w:rPr>
        <w:t xml:space="preserve">provide a </w:t>
      </w:r>
      <w:r w:rsidRPr="000049BA">
        <w:rPr>
          <w:rStyle w:val="Emphasis"/>
        </w:rPr>
        <w:t>framework</w:t>
      </w:r>
      <w:r w:rsidRPr="00F57738">
        <w:rPr>
          <w:rStyle w:val="StyleUnderline"/>
        </w:rPr>
        <w:t xml:space="preserve"> </w:t>
      </w:r>
      <w:r w:rsidRPr="00FF5C9C">
        <w:rPr>
          <w:rStyle w:val="StyleUnderline"/>
          <w:highlight w:val="cyan"/>
        </w:rPr>
        <w:t>for</w:t>
      </w:r>
      <w:r w:rsidRPr="00F57738">
        <w:rPr>
          <w:rStyle w:val="StyleUnderline"/>
        </w:rPr>
        <w:t xml:space="preserve"> a </w:t>
      </w:r>
      <w:r w:rsidRPr="00FF5C9C">
        <w:rPr>
          <w:rStyle w:val="Emphasis"/>
          <w:highlight w:val="cyan"/>
        </w:rPr>
        <w:t>research</w:t>
      </w:r>
      <w:r w:rsidRPr="000049BA">
        <w:rPr>
          <w:rStyle w:val="Emphasis"/>
        </w:rPr>
        <w:t xml:space="preserve"> agenda</w:t>
      </w:r>
      <w:r w:rsidRPr="00F57738">
        <w:rPr>
          <w:rStyle w:val="StyleUnderline"/>
        </w:rPr>
        <w:t xml:space="preserve"> building off subsequent findings </w:t>
      </w:r>
      <w:r w:rsidRPr="00FF5C9C">
        <w:rPr>
          <w:rStyle w:val="StyleUnderline"/>
          <w:highlight w:val="cyan"/>
        </w:rPr>
        <w:t>that</w:t>
      </w:r>
      <w:r w:rsidRPr="00F57738">
        <w:rPr>
          <w:rStyle w:val="StyleUnderline"/>
        </w:rPr>
        <w:t xml:space="preserve"> would</w:t>
      </w:r>
      <w:r w:rsidRPr="000049BA">
        <w:rPr>
          <w:sz w:val="16"/>
        </w:rPr>
        <w:t xml:space="preserve"> likely </w:t>
      </w:r>
      <w:r w:rsidRPr="00FF5C9C">
        <w:rPr>
          <w:rStyle w:val="Emphasis"/>
          <w:highlight w:val="cyan"/>
        </w:rPr>
        <w:t>challenge racist</w:t>
      </w:r>
      <w:r w:rsidRPr="00F57738">
        <w:rPr>
          <w:rStyle w:val="StyleUnderline"/>
        </w:rPr>
        <w:t xml:space="preserve"> and </w:t>
      </w:r>
      <w:r w:rsidRPr="000049BA">
        <w:rPr>
          <w:rStyle w:val="Emphasis"/>
        </w:rPr>
        <w:t xml:space="preserve">stereotypical </w:t>
      </w:r>
      <w:r w:rsidRPr="00FF5C9C">
        <w:rPr>
          <w:rStyle w:val="Emphasis"/>
          <w:highlight w:val="cyan"/>
        </w:rPr>
        <w:t>images</w:t>
      </w:r>
      <w:r w:rsidRPr="000049BA">
        <w:rPr>
          <w:sz w:val="16"/>
        </w:rPr>
        <w:t xml:space="preserve"> of Black people. The </w:t>
      </w:r>
      <w:r w:rsidRPr="000049BA">
        <w:rPr>
          <w:rStyle w:val="Emphasis"/>
        </w:rPr>
        <w:t>results</w:t>
      </w:r>
      <w:r w:rsidRPr="000049BA">
        <w:rPr>
          <w:sz w:val="16"/>
        </w:rPr>
        <w:t xml:space="preserve"> from the Department of Labor studies “</w:t>
      </w:r>
      <w:r w:rsidRPr="00FF5C9C">
        <w:rPr>
          <w:rStyle w:val="StyleUnderline"/>
          <w:highlight w:val="cyan"/>
        </w:rPr>
        <w:t>could</w:t>
      </w:r>
      <w:r w:rsidRPr="00F57738">
        <w:rPr>
          <w:rStyle w:val="StyleUnderline"/>
        </w:rPr>
        <w:t xml:space="preserve"> be </w:t>
      </w:r>
      <w:r w:rsidRPr="000049BA">
        <w:rPr>
          <w:rStyle w:val="Emphasis"/>
        </w:rPr>
        <w:t>published</w:t>
      </w:r>
      <w:r w:rsidRPr="00F57738">
        <w:rPr>
          <w:rStyle w:val="StyleUnderline"/>
        </w:rPr>
        <w:t xml:space="preserve"> and would by </w:t>
      </w:r>
      <w:r w:rsidRPr="00FF5C9C">
        <w:rPr>
          <w:rStyle w:val="Emphasis"/>
          <w:highlight w:val="cyan"/>
        </w:rPr>
        <w:t>allay</w:t>
      </w:r>
      <w:r w:rsidRPr="000049BA">
        <w:rPr>
          <w:rStyle w:val="Emphasis"/>
        </w:rPr>
        <w:t xml:space="preserve">ing </w:t>
      </w:r>
      <w:r w:rsidRPr="00FF5C9C">
        <w:rPr>
          <w:rStyle w:val="Emphasis"/>
          <w:highlight w:val="cyan"/>
        </w:rPr>
        <w:t>false notions</w:t>
      </w:r>
      <w:r w:rsidRPr="00F57738">
        <w:rPr>
          <w:rStyle w:val="StyleUnderline"/>
        </w:rPr>
        <w:t xml:space="preserve"> and </w:t>
      </w:r>
      <w:r w:rsidRPr="000049BA">
        <w:rPr>
          <w:rStyle w:val="Emphasis"/>
        </w:rPr>
        <w:t>prejudices</w:t>
      </w:r>
      <w:r w:rsidRPr="00F57738">
        <w:rPr>
          <w:rStyle w:val="StyleUnderline"/>
        </w:rPr>
        <w:t xml:space="preserve"> </w:t>
      </w:r>
      <w:r w:rsidRPr="00FF5C9C">
        <w:rPr>
          <w:rStyle w:val="Emphasis"/>
          <w:highlight w:val="cyan"/>
        </w:rPr>
        <w:t>prepare</w:t>
      </w:r>
      <w:r w:rsidRPr="00F57738">
        <w:rPr>
          <w:rStyle w:val="StyleUnderline"/>
        </w:rPr>
        <w:t xml:space="preserve"> the public mind </w:t>
      </w:r>
      <w:r w:rsidRPr="00FF5C9C">
        <w:rPr>
          <w:rStyle w:val="StyleUnderline"/>
          <w:highlight w:val="cyan"/>
        </w:rPr>
        <w:t>for</w:t>
      </w:r>
      <w:r w:rsidRPr="00F57738">
        <w:rPr>
          <w:rStyle w:val="StyleUnderline"/>
        </w:rPr>
        <w:t xml:space="preserve"> the </w:t>
      </w:r>
      <w:r w:rsidRPr="00FF5C9C">
        <w:rPr>
          <w:rStyle w:val="Emphasis"/>
          <w:highlight w:val="cyan"/>
        </w:rPr>
        <w:t>larger work</w:t>
      </w:r>
      <w:r w:rsidRPr="000049BA">
        <w:rPr>
          <w:sz w:val="16"/>
        </w:rPr>
        <w:t xml:space="preserve">” </w:t>
      </w:r>
      <w:r w:rsidRPr="00F57738">
        <w:rPr>
          <w:rStyle w:val="StyleUnderline"/>
        </w:rPr>
        <w:t>that would follow</w:t>
      </w:r>
      <w:r w:rsidRPr="000049BA">
        <w:rPr>
          <w:sz w:val="16"/>
        </w:rPr>
        <w:t xml:space="preserve"> (Du Bois 1997:41). Du Bois received funding to conduct five studies for the Department of Labor lasting from 1898 to 1905. The five commissioned studies are “The Negroes of Farmville, Virginia: A Social Study” (Du Bois 1898), “The Negro in the Black Belt: Some Social Sketches” (Du Bois 1899), “The Negro Landholder in Georgia” (Du Bois 1901b), “The Negro Farmer” (Du Bois 1904b), and “The Sharecropping System in Lowndes County, Alabama.” Importantly, “The Sharecropping System in Lowndes County, Alabama” was censored by the Department of Labor and never published, because, Du Bois believed, it was too critical of the social sources of rural poverty and social inequality in its findings (Aptheker 1980; Rabaka 2010). These studies represent the pinnacle of Du Bois’ rural sociology but are not exhaustive of his emancipatory interests in rural spaces and agrarian production. He also conducted other less empirical studies and wrote quite poetically about rural spaces in The Souls of Black Folk (Du Bois [1903] 1989) and other work.1 We emphasize the studies funded by the Department of Labor as representing his pioneering work that still resonates with research in the broad field of rural sociology. The Department of Labor studies align with the historical emphasis on community and the structure of agriculture within rural sociology.</w:t>
      </w:r>
    </w:p>
    <w:bookmarkEnd w:id="6"/>
    <w:p w14:paraId="730B92CE" w14:textId="77777777" w:rsidR="00B569EB" w:rsidRPr="004E32F0" w:rsidRDefault="00B569EB" w:rsidP="00B569EB"/>
    <w:p w14:paraId="1E0BE1ED" w14:textId="77777777" w:rsidR="00B569EB" w:rsidRPr="00D56634" w:rsidRDefault="00B569EB" w:rsidP="00B569EB">
      <w:pPr>
        <w:pStyle w:val="Heading4"/>
      </w:pPr>
      <w:bookmarkStart w:id="7" w:name="_Hlk187007446"/>
      <w:r w:rsidRPr="00D56634">
        <w:t xml:space="preserve">Voting </w:t>
      </w:r>
      <w:r>
        <w:t>neg</w:t>
      </w:r>
      <w:r w:rsidRPr="00D56634">
        <w:t xml:space="preserve"> is a </w:t>
      </w:r>
      <w:r w:rsidRPr="00D56634">
        <w:rPr>
          <w:u w:val="single"/>
        </w:rPr>
        <w:t>false solidarity</w:t>
      </w:r>
      <w:r w:rsidRPr="00D56634">
        <w:t xml:space="preserve"> that </w:t>
      </w:r>
      <w:r w:rsidRPr="00D56634">
        <w:rPr>
          <w:u w:val="single"/>
        </w:rPr>
        <w:t>reaffirms</w:t>
      </w:r>
      <w:r w:rsidRPr="00D56634">
        <w:t xml:space="preserve"> the </w:t>
      </w:r>
      <w:r w:rsidRPr="00D56634">
        <w:rPr>
          <w:u w:val="single"/>
        </w:rPr>
        <w:t>core principles</w:t>
      </w:r>
      <w:r w:rsidRPr="00D56634">
        <w:t xml:space="preserve"> of neoliberal individualism.</w:t>
      </w:r>
    </w:p>
    <w:p w14:paraId="48E6F9AB" w14:textId="77777777" w:rsidR="00B569EB" w:rsidRPr="00D56634" w:rsidRDefault="00B569EB" w:rsidP="00B569EB">
      <w:r w:rsidRPr="00D56634">
        <w:rPr>
          <w:rStyle w:val="Style13ptBold"/>
        </w:rPr>
        <w:t>Mitchell, 22</w:t>
      </w:r>
      <w:r w:rsidRPr="00D56634">
        <w:t xml:space="preserve">—national director of the Working Families Party (Maurice, “Building Resilient Organizations,” </w:t>
      </w:r>
      <w:hyperlink r:id="rId10" w:history="1">
        <w:r w:rsidRPr="00D56634">
          <w:rPr>
            <w:rStyle w:val="Hyperlink"/>
          </w:rPr>
          <w:t>https://forgeorganizing.org/article/building-resilient-organizations</w:t>
        </w:r>
      </w:hyperlink>
      <w:r w:rsidRPr="00D56634">
        <w:t>, dml)</w:t>
      </w:r>
    </w:p>
    <w:p w14:paraId="6004F447" w14:textId="77777777" w:rsidR="00B569EB" w:rsidRPr="00D56634" w:rsidRDefault="00B569EB" w:rsidP="00B569EB">
      <w:pPr>
        <w:rPr>
          <w:sz w:val="14"/>
        </w:rPr>
      </w:pPr>
      <w:r w:rsidRPr="00D56634">
        <w:rPr>
          <w:sz w:val="14"/>
        </w:rPr>
        <w:t xml:space="preserve">Using one’s identity or personal experience as a justification for a political position. You may hear someone argue, “As a working-class, first-generation American, Southern woman…I say we have to vote no.” What’s </w:t>
      </w:r>
      <w:r w:rsidRPr="00D56634">
        <w:rPr>
          <w:rStyle w:val="StyleUnderline"/>
          <w:highlight w:val="cyan"/>
        </w:rPr>
        <w:t xml:space="preserve">implied is that one's identity is a </w:t>
      </w:r>
      <w:r w:rsidRPr="00D56634">
        <w:rPr>
          <w:rStyle w:val="Emphasis"/>
          <w:highlight w:val="cyan"/>
        </w:rPr>
        <w:t>comprehensive validator</w:t>
      </w:r>
      <w:r w:rsidRPr="00D56634">
        <w:rPr>
          <w:rStyle w:val="StyleUnderline"/>
          <w:highlight w:val="cyan"/>
        </w:rPr>
        <w:t xml:space="preserve"> of one’s</w:t>
      </w:r>
      <w:r w:rsidRPr="00D56634">
        <w:rPr>
          <w:rStyle w:val="StyleUnderline"/>
        </w:rPr>
        <w:t xml:space="preserve"> political </w:t>
      </w:r>
      <w:r w:rsidRPr="00D56634">
        <w:rPr>
          <w:rStyle w:val="StyleUnderline"/>
          <w:highlight w:val="cyan"/>
        </w:rPr>
        <w:t>strategy</w:t>
      </w:r>
      <w:r w:rsidRPr="00D56634">
        <w:rPr>
          <w:sz w:val="14"/>
        </w:rPr>
        <w:t>—</w:t>
      </w:r>
      <w:r w:rsidRPr="00D56634">
        <w:rPr>
          <w:rStyle w:val="StyleUnderline"/>
          <w:highlight w:val="cyan"/>
        </w:rPr>
        <w:t xml:space="preserve">that identity is evidence of some </w:t>
      </w:r>
      <w:r w:rsidRPr="00D56634">
        <w:rPr>
          <w:rStyle w:val="Emphasis"/>
          <w:highlight w:val="cyan"/>
        </w:rPr>
        <w:t>intrinsic</w:t>
      </w:r>
      <w:r w:rsidRPr="00D56634">
        <w:rPr>
          <w:rStyle w:val="Emphasis"/>
        </w:rPr>
        <w:t xml:space="preserve"> ideological</w:t>
      </w:r>
      <w:r w:rsidRPr="00D56634">
        <w:rPr>
          <w:rStyle w:val="StyleUnderline"/>
        </w:rPr>
        <w:t xml:space="preserve"> or </w:t>
      </w:r>
      <w:r w:rsidRPr="00D56634">
        <w:rPr>
          <w:rStyle w:val="Emphasis"/>
          <w:highlight w:val="cyan"/>
        </w:rPr>
        <w:t>strategic legitimacy</w:t>
      </w:r>
      <w:r w:rsidRPr="00D56634">
        <w:rPr>
          <w:sz w:val="14"/>
        </w:rPr>
        <w:t xml:space="preserve">. </w:t>
      </w:r>
      <w:r w:rsidRPr="00D56634">
        <w:rPr>
          <w:rStyle w:val="StyleUnderline"/>
        </w:rPr>
        <w:t xml:space="preserve">Marginalized identity is deployed as a </w:t>
      </w:r>
      <w:r w:rsidRPr="00D56634">
        <w:rPr>
          <w:rStyle w:val="Emphasis"/>
        </w:rPr>
        <w:t>conveyor</w:t>
      </w:r>
      <w:r w:rsidRPr="00D56634">
        <w:rPr>
          <w:rStyle w:val="StyleUnderline"/>
        </w:rPr>
        <w:t xml:space="preserve"> of a strategic truth that </w:t>
      </w:r>
      <w:r w:rsidRPr="00D56634">
        <w:rPr>
          <w:rStyle w:val="Emphasis"/>
        </w:rPr>
        <w:t>must simply be accepted</w:t>
      </w:r>
      <w:r w:rsidRPr="00D56634">
        <w:rPr>
          <w:sz w:val="14"/>
        </w:rPr>
        <w:t xml:space="preserve">. Likewise, </w:t>
      </w:r>
      <w:r w:rsidRPr="00D56634">
        <w:rPr>
          <w:rStyle w:val="StyleUnderline"/>
        </w:rPr>
        <w:t xml:space="preserve">historically privileged identities are </w:t>
      </w:r>
      <w:r w:rsidRPr="00D56634">
        <w:rPr>
          <w:rStyle w:val="Emphasis"/>
        </w:rPr>
        <w:t>essentialized</w:t>
      </w:r>
      <w:r w:rsidRPr="00D56634">
        <w:rPr>
          <w:sz w:val="14"/>
        </w:rPr>
        <w:t xml:space="preserve">, </w:t>
      </w:r>
      <w:r w:rsidRPr="00D56634">
        <w:rPr>
          <w:rStyle w:val="Emphasis"/>
        </w:rPr>
        <w:t>flattened</w:t>
      </w:r>
      <w:r w:rsidRPr="00D56634">
        <w:rPr>
          <w:sz w:val="14"/>
        </w:rPr>
        <w:t xml:space="preserve">, </w:t>
      </w:r>
      <w:r w:rsidRPr="00D56634">
        <w:rPr>
          <w:rStyle w:val="StyleUnderline"/>
        </w:rPr>
        <w:t>and frequently</w:t>
      </w:r>
      <w:r w:rsidRPr="00D56634">
        <w:rPr>
          <w:sz w:val="14"/>
        </w:rPr>
        <w:t xml:space="preserve">—for better or worse— </w:t>
      </w:r>
      <w:r w:rsidRPr="00D56634">
        <w:rPr>
          <w:rStyle w:val="Emphasis"/>
        </w:rPr>
        <w:t>dismissed</w:t>
      </w:r>
      <w:r w:rsidRPr="00D56634">
        <w:rPr>
          <w:sz w:val="14"/>
        </w:rPr>
        <w:t>.</w:t>
      </w:r>
    </w:p>
    <w:p w14:paraId="391C3BDC" w14:textId="77777777" w:rsidR="00B569EB" w:rsidRPr="00D56634" w:rsidRDefault="00B569EB" w:rsidP="00B569EB">
      <w:pPr>
        <w:rPr>
          <w:sz w:val="14"/>
        </w:rPr>
      </w:pPr>
      <w:r w:rsidRPr="00D56634">
        <w:rPr>
          <w:sz w:val="14"/>
        </w:rPr>
        <w:t>Fallacies</w:t>
      </w:r>
    </w:p>
    <w:p w14:paraId="0B312843" w14:textId="77777777" w:rsidR="00B569EB" w:rsidRPr="00D56634" w:rsidRDefault="00B569EB" w:rsidP="00B569EB">
      <w:pPr>
        <w:rPr>
          <w:sz w:val="14"/>
        </w:rPr>
      </w:pPr>
      <w:r w:rsidRPr="00D56634">
        <w:rPr>
          <w:sz w:val="14"/>
        </w:rPr>
        <w:t xml:space="preserve">To be clear, personal identity and individual experience are important. And while it is true that the “personal is political,” </w:t>
      </w:r>
      <w:r w:rsidRPr="00D56634">
        <w:rPr>
          <w:rStyle w:val="StyleUnderline"/>
          <w:highlight w:val="cyan"/>
        </w:rPr>
        <w:t xml:space="preserve">the personal </w:t>
      </w:r>
      <w:r w:rsidRPr="00D56634">
        <w:rPr>
          <w:rStyle w:val="Emphasis"/>
          <w:highlight w:val="cyan"/>
        </w:rPr>
        <w:t>cannot trump strategy</w:t>
      </w:r>
      <w:r w:rsidRPr="00D56634">
        <w:rPr>
          <w:rStyle w:val="StyleUnderline"/>
          <w:highlight w:val="cyan"/>
        </w:rPr>
        <w:t xml:space="preserve"> nor should it </w:t>
      </w:r>
      <w:r w:rsidRPr="00D56634">
        <w:rPr>
          <w:rStyle w:val="Emphasis"/>
          <w:highlight w:val="cyan"/>
        </w:rPr>
        <w:t>overwhelm the collective interest</w:t>
      </w:r>
      <w:r w:rsidRPr="00D56634">
        <w:rPr>
          <w:sz w:val="14"/>
        </w:rPr>
        <w:t xml:space="preserve">. </w:t>
      </w:r>
      <w:r w:rsidRPr="00D56634">
        <w:rPr>
          <w:rStyle w:val="StyleUnderline"/>
        </w:rPr>
        <w:t xml:space="preserve">Identity is </w:t>
      </w:r>
      <w:r w:rsidRPr="00D56634">
        <w:rPr>
          <w:rStyle w:val="Emphasis"/>
        </w:rPr>
        <w:t>too broad</w:t>
      </w:r>
      <w:r w:rsidRPr="00D56634">
        <w:rPr>
          <w:rStyle w:val="StyleUnderline"/>
        </w:rPr>
        <w:t xml:space="preserve"> a container to predict one’s </w:t>
      </w:r>
      <w:r w:rsidRPr="00D56634">
        <w:rPr>
          <w:rStyle w:val="Emphasis"/>
        </w:rPr>
        <w:t>politics</w:t>
      </w:r>
      <w:r w:rsidRPr="00D56634">
        <w:rPr>
          <w:rStyle w:val="StyleUnderline"/>
        </w:rPr>
        <w:t xml:space="preserve"> or the </w:t>
      </w:r>
      <w:r w:rsidRPr="00D56634">
        <w:rPr>
          <w:rStyle w:val="Emphasis"/>
        </w:rPr>
        <w:t>validity</w:t>
      </w:r>
      <w:r w:rsidRPr="00D56634">
        <w:rPr>
          <w:rStyle w:val="StyleUnderline"/>
        </w:rPr>
        <w:t xml:space="preserve"> of a particular position</w:t>
      </w:r>
      <w:r w:rsidRPr="00D56634">
        <w:rPr>
          <w:sz w:val="14"/>
        </w:rPr>
        <w:t xml:space="preserve">. </w:t>
      </w:r>
      <w:r w:rsidRPr="00D56634">
        <w:rPr>
          <w:rStyle w:val="StyleUnderline"/>
        </w:rPr>
        <w:t xml:space="preserve">There are </w:t>
      </w:r>
      <w:r w:rsidRPr="00D56634">
        <w:rPr>
          <w:rStyle w:val="Emphasis"/>
        </w:rPr>
        <w:t>over 40 million</w:t>
      </w:r>
      <w:r w:rsidRPr="00D56634">
        <w:rPr>
          <w:rStyle w:val="StyleUnderline"/>
        </w:rPr>
        <w:t xml:space="preserve"> Black folk in the US</w:t>
      </w:r>
      <w:r w:rsidRPr="00D56634">
        <w:rPr>
          <w:sz w:val="14"/>
        </w:rPr>
        <w:t xml:space="preserve">. </w:t>
      </w:r>
      <w:r w:rsidRPr="00D56634">
        <w:rPr>
          <w:rStyle w:val="StyleUnderline"/>
        </w:rPr>
        <w:t xml:space="preserve">Some have </w:t>
      </w:r>
      <w:r w:rsidRPr="00D56634">
        <w:rPr>
          <w:rStyle w:val="Emphasis"/>
        </w:rPr>
        <w:t>great</w:t>
      </w:r>
      <w:r w:rsidRPr="00D56634">
        <w:rPr>
          <w:rStyle w:val="StyleUnderline"/>
        </w:rPr>
        <w:t xml:space="preserve"> politics</w:t>
      </w:r>
      <w:r w:rsidRPr="00D56634">
        <w:rPr>
          <w:sz w:val="14"/>
        </w:rPr>
        <w:t xml:space="preserve">, </w:t>
      </w:r>
      <w:r w:rsidRPr="00D56634">
        <w:rPr>
          <w:rStyle w:val="StyleUnderline"/>
        </w:rPr>
        <w:t xml:space="preserve">some do </w:t>
      </w:r>
      <w:r w:rsidRPr="00D56634">
        <w:rPr>
          <w:rStyle w:val="Emphasis"/>
        </w:rPr>
        <w:t>not</w:t>
      </w:r>
      <w:r w:rsidRPr="00D56634">
        <w:rPr>
          <w:sz w:val="14"/>
        </w:rPr>
        <w:t xml:space="preserve">. One’s racial or gender identity, sex, or </w:t>
      </w:r>
      <w:r w:rsidRPr="00D56634">
        <w:rPr>
          <w:rStyle w:val="StyleUnderline"/>
        </w:rPr>
        <w:t>membership in any marginalized community is</w:t>
      </w:r>
      <w:r w:rsidRPr="00D56634">
        <w:rPr>
          <w:sz w:val="14"/>
        </w:rPr>
        <w:t xml:space="preserve">, in and of itself, </w:t>
      </w:r>
      <w:r w:rsidRPr="00D56634">
        <w:rPr>
          <w:rStyle w:val="Emphasis"/>
        </w:rPr>
        <w:t>insufficient information</w:t>
      </w:r>
      <w:r w:rsidRPr="00D56634">
        <w:rPr>
          <w:rStyle w:val="StyleUnderline"/>
        </w:rPr>
        <w:t xml:space="preserve"> to</w:t>
      </w:r>
      <w:r w:rsidRPr="00D56634">
        <w:rPr>
          <w:sz w:val="14"/>
        </w:rPr>
        <w:t xml:space="preserve"> position someone in leadership or </w:t>
      </w:r>
      <w:r w:rsidRPr="00D56634">
        <w:rPr>
          <w:rStyle w:val="StyleUnderline"/>
        </w:rPr>
        <w:t>mandate that their perspective be adopted</w:t>
      </w:r>
      <w:r w:rsidRPr="00D56634">
        <w:rPr>
          <w:sz w:val="14"/>
        </w:rPr>
        <w:t>.</w:t>
      </w:r>
    </w:p>
    <w:p w14:paraId="77E254CC" w14:textId="77777777" w:rsidR="00B569EB" w:rsidRPr="00D56634" w:rsidRDefault="00B569EB" w:rsidP="00B569EB">
      <w:pPr>
        <w:rPr>
          <w:sz w:val="14"/>
        </w:rPr>
      </w:pPr>
      <w:r w:rsidRPr="00D56634">
        <w:rPr>
          <w:rStyle w:val="StyleUnderline"/>
        </w:rPr>
        <w:t>People with marginal identities</w:t>
      </w:r>
      <w:r w:rsidRPr="00D56634">
        <w:rPr>
          <w:sz w:val="14"/>
        </w:rPr>
        <w:t xml:space="preserve">, as human beings, </w:t>
      </w:r>
      <w:r w:rsidRPr="00D56634">
        <w:rPr>
          <w:rStyle w:val="StyleUnderline"/>
        </w:rPr>
        <w:t xml:space="preserve">suffer all the </w:t>
      </w:r>
      <w:r w:rsidRPr="00D56634">
        <w:rPr>
          <w:rStyle w:val="Emphasis"/>
        </w:rPr>
        <w:t>frailties</w:t>
      </w:r>
      <w:r w:rsidRPr="00D56634">
        <w:rPr>
          <w:sz w:val="14"/>
        </w:rPr>
        <w:t xml:space="preserve">, </w:t>
      </w:r>
      <w:r w:rsidRPr="00D56634">
        <w:rPr>
          <w:rStyle w:val="Emphasis"/>
        </w:rPr>
        <w:t>inconsistencies</w:t>
      </w:r>
      <w:r w:rsidRPr="00D56634">
        <w:rPr>
          <w:sz w:val="14"/>
        </w:rPr>
        <w:t xml:space="preserve">, </w:t>
      </w:r>
      <w:r w:rsidRPr="00D56634">
        <w:rPr>
          <w:rStyle w:val="StyleUnderline"/>
        </w:rPr>
        <w:t xml:space="preserve">and </w:t>
      </w:r>
      <w:r w:rsidRPr="00D56634">
        <w:rPr>
          <w:rStyle w:val="Emphasis"/>
        </w:rPr>
        <w:t>failings</w:t>
      </w:r>
      <w:r w:rsidRPr="00D56634">
        <w:rPr>
          <w:rStyle w:val="StyleUnderline"/>
        </w:rPr>
        <w:t xml:space="preserve"> of any other human</w:t>
      </w:r>
      <w:r w:rsidRPr="00D56634">
        <w:rPr>
          <w:sz w:val="14"/>
        </w:rPr>
        <w:t xml:space="preserve">. </w:t>
      </w:r>
      <w:r w:rsidRPr="00D56634">
        <w:rPr>
          <w:rStyle w:val="StyleUnderline"/>
          <w:highlight w:val="cyan"/>
        </w:rPr>
        <w:t>Genuflecting</w:t>
      </w:r>
      <w:r w:rsidRPr="00D56634">
        <w:rPr>
          <w:rStyle w:val="StyleUnderline"/>
        </w:rPr>
        <w:t xml:space="preserve"> to individuals solely </w:t>
      </w:r>
      <w:r w:rsidRPr="00D56634">
        <w:rPr>
          <w:rStyle w:val="StyleUnderline"/>
          <w:highlight w:val="cyan"/>
        </w:rPr>
        <w:t>based on</w:t>
      </w:r>
      <w:r w:rsidRPr="00D56634">
        <w:rPr>
          <w:rStyle w:val="StyleUnderline"/>
        </w:rPr>
        <w:t xml:space="preserve"> their socialized </w:t>
      </w:r>
      <w:r w:rsidRPr="00D56634">
        <w:rPr>
          <w:rStyle w:val="Emphasis"/>
          <w:highlight w:val="cyan"/>
        </w:rPr>
        <w:t>identities</w:t>
      </w:r>
      <w:r w:rsidRPr="00D56634">
        <w:rPr>
          <w:rStyle w:val="StyleUnderline"/>
          <w:highlight w:val="cyan"/>
        </w:rPr>
        <w:t xml:space="preserve"> or</w:t>
      </w:r>
      <w:r w:rsidRPr="00D56634">
        <w:rPr>
          <w:rStyle w:val="StyleUnderline"/>
        </w:rPr>
        <w:t xml:space="preserve"> personal </w:t>
      </w:r>
      <w:r w:rsidRPr="00D56634">
        <w:rPr>
          <w:rStyle w:val="Emphasis"/>
          <w:highlight w:val="cyan"/>
        </w:rPr>
        <w:t>stories</w:t>
      </w:r>
      <w:r w:rsidRPr="00D56634">
        <w:rPr>
          <w:rStyle w:val="StyleUnderline"/>
          <w:highlight w:val="cyan"/>
        </w:rPr>
        <w:t xml:space="preserve"> </w:t>
      </w:r>
      <w:r w:rsidRPr="00D56634">
        <w:rPr>
          <w:rStyle w:val="Emphasis"/>
          <w:highlight w:val="cyan"/>
        </w:rPr>
        <w:t>deprives</w:t>
      </w:r>
      <w:r w:rsidRPr="00D56634">
        <w:rPr>
          <w:rStyle w:val="StyleUnderline"/>
          <w:highlight w:val="cyan"/>
        </w:rPr>
        <w:t xml:space="preserve"> them of the conditions that </w:t>
      </w:r>
      <w:r w:rsidRPr="00D56634">
        <w:rPr>
          <w:rStyle w:val="Emphasis"/>
          <w:highlight w:val="cyan"/>
        </w:rPr>
        <w:t>sharpen arguments</w:t>
      </w:r>
      <w:r w:rsidRPr="00D56634">
        <w:rPr>
          <w:sz w:val="14"/>
          <w:highlight w:val="cyan"/>
        </w:rPr>
        <w:t xml:space="preserve">, </w:t>
      </w:r>
      <w:r w:rsidRPr="00D56634">
        <w:rPr>
          <w:rStyle w:val="Emphasis"/>
          <w:highlight w:val="cyan"/>
        </w:rPr>
        <w:t>develop skills</w:t>
      </w:r>
      <w:r w:rsidRPr="00D56634">
        <w:rPr>
          <w:sz w:val="14"/>
          <w:highlight w:val="cyan"/>
        </w:rPr>
        <w:t xml:space="preserve">, </w:t>
      </w:r>
      <w:r w:rsidRPr="00D56634">
        <w:rPr>
          <w:rStyle w:val="StyleUnderline"/>
          <w:highlight w:val="cyan"/>
        </w:rPr>
        <w:t xml:space="preserve">and </w:t>
      </w:r>
      <w:r w:rsidRPr="00D56634">
        <w:rPr>
          <w:rStyle w:val="Emphasis"/>
          <w:highlight w:val="cyan"/>
        </w:rPr>
        <w:t>win debates</w:t>
      </w:r>
      <w:r w:rsidRPr="00D56634">
        <w:rPr>
          <w:sz w:val="14"/>
        </w:rPr>
        <w:t xml:space="preserve">. </w:t>
      </w:r>
      <w:r w:rsidRPr="00D56634">
        <w:rPr>
          <w:rStyle w:val="StyleUnderline"/>
          <w:highlight w:val="cyan"/>
        </w:rPr>
        <w:t xml:space="preserve">We </w:t>
      </w:r>
      <w:r w:rsidRPr="00D56634">
        <w:rPr>
          <w:rStyle w:val="Emphasis"/>
          <w:highlight w:val="cyan"/>
        </w:rPr>
        <w:t>infantilize</w:t>
      </w:r>
      <w:r w:rsidRPr="00D56634">
        <w:rPr>
          <w:rStyle w:val="StyleUnderline"/>
        </w:rPr>
        <w:t xml:space="preserve"> members of historically marginalized or oppressed groups </w:t>
      </w:r>
      <w:r w:rsidRPr="00D56634">
        <w:rPr>
          <w:rStyle w:val="StyleUnderline"/>
          <w:highlight w:val="cyan"/>
        </w:rPr>
        <w:t xml:space="preserve">by seeking to </w:t>
      </w:r>
      <w:r w:rsidRPr="00D56634">
        <w:rPr>
          <w:rStyle w:val="Emphasis"/>
          <w:highlight w:val="cyan"/>
        </w:rPr>
        <w:t>placate</w:t>
      </w:r>
      <w:r w:rsidRPr="00D56634">
        <w:rPr>
          <w:rStyle w:val="StyleUnderline"/>
        </w:rPr>
        <w:t xml:space="preserve"> or </w:t>
      </w:r>
      <w:r w:rsidRPr="00D56634">
        <w:rPr>
          <w:rStyle w:val="Emphasis"/>
        </w:rPr>
        <w:t>pander</w:t>
      </w:r>
      <w:r w:rsidRPr="00D56634">
        <w:rPr>
          <w:rStyle w:val="StyleUnderline"/>
        </w:rPr>
        <w:t xml:space="preserve"> </w:t>
      </w:r>
      <w:r w:rsidRPr="00D56634">
        <w:rPr>
          <w:rStyle w:val="StyleUnderline"/>
          <w:highlight w:val="cyan"/>
        </w:rPr>
        <w:t>instead of being in a right relationship</w:t>
      </w:r>
      <w:r w:rsidRPr="00D56634">
        <w:rPr>
          <w:sz w:val="14"/>
          <w:highlight w:val="cyan"/>
        </w:rPr>
        <w:t xml:space="preserve">, </w:t>
      </w:r>
      <w:r w:rsidRPr="00D56634">
        <w:rPr>
          <w:rStyle w:val="StyleUnderline"/>
          <w:highlight w:val="cyan"/>
        </w:rPr>
        <w:t>which requires</w:t>
      </w:r>
      <w:r w:rsidRPr="00D56634">
        <w:rPr>
          <w:sz w:val="14"/>
        </w:rPr>
        <w:t xml:space="preserve"> struggle, </w:t>
      </w:r>
      <w:r w:rsidRPr="00D56634">
        <w:rPr>
          <w:rStyle w:val="Emphasis"/>
          <w:highlight w:val="cyan"/>
        </w:rPr>
        <w:t>debate</w:t>
      </w:r>
      <w:r w:rsidRPr="00D56634">
        <w:rPr>
          <w:sz w:val="14"/>
        </w:rPr>
        <w:t xml:space="preserve">, </w:t>
      </w:r>
      <w:r w:rsidRPr="00D56634">
        <w:rPr>
          <w:rStyle w:val="Emphasis"/>
          <w:highlight w:val="cyan"/>
        </w:rPr>
        <w:t>disagreement</w:t>
      </w:r>
      <w:r w:rsidRPr="00D56634">
        <w:rPr>
          <w:sz w:val="14"/>
          <w:highlight w:val="cyan"/>
        </w:rPr>
        <w:t xml:space="preserve">, </w:t>
      </w:r>
      <w:r w:rsidRPr="00D56634">
        <w:rPr>
          <w:rStyle w:val="StyleUnderline"/>
          <w:highlight w:val="cyan"/>
        </w:rPr>
        <w:t xml:space="preserve">and </w:t>
      </w:r>
      <w:r w:rsidRPr="00D56634">
        <w:rPr>
          <w:rStyle w:val="Emphasis"/>
          <w:highlight w:val="cyan"/>
        </w:rPr>
        <w:t>hard work</w:t>
      </w:r>
      <w:r w:rsidRPr="00D56634">
        <w:rPr>
          <w:sz w:val="14"/>
          <w:highlight w:val="cyan"/>
        </w:rPr>
        <w:t>.</w:t>
      </w:r>
      <w:r w:rsidRPr="00D56634">
        <w:rPr>
          <w:sz w:val="14"/>
        </w:rPr>
        <w:t xml:space="preserve"> </w:t>
      </w:r>
      <w:r w:rsidRPr="00D56634">
        <w:rPr>
          <w:rStyle w:val="StyleUnderline"/>
          <w:highlight w:val="cyan"/>
        </w:rPr>
        <w:t>This</w:t>
      </w:r>
      <w:r w:rsidRPr="00D56634">
        <w:rPr>
          <w:rStyle w:val="StyleUnderline"/>
        </w:rPr>
        <w:t xml:space="preserve"> type of </w:t>
      </w:r>
      <w:r w:rsidRPr="00D56634">
        <w:rPr>
          <w:rStyle w:val="Emphasis"/>
          <w:highlight w:val="cyan"/>
        </w:rPr>
        <w:t>false solidarity</w:t>
      </w:r>
      <w:r w:rsidRPr="00D56634">
        <w:rPr>
          <w:rStyle w:val="StyleUnderline"/>
          <w:highlight w:val="cyan"/>
        </w:rPr>
        <w:t xml:space="preserve"> is a form of </w:t>
      </w:r>
      <w:r w:rsidRPr="00D56634">
        <w:rPr>
          <w:rStyle w:val="Emphasis"/>
          <w:highlight w:val="cyan"/>
        </w:rPr>
        <w:t>charity</w:t>
      </w:r>
      <w:r w:rsidRPr="00D56634">
        <w:rPr>
          <w:rStyle w:val="StyleUnderline"/>
          <w:highlight w:val="cyan"/>
        </w:rPr>
        <w:t xml:space="preserve"> that </w:t>
      </w:r>
      <w:r w:rsidRPr="00D56634">
        <w:rPr>
          <w:rStyle w:val="Emphasis"/>
          <w:highlight w:val="cyan"/>
        </w:rPr>
        <w:t>weakens</w:t>
      </w:r>
      <w:r w:rsidRPr="00D56634">
        <w:rPr>
          <w:rStyle w:val="StyleUnderline"/>
          <w:highlight w:val="cyan"/>
        </w:rPr>
        <w:t xml:space="preserve"> the individual and the collective</w:t>
      </w:r>
      <w:r w:rsidRPr="00D56634">
        <w:rPr>
          <w:sz w:val="14"/>
        </w:rPr>
        <w:t xml:space="preserve">. </w:t>
      </w:r>
      <w:r w:rsidRPr="00D56634">
        <w:rPr>
          <w:rStyle w:val="StyleUnderline"/>
        </w:rPr>
        <w:t xml:space="preserve">Finding authentic alignment and solidarity among diverse voices is </w:t>
      </w:r>
      <w:r w:rsidRPr="00D56634">
        <w:rPr>
          <w:rStyle w:val="Emphasis"/>
        </w:rPr>
        <w:t>serious labor</w:t>
      </w:r>
      <w:r w:rsidRPr="00D56634">
        <w:rPr>
          <w:sz w:val="14"/>
        </w:rPr>
        <w:t>. After all, “</w:t>
      </w:r>
      <w:r w:rsidRPr="00D56634">
        <w:rPr>
          <w:rStyle w:val="Emphasis"/>
        </w:rPr>
        <w:t>steel sharpens steel</w:t>
      </w:r>
      <w:r w:rsidRPr="00D56634">
        <w:rPr>
          <w:sz w:val="14"/>
        </w:rPr>
        <w:t>.”</w:t>
      </w:r>
    </w:p>
    <w:p w14:paraId="40DC1ABC" w14:textId="77777777" w:rsidR="00B569EB" w:rsidRPr="00BB53AD" w:rsidRDefault="00B569EB" w:rsidP="00B569EB">
      <w:pPr>
        <w:rPr>
          <w:sz w:val="14"/>
        </w:rPr>
      </w:pPr>
      <w:r w:rsidRPr="00D56634">
        <w:rPr>
          <w:rStyle w:val="StyleUnderline"/>
        </w:rPr>
        <w:t xml:space="preserve">Neoliberal identity politics </w:t>
      </w:r>
      <w:r w:rsidRPr="00D56634">
        <w:rPr>
          <w:rStyle w:val="Emphasis"/>
        </w:rPr>
        <w:t>strips</w:t>
      </w:r>
      <w:r w:rsidRPr="00D56634">
        <w:rPr>
          <w:sz w:val="14"/>
        </w:rPr>
        <w:t xml:space="preserve"> from identity politics </w:t>
      </w:r>
      <w:r w:rsidRPr="00D56634">
        <w:rPr>
          <w:rStyle w:val="StyleUnderline"/>
        </w:rPr>
        <w:t xml:space="preserve">a focus on </w:t>
      </w:r>
      <w:r w:rsidRPr="00D56634">
        <w:rPr>
          <w:rStyle w:val="Emphasis"/>
        </w:rPr>
        <w:t>collective power</w:t>
      </w:r>
      <w:r w:rsidRPr="00D56634">
        <w:rPr>
          <w:rStyle w:val="StyleUnderline"/>
        </w:rPr>
        <w:t xml:space="preserve"> or a political project and demand</w:t>
      </w:r>
      <w:r w:rsidRPr="00D56634">
        <w:rPr>
          <w:sz w:val="14"/>
        </w:rPr>
        <w:t xml:space="preserve">. </w:t>
      </w:r>
      <w:r w:rsidRPr="00D56634">
        <w:rPr>
          <w:rStyle w:val="StyleUnderline"/>
        </w:rPr>
        <w:t xml:space="preserve">What’s left is a </w:t>
      </w:r>
      <w:r w:rsidRPr="00D56634">
        <w:rPr>
          <w:rStyle w:val="Emphasis"/>
        </w:rPr>
        <w:t>narrow tool</w:t>
      </w:r>
      <w:r w:rsidRPr="00D56634">
        <w:rPr>
          <w:rStyle w:val="StyleUnderline"/>
        </w:rPr>
        <w:t xml:space="preserve"> used as a </w:t>
      </w:r>
      <w:r w:rsidRPr="00D56634">
        <w:rPr>
          <w:rStyle w:val="Emphasis"/>
        </w:rPr>
        <w:t>personal cudgel</w:t>
      </w:r>
      <w:r w:rsidRPr="00D56634">
        <w:rPr>
          <w:sz w:val="14"/>
        </w:rPr>
        <w:t xml:space="preserve"> or, as Barbara Smith has said, “It’s </w:t>
      </w:r>
      <w:r w:rsidRPr="00D56634">
        <w:rPr>
          <w:rStyle w:val="StyleUnderline"/>
        </w:rPr>
        <w:t xml:space="preserve">like they’ve taken the </w:t>
      </w:r>
      <w:r w:rsidRPr="00D56634">
        <w:rPr>
          <w:rStyle w:val="Emphasis"/>
        </w:rPr>
        <w:t>identity</w:t>
      </w:r>
      <w:r w:rsidRPr="00D56634">
        <w:rPr>
          <w:rStyle w:val="StyleUnderline"/>
        </w:rPr>
        <w:t xml:space="preserve"> and left the </w:t>
      </w:r>
      <w:r w:rsidRPr="00D56634">
        <w:rPr>
          <w:rStyle w:val="Emphasis"/>
        </w:rPr>
        <w:t>politics</w:t>
      </w:r>
      <w:r w:rsidRPr="00D56634">
        <w:rPr>
          <w:rStyle w:val="StyleUnderline"/>
        </w:rPr>
        <w:t xml:space="preserve"> on the floor</w:t>
      </w:r>
      <w:r w:rsidRPr="00D56634">
        <w:rPr>
          <w:sz w:val="14"/>
        </w:rPr>
        <w:t xml:space="preserve">.” It should be noted that we have already seen this tactic used against us on the Left and the Right in the fight for racial and economic justice. Identity in </w:t>
      </w:r>
      <w:r w:rsidRPr="00D56634">
        <w:rPr>
          <w:rStyle w:val="StyleUnderline"/>
          <w:highlight w:val="cyan"/>
        </w:rPr>
        <w:t>this</w:t>
      </w:r>
      <w:r w:rsidRPr="00D56634">
        <w:rPr>
          <w:sz w:val="14"/>
        </w:rPr>
        <w:t xml:space="preserve"> context </w:t>
      </w:r>
      <w:r w:rsidRPr="00D56634">
        <w:rPr>
          <w:rStyle w:val="Emphasis"/>
          <w:highlight w:val="cyan"/>
        </w:rPr>
        <w:t>reaffirms</w:t>
      </w:r>
      <w:r w:rsidRPr="00D56634">
        <w:rPr>
          <w:rStyle w:val="StyleUnderline"/>
        </w:rPr>
        <w:t xml:space="preserve"> the </w:t>
      </w:r>
      <w:r w:rsidRPr="00D56634">
        <w:rPr>
          <w:rStyle w:val="StyleUnderline"/>
          <w:highlight w:val="cyan"/>
        </w:rPr>
        <w:t>individualistic</w:t>
      </w:r>
      <w:r w:rsidRPr="00D56634">
        <w:rPr>
          <w:rStyle w:val="StyleUnderline"/>
        </w:rPr>
        <w:t xml:space="preserve"> principles of </w:t>
      </w:r>
      <w:r w:rsidRPr="00D56634">
        <w:rPr>
          <w:rStyle w:val="StyleUnderline"/>
          <w:highlight w:val="cyan"/>
        </w:rPr>
        <w:t xml:space="preserve">neoliberalism instead of </w:t>
      </w:r>
      <w:r w:rsidRPr="00D56634">
        <w:rPr>
          <w:rStyle w:val="Emphasis"/>
          <w:highlight w:val="cyan"/>
        </w:rPr>
        <w:t>challenging</w:t>
      </w:r>
      <w:r w:rsidRPr="00D56634">
        <w:rPr>
          <w:rStyle w:val="StyleUnderline"/>
        </w:rPr>
        <w:t xml:space="preserve"> them</w:t>
      </w:r>
      <w:r w:rsidRPr="00D56634">
        <w:rPr>
          <w:sz w:val="14"/>
        </w:rPr>
        <w:t>.</w:t>
      </w:r>
      <w:bookmarkEnd w:id="7"/>
    </w:p>
    <w:p w14:paraId="56FA6541" w14:textId="77777777" w:rsidR="00B569EB" w:rsidRPr="0088585C" w:rsidRDefault="00B569EB" w:rsidP="00B569EB"/>
    <w:p w14:paraId="5F0B48FA" w14:textId="77777777" w:rsidR="00B569EB" w:rsidRPr="00A739EA" w:rsidRDefault="00B569EB" w:rsidP="00B569EB">
      <w:pPr>
        <w:rPr>
          <w:sz w:val="16"/>
          <w:szCs w:val="16"/>
        </w:rPr>
      </w:pPr>
    </w:p>
    <w:p w14:paraId="4EFB7AE8" w14:textId="77777777" w:rsidR="00B569EB" w:rsidRPr="003A718E" w:rsidRDefault="00B569EB" w:rsidP="00B569EB"/>
    <w:p w14:paraId="20A6F930" w14:textId="77777777" w:rsidR="00B569EB" w:rsidRPr="005B09CA" w:rsidRDefault="00B569EB" w:rsidP="00B569EB">
      <w:pPr>
        <w:pStyle w:val="Heading4"/>
      </w:pPr>
      <w:r>
        <w:t xml:space="preserve">Use </w:t>
      </w:r>
      <w:r w:rsidRPr="00E33C6B">
        <w:rPr>
          <w:u w:val="single"/>
        </w:rPr>
        <w:t>consequentialism</w:t>
      </w:r>
      <w:r>
        <w:t xml:space="preserve">. Deference directs attention to symbolic sites of power at the cost of root political issues. </w:t>
      </w:r>
    </w:p>
    <w:p w14:paraId="40B27749" w14:textId="77777777" w:rsidR="00B569EB" w:rsidRPr="005B09CA" w:rsidRDefault="00B569EB" w:rsidP="00B569EB">
      <w:r w:rsidRPr="005B09CA">
        <w:rPr>
          <w:rStyle w:val="Style13ptBold"/>
        </w:rPr>
        <w:t>Táíwò, 22</w:t>
      </w:r>
      <w:r w:rsidRPr="005B09CA">
        <w:t xml:space="preserve">—assistant professor of philosophy at Georgetown University (Olúfémi, “Being in the Room,” </w:t>
      </w:r>
      <w:r w:rsidRPr="005B09CA">
        <w:rPr>
          <w:i/>
        </w:rPr>
        <w:t>Elite Capture: How the Powerful Took Over Identity Politics (and Everything Else)</w:t>
      </w:r>
      <w:r w:rsidRPr="005B09CA">
        <w:t xml:space="preserve">, Chapter 3, </w:t>
      </w:r>
      <w:r>
        <w:t>39-44</w:t>
      </w:r>
      <w:r w:rsidRPr="005B09CA">
        <w:t>, dml)</w:t>
      </w:r>
    </w:p>
    <w:p w14:paraId="199704FD" w14:textId="77777777" w:rsidR="00B569EB" w:rsidRPr="00D36BC9" w:rsidRDefault="00B569EB" w:rsidP="00B569EB">
      <w:pPr>
        <w:rPr>
          <w:sz w:val="14"/>
        </w:rPr>
      </w:pPr>
      <w:r w:rsidRPr="00D36BC9">
        <w:rPr>
          <w:sz w:val="14"/>
        </w:rPr>
        <w:t xml:space="preserve">These are the kinds of opportunities seized on by </w:t>
      </w:r>
      <w:r w:rsidRPr="005B09CA">
        <w:rPr>
          <w:rStyle w:val="StyleUnderline"/>
        </w:rPr>
        <w:t>deference politics</w:t>
      </w:r>
      <w:r w:rsidRPr="00D36BC9">
        <w:rPr>
          <w:sz w:val="14"/>
        </w:rPr>
        <w:t xml:space="preserve">, which </w:t>
      </w:r>
      <w:r w:rsidRPr="005B09CA">
        <w:rPr>
          <w:rStyle w:val="StyleUnderline"/>
        </w:rPr>
        <w:t xml:space="preserve">considers it a step toward justice to modify interpersonal interactions in compliance with the </w:t>
      </w:r>
      <w:r w:rsidRPr="005B09CA">
        <w:rPr>
          <w:rStyle w:val="Emphasis"/>
        </w:rPr>
        <w:t>perceived wishes</w:t>
      </w:r>
      <w:r w:rsidRPr="005B09CA">
        <w:rPr>
          <w:rStyle w:val="StyleUnderline"/>
        </w:rPr>
        <w:t xml:space="preserve"> of the marginalized</w:t>
      </w:r>
      <w:r w:rsidRPr="00D36BC9">
        <w:rPr>
          <w:sz w:val="14"/>
        </w:rPr>
        <w:t xml:space="preserve">. While the </w:t>
      </w:r>
      <w:r w:rsidRPr="0017353A">
        <w:rPr>
          <w:rStyle w:val="StyleUnderline"/>
          <w:highlight w:val="cyan"/>
        </w:rPr>
        <w:t>deference</w:t>
      </w:r>
      <w:r w:rsidRPr="00D36BC9">
        <w:rPr>
          <w:sz w:val="14"/>
        </w:rPr>
        <w:t xml:space="preserve"> perspective isn’t entirely off base, it </w:t>
      </w:r>
      <w:r w:rsidRPr="005B09CA">
        <w:rPr>
          <w:rStyle w:val="StyleUnderline"/>
        </w:rPr>
        <w:t xml:space="preserve">is potentially </w:t>
      </w:r>
      <w:r w:rsidRPr="005B09CA">
        <w:rPr>
          <w:rStyle w:val="Emphasis"/>
        </w:rPr>
        <w:t>limiting</w:t>
      </w:r>
      <w:r w:rsidRPr="005B09CA">
        <w:rPr>
          <w:rStyle w:val="StyleUnderline"/>
        </w:rPr>
        <w:t xml:space="preserve"> and </w:t>
      </w:r>
      <w:r w:rsidRPr="005B09CA">
        <w:rPr>
          <w:rStyle w:val="Emphasis"/>
        </w:rPr>
        <w:t>misleading</w:t>
      </w:r>
      <w:r w:rsidRPr="00D36BC9">
        <w:rPr>
          <w:sz w:val="14"/>
        </w:rPr>
        <w:t xml:space="preserve">. </w:t>
      </w:r>
      <w:r w:rsidRPr="005B09CA">
        <w:rPr>
          <w:rStyle w:val="StyleUnderline"/>
        </w:rPr>
        <w:t xml:space="preserve">In such a </w:t>
      </w:r>
      <w:r w:rsidRPr="005B09CA">
        <w:rPr>
          <w:rStyle w:val="Emphasis"/>
        </w:rPr>
        <w:t>game</w:t>
      </w:r>
      <w:r w:rsidRPr="00D36BC9">
        <w:rPr>
          <w:sz w:val="14"/>
        </w:rPr>
        <w:t xml:space="preserve">, </w:t>
      </w:r>
      <w:r w:rsidRPr="005B09CA">
        <w:rPr>
          <w:rStyle w:val="StyleUnderline"/>
        </w:rPr>
        <w:t xml:space="preserve">it is </w:t>
      </w:r>
      <w:r w:rsidRPr="005B09CA">
        <w:rPr>
          <w:rStyle w:val="Emphasis"/>
        </w:rPr>
        <w:t>much trickier</w:t>
      </w:r>
      <w:r w:rsidRPr="005B09CA">
        <w:rPr>
          <w:rStyle w:val="StyleUnderline"/>
        </w:rPr>
        <w:t xml:space="preserve"> than we realize to avoid moves that </w:t>
      </w:r>
      <w:r w:rsidRPr="005B09CA">
        <w:rPr>
          <w:rStyle w:val="Emphasis"/>
        </w:rPr>
        <w:t>intensify</w:t>
      </w:r>
      <w:r w:rsidRPr="005B09CA">
        <w:rPr>
          <w:rStyle w:val="StyleUnderline"/>
        </w:rPr>
        <w:t xml:space="preserve"> elite capture and other oppressive aspects of our social structure</w:t>
      </w:r>
      <w:r w:rsidRPr="00D36BC9">
        <w:rPr>
          <w:sz w:val="14"/>
        </w:rPr>
        <w:t xml:space="preserve">— </w:t>
      </w:r>
      <w:r w:rsidRPr="005B09CA">
        <w:rPr>
          <w:rStyle w:val="StyleUnderline"/>
        </w:rPr>
        <w:t xml:space="preserve">even when we use strategies that </w:t>
      </w:r>
      <w:r w:rsidRPr="005B09CA">
        <w:rPr>
          <w:rStyle w:val="Emphasis"/>
        </w:rPr>
        <w:t>correctly identify</w:t>
      </w:r>
      <w:r w:rsidRPr="005B09CA">
        <w:rPr>
          <w:rStyle w:val="StyleUnderline"/>
        </w:rPr>
        <w:t xml:space="preserve"> the distribution of power</w:t>
      </w:r>
      <w:r w:rsidRPr="00D36BC9">
        <w:rPr>
          <w:sz w:val="14"/>
        </w:rPr>
        <w:t xml:space="preserve"> in the room we’re in. </w:t>
      </w:r>
    </w:p>
    <w:p w14:paraId="51A70CBD" w14:textId="77777777" w:rsidR="00B569EB" w:rsidRPr="00D36BC9" w:rsidRDefault="00B569EB" w:rsidP="00B569EB">
      <w:pPr>
        <w:rPr>
          <w:sz w:val="14"/>
        </w:rPr>
      </w:pPr>
      <w:r w:rsidRPr="00D36BC9">
        <w:rPr>
          <w:sz w:val="14"/>
        </w:rPr>
        <w:t xml:space="preserve">After all, some rooms have outsize power and influence: the White House Situation Room, the newsroom, the bargaining table, the conference room. Being in one of these rooms means that our words and actions affect institutions and broader social dynamics outside of it. To be in such a room is itself a kind of social advantage, often gained by way of some prior social advantage. </w:t>
      </w:r>
    </w:p>
    <w:p w14:paraId="10A09CA8" w14:textId="77777777" w:rsidR="00B569EB" w:rsidRPr="00D36BC9" w:rsidRDefault="00B569EB" w:rsidP="00B569EB">
      <w:pPr>
        <w:rPr>
          <w:sz w:val="14"/>
        </w:rPr>
      </w:pPr>
      <w:r w:rsidRPr="0017353A">
        <w:rPr>
          <w:rStyle w:val="StyleUnderline"/>
        </w:rPr>
        <w:t xml:space="preserve">A </w:t>
      </w:r>
      <w:r w:rsidRPr="0017353A">
        <w:rPr>
          <w:rStyle w:val="Emphasis"/>
        </w:rPr>
        <w:t>prime example</w:t>
      </w:r>
      <w:r w:rsidRPr="0017353A">
        <w:rPr>
          <w:sz w:val="14"/>
        </w:rPr>
        <w:t xml:space="preserve"> of deference politics </w:t>
      </w:r>
      <w:r w:rsidRPr="0017353A">
        <w:rPr>
          <w:rStyle w:val="StyleUnderline"/>
        </w:rPr>
        <w:t xml:space="preserve">is </w:t>
      </w:r>
      <w:r w:rsidRPr="0017353A">
        <w:rPr>
          <w:rStyle w:val="StyleUnderline"/>
          <w:highlight w:val="cyan"/>
        </w:rPr>
        <w:t>the call to</w:t>
      </w:r>
      <w:r w:rsidRPr="0017353A">
        <w:rPr>
          <w:sz w:val="14"/>
        </w:rPr>
        <w:t xml:space="preserve"> “</w:t>
      </w:r>
      <w:r w:rsidRPr="0017353A">
        <w:rPr>
          <w:rStyle w:val="Emphasis"/>
          <w:highlight w:val="cyan"/>
        </w:rPr>
        <w:t>listen</w:t>
      </w:r>
      <w:r w:rsidRPr="0017353A">
        <w:rPr>
          <w:rStyle w:val="StyleUnderline"/>
        </w:rPr>
        <w:t xml:space="preserve"> to the most affected</w:t>
      </w:r>
      <w:r w:rsidRPr="0017353A">
        <w:rPr>
          <w:sz w:val="14"/>
        </w:rPr>
        <w:t xml:space="preserve">” </w:t>
      </w:r>
      <w:r w:rsidRPr="0017353A">
        <w:rPr>
          <w:rStyle w:val="StyleUnderline"/>
          <w:highlight w:val="cyan"/>
        </w:rPr>
        <w:t>or</w:t>
      </w:r>
      <w:r w:rsidRPr="0017353A">
        <w:rPr>
          <w:sz w:val="14"/>
        </w:rPr>
        <w:t xml:space="preserve"> “</w:t>
      </w:r>
      <w:r w:rsidRPr="0017353A">
        <w:rPr>
          <w:rStyle w:val="Emphasis"/>
          <w:highlight w:val="cyan"/>
        </w:rPr>
        <w:t>center</w:t>
      </w:r>
      <w:r w:rsidRPr="0017353A">
        <w:rPr>
          <w:rStyle w:val="StyleUnderline"/>
        </w:rPr>
        <w:t xml:space="preserve"> the most marginalized</w:t>
      </w:r>
      <w:r w:rsidRPr="0017353A">
        <w:rPr>
          <w:sz w:val="14"/>
        </w:rPr>
        <w:t>,” now ubiquitous in many academic and activist circles. These calls have never sat well with me. In my experience as an</w:t>
      </w:r>
      <w:r w:rsidRPr="00D36BC9">
        <w:rPr>
          <w:sz w:val="14"/>
        </w:rPr>
        <w:t xml:space="preserve"> academic and organizer, when people have said they needed to “listen to the most affected,” </w:t>
      </w:r>
      <w:r w:rsidRPr="005B09CA">
        <w:rPr>
          <w:rStyle w:val="StyleUnderline"/>
        </w:rPr>
        <w:t xml:space="preserve">it </w:t>
      </w:r>
      <w:r w:rsidRPr="005B09CA">
        <w:rPr>
          <w:rStyle w:val="Emphasis"/>
        </w:rPr>
        <w:t>wasn’t</w:t>
      </w:r>
      <w:r w:rsidRPr="005B09CA">
        <w:rPr>
          <w:rStyle w:val="StyleUnderline"/>
        </w:rPr>
        <w:t xml:space="preserve"> usually because they intended to </w:t>
      </w:r>
      <w:r w:rsidRPr="005B09CA">
        <w:rPr>
          <w:rStyle w:val="Emphasis"/>
        </w:rPr>
        <w:t>set up Skype calls to refugee camps</w:t>
      </w:r>
      <w:r w:rsidRPr="005B09CA">
        <w:rPr>
          <w:rStyle w:val="StyleUnderline"/>
        </w:rPr>
        <w:t xml:space="preserve"> or to </w:t>
      </w:r>
      <w:r w:rsidRPr="005B09CA">
        <w:rPr>
          <w:rStyle w:val="Emphasis"/>
        </w:rPr>
        <w:t>collaborate with houseless people</w:t>
      </w:r>
      <w:r w:rsidRPr="00D36BC9">
        <w:rPr>
          <w:sz w:val="14"/>
        </w:rPr>
        <w:t xml:space="preserv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 17 </w:t>
      </w:r>
      <w:r w:rsidRPr="005B09CA">
        <w:rPr>
          <w:rStyle w:val="StyleUnderline"/>
        </w:rPr>
        <w:t>Such a stance would require</w:t>
      </w:r>
      <w:r w:rsidRPr="00D36BC9">
        <w:rPr>
          <w:sz w:val="14"/>
        </w:rPr>
        <w:t xml:space="preserve">, </w:t>
      </w:r>
      <w:r w:rsidRPr="005B09CA">
        <w:rPr>
          <w:rStyle w:val="StyleUnderline"/>
        </w:rPr>
        <w:t xml:space="preserve">at a </w:t>
      </w:r>
      <w:r w:rsidRPr="005B09CA">
        <w:rPr>
          <w:rStyle w:val="Emphasis"/>
        </w:rPr>
        <w:t>minimum</w:t>
      </w:r>
      <w:r w:rsidRPr="00D36BC9">
        <w:rPr>
          <w:sz w:val="14"/>
        </w:rPr>
        <w:t xml:space="preserve">, </w:t>
      </w:r>
      <w:r w:rsidRPr="005B09CA">
        <w:rPr>
          <w:rStyle w:val="StyleUnderline"/>
        </w:rPr>
        <w:t xml:space="preserve">that one </w:t>
      </w:r>
      <w:r w:rsidRPr="005B09CA">
        <w:rPr>
          <w:rStyle w:val="Emphasis"/>
        </w:rPr>
        <w:t>leave the room</w:t>
      </w:r>
      <w:r w:rsidRPr="00D36BC9">
        <w:rPr>
          <w:sz w:val="14"/>
        </w:rPr>
        <w:t xml:space="preserve">. </w:t>
      </w:r>
    </w:p>
    <w:p w14:paraId="7CA6A561" w14:textId="77777777" w:rsidR="00B569EB" w:rsidRPr="00D36BC9" w:rsidRDefault="00B569EB" w:rsidP="00B569EB">
      <w:pPr>
        <w:rPr>
          <w:sz w:val="14"/>
        </w:rPr>
      </w:pPr>
      <w:r w:rsidRPr="00D36BC9">
        <w:rPr>
          <w:sz w:val="14"/>
        </w:rPr>
        <w:t>Instead, “</w:t>
      </w:r>
      <w:r w:rsidRPr="005B09CA">
        <w:rPr>
          <w:rStyle w:val="StyleUnderline"/>
        </w:rPr>
        <w:t>centering the most marginalized</w:t>
      </w:r>
      <w:r w:rsidRPr="00D36BC9">
        <w:rPr>
          <w:sz w:val="14"/>
        </w:rPr>
        <w:t xml:space="preserve">” in my experience </w:t>
      </w:r>
      <w:r w:rsidRPr="0017353A">
        <w:rPr>
          <w:rStyle w:val="StyleUnderline"/>
          <w:highlight w:val="cyan"/>
        </w:rPr>
        <w:t>has</w:t>
      </w:r>
      <w:r w:rsidRPr="005B09CA">
        <w:rPr>
          <w:rStyle w:val="StyleUnderline"/>
        </w:rPr>
        <w:t xml:space="preserve"> usually </w:t>
      </w:r>
      <w:r w:rsidRPr="0017353A">
        <w:rPr>
          <w:rStyle w:val="StyleUnderline"/>
          <w:highlight w:val="cyan"/>
        </w:rPr>
        <w:t>meant handing</w:t>
      </w:r>
      <w:r w:rsidRPr="005B09CA">
        <w:rPr>
          <w:rStyle w:val="StyleUnderline"/>
        </w:rPr>
        <w:t xml:space="preserve"> conversational </w:t>
      </w:r>
      <w:r w:rsidRPr="0017353A">
        <w:rPr>
          <w:rStyle w:val="StyleUnderline"/>
          <w:highlight w:val="cyan"/>
        </w:rPr>
        <w:t xml:space="preserve">authority and attentional goods to whoever is </w:t>
      </w:r>
      <w:r w:rsidRPr="0017353A">
        <w:rPr>
          <w:rStyle w:val="Emphasis"/>
          <w:highlight w:val="cyan"/>
        </w:rPr>
        <w:t>already in the room</w:t>
      </w:r>
      <w:r w:rsidRPr="005B09CA">
        <w:rPr>
          <w:rStyle w:val="StyleUnderline"/>
        </w:rPr>
        <w:t xml:space="preserve"> and </w:t>
      </w:r>
      <w:r w:rsidRPr="005B09CA">
        <w:rPr>
          <w:rStyle w:val="Emphasis"/>
        </w:rPr>
        <w:t>appears to fit</w:t>
      </w:r>
      <w:r w:rsidRPr="005B09CA">
        <w:rPr>
          <w:rStyle w:val="StyleUnderline"/>
        </w:rPr>
        <w:t xml:space="preserve"> a social category associated with some form of oppression</w:t>
      </w:r>
      <w:r w:rsidRPr="00D36BC9">
        <w:rPr>
          <w:sz w:val="14"/>
        </w:rPr>
        <w:t xml:space="preserve">— regardless of what they have or have not actually experienced, or what they do or do not actually know about the matter at hand. </w:t>
      </w:r>
      <w:r w:rsidRPr="005B09CA">
        <w:rPr>
          <w:rStyle w:val="StyleUnderline"/>
        </w:rPr>
        <w:t xml:space="preserve">Even in rooms where stakes have been </w:t>
      </w:r>
      <w:r w:rsidRPr="005B09CA">
        <w:rPr>
          <w:rStyle w:val="Emphasis"/>
        </w:rPr>
        <w:t>high</w:t>
      </w:r>
      <w:r w:rsidRPr="00D36BC9">
        <w:rPr>
          <w:sz w:val="14"/>
        </w:rPr>
        <w:t xml:space="preserve">— where potential </w:t>
      </w:r>
      <w:r w:rsidRPr="005B09CA">
        <w:rPr>
          <w:rStyle w:val="Emphasis"/>
        </w:rPr>
        <w:t>researchers</w:t>
      </w:r>
      <w:r w:rsidRPr="005B09CA">
        <w:rPr>
          <w:rStyle w:val="StyleUnderline"/>
        </w:rPr>
        <w:t xml:space="preserve"> were discussing </w:t>
      </w:r>
      <w:r w:rsidRPr="005B09CA">
        <w:rPr>
          <w:rStyle w:val="Emphasis"/>
        </w:rPr>
        <w:t>how to understand</w:t>
      </w:r>
      <w:r w:rsidRPr="005B09CA">
        <w:rPr>
          <w:rStyle w:val="StyleUnderline"/>
        </w:rPr>
        <w:t xml:space="preserve"> a social phenomenon</w:t>
      </w:r>
      <w:r w:rsidRPr="00D36BC9">
        <w:rPr>
          <w:sz w:val="14"/>
        </w:rPr>
        <w:t xml:space="preserve">, where </w:t>
      </w:r>
      <w:r w:rsidRPr="005B09CA">
        <w:rPr>
          <w:rStyle w:val="Emphasis"/>
        </w:rPr>
        <w:t>activists</w:t>
      </w:r>
      <w:r w:rsidRPr="005B09CA">
        <w:rPr>
          <w:rStyle w:val="StyleUnderline"/>
        </w:rPr>
        <w:t xml:space="preserve"> were deciding </w:t>
      </w:r>
      <w:r w:rsidRPr="005B09CA">
        <w:rPr>
          <w:rStyle w:val="Emphasis"/>
        </w:rPr>
        <w:t>what to target</w:t>
      </w:r>
      <w:r w:rsidRPr="00D36BC9">
        <w:rPr>
          <w:sz w:val="14"/>
        </w:rPr>
        <w:t xml:space="preserve">— </w:t>
      </w:r>
      <w:r w:rsidRPr="005B09CA">
        <w:rPr>
          <w:rStyle w:val="StyleUnderline"/>
        </w:rPr>
        <w:t xml:space="preserve">the rules of deference have often meant that the conversation stayed </w:t>
      </w:r>
      <w:r w:rsidRPr="005B09CA">
        <w:rPr>
          <w:rStyle w:val="Emphasis"/>
        </w:rPr>
        <w:t>in</w:t>
      </w:r>
      <w:r w:rsidRPr="005B09CA">
        <w:rPr>
          <w:rStyle w:val="StyleUnderline"/>
        </w:rPr>
        <w:t xml:space="preserve"> the room</w:t>
      </w:r>
      <w:r w:rsidRPr="00D36BC9">
        <w:rPr>
          <w:sz w:val="14"/>
        </w:rPr>
        <w:t xml:space="preserve">, </w:t>
      </w:r>
      <w:r w:rsidRPr="005B09CA">
        <w:rPr>
          <w:rStyle w:val="StyleUnderline"/>
        </w:rPr>
        <w:t xml:space="preserve">while </w:t>
      </w:r>
      <w:r w:rsidRPr="0017353A">
        <w:rPr>
          <w:rStyle w:val="StyleUnderline"/>
          <w:highlight w:val="cyan"/>
        </w:rPr>
        <w:t>the people most affected</w:t>
      </w:r>
      <w:r w:rsidRPr="005B09CA">
        <w:rPr>
          <w:rStyle w:val="StyleUnderline"/>
        </w:rPr>
        <w:t xml:space="preserve"> by it </w:t>
      </w:r>
      <w:r w:rsidRPr="0017353A">
        <w:rPr>
          <w:rStyle w:val="StyleUnderline"/>
          <w:highlight w:val="cyan"/>
        </w:rPr>
        <w:t xml:space="preserve">stayed </w:t>
      </w:r>
      <w:r w:rsidRPr="0017353A">
        <w:rPr>
          <w:rStyle w:val="Emphasis"/>
          <w:highlight w:val="cyan"/>
        </w:rPr>
        <w:t>outside</w:t>
      </w:r>
      <w:r w:rsidRPr="00D36BC9">
        <w:rPr>
          <w:sz w:val="14"/>
        </w:rPr>
        <w:t xml:space="preserve">. </w:t>
      </w:r>
    </w:p>
    <w:p w14:paraId="20237DF7" w14:textId="77777777" w:rsidR="00B569EB" w:rsidRPr="00D36BC9" w:rsidRDefault="00B569EB" w:rsidP="00B569EB">
      <w:pPr>
        <w:rPr>
          <w:sz w:val="14"/>
        </w:rPr>
      </w:pPr>
      <w:r w:rsidRPr="00D36BC9">
        <w:rPr>
          <w:sz w:val="14"/>
        </w:rPr>
        <w:t xml:space="preserve">This particular politics of deference emerged out of a theoretical orientation called standpoint epistemology, which became popular in feminist circles in the 1970s and has continued to contribute to the thinking of many activists and academics since. 18 Standpoint epistemology comprises three seemingly innocuous ideas: </w:t>
      </w:r>
    </w:p>
    <w:p w14:paraId="0CA42CCC" w14:textId="77777777" w:rsidR="00B569EB" w:rsidRPr="00D36BC9" w:rsidRDefault="00B569EB" w:rsidP="00B569EB">
      <w:pPr>
        <w:rPr>
          <w:sz w:val="14"/>
        </w:rPr>
      </w:pPr>
      <w:r w:rsidRPr="00D36BC9">
        <w:rPr>
          <w:sz w:val="14"/>
        </w:rPr>
        <w:t xml:space="preserve">1) knowledge is socially situated, </w:t>
      </w:r>
    </w:p>
    <w:p w14:paraId="11574D34" w14:textId="77777777" w:rsidR="00B569EB" w:rsidRPr="00D36BC9" w:rsidRDefault="00B569EB" w:rsidP="00B569EB">
      <w:pPr>
        <w:rPr>
          <w:sz w:val="14"/>
        </w:rPr>
      </w:pPr>
      <w:r w:rsidRPr="00D36BC9">
        <w:rPr>
          <w:sz w:val="14"/>
        </w:rPr>
        <w:t xml:space="preserve">2) marginalized people have some advantages in gaining some forms of knowledge, and </w:t>
      </w:r>
    </w:p>
    <w:p w14:paraId="5D39751E" w14:textId="77777777" w:rsidR="00B569EB" w:rsidRPr="00D36BC9" w:rsidRDefault="00B569EB" w:rsidP="00B569EB">
      <w:pPr>
        <w:rPr>
          <w:sz w:val="14"/>
        </w:rPr>
      </w:pPr>
      <w:r w:rsidRPr="00D36BC9">
        <w:rPr>
          <w:sz w:val="14"/>
        </w:rPr>
        <w:t xml:space="preserve">3) research programs (and other areas of human activity) ought to reflect these facts. </w:t>
      </w:r>
    </w:p>
    <w:p w14:paraId="004EE6B4" w14:textId="77777777" w:rsidR="00B569EB" w:rsidRPr="00D36BC9" w:rsidRDefault="00B569EB" w:rsidP="00B569EB">
      <w:pPr>
        <w:rPr>
          <w:sz w:val="14"/>
        </w:rPr>
      </w:pPr>
      <w:r w:rsidRPr="00D36BC9">
        <w:rPr>
          <w:sz w:val="14"/>
        </w:rPr>
        <w:t xml:space="preserve">These ideas should go down easy. As Liam Kofi Bright argues, any serious empiricist philosophy would entail all three of these points. 19 Moreover, they are politically important: they point to the value of lived experience and the knowledge that comes from it. At face value, a commitment to these ideas should help us resist and contain elite capture. They should provide a basis for respecting knowledge that the institutions of the world otherwise want to discredit. </w:t>
      </w:r>
    </w:p>
    <w:p w14:paraId="6DF542F5" w14:textId="77777777" w:rsidR="00B569EB" w:rsidRPr="00D36BC9" w:rsidRDefault="00B569EB" w:rsidP="00B569EB">
      <w:pPr>
        <w:rPr>
          <w:sz w:val="14"/>
        </w:rPr>
      </w:pPr>
      <w:r w:rsidRPr="00D36BC9">
        <w:rPr>
          <w:sz w:val="14"/>
        </w:rPr>
        <w:t xml:space="preserve">But </w:t>
      </w:r>
      <w:r w:rsidRPr="00D36BC9">
        <w:rPr>
          <w:rStyle w:val="Emphasis"/>
        </w:rPr>
        <w:t>the devil is in the details</w:t>
      </w:r>
      <w:r w:rsidRPr="00D36BC9">
        <w:rPr>
          <w:sz w:val="14"/>
        </w:rPr>
        <w:t xml:space="preserve">. The </w:t>
      </w:r>
      <w:r w:rsidRPr="005B09CA">
        <w:rPr>
          <w:rStyle w:val="StyleUnderline"/>
        </w:rPr>
        <w:t>common approaches</w:t>
      </w:r>
      <w:r w:rsidRPr="00D36BC9">
        <w:rPr>
          <w:sz w:val="14"/>
        </w:rPr>
        <w:t xml:space="preserve"> to putting these abstract ideas into practice </w:t>
      </w:r>
      <w:r w:rsidRPr="005B09CA">
        <w:rPr>
          <w:rStyle w:val="StyleUnderline"/>
        </w:rPr>
        <w:t xml:space="preserve">emphasize </w:t>
      </w:r>
      <w:r w:rsidRPr="0017353A">
        <w:rPr>
          <w:rStyle w:val="StyleUnderline"/>
          <w:highlight w:val="cyan"/>
        </w:rPr>
        <w:t>deference</w:t>
      </w:r>
      <w:r w:rsidRPr="005B09CA">
        <w:rPr>
          <w:rStyle w:val="StyleUnderline"/>
        </w:rPr>
        <w:t xml:space="preserve"> to others in conversational contexts</w:t>
      </w:r>
      <w:r w:rsidRPr="00D36BC9">
        <w:rPr>
          <w:sz w:val="14"/>
        </w:rPr>
        <w:t xml:space="preserve">, </w:t>
      </w:r>
      <w:r w:rsidRPr="005B09CA">
        <w:rPr>
          <w:rStyle w:val="StyleUnderline"/>
        </w:rPr>
        <w:t>in an effort to fix the distribution of attention</w:t>
      </w:r>
      <w:r w:rsidRPr="00D36BC9">
        <w:rPr>
          <w:sz w:val="14"/>
        </w:rPr>
        <w:t xml:space="preserve">: </w:t>
      </w:r>
      <w:r w:rsidRPr="005B09CA">
        <w:rPr>
          <w:rStyle w:val="StyleUnderline"/>
        </w:rPr>
        <w:t xml:space="preserve">they ask that we </w:t>
      </w:r>
      <w:r w:rsidRPr="005B09CA">
        <w:rPr>
          <w:rStyle w:val="Emphasis"/>
        </w:rPr>
        <w:t>pass the mic</w:t>
      </w:r>
      <w:r w:rsidRPr="00D36BC9">
        <w:rPr>
          <w:sz w:val="14"/>
        </w:rPr>
        <w:t xml:space="preserve">, </w:t>
      </w:r>
      <w:r w:rsidRPr="005B09CA">
        <w:rPr>
          <w:rStyle w:val="Emphasis"/>
        </w:rPr>
        <w:t>believe marginalized people</w:t>
      </w:r>
      <w:r w:rsidRPr="00D36BC9">
        <w:rPr>
          <w:sz w:val="14"/>
        </w:rPr>
        <w:t xml:space="preserve">, </w:t>
      </w:r>
      <w:r w:rsidRPr="005B09CA">
        <w:rPr>
          <w:rStyle w:val="StyleUnderline"/>
        </w:rPr>
        <w:t xml:space="preserve">and </w:t>
      </w:r>
      <w:r w:rsidRPr="005B09CA">
        <w:rPr>
          <w:rStyle w:val="Emphasis"/>
        </w:rPr>
        <w:t>give offerings</w:t>
      </w:r>
      <w:r w:rsidRPr="00D36BC9">
        <w:rPr>
          <w:sz w:val="14"/>
        </w:rPr>
        <w:t xml:space="preserve">. The motivation is admirable, and </w:t>
      </w:r>
      <w:r w:rsidRPr="005B09CA">
        <w:rPr>
          <w:rStyle w:val="StyleUnderline"/>
        </w:rPr>
        <w:t xml:space="preserve">these actions </w:t>
      </w:r>
      <w:r w:rsidRPr="0017353A">
        <w:rPr>
          <w:rStyle w:val="StyleUnderline"/>
        </w:rPr>
        <w:t xml:space="preserve">themselves are </w:t>
      </w:r>
      <w:r w:rsidRPr="0017353A">
        <w:rPr>
          <w:rStyle w:val="Emphasis"/>
        </w:rPr>
        <w:t>often good ideas</w:t>
      </w:r>
      <w:r w:rsidRPr="0017353A">
        <w:rPr>
          <w:sz w:val="14"/>
        </w:rPr>
        <w:t>,</w:t>
      </w:r>
      <w:r w:rsidRPr="00D36BC9">
        <w:rPr>
          <w:sz w:val="14"/>
        </w:rPr>
        <w:t xml:space="preserve"> as far as they go. </w:t>
      </w:r>
      <w:r w:rsidRPr="005B09CA">
        <w:rPr>
          <w:rStyle w:val="StyleUnderline"/>
        </w:rPr>
        <w:t xml:space="preserve">But </w:t>
      </w:r>
      <w:r w:rsidRPr="005B09CA">
        <w:rPr>
          <w:rStyle w:val="Emphasis"/>
        </w:rPr>
        <w:t>aside</w:t>
      </w:r>
      <w:r w:rsidRPr="005B09CA">
        <w:rPr>
          <w:rStyle w:val="StyleUnderline"/>
        </w:rPr>
        <w:t xml:space="preserve"> from involving attitudes and interpersonal dynamics</w:t>
      </w:r>
      <w:r w:rsidRPr="00D36BC9">
        <w:rPr>
          <w:sz w:val="14"/>
        </w:rPr>
        <w:t xml:space="preserve">, </w:t>
      </w:r>
      <w:r w:rsidRPr="005B09CA">
        <w:rPr>
          <w:rStyle w:val="StyleUnderline"/>
        </w:rPr>
        <w:t>oppression</w:t>
      </w:r>
      <w:r w:rsidRPr="00D36BC9">
        <w:rPr>
          <w:sz w:val="14"/>
        </w:rPr>
        <w:t xml:space="preserve">— racism, ableism, xenophobia, patriarchy, and so forth— </w:t>
      </w:r>
      <w:r w:rsidRPr="005B09CA">
        <w:rPr>
          <w:rStyle w:val="StyleUnderline"/>
        </w:rPr>
        <w:t xml:space="preserve">also </w:t>
      </w:r>
      <w:r w:rsidRPr="0017353A">
        <w:rPr>
          <w:rStyle w:val="StyleUnderline"/>
          <w:highlight w:val="cyan"/>
        </w:rPr>
        <w:t>have</w:t>
      </w:r>
      <w:r w:rsidRPr="005B09CA">
        <w:rPr>
          <w:rStyle w:val="StyleUnderline"/>
        </w:rPr>
        <w:t xml:space="preserve"> </w:t>
      </w:r>
      <w:r w:rsidRPr="0017353A">
        <w:rPr>
          <w:rStyle w:val="Emphasis"/>
          <w:highlight w:val="cyan"/>
        </w:rPr>
        <w:t>serious material consequences</w:t>
      </w:r>
      <w:r w:rsidRPr="00D36BC9">
        <w:rPr>
          <w:sz w:val="14"/>
        </w:rPr>
        <w:t xml:space="preserve">. </w:t>
      </w:r>
      <w:r w:rsidRPr="005B09CA">
        <w:rPr>
          <w:rStyle w:val="StyleUnderline"/>
        </w:rPr>
        <w:t xml:space="preserve">These </w:t>
      </w:r>
      <w:r w:rsidRPr="005B09CA">
        <w:rPr>
          <w:rStyle w:val="Emphasis"/>
        </w:rPr>
        <w:t>structures</w:t>
      </w:r>
      <w:r w:rsidRPr="005B09CA">
        <w:rPr>
          <w:rStyle w:val="StyleUnderline"/>
        </w:rPr>
        <w:t xml:space="preserve"> of injustice decide who has </w:t>
      </w:r>
      <w:r w:rsidRPr="005B09CA">
        <w:rPr>
          <w:rStyle w:val="Emphasis"/>
        </w:rPr>
        <w:t>reliable access</w:t>
      </w:r>
      <w:r w:rsidRPr="005B09CA">
        <w:rPr>
          <w:rStyle w:val="StyleUnderline"/>
        </w:rPr>
        <w:t xml:space="preserve"> to basic interpersonal security</w:t>
      </w:r>
      <w:r w:rsidRPr="00D36BC9">
        <w:rPr>
          <w:sz w:val="14"/>
        </w:rPr>
        <w:t xml:space="preserve">, </w:t>
      </w:r>
      <w:r w:rsidRPr="005B09CA">
        <w:rPr>
          <w:rStyle w:val="StyleUnderline"/>
        </w:rPr>
        <w:t>housing</w:t>
      </w:r>
      <w:r w:rsidRPr="00D36BC9">
        <w:rPr>
          <w:sz w:val="14"/>
        </w:rPr>
        <w:t xml:space="preserve">, </w:t>
      </w:r>
      <w:r w:rsidRPr="005B09CA">
        <w:rPr>
          <w:rStyle w:val="StyleUnderline"/>
        </w:rPr>
        <w:t>health care</w:t>
      </w:r>
      <w:r w:rsidRPr="00D36BC9">
        <w:rPr>
          <w:sz w:val="14"/>
        </w:rPr>
        <w:t xml:space="preserve">, </w:t>
      </w:r>
      <w:r w:rsidRPr="005B09CA">
        <w:rPr>
          <w:rStyle w:val="StyleUnderline"/>
        </w:rPr>
        <w:t>water</w:t>
      </w:r>
      <w:r w:rsidRPr="00D36BC9">
        <w:rPr>
          <w:sz w:val="14"/>
        </w:rPr>
        <w:t xml:space="preserve">, </w:t>
      </w:r>
      <w:r w:rsidRPr="005B09CA">
        <w:rPr>
          <w:rStyle w:val="StyleUnderline"/>
        </w:rPr>
        <w:t>and energy</w:t>
      </w:r>
      <w:r w:rsidRPr="00D36BC9">
        <w:rPr>
          <w:sz w:val="14"/>
        </w:rPr>
        <w:t xml:space="preserve">. </w:t>
      </w:r>
      <w:r w:rsidRPr="005B09CA">
        <w:rPr>
          <w:rStyle w:val="Emphasis"/>
        </w:rPr>
        <w:t>All</w:t>
      </w:r>
      <w:r w:rsidRPr="005B09CA">
        <w:rPr>
          <w:rStyle w:val="StyleUnderline"/>
        </w:rPr>
        <w:t xml:space="preserve"> of these consequences</w:t>
      </w:r>
      <w:r w:rsidRPr="00D36BC9">
        <w:rPr>
          <w:sz w:val="14"/>
        </w:rPr>
        <w:t xml:space="preserve"> of bigotry, </w:t>
      </w:r>
      <w:r w:rsidRPr="005B09CA">
        <w:rPr>
          <w:rStyle w:val="StyleUnderline"/>
        </w:rPr>
        <w:t xml:space="preserve">from the </w:t>
      </w:r>
      <w:r w:rsidRPr="005B09CA">
        <w:rPr>
          <w:rStyle w:val="Emphasis"/>
        </w:rPr>
        <w:t>attitudinal</w:t>
      </w:r>
      <w:r w:rsidRPr="005B09CA">
        <w:rPr>
          <w:rStyle w:val="StyleUnderline"/>
        </w:rPr>
        <w:t xml:space="preserve"> to the </w:t>
      </w:r>
      <w:r w:rsidRPr="005B09CA">
        <w:rPr>
          <w:rStyle w:val="Emphasis"/>
        </w:rPr>
        <w:t>material</w:t>
      </w:r>
      <w:r w:rsidRPr="00D36BC9">
        <w:rPr>
          <w:sz w:val="14"/>
        </w:rPr>
        <w:t xml:space="preserve">, </w:t>
      </w:r>
      <w:r w:rsidRPr="005B09CA">
        <w:rPr>
          <w:rStyle w:val="StyleUnderline"/>
        </w:rPr>
        <w:t>have to be dealt with if we are to address oppression</w:t>
      </w:r>
      <w:r w:rsidRPr="00D36BC9">
        <w:rPr>
          <w:sz w:val="14"/>
        </w:rPr>
        <w:t xml:space="preserve">. </w:t>
      </w:r>
    </w:p>
    <w:p w14:paraId="75169A5A" w14:textId="77777777" w:rsidR="00B569EB" w:rsidRPr="00D36BC9" w:rsidRDefault="00B569EB" w:rsidP="00B569EB">
      <w:pPr>
        <w:rPr>
          <w:sz w:val="14"/>
        </w:rPr>
      </w:pPr>
      <w:r w:rsidRPr="005B09CA">
        <w:rPr>
          <w:rStyle w:val="StyleUnderline"/>
        </w:rPr>
        <w:t xml:space="preserve">The politics of deference focuses on the consequences that are likeliest to show up in the rooms where </w:t>
      </w:r>
      <w:r w:rsidRPr="005B09CA">
        <w:rPr>
          <w:rStyle w:val="Emphasis"/>
        </w:rPr>
        <w:t>elites</w:t>
      </w:r>
      <w:r w:rsidRPr="005B09CA">
        <w:rPr>
          <w:rStyle w:val="StyleUnderline"/>
        </w:rPr>
        <w:t xml:space="preserve"> do most of their interacting</w:t>
      </w:r>
      <w:r w:rsidRPr="00D36BC9">
        <w:rPr>
          <w:sz w:val="14"/>
        </w:rPr>
        <w:t xml:space="preserve">: classrooms, boardrooms, political parties. As a result, </w:t>
      </w:r>
      <w:r w:rsidRPr="005B09CA">
        <w:rPr>
          <w:rStyle w:val="StyleUnderline"/>
        </w:rPr>
        <w:t xml:space="preserve">we seem to end up with </w:t>
      </w:r>
      <w:r w:rsidRPr="005B09CA">
        <w:rPr>
          <w:rStyle w:val="Emphasis"/>
        </w:rPr>
        <w:t>far more</w:t>
      </w:r>
      <w:r w:rsidRPr="00D36BC9">
        <w:rPr>
          <w:sz w:val="14"/>
        </w:rPr>
        <w:t xml:space="preserve">, </w:t>
      </w:r>
      <w:r w:rsidRPr="005B09CA">
        <w:rPr>
          <w:rStyle w:val="StyleUnderline"/>
        </w:rPr>
        <w:t xml:space="preserve">and </w:t>
      </w:r>
      <w:r w:rsidRPr="005B09CA">
        <w:rPr>
          <w:rStyle w:val="Emphasis"/>
        </w:rPr>
        <w:t>more specific</w:t>
      </w:r>
      <w:r w:rsidRPr="00D36BC9">
        <w:rPr>
          <w:sz w:val="14"/>
        </w:rPr>
        <w:t xml:space="preserve">, </w:t>
      </w:r>
      <w:r w:rsidRPr="005B09CA">
        <w:rPr>
          <w:rStyle w:val="StyleUnderline"/>
        </w:rPr>
        <w:t>practical advice about how to</w:t>
      </w:r>
      <w:r w:rsidRPr="00D36BC9">
        <w:rPr>
          <w:sz w:val="14"/>
        </w:rPr>
        <w:t xml:space="preserve">, say, </w:t>
      </w:r>
      <w:r w:rsidRPr="00D36BC9">
        <w:rPr>
          <w:rStyle w:val="Emphasis"/>
        </w:rPr>
        <w:t>allocate tasks at a committee meeting</w:t>
      </w:r>
      <w:r w:rsidRPr="005B09CA">
        <w:rPr>
          <w:rStyle w:val="StyleUnderline"/>
        </w:rPr>
        <w:t xml:space="preserve"> than how </w:t>
      </w:r>
      <w:r w:rsidRPr="00D36BC9">
        <w:rPr>
          <w:rStyle w:val="StyleUnderline"/>
        </w:rPr>
        <w:t xml:space="preserve">to </w:t>
      </w:r>
      <w:r w:rsidRPr="00D36BC9">
        <w:rPr>
          <w:rStyle w:val="Emphasis"/>
        </w:rPr>
        <w:t>keep people alive</w:t>
      </w:r>
      <w:r w:rsidRPr="00D36BC9">
        <w:rPr>
          <w:sz w:val="14"/>
        </w:rPr>
        <w:t xml:space="preserve">. </w:t>
      </w:r>
    </w:p>
    <w:p w14:paraId="7F2C65C1" w14:textId="77777777" w:rsidR="00B569EB" w:rsidRPr="00D36BC9" w:rsidRDefault="00B569EB" w:rsidP="00B569EB">
      <w:pPr>
        <w:rPr>
          <w:sz w:val="14"/>
        </w:rPr>
      </w:pPr>
      <w:r w:rsidRPr="0017353A">
        <w:rPr>
          <w:rStyle w:val="StyleUnderline"/>
          <w:highlight w:val="cyan"/>
        </w:rPr>
        <w:t xml:space="preserve">Deference as a </w:t>
      </w:r>
      <w:r w:rsidRPr="0017353A">
        <w:rPr>
          <w:rStyle w:val="Emphasis"/>
          <w:highlight w:val="cyan"/>
        </w:rPr>
        <w:t>default</w:t>
      </w:r>
      <w:r w:rsidRPr="005B09CA">
        <w:rPr>
          <w:rStyle w:val="StyleUnderline"/>
        </w:rPr>
        <w:t xml:space="preserve"> political orientation </w:t>
      </w:r>
      <w:r w:rsidRPr="0017353A">
        <w:rPr>
          <w:rStyle w:val="StyleUnderline"/>
          <w:highlight w:val="cyan"/>
        </w:rPr>
        <w:t xml:space="preserve">can work </w:t>
      </w:r>
      <w:r w:rsidRPr="0017353A">
        <w:rPr>
          <w:rStyle w:val="Emphasis"/>
          <w:highlight w:val="cyan"/>
        </w:rPr>
        <w:t>counter</w:t>
      </w:r>
      <w:r w:rsidRPr="0017353A">
        <w:rPr>
          <w:rStyle w:val="StyleUnderline"/>
          <w:highlight w:val="cyan"/>
        </w:rPr>
        <w:t xml:space="preserve"> to marginalized groups’ interests</w:t>
      </w:r>
      <w:r w:rsidRPr="00D36BC9">
        <w:rPr>
          <w:sz w:val="14"/>
        </w:rPr>
        <w:t xml:space="preserve">. </w:t>
      </w:r>
      <w:r w:rsidRPr="005B09CA">
        <w:rPr>
          <w:rStyle w:val="StyleUnderline"/>
        </w:rPr>
        <w:t xml:space="preserve">We are </w:t>
      </w:r>
      <w:r w:rsidRPr="005B09CA">
        <w:rPr>
          <w:rStyle w:val="Emphasis"/>
        </w:rPr>
        <w:t>surrounded</w:t>
      </w:r>
      <w:r w:rsidRPr="005B09CA">
        <w:rPr>
          <w:rStyle w:val="StyleUnderline"/>
        </w:rPr>
        <w:t xml:space="preserve"> by a </w:t>
      </w:r>
      <w:r w:rsidRPr="0017353A">
        <w:rPr>
          <w:rStyle w:val="StyleUnderline"/>
          <w:highlight w:val="cyan"/>
        </w:rPr>
        <w:t>discourse</w:t>
      </w:r>
      <w:r w:rsidRPr="005B09CA">
        <w:rPr>
          <w:rStyle w:val="StyleUnderline"/>
        </w:rPr>
        <w:t xml:space="preserve"> that </w:t>
      </w:r>
      <w:r w:rsidRPr="0017353A">
        <w:rPr>
          <w:rStyle w:val="StyleUnderline"/>
          <w:highlight w:val="cyan"/>
        </w:rPr>
        <w:t>locates</w:t>
      </w:r>
      <w:r w:rsidRPr="005B09CA">
        <w:rPr>
          <w:rStyle w:val="StyleUnderline"/>
        </w:rPr>
        <w:t xml:space="preserve"> attentional </w:t>
      </w:r>
      <w:r w:rsidRPr="0017353A">
        <w:rPr>
          <w:rStyle w:val="StyleUnderline"/>
          <w:highlight w:val="cyan"/>
        </w:rPr>
        <w:t>injustice in</w:t>
      </w:r>
      <w:r w:rsidRPr="005B09CA">
        <w:rPr>
          <w:rStyle w:val="StyleUnderline"/>
        </w:rPr>
        <w:t xml:space="preserve"> the selection of </w:t>
      </w:r>
      <w:r w:rsidRPr="0017353A">
        <w:rPr>
          <w:rStyle w:val="Emphasis"/>
          <w:highlight w:val="cyan"/>
        </w:rPr>
        <w:t>spokespeople</w:t>
      </w:r>
      <w:r w:rsidRPr="0017353A">
        <w:rPr>
          <w:rStyle w:val="StyleUnderline"/>
          <w:highlight w:val="cyan"/>
        </w:rPr>
        <w:t xml:space="preserve"> and </w:t>
      </w:r>
      <w:r w:rsidRPr="0017353A">
        <w:rPr>
          <w:rStyle w:val="Emphasis"/>
          <w:highlight w:val="cyan"/>
        </w:rPr>
        <w:t>book lists</w:t>
      </w:r>
      <w:r w:rsidRPr="005B09CA">
        <w:rPr>
          <w:rStyle w:val="StyleUnderline"/>
        </w:rPr>
        <w:t xml:space="preserve"> taken to represent the marginalized</w:t>
      </w:r>
      <w:r w:rsidRPr="00D36BC9">
        <w:rPr>
          <w:sz w:val="14"/>
        </w:rPr>
        <w:t xml:space="preserve">, </w:t>
      </w:r>
      <w:r w:rsidRPr="0017353A">
        <w:rPr>
          <w:rStyle w:val="StyleUnderline"/>
          <w:highlight w:val="cyan"/>
        </w:rPr>
        <w:t>rather than</w:t>
      </w:r>
      <w:r w:rsidRPr="005B09CA">
        <w:rPr>
          <w:rStyle w:val="StyleUnderline"/>
        </w:rPr>
        <w:t xml:space="preserve"> focusing on the </w:t>
      </w:r>
      <w:r w:rsidRPr="0017353A">
        <w:rPr>
          <w:rStyle w:val="Emphasis"/>
          <w:highlight w:val="cyan"/>
        </w:rPr>
        <w:t>actions</w:t>
      </w:r>
      <w:r w:rsidRPr="0017353A">
        <w:rPr>
          <w:rStyle w:val="StyleUnderline"/>
          <w:highlight w:val="cyan"/>
        </w:rPr>
        <w:t xml:space="preserve"> of</w:t>
      </w:r>
      <w:r w:rsidRPr="005B09CA">
        <w:rPr>
          <w:rStyle w:val="StyleUnderline"/>
        </w:rPr>
        <w:t xml:space="preserve"> the </w:t>
      </w:r>
      <w:r w:rsidRPr="0017353A">
        <w:rPr>
          <w:rStyle w:val="StyleUnderline"/>
          <w:highlight w:val="cyan"/>
        </w:rPr>
        <w:t xml:space="preserve">corporations and </w:t>
      </w:r>
      <w:r w:rsidRPr="00557B02">
        <w:rPr>
          <w:rStyle w:val="StyleUnderline"/>
          <w:highlight w:val="cyan"/>
        </w:rPr>
        <w:t xml:space="preserve">algorithms that </w:t>
      </w:r>
      <w:r w:rsidRPr="00557B02">
        <w:rPr>
          <w:rStyle w:val="Emphasis"/>
          <w:highlight w:val="cyan"/>
        </w:rPr>
        <w:t>much more powerfully</w:t>
      </w:r>
      <w:r w:rsidRPr="00557B02">
        <w:rPr>
          <w:rStyle w:val="StyleUnderline"/>
          <w:highlight w:val="cyan"/>
        </w:rPr>
        <w:t xml:space="preserve"> distribute attention</w:t>
      </w:r>
      <w:r w:rsidRPr="00557B02">
        <w:rPr>
          <w:sz w:val="14"/>
          <w:highlight w:val="cyan"/>
        </w:rPr>
        <w:t>.</w:t>
      </w:r>
      <w:r w:rsidRPr="00D36BC9">
        <w:rPr>
          <w:sz w:val="14"/>
        </w:rPr>
        <w:t xml:space="preserve"> </w:t>
      </w:r>
      <w:r w:rsidRPr="00557B02">
        <w:rPr>
          <w:rStyle w:val="StyleUnderline"/>
          <w:highlight w:val="cyan"/>
        </w:rPr>
        <w:t>This</w:t>
      </w:r>
      <w:r w:rsidRPr="005B09CA">
        <w:rPr>
          <w:rStyle w:val="StyleUnderline"/>
        </w:rPr>
        <w:t xml:space="preserve"> discourse </w:t>
      </w:r>
      <w:r w:rsidRPr="005B09CA">
        <w:rPr>
          <w:rStyle w:val="Emphasis"/>
        </w:rPr>
        <w:t xml:space="preserve">ultimately </w:t>
      </w:r>
      <w:r w:rsidRPr="00557B02">
        <w:rPr>
          <w:rStyle w:val="Emphasis"/>
          <w:highlight w:val="cyan"/>
        </w:rPr>
        <w:t>participates</w:t>
      </w:r>
      <w:r w:rsidRPr="00557B02">
        <w:rPr>
          <w:rStyle w:val="StyleUnderline"/>
          <w:highlight w:val="cyan"/>
        </w:rPr>
        <w:t xml:space="preserve"> in the </w:t>
      </w:r>
      <w:r w:rsidRPr="00557B02">
        <w:rPr>
          <w:rStyle w:val="Emphasis"/>
          <w:highlight w:val="cyan"/>
        </w:rPr>
        <w:t>weaponization of attention</w:t>
      </w:r>
      <w:r w:rsidRPr="005B09CA">
        <w:rPr>
          <w:rStyle w:val="StyleUnderline"/>
        </w:rPr>
        <w:t xml:space="preserve"> in the service of marginalization</w:t>
      </w:r>
      <w:r w:rsidRPr="00D36BC9">
        <w:rPr>
          <w:sz w:val="14"/>
        </w:rPr>
        <w:t xml:space="preserve">. </w:t>
      </w:r>
      <w:r w:rsidRPr="00557B02">
        <w:rPr>
          <w:rStyle w:val="Emphasis"/>
          <w:sz w:val="32"/>
          <w:szCs w:val="30"/>
          <w:highlight w:val="cyan"/>
        </w:rPr>
        <w:t>It directs what little attentional power we can control at symbolic sites of power rather than at the root political issues that explain why everything is so fucked up</w:t>
      </w:r>
      <w:r w:rsidRPr="00557B02">
        <w:rPr>
          <w:sz w:val="14"/>
          <w:highlight w:val="cyan"/>
        </w:rPr>
        <w:t>.</w:t>
      </w:r>
      <w:r w:rsidRPr="00D36BC9">
        <w:rPr>
          <w:sz w:val="14"/>
        </w:rPr>
        <w:t xml:space="preserve"> </w:t>
      </w:r>
    </w:p>
    <w:p w14:paraId="65488F14" w14:textId="77777777" w:rsidR="00B569EB" w:rsidRPr="00D36BC9" w:rsidRDefault="00B569EB" w:rsidP="00B569EB">
      <w:pPr>
        <w:rPr>
          <w:sz w:val="14"/>
        </w:rPr>
      </w:pPr>
      <w:r w:rsidRPr="00D36BC9">
        <w:rPr>
          <w:sz w:val="14"/>
        </w:rPr>
        <w:t xml:space="preserve">A trip down memory lane provides a powerful example of both the opportunities and limitations of the deferential ap proach. In 2007, Barack Obama was on the campaign trail for the US presidency. Obama had just lost two of the first three primary contests to Hillary Clinton. He gave a speech to a small crowd in Greenwood, South Carolina, looking exhausted and disheartened. Suddenly, an attendee named Edith S. Childs called out words of encouragement: “Fired up, ready to go!” People around her repeated the chant, and the energy in the crowd crescendoed. After a newly energized Barack Obama crushed Clinton in the South Carolina primary, those five words became a slogan of the campaign that carried the young upstart into the White House. 20 </w:t>
      </w:r>
    </w:p>
    <w:p w14:paraId="2BA5D6BF" w14:textId="77777777" w:rsidR="00B569EB" w:rsidRPr="00D36BC9" w:rsidRDefault="00B569EB" w:rsidP="00B569EB">
      <w:pPr>
        <w:rPr>
          <w:sz w:val="14"/>
        </w:rPr>
      </w:pPr>
      <w:r w:rsidRPr="00D36BC9">
        <w:rPr>
          <w:sz w:val="14"/>
        </w:rPr>
        <w:t xml:space="preserve">Two years later, President Barack Obama went back out on the speaking trail— this time to Minneapolis, Minnesota, in defense of his fight to expand access to health care. President Obama explained that he “always believed that change doesn’t come from the top down; it comes from the bottom up. . . . It begins with you sharing your stories, fighting for something better.” 21 But what does change coming from the “bottom up” mean, in this context? The president was remarkably explicit: “[ I] t goes to show you how one voice can change a room. And if it changes a room, it can change a city. And if it can change a city, it can change a state. And if it can change a state, it can change a nation. If it change[ s] the nation, it can change the world.” In other words, the president held forth a model of change flowing through approved channels and hierarchies atop which, ultimately, he stood. </w:t>
      </w:r>
    </w:p>
    <w:p w14:paraId="142C271F" w14:textId="77777777" w:rsidR="00B569EB" w:rsidRPr="00D36BC9" w:rsidRDefault="00B569EB" w:rsidP="00B569EB">
      <w:pPr>
        <w:rPr>
          <w:sz w:val="14"/>
        </w:rPr>
      </w:pPr>
      <w:r w:rsidRPr="00D36BC9">
        <w:rPr>
          <w:sz w:val="14"/>
        </w:rPr>
        <w:t xml:space="preserve">We tend to be on our guard for this kind of cynical use of “bottom up” thinking by elites when we deal with politicians and formal, electoral politics. But, as political theorist Jo Freeman has argued, our own rooms are not free of this phenomenon. 22 According to Freeman, </w:t>
      </w:r>
      <w:r w:rsidRPr="005B09CA">
        <w:rPr>
          <w:rStyle w:val="Emphasis"/>
        </w:rPr>
        <w:t>any</w:t>
      </w:r>
      <w:r w:rsidRPr="005B09CA">
        <w:rPr>
          <w:rStyle w:val="StyleUnderline"/>
        </w:rPr>
        <w:t xml:space="preserve"> group of people interacting with each other will structure itself in </w:t>
      </w:r>
      <w:r w:rsidRPr="005B09CA">
        <w:rPr>
          <w:rStyle w:val="Emphasis"/>
        </w:rPr>
        <w:t>some way</w:t>
      </w:r>
      <w:r w:rsidRPr="005B09CA">
        <w:rPr>
          <w:rStyle w:val="StyleUnderline"/>
        </w:rPr>
        <w:t xml:space="preserve"> or </w:t>
      </w:r>
      <w:r w:rsidRPr="005B09CA">
        <w:rPr>
          <w:rStyle w:val="Emphasis"/>
        </w:rPr>
        <w:t>other</w:t>
      </w:r>
      <w:r w:rsidRPr="00D36BC9">
        <w:rPr>
          <w:sz w:val="14"/>
        </w:rPr>
        <w:t xml:space="preserve">, whether </w:t>
      </w:r>
      <w:r w:rsidRPr="005B09CA">
        <w:rPr>
          <w:rStyle w:val="Emphasis"/>
        </w:rPr>
        <w:t>consciously</w:t>
      </w:r>
      <w:r w:rsidRPr="005B09CA">
        <w:rPr>
          <w:rStyle w:val="StyleUnderline"/>
        </w:rPr>
        <w:t xml:space="preserve"> or </w:t>
      </w:r>
      <w:r w:rsidRPr="005B09CA">
        <w:rPr>
          <w:rStyle w:val="Emphasis"/>
        </w:rPr>
        <w:t>unconsciously</w:t>
      </w:r>
      <w:r w:rsidRPr="00D36BC9">
        <w:rPr>
          <w:sz w:val="14"/>
        </w:rPr>
        <w:t xml:space="preserve">, </w:t>
      </w:r>
      <w:r w:rsidRPr="005B09CA">
        <w:rPr>
          <w:rStyle w:val="StyleUnderline"/>
        </w:rPr>
        <w:t xml:space="preserve">leaving </w:t>
      </w:r>
      <w:r w:rsidRPr="005B09CA">
        <w:rPr>
          <w:rStyle w:val="Emphasis"/>
        </w:rPr>
        <w:t>only</w:t>
      </w:r>
      <w:r w:rsidRPr="005B09CA">
        <w:rPr>
          <w:rStyle w:val="StyleUnderline"/>
        </w:rPr>
        <w:t xml:space="preserve"> the question of how that resulting structure distributes </w:t>
      </w:r>
      <w:r w:rsidRPr="005B09CA">
        <w:rPr>
          <w:rStyle w:val="Emphasis"/>
        </w:rPr>
        <w:t>resources</w:t>
      </w:r>
      <w:r w:rsidRPr="00D36BC9">
        <w:rPr>
          <w:sz w:val="14"/>
        </w:rPr>
        <w:t xml:space="preserve">, </w:t>
      </w:r>
      <w:r w:rsidRPr="005B09CA">
        <w:rPr>
          <w:rStyle w:val="Emphasis"/>
        </w:rPr>
        <w:t>responsibilities</w:t>
      </w:r>
      <w:r w:rsidRPr="00D36BC9">
        <w:rPr>
          <w:sz w:val="14"/>
        </w:rPr>
        <w:t xml:space="preserve">, </w:t>
      </w:r>
      <w:r w:rsidRPr="005B09CA">
        <w:rPr>
          <w:rStyle w:val="Emphasis"/>
        </w:rPr>
        <w:t>attention</w:t>
      </w:r>
      <w:r w:rsidRPr="00D36BC9">
        <w:rPr>
          <w:sz w:val="14"/>
        </w:rPr>
        <w:t xml:space="preserve">, </w:t>
      </w:r>
      <w:r w:rsidRPr="005B09CA">
        <w:rPr>
          <w:rStyle w:val="StyleUnderline"/>
        </w:rPr>
        <w:t xml:space="preserve">and </w:t>
      </w:r>
      <w:r w:rsidRPr="005B09CA">
        <w:rPr>
          <w:rStyle w:val="Emphasis"/>
        </w:rPr>
        <w:t>power</w:t>
      </w:r>
      <w:r w:rsidRPr="00D36BC9">
        <w:rPr>
          <w:sz w:val="14"/>
        </w:rPr>
        <w:t xml:space="preserve">. </w:t>
      </w:r>
    </w:p>
    <w:p w14:paraId="7CE5798B" w14:textId="77777777" w:rsidR="00B569EB" w:rsidRPr="00D36BC9" w:rsidRDefault="00B569EB" w:rsidP="00B569EB">
      <w:pPr>
        <w:rPr>
          <w:sz w:val="14"/>
        </w:rPr>
      </w:pPr>
      <w:r w:rsidRPr="005B09CA">
        <w:rPr>
          <w:rStyle w:val="StyleUnderline"/>
        </w:rPr>
        <w:t xml:space="preserve">Elites from marginalized groups can benefit from deference in ways that are at least </w:t>
      </w:r>
      <w:r w:rsidRPr="005B09CA">
        <w:rPr>
          <w:rStyle w:val="Emphasis"/>
        </w:rPr>
        <w:t>compatible</w:t>
      </w:r>
      <w:r w:rsidRPr="005B09CA">
        <w:rPr>
          <w:rStyle w:val="StyleUnderline"/>
        </w:rPr>
        <w:t xml:space="preserve"> with social progress</w:t>
      </w:r>
      <w:r w:rsidRPr="00D36BC9">
        <w:rPr>
          <w:sz w:val="14"/>
        </w:rPr>
        <w:t xml:space="preserve">, especially if we take the right actions afterward. </w:t>
      </w:r>
      <w:r w:rsidRPr="005B09CA">
        <w:rPr>
          <w:rStyle w:val="StyleUnderline"/>
        </w:rPr>
        <w:t xml:space="preserve">But treating such elites’ interests as </w:t>
      </w:r>
      <w:r w:rsidRPr="005B09CA">
        <w:rPr>
          <w:rStyle w:val="Emphasis"/>
        </w:rPr>
        <w:t>necessarily</w:t>
      </w:r>
      <w:r w:rsidRPr="005B09CA">
        <w:rPr>
          <w:rStyle w:val="StyleUnderline"/>
        </w:rPr>
        <w:t xml:space="preserve"> or even </w:t>
      </w:r>
      <w:r w:rsidRPr="005B09CA">
        <w:rPr>
          <w:rStyle w:val="Emphasis"/>
        </w:rPr>
        <w:t>presumptively</w:t>
      </w:r>
      <w:r w:rsidRPr="005B09CA">
        <w:rPr>
          <w:rStyle w:val="StyleUnderline"/>
        </w:rPr>
        <w:t xml:space="preserve"> aligned with the broader group’s interests</w:t>
      </w:r>
      <w:r w:rsidRPr="00D36BC9">
        <w:rPr>
          <w:sz w:val="14"/>
        </w:rPr>
        <w:t xml:space="preserve"> involves a political naivete we cannot afford. In this context, confusion about elite interests </w:t>
      </w:r>
      <w:r w:rsidRPr="005B09CA">
        <w:rPr>
          <w:rStyle w:val="StyleUnderline"/>
        </w:rPr>
        <w:t xml:space="preserve">functions as a form of </w:t>
      </w:r>
      <w:r w:rsidRPr="005B09CA">
        <w:rPr>
          <w:rStyle w:val="Emphasis"/>
        </w:rPr>
        <w:t>racial Reaganomics</w:t>
      </w:r>
      <w:r w:rsidRPr="00D36BC9">
        <w:rPr>
          <w:sz w:val="14"/>
        </w:rPr>
        <w:t xml:space="preserve">: a strategy </w:t>
      </w:r>
      <w:r w:rsidRPr="005B09CA">
        <w:rPr>
          <w:rStyle w:val="StyleUnderline"/>
        </w:rPr>
        <w:t>reliant on fantasies about the exchange rate between the attention economy and the material economy</w:t>
      </w:r>
      <w:r w:rsidRPr="00D36BC9">
        <w:rPr>
          <w:sz w:val="14"/>
        </w:rPr>
        <w:t xml:space="preserve">. </w:t>
      </w:r>
    </w:p>
    <w:p w14:paraId="0A74CCED" w14:textId="77777777" w:rsidR="00B569EB" w:rsidRPr="00D36BC9" w:rsidRDefault="00B569EB" w:rsidP="00B569EB">
      <w:pPr>
        <w:rPr>
          <w:sz w:val="14"/>
        </w:rPr>
      </w:pPr>
      <w:r w:rsidRPr="00D36BC9">
        <w:rPr>
          <w:sz w:val="14"/>
        </w:rPr>
        <w:t xml:space="preserve">We need to fix the social structure itself— the rooms we interact in, and the house they make up. Deference, as a strategy, bears at best a tenuous relationship to this goal. </w:t>
      </w:r>
    </w:p>
    <w:p w14:paraId="3DE6444A" w14:textId="77777777" w:rsidR="00B569EB" w:rsidRPr="00D36BC9" w:rsidRDefault="00B569EB" w:rsidP="00B569EB">
      <w:pPr>
        <w:rPr>
          <w:sz w:val="14"/>
        </w:rPr>
      </w:pPr>
      <w:r w:rsidRPr="00D36BC9">
        <w:rPr>
          <w:sz w:val="14"/>
        </w:rPr>
        <w:t xml:space="preserve">The View from Inside the Room </w:t>
      </w:r>
    </w:p>
    <w:p w14:paraId="45D69A75" w14:textId="77777777" w:rsidR="00B569EB" w:rsidRPr="00D36BC9" w:rsidRDefault="00B569EB" w:rsidP="00B569EB">
      <w:pPr>
        <w:rPr>
          <w:sz w:val="14"/>
        </w:rPr>
      </w:pPr>
      <w:r w:rsidRPr="00D36BC9">
        <w:rPr>
          <w:sz w:val="14"/>
        </w:rPr>
        <w:t xml:space="preserve">To say what’s wrong with the popular, deferential applications of standpoint epistemology, we need to understand what makes it popular. First, a cynical answer: deference to figures from oppressed communities is a performance that sanitizes, apologizes for, or simply distracts from the fact that the deferrer has enough “in the room” privilege for their “lifting up” of a perspective to be of consequence— to reflect well on them. </w:t>
      </w:r>
    </w:p>
    <w:p w14:paraId="54F05098" w14:textId="77777777" w:rsidR="00B569EB" w:rsidRPr="00D36BC9" w:rsidRDefault="00B569EB" w:rsidP="00B569EB">
      <w:pPr>
        <w:rPr>
          <w:sz w:val="14"/>
        </w:rPr>
      </w:pPr>
      <w:r w:rsidRPr="00D36BC9">
        <w:rPr>
          <w:sz w:val="14"/>
        </w:rPr>
        <w:t xml:space="preserve">In her influential essay “The Tyranny of Structurelessness,” Freeman notes that “structurelessness” in the women’s liberation movement did not resolve the problem of unequal and unfair distributions of power; instead, it provided a mask behind which informal networks of well-positioned elites could hide their outsize influence on the culture and activities of the group. 23 </w:t>
      </w:r>
    </w:p>
    <w:p w14:paraId="2250CC1C" w14:textId="77777777" w:rsidR="00B569EB" w:rsidRPr="00D36BC9" w:rsidRDefault="00B569EB" w:rsidP="00B569EB">
      <w:pPr>
        <w:rPr>
          <w:sz w:val="14"/>
        </w:rPr>
      </w:pPr>
      <w:r w:rsidRPr="00D36BC9">
        <w:rPr>
          <w:sz w:val="14"/>
        </w:rPr>
        <w:t xml:space="preserve">Unlike structurelessness, deference politics doesn’t mask its distributive consequences. </w:t>
      </w:r>
      <w:r w:rsidRPr="00557B02">
        <w:rPr>
          <w:rStyle w:val="StyleUnderline"/>
          <w:highlight w:val="cyan"/>
        </w:rPr>
        <w:t>Visible performance of a deferential act</w:t>
      </w:r>
      <w:r w:rsidRPr="005B09CA">
        <w:rPr>
          <w:rStyle w:val="StyleUnderline"/>
        </w:rPr>
        <w:t xml:space="preserve"> of</w:t>
      </w:r>
      <w:r w:rsidRPr="00D36BC9">
        <w:rPr>
          <w:sz w:val="14"/>
        </w:rPr>
        <w:t xml:space="preserve"> “</w:t>
      </w:r>
      <w:r w:rsidRPr="005B09CA">
        <w:rPr>
          <w:rStyle w:val="Emphasis"/>
        </w:rPr>
        <w:t>passing the mic</w:t>
      </w:r>
      <w:r w:rsidRPr="00D36BC9">
        <w:rPr>
          <w:sz w:val="14"/>
        </w:rPr>
        <w:t xml:space="preserve">” </w:t>
      </w:r>
      <w:r w:rsidRPr="005B09CA">
        <w:rPr>
          <w:rStyle w:val="StyleUnderline"/>
        </w:rPr>
        <w:t>or</w:t>
      </w:r>
      <w:r w:rsidRPr="00D36BC9">
        <w:rPr>
          <w:sz w:val="14"/>
        </w:rPr>
        <w:t xml:space="preserve"> “</w:t>
      </w:r>
      <w:r w:rsidRPr="005B09CA">
        <w:rPr>
          <w:rStyle w:val="Emphasis"/>
        </w:rPr>
        <w:t>stepping back</w:t>
      </w:r>
      <w:r w:rsidRPr="00D36BC9">
        <w:rPr>
          <w:sz w:val="14"/>
        </w:rPr>
        <w:t xml:space="preserve">” in order to give attention or space to another person </w:t>
      </w:r>
      <w:r w:rsidRPr="005B09CA">
        <w:rPr>
          <w:rStyle w:val="StyleUnderline"/>
        </w:rPr>
        <w:t xml:space="preserve">does tend to </w:t>
      </w:r>
      <w:r w:rsidRPr="00557B02">
        <w:rPr>
          <w:rStyle w:val="Emphasis"/>
          <w:highlight w:val="cyan"/>
        </w:rPr>
        <w:t>redistribute short-term attention</w:t>
      </w:r>
      <w:r w:rsidRPr="00D36BC9">
        <w:rPr>
          <w:sz w:val="14"/>
        </w:rPr>
        <w:t xml:space="preserve">, as promised. </w:t>
      </w:r>
      <w:r w:rsidRPr="00557B02">
        <w:rPr>
          <w:rStyle w:val="StyleUnderline"/>
          <w:highlight w:val="cyan"/>
        </w:rPr>
        <w:t>But</w:t>
      </w:r>
      <w:r w:rsidRPr="005B09CA">
        <w:rPr>
          <w:rStyle w:val="StyleUnderline"/>
        </w:rPr>
        <w:t xml:space="preserve"> deference politics can still </w:t>
      </w:r>
      <w:r w:rsidRPr="00557B02">
        <w:rPr>
          <w:rStyle w:val="Emphasis"/>
          <w:highlight w:val="cyan"/>
        </w:rPr>
        <w:t>mask</w:t>
      </w:r>
      <w:r w:rsidRPr="005B09CA">
        <w:rPr>
          <w:rStyle w:val="Emphasis"/>
        </w:rPr>
        <w:t xml:space="preserve"> essential </w:t>
      </w:r>
      <w:r w:rsidRPr="00557B02">
        <w:rPr>
          <w:rStyle w:val="Emphasis"/>
          <w:highlight w:val="cyan"/>
        </w:rPr>
        <w:t>power relations</w:t>
      </w:r>
      <w:r w:rsidRPr="00D36BC9">
        <w:rPr>
          <w:sz w:val="14"/>
        </w:rPr>
        <w:t xml:space="preserve">, </w:t>
      </w:r>
      <w:r w:rsidRPr="005B09CA">
        <w:rPr>
          <w:rStyle w:val="StyleUnderline"/>
        </w:rPr>
        <w:t xml:space="preserve">especially </w:t>
      </w:r>
      <w:r w:rsidRPr="00557B02">
        <w:rPr>
          <w:rStyle w:val="StyleUnderline"/>
          <w:highlight w:val="cyan"/>
        </w:rPr>
        <w:t>when we consider</w:t>
      </w:r>
      <w:r w:rsidRPr="005B09CA">
        <w:rPr>
          <w:rStyle w:val="StyleUnderline"/>
        </w:rPr>
        <w:t xml:space="preserve"> the performance in the context of the </w:t>
      </w:r>
      <w:r w:rsidRPr="00557B02">
        <w:rPr>
          <w:rStyle w:val="StyleUnderline"/>
          <w:highlight w:val="cyan"/>
        </w:rPr>
        <w:t xml:space="preserve">people who </w:t>
      </w:r>
      <w:r w:rsidRPr="00557B02">
        <w:rPr>
          <w:rStyle w:val="Emphasis"/>
          <w:highlight w:val="cyan"/>
        </w:rPr>
        <w:t>aren’t in the room at all</w:t>
      </w:r>
      <w:r w:rsidRPr="00D36BC9">
        <w:rPr>
          <w:sz w:val="14"/>
        </w:rPr>
        <w:t xml:space="preserve">. For instance, </w:t>
      </w:r>
      <w:r w:rsidRPr="005B09CA">
        <w:rPr>
          <w:rStyle w:val="StyleUnderline"/>
        </w:rPr>
        <w:t xml:space="preserve">one white person giving the mic to the specific person of color in the room can </w:t>
      </w:r>
      <w:r w:rsidRPr="005B09CA">
        <w:rPr>
          <w:rStyle w:val="Emphasis"/>
        </w:rPr>
        <w:t>obscure</w:t>
      </w:r>
      <w:r w:rsidRPr="005B09CA">
        <w:rPr>
          <w:rStyle w:val="StyleUnderline"/>
        </w:rPr>
        <w:t xml:space="preserve"> both the </w:t>
      </w:r>
      <w:r w:rsidRPr="005B09CA">
        <w:rPr>
          <w:rStyle w:val="Emphasis"/>
        </w:rPr>
        <w:t>overall power dynamics</w:t>
      </w:r>
      <w:r w:rsidRPr="005B09CA">
        <w:rPr>
          <w:rStyle w:val="StyleUnderline"/>
        </w:rPr>
        <w:t xml:space="preserve"> of the room and the whole room’s relationship to the </w:t>
      </w:r>
      <w:r w:rsidRPr="005B09CA">
        <w:rPr>
          <w:rStyle w:val="Emphasis"/>
        </w:rPr>
        <w:t>broader category</w:t>
      </w:r>
      <w:r w:rsidRPr="00D36BC9">
        <w:rPr>
          <w:sz w:val="14"/>
        </w:rPr>
        <w:t xml:space="preserve"> of “people of color” that a particular comrade is taken to represent. </w:t>
      </w:r>
    </w:p>
    <w:p w14:paraId="10B30F70" w14:textId="77777777" w:rsidR="00B569EB" w:rsidRPr="00D36BC9" w:rsidRDefault="00B569EB" w:rsidP="00B569EB">
      <w:pPr>
        <w:rPr>
          <w:sz w:val="14"/>
        </w:rPr>
      </w:pPr>
      <w:r w:rsidRPr="00D36BC9">
        <w:rPr>
          <w:sz w:val="14"/>
        </w:rPr>
        <w:t xml:space="preserve">It would be reasonable to assume that most of those who practice standpoint epistemology deferentially do so for the right reasons, and that they trust the people they share the room with to help them find the proper practical expression of their joint moral commitments. Indeed, we don’t need to attribute bad faith to all or even most of those who practice deferential politics to explain the phenomenon. </w:t>
      </w:r>
    </w:p>
    <w:p w14:paraId="4063F72E" w14:textId="77777777" w:rsidR="00B569EB" w:rsidRPr="00D36BC9" w:rsidRDefault="00B569EB" w:rsidP="00B569EB">
      <w:pPr>
        <w:rPr>
          <w:sz w:val="14"/>
        </w:rPr>
      </w:pPr>
      <w:r w:rsidRPr="00D36BC9">
        <w:rPr>
          <w:sz w:val="14"/>
        </w:rPr>
        <w:t xml:space="preserve">Bad roommates aren’t the problem, for the same reason that being a good roommate isn’t the solution: the problem is that we are still trapped in the room. If we want better politics, we have to challenge how those rooms are put together, the security system that controls access to them, and the rules that dictate what happens in them. </w:t>
      </w:r>
    </w:p>
    <w:p w14:paraId="560E8217" w14:textId="77777777" w:rsidR="00B569EB" w:rsidRPr="00D36BC9" w:rsidRDefault="00B569EB" w:rsidP="00B569EB">
      <w:pPr>
        <w:rPr>
          <w:sz w:val="14"/>
        </w:rPr>
      </w:pPr>
      <w:r w:rsidRPr="00D36BC9">
        <w:rPr>
          <w:sz w:val="14"/>
        </w:rPr>
        <w:t xml:space="preserve">For illustration, we can return to the question of how you came to read this book— how it is that you and I are interacting through this text, right now. To do so, we have to consider the layers of history, politics, and geography that made its writing possible. </w:t>
      </w:r>
    </w:p>
    <w:p w14:paraId="05A19928" w14:textId="77777777" w:rsidR="00B569EB" w:rsidRPr="00D36BC9" w:rsidRDefault="00B569EB" w:rsidP="00B569EB">
      <w:pPr>
        <w:rPr>
          <w:sz w:val="14"/>
        </w:rPr>
      </w:pPr>
      <w:r w:rsidRPr="00D36BC9">
        <w:rPr>
          <w:sz w:val="14"/>
        </w:rPr>
        <w:t xml:space="preserve">Many aspects of our social system serve as filtering mechanisms, determining which interactions happen and between whom, and thus, what social patterns people are in a position to observe. For the majority of the twentieth century, the US immigration quota system made legal immigration with a path to citizenship available almost exclusively to Europeans (earning Adolf Hitler’s regard as the world “leader in developing explicitly racist policies of nationality and immigration,” in the words of legal scholar James Q. Whitman). 24 </w:t>
      </w:r>
    </w:p>
    <w:p w14:paraId="237D3D1E" w14:textId="77777777" w:rsidR="00B569EB" w:rsidRPr="00D36BC9" w:rsidRDefault="00B569EB" w:rsidP="00B569EB">
      <w:pPr>
        <w:rPr>
          <w:sz w:val="14"/>
        </w:rPr>
      </w:pPr>
      <w:r w:rsidRPr="00D36BC9">
        <w:rPr>
          <w:sz w:val="14"/>
        </w:rPr>
        <w:t xml:space="preserve">But the 1965 Immigration and Nationality Act opened up immigration possibilities to more people, with a preference for “skilled labor.” My family migrated from Nigeria to the United States under these auspices, becoming part of the Nigerian American community that makes up one of the country’s most successful immigrant populations. What no one mentions, of course, is that the 112,000 or so Nigerian Americans with advanced degrees are utterly dwarfed by the 82 million Nigerians who live on less than a dollar a day. </w:t>
      </w:r>
    </w:p>
    <w:p w14:paraId="169E7A79" w14:textId="77777777" w:rsidR="00B569EB" w:rsidRPr="00D36BC9" w:rsidRDefault="00B569EB" w:rsidP="00B569EB">
      <w:pPr>
        <w:rPr>
          <w:sz w:val="14"/>
        </w:rPr>
      </w:pPr>
      <w:r w:rsidRPr="00D36BC9">
        <w:rPr>
          <w:sz w:val="14"/>
        </w:rPr>
        <w:t xml:space="preserve">The selectivity of US immigration law helps explain the rates of educational attainment in the Nigerian diasporic community that raised me, which in turn helps explain the wealth, class advantages, and cultural expectations that fueled my own educational development. 25 </w:t>
      </w:r>
    </w:p>
    <w:p w14:paraId="58CD2DE0" w14:textId="77777777" w:rsidR="00B569EB" w:rsidRPr="00D36BC9" w:rsidRDefault="00B569EB" w:rsidP="00B569EB">
      <w:pPr>
        <w:rPr>
          <w:sz w:val="14"/>
        </w:rPr>
      </w:pPr>
      <w:r w:rsidRPr="00D36BC9">
        <w:rPr>
          <w:sz w:val="14"/>
        </w:rPr>
        <w:t xml:space="preserve">The class advantages I grew up with help explain which rooms I was educated and socialized in during elementary and middle school, which in turn help explain my entry into the exclusive Advanced Placement and honors classes in high school, while others from more disadvantaged backgrounds were routed through remedial courses. This in turn helps explain my access to higher education, which involved admission to schools from which others were rejected, and so on. </w:t>
      </w:r>
    </w:p>
    <w:p w14:paraId="5265D3E0" w14:textId="77777777" w:rsidR="00B569EB" w:rsidRPr="00D36BC9" w:rsidRDefault="00B569EB" w:rsidP="00B569EB">
      <w:pPr>
        <w:rPr>
          <w:sz w:val="14"/>
        </w:rPr>
      </w:pPr>
      <w:r w:rsidRPr="00D36BC9">
        <w:rPr>
          <w:sz w:val="14"/>
        </w:rPr>
        <w:t xml:space="preserve">Indeed, the education system is a ready and uncommonly explicit example of selection processes. This is the trajectory that explains why my thoughts on elite capture were originally accepted and published as an article in The Philosopher, 26 and why I have the resources now to write a whole book that even nonphilosophers might read. It’s a case in point of what sociological researchers call “cumulative advantage” or the “Matthew effect”: the people who were successful yesterday are likeliest to get today’s rewards, which makes them yet more likely to get tomorrow’s as well. 27 </w:t>
      </w:r>
    </w:p>
    <w:p w14:paraId="277E08A0" w14:textId="77777777" w:rsidR="00B569EB" w:rsidRPr="00D36BC9" w:rsidRDefault="00B569EB" w:rsidP="00B569EB">
      <w:pPr>
        <w:rPr>
          <w:sz w:val="14"/>
        </w:rPr>
      </w:pPr>
      <w:r w:rsidRPr="00D36BC9">
        <w:rPr>
          <w:sz w:val="14"/>
        </w:rPr>
        <w:t xml:space="preserve">With these selections in view, </w:t>
      </w:r>
      <w:r w:rsidRPr="005B09CA">
        <w:rPr>
          <w:rStyle w:val="StyleUnderline"/>
        </w:rPr>
        <w:t xml:space="preserve">it is easy to see how this deferential form of standpoint epistemology </w:t>
      </w:r>
      <w:r w:rsidRPr="005B09CA">
        <w:rPr>
          <w:rStyle w:val="Emphasis"/>
        </w:rPr>
        <w:t>contributes</w:t>
      </w:r>
      <w:r w:rsidRPr="005B09CA">
        <w:rPr>
          <w:rStyle w:val="StyleUnderline"/>
        </w:rPr>
        <w:t xml:space="preserve"> to elite capture at </w:t>
      </w:r>
      <w:r w:rsidRPr="005B09CA">
        <w:rPr>
          <w:rStyle w:val="Emphasis"/>
        </w:rPr>
        <w:t>scale</w:t>
      </w:r>
      <w:r w:rsidRPr="00D36BC9">
        <w:rPr>
          <w:sz w:val="14"/>
        </w:rPr>
        <w:t xml:space="preserve">. </w:t>
      </w:r>
      <w:r w:rsidRPr="005B09CA">
        <w:rPr>
          <w:rStyle w:val="StyleUnderline"/>
        </w:rPr>
        <w:t xml:space="preserve">The </w:t>
      </w:r>
      <w:r w:rsidRPr="005B09CA">
        <w:rPr>
          <w:rStyle w:val="Emphasis"/>
        </w:rPr>
        <w:t>higher</w:t>
      </w:r>
      <w:r w:rsidRPr="005B09CA">
        <w:rPr>
          <w:rStyle w:val="StyleUnderline"/>
        </w:rPr>
        <w:t xml:space="preserve"> the form of education</w:t>
      </w:r>
      <w:r w:rsidRPr="00D36BC9">
        <w:rPr>
          <w:sz w:val="14"/>
        </w:rPr>
        <w:t xml:space="preserve">, </w:t>
      </w:r>
      <w:r w:rsidRPr="005B09CA">
        <w:rPr>
          <w:rStyle w:val="StyleUnderline"/>
        </w:rPr>
        <w:t xml:space="preserve">the </w:t>
      </w:r>
      <w:r w:rsidRPr="005B09CA">
        <w:rPr>
          <w:rStyle w:val="Emphasis"/>
        </w:rPr>
        <w:t>narrower</w:t>
      </w:r>
      <w:r w:rsidRPr="005B09CA">
        <w:rPr>
          <w:rStyle w:val="StyleUnderline"/>
        </w:rPr>
        <w:t xml:space="preserve"> the social experience</w:t>
      </w:r>
      <w:r w:rsidRPr="00D36BC9">
        <w:rPr>
          <w:sz w:val="14"/>
        </w:rPr>
        <w:t xml:space="preserve">. </w:t>
      </w:r>
      <w:r w:rsidRPr="005B09CA">
        <w:rPr>
          <w:rStyle w:val="StyleUnderline"/>
        </w:rPr>
        <w:t xml:space="preserve">Some students are pipelined to </w:t>
      </w:r>
      <w:r w:rsidRPr="005B09CA">
        <w:rPr>
          <w:rStyle w:val="Emphasis"/>
        </w:rPr>
        <w:t>PhDs</w:t>
      </w:r>
      <w:r w:rsidRPr="00D36BC9">
        <w:rPr>
          <w:sz w:val="14"/>
        </w:rPr>
        <w:t xml:space="preserve">, </w:t>
      </w:r>
      <w:r w:rsidRPr="005B09CA">
        <w:rPr>
          <w:rStyle w:val="StyleUnderline"/>
        </w:rPr>
        <w:t xml:space="preserve">while others are pipelined to </w:t>
      </w:r>
      <w:r w:rsidRPr="005B09CA">
        <w:rPr>
          <w:rStyle w:val="Emphasis"/>
        </w:rPr>
        <w:t>prisons</w:t>
      </w:r>
      <w:r w:rsidRPr="00D36BC9">
        <w:rPr>
          <w:sz w:val="14"/>
        </w:rPr>
        <w:t xml:space="preserve">— </w:t>
      </w:r>
      <w:r w:rsidRPr="005B09CA">
        <w:rPr>
          <w:rStyle w:val="StyleUnderline"/>
        </w:rPr>
        <w:t xml:space="preserve">and the very oppressive structures we aim to challenge largely explain </w:t>
      </w:r>
      <w:r w:rsidRPr="005B09CA">
        <w:rPr>
          <w:rStyle w:val="Emphasis"/>
        </w:rPr>
        <w:t>who goes where</w:t>
      </w:r>
      <w:r w:rsidRPr="00D36BC9">
        <w:rPr>
          <w:sz w:val="14"/>
        </w:rPr>
        <w:t xml:space="preserve">. </w:t>
      </w:r>
      <w:r w:rsidRPr="005B09CA">
        <w:rPr>
          <w:rStyle w:val="StyleUnderline"/>
        </w:rPr>
        <w:t>Deferential ways</w:t>
      </w:r>
      <w:r w:rsidRPr="00D36BC9">
        <w:rPr>
          <w:sz w:val="14"/>
        </w:rPr>
        <w:t xml:space="preserve"> of dealing with identity </w:t>
      </w:r>
      <w:r w:rsidRPr="005B09CA">
        <w:rPr>
          <w:rStyle w:val="StyleUnderline"/>
        </w:rPr>
        <w:t xml:space="preserve">can </w:t>
      </w:r>
      <w:r w:rsidRPr="005B09CA">
        <w:rPr>
          <w:rStyle w:val="Emphasis"/>
        </w:rPr>
        <w:t>easily inherit</w:t>
      </w:r>
      <w:r w:rsidRPr="005B09CA">
        <w:rPr>
          <w:rStyle w:val="StyleUnderline"/>
        </w:rPr>
        <w:t xml:space="preserve"> the distortions caused by these selection processes</w:t>
      </w:r>
      <w:r w:rsidRPr="00D36BC9">
        <w:rPr>
          <w:sz w:val="14"/>
        </w:rPr>
        <w:t xml:space="preserve">. </w:t>
      </w:r>
    </w:p>
    <w:p w14:paraId="291DAA35" w14:textId="77777777" w:rsidR="00B569EB" w:rsidRPr="00D36BC9" w:rsidRDefault="00B569EB" w:rsidP="00B569EB">
      <w:pPr>
        <w:rPr>
          <w:sz w:val="14"/>
        </w:rPr>
      </w:pPr>
      <w:r w:rsidRPr="00D36BC9">
        <w:rPr>
          <w:sz w:val="14"/>
        </w:rPr>
        <w:t xml:space="preserve">But </w:t>
      </w:r>
      <w:r w:rsidRPr="005B09CA">
        <w:rPr>
          <w:rStyle w:val="StyleUnderline"/>
        </w:rPr>
        <w:t xml:space="preserve">it’s </w:t>
      </w:r>
      <w:r w:rsidRPr="005B09CA">
        <w:rPr>
          <w:rStyle w:val="Emphasis"/>
        </w:rPr>
        <w:t>equally easy</w:t>
      </w:r>
      <w:r w:rsidRPr="005B09CA">
        <w:rPr>
          <w:rStyle w:val="StyleUnderline"/>
        </w:rPr>
        <w:t xml:space="preserve"> to see </w:t>
      </w:r>
      <w:r w:rsidRPr="005B09CA">
        <w:rPr>
          <w:rStyle w:val="Emphasis"/>
        </w:rPr>
        <w:t>locally</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room</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social space</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conversation</w:t>
      </w:r>
      <w:r w:rsidRPr="00D36BC9">
        <w:rPr>
          <w:sz w:val="14"/>
        </w:rPr>
        <w:t xml:space="preserve">— </w:t>
      </w:r>
      <w:r w:rsidRPr="005B09CA">
        <w:rPr>
          <w:rStyle w:val="StyleUnderline"/>
        </w:rPr>
        <w:t xml:space="preserve">why deference </w:t>
      </w:r>
      <w:r w:rsidRPr="005B09CA">
        <w:rPr>
          <w:rStyle w:val="Emphasis"/>
        </w:rPr>
        <w:t>seems</w:t>
      </w:r>
      <w:r w:rsidRPr="005B09CA">
        <w:rPr>
          <w:rStyle w:val="StyleUnderline"/>
        </w:rPr>
        <w:t xml:space="preserve"> to make sense</w:t>
      </w:r>
      <w:r w:rsidRPr="00D36BC9">
        <w:rPr>
          <w:sz w:val="14"/>
        </w:rPr>
        <w:t xml:space="preserve">. </w:t>
      </w:r>
      <w:r w:rsidRPr="005B09CA">
        <w:rPr>
          <w:rStyle w:val="StyleUnderline"/>
        </w:rPr>
        <w:t xml:space="preserve">It may be an </w:t>
      </w:r>
      <w:r w:rsidRPr="005B09CA">
        <w:rPr>
          <w:rStyle w:val="Emphasis"/>
        </w:rPr>
        <w:t>improvement</w:t>
      </w:r>
      <w:r w:rsidRPr="005B09CA">
        <w:rPr>
          <w:rStyle w:val="StyleUnderline"/>
        </w:rPr>
        <w:t xml:space="preserve"> on the epistemic procedure that preceded it</w:t>
      </w:r>
      <w:r w:rsidRPr="00D36BC9">
        <w:rPr>
          <w:sz w:val="14"/>
        </w:rPr>
        <w:t xml:space="preserve">. </w:t>
      </w:r>
      <w:r w:rsidRPr="005B09CA">
        <w:rPr>
          <w:rStyle w:val="StyleUnderline"/>
        </w:rPr>
        <w:t xml:space="preserve">The Black person in the elite room </w:t>
      </w:r>
      <w:r w:rsidRPr="005B09CA">
        <w:rPr>
          <w:rStyle w:val="Emphasis"/>
        </w:rPr>
        <w:t>may well be better positioned</w:t>
      </w:r>
      <w:r w:rsidRPr="005B09CA">
        <w:rPr>
          <w:rStyle w:val="StyleUnderline"/>
        </w:rPr>
        <w:t xml:space="preserve"> than non-Black people in this space</w:t>
      </w:r>
      <w:r w:rsidRPr="00D36BC9">
        <w:rPr>
          <w:sz w:val="14"/>
        </w:rPr>
        <w:t xml:space="preserve"> to think about policing and incarceration. </w:t>
      </w:r>
      <w:r w:rsidRPr="005B09CA">
        <w:rPr>
          <w:rStyle w:val="StyleUnderline"/>
        </w:rPr>
        <w:t xml:space="preserve">So, if we </w:t>
      </w:r>
      <w:r w:rsidRPr="005B09CA">
        <w:rPr>
          <w:rStyle w:val="Emphasis"/>
        </w:rPr>
        <w:t>have</w:t>
      </w:r>
      <w:r w:rsidRPr="005B09CA">
        <w:rPr>
          <w:rStyle w:val="StyleUnderline"/>
        </w:rPr>
        <w:t xml:space="preserve"> to listen to one person</w:t>
      </w:r>
      <w:r w:rsidRPr="00D36BC9">
        <w:rPr>
          <w:sz w:val="14"/>
        </w:rPr>
        <w:t xml:space="preserve">, </w:t>
      </w:r>
      <w:r w:rsidRPr="005B09CA">
        <w:rPr>
          <w:rStyle w:val="Emphasis"/>
        </w:rPr>
        <w:t>perhaps it’s better</w:t>
      </w:r>
      <w:r w:rsidRPr="005B09CA">
        <w:rPr>
          <w:rStyle w:val="StyleUnderline"/>
        </w:rPr>
        <w:t xml:space="preserve"> that it be a Black person</w:t>
      </w:r>
      <w:r w:rsidRPr="00D36BC9">
        <w:rPr>
          <w:sz w:val="14"/>
        </w:rPr>
        <w:t xml:space="preserve">, </w:t>
      </w:r>
      <w:r w:rsidRPr="005B09CA">
        <w:rPr>
          <w:rStyle w:val="StyleUnderline"/>
        </w:rPr>
        <w:t xml:space="preserve">even an </w:t>
      </w:r>
      <w:r w:rsidRPr="005B09CA">
        <w:rPr>
          <w:rStyle w:val="Emphasis"/>
        </w:rPr>
        <w:t>affluent</w:t>
      </w:r>
      <w:r w:rsidRPr="005B09CA">
        <w:rPr>
          <w:rStyle w:val="StyleUnderline"/>
        </w:rPr>
        <w:t xml:space="preserve"> and </w:t>
      </w:r>
      <w:r w:rsidRPr="005B09CA">
        <w:rPr>
          <w:rStyle w:val="Emphasis"/>
        </w:rPr>
        <w:t>privileged</w:t>
      </w:r>
      <w:r w:rsidRPr="005B09CA">
        <w:rPr>
          <w:rStyle w:val="StyleUnderline"/>
        </w:rPr>
        <w:t xml:space="preserve"> Black person</w:t>
      </w:r>
      <w:r w:rsidRPr="00D36BC9">
        <w:rPr>
          <w:sz w:val="14"/>
        </w:rPr>
        <w:t xml:space="preserve">, </w:t>
      </w:r>
      <w:r w:rsidRPr="005B09CA">
        <w:rPr>
          <w:rStyle w:val="StyleUnderline"/>
        </w:rPr>
        <w:t xml:space="preserve">than the affluent and privileged white person who would </w:t>
      </w:r>
      <w:r w:rsidRPr="005B09CA">
        <w:rPr>
          <w:rStyle w:val="Emphasis"/>
        </w:rPr>
        <w:t>otherwise</w:t>
      </w:r>
      <w:r w:rsidRPr="005B09CA">
        <w:rPr>
          <w:rStyle w:val="StyleUnderline"/>
        </w:rPr>
        <w:t xml:space="preserve"> have dominated the discussion</w:t>
      </w:r>
      <w:r w:rsidRPr="00D36BC9">
        <w:rPr>
          <w:sz w:val="14"/>
        </w:rPr>
        <w:t xml:space="preserve">. Put another way, </w:t>
      </w:r>
      <w:r w:rsidRPr="00557B02">
        <w:rPr>
          <w:rStyle w:val="StyleUnderline"/>
          <w:highlight w:val="cyan"/>
        </w:rPr>
        <w:t xml:space="preserve">deference can often seem like the </w:t>
      </w:r>
      <w:r w:rsidRPr="00557B02">
        <w:rPr>
          <w:rStyle w:val="Emphasis"/>
          <w:highlight w:val="cyan"/>
        </w:rPr>
        <w:t>best we can do</w:t>
      </w:r>
      <w:r w:rsidRPr="005B09CA">
        <w:rPr>
          <w:rStyle w:val="StyleUnderline"/>
        </w:rPr>
        <w:t xml:space="preserve"> in the face of what we take to be the </w:t>
      </w:r>
      <w:r w:rsidRPr="005B09CA">
        <w:rPr>
          <w:rStyle w:val="Emphasis"/>
        </w:rPr>
        <w:t>fixed facts</w:t>
      </w:r>
      <w:r w:rsidRPr="005B09CA">
        <w:rPr>
          <w:rStyle w:val="StyleUnderline"/>
        </w:rPr>
        <w:t xml:space="preserve"> about the room and its purpose</w:t>
      </w:r>
      <w:r w:rsidRPr="00D36BC9">
        <w:rPr>
          <w:sz w:val="14"/>
        </w:rPr>
        <w:t xml:space="preserve">, </w:t>
      </w:r>
      <w:r w:rsidRPr="005B09CA">
        <w:rPr>
          <w:rStyle w:val="StyleUnderline"/>
        </w:rPr>
        <w:t>and who’s in it</w:t>
      </w:r>
      <w:r w:rsidRPr="00D36BC9">
        <w:rPr>
          <w:sz w:val="14"/>
        </w:rPr>
        <w:t xml:space="preserve">. </w:t>
      </w:r>
    </w:p>
    <w:p w14:paraId="7217830D" w14:textId="77777777" w:rsidR="00B569EB" w:rsidRPr="00D36BC9" w:rsidRDefault="00B569EB" w:rsidP="00B569EB">
      <w:pPr>
        <w:rPr>
          <w:sz w:val="14"/>
        </w:rPr>
      </w:pPr>
      <w:r w:rsidRPr="00557B02">
        <w:rPr>
          <w:rStyle w:val="StyleUnderline"/>
          <w:highlight w:val="cyan"/>
        </w:rPr>
        <w:t xml:space="preserve">But these are the </w:t>
      </w:r>
      <w:r w:rsidRPr="00557B02">
        <w:rPr>
          <w:rStyle w:val="Emphasis"/>
          <w:highlight w:val="cyan"/>
        </w:rPr>
        <w:t>last</w:t>
      </w:r>
      <w:r w:rsidRPr="00557B02">
        <w:rPr>
          <w:rStyle w:val="StyleUnderline"/>
          <w:highlight w:val="cyan"/>
        </w:rPr>
        <w:t xml:space="preserve"> facts we should</w:t>
      </w:r>
      <w:r w:rsidRPr="005B09CA">
        <w:rPr>
          <w:rStyle w:val="StyleUnderline"/>
        </w:rPr>
        <w:t xml:space="preserve"> want to </w:t>
      </w:r>
      <w:r w:rsidRPr="00557B02">
        <w:rPr>
          <w:rStyle w:val="StyleUnderline"/>
          <w:highlight w:val="cyan"/>
        </w:rPr>
        <w:t>hold fixed</w:t>
      </w:r>
      <w:r w:rsidRPr="00D36BC9">
        <w:rPr>
          <w:sz w:val="14"/>
        </w:rPr>
        <w:t xml:space="preserve">. </w:t>
      </w:r>
      <w:r w:rsidRPr="005B09CA">
        <w:rPr>
          <w:rStyle w:val="StyleUnderline"/>
        </w:rPr>
        <w:t xml:space="preserve">And if our aim is </w:t>
      </w:r>
      <w:r w:rsidRPr="005B09CA">
        <w:rPr>
          <w:rStyle w:val="Emphasis"/>
        </w:rPr>
        <w:t>simply to do better</w:t>
      </w:r>
      <w:r w:rsidRPr="005B09CA">
        <w:rPr>
          <w:rStyle w:val="StyleUnderline"/>
        </w:rPr>
        <w:t xml:space="preserve"> than the epistemic norms that we’ve inherited from a history of </w:t>
      </w:r>
      <w:r w:rsidRPr="005B09CA">
        <w:rPr>
          <w:rStyle w:val="Emphasis"/>
        </w:rPr>
        <w:t>explicit global apartheid</w:t>
      </w:r>
      <w:r w:rsidRPr="00D36BC9">
        <w:rPr>
          <w:sz w:val="14"/>
        </w:rPr>
        <w:t xml:space="preserve">, </w:t>
      </w:r>
      <w:r w:rsidRPr="00557B02">
        <w:rPr>
          <w:rStyle w:val="StyleUnderline"/>
          <w:highlight w:val="cyan"/>
        </w:rPr>
        <w:t xml:space="preserve">that is an </w:t>
      </w:r>
      <w:r w:rsidRPr="00557B02">
        <w:rPr>
          <w:rStyle w:val="Emphasis"/>
          <w:highlight w:val="cyan"/>
        </w:rPr>
        <w:t>awfully low bar</w:t>
      </w:r>
      <w:r w:rsidRPr="00557B02">
        <w:rPr>
          <w:rStyle w:val="StyleUnderline"/>
          <w:highlight w:val="cyan"/>
        </w:rPr>
        <w:t xml:space="preserve"> to set</w:t>
      </w:r>
      <w:r w:rsidRPr="00D36BC9">
        <w:rPr>
          <w:sz w:val="14"/>
        </w:rPr>
        <w:t xml:space="preserve">. </w:t>
      </w:r>
    </w:p>
    <w:p w14:paraId="0B0B74B9" w14:textId="77777777" w:rsidR="00B569EB" w:rsidRPr="00D36BC9" w:rsidRDefault="00B569EB" w:rsidP="00B569EB">
      <w:pPr>
        <w:rPr>
          <w:sz w:val="14"/>
        </w:rPr>
      </w:pPr>
      <w:r w:rsidRPr="00D36BC9">
        <w:rPr>
          <w:sz w:val="14"/>
        </w:rPr>
        <w:t xml:space="preserve">The facts that explain who ends up in what room shape our world much more powerfully than the squabbles for comparative prestige between people who have already made it inside. And </w:t>
      </w:r>
      <w:r w:rsidRPr="005B09CA">
        <w:rPr>
          <w:rStyle w:val="StyleUnderline"/>
        </w:rPr>
        <w:t xml:space="preserve">when the conversation is about social justice, the </w:t>
      </w:r>
      <w:r w:rsidRPr="005B09CA">
        <w:rPr>
          <w:rStyle w:val="Emphasis"/>
        </w:rPr>
        <w:t>social mechanisms</w:t>
      </w:r>
      <w:r w:rsidRPr="005B09CA">
        <w:rPr>
          <w:rStyle w:val="StyleUnderline"/>
        </w:rPr>
        <w:t xml:space="preserve"> that determine who gets into the room are often </w:t>
      </w:r>
      <w:r w:rsidRPr="005B09CA">
        <w:rPr>
          <w:rStyle w:val="Emphasis"/>
        </w:rPr>
        <w:t>exactly what needs to change</w:t>
      </w:r>
      <w:r w:rsidRPr="00D36BC9">
        <w:rPr>
          <w:sz w:val="14"/>
        </w:rPr>
        <w:t xml:space="preserve">— for example, </w:t>
      </w:r>
      <w:r w:rsidRPr="005B09CA">
        <w:rPr>
          <w:rStyle w:val="StyleUnderline"/>
        </w:rPr>
        <w:t xml:space="preserve">the fact that incarcerated people </w:t>
      </w:r>
      <w:r w:rsidRPr="005B09CA">
        <w:rPr>
          <w:rStyle w:val="Emphasis"/>
        </w:rPr>
        <w:t>cannot participate</w:t>
      </w:r>
      <w:r w:rsidRPr="005B09CA">
        <w:rPr>
          <w:rStyle w:val="StyleUnderline"/>
        </w:rPr>
        <w:t xml:space="preserve"> in academic discussions about freedom is </w:t>
      </w:r>
      <w:r w:rsidRPr="005B09CA">
        <w:rPr>
          <w:rStyle w:val="Emphasis"/>
        </w:rPr>
        <w:t>intimately related</w:t>
      </w:r>
      <w:r w:rsidRPr="005B09CA">
        <w:rPr>
          <w:rStyle w:val="StyleUnderline"/>
        </w:rPr>
        <w:t xml:space="preserve"> to the fact that they are </w:t>
      </w:r>
      <w:r w:rsidRPr="00D36BC9">
        <w:rPr>
          <w:rStyle w:val="Emphasis"/>
        </w:rPr>
        <w:t>physically locked in cages</w:t>
      </w:r>
      <w:r w:rsidRPr="00D36BC9">
        <w:rPr>
          <w:sz w:val="14"/>
        </w:rPr>
        <w:t xml:space="preserve">. </w:t>
      </w:r>
    </w:p>
    <w:p w14:paraId="51899F5E" w14:textId="77777777" w:rsidR="00B569EB" w:rsidRPr="00D36BC9" w:rsidRDefault="00B569EB" w:rsidP="00B569EB">
      <w:pPr>
        <w:rPr>
          <w:sz w:val="14"/>
        </w:rPr>
      </w:pPr>
      <w:r w:rsidRPr="00D36BC9">
        <w:rPr>
          <w:sz w:val="14"/>
        </w:rPr>
        <w:t xml:space="preserve">Still, deference does have attractive qualities. After all, the people in powerful rooms, to whom others defer, may be “elites” relative to the larger group they represent, but disad-vantaged relative to the other people in the rooms with them. </w:t>
      </w:r>
    </w:p>
    <w:p w14:paraId="27B3C1E6" w14:textId="77777777" w:rsidR="00B569EB" w:rsidRPr="00D36BC9" w:rsidRDefault="00B569EB" w:rsidP="00B569EB">
      <w:pPr>
        <w:rPr>
          <w:sz w:val="14"/>
        </w:rPr>
      </w:pPr>
      <w:r w:rsidRPr="00D36BC9">
        <w:rPr>
          <w:sz w:val="14"/>
        </w:rPr>
        <w:t xml:space="preserve">Our sense of ourselves— and the patterns of deference we tend to fit to our standpoint epistemological commitments— often foregrounds the ways in which we are marginalized, rather than the ways we are not. A privileged person in an absolute sense (a person belonging to, say, the half of the world that has secure access to “basic needs”) may nevertheless experience themselves consistently on the low end of the power dynamics of their immediate social world. The rooms we are in, which is to say the social dynamics we actually experience, play a central part in developing and refining our political subjectivity and our sense of ourselves. </w:t>
      </w:r>
    </w:p>
    <w:p w14:paraId="36226BD9" w14:textId="77777777" w:rsidR="00B569EB" w:rsidRPr="00D36BC9" w:rsidRDefault="00B569EB" w:rsidP="00B569EB">
      <w:pPr>
        <w:rPr>
          <w:sz w:val="14"/>
        </w:rPr>
      </w:pPr>
      <w:r w:rsidRPr="005B09CA">
        <w:rPr>
          <w:rStyle w:val="StyleUnderline"/>
        </w:rPr>
        <w:t xml:space="preserve">Deference responds to </w:t>
      </w:r>
      <w:r w:rsidRPr="005B09CA">
        <w:rPr>
          <w:rStyle w:val="Emphasis"/>
        </w:rPr>
        <w:t>real</w:t>
      </w:r>
      <w:r w:rsidRPr="00D36BC9">
        <w:rPr>
          <w:sz w:val="14"/>
        </w:rPr>
        <w:t xml:space="preserve">, </w:t>
      </w:r>
      <w:r w:rsidRPr="005B09CA">
        <w:rPr>
          <w:rStyle w:val="Emphasis"/>
        </w:rPr>
        <w:t>morally weighty experiences</w:t>
      </w:r>
      <w:r w:rsidRPr="005B09CA">
        <w:rPr>
          <w:rStyle w:val="StyleUnderline"/>
        </w:rPr>
        <w:t xml:space="preserve"> of being put down</w:t>
      </w:r>
      <w:r w:rsidRPr="00D36BC9">
        <w:rPr>
          <w:sz w:val="14"/>
        </w:rPr>
        <w:t xml:space="preserve">, </w:t>
      </w:r>
      <w:r w:rsidRPr="005B09CA">
        <w:rPr>
          <w:rStyle w:val="StyleUnderline"/>
        </w:rPr>
        <w:t>ignored</w:t>
      </w:r>
      <w:r w:rsidRPr="00D36BC9">
        <w:rPr>
          <w:sz w:val="14"/>
        </w:rPr>
        <w:t xml:space="preserve">, </w:t>
      </w:r>
      <w:r w:rsidRPr="005B09CA">
        <w:rPr>
          <w:rStyle w:val="StyleUnderline"/>
        </w:rPr>
        <w:t>sidelined</w:t>
      </w:r>
      <w:r w:rsidRPr="00D36BC9">
        <w:rPr>
          <w:sz w:val="14"/>
        </w:rPr>
        <w:t xml:space="preserve">, </w:t>
      </w:r>
      <w:r w:rsidRPr="005B09CA">
        <w:rPr>
          <w:rStyle w:val="StyleUnderline"/>
        </w:rPr>
        <w:t>silenced</w:t>
      </w:r>
      <w:r w:rsidRPr="00D36BC9">
        <w:rPr>
          <w:sz w:val="14"/>
        </w:rPr>
        <w:t xml:space="preserve">. </w:t>
      </w:r>
      <w:r w:rsidRPr="005B09CA">
        <w:rPr>
          <w:rStyle w:val="StyleUnderline"/>
        </w:rPr>
        <w:t>The fact that others have graver problems does not legitimate bigotry toward the relatively advantaged</w:t>
      </w:r>
      <w:r w:rsidRPr="00D36BC9">
        <w:rPr>
          <w:sz w:val="14"/>
        </w:rPr>
        <w:t xml:space="preserve">. </w:t>
      </w:r>
    </w:p>
    <w:p w14:paraId="61902EC2" w14:textId="77777777" w:rsidR="00B569EB" w:rsidRPr="00D36BC9" w:rsidRDefault="00B569EB" w:rsidP="00B569EB">
      <w:pPr>
        <w:rPr>
          <w:sz w:val="14"/>
        </w:rPr>
      </w:pPr>
      <w:r w:rsidRPr="00D36BC9">
        <w:rPr>
          <w:sz w:val="14"/>
        </w:rPr>
        <w:t xml:space="preserve">People are— and ought to be— vying for respect, dignity, and some measure of recognition alongside policy reforms and material redistribution. </w:t>
      </w:r>
      <w:r w:rsidRPr="005B09CA">
        <w:rPr>
          <w:rStyle w:val="StyleUnderline"/>
        </w:rPr>
        <w:t xml:space="preserve">We </w:t>
      </w:r>
      <w:r w:rsidRPr="005B09CA">
        <w:rPr>
          <w:rStyle w:val="Emphasis"/>
        </w:rPr>
        <w:t>all</w:t>
      </w:r>
      <w:r w:rsidRPr="005B09CA">
        <w:rPr>
          <w:rStyle w:val="StyleUnderline"/>
        </w:rPr>
        <w:t xml:space="preserve"> deserve these attentional goods</w:t>
      </w:r>
      <w:r w:rsidRPr="00D36BC9">
        <w:rPr>
          <w:sz w:val="14"/>
        </w:rPr>
        <w:t xml:space="preserve">, which are often denied, even to the “elites” of marginalized and stigmatized groups. Moreover, </w:t>
      </w:r>
      <w:r w:rsidRPr="005B09CA">
        <w:rPr>
          <w:rStyle w:val="StyleUnderline"/>
        </w:rPr>
        <w:t xml:space="preserve">distributions of respect and care can be won and lost </w:t>
      </w:r>
      <w:r w:rsidRPr="005B09CA">
        <w:rPr>
          <w:rStyle w:val="Emphasis"/>
        </w:rPr>
        <w:t>collectively</w:t>
      </w:r>
      <w:r w:rsidRPr="00D36BC9">
        <w:rPr>
          <w:sz w:val="14"/>
        </w:rPr>
        <w:t xml:space="preserve">; </w:t>
      </w:r>
      <w:r w:rsidRPr="005B09CA">
        <w:rPr>
          <w:rStyle w:val="StyleUnderline"/>
        </w:rPr>
        <w:t xml:space="preserve">there is </w:t>
      </w:r>
      <w:r w:rsidRPr="005B09CA">
        <w:rPr>
          <w:rStyle w:val="Emphasis"/>
        </w:rPr>
        <w:t>some connection</w:t>
      </w:r>
      <w:r w:rsidRPr="005B09CA">
        <w:rPr>
          <w:rStyle w:val="StyleUnderline"/>
        </w:rPr>
        <w:t xml:space="preserve"> between the inside of the room and the outside</w:t>
      </w:r>
      <w:r w:rsidRPr="00D36BC9">
        <w:rPr>
          <w:sz w:val="14"/>
        </w:rPr>
        <w:t xml:space="preserve">. The deference interpretation of standpoint epistemology thus has an important non-epistemic appeal to such elites: it intervenes directly in morally consequential practices of giving attention and respect. </w:t>
      </w:r>
    </w:p>
    <w:p w14:paraId="735EBAE4" w14:textId="77777777" w:rsidR="00B569EB" w:rsidRPr="00D36BC9" w:rsidRDefault="00B569EB" w:rsidP="00B569EB">
      <w:pPr>
        <w:rPr>
          <w:sz w:val="14"/>
        </w:rPr>
      </w:pPr>
      <w:r w:rsidRPr="00D36BC9">
        <w:rPr>
          <w:sz w:val="14"/>
        </w:rPr>
        <w:t xml:space="preserve">This focus on one’s own relative marginalization is especially easy to cultivate when exposure to people below us in the relevant hierarchies is controlled or prevented, which is, after all, a great deal of what rooms do. This foregrounding of the personal happens for a reason that is entirely compatible with the ethos of “standpoint epistemology” and valuing lived experience. Our personal emphasis on the ways we are marginalized often matches the world as we have experienced it. And such a focus may be in some ways convenient for the practitioners of deference epistemology. Nonetheless, I still think that the cynical view does them too little credit. Many who practice deference epistemology are simply doing the best they can. </w:t>
      </w:r>
    </w:p>
    <w:p w14:paraId="1434A4AF" w14:textId="77777777" w:rsidR="00B569EB" w:rsidRPr="00D36BC9" w:rsidRDefault="00B569EB" w:rsidP="00B569EB">
      <w:pPr>
        <w:rPr>
          <w:sz w:val="14"/>
        </w:rPr>
      </w:pPr>
      <w:r w:rsidRPr="00D36BC9">
        <w:rPr>
          <w:sz w:val="14"/>
        </w:rPr>
        <w:t xml:space="preserve">However, this same phenomenon also illustrates how the strength of standpoint epistemology, its recognition of the importance of perspective, becomes its weakness when flattened into deference politics. </w:t>
      </w:r>
      <w:r w:rsidRPr="005B09CA">
        <w:rPr>
          <w:rStyle w:val="StyleUnderline"/>
        </w:rPr>
        <w:t xml:space="preserve">From a </w:t>
      </w:r>
      <w:r w:rsidRPr="005B09CA">
        <w:rPr>
          <w:rStyle w:val="Emphasis"/>
        </w:rPr>
        <w:t>structural</w:t>
      </w:r>
      <w:r w:rsidRPr="005B09CA">
        <w:rPr>
          <w:rStyle w:val="StyleUnderline"/>
        </w:rPr>
        <w:t xml:space="preserve"> perspective</w:t>
      </w:r>
      <w:r w:rsidRPr="00D36BC9">
        <w:rPr>
          <w:sz w:val="14"/>
        </w:rPr>
        <w:t xml:space="preserve">, </w:t>
      </w:r>
      <w:r w:rsidRPr="00557B02">
        <w:rPr>
          <w:rStyle w:val="StyleUnderline"/>
          <w:highlight w:val="cyan"/>
        </w:rPr>
        <w:t xml:space="preserve">the rooms we </w:t>
      </w:r>
      <w:r w:rsidRPr="00557B02">
        <w:rPr>
          <w:rStyle w:val="Emphasis"/>
          <w:highlight w:val="cyan"/>
        </w:rPr>
        <w:t>don’t enter</w:t>
      </w:r>
      <w:r w:rsidRPr="00D36BC9">
        <w:rPr>
          <w:sz w:val="14"/>
        </w:rPr>
        <w:t xml:space="preserve">, </w:t>
      </w:r>
      <w:r w:rsidRPr="005B09CA">
        <w:rPr>
          <w:rStyle w:val="StyleUnderline"/>
        </w:rPr>
        <w:t xml:space="preserve">the experiences we </w:t>
      </w:r>
      <w:r w:rsidRPr="005B09CA">
        <w:rPr>
          <w:rStyle w:val="Emphasis"/>
        </w:rPr>
        <w:t>don’t have</w:t>
      </w:r>
      <w:r w:rsidRPr="00D36BC9">
        <w:rPr>
          <w:sz w:val="14"/>
        </w:rPr>
        <w:t xml:space="preserve"> (and the reasons we are able to avoid them) </w:t>
      </w:r>
      <w:r w:rsidRPr="005B09CA">
        <w:rPr>
          <w:rStyle w:val="StyleUnderline"/>
        </w:rPr>
        <w:t xml:space="preserve">might </w:t>
      </w:r>
      <w:r w:rsidRPr="00557B02">
        <w:rPr>
          <w:rStyle w:val="StyleUnderline"/>
          <w:highlight w:val="cyan"/>
        </w:rPr>
        <w:t xml:space="preserve">have </w:t>
      </w:r>
      <w:r w:rsidRPr="00557B02">
        <w:rPr>
          <w:rStyle w:val="Emphasis"/>
          <w:highlight w:val="cyan"/>
        </w:rPr>
        <w:t>more</w:t>
      </w:r>
      <w:r w:rsidRPr="00557B02">
        <w:rPr>
          <w:rStyle w:val="StyleUnderline"/>
          <w:highlight w:val="cyan"/>
        </w:rPr>
        <w:t xml:space="preserve"> to teach</w:t>
      </w:r>
      <w:r w:rsidRPr="005B09CA">
        <w:rPr>
          <w:rStyle w:val="StyleUnderline"/>
        </w:rPr>
        <w:t xml:space="preserve"> us</w:t>
      </w:r>
      <w:r w:rsidRPr="00D36BC9">
        <w:rPr>
          <w:sz w:val="14"/>
        </w:rPr>
        <w:t xml:space="preserve"> about the world and our place in it </w:t>
      </w:r>
      <w:r w:rsidRPr="005B09CA">
        <w:rPr>
          <w:rStyle w:val="StyleUnderline"/>
        </w:rPr>
        <w:t>than anything said inside</w:t>
      </w:r>
      <w:r w:rsidRPr="00D36BC9">
        <w:rPr>
          <w:sz w:val="14"/>
        </w:rPr>
        <w:t xml:space="preserve">. If so, </w:t>
      </w:r>
      <w:r w:rsidRPr="005B09CA">
        <w:rPr>
          <w:rStyle w:val="StyleUnderline"/>
        </w:rPr>
        <w:t xml:space="preserve">the </w:t>
      </w:r>
      <w:r w:rsidRPr="00557B02">
        <w:rPr>
          <w:rStyle w:val="StyleUnderline"/>
          <w:highlight w:val="cyan"/>
        </w:rPr>
        <w:t>deferential approach</w:t>
      </w:r>
      <w:r w:rsidRPr="00D36BC9">
        <w:rPr>
          <w:sz w:val="14"/>
        </w:rPr>
        <w:t xml:space="preserve"> to standpoint epistemology </w:t>
      </w:r>
      <w:r w:rsidRPr="00557B02">
        <w:rPr>
          <w:rStyle w:val="Emphasis"/>
          <w:highlight w:val="cyan"/>
        </w:rPr>
        <w:t>actually prevents</w:t>
      </w:r>
      <w:r w:rsidRPr="00D36BC9">
        <w:rPr>
          <w:sz w:val="14"/>
        </w:rPr>
        <w:t xml:space="preserve"> “</w:t>
      </w:r>
      <w:r w:rsidRPr="00557B02">
        <w:rPr>
          <w:rStyle w:val="Emphasis"/>
          <w:highlight w:val="cyan"/>
        </w:rPr>
        <w:t>centering</w:t>
      </w:r>
      <w:r w:rsidRPr="00D36BC9">
        <w:rPr>
          <w:sz w:val="14"/>
        </w:rPr>
        <w:t xml:space="preserve">” </w:t>
      </w:r>
      <w:r w:rsidRPr="005B09CA">
        <w:rPr>
          <w:rStyle w:val="StyleUnderline"/>
        </w:rPr>
        <w:t xml:space="preserve">or even </w:t>
      </w:r>
      <w:r w:rsidRPr="005B09CA">
        <w:rPr>
          <w:rStyle w:val="Emphasis"/>
        </w:rPr>
        <w:t>hearing</w:t>
      </w:r>
      <w:r w:rsidRPr="005B09CA">
        <w:rPr>
          <w:rStyle w:val="StyleUnderline"/>
        </w:rPr>
        <w:t xml:space="preserve"> from </w:t>
      </w:r>
      <w:r w:rsidRPr="00557B02">
        <w:rPr>
          <w:rStyle w:val="StyleUnderline"/>
          <w:highlight w:val="cyan"/>
        </w:rPr>
        <w:t>the most marginalized</w:t>
      </w:r>
      <w:r w:rsidRPr="00D36BC9">
        <w:rPr>
          <w:sz w:val="14"/>
        </w:rPr>
        <w:t xml:space="preserve">, </w:t>
      </w:r>
      <w:r w:rsidRPr="005B09CA">
        <w:rPr>
          <w:rStyle w:val="StyleUnderline"/>
        </w:rPr>
        <w:t xml:space="preserve">since </w:t>
      </w:r>
      <w:r w:rsidRPr="00557B02">
        <w:rPr>
          <w:rStyle w:val="StyleUnderline"/>
          <w:highlight w:val="cyan"/>
        </w:rPr>
        <w:t xml:space="preserve">it </w:t>
      </w:r>
      <w:r w:rsidRPr="00557B02">
        <w:rPr>
          <w:rStyle w:val="Emphasis"/>
          <w:highlight w:val="cyan"/>
        </w:rPr>
        <w:t>focuses us</w:t>
      </w:r>
      <w:r w:rsidRPr="005B09CA">
        <w:rPr>
          <w:rStyle w:val="StyleUnderline"/>
        </w:rPr>
        <w:t xml:space="preserve"> </w:t>
      </w:r>
      <w:r w:rsidRPr="00557B02">
        <w:rPr>
          <w:rStyle w:val="StyleUnderline"/>
          <w:highlight w:val="cyan"/>
        </w:rPr>
        <w:t>on</w:t>
      </w:r>
      <w:r w:rsidRPr="005B09CA">
        <w:rPr>
          <w:rStyle w:val="StyleUnderline"/>
        </w:rPr>
        <w:t xml:space="preserve"> the interactions inside </w:t>
      </w:r>
      <w:r w:rsidRPr="00557B02">
        <w:rPr>
          <w:rStyle w:val="StyleUnderline"/>
          <w:highlight w:val="cyan"/>
        </w:rPr>
        <w:t>the rooms we occupy</w:t>
      </w:r>
      <w:r w:rsidRPr="00D36BC9">
        <w:rPr>
          <w:sz w:val="14"/>
        </w:rPr>
        <w:t xml:space="preserve">, </w:t>
      </w:r>
      <w:r w:rsidRPr="005B09CA">
        <w:rPr>
          <w:rStyle w:val="Emphasis"/>
        </w:rPr>
        <w:t>rather</w:t>
      </w:r>
      <w:r w:rsidRPr="005B09CA">
        <w:rPr>
          <w:rStyle w:val="StyleUnderline"/>
        </w:rPr>
        <w:t xml:space="preserve"> than </w:t>
      </w:r>
      <w:r w:rsidRPr="005B09CA">
        <w:rPr>
          <w:rStyle w:val="Emphasis"/>
        </w:rPr>
        <w:t>calling us to account</w:t>
      </w:r>
      <w:r w:rsidRPr="005B09CA">
        <w:rPr>
          <w:rStyle w:val="StyleUnderline"/>
        </w:rPr>
        <w:t xml:space="preserve"> for the interactions we needn’t and typically don’t have</w:t>
      </w:r>
      <w:r w:rsidRPr="00D36BC9">
        <w:rPr>
          <w:sz w:val="14"/>
        </w:rPr>
        <w:t xml:space="preserve">. </w:t>
      </w:r>
    </w:p>
    <w:p w14:paraId="429E77C2" w14:textId="77777777" w:rsidR="00B569EB" w:rsidRPr="00D36BC9" w:rsidRDefault="00B569EB" w:rsidP="00B569EB">
      <w:pPr>
        <w:rPr>
          <w:sz w:val="14"/>
        </w:rPr>
      </w:pPr>
      <w:r w:rsidRPr="005B09CA">
        <w:rPr>
          <w:rStyle w:val="StyleUnderline"/>
        </w:rPr>
        <w:t>For those who are deferred to</w:t>
      </w:r>
      <w:r w:rsidRPr="00D36BC9">
        <w:rPr>
          <w:sz w:val="14"/>
        </w:rPr>
        <w:t xml:space="preserve">, </w:t>
      </w:r>
      <w:r w:rsidRPr="005B09CA">
        <w:rPr>
          <w:rStyle w:val="StyleUnderline"/>
        </w:rPr>
        <w:t xml:space="preserve">the performance of </w:t>
      </w:r>
      <w:r w:rsidRPr="00557B02">
        <w:rPr>
          <w:rStyle w:val="StyleUnderline"/>
          <w:highlight w:val="cyan"/>
        </w:rPr>
        <w:t xml:space="preserve">deference can </w:t>
      </w:r>
      <w:r w:rsidRPr="00557B02">
        <w:rPr>
          <w:rStyle w:val="Emphasis"/>
          <w:highlight w:val="cyan"/>
        </w:rPr>
        <w:t>supercharge</w:t>
      </w:r>
      <w:r w:rsidRPr="00557B02">
        <w:rPr>
          <w:rStyle w:val="StyleUnderline"/>
          <w:highlight w:val="cyan"/>
        </w:rPr>
        <w:t xml:space="preserve"> group-undermining norms</w:t>
      </w:r>
      <w:r w:rsidRPr="00D36BC9">
        <w:rPr>
          <w:sz w:val="14"/>
        </w:rPr>
        <w:t xml:space="preserve">. </w:t>
      </w:r>
    </w:p>
    <w:p w14:paraId="5465316E" w14:textId="77777777" w:rsidR="00B569EB" w:rsidRPr="00D36BC9" w:rsidRDefault="00B569EB" w:rsidP="00B569EB">
      <w:pPr>
        <w:rPr>
          <w:sz w:val="14"/>
        </w:rPr>
      </w:pPr>
      <w:r w:rsidRPr="00D36BC9">
        <w:rPr>
          <w:sz w:val="14"/>
        </w:rPr>
        <w:t xml:space="preserve">In her book Conflict Is Not Abuse, activist writer and scholar Sarah Schulman makes a provocative observation about the psychological effects of both trauma and felt superiority: while these often come about for different reasons and have very different moral statuses, they result in similar behavioral patterns. Chief among these are </w:t>
      </w:r>
      <w:r w:rsidRPr="005B09CA">
        <w:rPr>
          <w:rStyle w:val="Emphasis"/>
        </w:rPr>
        <w:t>misrepresenting</w:t>
      </w:r>
      <w:r w:rsidRPr="005B09CA">
        <w:rPr>
          <w:rStyle w:val="StyleUnderline"/>
        </w:rPr>
        <w:t xml:space="preserve"> the stakes of conflict</w:t>
      </w:r>
      <w:r w:rsidRPr="00D36BC9">
        <w:rPr>
          <w:sz w:val="14"/>
        </w:rPr>
        <w:t xml:space="preserve"> (often </w:t>
      </w:r>
      <w:r w:rsidRPr="00557B02">
        <w:rPr>
          <w:rStyle w:val="StyleUnderline"/>
          <w:highlight w:val="cyan"/>
        </w:rPr>
        <w:t xml:space="preserve">by </w:t>
      </w:r>
      <w:r w:rsidRPr="00557B02">
        <w:rPr>
          <w:rStyle w:val="Emphasis"/>
          <w:highlight w:val="cyan"/>
        </w:rPr>
        <w:t>overstating harm</w:t>
      </w:r>
      <w:r w:rsidRPr="00D36BC9">
        <w:rPr>
          <w:sz w:val="14"/>
        </w:rPr>
        <w:t xml:space="preserve">) </w:t>
      </w:r>
      <w:r w:rsidRPr="005B09CA">
        <w:rPr>
          <w:rStyle w:val="StyleUnderline"/>
        </w:rPr>
        <w:t xml:space="preserve">and representing others’ independence as a </w:t>
      </w:r>
      <w:r w:rsidRPr="005B09CA">
        <w:rPr>
          <w:rStyle w:val="Emphasis"/>
        </w:rPr>
        <w:t>hostile threat</w:t>
      </w:r>
      <w:r w:rsidRPr="00D36BC9">
        <w:rPr>
          <w:sz w:val="14"/>
        </w:rPr>
        <w:t xml:space="preserve"> (</w:t>
      </w:r>
      <w:r w:rsidRPr="005B09CA">
        <w:rPr>
          <w:rStyle w:val="StyleUnderline"/>
        </w:rPr>
        <w:t>for example</w:t>
      </w:r>
      <w:r w:rsidRPr="00D36BC9">
        <w:rPr>
          <w:sz w:val="14"/>
        </w:rPr>
        <w:t xml:space="preserve">, </w:t>
      </w:r>
      <w:r w:rsidRPr="005B09CA">
        <w:rPr>
          <w:rStyle w:val="Emphasis"/>
        </w:rPr>
        <w:t>calling out failures</w:t>
      </w:r>
      <w:r w:rsidRPr="005B09CA">
        <w:rPr>
          <w:rStyle w:val="StyleUnderline"/>
        </w:rPr>
        <w:t xml:space="preserve"> to</w:t>
      </w:r>
      <w:r w:rsidRPr="00D36BC9">
        <w:rPr>
          <w:sz w:val="14"/>
        </w:rPr>
        <w:t xml:space="preserve"> “</w:t>
      </w:r>
      <w:r w:rsidRPr="005B09CA">
        <w:rPr>
          <w:rStyle w:val="Emphasis"/>
        </w:rPr>
        <w:t>center</w:t>
      </w:r>
      <w:r w:rsidRPr="00D36BC9">
        <w:rPr>
          <w:sz w:val="14"/>
        </w:rPr>
        <w:t xml:space="preserve">” </w:t>
      </w:r>
      <w:r w:rsidRPr="005B09CA">
        <w:rPr>
          <w:rStyle w:val="StyleUnderline"/>
        </w:rPr>
        <w:t xml:space="preserve">the </w:t>
      </w:r>
      <w:r w:rsidRPr="005B09CA">
        <w:rPr>
          <w:rStyle w:val="Emphasis"/>
        </w:rPr>
        <w:t>right topics</w:t>
      </w:r>
      <w:r w:rsidRPr="005B09CA">
        <w:rPr>
          <w:rStyle w:val="StyleUnderline"/>
        </w:rPr>
        <w:t xml:space="preserve"> or </w:t>
      </w:r>
      <w:r w:rsidRPr="005B09CA">
        <w:rPr>
          <w:rStyle w:val="Emphasis"/>
        </w:rPr>
        <w:t>people</w:t>
      </w:r>
      <w:r w:rsidRPr="00D36BC9">
        <w:rPr>
          <w:sz w:val="14"/>
        </w:rPr>
        <w:t xml:space="preserve">). These behaviors, whatever their causal history, </w:t>
      </w:r>
      <w:r w:rsidRPr="005B09CA">
        <w:rPr>
          <w:rStyle w:val="StyleUnderline"/>
        </w:rPr>
        <w:t xml:space="preserve">have </w:t>
      </w:r>
      <w:r w:rsidRPr="005B09CA">
        <w:rPr>
          <w:rStyle w:val="Emphasis"/>
        </w:rPr>
        <w:t>corrosive effects</w:t>
      </w:r>
      <w:r w:rsidRPr="00D36BC9">
        <w:rPr>
          <w:sz w:val="14"/>
        </w:rPr>
        <w:t xml:space="preserve">, </w:t>
      </w:r>
      <w:r w:rsidRPr="005B09CA">
        <w:rPr>
          <w:rStyle w:val="StyleUnderline"/>
        </w:rPr>
        <w:t xml:space="preserve">especially when a community’s norms </w:t>
      </w:r>
      <w:r w:rsidRPr="005B09CA">
        <w:rPr>
          <w:rStyle w:val="Emphasis"/>
        </w:rPr>
        <w:t>magnify</w:t>
      </w:r>
      <w:r w:rsidRPr="005B09CA">
        <w:rPr>
          <w:rStyle w:val="StyleUnderline"/>
        </w:rPr>
        <w:t xml:space="preserve"> or </w:t>
      </w:r>
      <w:r w:rsidRPr="005B09CA">
        <w:rPr>
          <w:rStyle w:val="Emphasis"/>
        </w:rPr>
        <w:t>multiply</w:t>
      </w:r>
      <w:r w:rsidRPr="005B09CA">
        <w:rPr>
          <w:rStyle w:val="StyleUnderline"/>
        </w:rPr>
        <w:t xml:space="preserve"> rather than </w:t>
      </w:r>
      <w:r w:rsidRPr="005B09CA">
        <w:rPr>
          <w:rStyle w:val="Emphasis"/>
        </w:rPr>
        <w:t>constrain</w:t>
      </w:r>
      <w:r w:rsidRPr="005B09CA">
        <w:rPr>
          <w:rStyle w:val="StyleUnderline"/>
        </w:rPr>
        <w:t xml:space="preserve"> or </w:t>
      </w:r>
      <w:r w:rsidRPr="005B09CA">
        <w:rPr>
          <w:rStyle w:val="Emphasis"/>
        </w:rPr>
        <w:t>metabolize</w:t>
      </w:r>
      <w:r w:rsidRPr="005B09CA">
        <w:rPr>
          <w:rStyle w:val="StyleUnderline"/>
        </w:rPr>
        <w:t xml:space="preserve"> them</w:t>
      </w:r>
      <w:r w:rsidRPr="00D36BC9">
        <w:rPr>
          <w:sz w:val="14"/>
        </w:rPr>
        <w:t xml:space="preserve">. </w:t>
      </w:r>
    </w:p>
    <w:p w14:paraId="49262EA3" w14:textId="77777777" w:rsidR="00B569EB" w:rsidRPr="00D36BC9" w:rsidRDefault="00B569EB" w:rsidP="00B569EB">
      <w:pPr>
        <w:rPr>
          <w:sz w:val="14"/>
        </w:rPr>
      </w:pPr>
      <w:r w:rsidRPr="005B09CA">
        <w:rPr>
          <w:rStyle w:val="StyleUnderline"/>
        </w:rPr>
        <w:t>For those who defer</w:t>
      </w:r>
      <w:r w:rsidRPr="00D36BC9">
        <w:rPr>
          <w:sz w:val="14"/>
        </w:rPr>
        <w:t xml:space="preserve">, </w:t>
      </w:r>
      <w:r w:rsidRPr="00557B02">
        <w:rPr>
          <w:rStyle w:val="StyleUnderline"/>
          <w:highlight w:val="cyan"/>
        </w:rPr>
        <w:t xml:space="preserve">the habit can </w:t>
      </w:r>
      <w:r w:rsidRPr="00557B02">
        <w:rPr>
          <w:rStyle w:val="Emphasis"/>
          <w:highlight w:val="cyan"/>
        </w:rPr>
        <w:t>supercharge moral cowardice</w:t>
      </w:r>
      <w:r w:rsidRPr="00D36BC9">
        <w:rPr>
          <w:sz w:val="14"/>
        </w:rPr>
        <w:t xml:space="preserve">, </w:t>
      </w:r>
      <w:r w:rsidRPr="005B09CA">
        <w:rPr>
          <w:rStyle w:val="StyleUnderline"/>
        </w:rPr>
        <w:t xml:space="preserve">as the norms of </w:t>
      </w:r>
      <w:r w:rsidRPr="00557B02">
        <w:rPr>
          <w:rStyle w:val="StyleUnderline"/>
          <w:highlight w:val="cyan"/>
        </w:rPr>
        <w:t xml:space="preserve">deference provide </w:t>
      </w:r>
      <w:r w:rsidRPr="00557B02">
        <w:rPr>
          <w:rStyle w:val="Emphasis"/>
          <w:highlight w:val="cyan"/>
        </w:rPr>
        <w:t>social cover</w:t>
      </w:r>
      <w:r w:rsidRPr="00557B02">
        <w:rPr>
          <w:rStyle w:val="StyleUnderline"/>
          <w:highlight w:val="cyan"/>
        </w:rPr>
        <w:t xml:space="preserve"> for the abdication of responsibility</w:t>
      </w:r>
      <w:r w:rsidRPr="00D36BC9">
        <w:rPr>
          <w:sz w:val="14"/>
        </w:rPr>
        <w:t xml:space="preserve">. </w:t>
      </w:r>
      <w:r w:rsidRPr="005B09CA">
        <w:rPr>
          <w:rStyle w:val="StyleUnderline"/>
        </w:rPr>
        <w:t xml:space="preserve">It </w:t>
      </w:r>
      <w:r w:rsidRPr="005B09CA">
        <w:rPr>
          <w:rStyle w:val="Emphasis"/>
        </w:rPr>
        <w:t>displaces</w:t>
      </w:r>
      <w:r w:rsidRPr="005B09CA">
        <w:rPr>
          <w:rStyle w:val="StyleUnderline"/>
        </w:rPr>
        <w:t xml:space="preserve"> onto individual heroes</w:t>
      </w:r>
      <w:r w:rsidRPr="00D36BC9">
        <w:rPr>
          <w:sz w:val="14"/>
        </w:rPr>
        <w:t xml:space="preserve">, </w:t>
      </w:r>
      <w:r w:rsidRPr="005B09CA">
        <w:rPr>
          <w:rStyle w:val="StyleUnderline"/>
        </w:rPr>
        <w:t>a hero class</w:t>
      </w:r>
      <w:r w:rsidRPr="00D36BC9">
        <w:rPr>
          <w:sz w:val="14"/>
        </w:rPr>
        <w:t xml:space="preserve">, </w:t>
      </w:r>
      <w:r w:rsidRPr="005B09CA">
        <w:rPr>
          <w:rStyle w:val="StyleUnderline"/>
        </w:rPr>
        <w:t xml:space="preserve">or a mythicized past the work that is </w:t>
      </w:r>
      <w:r w:rsidRPr="005B09CA">
        <w:rPr>
          <w:rStyle w:val="Emphasis"/>
        </w:rPr>
        <w:t>ours</w:t>
      </w:r>
      <w:r w:rsidRPr="005B09CA">
        <w:rPr>
          <w:rStyle w:val="StyleUnderline"/>
        </w:rPr>
        <w:t xml:space="preserve"> to do in the present</w:t>
      </w:r>
      <w:r w:rsidRPr="00D36BC9">
        <w:rPr>
          <w:sz w:val="14"/>
        </w:rPr>
        <w:t xml:space="preserve">. </w:t>
      </w:r>
      <w:r w:rsidRPr="005B09CA">
        <w:rPr>
          <w:rStyle w:val="StyleUnderline"/>
        </w:rPr>
        <w:t xml:space="preserve">Their perspective may be clearer on </w:t>
      </w:r>
      <w:r w:rsidRPr="005B09CA">
        <w:rPr>
          <w:rStyle w:val="Emphasis"/>
        </w:rPr>
        <w:t>this</w:t>
      </w:r>
      <w:r w:rsidRPr="005B09CA">
        <w:rPr>
          <w:rStyle w:val="StyleUnderline"/>
        </w:rPr>
        <w:t xml:space="preserve"> or </w:t>
      </w:r>
      <w:r w:rsidRPr="005B09CA">
        <w:rPr>
          <w:rStyle w:val="Emphasis"/>
        </w:rPr>
        <w:t>that specific matter</w:t>
      </w:r>
      <w:r w:rsidRPr="00D36BC9">
        <w:rPr>
          <w:sz w:val="14"/>
        </w:rPr>
        <w:t xml:space="preserve">, </w:t>
      </w:r>
      <w:r w:rsidRPr="005B09CA">
        <w:rPr>
          <w:rStyle w:val="StyleUnderline"/>
        </w:rPr>
        <w:t xml:space="preserve">but their overall point of view </w:t>
      </w:r>
      <w:r w:rsidRPr="005B09CA">
        <w:rPr>
          <w:rStyle w:val="Emphasis"/>
        </w:rPr>
        <w:t>isn’t any less particular</w:t>
      </w:r>
      <w:r w:rsidRPr="005B09CA">
        <w:rPr>
          <w:rStyle w:val="StyleUnderline"/>
        </w:rPr>
        <w:t xml:space="preserve"> or </w:t>
      </w:r>
      <w:r w:rsidRPr="005B09CA">
        <w:rPr>
          <w:rStyle w:val="Emphasis"/>
        </w:rPr>
        <w:t>constrained</w:t>
      </w:r>
      <w:r w:rsidRPr="005B09CA">
        <w:rPr>
          <w:rStyle w:val="StyleUnderline"/>
        </w:rPr>
        <w:t xml:space="preserve"> by history than ours</w:t>
      </w:r>
      <w:r w:rsidRPr="00D36BC9">
        <w:rPr>
          <w:sz w:val="14"/>
        </w:rPr>
        <w:t xml:space="preserve">. More importantly, </w:t>
      </w:r>
      <w:r w:rsidRPr="005B09CA">
        <w:rPr>
          <w:rStyle w:val="StyleUnderline"/>
        </w:rPr>
        <w:t xml:space="preserve">deference places the accountability that is all of ours to bear onto </w:t>
      </w:r>
      <w:r w:rsidRPr="005B09CA">
        <w:rPr>
          <w:rStyle w:val="Emphasis"/>
        </w:rPr>
        <w:t>select people</w:t>
      </w:r>
      <w:r w:rsidRPr="00D36BC9">
        <w:rPr>
          <w:sz w:val="14"/>
        </w:rPr>
        <w:t xml:space="preserve">— and, </w:t>
      </w:r>
      <w:r w:rsidRPr="005B09CA">
        <w:rPr>
          <w:rStyle w:val="StyleUnderline"/>
        </w:rPr>
        <w:t>more often than not</w:t>
      </w:r>
      <w:r w:rsidRPr="00D36BC9">
        <w:rPr>
          <w:sz w:val="14"/>
        </w:rPr>
        <w:t xml:space="preserve">, </w:t>
      </w:r>
      <w:r w:rsidRPr="005B09CA">
        <w:rPr>
          <w:rStyle w:val="StyleUnderline"/>
        </w:rPr>
        <w:t xml:space="preserve">a </w:t>
      </w:r>
      <w:r w:rsidRPr="005B09CA">
        <w:rPr>
          <w:rStyle w:val="Emphasis"/>
        </w:rPr>
        <w:t>sanitized</w:t>
      </w:r>
      <w:r w:rsidRPr="005B09CA">
        <w:rPr>
          <w:rStyle w:val="StyleUnderline"/>
        </w:rPr>
        <w:t xml:space="preserve"> and </w:t>
      </w:r>
      <w:r w:rsidRPr="005B09CA">
        <w:rPr>
          <w:rStyle w:val="Emphasis"/>
        </w:rPr>
        <w:t>thoroughly fictional caricature</w:t>
      </w:r>
      <w:r w:rsidRPr="00D36BC9">
        <w:rPr>
          <w:sz w:val="14"/>
        </w:rPr>
        <w:t xml:space="preserve"> of them. </w:t>
      </w:r>
    </w:p>
    <w:p w14:paraId="58D80FB6" w14:textId="77777777" w:rsidR="00B569EB" w:rsidRPr="00D36BC9" w:rsidRDefault="00B569EB" w:rsidP="00B569EB">
      <w:pPr>
        <w:rPr>
          <w:sz w:val="14"/>
        </w:rPr>
      </w:pPr>
      <w:r w:rsidRPr="00D36BC9">
        <w:rPr>
          <w:sz w:val="14"/>
        </w:rPr>
        <w:t xml:space="preserve">Deference to collectives or their culture has many of the same risks as deference to marginalized individual. PAIGC militant Amílcar Cabral affirmed the need to respond to centuries of anti-Black racism and the widespread assumptions about the inferiority of African history and culture. He, of course, denied that anything like a single African culture existed. But even if it did, reference to it would not answer questions about how we ought to behave and organize ourselves politically, since “all culture is composed of essential and secondary elements, of strengths and weaknesses, of virtues and failings, of positive and negative aspects, of factors of progress and factors of stagnation or regression.” He went as far as to insist that “blind acceptance of the values of the culture, without considering what presently or potentially regressive elements it contains” would be “no less harmful to Africa” than racist underestimation of African culture had been. 28 </w:t>
      </w:r>
    </w:p>
    <w:p w14:paraId="73DF938E" w14:textId="77777777" w:rsidR="00B569EB" w:rsidRPr="00D36BC9" w:rsidRDefault="00B569EB" w:rsidP="00B569EB">
      <w:pPr>
        <w:rPr>
          <w:sz w:val="14"/>
        </w:rPr>
      </w:pPr>
      <w:r w:rsidRPr="005B09CA">
        <w:rPr>
          <w:rStyle w:val="StyleUnderline"/>
        </w:rPr>
        <w:t xml:space="preserve">The same tactics of deference that insulate us from </w:t>
      </w:r>
      <w:r w:rsidRPr="005B09CA">
        <w:rPr>
          <w:rStyle w:val="Emphasis"/>
        </w:rPr>
        <w:t>criticism</w:t>
      </w:r>
      <w:r w:rsidRPr="005B09CA">
        <w:rPr>
          <w:rStyle w:val="StyleUnderline"/>
        </w:rPr>
        <w:t xml:space="preserve"> and </w:t>
      </w:r>
      <w:r w:rsidRPr="005B09CA">
        <w:rPr>
          <w:rStyle w:val="Emphasis"/>
        </w:rPr>
        <w:t>disagreement</w:t>
      </w:r>
      <w:r w:rsidRPr="005B09CA">
        <w:rPr>
          <w:rStyle w:val="StyleUnderline"/>
        </w:rPr>
        <w:t xml:space="preserve"> insulate us from </w:t>
      </w:r>
      <w:r w:rsidRPr="005B09CA">
        <w:rPr>
          <w:rStyle w:val="Emphasis"/>
        </w:rPr>
        <w:t>connection</w:t>
      </w:r>
      <w:r w:rsidRPr="005B09CA">
        <w:rPr>
          <w:rStyle w:val="StyleUnderline"/>
        </w:rPr>
        <w:t xml:space="preserve"> and </w:t>
      </w:r>
      <w:r w:rsidRPr="005B09CA">
        <w:rPr>
          <w:rStyle w:val="Emphasis"/>
        </w:rPr>
        <w:t>transformation</w:t>
      </w:r>
      <w:r w:rsidRPr="00D36BC9">
        <w:rPr>
          <w:sz w:val="14"/>
        </w:rPr>
        <w:t xml:space="preserve">. </w:t>
      </w:r>
      <w:r w:rsidRPr="005B09CA">
        <w:rPr>
          <w:rStyle w:val="StyleUnderline"/>
        </w:rPr>
        <w:t xml:space="preserve">They prevent us from </w:t>
      </w:r>
      <w:r w:rsidRPr="005B09CA">
        <w:rPr>
          <w:rStyle w:val="Emphasis"/>
        </w:rPr>
        <w:t>engaging empathetically</w:t>
      </w:r>
      <w:r w:rsidRPr="005B09CA">
        <w:rPr>
          <w:rStyle w:val="StyleUnderline"/>
        </w:rPr>
        <w:t xml:space="preserve"> and </w:t>
      </w:r>
      <w:r w:rsidRPr="005B09CA">
        <w:rPr>
          <w:rStyle w:val="Emphasis"/>
        </w:rPr>
        <w:t>authentically</w:t>
      </w:r>
      <w:r w:rsidRPr="005B09CA">
        <w:rPr>
          <w:rStyle w:val="StyleUnderline"/>
        </w:rPr>
        <w:t xml:space="preserve"> with the struggles of other people</w:t>
      </w:r>
      <w:r w:rsidRPr="00D36BC9">
        <w:rPr>
          <w:sz w:val="14"/>
        </w:rPr>
        <w:t xml:space="preserve">— </w:t>
      </w:r>
      <w:r w:rsidRPr="005B09CA">
        <w:rPr>
          <w:rStyle w:val="StyleUnderline"/>
        </w:rPr>
        <w:t xml:space="preserve">a </w:t>
      </w:r>
      <w:r w:rsidRPr="005B09CA">
        <w:rPr>
          <w:rStyle w:val="Emphasis"/>
        </w:rPr>
        <w:t>prerequisite</w:t>
      </w:r>
      <w:r w:rsidRPr="005B09CA">
        <w:rPr>
          <w:rStyle w:val="StyleUnderline"/>
        </w:rPr>
        <w:t xml:space="preserve"> of coalitional politics</w:t>
      </w:r>
      <w:r w:rsidRPr="00D36BC9">
        <w:rPr>
          <w:sz w:val="14"/>
        </w:rPr>
        <w:t xml:space="preserve">. </w:t>
      </w:r>
    </w:p>
    <w:p w14:paraId="632C91A4" w14:textId="77777777" w:rsidR="00B569EB" w:rsidRPr="00D36BC9" w:rsidRDefault="00B569EB" w:rsidP="00B569EB">
      <w:pPr>
        <w:rPr>
          <w:sz w:val="14"/>
        </w:rPr>
      </w:pPr>
      <w:r w:rsidRPr="00D36BC9">
        <w:rPr>
          <w:sz w:val="14"/>
        </w:rPr>
        <w:t xml:space="preserve">Moreover, </w:t>
      </w:r>
      <w:r w:rsidRPr="005B09CA">
        <w:rPr>
          <w:rStyle w:val="StyleUnderline"/>
        </w:rPr>
        <w:t>as identities become more and more fine grained and disagreements sharper</w:t>
      </w:r>
      <w:r w:rsidRPr="00D36BC9">
        <w:rPr>
          <w:sz w:val="14"/>
        </w:rPr>
        <w:t xml:space="preserve">, </w:t>
      </w:r>
      <w:r w:rsidRPr="005B09CA">
        <w:rPr>
          <w:rStyle w:val="StyleUnderline"/>
        </w:rPr>
        <w:t>we come to realize that</w:t>
      </w:r>
      <w:r w:rsidRPr="00D36BC9">
        <w:rPr>
          <w:sz w:val="14"/>
        </w:rPr>
        <w:t xml:space="preserve"> “</w:t>
      </w:r>
      <w:r w:rsidRPr="005B09CA">
        <w:rPr>
          <w:rStyle w:val="Emphasis"/>
        </w:rPr>
        <w:t>coalitional politics</w:t>
      </w:r>
      <w:r w:rsidRPr="00D36BC9">
        <w:rPr>
          <w:sz w:val="14"/>
        </w:rPr>
        <w:t xml:space="preserve">” (understood as struggle across difference) </w:t>
      </w:r>
      <w:r w:rsidRPr="005B09CA">
        <w:rPr>
          <w:rStyle w:val="StyleUnderline"/>
        </w:rPr>
        <w:t>is</w:t>
      </w:r>
      <w:r w:rsidRPr="00D36BC9">
        <w:rPr>
          <w:sz w:val="14"/>
        </w:rPr>
        <w:t xml:space="preserve">, </w:t>
      </w:r>
      <w:r w:rsidRPr="005B09CA">
        <w:rPr>
          <w:rStyle w:val="Emphasis"/>
        </w:rPr>
        <w:t>simply</w:t>
      </w:r>
      <w:r w:rsidRPr="00D36BC9">
        <w:rPr>
          <w:sz w:val="14"/>
        </w:rPr>
        <w:t xml:space="preserve">, </w:t>
      </w:r>
      <w:r w:rsidRPr="005B09CA">
        <w:rPr>
          <w:rStyle w:val="Emphasis"/>
        </w:rPr>
        <w:t>politics</w:t>
      </w:r>
      <w:r w:rsidRPr="00D36BC9">
        <w:rPr>
          <w:sz w:val="14"/>
        </w:rPr>
        <w:t xml:space="preserve">. </w:t>
      </w:r>
      <w:r w:rsidRPr="005B09CA">
        <w:rPr>
          <w:rStyle w:val="StyleUnderline"/>
        </w:rPr>
        <w:t>Thus</w:t>
      </w:r>
      <w:r w:rsidRPr="00D36BC9">
        <w:rPr>
          <w:sz w:val="14"/>
        </w:rPr>
        <w:t xml:space="preserve">, </w:t>
      </w:r>
      <w:r w:rsidRPr="005B09CA">
        <w:rPr>
          <w:rStyle w:val="StyleUnderline"/>
        </w:rPr>
        <w:t>the deferential orientation</w:t>
      </w:r>
      <w:r w:rsidRPr="00D36BC9">
        <w:rPr>
          <w:sz w:val="14"/>
        </w:rPr>
        <w:t xml:space="preserve">, like that fragmentation of political collectivity it enables, </w:t>
      </w:r>
      <w:r w:rsidRPr="005B09CA">
        <w:rPr>
          <w:rStyle w:val="StyleUnderline"/>
        </w:rPr>
        <w:t xml:space="preserve">is </w:t>
      </w:r>
      <w:r w:rsidRPr="005B09CA">
        <w:rPr>
          <w:rStyle w:val="Emphasis"/>
        </w:rPr>
        <w:t>ultimately anti-political</w:t>
      </w:r>
      <w:r w:rsidRPr="00D36BC9">
        <w:rPr>
          <w:sz w:val="14"/>
        </w:rPr>
        <w:t xml:space="preserve">. </w:t>
      </w:r>
    </w:p>
    <w:p w14:paraId="3FDC1F83" w14:textId="77777777" w:rsidR="00B569EB" w:rsidRPr="00D36BC9" w:rsidRDefault="00B569EB" w:rsidP="00B569EB">
      <w:pPr>
        <w:rPr>
          <w:sz w:val="14"/>
        </w:rPr>
      </w:pPr>
      <w:r w:rsidRPr="00D36BC9">
        <w:rPr>
          <w:sz w:val="14"/>
        </w:rPr>
        <w:t xml:space="preserve">To opt for </w:t>
      </w:r>
      <w:r w:rsidRPr="005B09CA">
        <w:rPr>
          <w:rStyle w:val="StyleUnderline"/>
        </w:rPr>
        <w:t>deference</w:t>
      </w:r>
      <w:r w:rsidRPr="00D36BC9">
        <w:rPr>
          <w:sz w:val="14"/>
        </w:rPr>
        <w:t xml:space="preserve">, rather than interdependence, </w:t>
      </w:r>
      <w:r w:rsidRPr="005B09CA">
        <w:rPr>
          <w:rStyle w:val="StyleUnderline"/>
        </w:rPr>
        <w:t>may soothe short-term psychological wounds</w:t>
      </w:r>
      <w:r w:rsidRPr="00D36BC9">
        <w:rPr>
          <w:sz w:val="14"/>
        </w:rPr>
        <w:t xml:space="preserve">. </w:t>
      </w:r>
      <w:r w:rsidRPr="005B09CA">
        <w:rPr>
          <w:rStyle w:val="StyleUnderline"/>
        </w:rPr>
        <w:t xml:space="preserve">But it does so at a </w:t>
      </w:r>
      <w:r w:rsidRPr="005B09CA">
        <w:rPr>
          <w:rStyle w:val="Emphasis"/>
        </w:rPr>
        <w:t>steep cost</w:t>
      </w:r>
      <w:r w:rsidRPr="00D36BC9">
        <w:rPr>
          <w:sz w:val="14"/>
        </w:rPr>
        <w:t xml:space="preserve">: </w:t>
      </w:r>
      <w:r w:rsidRPr="005B09CA">
        <w:rPr>
          <w:rStyle w:val="StyleUnderline"/>
        </w:rPr>
        <w:t xml:space="preserve">it may </w:t>
      </w:r>
      <w:r w:rsidRPr="005B09CA">
        <w:rPr>
          <w:rStyle w:val="Emphasis"/>
        </w:rPr>
        <w:t>undermine</w:t>
      </w:r>
      <w:r w:rsidRPr="005B09CA">
        <w:rPr>
          <w:rStyle w:val="StyleUnderline"/>
        </w:rPr>
        <w:t xml:space="preserve"> the goals that motivated the project</w:t>
      </w:r>
      <w:r w:rsidRPr="00D36BC9">
        <w:rPr>
          <w:sz w:val="14"/>
        </w:rPr>
        <w:t xml:space="preserve">— </w:t>
      </w:r>
      <w:r w:rsidRPr="005B09CA">
        <w:rPr>
          <w:rStyle w:val="StyleUnderline"/>
        </w:rPr>
        <w:t xml:space="preserve">and it </w:t>
      </w:r>
      <w:r w:rsidRPr="005B09CA">
        <w:rPr>
          <w:rStyle w:val="Emphasis"/>
        </w:rPr>
        <w:t>entrenches</w:t>
      </w:r>
      <w:r w:rsidRPr="005B09CA">
        <w:rPr>
          <w:rStyle w:val="StyleUnderline"/>
        </w:rPr>
        <w:t xml:space="preserve"> a politics that does not serve those fighting</w:t>
      </w:r>
      <w:r w:rsidRPr="00D36BC9">
        <w:rPr>
          <w:sz w:val="14"/>
        </w:rPr>
        <w:t xml:space="preserve"> for freedom over privilege, </w:t>
      </w:r>
      <w:r w:rsidRPr="005B09CA">
        <w:rPr>
          <w:rStyle w:val="StyleUnderline"/>
        </w:rPr>
        <w:t xml:space="preserve">for </w:t>
      </w:r>
      <w:r w:rsidRPr="005B09CA">
        <w:rPr>
          <w:rStyle w:val="Emphasis"/>
        </w:rPr>
        <w:t>collective liberation</w:t>
      </w:r>
      <w:r w:rsidRPr="005B09CA">
        <w:rPr>
          <w:rStyle w:val="StyleUnderline"/>
        </w:rPr>
        <w:t xml:space="preserve"> over mere parochial advantage</w:t>
      </w:r>
      <w:r w:rsidRPr="00D36BC9">
        <w:rPr>
          <w:sz w:val="14"/>
        </w:rPr>
        <w:t>.</w:t>
      </w:r>
    </w:p>
    <w:p w14:paraId="7AB1C3BF" w14:textId="77777777" w:rsidR="00B569EB" w:rsidRPr="00D36BC9" w:rsidRDefault="00B569EB" w:rsidP="00B569EB">
      <w:pPr>
        <w:rPr>
          <w:sz w:val="14"/>
        </w:rPr>
      </w:pPr>
      <w:r w:rsidRPr="00D36BC9">
        <w:rPr>
          <w:sz w:val="14"/>
        </w:rPr>
        <w:t xml:space="preserve">Better Blueprints </w:t>
      </w:r>
    </w:p>
    <w:p w14:paraId="10AF6A74" w14:textId="77777777" w:rsidR="00B569EB" w:rsidRDefault="00B569EB" w:rsidP="00B569EB">
      <w:pPr>
        <w:rPr>
          <w:sz w:val="14"/>
        </w:rPr>
      </w:pPr>
      <w:r w:rsidRPr="005B09CA">
        <w:rPr>
          <w:rStyle w:val="StyleUnderline"/>
        </w:rPr>
        <w:t xml:space="preserve">Deference politics is right about the </w:t>
      </w:r>
      <w:r w:rsidRPr="005B09CA">
        <w:rPr>
          <w:rStyle w:val="Emphasis"/>
        </w:rPr>
        <w:t>what</w:t>
      </w:r>
      <w:r w:rsidRPr="00D36BC9">
        <w:rPr>
          <w:sz w:val="14"/>
        </w:rPr>
        <w:t xml:space="preserve">: </w:t>
      </w:r>
      <w:r w:rsidRPr="005B09CA">
        <w:rPr>
          <w:rStyle w:val="StyleUnderline"/>
        </w:rPr>
        <w:t xml:space="preserve">it </w:t>
      </w:r>
      <w:r w:rsidRPr="005B09CA">
        <w:rPr>
          <w:rStyle w:val="Emphasis"/>
        </w:rPr>
        <w:t>does</w:t>
      </w:r>
      <w:r w:rsidRPr="00D36BC9">
        <w:rPr>
          <w:sz w:val="14"/>
        </w:rPr>
        <w:t xml:space="preserve"> in fact </w:t>
      </w:r>
      <w:r w:rsidRPr="005B09CA">
        <w:rPr>
          <w:rStyle w:val="Emphasis"/>
        </w:rPr>
        <w:t>matter</w:t>
      </w:r>
      <w:r w:rsidRPr="005B09CA">
        <w:rPr>
          <w:rStyle w:val="StyleUnderline"/>
        </w:rPr>
        <w:t xml:space="preserve"> that we pay attention to lived experiences</w:t>
      </w:r>
      <w:r w:rsidRPr="00D36BC9">
        <w:rPr>
          <w:sz w:val="14"/>
        </w:rPr>
        <w:t xml:space="preserve">, and it is politically important that we pay attention to difference. </w:t>
      </w:r>
      <w:r w:rsidRPr="005B09CA">
        <w:rPr>
          <w:rStyle w:val="StyleUnderline"/>
        </w:rPr>
        <w:t xml:space="preserve">But it is wrong about the </w:t>
      </w:r>
      <w:r w:rsidRPr="005B09CA">
        <w:rPr>
          <w:rStyle w:val="Emphasis"/>
        </w:rPr>
        <w:t>how</w:t>
      </w:r>
      <w:r w:rsidRPr="00D36BC9">
        <w:rPr>
          <w:sz w:val="14"/>
        </w:rPr>
        <w:t xml:space="preserve">, </w:t>
      </w:r>
      <w:r w:rsidRPr="005B09CA">
        <w:rPr>
          <w:rStyle w:val="StyleUnderline"/>
        </w:rPr>
        <w:t xml:space="preserve">because the </w:t>
      </w:r>
      <w:r w:rsidRPr="005B09CA">
        <w:rPr>
          <w:rStyle w:val="Emphasis"/>
        </w:rPr>
        <w:t>more we focus</w:t>
      </w:r>
      <w:r w:rsidRPr="005B09CA">
        <w:rPr>
          <w:rStyle w:val="StyleUnderline"/>
        </w:rPr>
        <w:t xml:space="preserve"> on changing our norms of interactions to ones that </w:t>
      </w:r>
      <w:r w:rsidRPr="005B09CA">
        <w:rPr>
          <w:rStyle w:val="Emphasis"/>
        </w:rPr>
        <w:t>locally</w:t>
      </w:r>
      <w:r w:rsidRPr="005B09CA">
        <w:rPr>
          <w:rStyle w:val="StyleUnderline"/>
        </w:rPr>
        <w:t xml:space="preserve"> and </w:t>
      </w:r>
      <w:r w:rsidRPr="005B09CA">
        <w:rPr>
          <w:rStyle w:val="Emphasis"/>
        </w:rPr>
        <w:t>cosmetically elevate</w:t>
      </w:r>
      <w:r w:rsidRPr="005B09CA">
        <w:rPr>
          <w:rStyle w:val="StyleUnderline"/>
        </w:rPr>
        <w:t xml:space="preserve"> the voices and perspectives in the room</w:t>
      </w:r>
      <w:r w:rsidRPr="00D36BC9">
        <w:rPr>
          <w:sz w:val="14"/>
        </w:rPr>
        <w:t xml:space="preserve">, </w:t>
      </w:r>
      <w:r w:rsidRPr="005B09CA">
        <w:rPr>
          <w:rStyle w:val="StyleUnderline"/>
        </w:rPr>
        <w:t xml:space="preserve">the </w:t>
      </w:r>
      <w:r w:rsidRPr="005B09CA">
        <w:rPr>
          <w:rStyle w:val="Emphasis"/>
        </w:rPr>
        <w:t>harder it becomes</w:t>
      </w:r>
      <w:r w:rsidRPr="005B09CA">
        <w:rPr>
          <w:rStyle w:val="StyleUnderline"/>
        </w:rPr>
        <w:t xml:space="preserve"> to change the world </w:t>
      </w:r>
      <w:r w:rsidRPr="005B09CA">
        <w:rPr>
          <w:rStyle w:val="Emphasis"/>
        </w:rPr>
        <w:t>outside</w:t>
      </w:r>
      <w:r w:rsidRPr="005B09CA">
        <w:rPr>
          <w:rStyle w:val="StyleUnderline"/>
        </w:rPr>
        <w:t xml:space="preserve"> of the room</w:t>
      </w:r>
      <w:r w:rsidRPr="00D36BC9">
        <w:rPr>
          <w:sz w:val="14"/>
        </w:rPr>
        <w:t xml:space="preserve">. </w:t>
      </w:r>
      <w:r>
        <w:rPr>
          <w:sz w:val="14"/>
        </w:rPr>
        <w:t xml:space="preserve"> </w:t>
      </w:r>
    </w:p>
    <w:p w14:paraId="50F5FC86" w14:textId="77777777" w:rsidR="00B569EB" w:rsidRPr="000F1803" w:rsidRDefault="00B569EB" w:rsidP="000F1803">
      <w:pPr>
        <w:rPr>
          <w:sz w:val="14"/>
        </w:rPr>
      </w:pPr>
    </w:p>
    <w:sectPr w:rsidR="00B569EB" w:rsidRPr="000F18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56E1F" w14:textId="77777777" w:rsidR="005126F6" w:rsidRDefault="005126F6" w:rsidP="00066D2C">
      <w:pPr>
        <w:spacing w:after="0" w:line="240" w:lineRule="auto"/>
      </w:pPr>
      <w:r>
        <w:separator/>
      </w:r>
    </w:p>
  </w:endnote>
  <w:endnote w:type="continuationSeparator" w:id="0">
    <w:p w14:paraId="58BB2993" w14:textId="77777777" w:rsidR="005126F6" w:rsidRDefault="005126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761B7" w14:textId="77777777" w:rsidR="005126F6" w:rsidRDefault="005126F6" w:rsidP="00066D2C">
      <w:pPr>
        <w:spacing w:after="0" w:line="240" w:lineRule="auto"/>
      </w:pPr>
      <w:r>
        <w:separator/>
      </w:r>
    </w:p>
  </w:footnote>
  <w:footnote w:type="continuationSeparator" w:id="0">
    <w:p w14:paraId="6F43A714" w14:textId="77777777" w:rsidR="005126F6" w:rsidRDefault="005126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2261153820448"/>
    <w:docVar w:name="Team" w:val="Blue Valley Southwest"/>
    <w:docVar w:name="VerbatimVersion" w:val="6.0.0"/>
    <w:docVar w:name="WordVersion" w:val="16.0"/>
  </w:docVars>
  <w:rsids>
    <w:rsidRoot w:val="007063B0"/>
    <w:rsid w:val="00001C7E"/>
    <w:rsid w:val="0000487C"/>
    <w:rsid w:val="00011B11"/>
    <w:rsid w:val="00011FEF"/>
    <w:rsid w:val="00013C8B"/>
    <w:rsid w:val="00023AEF"/>
    <w:rsid w:val="000250CA"/>
    <w:rsid w:val="00032119"/>
    <w:rsid w:val="000427BD"/>
    <w:rsid w:val="00043C82"/>
    <w:rsid w:val="0005067F"/>
    <w:rsid w:val="00050713"/>
    <w:rsid w:val="00053D0F"/>
    <w:rsid w:val="00056966"/>
    <w:rsid w:val="00056A4D"/>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4F4"/>
    <w:rsid w:val="000B3425"/>
    <w:rsid w:val="000B5FBB"/>
    <w:rsid w:val="000B6974"/>
    <w:rsid w:val="000B6B3E"/>
    <w:rsid w:val="000C137E"/>
    <w:rsid w:val="000D0D08"/>
    <w:rsid w:val="000D739E"/>
    <w:rsid w:val="000D7A2C"/>
    <w:rsid w:val="000E0913"/>
    <w:rsid w:val="000E13F7"/>
    <w:rsid w:val="000E2525"/>
    <w:rsid w:val="000F180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3DE"/>
    <w:rsid w:val="00163574"/>
    <w:rsid w:val="001645D4"/>
    <w:rsid w:val="0016567B"/>
    <w:rsid w:val="0016568A"/>
    <w:rsid w:val="00170A72"/>
    <w:rsid w:val="00171A2A"/>
    <w:rsid w:val="001723BA"/>
    <w:rsid w:val="0017483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4F0"/>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0D01"/>
    <w:rsid w:val="003C177C"/>
    <w:rsid w:val="003C251E"/>
    <w:rsid w:val="003C3CCA"/>
    <w:rsid w:val="003C6CA9"/>
    <w:rsid w:val="003D3B44"/>
    <w:rsid w:val="003D4150"/>
    <w:rsid w:val="003D5367"/>
    <w:rsid w:val="003F03E3"/>
    <w:rsid w:val="003F3920"/>
    <w:rsid w:val="003F4D5F"/>
    <w:rsid w:val="00404C6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97D9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6F6"/>
    <w:rsid w:val="00515BDD"/>
    <w:rsid w:val="00517BF4"/>
    <w:rsid w:val="00520FE1"/>
    <w:rsid w:val="00521B9F"/>
    <w:rsid w:val="005268F8"/>
    <w:rsid w:val="0053626E"/>
    <w:rsid w:val="005400D2"/>
    <w:rsid w:val="00544936"/>
    <w:rsid w:val="005449A8"/>
    <w:rsid w:val="0055242A"/>
    <w:rsid w:val="005525AE"/>
    <w:rsid w:val="005546C5"/>
    <w:rsid w:val="005558FC"/>
    <w:rsid w:val="00557B59"/>
    <w:rsid w:val="00561CC8"/>
    <w:rsid w:val="00563C41"/>
    <w:rsid w:val="00565142"/>
    <w:rsid w:val="00567D6A"/>
    <w:rsid w:val="00567D90"/>
    <w:rsid w:val="0057499C"/>
    <w:rsid w:val="00575723"/>
    <w:rsid w:val="00583644"/>
    <w:rsid w:val="00585F11"/>
    <w:rsid w:val="005906F9"/>
    <w:rsid w:val="005932B4"/>
    <w:rsid w:val="005A3550"/>
    <w:rsid w:val="005A4DE4"/>
    <w:rsid w:val="005A6204"/>
    <w:rsid w:val="005A6D5A"/>
    <w:rsid w:val="005B41CE"/>
    <w:rsid w:val="005B566C"/>
    <w:rsid w:val="005B5DC5"/>
    <w:rsid w:val="005B6286"/>
    <w:rsid w:val="005B724C"/>
    <w:rsid w:val="005C1630"/>
    <w:rsid w:val="005C2AEB"/>
    <w:rsid w:val="005C5B70"/>
    <w:rsid w:val="005C5D7B"/>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804"/>
    <w:rsid w:val="00641E99"/>
    <w:rsid w:val="006463F8"/>
    <w:rsid w:val="00650C88"/>
    <w:rsid w:val="0065258E"/>
    <w:rsid w:val="00655035"/>
    <w:rsid w:val="00656814"/>
    <w:rsid w:val="00656A33"/>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3B0"/>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FC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C49"/>
    <w:rsid w:val="007F1998"/>
    <w:rsid w:val="007F2034"/>
    <w:rsid w:val="007F4683"/>
    <w:rsid w:val="007F55A4"/>
    <w:rsid w:val="007F7C5E"/>
    <w:rsid w:val="00800BF1"/>
    <w:rsid w:val="0080587F"/>
    <w:rsid w:val="00806B14"/>
    <w:rsid w:val="00810FE8"/>
    <w:rsid w:val="008114D4"/>
    <w:rsid w:val="0081234D"/>
    <w:rsid w:val="00812D2D"/>
    <w:rsid w:val="00817A64"/>
    <w:rsid w:val="00817C69"/>
    <w:rsid w:val="008202F7"/>
    <w:rsid w:val="008247A4"/>
    <w:rsid w:val="00825D47"/>
    <w:rsid w:val="008272A6"/>
    <w:rsid w:val="0083258C"/>
    <w:rsid w:val="0083318A"/>
    <w:rsid w:val="00833D6C"/>
    <w:rsid w:val="00841328"/>
    <w:rsid w:val="00841CCC"/>
    <w:rsid w:val="00844377"/>
    <w:rsid w:val="008443EF"/>
    <w:rsid w:val="00846F90"/>
    <w:rsid w:val="00852FB9"/>
    <w:rsid w:val="008536B7"/>
    <w:rsid w:val="00860F34"/>
    <w:rsid w:val="00862AC4"/>
    <w:rsid w:val="0086319B"/>
    <w:rsid w:val="008674A6"/>
    <w:rsid w:val="0087210F"/>
    <w:rsid w:val="008733C4"/>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B80"/>
    <w:rsid w:val="008D6762"/>
    <w:rsid w:val="008E19AD"/>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56EC6"/>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9DC"/>
    <w:rsid w:val="00AA1AC0"/>
    <w:rsid w:val="00AA2BAA"/>
    <w:rsid w:val="00AA3B66"/>
    <w:rsid w:val="00AA5803"/>
    <w:rsid w:val="00AA584F"/>
    <w:rsid w:val="00AB0C7E"/>
    <w:rsid w:val="00AB1829"/>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1FE"/>
    <w:rsid w:val="00B2727D"/>
    <w:rsid w:val="00B301A2"/>
    <w:rsid w:val="00B31350"/>
    <w:rsid w:val="00B315A8"/>
    <w:rsid w:val="00B32C3E"/>
    <w:rsid w:val="00B41D37"/>
    <w:rsid w:val="00B45128"/>
    <w:rsid w:val="00B452B4"/>
    <w:rsid w:val="00B53DB3"/>
    <w:rsid w:val="00B569EB"/>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4D9E"/>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E67"/>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0F2"/>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5EE2"/>
    <w:rsid w:val="00D36085"/>
    <w:rsid w:val="00D421D9"/>
    <w:rsid w:val="00D46782"/>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B"/>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3FD2"/>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1E6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35C12"/>
    <w:rsid w:val="00F40C6B"/>
    <w:rsid w:val="00F41113"/>
    <w:rsid w:val="00F420B4"/>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0FD7"/>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2C734"/>
  <w15:chartTrackingRefBased/>
  <w15:docId w15:val="{D74FFC8D-647C-4C51-A3B0-2CF70A16D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69EB"/>
    <w:rPr>
      <w:rFonts w:ascii="Calibri" w:hAnsi="Calibri" w:cs="Calibri"/>
    </w:rPr>
  </w:style>
  <w:style w:type="paragraph" w:styleId="Heading1">
    <w:name w:val="heading 1"/>
    <w:aliases w:val="Pocket"/>
    <w:basedOn w:val="Normal"/>
    <w:next w:val="Normal"/>
    <w:link w:val="Heading1Char"/>
    <w:qFormat/>
    <w:rsid w:val="00B569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B569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 Char,Char1"/>
    <w:basedOn w:val="Normal"/>
    <w:next w:val="Normal"/>
    <w:link w:val="Heading3Char"/>
    <w:uiPriority w:val="2"/>
    <w:qFormat/>
    <w:rsid w:val="00B569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B569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69E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569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69E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569E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B569EB"/>
    <w:rPr>
      <w:color w:val="auto"/>
      <w:u w:val="none"/>
    </w:rPr>
  </w:style>
  <w:style w:type="character" w:customStyle="1" w:styleId="Heading1Char">
    <w:name w:val="Heading 1 Char"/>
    <w:aliases w:val="Pocket Char"/>
    <w:basedOn w:val="DefaultParagraphFont"/>
    <w:link w:val="Heading1"/>
    <w:rsid w:val="00B569EB"/>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B569EB"/>
    <w:rPr>
      <w:rFonts w:ascii="Calibri" w:eastAsiaTheme="majorEastAsia" w:hAnsi="Calibri" w:cstheme="majorBidi"/>
      <w:b/>
      <w:sz w:val="44"/>
      <w:szCs w:val="26"/>
      <w:u w:val="double"/>
    </w:rPr>
  </w:style>
  <w:style w:type="character" w:customStyle="1" w:styleId="Heading3Char">
    <w:name w:val="Heading 3 Char"/>
    <w:aliases w:val="Block Char,Author and Date Char,3: Cite Char,Heading 3 Char Char Char,Index Headers Char,Bold Cite Char,Citation Char Char Char1,Heading 3 Char1 Char Char Char,Citation Char Char Char Char Char,Citation Char1 Char Char Char,Text 7 Char"/>
    <w:basedOn w:val="DefaultParagraphFont"/>
    <w:link w:val="Heading3"/>
    <w:uiPriority w:val="2"/>
    <w:rsid w:val="00B569E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B569E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569E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B569EB"/>
    <w:rPr>
      <w:b w:val="0"/>
      <w:sz w:val="22"/>
      <w:u w:val="single"/>
    </w:rPr>
  </w:style>
  <w:style w:type="character" w:styleId="Strong">
    <w:name w:val="Strong"/>
    <w:basedOn w:val="DefaultParagraphFont"/>
    <w:uiPriority w:val="22"/>
    <w:qFormat/>
    <w:rsid w:val="00B569EB"/>
    <w:rPr>
      <w:b/>
      <w:bCs/>
    </w:rPr>
  </w:style>
  <w:style w:type="character" w:styleId="BookTitle">
    <w:name w:val="Book Title"/>
    <w:basedOn w:val="DefaultParagraphFont"/>
    <w:uiPriority w:val="33"/>
    <w:qFormat/>
    <w:rsid w:val="00B569EB"/>
    <w:rPr>
      <w:b/>
      <w:bCs/>
      <w:i/>
      <w:iCs/>
      <w:spacing w:val="5"/>
    </w:rPr>
  </w:style>
  <w:style w:type="character" w:customStyle="1" w:styleId="Heading5Char">
    <w:name w:val="Heading 5 Char"/>
    <w:basedOn w:val="DefaultParagraphFont"/>
    <w:link w:val="Heading5"/>
    <w:uiPriority w:val="9"/>
    <w:semiHidden/>
    <w:rsid w:val="00B569E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69EB"/>
  </w:style>
  <w:style w:type="paragraph" w:styleId="Header">
    <w:name w:val="header"/>
    <w:basedOn w:val="Normal"/>
    <w:link w:val="HeaderChar"/>
    <w:uiPriority w:val="99"/>
    <w:semiHidden/>
    <w:rsid w:val="00B569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69EB"/>
    <w:rPr>
      <w:rFonts w:ascii="Calibri" w:hAnsi="Calibri" w:cs="Calibri"/>
    </w:rPr>
  </w:style>
  <w:style w:type="paragraph" w:styleId="Footer">
    <w:name w:val="footer"/>
    <w:basedOn w:val="Normal"/>
    <w:link w:val="FooterChar"/>
    <w:uiPriority w:val="99"/>
    <w:semiHidden/>
    <w:rsid w:val="00B569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69EB"/>
    <w:rPr>
      <w:rFonts w:ascii="Calibri" w:hAnsi="Calibri" w:cs="Calibri"/>
    </w:rPr>
  </w:style>
  <w:style w:type="paragraph" w:styleId="BodyText">
    <w:name w:val="Body Text"/>
    <w:basedOn w:val="Normal"/>
    <w:link w:val="BodyTextChar"/>
    <w:uiPriority w:val="99"/>
    <w:semiHidden/>
    <w:unhideWhenUsed/>
    <w:rsid w:val="00B569EB"/>
    <w:pPr>
      <w:spacing w:after="120"/>
    </w:pPr>
  </w:style>
  <w:style w:type="character" w:customStyle="1" w:styleId="BodyTextChar">
    <w:name w:val="Body Text Char"/>
    <w:basedOn w:val="DefaultParagraphFont"/>
    <w:link w:val="BodyText"/>
    <w:uiPriority w:val="99"/>
    <w:semiHidden/>
    <w:rsid w:val="00B569EB"/>
    <w:rPr>
      <w:rFonts w:ascii="Calibri" w:hAnsi="Calibri" w:cs="Calibri"/>
    </w:rPr>
  </w:style>
  <w:style w:type="paragraph" w:styleId="NoSpacing">
    <w:name w:val="No Spacing"/>
    <w:link w:val="NoSpacingChar"/>
    <w:uiPriority w:val="99"/>
    <w:unhideWhenUsed/>
    <w:qFormat/>
    <w:rsid w:val="00B569E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569EB"/>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B569EB"/>
    <w:rPr>
      <w:color w:val="0563C1" w:themeColor="hyperlink"/>
      <w:u w:val="single"/>
    </w:rPr>
  </w:style>
  <w:style w:type="character" w:styleId="UnresolvedMention">
    <w:name w:val="Unresolved Mention"/>
    <w:basedOn w:val="DefaultParagraphFont"/>
    <w:uiPriority w:val="99"/>
    <w:semiHidden/>
    <w:unhideWhenUsed/>
    <w:rsid w:val="00B569EB"/>
    <w:rPr>
      <w:color w:val="605E5C"/>
      <w:shd w:val="clear" w:color="auto" w:fill="E1DFDD"/>
    </w:rPr>
  </w:style>
  <w:style w:type="paragraph" w:customStyle="1" w:styleId="Analytics">
    <w:name w:val="Analytics"/>
    <w:link w:val="AnalyticsChar"/>
    <w:autoRedefine/>
    <w:uiPriority w:val="4"/>
    <w:qFormat/>
    <w:rsid w:val="00B569E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569EB"/>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0A64F4"/>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7E2C4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E2C4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E2C49"/>
    <w:rPr>
      <w:color w:val="1F3864" w:themeColor="accent1" w:themeShade="80"/>
    </w:rPr>
  </w:style>
  <w:style w:type="character" w:customStyle="1" w:styleId="AnalyticChar">
    <w:name w:val="Analytic Char"/>
    <w:basedOn w:val="DefaultParagraphFont"/>
    <w:link w:val="Analytic"/>
    <w:uiPriority w:val="5"/>
    <w:rsid w:val="007E2C49"/>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7E2C4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7E2C49"/>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7E2C4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569EB"/>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sp.1258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orgeorganizing.org/article/building-resilient-organizations" TargetMode="External"/><Relationship Id="rId4" Type="http://schemas.openxmlformats.org/officeDocument/2006/relationships/settings" Target="settings.xml"/><Relationship Id="rId9" Type="http://schemas.openxmlformats.org/officeDocument/2006/relationships/hyperlink" Target="https://www.youtube.com/watch?v=fP-2F9MXj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71561</Words>
  <Characters>407899</Characters>
  <Application>Microsoft Office Word</Application>
  <DocSecurity>0</DocSecurity>
  <Lines>3399</Lines>
  <Paragraphs>957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Jiyoon Park</cp:lastModifiedBy>
  <cp:revision>2</cp:revision>
  <dcterms:created xsi:type="dcterms:W3CDTF">2026-01-05T03:55:00Z</dcterms:created>
  <dcterms:modified xsi:type="dcterms:W3CDTF">2026-01-05T03:55:00Z</dcterms:modified>
</cp:coreProperties>
</file>