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BA33" w14:textId="78A91EF5" w:rsidR="002552A3" w:rsidRDefault="001B7FF6" w:rsidP="001B7FF6">
      <w:pPr>
        <w:pStyle w:val="Heading1"/>
      </w:pPr>
      <w:r>
        <w:t>WIKI---R2---Gonzaga</w:t>
      </w:r>
    </w:p>
    <w:p w14:paraId="535D18B1" w14:textId="30305C12" w:rsidR="001B7FF6" w:rsidRDefault="001B7FF6" w:rsidP="001B7FF6">
      <w:pPr>
        <w:pStyle w:val="Heading1"/>
      </w:pPr>
      <w:r>
        <w:t>1AC</w:t>
      </w:r>
    </w:p>
    <w:p w14:paraId="4F0FD67D" w14:textId="77777777" w:rsidR="001B7FF6" w:rsidRDefault="001B7FF6" w:rsidP="001B7FF6">
      <w:pPr>
        <w:pStyle w:val="Heading2"/>
      </w:pPr>
      <w:r>
        <w:t>1AC---Full Text</w:t>
      </w:r>
    </w:p>
    <w:p w14:paraId="2DA44B62" w14:textId="77777777" w:rsidR="001B7FF6" w:rsidRDefault="001B7FF6" w:rsidP="001B7FF6">
      <w:pPr>
        <w:pStyle w:val="Heading3"/>
      </w:pPr>
      <w:r>
        <w:t>1AC---Administration ADV</w:t>
      </w:r>
    </w:p>
    <w:p w14:paraId="12ECBD81" w14:textId="77777777" w:rsidR="001B7FF6" w:rsidRDefault="001B7FF6" w:rsidP="001B7FF6">
      <w:pPr>
        <w:pStyle w:val="Heading4"/>
      </w:pPr>
      <w:r>
        <w:t xml:space="preserve">Advantage 1 is </w:t>
      </w:r>
      <w:r w:rsidRPr="00594AC1">
        <w:rPr>
          <w:u w:val="single"/>
        </w:rPr>
        <w:t>ADMINISTRATION</w:t>
      </w:r>
      <w:r>
        <w:t>.</w:t>
      </w:r>
    </w:p>
    <w:p w14:paraId="1F2EBB9B" w14:textId="77777777" w:rsidR="001B7FF6" w:rsidRPr="00716B4E" w:rsidRDefault="001B7FF6" w:rsidP="001B7FF6">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5EDFF68F" w14:textId="77777777" w:rsidR="001B7FF6" w:rsidRDefault="001B7FF6" w:rsidP="001B7FF6">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5102B034" w14:textId="77777777" w:rsidR="001B7FF6" w:rsidRPr="00985E12" w:rsidRDefault="001B7FF6" w:rsidP="001B7FF6">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6F2E9613" w14:textId="77777777" w:rsidR="001B7FF6" w:rsidRPr="00985E12" w:rsidRDefault="001B7FF6" w:rsidP="001B7FF6">
      <w:pPr>
        <w:rPr>
          <w:sz w:val="16"/>
        </w:rPr>
      </w:pPr>
      <w:r w:rsidRPr="00985E12">
        <w:rPr>
          <w:sz w:val="16"/>
        </w:rPr>
        <w:t>President Donald Trump signed an executive order Thursday seeking to end collective bargaining for more than a dozen agencies, on the grounds that their work impacts national security.</w:t>
      </w:r>
    </w:p>
    <w:p w14:paraId="69405946" w14:textId="77777777" w:rsidR="001B7FF6" w:rsidRPr="00985E12" w:rsidRDefault="001B7FF6" w:rsidP="001B7FF6">
      <w:pPr>
        <w:rPr>
          <w:sz w:val="16"/>
        </w:rPr>
      </w:pPr>
      <w:r w:rsidRPr="00985E12">
        <w:rPr>
          <w:sz w:val="16"/>
        </w:rPr>
        <w:t>The American Federation of Government Employees (AFGE) estimates the executive order affects more than a million federal employees — nearly half the federal workforce.</w:t>
      </w:r>
    </w:p>
    <w:p w14:paraId="64ADD4BA" w14:textId="77777777" w:rsidR="001B7FF6" w:rsidRPr="00985E12" w:rsidRDefault="001B7FF6" w:rsidP="001B7FF6">
      <w:pPr>
        <w:rPr>
          <w:sz w:val="16"/>
        </w:rPr>
      </w:pPr>
      <w:r w:rsidRPr="00985E12">
        <w:rPr>
          <w:sz w:val="16"/>
        </w:rPr>
        <w:t>AFGE National President Everett Kelley called the executive order “plainly retaliatory” at a press conference Friday.</w:t>
      </w:r>
    </w:p>
    <w:p w14:paraId="7BC6DEE6" w14:textId="77777777" w:rsidR="001B7FF6" w:rsidRPr="00985E12" w:rsidRDefault="001B7FF6" w:rsidP="001B7FF6">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17621D03" w14:textId="77777777" w:rsidR="001B7FF6" w:rsidRPr="00985E12" w:rsidRDefault="001B7FF6" w:rsidP="001B7FF6">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29FFAE85" w14:textId="77777777" w:rsidR="001B7FF6" w:rsidRPr="00985E12" w:rsidRDefault="001B7FF6" w:rsidP="001B7FF6">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50D6E128" w14:textId="77777777" w:rsidR="001B7FF6" w:rsidRPr="00985E12" w:rsidRDefault="001B7FF6" w:rsidP="001B7FF6">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5E88A840" w14:textId="77777777" w:rsidR="001B7FF6" w:rsidRPr="00985E12" w:rsidRDefault="001B7FF6" w:rsidP="001B7FF6">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3BAB8E98" w14:textId="77777777" w:rsidR="001B7FF6" w:rsidRPr="00985E12" w:rsidRDefault="001B7FF6" w:rsidP="001B7FF6">
      <w:pPr>
        <w:rPr>
          <w:sz w:val="16"/>
        </w:rPr>
      </w:pPr>
      <w:r w:rsidRPr="00985E12">
        <w:rPr>
          <w:sz w:val="16"/>
        </w:rPr>
        <w:t xml:space="preserve">OPM previously told agencies to ignore collective bargaining agreements when it came to bringing federal employees back to the office more </w:t>
      </w:r>
      <w:proofErr w:type="gramStart"/>
      <w:r w:rsidRPr="00985E12">
        <w:rPr>
          <w:sz w:val="16"/>
        </w:rPr>
        <w:t>often, and</w:t>
      </w:r>
      <w:proofErr w:type="gramEnd"/>
      <w:r w:rsidRPr="00985E12">
        <w:rPr>
          <w:sz w:val="16"/>
        </w:rPr>
        <w:t xml:space="preserve"> conducting layoffs through a governmentwide Reduction in Force (RIF).</w:t>
      </w:r>
    </w:p>
    <w:p w14:paraId="3F8A33E9" w14:textId="77777777" w:rsidR="001B7FF6" w:rsidRPr="00801BEA" w:rsidRDefault="001B7FF6" w:rsidP="001B7FF6">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33F6518E" w14:textId="77777777" w:rsidR="001B7FF6" w:rsidRPr="00985E12" w:rsidRDefault="001B7FF6" w:rsidP="001B7FF6">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0BA37B3F" w14:textId="77777777" w:rsidR="001B7FF6" w:rsidRPr="00985E12" w:rsidRDefault="001B7FF6" w:rsidP="001B7FF6">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19BBDE61" w14:textId="77777777" w:rsidR="001B7FF6" w:rsidRPr="00985E12" w:rsidRDefault="001B7FF6" w:rsidP="001B7FF6">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574EF572" w14:textId="77777777" w:rsidR="001B7FF6" w:rsidRPr="00985E12" w:rsidRDefault="001B7FF6" w:rsidP="001B7FF6">
      <w:pPr>
        <w:rPr>
          <w:sz w:val="12"/>
          <w:szCs w:val="12"/>
        </w:rPr>
      </w:pPr>
      <w:r w:rsidRPr="00985E12">
        <w:rPr>
          <w:sz w:val="12"/>
          <w:szCs w:val="12"/>
        </w:rPr>
        <w:t xml:space="preserve">President Donald Trump told reporters in December it was “ridiculous” the Social Security Administration signed a five-year labor contract with AFGE before he took office, locking in </w:t>
      </w:r>
      <w:proofErr w:type="gramStart"/>
      <w:r w:rsidRPr="00985E12">
        <w:rPr>
          <w:sz w:val="12"/>
          <w:szCs w:val="12"/>
        </w:rPr>
        <w:t>its</w:t>
      </w:r>
      <w:proofErr w:type="gramEnd"/>
      <w:r w:rsidRPr="00985E12">
        <w:rPr>
          <w:sz w:val="12"/>
          <w:szCs w:val="12"/>
        </w:rPr>
        <w:t xml:space="preserve"> telework policy for employees through 2029.</w:t>
      </w:r>
    </w:p>
    <w:p w14:paraId="0B2AF7D3" w14:textId="77777777" w:rsidR="001B7FF6" w:rsidRPr="00985E12" w:rsidRDefault="001B7FF6" w:rsidP="001B7FF6">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0A72123A" w14:textId="77777777" w:rsidR="001B7FF6" w:rsidRPr="00985E12" w:rsidRDefault="001B7FF6" w:rsidP="001B7FF6">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5531F3DD" w14:textId="77777777" w:rsidR="001B7FF6" w:rsidRPr="00985E12" w:rsidRDefault="001B7FF6" w:rsidP="001B7FF6">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78655959" w14:textId="77777777" w:rsidR="001B7FF6" w:rsidRPr="00985E12" w:rsidRDefault="001B7FF6" w:rsidP="001B7FF6">
      <w:pPr>
        <w:rPr>
          <w:sz w:val="12"/>
          <w:szCs w:val="12"/>
        </w:rPr>
      </w:pPr>
      <w:r w:rsidRPr="00985E12">
        <w:rPr>
          <w:sz w:val="12"/>
          <w:szCs w:val="12"/>
        </w:rPr>
        <w:t>The order also impacts components of the departments of Interior, Agriculture, Commerce, Homeland Security, and Health and Human Services.</w:t>
      </w:r>
    </w:p>
    <w:p w14:paraId="63219308" w14:textId="77777777" w:rsidR="001B7FF6" w:rsidRPr="00985E12" w:rsidRDefault="001B7FF6" w:rsidP="001B7FF6">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1A1282BC" w14:textId="77777777" w:rsidR="001B7FF6" w:rsidRPr="00985E12" w:rsidRDefault="001B7FF6" w:rsidP="001B7FF6">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532E1E31" w14:textId="77777777" w:rsidR="001B7FF6" w:rsidRPr="00985E12" w:rsidRDefault="001B7FF6" w:rsidP="001B7FF6">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2B492AF9" w14:textId="77777777" w:rsidR="001B7FF6" w:rsidRPr="00985E12" w:rsidRDefault="001B7FF6" w:rsidP="001B7FF6">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31025EE3" w14:textId="77777777" w:rsidR="001B7FF6" w:rsidRPr="00985E12" w:rsidRDefault="001B7FF6" w:rsidP="001B7FF6">
      <w:pPr>
        <w:rPr>
          <w:sz w:val="16"/>
        </w:rPr>
      </w:pPr>
      <w:r w:rsidRPr="00985E12">
        <w:rPr>
          <w:sz w:val="16"/>
        </w:rPr>
        <w:t xml:space="preserve">“Our members in the Navy </w:t>
      </w:r>
      <w:proofErr w:type="gramStart"/>
      <w:r w:rsidRPr="00985E12">
        <w:rPr>
          <w:sz w:val="16"/>
        </w:rPr>
        <w:t>are able to</w:t>
      </w:r>
      <w:proofErr w:type="gramEnd"/>
      <w:r w:rsidRPr="00985E12">
        <w:rPr>
          <w:sz w:val="16"/>
        </w:rPr>
        <w:t xml:space="preserve"> get the ships and the submarines out to sea on time, in a safe manner and efficiently, under budget. It’s through these partnerships that we’re able to accomplish that work,” Biggs said.</w:t>
      </w:r>
    </w:p>
    <w:p w14:paraId="42FEE86E" w14:textId="77777777" w:rsidR="001B7FF6" w:rsidRPr="00E3522C" w:rsidRDefault="001B7FF6" w:rsidP="001B7FF6">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827A61E" w14:textId="77777777" w:rsidR="001B7FF6" w:rsidRPr="00985E12" w:rsidRDefault="001B7FF6" w:rsidP="001B7FF6">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341CA4CA" w14:textId="77777777" w:rsidR="001B7FF6" w:rsidRPr="00985E12" w:rsidRDefault="001B7FF6" w:rsidP="001B7FF6">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49EAB5B2" w14:textId="77777777" w:rsidR="001B7FF6" w:rsidRPr="00985E12" w:rsidRDefault="001B7FF6" w:rsidP="001B7FF6">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4C493F1C" w14:textId="77777777" w:rsidR="001B7FF6" w:rsidRPr="00985E12" w:rsidRDefault="001B7FF6" w:rsidP="001B7FF6">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31070005" w14:textId="77777777" w:rsidR="001B7FF6" w:rsidRPr="00985E12" w:rsidRDefault="001B7FF6" w:rsidP="001B7FF6">
      <w:pPr>
        <w:rPr>
          <w:sz w:val="16"/>
        </w:rPr>
      </w:pPr>
      <w:r w:rsidRPr="00985E12">
        <w:rPr>
          <w:sz w:val="16"/>
        </w:rPr>
        <w:t>“It’s clear as day that they are retaliating against the labor movement for standing up for the rights of workers,” Raskin said.</w:t>
      </w:r>
    </w:p>
    <w:p w14:paraId="74989A67" w14:textId="77777777" w:rsidR="001B7FF6" w:rsidRPr="00985E12" w:rsidRDefault="001B7FF6" w:rsidP="001B7FF6">
      <w:pPr>
        <w:rPr>
          <w:sz w:val="16"/>
        </w:rPr>
      </w:pPr>
      <w:r w:rsidRPr="00985E12">
        <w:rPr>
          <w:sz w:val="16"/>
        </w:rPr>
        <w:t>Rep. Steny Hoyer (D-Md.) said Trump’s executive order is “destructive, very disturbing, and probably illegal.”</w:t>
      </w:r>
    </w:p>
    <w:p w14:paraId="1D68526A" w14:textId="77777777" w:rsidR="001B7FF6" w:rsidRDefault="001B7FF6" w:rsidP="001B7FF6">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462E5CB0" w14:textId="77777777" w:rsidR="001B7FF6" w:rsidRDefault="001B7FF6" w:rsidP="001B7FF6">
      <w:pPr>
        <w:pStyle w:val="Heading4"/>
      </w:pPr>
      <w:r>
        <w:t xml:space="preserve">An </w:t>
      </w:r>
      <w:r w:rsidRPr="00D2163B">
        <w:rPr>
          <w:u w:val="single"/>
        </w:rPr>
        <w:t>effective</w:t>
      </w:r>
      <w:r>
        <w:t xml:space="preserve"> civil service </w:t>
      </w:r>
      <w:r w:rsidRPr="00D2163B">
        <w:rPr>
          <w:u w:val="single"/>
        </w:rPr>
        <w:t>requires</w:t>
      </w:r>
      <w:r>
        <w:t xml:space="preserve"> CBR: </w:t>
      </w:r>
    </w:p>
    <w:p w14:paraId="7BA69DE8" w14:textId="77777777" w:rsidR="001B7FF6" w:rsidRDefault="001B7FF6" w:rsidP="001B7FF6">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4204C28B" w14:textId="77777777" w:rsidR="001B7FF6" w:rsidRDefault="001B7FF6" w:rsidP="001B7FF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BA832AD" w14:textId="77777777" w:rsidR="001B7FF6" w:rsidRPr="006239FC" w:rsidRDefault="001B7FF6" w:rsidP="001B7FF6">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EACEB12" w14:textId="77777777" w:rsidR="001B7FF6" w:rsidRPr="00E3522C" w:rsidRDefault="001B7FF6" w:rsidP="001B7FF6">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AC2CB50" w14:textId="77777777" w:rsidR="001B7FF6" w:rsidRPr="00542962" w:rsidRDefault="001B7FF6" w:rsidP="001B7FF6">
      <w:pPr>
        <w:rPr>
          <w:i/>
          <w:iCs/>
          <w:sz w:val="16"/>
        </w:rPr>
      </w:pPr>
      <w:r w:rsidRPr="00E3522C">
        <w:rPr>
          <w:i/>
          <w:iCs/>
          <w:sz w:val="16"/>
        </w:rPr>
        <w:t>A. How Substantive Rights Mediate Bureaucratic Relations</w:t>
      </w:r>
    </w:p>
    <w:p w14:paraId="3DFE7143" w14:textId="77777777" w:rsidR="001B7FF6" w:rsidRPr="00542962" w:rsidRDefault="001B7FF6" w:rsidP="001B7FF6">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54BEFD4" w14:textId="77777777" w:rsidR="001B7FF6" w:rsidRPr="00542962" w:rsidRDefault="001B7FF6" w:rsidP="001B7FF6">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D3C85B6" w14:textId="77777777" w:rsidR="001B7FF6" w:rsidRPr="00542962" w:rsidRDefault="001B7FF6" w:rsidP="001B7FF6">
      <w:pPr>
        <w:rPr>
          <w:i/>
          <w:iCs/>
          <w:sz w:val="16"/>
        </w:rPr>
      </w:pPr>
      <w:r w:rsidRPr="00542962">
        <w:rPr>
          <w:i/>
          <w:iCs/>
          <w:sz w:val="16"/>
        </w:rPr>
        <w:t>1. Check on Structural Deregulation</w:t>
      </w:r>
    </w:p>
    <w:p w14:paraId="05E26DF7" w14:textId="77777777" w:rsidR="001B7FF6" w:rsidRPr="00542962" w:rsidRDefault="001B7FF6" w:rsidP="001B7FF6">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AA13DD9" w14:textId="77777777" w:rsidR="001B7FF6" w:rsidRPr="00542962" w:rsidRDefault="001B7FF6" w:rsidP="001B7FF6">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6CE929C" w14:textId="77777777" w:rsidR="001B7FF6" w:rsidRPr="00542962" w:rsidRDefault="001B7FF6" w:rsidP="001B7FF6">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6DDB5046" w14:textId="77777777" w:rsidR="001B7FF6" w:rsidRPr="00542962" w:rsidRDefault="001B7FF6" w:rsidP="001B7FF6">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1A372F6" w14:textId="77777777" w:rsidR="001B7FF6" w:rsidRPr="00542962" w:rsidRDefault="001B7FF6" w:rsidP="001B7FF6">
      <w:pPr>
        <w:rPr>
          <w:i/>
          <w:iCs/>
          <w:sz w:val="16"/>
        </w:rPr>
      </w:pPr>
      <w:r w:rsidRPr="00542962">
        <w:rPr>
          <w:i/>
          <w:iCs/>
          <w:sz w:val="16"/>
        </w:rPr>
        <w:t>2. Indirect Constraints on Policy</w:t>
      </w:r>
    </w:p>
    <w:p w14:paraId="467DFFA3" w14:textId="77777777" w:rsidR="001B7FF6" w:rsidRPr="00542962" w:rsidRDefault="001B7FF6" w:rsidP="001B7FF6">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AC4F9DD" w14:textId="77777777" w:rsidR="001B7FF6" w:rsidRPr="00542962" w:rsidRDefault="001B7FF6" w:rsidP="001B7FF6">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1B27179" w14:textId="77777777" w:rsidR="001B7FF6" w:rsidRPr="00542962" w:rsidRDefault="001B7FF6" w:rsidP="001B7FF6">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5B7EEDF" w14:textId="77777777" w:rsidR="001B7FF6" w:rsidRPr="00542962" w:rsidRDefault="001B7FF6" w:rsidP="001B7FF6">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C53B888" w14:textId="77777777" w:rsidR="001B7FF6" w:rsidRPr="00542962" w:rsidRDefault="001B7FF6" w:rsidP="001B7FF6">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2DAF2E1" w14:textId="77777777" w:rsidR="001B7FF6" w:rsidRPr="00542962" w:rsidRDefault="001B7FF6" w:rsidP="001B7FF6">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4A4616E" w14:textId="77777777" w:rsidR="001B7FF6" w:rsidRPr="00542962" w:rsidRDefault="001B7FF6" w:rsidP="001B7FF6">
      <w:pPr>
        <w:rPr>
          <w:i/>
          <w:iCs/>
          <w:sz w:val="16"/>
        </w:rPr>
      </w:pPr>
      <w:r w:rsidRPr="00542962">
        <w:rPr>
          <w:i/>
          <w:iCs/>
          <w:sz w:val="16"/>
        </w:rPr>
        <w:t>3. Direct Constraints on Policy</w:t>
      </w:r>
    </w:p>
    <w:p w14:paraId="513A7B93" w14:textId="77777777" w:rsidR="001B7FF6" w:rsidRPr="00542962" w:rsidRDefault="001B7FF6" w:rsidP="001B7FF6">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BA3933D" w14:textId="77777777" w:rsidR="001B7FF6" w:rsidRPr="00542962" w:rsidRDefault="001B7FF6" w:rsidP="001B7FF6">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D546705" w14:textId="77777777" w:rsidR="001B7FF6" w:rsidRDefault="001B7FF6" w:rsidP="001B7FF6">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A011F2F" w14:textId="77777777" w:rsidR="001B7FF6" w:rsidRPr="00801BEA" w:rsidRDefault="001B7FF6" w:rsidP="001B7FF6">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81604EB" w14:textId="77777777" w:rsidR="001B7FF6" w:rsidRDefault="001B7FF6" w:rsidP="001B7FF6">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FC7AA13" w14:textId="77777777" w:rsidR="001B7FF6" w:rsidRPr="006D3E64" w:rsidRDefault="001B7FF6" w:rsidP="001B7FF6">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9D47AAA" w14:textId="77777777" w:rsidR="001B7FF6" w:rsidRPr="00ED6622" w:rsidRDefault="001B7FF6" w:rsidP="001B7FF6">
      <w:pPr>
        <w:rPr>
          <w:sz w:val="8"/>
          <w:szCs w:val="8"/>
        </w:rPr>
      </w:pPr>
      <w:r w:rsidRPr="00ED6622">
        <w:rPr>
          <w:sz w:val="8"/>
          <w:szCs w:val="8"/>
        </w:rPr>
        <w:t>We summarize the presidents’ policies on the dimensions identified in the conceptual framework (see Table 6).</w:t>
      </w:r>
    </w:p>
    <w:p w14:paraId="0772847B" w14:textId="77777777" w:rsidR="001B7FF6" w:rsidRPr="00ED6622" w:rsidRDefault="001B7FF6" w:rsidP="001B7FF6">
      <w:pPr>
        <w:rPr>
          <w:sz w:val="8"/>
          <w:szCs w:val="8"/>
        </w:rPr>
      </w:pPr>
      <w:r w:rsidRPr="00ED6622">
        <w:rPr>
          <w:sz w:val="8"/>
          <w:szCs w:val="8"/>
        </w:rPr>
        <w:t>[Figure omitted]</w:t>
      </w:r>
    </w:p>
    <w:p w14:paraId="4F51296A" w14:textId="77777777" w:rsidR="001B7FF6" w:rsidRPr="00ED6622" w:rsidRDefault="001B7FF6" w:rsidP="001B7FF6">
      <w:pPr>
        <w:rPr>
          <w:sz w:val="8"/>
          <w:szCs w:val="8"/>
        </w:rPr>
      </w:pPr>
      <w:r w:rsidRPr="00ED6622">
        <w:rPr>
          <w:sz w:val="8"/>
          <w:szCs w:val="8"/>
        </w:rPr>
        <w:t>Presidential Appointments</w:t>
      </w:r>
    </w:p>
    <w:p w14:paraId="77AEB354" w14:textId="77777777" w:rsidR="001B7FF6" w:rsidRPr="00ED6622" w:rsidRDefault="001B7FF6" w:rsidP="001B7FF6">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042285F8" w14:textId="77777777" w:rsidR="001B7FF6" w:rsidRPr="00ED6622" w:rsidRDefault="001B7FF6" w:rsidP="001B7FF6">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B7A36AA" w14:textId="77777777" w:rsidR="001B7FF6" w:rsidRPr="00ED6622" w:rsidRDefault="001B7FF6" w:rsidP="001B7FF6">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A8FDABE" w14:textId="77777777" w:rsidR="001B7FF6" w:rsidRPr="00ED6622" w:rsidRDefault="001B7FF6" w:rsidP="001B7FF6">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BC793B2" w14:textId="77777777" w:rsidR="001B7FF6" w:rsidRPr="00ED6622" w:rsidRDefault="001B7FF6" w:rsidP="001B7FF6">
      <w:pPr>
        <w:rPr>
          <w:sz w:val="8"/>
          <w:szCs w:val="8"/>
        </w:rPr>
      </w:pPr>
      <w:r w:rsidRPr="00ED6622">
        <w:rPr>
          <w:sz w:val="8"/>
          <w:szCs w:val="8"/>
        </w:rPr>
        <w:t>Practical Effects</w:t>
      </w:r>
    </w:p>
    <w:p w14:paraId="127A0A5B" w14:textId="77777777" w:rsidR="001B7FF6" w:rsidRPr="006D3E64" w:rsidRDefault="001B7FF6" w:rsidP="001B7FF6">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6EEBEDBE" w14:textId="77777777" w:rsidR="001B7FF6" w:rsidRPr="006D3E64" w:rsidRDefault="001B7FF6" w:rsidP="001B7FF6">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C0C8410" w14:textId="77777777" w:rsidR="001B7FF6" w:rsidRPr="006D3E64" w:rsidRDefault="001B7FF6" w:rsidP="001B7FF6">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7334556" w14:textId="77777777" w:rsidR="001B7FF6" w:rsidRPr="006D3E64" w:rsidRDefault="001B7FF6" w:rsidP="001B7FF6">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44F7C0E5" w14:textId="77777777" w:rsidR="001B7FF6" w:rsidRPr="006D3E64" w:rsidRDefault="001B7FF6" w:rsidP="001B7FF6">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FAFE40F" w14:textId="77777777" w:rsidR="001B7FF6" w:rsidRPr="006D3E64" w:rsidRDefault="001B7FF6" w:rsidP="001B7FF6">
      <w:pPr>
        <w:rPr>
          <w:sz w:val="16"/>
        </w:rPr>
      </w:pPr>
      <w:r w:rsidRPr="006D3E64">
        <w:rPr>
          <w:sz w:val="16"/>
        </w:rPr>
        <w:t>Conclusions and Implications</w:t>
      </w:r>
    </w:p>
    <w:p w14:paraId="49CD0F9B" w14:textId="77777777" w:rsidR="001B7FF6" w:rsidRPr="006D3E64" w:rsidRDefault="001B7FF6" w:rsidP="001B7FF6">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ADC8666" w14:textId="77777777" w:rsidR="001B7FF6" w:rsidRPr="006D3E64" w:rsidRDefault="001B7FF6" w:rsidP="001B7FF6">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91CCFC5" w14:textId="77777777" w:rsidR="001B7FF6" w:rsidRDefault="001B7FF6" w:rsidP="001B7FF6">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15B94CE" w14:textId="77777777" w:rsidR="001B7FF6" w:rsidRDefault="001B7FF6" w:rsidP="001B7FF6">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71686D50" w14:textId="77777777" w:rsidR="001B7FF6" w:rsidRDefault="001B7FF6" w:rsidP="001B7FF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E368508" w14:textId="77777777" w:rsidR="001B7FF6" w:rsidRPr="006D4C67" w:rsidRDefault="001B7FF6" w:rsidP="001B7FF6">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1C9A5E33" w14:textId="77777777" w:rsidR="001B7FF6" w:rsidRPr="006D4C67" w:rsidRDefault="001B7FF6" w:rsidP="001B7FF6">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691C7948" w14:textId="77777777" w:rsidR="001B7FF6" w:rsidRPr="006D4C67" w:rsidRDefault="001B7FF6" w:rsidP="001B7FF6">
      <w:pPr>
        <w:pStyle w:val="ListParagraph"/>
        <w:numPr>
          <w:ilvl w:val="0"/>
          <w:numId w:val="45"/>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91732E">
        <w:rPr>
          <w:rStyle w:val="Emphasis"/>
          <w:i/>
          <w:iCs w:val="0"/>
          <w:highlight w:val="yellow"/>
        </w:rPr>
        <w:t>less competent</w:t>
      </w:r>
      <w:r w:rsidRPr="0091732E">
        <w:rPr>
          <w:i/>
          <w:iCs/>
          <w:sz w:val="16"/>
          <w:highlight w:val="yellow"/>
        </w:rPr>
        <w:t xml:space="preserve"> </w:t>
      </w:r>
      <w:r w:rsidRPr="0091732E">
        <w:rPr>
          <w:rStyle w:val="StyleUnderline"/>
          <w:i/>
          <w:iCs/>
          <w:highlight w:val="yellow"/>
        </w:rPr>
        <w:t>individuals</w:t>
      </w:r>
      <w:r w:rsidRPr="006D4C67">
        <w:rPr>
          <w:i/>
          <w:iCs/>
          <w:sz w:val="16"/>
        </w:rPr>
        <w:t xml:space="preserve"> </w:t>
      </w:r>
      <w:r w:rsidRPr="006D4C67">
        <w:rPr>
          <w:sz w:val="16"/>
        </w:rPr>
        <w:t xml:space="preserve">(Colonnelli et al., 2020; Moreira &amp; Pérez, 2024). </w:t>
      </w:r>
    </w:p>
    <w:p w14:paraId="0465A630" w14:textId="77777777" w:rsidR="001B7FF6" w:rsidRPr="006D4C67" w:rsidRDefault="001B7FF6" w:rsidP="001B7FF6">
      <w:pPr>
        <w:pStyle w:val="ListParagraph"/>
        <w:numPr>
          <w:ilvl w:val="0"/>
          <w:numId w:val="45"/>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91732E">
        <w:rPr>
          <w:rStyle w:val="Emphasis"/>
          <w:i/>
          <w:iCs w:val="0"/>
          <w:highlight w:val="yellow"/>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AA5298C" w14:textId="77777777" w:rsidR="001B7FF6" w:rsidRPr="006D4C67" w:rsidRDefault="001B7FF6" w:rsidP="001B7FF6">
      <w:pPr>
        <w:pStyle w:val="ListParagraph"/>
        <w:numPr>
          <w:ilvl w:val="0"/>
          <w:numId w:val="4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w:t>
      </w:r>
      <w:proofErr w:type="gramStart"/>
      <w:r w:rsidRPr="006D4C67">
        <w:rPr>
          <w:sz w:val="16"/>
        </w:rPr>
        <w:t xml:space="preserve">), </w:t>
      </w:r>
      <w:r w:rsidRPr="006D4C67">
        <w:rPr>
          <w:rStyle w:val="StyleUnderline"/>
        </w:rPr>
        <w:t>and</w:t>
      </w:r>
      <w:proofErr w:type="gramEnd"/>
      <w:r w:rsidRPr="006D4C67">
        <w:rPr>
          <w:rStyle w:val="StyleUnderline"/>
        </w:rPr>
        <w:t xml:space="preserve">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3D37BCD9" w14:textId="77777777" w:rsidR="001B7FF6" w:rsidRPr="006D4C67" w:rsidRDefault="001B7FF6" w:rsidP="001B7FF6">
      <w:pPr>
        <w:pStyle w:val="ListParagraph"/>
        <w:numPr>
          <w:ilvl w:val="0"/>
          <w:numId w:val="45"/>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91732E">
        <w:rPr>
          <w:rStyle w:val="Emphasis"/>
          <w:i/>
          <w:iCs w:val="0"/>
          <w:highlight w:val="yellow"/>
        </w:rPr>
        <w:t>inexperienced</w:t>
      </w:r>
      <w:r w:rsidRPr="0091732E">
        <w:rPr>
          <w:i/>
          <w:iCs/>
          <w:sz w:val="16"/>
          <w:highlight w:val="yellow"/>
        </w:rPr>
        <w:t xml:space="preserve"> </w:t>
      </w:r>
      <w:r w:rsidRPr="0091732E">
        <w:rPr>
          <w:rStyle w:val="StyleUnderline"/>
          <w:i/>
          <w:iCs/>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1E549445" w14:textId="77777777" w:rsidR="001B7FF6" w:rsidRPr="006D4C67" w:rsidRDefault="001B7FF6" w:rsidP="001B7FF6">
      <w:pPr>
        <w:pStyle w:val="ListParagraph"/>
        <w:numPr>
          <w:ilvl w:val="0"/>
          <w:numId w:val="4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 xml:space="preserve">in building skills of </w:t>
      </w:r>
      <w:proofErr w:type="gramStart"/>
      <w:r w:rsidRPr="006D4C67">
        <w:rPr>
          <w:rStyle w:val="StyleUnderline"/>
        </w:rPr>
        <w:t>particular value</w:t>
      </w:r>
      <w:proofErr w:type="gramEnd"/>
      <w:r w:rsidRPr="006D4C67">
        <w:rPr>
          <w:rStyle w:val="StyleUnderline"/>
        </w:rPr>
        <w:t xml:space="preserv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2DC8E0D3" w14:textId="77777777" w:rsidR="001B7FF6" w:rsidRPr="006D4C67" w:rsidRDefault="001B7FF6" w:rsidP="001B7FF6">
      <w:pPr>
        <w:pStyle w:val="ListParagraph"/>
        <w:numPr>
          <w:ilvl w:val="0"/>
          <w:numId w:val="45"/>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91732E">
        <w:rPr>
          <w:rStyle w:val="Emphasis"/>
          <w:i/>
          <w:iCs w:val="0"/>
          <w:highlight w:val="yellow"/>
        </w:rPr>
        <w:t>chilling effect</w:t>
      </w:r>
      <w:r w:rsidRPr="0091732E">
        <w:rPr>
          <w:i/>
          <w:iCs/>
          <w:sz w:val="16"/>
          <w:highlight w:val="yellow"/>
        </w:rPr>
        <w:t xml:space="preserve"> </w:t>
      </w:r>
      <w:r w:rsidRPr="0091732E">
        <w:rPr>
          <w:rStyle w:val="StyleUnderline"/>
          <w:i/>
          <w:iCs/>
          <w:highlight w:val="yellow"/>
        </w:rPr>
        <w:t>that damages</w:t>
      </w:r>
      <w:r w:rsidRPr="006D4C67">
        <w:rPr>
          <w:rStyle w:val="StyleUnderline"/>
          <w:i/>
          <w:iCs/>
        </w:rPr>
        <w:t xml:space="preserve"> the </w:t>
      </w:r>
      <w:r w:rsidRPr="0091732E">
        <w:rPr>
          <w:rStyle w:val="StyleUnderline"/>
          <w:i/>
          <w:iCs/>
          <w:highlight w:val="yellow"/>
        </w:rPr>
        <w:t>flow of</w:t>
      </w:r>
      <w:r w:rsidRPr="0091732E">
        <w:rPr>
          <w:i/>
          <w:iCs/>
          <w:sz w:val="16"/>
          <w:highlight w:val="yellow"/>
        </w:rPr>
        <w:t xml:space="preserve"> </w:t>
      </w:r>
      <w:r w:rsidRPr="0091732E">
        <w:rPr>
          <w:rStyle w:val="Emphasis"/>
          <w:i/>
          <w:iCs w:val="0"/>
          <w:highlight w:val="yellow"/>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0E65DC9E" w14:textId="77777777" w:rsidR="001B7FF6" w:rsidRPr="006D4C67" w:rsidRDefault="001B7FF6" w:rsidP="001B7FF6">
      <w:pPr>
        <w:pStyle w:val="ListParagraph"/>
        <w:numPr>
          <w:ilvl w:val="0"/>
          <w:numId w:val="45"/>
        </w:numPr>
        <w:rPr>
          <w:sz w:val="16"/>
        </w:rPr>
      </w:pPr>
      <w:r w:rsidRPr="006D4C67">
        <w:rPr>
          <w:i/>
          <w:iCs/>
          <w:sz w:val="16"/>
        </w:rPr>
        <w:t xml:space="preserve">Politicization </w:t>
      </w:r>
      <w:r w:rsidRPr="0091732E">
        <w:rPr>
          <w:rStyle w:val="StyleUnderline"/>
          <w:i/>
          <w:iCs/>
          <w:highlight w:val="yellow"/>
        </w:rPr>
        <w:t>invites</w:t>
      </w:r>
      <w:r w:rsidRPr="0091732E">
        <w:rPr>
          <w:i/>
          <w:iCs/>
          <w:sz w:val="16"/>
          <w:highlight w:val="yellow"/>
        </w:rPr>
        <w:t xml:space="preserve"> </w:t>
      </w:r>
      <w:r w:rsidRPr="0091732E">
        <w:rPr>
          <w:rStyle w:val="Emphasis"/>
          <w:i/>
          <w:iCs w:val="0"/>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4CD4454" w14:textId="77777777" w:rsidR="001B7FF6" w:rsidRPr="006D4C67" w:rsidRDefault="001B7FF6" w:rsidP="001B7FF6">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1C34DCB" w14:textId="77777777" w:rsidR="001B7FF6" w:rsidRPr="006D55D1" w:rsidRDefault="001B7FF6" w:rsidP="001B7FF6">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C8C2137" w14:textId="77777777" w:rsidR="001B7FF6" w:rsidRPr="006D4C67" w:rsidRDefault="001B7FF6" w:rsidP="001B7FF6">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proofErr w:type="gramStart"/>
      <w:r w:rsidRPr="00801733">
        <w:rPr>
          <w:rStyle w:val="Emphasis"/>
        </w:rPr>
        <w:t>extreme</w:t>
      </w:r>
      <w:proofErr w:type="gramEnd"/>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 xml:space="preserve">of the new politicization </w:t>
      </w:r>
      <w:proofErr w:type="gramStart"/>
      <w:r w:rsidRPr="00801733">
        <w:rPr>
          <w:rStyle w:val="StyleUnderline"/>
        </w:rPr>
        <w:t>are</w:t>
      </w:r>
      <w:r w:rsidRPr="006D4C67">
        <w:rPr>
          <w:sz w:val="16"/>
        </w:rPr>
        <w:t>:</w:t>
      </w:r>
      <w:proofErr w:type="gramEnd"/>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66E304DC" w14:textId="77777777" w:rsidR="001B7FF6" w:rsidRDefault="001B7FF6" w:rsidP="001B7FF6">
      <w:pPr>
        <w:pStyle w:val="Heading4"/>
      </w:pPr>
      <w:r>
        <w:t xml:space="preserve">The </w:t>
      </w:r>
      <w:r w:rsidRPr="00E20CEA">
        <w:rPr>
          <w:u w:val="single"/>
        </w:rPr>
        <w:t>expectation</w:t>
      </w:r>
      <w:r>
        <w:t xml:space="preserve"> of CBRs is </w:t>
      </w:r>
      <w:r w:rsidRPr="00E20CEA">
        <w:rPr>
          <w:u w:val="single"/>
        </w:rPr>
        <w:t>critical</w:t>
      </w:r>
      <w:r>
        <w:t>.</w:t>
      </w:r>
    </w:p>
    <w:p w14:paraId="2E3E6083" w14:textId="77777777" w:rsidR="001B7FF6" w:rsidRDefault="001B7FF6" w:rsidP="001B7FF6">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2A094D58" w14:textId="77777777" w:rsidR="001B7FF6" w:rsidRPr="009C1A4E" w:rsidRDefault="001B7FF6" w:rsidP="001B7FF6">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41E8F4F2" w14:textId="77777777" w:rsidR="001B7FF6" w:rsidRPr="009C1A4E" w:rsidRDefault="001B7FF6" w:rsidP="001B7FF6">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w:t>
      </w:r>
      <w:proofErr w:type="gramStart"/>
      <w:r w:rsidRPr="00E3522C">
        <w:rPr>
          <w:sz w:val="16"/>
        </w:rPr>
        <w:t>be</w:t>
      </w:r>
      <w:proofErr w:type="gramEnd"/>
      <w:r w:rsidRPr="00E3522C">
        <w:rPr>
          <w:sz w:val="16"/>
        </w:rPr>
        <w:t xml:space="preserve"> hired </w:t>
      </w:r>
      <w:proofErr w:type="gramStart"/>
      <w:r w:rsidRPr="00E3522C">
        <w:rPr>
          <w:sz w:val="16"/>
        </w:rPr>
        <w:t>on the basis of</w:t>
      </w:r>
      <w:proofErr w:type="gramEnd"/>
      <w:r w:rsidRPr="00E3522C">
        <w:rPr>
          <w:sz w:val="16"/>
        </w:rPr>
        <w:t xml:space="preserve">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109C8CC" w14:textId="77777777" w:rsidR="001B7FF6" w:rsidRPr="009C1A4E" w:rsidRDefault="001B7FF6" w:rsidP="001B7FF6">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F690EA2" w14:textId="77777777" w:rsidR="001B7FF6" w:rsidRPr="009C1A4E" w:rsidRDefault="001B7FF6" w:rsidP="001B7FF6">
      <w:pPr>
        <w:rPr>
          <w:sz w:val="12"/>
          <w:szCs w:val="12"/>
        </w:rPr>
      </w:pPr>
      <w:r w:rsidRPr="009C1A4E">
        <w:rPr>
          <w:sz w:val="12"/>
          <w:szCs w:val="12"/>
        </w:rPr>
        <w:t>Civil Service Reform and Merit Principles</w:t>
      </w:r>
    </w:p>
    <w:p w14:paraId="4C630C22" w14:textId="77777777" w:rsidR="001B7FF6" w:rsidRPr="009C1A4E" w:rsidRDefault="001B7FF6" w:rsidP="001B7FF6">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ED53F6F" w14:textId="77777777" w:rsidR="001B7FF6" w:rsidRPr="009C1A4E" w:rsidRDefault="001B7FF6" w:rsidP="001B7FF6">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5EF38F4" w14:textId="77777777" w:rsidR="001B7FF6" w:rsidRPr="00E3522C" w:rsidRDefault="001B7FF6" w:rsidP="001B7FF6">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6568A1E2" w14:textId="77777777" w:rsidR="001B7FF6" w:rsidRPr="009C1A4E" w:rsidRDefault="001B7FF6" w:rsidP="001B7FF6">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7A17529C" w14:textId="77777777" w:rsidR="001B7FF6" w:rsidRPr="009C1A4E" w:rsidRDefault="001B7FF6" w:rsidP="001B7FF6">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6BC92002" w14:textId="77777777" w:rsidR="001B7FF6" w:rsidRPr="009C1A4E" w:rsidRDefault="001B7FF6" w:rsidP="001B7FF6">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1DDDD7F4" w14:textId="77777777" w:rsidR="001B7FF6" w:rsidRDefault="001B7FF6" w:rsidP="001B7FF6">
      <w:pPr>
        <w:rPr>
          <w:sz w:val="16"/>
        </w:rPr>
      </w:pPr>
      <w:r w:rsidRPr="009C1A4E">
        <w:rPr>
          <w:sz w:val="16"/>
        </w:rPr>
        <w:t xml:space="preserve">The final question examined, and perhaps the most important question, is whether agency adherence to merit principles promotes positive organizational and </w:t>
      </w:r>
      <w:proofErr w:type="gramStart"/>
      <w:r w:rsidRPr="009C1A4E">
        <w:rPr>
          <w:sz w:val="16"/>
        </w:rPr>
        <w:t>workrelated</w:t>
      </w:r>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2B25C6B" w14:textId="77777777" w:rsidR="001B7FF6" w:rsidRDefault="001B7FF6" w:rsidP="001B7FF6">
      <w:pPr>
        <w:pStyle w:val="Heading4"/>
      </w:pPr>
      <w:r>
        <w:t xml:space="preserve">AND the </w:t>
      </w:r>
      <w:r w:rsidRPr="0084365A">
        <w:rPr>
          <w:u w:val="single"/>
        </w:rPr>
        <w:t>strength</w:t>
      </w:r>
      <w:r>
        <w:t xml:space="preserve"> of the right.</w:t>
      </w:r>
    </w:p>
    <w:p w14:paraId="6F905839" w14:textId="77777777" w:rsidR="001B7FF6" w:rsidRDefault="001B7FF6" w:rsidP="001B7FF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0F957D5E" w14:textId="77777777" w:rsidR="001B7FF6" w:rsidRPr="006D4C67" w:rsidRDefault="001B7FF6" w:rsidP="001B7FF6">
      <w:pPr>
        <w:rPr>
          <w:sz w:val="16"/>
        </w:rPr>
      </w:pPr>
      <w:r w:rsidRPr="006D4C67">
        <w:rPr>
          <w:sz w:val="16"/>
        </w:rPr>
        <w:t>State capacity takes time to accumulate and is vulnerable to erosion</w:t>
      </w:r>
    </w:p>
    <w:p w14:paraId="74F73FF5" w14:textId="77777777" w:rsidR="001B7FF6" w:rsidRPr="006D4C67" w:rsidRDefault="001B7FF6" w:rsidP="001B7FF6">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4C5D9EC7" w14:textId="77777777" w:rsidR="001B7FF6" w:rsidRPr="006D4C67" w:rsidRDefault="001B7FF6" w:rsidP="001B7FF6">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3EA10D0A" w14:textId="77777777" w:rsidR="001B7FF6" w:rsidRDefault="001B7FF6" w:rsidP="001B7FF6">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437DFCD1" w14:textId="77777777" w:rsidR="001B7FF6" w:rsidRDefault="001B7FF6" w:rsidP="001B7FF6">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5358C301" w14:textId="77777777" w:rsidR="001B7FF6" w:rsidRDefault="001B7FF6" w:rsidP="001B7FF6">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F3DD87B" w14:textId="77777777" w:rsidR="001B7FF6" w:rsidRPr="005A0A81" w:rsidRDefault="001B7FF6" w:rsidP="001B7FF6">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2A6955D" w14:textId="77777777" w:rsidR="001B7FF6" w:rsidRPr="005A0A81" w:rsidRDefault="001B7FF6" w:rsidP="001B7FF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BBCF0D8" w14:textId="77777777" w:rsidR="001B7FF6" w:rsidRPr="005A0A81" w:rsidRDefault="001B7FF6" w:rsidP="001B7FF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A70630F" w14:textId="77777777" w:rsidR="001B7FF6" w:rsidRPr="005A0A81" w:rsidRDefault="001B7FF6" w:rsidP="001B7FF6">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4495396D" w14:textId="77777777" w:rsidR="001B7FF6" w:rsidRPr="005A0A81" w:rsidRDefault="001B7FF6" w:rsidP="001B7FF6">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BC8D18E" w14:textId="77777777" w:rsidR="001B7FF6" w:rsidRPr="005A0A81" w:rsidRDefault="001B7FF6" w:rsidP="001B7FF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21C0EF3" w14:textId="77777777" w:rsidR="001B7FF6" w:rsidRPr="00031084" w:rsidRDefault="001B7FF6" w:rsidP="001B7FF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9765C5E" w14:textId="77777777" w:rsidR="001B7FF6" w:rsidRPr="005A0A81" w:rsidRDefault="001B7FF6" w:rsidP="001B7FF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CC23EB0" w14:textId="77777777" w:rsidR="001B7FF6" w:rsidRPr="005A0A81" w:rsidRDefault="001B7FF6" w:rsidP="001B7FF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2EBDD25" w14:textId="77777777" w:rsidR="001B7FF6" w:rsidRPr="005A0A81" w:rsidRDefault="001B7FF6" w:rsidP="001B7FF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D8FD458" w14:textId="77777777" w:rsidR="001B7FF6" w:rsidRPr="005A0A81" w:rsidRDefault="001B7FF6" w:rsidP="001B7FF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1D21034" w14:textId="77777777" w:rsidR="001B7FF6" w:rsidRPr="005A0A81" w:rsidRDefault="001B7FF6" w:rsidP="001B7FF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2C48BBC" w14:textId="77777777" w:rsidR="001B7FF6" w:rsidRPr="005A0A81" w:rsidRDefault="001B7FF6" w:rsidP="001B7FF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931740D" w14:textId="77777777" w:rsidR="001B7FF6" w:rsidRPr="005A0A81" w:rsidRDefault="001B7FF6" w:rsidP="001B7FF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293DFEE0" w14:textId="77777777" w:rsidR="001B7FF6" w:rsidRPr="005A0A81" w:rsidRDefault="001B7FF6" w:rsidP="001B7FF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A679D48" w14:textId="77777777" w:rsidR="001B7FF6" w:rsidRPr="005A0A81" w:rsidRDefault="001B7FF6" w:rsidP="001B7FF6">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409BF0F" w14:textId="77777777" w:rsidR="001B7FF6" w:rsidRDefault="001B7FF6" w:rsidP="001B7FF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4F34525" w14:textId="77777777" w:rsidR="001B7FF6" w:rsidRDefault="001B7FF6" w:rsidP="001B7FF6">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03B053BE" w14:textId="77777777" w:rsidR="001B7FF6" w:rsidRDefault="001B7FF6" w:rsidP="001B7FF6">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1E895573" w14:textId="77777777" w:rsidR="001B7FF6" w:rsidRPr="00AD6953" w:rsidRDefault="001B7FF6" w:rsidP="001B7FF6">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59FE3D0" w14:textId="77777777" w:rsidR="001B7FF6" w:rsidRPr="00AD6953" w:rsidRDefault="001B7FF6" w:rsidP="001B7FF6">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1F35D88" w14:textId="77777777" w:rsidR="001B7FF6" w:rsidRPr="00AD6953" w:rsidRDefault="001B7FF6" w:rsidP="001B7FF6">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058025F" w14:textId="77777777" w:rsidR="001B7FF6" w:rsidRPr="00AD6953" w:rsidRDefault="001B7FF6" w:rsidP="001B7FF6">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B5FD9CB" w14:textId="77777777" w:rsidR="001B7FF6" w:rsidRPr="00AD6953" w:rsidRDefault="001B7FF6" w:rsidP="001B7FF6">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7330E13" w14:textId="77777777" w:rsidR="001B7FF6" w:rsidRPr="00AD6953" w:rsidRDefault="001B7FF6" w:rsidP="001B7FF6">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CAFB3C4" w14:textId="77777777" w:rsidR="001B7FF6" w:rsidRPr="00AD6953" w:rsidRDefault="001B7FF6" w:rsidP="001B7FF6">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B9016E9" w14:textId="77777777" w:rsidR="001B7FF6" w:rsidRPr="00AC03A8" w:rsidRDefault="001B7FF6" w:rsidP="001B7FF6">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01CB9EAC" w14:textId="77777777" w:rsidR="001B7FF6" w:rsidRDefault="001B7FF6" w:rsidP="001B7FF6">
      <w:pPr>
        <w:pStyle w:val="Heading4"/>
      </w:pPr>
      <w:r>
        <w:t xml:space="preserve">That is </w:t>
      </w:r>
      <w:r w:rsidRPr="008E37CB">
        <w:rPr>
          <w:u w:val="single"/>
        </w:rPr>
        <w:t>existential</w:t>
      </w:r>
      <w:r>
        <w:t>.</w:t>
      </w:r>
    </w:p>
    <w:p w14:paraId="7B92DE88" w14:textId="77777777" w:rsidR="001B7FF6" w:rsidRDefault="001B7FF6" w:rsidP="001B7FF6">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C701480" w14:textId="77777777" w:rsidR="001B7FF6" w:rsidRPr="007915B6" w:rsidRDefault="001B7FF6" w:rsidP="001B7FF6">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2CF3E1B" w14:textId="77777777" w:rsidR="001B7FF6" w:rsidRPr="007915B6" w:rsidRDefault="001B7FF6" w:rsidP="001B7FF6">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38E4FD9" w14:textId="77777777" w:rsidR="001B7FF6" w:rsidRPr="007915B6" w:rsidRDefault="001B7FF6" w:rsidP="001B7FF6">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59A20F5" w14:textId="77777777" w:rsidR="001B7FF6" w:rsidRPr="007915B6" w:rsidRDefault="001B7FF6" w:rsidP="001B7FF6">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64EF41C6" w14:textId="77777777" w:rsidR="001B7FF6" w:rsidRPr="007915B6" w:rsidRDefault="001B7FF6" w:rsidP="001B7FF6">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9BB42EA" w14:textId="77777777" w:rsidR="001B7FF6" w:rsidRPr="007915B6" w:rsidRDefault="001B7FF6" w:rsidP="001B7FF6">
      <w:pPr>
        <w:rPr>
          <w:sz w:val="12"/>
          <w:szCs w:val="12"/>
        </w:rPr>
      </w:pPr>
      <w:r w:rsidRPr="007915B6">
        <w:rPr>
          <w:sz w:val="12"/>
          <w:szCs w:val="12"/>
        </w:rPr>
        <w:t>[Figure omitted]</w:t>
      </w:r>
    </w:p>
    <w:p w14:paraId="3002D9C2" w14:textId="77777777" w:rsidR="001B7FF6" w:rsidRPr="007915B6" w:rsidRDefault="001B7FF6" w:rsidP="001B7FF6">
      <w:pPr>
        <w:rPr>
          <w:sz w:val="12"/>
          <w:szCs w:val="12"/>
        </w:rPr>
      </w:pPr>
      <w:r w:rsidRPr="007915B6">
        <w:rPr>
          <w:sz w:val="12"/>
          <w:szCs w:val="12"/>
        </w:rPr>
        <w:t xml:space="preserve">2 Polycrisis: Definitions and Concepts </w:t>
      </w:r>
    </w:p>
    <w:p w14:paraId="7868BDA4" w14:textId="77777777" w:rsidR="001B7FF6" w:rsidRPr="007915B6" w:rsidRDefault="001B7FF6" w:rsidP="001B7FF6">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540386F" w14:textId="77777777" w:rsidR="001B7FF6" w:rsidRPr="007915B6" w:rsidRDefault="001B7FF6" w:rsidP="001B7FF6">
      <w:pPr>
        <w:rPr>
          <w:sz w:val="12"/>
          <w:szCs w:val="12"/>
        </w:rPr>
      </w:pPr>
      <w:r w:rsidRPr="007915B6">
        <w:rPr>
          <w:sz w:val="12"/>
          <w:szCs w:val="12"/>
        </w:rPr>
        <w:t>2.1 Origin</w:t>
      </w:r>
    </w:p>
    <w:p w14:paraId="6BC1DDE7" w14:textId="77777777" w:rsidR="001B7FF6" w:rsidRPr="007915B6" w:rsidRDefault="001B7FF6" w:rsidP="001B7FF6">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76AD01F" w14:textId="77777777" w:rsidR="001B7FF6" w:rsidRPr="007915B6" w:rsidRDefault="001B7FF6" w:rsidP="001B7FF6">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7BEE9A3" w14:textId="77777777" w:rsidR="001B7FF6" w:rsidRPr="007915B6" w:rsidRDefault="001B7FF6" w:rsidP="001B7FF6">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215EAC7" w14:textId="77777777" w:rsidR="001B7FF6" w:rsidRPr="007915B6" w:rsidRDefault="001B7FF6" w:rsidP="001B7FF6">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DDCC8F4" w14:textId="77777777" w:rsidR="001B7FF6" w:rsidRPr="007915B6" w:rsidRDefault="001B7FF6" w:rsidP="001B7FF6">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A1631BA" w14:textId="77777777" w:rsidR="001B7FF6" w:rsidRPr="007915B6" w:rsidRDefault="001B7FF6" w:rsidP="001B7FF6">
      <w:pPr>
        <w:rPr>
          <w:sz w:val="8"/>
          <w:szCs w:val="8"/>
        </w:rPr>
      </w:pPr>
      <w:r w:rsidRPr="007915B6">
        <w:rPr>
          <w:sz w:val="8"/>
          <w:szCs w:val="8"/>
        </w:rPr>
        <w:t>[Table omitted]</w:t>
      </w:r>
    </w:p>
    <w:p w14:paraId="607E746D" w14:textId="77777777" w:rsidR="001B7FF6" w:rsidRPr="007915B6" w:rsidRDefault="001B7FF6" w:rsidP="001B7FF6">
      <w:pPr>
        <w:rPr>
          <w:sz w:val="8"/>
          <w:szCs w:val="8"/>
        </w:rPr>
      </w:pPr>
      <w:r w:rsidRPr="007915B6">
        <w:rPr>
          <w:sz w:val="8"/>
          <w:szCs w:val="8"/>
        </w:rPr>
        <w:t>2.2 A Proposal for Classifying Different Concepts of Polycrisis</w:t>
      </w:r>
    </w:p>
    <w:p w14:paraId="6E455ADA" w14:textId="77777777" w:rsidR="001B7FF6" w:rsidRPr="007915B6" w:rsidRDefault="001B7FF6" w:rsidP="001B7FF6">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5BB548E" w14:textId="77777777" w:rsidR="001B7FF6" w:rsidRPr="007915B6" w:rsidRDefault="001B7FF6" w:rsidP="001B7FF6">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EA7B310" w14:textId="77777777" w:rsidR="001B7FF6" w:rsidRPr="007915B6" w:rsidRDefault="001B7FF6" w:rsidP="001B7FF6">
      <w:pPr>
        <w:numPr>
          <w:ilvl w:val="0"/>
          <w:numId w:val="4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28D40CE" w14:textId="77777777" w:rsidR="001B7FF6" w:rsidRPr="007915B6" w:rsidRDefault="001B7FF6" w:rsidP="001B7FF6">
      <w:pPr>
        <w:numPr>
          <w:ilvl w:val="0"/>
          <w:numId w:val="4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FFC106E" w14:textId="77777777" w:rsidR="001B7FF6" w:rsidRPr="007915B6" w:rsidRDefault="001B7FF6" w:rsidP="001B7FF6">
      <w:pPr>
        <w:numPr>
          <w:ilvl w:val="0"/>
          <w:numId w:val="4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40F0D85" w14:textId="77777777" w:rsidR="001B7FF6" w:rsidRPr="007915B6" w:rsidRDefault="001B7FF6" w:rsidP="001B7FF6">
      <w:pPr>
        <w:numPr>
          <w:ilvl w:val="0"/>
          <w:numId w:val="4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086A50D" w14:textId="77777777" w:rsidR="001B7FF6" w:rsidRPr="007915B6" w:rsidRDefault="001B7FF6" w:rsidP="001B7FF6">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8768F68" w14:textId="77777777" w:rsidR="001B7FF6" w:rsidRPr="007915B6" w:rsidRDefault="001B7FF6" w:rsidP="001B7FF6">
      <w:pPr>
        <w:rPr>
          <w:sz w:val="8"/>
          <w:szCs w:val="8"/>
        </w:rPr>
      </w:pPr>
      <w:r w:rsidRPr="007915B6">
        <w:rPr>
          <w:sz w:val="8"/>
          <w:szCs w:val="8"/>
        </w:rPr>
        <w:t>3 Systemic Risks: Definitions and Concepts</w:t>
      </w:r>
    </w:p>
    <w:p w14:paraId="07685EA7" w14:textId="77777777" w:rsidR="001B7FF6" w:rsidRPr="007915B6" w:rsidRDefault="001B7FF6" w:rsidP="001B7FF6">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A03F1C0" w14:textId="77777777" w:rsidR="001B7FF6" w:rsidRPr="007915B6" w:rsidRDefault="001B7FF6" w:rsidP="001B7FF6">
      <w:pPr>
        <w:rPr>
          <w:sz w:val="8"/>
          <w:szCs w:val="8"/>
        </w:rPr>
      </w:pPr>
      <w:r w:rsidRPr="007915B6">
        <w:rPr>
          <w:sz w:val="8"/>
          <w:szCs w:val="8"/>
        </w:rPr>
        <w:t>3.1 History of the Concept of Systemic Risk</w:t>
      </w:r>
    </w:p>
    <w:p w14:paraId="145E3EBA" w14:textId="77777777" w:rsidR="001B7FF6" w:rsidRPr="007915B6" w:rsidRDefault="001B7FF6" w:rsidP="001B7FF6">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E990F3A" w14:textId="77777777" w:rsidR="001B7FF6" w:rsidRPr="007915B6" w:rsidRDefault="001B7FF6" w:rsidP="001B7FF6">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0EA23F9" w14:textId="77777777" w:rsidR="001B7FF6" w:rsidRPr="007915B6" w:rsidRDefault="001B7FF6" w:rsidP="001B7FF6">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172E3B2" w14:textId="77777777" w:rsidR="001B7FF6" w:rsidRPr="007915B6" w:rsidRDefault="001B7FF6" w:rsidP="001B7FF6">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F95EE24" w14:textId="77777777" w:rsidR="001B7FF6" w:rsidRPr="007915B6" w:rsidRDefault="001B7FF6" w:rsidP="001B7FF6">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5DDCA0C" w14:textId="77777777" w:rsidR="001B7FF6" w:rsidRPr="007915B6" w:rsidRDefault="001B7FF6" w:rsidP="001B7FF6">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89D08A7" w14:textId="77777777" w:rsidR="001B7FF6" w:rsidRPr="007915B6" w:rsidRDefault="001B7FF6" w:rsidP="001B7FF6">
      <w:pPr>
        <w:rPr>
          <w:sz w:val="12"/>
          <w:szCs w:val="12"/>
        </w:rPr>
      </w:pPr>
      <w:r w:rsidRPr="007915B6">
        <w:rPr>
          <w:sz w:val="12"/>
          <w:szCs w:val="12"/>
        </w:rPr>
        <w:t>[Table omitted]</w:t>
      </w:r>
    </w:p>
    <w:p w14:paraId="0B619D6D" w14:textId="77777777" w:rsidR="001B7FF6" w:rsidRPr="007915B6" w:rsidRDefault="001B7FF6" w:rsidP="001B7FF6">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AE11F43" w14:textId="77777777" w:rsidR="001B7FF6" w:rsidRPr="007915B6" w:rsidRDefault="001B7FF6" w:rsidP="001B7FF6">
      <w:pPr>
        <w:numPr>
          <w:ilvl w:val="0"/>
          <w:numId w:val="47"/>
        </w:numPr>
        <w:rPr>
          <w:sz w:val="12"/>
          <w:szCs w:val="12"/>
        </w:rPr>
      </w:pPr>
      <w:r w:rsidRPr="007915B6">
        <w:rPr>
          <w:sz w:val="12"/>
          <w:szCs w:val="12"/>
        </w:rPr>
        <w:t>Extremely complex and dynamic networks with multiple, synergistic causes and feedback loops.</w:t>
      </w:r>
    </w:p>
    <w:p w14:paraId="69791DD0" w14:textId="77777777" w:rsidR="001B7FF6" w:rsidRPr="007915B6" w:rsidRDefault="001B7FF6" w:rsidP="001B7FF6">
      <w:pPr>
        <w:numPr>
          <w:ilvl w:val="0"/>
          <w:numId w:val="47"/>
        </w:numPr>
        <w:rPr>
          <w:sz w:val="12"/>
          <w:szCs w:val="12"/>
        </w:rPr>
      </w:pPr>
      <w:r w:rsidRPr="007915B6">
        <w:rPr>
          <w:sz w:val="12"/>
          <w:szCs w:val="12"/>
        </w:rPr>
        <w:t>Highly nonlinear cause-effect relationships characterized by disproportional causation, with multiple equilibria, unpredictable tipping points, and hysteresis.</w:t>
      </w:r>
    </w:p>
    <w:p w14:paraId="6679918C" w14:textId="77777777" w:rsidR="001B7FF6" w:rsidRPr="007915B6" w:rsidRDefault="001B7FF6" w:rsidP="001B7FF6">
      <w:pPr>
        <w:numPr>
          <w:ilvl w:val="0"/>
          <w:numId w:val="4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0D191A8" w14:textId="77777777" w:rsidR="001B7FF6" w:rsidRPr="007915B6" w:rsidRDefault="001B7FF6" w:rsidP="001B7FF6">
      <w:pPr>
        <w:numPr>
          <w:ilvl w:val="0"/>
          <w:numId w:val="47"/>
        </w:numPr>
        <w:rPr>
          <w:sz w:val="12"/>
          <w:szCs w:val="12"/>
        </w:rPr>
      </w:pPr>
      <w:r w:rsidRPr="007915B6">
        <w:rPr>
          <w:sz w:val="12"/>
          <w:szCs w:val="12"/>
        </w:rPr>
        <w:t>Stochastic relationships involving deep uncertainty about both underlying causes and ultimate consequences.</w:t>
      </w:r>
    </w:p>
    <w:p w14:paraId="62CDC627" w14:textId="77777777" w:rsidR="001B7FF6" w:rsidRPr="007915B6" w:rsidRDefault="001B7FF6" w:rsidP="001B7FF6">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B37A422" w14:textId="77777777" w:rsidR="001B7FF6" w:rsidRPr="007915B6" w:rsidRDefault="001B7FF6" w:rsidP="001B7FF6">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0A05748" w14:textId="77777777" w:rsidR="001B7FF6" w:rsidRPr="007915B6" w:rsidRDefault="001B7FF6" w:rsidP="001B7FF6">
      <w:pPr>
        <w:rPr>
          <w:sz w:val="16"/>
        </w:rPr>
      </w:pPr>
      <w:r w:rsidRPr="007915B6">
        <w:rPr>
          <w:sz w:val="12"/>
          <w:szCs w:val="12"/>
        </w:rPr>
        <w:t>3.2 Multiple Perspectives from Different Disciplines</w:t>
      </w:r>
    </w:p>
    <w:p w14:paraId="5241686E" w14:textId="77777777" w:rsidR="001B7FF6" w:rsidRPr="007915B6" w:rsidRDefault="001B7FF6" w:rsidP="001B7FF6">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25026CB" w14:textId="77777777" w:rsidR="001B7FF6" w:rsidRPr="007915B6" w:rsidRDefault="001B7FF6" w:rsidP="001B7FF6">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7ED03A0" w14:textId="77777777" w:rsidR="001B7FF6" w:rsidRPr="007915B6" w:rsidRDefault="001B7FF6" w:rsidP="001B7FF6">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AB0EEB5" w14:textId="77777777" w:rsidR="001B7FF6" w:rsidRPr="007915B6" w:rsidRDefault="001B7FF6" w:rsidP="001B7FF6">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0C290F0" w14:textId="77777777" w:rsidR="001B7FF6" w:rsidRPr="007915B6" w:rsidRDefault="001B7FF6" w:rsidP="001B7FF6">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33F1257" w14:textId="77777777" w:rsidR="001B7FF6" w:rsidRPr="00541E5A" w:rsidRDefault="001B7FF6" w:rsidP="001B7FF6">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5AF7491" w14:textId="77777777" w:rsidR="001B7FF6" w:rsidRPr="00541E5A" w:rsidRDefault="001B7FF6" w:rsidP="001B7FF6">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71793CD" w14:textId="77777777" w:rsidR="001B7FF6" w:rsidRPr="00541E5A" w:rsidRDefault="001B7FF6" w:rsidP="001B7FF6">
      <w:pPr>
        <w:rPr>
          <w:sz w:val="16"/>
        </w:rPr>
      </w:pPr>
      <w:r w:rsidRPr="00541E5A">
        <w:rPr>
          <w:sz w:val="16"/>
        </w:rPr>
        <w:t>3.3 Synopsis: The Relationship between Polycrisis and Systemic Risk</w:t>
      </w:r>
    </w:p>
    <w:p w14:paraId="1E8DF0FF" w14:textId="77777777" w:rsidR="001B7FF6" w:rsidRPr="00541E5A" w:rsidRDefault="001B7FF6" w:rsidP="001B7FF6">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6633217" w14:textId="77777777" w:rsidR="001B7FF6" w:rsidRPr="00541E5A" w:rsidRDefault="001B7FF6" w:rsidP="001B7FF6">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68572D2" w14:textId="77777777" w:rsidR="001B7FF6" w:rsidRPr="00541E5A" w:rsidRDefault="001B7FF6" w:rsidP="001B7FF6">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892D3A8" w14:textId="77777777" w:rsidR="001B7FF6" w:rsidRPr="00541E5A" w:rsidRDefault="001B7FF6" w:rsidP="001B7FF6">
      <w:pPr>
        <w:rPr>
          <w:sz w:val="16"/>
        </w:rPr>
      </w:pPr>
      <w:r w:rsidRPr="00541E5A">
        <w:rPr>
          <w:sz w:val="16"/>
        </w:rPr>
        <w:t>[Figure omitted]</w:t>
      </w:r>
    </w:p>
    <w:p w14:paraId="23CEA70E" w14:textId="77777777" w:rsidR="001B7FF6" w:rsidRPr="00541E5A" w:rsidRDefault="001B7FF6" w:rsidP="001B7FF6">
      <w:pPr>
        <w:rPr>
          <w:sz w:val="16"/>
        </w:rPr>
      </w:pPr>
      <w:r w:rsidRPr="00541E5A">
        <w:rPr>
          <w:sz w:val="16"/>
        </w:rPr>
        <w:t>3.4 Challenges for Risk Assessment, Governance, and Communication</w:t>
      </w:r>
    </w:p>
    <w:p w14:paraId="49EB8174" w14:textId="77777777" w:rsidR="001B7FF6" w:rsidRPr="00541E5A" w:rsidRDefault="001B7FF6" w:rsidP="001B7FF6">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AD20FE9" w14:textId="77777777" w:rsidR="001B7FF6" w:rsidRPr="00C568D1" w:rsidRDefault="001B7FF6" w:rsidP="001B7FF6">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7B95682" w14:textId="77777777" w:rsidR="001B7FF6" w:rsidRDefault="001B7FF6" w:rsidP="001B7FF6">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3C386C41" w14:textId="77777777" w:rsidR="001B7FF6" w:rsidRDefault="001B7FF6" w:rsidP="001B7FF6">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B9DC7D6" w14:textId="77777777" w:rsidR="001B7FF6" w:rsidRPr="00253E05" w:rsidRDefault="001B7FF6" w:rsidP="001B7FF6">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F084EDB" w14:textId="77777777" w:rsidR="001B7FF6" w:rsidRPr="00253E05" w:rsidRDefault="001B7FF6" w:rsidP="001B7FF6">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0CC619E7" w14:textId="77777777" w:rsidR="001B7FF6" w:rsidRPr="00253E05" w:rsidRDefault="001B7FF6" w:rsidP="001B7FF6">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26DC6D70" w14:textId="77777777" w:rsidR="001B7FF6" w:rsidRPr="00253E05" w:rsidRDefault="001B7FF6" w:rsidP="001B7FF6">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715F3634" w14:textId="77777777" w:rsidR="001B7FF6" w:rsidRPr="00253E05" w:rsidRDefault="001B7FF6" w:rsidP="001B7FF6">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6CAF64E5" w14:textId="77777777" w:rsidR="001B7FF6" w:rsidRDefault="001B7FF6" w:rsidP="001B7FF6">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1FBE96B6" w14:textId="77777777" w:rsidR="001B7FF6" w:rsidRDefault="001B7FF6" w:rsidP="001B7FF6">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DA87EC9" w14:textId="77777777" w:rsidR="001B7FF6" w:rsidRPr="00617FA8" w:rsidRDefault="001B7FF6" w:rsidP="001B7FF6">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7414C779" w14:textId="77777777" w:rsidR="001B7FF6" w:rsidRPr="00617FA8" w:rsidRDefault="001B7FF6" w:rsidP="001B7FF6">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5C3560DF" w14:textId="77777777" w:rsidR="001B7FF6" w:rsidRPr="00617FA8" w:rsidRDefault="001B7FF6" w:rsidP="001B7FF6">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06D224DB" w14:textId="77777777" w:rsidR="001B7FF6" w:rsidRPr="00C568D1" w:rsidRDefault="001B7FF6" w:rsidP="001B7FF6">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46DC90DE" w14:textId="77777777" w:rsidR="001B7FF6" w:rsidRDefault="001B7FF6" w:rsidP="001B7FF6">
      <w:pPr>
        <w:pStyle w:val="Heading4"/>
      </w:pPr>
      <w:bookmarkStart w:id="2" w:name="_Hlk209544263"/>
      <w:bookmarkEnd w:id="1"/>
      <w:r>
        <w:t xml:space="preserve">It fuels </w:t>
      </w:r>
      <w:r w:rsidRPr="00EA01B4">
        <w:rPr>
          <w:u w:val="single"/>
        </w:rPr>
        <w:t>Latin American</w:t>
      </w:r>
      <w:r>
        <w:t xml:space="preserve"> instability.</w:t>
      </w:r>
    </w:p>
    <w:p w14:paraId="16AE6E0A" w14:textId="77777777" w:rsidR="001B7FF6" w:rsidRDefault="001B7FF6" w:rsidP="001B7FF6">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3CC043DC" w14:textId="77777777" w:rsidR="001B7FF6" w:rsidRPr="005E7F8E" w:rsidRDefault="001B7FF6" w:rsidP="001B7FF6">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36F81AAD" w14:textId="77777777" w:rsidR="001B7FF6" w:rsidRPr="005E7F8E" w:rsidRDefault="001B7FF6" w:rsidP="001B7FF6">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67242AD3" w14:textId="77777777" w:rsidR="001B7FF6" w:rsidRPr="005E7F8E" w:rsidRDefault="001B7FF6" w:rsidP="001B7FF6">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718BC188" w14:textId="77777777" w:rsidR="001B7FF6" w:rsidRPr="005E7F8E" w:rsidRDefault="001B7FF6" w:rsidP="001B7FF6">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198C794B" w14:textId="77777777" w:rsidR="001B7FF6" w:rsidRPr="005E7F8E" w:rsidRDefault="001B7FF6" w:rsidP="001B7FF6">
      <w:pPr>
        <w:rPr>
          <w:sz w:val="16"/>
        </w:rPr>
      </w:pPr>
      <w:r w:rsidRPr="005E7F8E">
        <w:rPr>
          <w:sz w:val="16"/>
        </w:rPr>
        <w:t xml:space="preserve">Colombian armed groups have expanded significantly since the 2016 peace </w:t>
      </w:r>
      <w:proofErr w:type="gramStart"/>
      <w:r w:rsidRPr="005E7F8E">
        <w:rPr>
          <w:sz w:val="16"/>
        </w:rPr>
        <w:t>deal, and</w:t>
      </w:r>
      <w:proofErr w:type="gramEnd"/>
      <w:r w:rsidRPr="005E7F8E">
        <w:rPr>
          <w:sz w:val="16"/>
        </w:rPr>
        <w:t xml:space="preserve"> now operate in 24 of the 32 Colombian departments. Together, the ELN, FARC Dissidents and the Clan del Golfo have 11 percent more members than in 2022. They take part in drug trafficking, illegal gold mining, migrant trafficking and extortion. Likewise, Venezuela has become </w:t>
      </w:r>
      <w:proofErr w:type="gramStart"/>
      <w:r w:rsidRPr="005E7F8E">
        <w:rPr>
          <w:sz w:val="16"/>
        </w:rPr>
        <w:t>a safe haven</w:t>
      </w:r>
      <w:proofErr w:type="gramEnd"/>
      <w:r w:rsidRPr="005E7F8E">
        <w:rPr>
          <w:sz w:val="16"/>
        </w:rPr>
        <w:t xml:space="preserve"> for armed groups, and Ecuador is the preferred hub for illegal drugs to exit the continent. The Southern Cone (Argentina, Chile and Uruguay) is also not without its issues.</w:t>
      </w:r>
    </w:p>
    <w:p w14:paraId="3D15E187" w14:textId="77777777" w:rsidR="001B7FF6" w:rsidRPr="005E7F8E" w:rsidRDefault="001B7FF6" w:rsidP="001B7FF6">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0B79C320" w14:textId="77777777" w:rsidR="001B7FF6" w:rsidRPr="005E7F8E" w:rsidRDefault="001B7FF6" w:rsidP="001B7FF6">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593F5640" w14:textId="77777777" w:rsidR="001B7FF6" w:rsidRPr="005E7F8E" w:rsidRDefault="001B7FF6" w:rsidP="001B7FF6">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6DDCB4DB" w14:textId="77777777" w:rsidR="001B7FF6" w:rsidRPr="005E7F8E" w:rsidRDefault="001B7FF6" w:rsidP="001B7FF6">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47132D12" w14:textId="77777777" w:rsidR="001B7FF6" w:rsidRPr="00EA01B4" w:rsidRDefault="001B7FF6" w:rsidP="001B7FF6">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45B4DA97" w14:textId="77777777" w:rsidR="001B7FF6" w:rsidRPr="00EA01B4" w:rsidRDefault="001B7FF6" w:rsidP="001B7FF6">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46329E88" w14:textId="77777777" w:rsidR="001B7FF6" w:rsidRPr="00EA01B4" w:rsidRDefault="001B7FF6" w:rsidP="001B7FF6">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proofErr w:type="gramStart"/>
      <w:r w:rsidRPr="00EA01B4">
        <w:rPr>
          <w:rStyle w:val="Emphasis"/>
          <w:highlight w:val="yellow"/>
        </w:rPr>
        <w:t>crime</w:t>
      </w:r>
      <w:r w:rsidRPr="00EA01B4">
        <w:rPr>
          <w:sz w:val="16"/>
        </w:rPr>
        <w:t>, and</w:t>
      </w:r>
      <w:proofErr w:type="gramEnd"/>
      <w:r w:rsidRPr="00EA01B4">
        <w:rPr>
          <w:sz w:val="16"/>
        </w:rPr>
        <w:t xml:space="preserve">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1EF8B2C8" w14:textId="77777777" w:rsidR="001B7FF6" w:rsidRPr="00EA01B4" w:rsidRDefault="001B7FF6" w:rsidP="001B7FF6">
      <w:pPr>
        <w:rPr>
          <w:sz w:val="16"/>
        </w:rPr>
      </w:pPr>
      <w:r w:rsidRPr="00EA01B4">
        <w:rPr>
          <w:rStyle w:val="Emphasis"/>
          <w:highlight w:val="yellow"/>
        </w:rPr>
        <w:t>Russia</w:t>
      </w:r>
      <w:r w:rsidRPr="00EA01B4">
        <w:rPr>
          <w:sz w:val="16"/>
        </w:rPr>
        <w:t xml:space="preserve"> has not only benefited from left-wing governments in the </w:t>
      </w:r>
      <w:proofErr w:type="gramStart"/>
      <w:r w:rsidRPr="00EA01B4">
        <w:rPr>
          <w:sz w:val="16"/>
        </w:rPr>
        <w:t>region, but</w:t>
      </w:r>
      <w:proofErr w:type="gramEnd"/>
      <w:r w:rsidRPr="00EA01B4">
        <w:rPr>
          <w:sz w:val="16"/>
        </w:rPr>
        <w:t xml:space="preserve"> directly intervened to keep corrupt regimes in power. For several years, Russia has supplied military aid to Venezuela and deployed troops under the pretext of sharing military expertise. Wagner Group operatives were spotted suppressing crowds </w:t>
      </w:r>
      <w:proofErr w:type="gramStart"/>
      <w:r w:rsidRPr="00EA01B4">
        <w:rPr>
          <w:sz w:val="16"/>
        </w:rPr>
        <w:t>protesting against</w:t>
      </w:r>
      <w:proofErr w:type="gramEnd"/>
      <w:r w:rsidRPr="00EA01B4">
        <w:rPr>
          <w:sz w:val="16"/>
        </w:rPr>
        <w:t xml:space="preserve"> the fraudulent results of the 2024 Venezuelan elections.</w:t>
      </w:r>
    </w:p>
    <w:p w14:paraId="45EF614C" w14:textId="77777777" w:rsidR="001B7FF6" w:rsidRPr="00EA01B4" w:rsidRDefault="001B7FF6" w:rsidP="001B7FF6">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0B7474C2" w14:textId="77777777" w:rsidR="001B7FF6" w:rsidRPr="00EA01B4" w:rsidRDefault="001B7FF6" w:rsidP="001B7FF6">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0DAFE948" w14:textId="77777777" w:rsidR="001B7FF6" w:rsidRPr="00EA01B4" w:rsidRDefault="001B7FF6" w:rsidP="001B7FF6">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3095287A" w14:textId="77777777" w:rsidR="001B7FF6" w:rsidRPr="00685993" w:rsidRDefault="001B7FF6" w:rsidP="001B7FF6">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653EA86F" w14:textId="77777777" w:rsidR="001B7FF6" w:rsidRDefault="001B7FF6" w:rsidP="001B7FF6">
      <w:pPr>
        <w:pStyle w:val="Heading4"/>
      </w:pPr>
      <w:r>
        <w:t xml:space="preserve">Instability goes </w:t>
      </w:r>
      <w:r w:rsidRPr="00685993">
        <w:rPr>
          <w:u w:val="single"/>
        </w:rPr>
        <w:t>nuclear</w:t>
      </w:r>
      <w:r>
        <w:t xml:space="preserve">. </w:t>
      </w:r>
    </w:p>
    <w:p w14:paraId="2FD09B8B" w14:textId="77777777" w:rsidR="001B7FF6" w:rsidRDefault="001B7FF6" w:rsidP="001B7FF6">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70EBE894" w14:textId="77777777" w:rsidR="001B7FF6" w:rsidRPr="003A2CDD" w:rsidRDefault="001B7FF6" w:rsidP="001B7FF6">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w:t>
      </w:r>
      <w:proofErr w:type="gramStart"/>
      <w:r w:rsidRPr="003A2CDD">
        <w:rPr>
          <w:sz w:val="16"/>
        </w:rPr>
        <w:t>So</w:t>
      </w:r>
      <w:proofErr w:type="gramEnd"/>
      <w:r w:rsidRPr="003A2CDD">
        <w:rPr>
          <w:sz w:val="16"/>
        </w:rPr>
        <w:t xml:space="preserve">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254661BD" w14:textId="77777777" w:rsidR="001B7FF6" w:rsidRPr="003A2CDD" w:rsidRDefault="001B7FF6" w:rsidP="001B7FF6">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18205FC3" w14:textId="77777777" w:rsidR="001B7FF6" w:rsidRPr="003A2CDD" w:rsidRDefault="001B7FF6" w:rsidP="001B7FF6">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2D0675FC" w14:textId="77777777" w:rsidR="001B7FF6" w:rsidRDefault="001B7FF6" w:rsidP="001B7FF6">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6BE91C96" w14:textId="77777777" w:rsidR="001B7FF6" w:rsidRDefault="001B7FF6" w:rsidP="001B7FF6">
      <w:pPr>
        <w:pStyle w:val="Heading4"/>
      </w:pPr>
      <w:r w:rsidRPr="003A2CDD">
        <w:rPr>
          <w:u w:val="single"/>
        </w:rPr>
        <w:t>Draw-in</w:t>
      </w:r>
      <w:r>
        <w:t xml:space="preserve"> is likely.</w:t>
      </w:r>
    </w:p>
    <w:p w14:paraId="68FA90BD" w14:textId="77777777" w:rsidR="001B7FF6" w:rsidRDefault="001B7FF6" w:rsidP="001B7FF6">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6F8F9260" w14:textId="77777777" w:rsidR="001B7FF6" w:rsidRPr="0058014B" w:rsidRDefault="001B7FF6" w:rsidP="001B7FF6">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71EF6668" w14:textId="77777777" w:rsidR="001B7FF6" w:rsidRPr="0058014B" w:rsidRDefault="001B7FF6" w:rsidP="001B7FF6">
      <w:pPr>
        <w:rPr>
          <w:sz w:val="16"/>
        </w:rPr>
      </w:pPr>
      <w:r w:rsidRPr="0058014B">
        <w:rPr>
          <w:sz w:val="16"/>
        </w:rPr>
        <w:t xml:space="preserve">Definitions of Key Concepts </w:t>
      </w:r>
    </w:p>
    <w:p w14:paraId="0838959A" w14:textId="77777777" w:rsidR="001B7FF6" w:rsidRPr="0058014B" w:rsidRDefault="001B7FF6" w:rsidP="001B7FF6">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7DCFE51F" w14:textId="77777777" w:rsidR="001B7FF6" w:rsidRPr="0058014B" w:rsidRDefault="001B7FF6" w:rsidP="001B7FF6">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2B95CE99" w14:textId="77777777" w:rsidR="001B7FF6" w:rsidRPr="0058014B" w:rsidRDefault="001B7FF6" w:rsidP="001B7FF6">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2D2392A2" w14:textId="77777777" w:rsidR="001B7FF6" w:rsidRDefault="001B7FF6" w:rsidP="001B7FF6">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48BD1C87" w14:textId="77777777" w:rsidR="001B7FF6" w:rsidRDefault="001B7FF6" w:rsidP="001B7FF6">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19FC526B" w14:textId="77777777" w:rsidR="001B7FF6" w:rsidRDefault="001B7FF6" w:rsidP="001B7FF6">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FF29182" w14:textId="77777777" w:rsidR="001B7FF6" w:rsidRPr="00173D60" w:rsidRDefault="001B7FF6" w:rsidP="001B7FF6">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17C522BD" w14:textId="77777777" w:rsidR="001B7FF6" w:rsidRPr="00173D60" w:rsidRDefault="001B7FF6" w:rsidP="001B7FF6">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00D25F8A" w14:textId="77777777" w:rsidR="001B7FF6" w:rsidRPr="001944C8" w:rsidRDefault="001B7FF6" w:rsidP="001B7FF6">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21A7F16C" w14:textId="77777777" w:rsidR="001B7FF6" w:rsidRDefault="001B7FF6" w:rsidP="001B7FF6">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2E5903B" w14:textId="77777777" w:rsidR="001B7FF6" w:rsidRPr="006B3F73" w:rsidRDefault="001B7FF6" w:rsidP="001B7FF6">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BDAFE29" w14:textId="77777777" w:rsidR="001B7FF6" w:rsidRPr="006B3F73" w:rsidRDefault="001B7FF6" w:rsidP="001B7FF6">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B55616F" w14:textId="77777777" w:rsidR="001B7FF6" w:rsidRPr="00916843" w:rsidRDefault="001B7FF6" w:rsidP="001B7FF6">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587A096" w14:textId="77777777" w:rsidR="001B7FF6" w:rsidRPr="00D0227E" w:rsidRDefault="001B7FF6" w:rsidP="001B7FF6">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F287C5A" w14:textId="77777777" w:rsidR="001B7FF6" w:rsidRPr="00D0227E" w:rsidRDefault="001B7FF6" w:rsidP="001B7FF6">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3F3744B7" w14:textId="77777777" w:rsidR="001B7FF6" w:rsidRPr="005F5B77" w:rsidRDefault="001B7FF6" w:rsidP="001B7FF6">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4653E6EA" w14:textId="77777777" w:rsidR="001B7FF6" w:rsidRPr="006B3F73" w:rsidRDefault="001B7FF6" w:rsidP="001B7FF6">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BCE6EF5" w14:textId="77777777" w:rsidR="001B7FF6" w:rsidRPr="006B3F73" w:rsidRDefault="001B7FF6" w:rsidP="001B7FF6">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9837F93" w14:textId="77777777" w:rsidR="001B7FF6" w:rsidRPr="006B3F73" w:rsidRDefault="001B7FF6" w:rsidP="001B7FF6">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4C20AB0" w14:textId="77777777" w:rsidR="001B7FF6" w:rsidRPr="006B3F73" w:rsidRDefault="001B7FF6" w:rsidP="001B7FF6">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320C513" w14:textId="77777777" w:rsidR="001B7FF6" w:rsidRPr="006B3F73" w:rsidRDefault="001B7FF6" w:rsidP="001B7FF6">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5B353A26" w14:textId="77777777" w:rsidR="001B7FF6" w:rsidRPr="006B3F73" w:rsidRDefault="001B7FF6" w:rsidP="001B7FF6">
      <w:pPr>
        <w:rPr>
          <w:i/>
          <w:iCs/>
          <w:sz w:val="12"/>
          <w:szCs w:val="12"/>
        </w:rPr>
      </w:pPr>
      <w:r w:rsidRPr="006B3F73">
        <w:rPr>
          <w:i/>
          <w:iCs/>
          <w:sz w:val="12"/>
          <w:szCs w:val="12"/>
        </w:rPr>
        <w:t>B. Attacks on the Civil Service</w:t>
      </w:r>
    </w:p>
    <w:p w14:paraId="2404B240" w14:textId="77777777" w:rsidR="001B7FF6" w:rsidRPr="006B3F73" w:rsidRDefault="001B7FF6" w:rsidP="001B7FF6">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337110C" w14:textId="77777777" w:rsidR="001B7FF6" w:rsidRPr="006B3F73" w:rsidRDefault="001B7FF6" w:rsidP="001B7FF6">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295E45B" w14:textId="77777777" w:rsidR="001B7FF6" w:rsidRPr="006B3F73" w:rsidRDefault="001B7FF6" w:rsidP="001B7FF6">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B665F95" w14:textId="77777777" w:rsidR="001B7FF6" w:rsidRPr="006B3F73" w:rsidRDefault="001B7FF6" w:rsidP="001B7FF6">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16DBFE2" w14:textId="77777777" w:rsidR="001B7FF6" w:rsidRPr="006B3F73" w:rsidRDefault="001B7FF6" w:rsidP="001B7FF6">
      <w:pPr>
        <w:rPr>
          <w:sz w:val="12"/>
          <w:szCs w:val="12"/>
        </w:rPr>
      </w:pPr>
      <w:r w:rsidRPr="006B3F73">
        <w:rPr>
          <w:sz w:val="12"/>
          <w:szCs w:val="12"/>
        </w:rPr>
        <w:t>II. THE RAMIFICATIONS OF SCHEDULE F</w:t>
      </w:r>
    </w:p>
    <w:p w14:paraId="6A66F207" w14:textId="77777777" w:rsidR="001B7FF6" w:rsidRPr="006B3F73" w:rsidRDefault="001B7FF6" w:rsidP="001B7FF6">
      <w:pPr>
        <w:rPr>
          <w:i/>
          <w:iCs/>
          <w:sz w:val="12"/>
          <w:szCs w:val="12"/>
        </w:rPr>
      </w:pPr>
      <w:r w:rsidRPr="006B3F73">
        <w:rPr>
          <w:i/>
          <w:iCs/>
          <w:sz w:val="12"/>
          <w:szCs w:val="12"/>
        </w:rPr>
        <w:t>A. The Features of Schedule F Explained</w:t>
      </w:r>
    </w:p>
    <w:p w14:paraId="0A5FE7D7" w14:textId="77777777" w:rsidR="001B7FF6" w:rsidRPr="006B3F73" w:rsidRDefault="001B7FF6" w:rsidP="001B7FF6">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C4DD443" w14:textId="77777777" w:rsidR="001B7FF6" w:rsidRPr="006B3F73" w:rsidRDefault="001B7FF6" w:rsidP="001B7FF6">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70D4C7CF" w14:textId="77777777" w:rsidR="001B7FF6" w:rsidRPr="006B3F73" w:rsidRDefault="001B7FF6" w:rsidP="001B7FF6">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E023641" w14:textId="77777777" w:rsidR="001B7FF6" w:rsidRPr="006B3F73" w:rsidRDefault="001B7FF6" w:rsidP="001B7FF6">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5E81E60" w14:textId="77777777" w:rsidR="001B7FF6" w:rsidRPr="00C6691E" w:rsidRDefault="001B7FF6" w:rsidP="001B7FF6">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4E21CA5" w14:textId="77777777" w:rsidR="001B7FF6" w:rsidRPr="00C6691E" w:rsidRDefault="001B7FF6" w:rsidP="001B7FF6">
      <w:pPr>
        <w:rPr>
          <w:i/>
          <w:iCs/>
          <w:sz w:val="16"/>
        </w:rPr>
      </w:pPr>
      <w:r w:rsidRPr="00C6691E">
        <w:rPr>
          <w:i/>
          <w:iCs/>
          <w:sz w:val="16"/>
        </w:rPr>
        <w:t>B. Reading Between the Lines: Trump's True Intentions with Schedule F</w:t>
      </w:r>
    </w:p>
    <w:p w14:paraId="0171C2A2" w14:textId="77777777" w:rsidR="001B7FF6" w:rsidRPr="00C6691E" w:rsidRDefault="001B7FF6" w:rsidP="001B7FF6">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444686B" w14:textId="77777777" w:rsidR="001B7FF6" w:rsidRPr="00C6691E" w:rsidRDefault="001B7FF6" w:rsidP="001B7FF6">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F6680C0" w14:textId="77777777" w:rsidR="001B7FF6" w:rsidRPr="0054600F" w:rsidRDefault="001B7FF6" w:rsidP="001B7FF6">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A662DB6" w14:textId="77777777" w:rsidR="001B7FF6" w:rsidRPr="0054600F" w:rsidRDefault="001B7FF6" w:rsidP="001B7FF6">
      <w:pPr>
        <w:rPr>
          <w:i/>
          <w:iCs/>
          <w:sz w:val="16"/>
        </w:rPr>
      </w:pPr>
      <w:r w:rsidRPr="0054600F">
        <w:rPr>
          <w:i/>
          <w:iCs/>
          <w:sz w:val="16"/>
        </w:rPr>
        <w:t>C. The Problems Inherent in the Reinstatement of Schedule F</w:t>
      </w:r>
    </w:p>
    <w:p w14:paraId="2CF45F2F" w14:textId="77777777" w:rsidR="001B7FF6" w:rsidRPr="00C6691E" w:rsidRDefault="001B7FF6" w:rsidP="001B7FF6">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5F44D2A" w14:textId="77777777" w:rsidR="001B7FF6" w:rsidRPr="00916843" w:rsidRDefault="001B7FF6" w:rsidP="001B7FF6">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8411BD9" w14:textId="77777777" w:rsidR="001B7FF6" w:rsidRPr="00916843" w:rsidRDefault="001B7FF6" w:rsidP="001B7FF6">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D63AA1" w14:textId="77777777" w:rsidR="001B7FF6" w:rsidRPr="00916843" w:rsidRDefault="001B7FF6" w:rsidP="001B7FF6">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9943AC8" w14:textId="77777777" w:rsidR="001B7FF6" w:rsidRPr="00916843" w:rsidRDefault="001B7FF6" w:rsidP="001B7FF6">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69FF415" w14:textId="77777777" w:rsidR="001B7FF6" w:rsidRPr="00C6691E" w:rsidRDefault="001B7FF6" w:rsidP="001B7FF6">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616392E8" w14:textId="77777777" w:rsidR="001B7FF6" w:rsidRPr="00C6691E" w:rsidRDefault="001B7FF6" w:rsidP="001B7FF6">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407C0D9" w14:textId="77777777" w:rsidR="001B7FF6" w:rsidRPr="00C6691E" w:rsidRDefault="001B7FF6" w:rsidP="001B7FF6">
      <w:pPr>
        <w:rPr>
          <w:sz w:val="12"/>
          <w:szCs w:val="12"/>
        </w:rPr>
      </w:pPr>
      <w:r w:rsidRPr="00C6691E">
        <w:rPr>
          <w:sz w:val="12"/>
          <w:szCs w:val="12"/>
        </w:rPr>
        <w:t>III. RESPONSES TO SCHEDULE F</w:t>
      </w:r>
    </w:p>
    <w:p w14:paraId="787E1441" w14:textId="77777777" w:rsidR="001B7FF6" w:rsidRPr="00C6691E" w:rsidRDefault="001B7FF6" w:rsidP="001B7FF6">
      <w:pPr>
        <w:rPr>
          <w:i/>
          <w:iCs/>
          <w:sz w:val="12"/>
          <w:szCs w:val="12"/>
        </w:rPr>
      </w:pPr>
      <w:r w:rsidRPr="00C6691E">
        <w:rPr>
          <w:i/>
          <w:iCs/>
          <w:sz w:val="12"/>
          <w:szCs w:val="12"/>
        </w:rPr>
        <w:t>A. Responses to Schedule F that Miss the Mark</w:t>
      </w:r>
    </w:p>
    <w:p w14:paraId="17DBF023" w14:textId="77777777" w:rsidR="001B7FF6" w:rsidRPr="00C6691E" w:rsidRDefault="001B7FF6" w:rsidP="001B7FF6">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B981F31" w14:textId="77777777" w:rsidR="001B7FF6" w:rsidRPr="00C6691E" w:rsidRDefault="001B7FF6" w:rsidP="001B7FF6">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5F188A5" w14:textId="77777777" w:rsidR="001B7FF6" w:rsidRPr="00C6691E" w:rsidRDefault="001B7FF6" w:rsidP="001B7FF6">
      <w:pPr>
        <w:rPr>
          <w:sz w:val="12"/>
          <w:szCs w:val="12"/>
        </w:rPr>
      </w:pPr>
      <w:r w:rsidRPr="00C6691E">
        <w:rPr>
          <w:sz w:val="12"/>
          <w:szCs w:val="12"/>
        </w:rPr>
        <w:t>1. The Legislative Response</w:t>
      </w:r>
    </w:p>
    <w:p w14:paraId="5E1406DE" w14:textId="77777777" w:rsidR="001B7FF6" w:rsidRPr="00C6691E" w:rsidRDefault="001B7FF6" w:rsidP="001B7FF6">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1586630" w14:textId="77777777" w:rsidR="001B7FF6" w:rsidRPr="00C6691E" w:rsidRDefault="001B7FF6" w:rsidP="001B7FF6">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7551CB8" w14:textId="77777777" w:rsidR="001B7FF6" w:rsidRPr="00C6691E" w:rsidRDefault="001B7FF6" w:rsidP="001B7FF6">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173BC485" w14:textId="77777777" w:rsidR="001B7FF6" w:rsidRPr="00C6691E" w:rsidRDefault="001B7FF6" w:rsidP="001B7FF6">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AEED797" w14:textId="77777777" w:rsidR="001B7FF6" w:rsidRPr="00C6691E" w:rsidRDefault="001B7FF6" w:rsidP="001B7FF6">
      <w:pPr>
        <w:rPr>
          <w:sz w:val="12"/>
          <w:szCs w:val="12"/>
        </w:rPr>
      </w:pPr>
      <w:r w:rsidRPr="00C6691E">
        <w:rPr>
          <w:sz w:val="12"/>
          <w:szCs w:val="12"/>
        </w:rPr>
        <w:t>2. The Executive Response</w:t>
      </w:r>
    </w:p>
    <w:p w14:paraId="67D19B50" w14:textId="77777777" w:rsidR="001B7FF6" w:rsidRPr="00C6691E" w:rsidRDefault="001B7FF6" w:rsidP="001B7FF6">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F4035C9" w14:textId="77777777" w:rsidR="001B7FF6" w:rsidRPr="00C6691E" w:rsidRDefault="001B7FF6" w:rsidP="001B7FF6">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D5C452D" w14:textId="77777777" w:rsidR="001B7FF6" w:rsidRPr="00C6691E" w:rsidRDefault="001B7FF6" w:rsidP="001B7FF6">
      <w:pPr>
        <w:rPr>
          <w:i/>
          <w:iCs/>
          <w:sz w:val="16"/>
        </w:rPr>
      </w:pPr>
      <w:r w:rsidRPr="00C6691E">
        <w:rPr>
          <w:i/>
          <w:iCs/>
          <w:sz w:val="12"/>
          <w:szCs w:val="12"/>
        </w:rPr>
        <w:t>B. The Most Effective Response: The Judicial Response</w:t>
      </w:r>
    </w:p>
    <w:p w14:paraId="27D68B38" w14:textId="77777777" w:rsidR="001B7FF6" w:rsidRPr="00C6691E" w:rsidRDefault="001B7FF6" w:rsidP="001B7FF6">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CA79BD6" w14:textId="77777777" w:rsidR="001B7FF6" w:rsidRDefault="001B7FF6" w:rsidP="001B7FF6">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75125F4B" w14:textId="77777777" w:rsidR="001B7FF6" w:rsidRDefault="001B7FF6" w:rsidP="001B7FF6"/>
    <w:p w14:paraId="5CDEB881" w14:textId="77777777" w:rsidR="001B7FF6" w:rsidRDefault="001B7FF6" w:rsidP="001B7FF6">
      <w:pPr>
        <w:pStyle w:val="Heading3"/>
      </w:pPr>
      <w:r>
        <w:t>1AC---Plan</w:t>
      </w:r>
    </w:p>
    <w:p w14:paraId="67591B3B" w14:textId="77777777" w:rsidR="001B7FF6" w:rsidRPr="00C87DC9" w:rsidRDefault="001B7FF6" w:rsidP="001B7FF6">
      <w:pPr>
        <w:pStyle w:val="Heading4"/>
      </w:pPr>
      <w:r>
        <w:t>Plan: The United States federal government should, for federal workers, substantially strengthen collective bargaining rights.</w:t>
      </w:r>
    </w:p>
    <w:p w14:paraId="607695A0" w14:textId="77777777" w:rsidR="001B7FF6" w:rsidRDefault="001B7FF6" w:rsidP="001B7FF6">
      <w:pPr>
        <w:pStyle w:val="Heading3"/>
      </w:pPr>
      <w:bookmarkStart w:id="3" w:name="_Hlk209539110"/>
      <w:r>
        <w:t>1AC---Reorganization ADV</w:t>
      </w:r>
    </w:p>
    <w:p w14:paraId="40570A3E" w14:textId="77777777" w:rsidR="001B7FF6" w:rsidRPr="00FA2E9A" w:rsidRDefault="001B7FF6" w:rsidP="001B7FF6">
      <w:pPr>
        <w:pStyle w:val="Heading4"/>
      </w:pPr>
      <w:r>
        <w:t xml:space="preserve">Advantage 2 is </w:t>
      </w:r>
      <w:r w:rsidRPr="00FA2E9A">
        <w:rPr>
          <w:u w:val="single"/>
        </w:rPr>
        <w:t>REORGANIZATION</w:t>
      </w:r>
      <w:r>
        <w:t xml:space="preserve">. </w:t>
      </w:r>
    </w:p>
    <w:p w14:paraId="6630D4AC" w14:textId="77777777" w:rsidR="001B7FF6" w:rsidRDefault="001B7FF6" w:rsidP="001B7FF6">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A5BB6C1" w14:textId="77777777" w:rsidR="001B7FF6" w:rsidRDefault="001B7FF6" w:rsidP="001B7FF6">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B7EF603" w14:textId="77777777" w:rsidR="001B7FF6" w:rsidRPr="00B70172" w:rsidRDefault="001B7FF6" w:rsidP="001B7FF6">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40B09A25" w14:textId="77777777" w:rsidR="001B7FF6" w:rsidRPr="00B70172" w:rsidRDefault="001B7FF6" w:rsidP="001B7FF6">
      <w:pPr>
        <w:rPr>
          <w:sz w:val="16"/>
        </w:rPr>
      </w:pPr>
      <w:r w:rsidRPr="00B70172">
        <w:rPr>
          <w:sz w:val="16"/>
        </w:rPr>
        <w:t>Liberal democracy in the world, 1974–2024</w:t>
      </w:r>
    </w:p>
    <w:p w14:paraId="52165B1A" w14:textId="77777777" w:rsidR="001B7FF6" w:rsidRPr="00B70172" w:rsidRDefault="001B7FF6" w:rsidP="001B7FF6">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EB1D03C" w14:textId="77777777" w:rsidR="001B7FF6" w:rsidRPr="00B70172" w:rsidRDefault="001B7FF6" w:rsidP="001B7FF6">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468E54D4" w14:textId="77777777" w:rsidR="001B7FF6" w:rsidRPr="00B70172" w:rsidRDefault="001B7FF6" w:rsidP="001B7FF6">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gramStart"/>
      <w:r w:rsidRPr="00B70172">
        <w:rPr>
          <w:sz w:val="16"/>
        </w:rPr>
        <w:t>changedmuch</w:t>
      </w:r>
      <w:proofErr w:type="gramEnd"/>
      <w:r w:rsidRPr="00B70172">
        <w:rPr>
          <w:sz w:val="16"/>
        </w:rPr>
        <w:t xml:space="preserve">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D592A59" w14:textId="77777777" w:rsidR="001B7FF6" w:rsidRPr="00B70172" w:rsidRDefault="001B7FF6" w:rsidP="001B7FF6">
      <w:pPr>
        <w:rPr>
          <w:sz w:val="16"/>
        </w:rPr>
      </w:pPr>
      <w:r w:rsidRPr="00B70172">
        <w:rPr>
          <w:sz w:val="16"/>
        </w:rPr>
        <w:t>[Figure omitted]</w:t>
      </w:r>
    </w:p>
    <w:p w14:paraId="40BA704C" w14:textId="77777777" w:rsidR="001B7FF6" w:rsidRPr="00B70172" w:rsidRDefault="001B7FF6" w:rsidP="001B7FF6">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4B72F6E4" w14:textId="77777777" w:rsidR="001B7FF6" w:rsidRPr="009E3F59" w:rsidRDefault="001B7FF6" w:rsidP="001B7FF6">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14765628" w14:textId="77777777" w:rsidR="001B7FF6" w:rsidRPr="009E3F59" w:rsidRDefault="001B7FF6" w:rsidP="001B7FF6">
      <w:pPr>
        <w:rPr>
          <w:sz w:val="4"/>
          <w:szCs w:val="4"/>
        </w:rPr>
      </w:pPr>
      <w:r w:rsidRPr="009E3F59">
        <w:rPr>
          <w:sz w:val="4"/>
          <w:szCs w:val="4"/>
        </w:rPr>
        <w:t>Regimes of the world, 1974–2024</w:t>
      </w:r>
    </w:p>
    <w:p w14:paraId="1AD40165" w14:textId="77777777" w:rsidR="001B7FF6" w:rsidRPr="009E3F59" w:rsidRDefault="001B7FF6" w:rsidP="001B7FF6">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52463065" w14:textId="77777777" w:rsidR="001B7FF6" w:rsidRPr="00B70172" w:rsidRDefault="001B7FF6" w:rsidP="001B7FF6">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9BB6F13" w14:textId="77777777" w:rsidR="001B7FF6" w:rsidRPr="00B70172" w:rsidRDefault="001B7FF6" w:rsidP="001B7FF6">
      <w:pPr>
        <w:rPr>
          <w:sz w:val="4"/>
          <w:szCs w:val="4"/>
        </w:rPr>
      </w:pPr>
      <w:r w:rsidRPr="00B70172">
        <w:rPr>
          <w:sz w:val="4"/>
          <w:szCs w:val="4"/>
        </w:rPr>
        <w:t xml:space="preserve">The second side of the global wave of autocratization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56A12AAE" w14:textId="77777777" w:rsidR="001B7FF6" w:rsidRPr="00B70172" w:rsidRDefault="001B7FF6" w:rsidP="001B7FF6">
      <w:pPr>
        <w:rPr>
          <w:sz w:val="4"/>
          <w:szCs w:val="4"/>
        </w:rPr>
      </w:pPr>
      <w:r w:rsidRPr="00B70172">
        <w:rPr>
          <w:sz w:val="4"/>
          <w:szCs w:val="4"/>
        </w:rPr>
        <w:t>[Figure omitted]</w:t>
      </w:r>
    </w:p>
    <w:p w14:paraId="7FEF3BEF" w14:textId="77777777" w:rsidR="001B7FF6" w:rsidRPr="00B70172" w:rsidRDefault="001B7FF6" w:rsidP="001B7FF6">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17DB4127" w14:textId="77777777" w:rsidR="001B7FF6" w:rsidRPr="00B70172" w:rsidRDefault="001B7FF6" w:rsidP="001B7FF6">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15F3C6D" w14:textId="77777777" w:rsidR="001B7FF6" w:rsidRPr="00B70172" w:rsidRDefault="001B7FF6" w:rsidP="001B7FF6">
      <w:pPr>
        <w:rPr>
          <w:sz w:val="4"/>
          <w:szCs w:val="4"/>
        </w:rPr>
      </w:pPr>
      <w:r w:rsidRPr="00B70172">
        <w:rPr>
          <w:sz w:val="4"/>
          <w:szCs w:val="4"/>
        </w:rPr>
        <w:t>[Figure omitted]</w:t>
      </w:r>
    </w:p>
    <w:p w14:paraId="4D9DF179" w14:textId="77777777" w:rsidR="001B7FF6" w:rsidRPr="00B70172" w:rsidRDefault="001B7FF6" w:rsidP="001B7FF6">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F457A8F" w14:textId="77777777" w:rsidR="001B7FF6" w:rsidRPr="00B70172" w:rsidRDefault="001B7FF6" w:rsidP="001B7FF6">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77BA45A" w14:textId="77777777" w:rsidR="001B7FF6" w:rsidRPr="00B70172" w:rsidRDefault="001B7FF6" w:rsidP="001B7FF6">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0D5CF9D3" w14:textId="77777777" w:rsidR="001B7FF6" w:rsidRPr="00B70172" w:rsidRDefault="001B7FF6" w:rsidP="001B7FF6">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2E8C10F" w14:textId="77777777" w:rsidR="001B7FF6" w:rsidRPr="00B70172" w:rsidRDefault="001B7FF6" w:rsidP="001B7FF6">
      <w:pPr>
        <w:rPr>
          <w:sz w:val="4"/>
          <w:szCs w:val="4"/>
        </w:rPr>
      </w:pPr>
      <w:r w:rsidRPr="00B70172">
        <w:rPr>
          <w:sz w:val="4"/>
          <w:szCs w:val="4"/>
        </w:rPr>
        <w:t>In Figure 6A in Online Appendix, we drill down into the indicators of these components to shed further light on the described patterns of change.</w:t>
      </w:r>
    </w:p>
    <w:p w14:paraId="76433922" w14:textId="77777777" w:rsidR="001B7FF6" w:rsidRPr="00B70172" w:rsidRDefault="001B7FF6" w:rsidP="001B7FF6">
      <w:pPr>
        <w:rPr>
          <w:sz w:val="4"/>
          <w:szCs w:val="4"/>
        </w:rPr>
      </w:pPr>
      <w:r w:rsidRPr="00B70172">
        <w:rPr>
          <w:sz w:val="4"/>
          <w:szCs w:val="4"/>
        </w:rPr>
        <w:t xml:space="preserve">Trends of regime transformations </w:t>
      </w:r>
    </w:p>
    <w:p w14:paraId="0BF3C1A5" w14:textId="77777777" w:rsidR="001B7FF6" w:rsidRPr="00B70172" w:rsidRDefault="001B7FF6" w:rsidP="001B7FF6">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15886D3" w14:textId="77777777" w:rsidR="001B7FF6" w:rsidRPr="00B70172" w:rsidRDefault="001B7FF6" w:rsidP="001B7FF6">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C3902C0" w14:textId="77777777" w:rsidR="001B7FF6" w:rsidRPr="00B70172" w:rsidRDefault="001B7FF6" w:rsidP="001B7FF6">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122B5F23" w14:textId="77777777" w:rsidR="001B7FF6" w:rsidRPr="00B70172" w:rsidRDefault="001B7FF6" w:rsidP="001B7FF6">
      <w:pPr>
        <w:rPr>
          <w:sz w:val="4"/>
          <w:szCs w:val="4"/>
        </w:rPr>
      </w:pPr>
      <w:r w:rsidRPr="00B70172">
        <w:rPr>
          <w:sz w:val="4"/>
          <w:szCs w:val="4"/>
        </w:rPr>
        <w:t xml:space="preserve">As of 2024, 38% of the world population reside in autocratizing countries (right panel of Figure 4). For comparison, nearly no one lived in autocratizing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24ED7DF6" w14:textId="77777777" w:rsidR="001B7FF6" w:rsidRPr="00B70172" w:rsidRDefault="001B7FF6" w:rsidP="001B7FF6">
      <w:pPr>
        <w:rPr>
          <w:sz w:val="4"/>
          <w:szCs w:val="4"/>
        </w:rPr>
      </w:pPr>
      <w:r w:rsidRPr="00B70172">
        <w:rPr>
          <w:sz w:val="4"/>
          <w:szCs w:val="4"/>
        </w:rPr>
        <w:t>[Figure omitted]</w:t>
      </w:r>
    </w:p>
    <w:p w14:paraId="4605FB57" w14:textId="77777777" w:rsidR="001B7FF6" w:rsidRPr="00B70172" w:rsidRDefault="001B7FF6" w:rsidP="001B7FF6">
      <w:pPr>
        <w:rPr>
          <w:sz w:val="4"/>
          <w:szCs w:val="4"/>
        </w:rPr>
      </w:pPr>
      <w:r w:rsidRPr="00B70172">
        <w:rPr>
          <w:sz w:val="4"/>
          <w:szCs w:val="4"/>
        </w:rPr>
        <w:t xml:space="preserve">Stand-alone and Bell-turn autocratization </w:t>
      </w:r>
    </w:p>
    <w:p w14:paraId="6E88228D" w14:textId="77777777" w:rsidR="001B7FF6" w:rsidRPr="00B70172" w:rsidRDefault="001B7FF6" w:rsidP="001B7FF6">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7A27547" w14:textId="77777777" w:rsidR="001B7FF6" w:rsidRPr="00B70172" w:rsidRDefault="001B7FF6" w:rsidP="001B7FF6">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2E7A20F3" w14:textId="77777777" w:rsidR="001B7FF6" w:rsidRPr="00B70172" w:rsidRDefault="001B7FF6" w:rsidP="001B7FF6">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E4EE35F" w14:textId="77777777" w:rsidR="001B7FF6" w:rsidRPr="00B70172" w:rsidRDefault="001B7FF6" w:rsidP="001B7FF6">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37565DD" w14:textId="77777777" w:rsidR="001B7FF6" w:rsidRPr="00B70172" w:rsidRDefault="001B7FF6" w:rsidP="001B7FF6">
      <w:pPr>
        <w:rPr>
          <w:sz w:val="4"/>
          <w:szCs w:val="4"/>
        </w:rPr>
      </w:pPr>
      <w:r w:rsidRPr="00B70172">
        <w:rPr>
          <w:sz w:val="4"/>
          <w:szCs w:val="4"/>
        </w:rPr>
        <w:t>[Figure omitted]</w:t>
      </w:r>
    </w:p>
    <w:p w14:paraId="59D1AB85" w14:textId="77777777" w:rsidR="001B7FF6" w:rsidRPr="00B70172" w:rsidRDefault="001B7FF6" w:rsidP="001B7FF6">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BADFE28" w14:textId="77777777" w:rsidR="001B7FF6" w:rsidRPr="00B70172" w:rsidRDefault="001B7FF6" w:rsidP="001B7FF6">
      <w:pPr>
        <w:rPr>
          <w:sz w:val="4"/>
          <w:szCs w:val="4"/>
        </w:rPr>
      </w:pPr>
      <w:r w:rsidRPr="00B70172">
        <w:rPr>
          <w:sz w:val="4"/>
          <w:szCs w:val="4"/>
        </w:rPr>
        <w:t>Stand-alone and U-turn democratization</w:t>
      </w:r>
    </w:p>
    <w:p w14:paraId="3CFC3380" w14:textId="77777777" w:rsidR="001B7FF6" w:rsidRPr="00B70172" w:rsidRDefault="001B7FF6" w:rsidP="001B7FF6">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32508FB7" w14:textId="77777777" w:rsidR="001B7FF6" w:rsidRPr="00B70172" w:rsidRDefault="001B7FF6" w:rsidP="001B7FF6">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7A62DA1" w14:textId="77777777" w:rsidR="001B7FF6" w:rsidRPr="00B70172" w:rsidRDefault="001B7FF6" w:rsidP="001B7FF6">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D3164A3" w14:textId="77777777" w:rsidR="001B7FF6" w:rsidRPr="00B70172" w:rsidRDefault="001B7FF6" w:rsidP="001B7FF6">
      <w:pPr>
        <w:rPr>
          <w:sz w:val="4"/>
          <w:szCs w:val="4"/>
        </w:rPr>
      </w:pPr>
      <w:r w:rsidRPr="00B70172">
        <w:rPr>
          <w:sz w:val="4"/>
          <w:szCs w:val="4"/>
        </w:rPr>
        <w:t>[Figure omitted]</w:t>
      </w:r>
    </w:p>
    <w:p w14:paraId="0AEE9151" w14:textId="77777777" w:rsidR="001B7FF6" w:rsidRPr="00B70172" w:rsidRDefault="001B7FF6" w:rsidP="001B7FF6">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7D498A91" w14:textId="77777777" w:rsidR="001B7FF6" w:rsidRPr="00B70172" w:rsidRDefault="001B7FF6" w:rsidP="001B7FF6">
      <w:pPr>
        <w:rPr>
          <w:sz w:val="4"/>
          <w:szCs w:val="4"/>
        </w:rPr>
      </w:pPr>
      <w:r w:rsidRPr="00B70172">
        <w:rPr>
          <w:sz w:val="4"/>
          <w:szCs w:val="4"/>
        </w:rPr>
        <w:t>Disinformation and polarization on the rise</w:t>
      </w:r>
    </w:p>
    <w:p w14:paraId="0955DB15" w14:textId="77777777" w:rsidR="001B7FF6" w:rsidRPr="00B70172" w:rsidRDefault="001B7FF6" w:rsidP="001B7FF6">
      <w:pPr>
        <w:rPr>
          <w:sz w:val="4"/>
          <w:szCs w:val="4"/>
        </w:rPr>
      </w:pPr>
      <w:r w:rsidRPr="00B70172">
        <w:rPr>
          <w:sz w:val="4"/>
          <w:szCs w:val="4"/>
        </w:rPr>
        <w:t xml:space="preserve">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fuelling polarization.14</w:t>
      </w:r>
    </w:p>
    <w:p w14:paraId="3DC27897" w14:textId="77777777" w:rsidR="001B7FF6" w:rsidRPr="00B70172" w:rsidRDefault="001B7FF6" w:rsidP="001B7FF6">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68990907" w14:textId="77777777" w:rsidR="001B7FF6" w:rsidRPr="00B70172" w:rsidRDefault="001B7FF6" w:rsidP="001B7FF6">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1FC3905" w14:textId="77777777" w:rsidR="001B7FF6" w:rsidRPr="00B70172" w:rsidRDefault="001B7FF6" w:rsidP="001B7FF6">
      <w:pPr>
        <w:rPr>
          <w:sz w:val="4"/>
          <w:szCs w:val="4"/>
        </w:rPr>
      </w:pPr>
      <w:r w:rsidRPr="00B70172">
        <w:rPr>
          <w:sz w:val="4"/>
          <w:szCs w:val="4"/>
        </w:rPr>
        <w:t>[Figure omitted]</w:t>
      </w:r>
    </w:p>
    <w:p w14:paraId="542448BC" w14:textId="77777777" w:rsidR="001B7FF6" w:rsidRPr="00B70172" w:rsidRDefault="001B7FF6" w:rsidP="001B7FF6">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F073EEC" w14:textId="77777777" w:rsidR="001B7FF6" w:rsidRPr="00B70172" w:rsidRDefault="001B7FF6" w:rsidP="001B7FF6">
      <w:pPr>
        <w:rPr>
          <w:sz w:val="4"/>
          <w:szCs w:val="4"/>
        </w:rPr>
      </w:pPr>
      <w:r w:rsidRPr="00B70172">
        <w:rPr>
          <w:sz w:val="4"/>
          <w:szCs w:val="4"/>
        </w:rPr>
        <w:t>Introducing the “watchlist” initiative</w:t>
      </w:r>
    </w:p>
    <w:p w14:paraId="2405A96B" w14:textId="77777777" w:rsidR="001B7FF6" w:rsidRPr="00B70172" w:rsidRDefault="001B7FF6" w:rsidP="001B7FF6">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84144DE" w14:textId="77777777" w:rsidR="001B7FF6" w:rsidRPr="00B70172" w:rsidRDefault="001B7FF6" w:rsidP="001B7FF6">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4AFBA7B4" w14:textId="77777777" w:rsidR="001B7FF6" w:rsidRPr="00B70172" w:rsidRDefault="001B7FF6" w:rsidP="001B7FF6">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35D80EE" w14:textId="77777777" w:rsidR="001B7FF6" w:rsidRPr="00B70172" w:rsidRDefault="001B7FF6" w:rsidP="001B7FF6">
      <w:pPr>
        <w:rPr>
          <w:sz w:val="4"/>
          <w:szCs w:val="4"/>
        </w:rPr>
      </w:pPr>
      <w:r w:rsidRPr="00B70172">
        <w:rPr>
          <w:sz w:val="4"/>
          <w:szCs w:val="4"/>
        </w:rPr>
        <w:t>[Figure omitted]</w:t>
      </w:r>
    </w:p>
    <w:p w14:paraId="2527EA74" w14:textId="77777777" w:rsidR="001B7FF6" w:rsidRPr="00B70172" w:rsidRDefault="001B7FF6" w:rsidP="001B7FF6">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075A1C44" w14:textId="77777777" w:rsidR="001B7FF6" w:rsidRPr="00B70172" w:rsidRDefault="001B7FF6" w:rsidP="001B7FF6">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6FB120E" w14:textId="77777777" w:rsidR="001B7FF6" w:rsidRPr="00B70172" w:rsidRDefault="001B7FF6" w:rsidP="001B7FF6">
      <w:pPr>
        <w:rPr>
          <w:sz w:val="4"/>
          <w:szCs w:val="4"/>
        </w:rPr>
      </w:pPr>
      <w:r w:rsidRPr="00B70172">
        <w:rPr>
          <w:sz w:val="4"/>
          <w:szCs w:val="4"/>
        </w:rPr>
        <w:t>[Figure omitted]</w:t>
      </w:r>
    </w:p>
    <w:p w14:paraId="08F06327" w14:textId="77777777" w:rsidR="001B7FF6" w:rsidRPr="00B70172" w:rsidRDefault="001B7FF6" w:rsidP="001B7FF6">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9188E43" w14:textId="77777777" w:rsidR="001B7FF6" w:rsidRPr="00B70172" w:rsidRDefault="001B7FF6" w:rsidP="001B7FF6">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E165192" w14:textId="77777777" w:rsidR="001B7FF6" w:rsidRPr="00B70172" w:rsidRDefault="001B7FF6" w:rsidP="001B7FF6">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9440E7B" w14:textId="77777777" w:rsidR="001B7FF6" w:rsidRPr="00B70172" w:rsidRDefault="001B7FF6" w:rsidP="001B7FF6">
      <w:pPr>
        <w:rPr>
          <w:sz w:val="16"/>
        </w:rPr>
      </w:pPr>
      <w:r w:rsidRPr="00B70172">
        <w:rPr>
          <w:rStyle w:val="Emphasis"/>
        </w:rPr>
        <w:t>US</w:t>
      </w:r>
      <w:r w:rsidRPr="00B70172">
        <w:rPr>
          <w:sz w:val="16"/>
        </w:rPr>
        <w:t xml:space="preserve">A – </w:t>
      </w:r>
      <w:r w:rsidRPr="00B70172">
        <w:rPr>
          <w:rStyle w:val="Emphasis"/>
        </w:rPr>
        <w:t>democratic breakdown in the making</w:t>
      </w:r>
    </w:p>
    <w:p w14:paraId="12EC4041" w14:textId="77777777" w:rsidR="001B7FF6" w:rsidRPr="00B70172" w:rsidRDefault="001B7FF6" w:rsidP="001B7FF6">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C69C09A" w14:textId="77777777" w:rsidR="001B7FF6" w:rsidRPr="00B70172" w:rsidRDefault="001B7FF6" w:rsidP="001B7FF6">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00E9642" w14:textId="77777777" w:rsidR="001B7FF6" w:rsidRPr="00B70172" w:rsidRDefault="001B7FF6" w:rsidP="001B7FF6">
      <w:pPr>
        <w:rPr>
          <w:sz w:val="16"/>
        </w:rPr>
      </w:pPr>
      <w:r w:rsidRPr="00B70172">
        <w:rPr>
          <w:sz w:val="16"/>
        </w:rPr>
        <w:t>[Figure omitted]</w:t>
      </w:r>
    </w:p>
    <w:p w14:paraId="5AA7324C" w14:textId="77777777" w:rsidR="001B7FF6" w:rsidRPr="00B70172" w:rsidRDefault="001B7FF6" w:rsidP="001B7FF6">
      <w:pPr>
        <w:rPr>
          <w:i/>
          <w:iCs/>
          <w:sz w:val="16"/>
        </w:rPr>
      </w:pPr>
      <w:r w:rsidRPr="00B70172">
        <w:rPr>
          <w:i/>
          <w:iCs/>
          <w:sz w:val="16"/>
        </w:rPr>
        <w:t xml:space="preserve">Trump 1.0 and USA democracy </w:t>
      </w:r>
    </w:p>
    <w:p w14:paraId="5B418305" w14:textId="77777777" w:rsidR="001B7FF6" w:rsidRPr="005E2137" w:rsidRDefault="001B7FF6" w:rsidP="001B7FF6">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7B4C48DB" w14:textId="77777777" w:rsidR="001B7FF6" w:rsidRPr="005E2137" w:rsidRDefault="001B7FF6" w:rsidP="001B7FF6">
      <w:pPr>
        <w:rPr>
          <w:i/>
          <w:iCs/>
          <w:sz w:val="16"/>
        </w:rPr>
      </w:pPr>
      <w:r w:rsidRPr="005E2137">
        <w:rPr>
          <w:i/>
          <w:iCs/>
          <w:sz w:val="16"/>
        </w:rPr>
        <w:t>Trump 2.0: Attack on all forms of accountability</w:t>
      </w:r>
    </w:p>
    <w:p w14:paraId="3893E4EE" w14:textId="77777777" w:rsidR="001B7FF6" w:rsidRPr="00B70172" w:rsidRDefault="001B7FF6" w:rsidP="001B7FF6">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CC2638B" w14:textId="77777777" w:rsidR="001B7FF6" w:rsidRPr="00B70172" w:rsidRDefault="001B7FF6" w:rsidP="001B7FF6">
      <w:pPr>
        <w:rPr>
          <w:i/>
          <w:iCs/>
          <w:sz w:val="16"/>
        </w:rPr>
      </w:pPr>
      <w:r w:rsidRPr="00B70172">
        <w:rPr>
          <w:i/>
          <w:iCs/>
          <w:sz w:val="16"/>
        </w:rPr>
        <w:t>Erosion of horizontal accountability</w:t>
      </w:r>
    </w:p>
    <w:p w14:paraId="6871803E" w14:textId="77777777" w:rsidR="001B7FF6" w:rsidRPr="00B70172" w:rsidRDefault="001B7FF6" w:rsidP="001B7FF6">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551C5EE" w14:textId="77777777" w:rsidR="001B7FF6" w:rsidRPr="00B70172" w:rsidRDefault="001B7FF6" w:rsidP="001B7FF6">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D231B86" w14:textId="77777777" w:rsidR="001B7FF6" w:rsidRPr="00B70172" w:rsidRDefault="001B7FF6" w:rsidP="001B7FF6">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6E391EA" w14:textId="77777777" w:rsidR="001B7FF6" w:rsidRPr="00B70172" w:rsidRDefault="001B7FF6" w:rsidP="001B7FF6">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3617442" w14:textId="77777777" w:rsidR="001B7FF6" w:rsidRPr="00B70172" w:rsidRDefault="001B7FF6" w:rsidP="001B7FF6">
      <w:pPr>
        <w:rPr>
          <w:sz w:val="16"/>
        </w:rPr>
      </w:pPr>
      <w:r w:rsidRPr="00B70172">
        <w:rPr>
          <w:sz w:val="16"/>
        </w:rPr>
        <w:t>[Table omitted]</w:t>
      </w:r>
    </w:p>
    <w:p w14:paraId="3CB5CEEF" w14:textId="77777777" w:rsidR="001B7FF6" w:rsidRPr="00B70172" w:rsidRDefault="001B7FF6" w:rsidP="001B7FF6">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25D08131" w14:textId="77777777" w:rsidR="001B7FF6" w:rsidRPr="00B70172" w:rsidRDefault="001B7FF6" w:rsidP="001B7FF6">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AF8EA86" w14:textId="77777777" w:rsidR="001B7FF6" w:rsidRPr="00B70172" w:rsidRDefault="001B7FF6" w:rsidP="001B7FF6">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4A49F996" w14:textId="77777777" w:rsidR="001B7FF6" w:rsidRPr="00B70172" w:rsidRDefault="001B7FF6" w:rsidP="001B7FF6">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2F8C058" w14:textId="77777777" w:rsidR="001B7FF6" w:rsidRPr="00B70172" w:rsidRDefault="001B7FF6" w:rsidP="001B7FF6">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BF7A311" w14:textId="77777777" w:rsidR="001B7FF6" w:rsidRPr="00B70172" w:rsidRDefault="001B7FF6" w:rsidP="001B7FF6">
      <w:pPr>
        <w:rPr>
          <w:i/>
          <w:iCs/>
          <w:sz w:val="8"/>
          <w:szCs w:val="8"/>
        </w:rPr>
      </w:pPr>
      <w:r w:rsidRPr="00B70172">
        <w:rPr>
          <w:i/>
          <w:iCs/>
          <w:sz w:val="8"/>
          <w:szCs w:val="8"/>
        </w:rPr>
        <w:t>Attacks on diagonal accountability</w:t>
      </w:r>
    </w:p>
    <w:p w14:paraId="1637BEBC" w14:textId="77777777" w:rsidR="001B7FF6" w:rsidRPr="00B70172" w:rsidRDefault="001B7FF6" w:rsidP="001B7FF6">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739CFA00" w14:textId="77777777" w:rsidR="001B7FF6" w:rsidRPr="00B70172" w:rsidRDefault="001B7FF6" w:rsidP="001B7FF6">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82FCBAE" w14:textId="77777777" w:rsidR="001B7FF6" w:rsidRPr="00B70172" w:rsidRDefault="001B7FF6" w:rsidP="001B7FF6">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0CA5D1D1" w14:textId="77777777" w:rsidR="001B7FF6" w:rsidRPr="00B70172" w:rsidRDefault="001B7FF6" w:rsidP="001B7FF6">
      <w:pPr>
        <w:rPr>
          <w:sz w:val="8"/>
          <w:szCs w:val="8"/>
        </w:rPr>
      </w:pPr>
      <w:r w:rsidRPr="00B70172">
        <w:rPr>
          <w:sz w:val="8"/>
          <w:szCs w:val="8"/>
        </w:rPr>
        <w:t>[Table omitted]</w:t>
      </w:r>
    </w:p>
    <w:p w14:paraId="506EFF37" w14:textId="77777777" w:rsidR="001B7FF6" w:rsidRPr="00B70172" w:rsidRDefault="001B7FF6" w:rsidP="001B7FF6">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D41B4F9" w14:textId="77777777" w:rsidR="001B7FF6" w:rsidRPr="00B70172" w:rsidRDefault="001B7FF6" w:rsidP="001B7FF6">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CC8A60C" w14:textId="77777777" w:rsidR="001B7FF6" w:rsidRPr="00B70172" w:rsidRDefault="001B7FF6" w:rsidP="001B7FF6">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8970248" w14:textId="77777777" w:rsidR="001B7FF6" w:rsidRPr="00B70172" w:rsidRDefault="001B7FF6" w:rsidP="001B7FF6">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43F81F7" w14:textId="77777777" w:rsidR="001B7FF6" w:rsidRPr="00B70172" w:rsidRDefault="001B7FF6" w:rsidP="001B7FF6">
      <w:pPr>
        <w:rPr>
          <w:i/>
          <w:iCs/>
          <w:sz w:val="8"/>
          <w:szCs w:val="8"/>
        </w:rPr>
      </w:pPr>
      <w:r w:rsidRPr="00B70172">
        <w:rPr>
          <w:i/>
          <w:iCs/>
          <w:sz w:val="8"/>
          <w:szCs w:val="8"/>
        </w:rPr>
        <w:t>Stirring vertical accountability</w:t>
      </w:r>
    </w:p>
    <w:p w14:paraId="1369933C" w14:textId="77777777" w:rsidR="001B7FF6" w:rsidRPr="00B70172" w:rsidRDefault="001B7FF6" w:rsidP="001B7FF6">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442289B" w14:textId="77777777" w:rsidR="001B7FF6" w:rsidRPr="00B70172" w:rsidRDefault="001B7FF6" w:rsidP="001B7FF6">
      <w:pPr>
        <w:rPr>
          <w:sz w:val="16"/>
        </w:rPr>
      </w:pPr>
      <w:r w:rsidRPr="00B70172">
        <w:rPr>
          <w:sz w:val="8"/>
          <w:szCs w:val="8"/>
        </w:rPr>
        <w:t>Is the USA heading to a democratic breakdown?</w:t>
      </w:r>
    </w:p>
    <w:p w14:paraId="091CAAEA" w14:textId="77777777" w:rsidR="001B7FF6" w:rsidRPr="00B70172" w:rsidRDefault="001B7FF6" w:rsidP="001B7FF6">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BD57600" w14:textId="77777777" w:rsidR="001B7FF6" w:rsidRPr="009E3F59" w:rsidRDefault="001B7FF6" w:rsidP="001B7FF6">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71CB12C" w14:textId="77777777" w:rsidR="001B7FF6" w:rsidRPr="009E3F59" w:rsidRDefault="001B7FF6" w:rsidP="001B7FF6">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62C5B049" w14:textId="77777777" w:rsidR="001B7FF6" w:rsidRDefault="001B7FF6" w:rsidP="001B7FF6">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508CF6A" w14:textId="77777777" w:rsidR="001B7FF6" w:rsidRDefault="001B7FF6" w:rsidP="001B7FF6">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E09E8C1" w14:textId="77777777" w:rsidR="001B7FF6" w:rsidRPr="00EE24E9" w:rsidRDefault="001B7FF6" w:rsidP="001B7FF6">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D330662" w14:textId="77777777" w:rsidR="001B7FF6" w:rsidRPr="00EE24E9" w:rsidRDefault="001B7FF6" w:rsidP="001B7FF6">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988C860" w14:textId="77777777" w:rsidR="001B7FF6" w:rsidRPr="00EE24E9" w:rsidRDefault="001B7FF6" w:rsidP="001B7FF6">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F7BDE91" w14:textId="77777777" w:rsidR="001B7FF6" w:rsidRPr="00EE24E9" w:rsidRDefault="001B7FF6" w:rsidP="001B7FF6">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E165CC1" w14:textId="77777777" w:rsidR="001B7FF6" w:rsidRPr="00EE24E9" w:rsidRDefault="001B7FF6" w:rsidP="001B7FF6">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3AF15086" w14:textId="77777777" w:rsidR="001B7FF6" w:rsidRPr="00EE24E9" w:rsidRDefault="001B7FF6" w:rsidP="001B7FF6">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56AAFA9F" w14:textId="77777777" w:rsidR="001B7FF6" w:rsidRDefault="001B7FF6" w:rsidP="001B7FF6">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85D8CB6" w14:textId="77777777" w:rsidR="001B7FF6" w:rsidRDefault="001B7FF6" w:rsidP="001B7FF6">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7EC11FC" w14:textId="77777777" w:rsidR="001B7FF6" w:rsidRPr="00D42521" w:rsidRDefault="001B7FF6" w:rsidP="001B7FF6">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67AD1BA" w14:textId="77777777" w:rsidR="001B7FF6" w:rsidRPr="00D42521" w:rsidRDefault="001B7FF6" w:rsidP="001B7FF6">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0CCBCF6" w14:textId="77777777" w:rsidR="001B7FF6" w:rsidRPr="00D42521" w:rsidRDefault="001B7FF6" w:rsidP="001B7FF6">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97A14E4" w14:textId="77777777" w:rsidR="001B7FF6" w:rsidRPr="00D42521" w:rsidRDefault="001B7FF6" w:rsidP="001B7FF6">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B803B68" w14:textId="77777777" w:rsidR="001B7FF6" w:rsidRPr="00D42521" w:rsidRDefault="001B7FF6" w:rsidP="001B7FF6">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173D0B0" w14:textId="77777777" w:rsidR="001B7FF6" w:rsidRPr="00D42521" w:rsidRDefault="001B7FF6" w:rsidP="001B7FF6">
      <w:pPr>
        <w:rPr>
          <w:sz w:val="16"/>
        </w:rPr>
      </w:pPr>
      <w:r w:rsidRPr="00D42521">
        <w:rPr>
          <w:sz w:val="16"/>
        </w:rPr>
        <w:t>THE DANGERS OF DECLINISM</w:t>
      </w:r>
    </w:p>
    <w:p w14:paraId="2319A37E" w14:textId="77777777" w:rsidR="001B7FF6" w:rsidRPr="00D42521" w:rsidRDefault="001B7FF6" w:rsidP="001B7FF6">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9A1CB0D" w14:textId="77777777" w:rsidR="001B7FF6" w:rsidRPr="00D42521" w:rsidRDefault="001B7FF6" w:rsidP="001B7FF6">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EF786FE" w14:textId="77777777" w:rsidR="001B7FF6" w:rsidRPr="00D42521" w:rsidRDefault="001B7FF6" w:rsidP="001B7FF6">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9028CE0" w14:textId="77777777" w:rsidR="001B7FF6" w:rsidRPr="00D42521" w:rsidRDefault="001B7FF6" w:rsidP="001B7FF6">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1E3359B" w14:textId="77777777" w:rsidR="001B7FF6" w:rsidRPr="00872521" w:rsidRDefault="001B7FF6" w:rsidP="001B7FF6">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872521">
        <w:rPr>
          <w:rStyle w:val="Emphasis"/>
          <w:highlight w:val="yellow"/>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48C590A" w14:textId="77777777" w:rsidR="001B7FF6" w:rsidRPr="00872521" w:rsidRDefault="001B7FF6" w:rsidP="001B7FF6">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4740DDC0" w14:textId="77777777" w:rsidR="001B7FF6" w:rsidRPr="00D42521" w:rsidRDefault="001B7FF6" w:rsidP="001B7FF6">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E87F82D" w14:textId="77777777" w:rsidR="001B7FF6" w:rsidRPr="00D42521" w:rsidRDefault="001B7FF6" w:rsidP="001B7FF6">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1489FA0" w14:textId="77777777" w:rsidR="001B7FF6" w:rsidRPr="00D42521" w:rsidRDefault="001B7FF6" w:rsidP="001B7FF6">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A20AFB1" w14:textId="77777777" w:rsidR="001B7FF6" w:rsidRPr="00B31BA2" w:rsidRDefault="001B7FF6" w:rsidP="001B7FF6">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300E8BA" w14:textId="77777777" w:rsidR="001B7FF6" w:rsidRPr="00B31BA2" w:rsidRDefault="001B7FF6" w:rsidP="001B7FF6">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4ECEFBA" w14:textId="77777777" w:rsidR="001B7FF6" w:rsidRPr="00FB3A7F" w:rsidRDefault="001B7FF6" w:rsidP="001B7FF6">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0B58957" w14:textId="77777777" w:rsidR="001B7FF6" w:rsidRPr="00FB3A7F" w:rsidRDefault="001B7FF6" w:rsidP="001B7FF6">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w:t>
      </w:r>
      <w:proofErr w:type="gramEnd"/>
      <w:r w:rsidRPr="00FB3A7F">
        <w:rPr>
          <w:rStyle w:val="StyleUnderline"/>
        </w:rPr>
        <w: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F628F1E" w14:textId="77777777" w:rsidR="001B7FF6" w:rsidRPr="00FB3A7F" w:rsidRDefault="001B7FF6" w:rsidP="001B7FF6">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3195ACC" w14:textId="77777777" w:rsidR="001B7FF6" w:rsidRPr="0078162E" w:rsidRDefault="001B7FF6" w:rsidP="001B7FF6">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EBD2957" w14:textId="77777777" w:rsidR="001B7FF6" w:rsidRPr="0078162E" w:rsidRDefault="001B7FF6" w:rsidP="001B7FF6">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9E7B14A" w14:textId="77777777" w:rsidR="001B7FF6" w:rsidRPr="00FB3A7F" w:rsidRDefault="001B7FF6" w:rsidP="001B7FF6">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889570C" w14:textId="77777777" w:rsidR="001B7FF6" w:rsidRPr="00FB3A7F" w:rsidRDefault="001B7FF6" w:rsidP="001B7FF6">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7DD483E" w14:textId="77777777" w:rsidR="001B7FF6" w:rsidRPr="00FB3A7F" w:rsidRDefault="001B7FF6" w:rsidP="001B7FF6">
      <w:pPr>
        <w:rPr>
          <w:sz w:val="12"/>
          <w:szCs w:val="12"/>
        </w:rPr>
      </w:pPr>
      <w:r w:rsidRPr="00FB3A7F">
        <w:rPr>
          <w:sz w:val="12"/>
          <w:szCs w:val="12"/>
        </w:rPr>
        <w:t>Confronting global authoritarianism</w:t>
      </w:r>
    </w:p>
    <w:p w14:paraId="5F29470A" w14:textId="77777777" w:rsidR="001B7FF6" w:rsidRPr="00FB3A7F" w:rsidRDefault="001B7FF6" w:rsidP="001B7FF6">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D9746A3" w14:textId="77777777" w:rsidR="001B7FF6" w:rsidRPr="00FB3A7F" w:rsidRDefault="001B7FF6" w:rsidP="001B7FF6">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F7DCCA8" w14:textId="77777777" w:rsidR="001B7FF6" w:rsidRPr="00FB3A7F" w:rsidRDefault="001B7FF6" w:rsidP="001B7FF6">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8212305" w14:textId="77777777" w:rsidR="001B7FF6" w:rsidRPr="00FB3A7F" w:rsidRDefault="001B7FF6" w:rsidP="001B7FF6">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A49566E" w14:textId="77777777" w:rsidR="001B7FF6" w:rsidRPr="00FB3A7F" w:rsidRDefault="001B7FF6" w:rsidP="001B7FF6">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A8564BF" w14:textId="77777777" w:rsidR="001B7FF6" w:rsidRPr="00FB3A7F" w:rsidRDefault="001B7FF6" w:rsidP="001B7FF6">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A76C25D" w14:textId="77777777" w:rsidR="001B7FF6" w:rsidRPr="00FB3A7F" w:rsidRDefault="001B7FF6" w:rsidP="001B7FF6">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90B2E7F" w14:textId="77777777" w:rsidR="001B7FF6" w:rsidRPr="00FB3A7F" w:rsidRDefault="001B7FF6" w:rsidP="001B7FF6">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D038745" w14:textId="77777777" w:rsidR="001B7FF6" w:rsidRPr="00FB3A7F" w:rsidRDefault="001B7FF6" w:rsidP="001B7FF6">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B692054" w14:textId="77777777" w:rsidR="001B7FF6" w:rsidRPr="00FB3A7F" w:rsidRDefault="001B7FF6" w:rsidP="001B7FF6">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0B0A348C" w14:textId="77777777" w:rsidR="001B7FF6" w:rsidRPr="00FB3A7F" w:rsidRDefault="001B7FF6" w:rsidP="001B7FF6">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18EA66B" w14:textId="77777777" w:rsidR="001B7FF6" w:rsidRPr="00FB3A7F" w:rsidRDefault="001B7FF6" w:rsidP="001B7FF6">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8931C40" w14:textId="77777777" w:rsidR="001B7FF6" w:rsidRPr="00FB3A7F" w:rsidRDefault="001B7FF6" w:rsidP="001B7FF6">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3EAFCB18" w14:textId="77777777" w:rsidR="001B7FF6" w:rsidRPr="00FB3A7F" w:rsidRDefault="001B7FF6" w:rsidP="001B7FF6">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90F3DB1" w14:textId="77777777" w:rsidR="001B7FF6" w:rsidRPr="00FB3A7F" w:rsidRDefault="001B7FF6" w:rsidP="001B7FF6">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w:t>
      </w:r>
      <w:proofErr w:type="gramStart"/>
      <w:r w:rsidRPr="00FB3A7F">
        <w:rPr>
          <w:sz w:val="16"/>
        </w:rPr>
        <w:t>costs proviso</w:t>
      </w:r>
      <w:proofErr w:type="gramEnd"/>
      <w:r w:rsidRPr="00FB3A7F">
        <w:rPr>
          <w:sz w:val="16"/>
        </w:rPr>
        <w:t xml:space="preserve">,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8BEB7AB" w14:textId="77777777" w:rsidR="001B7FF6" w:rsidRPr="0078162E" w:rsidRDefault="001B7FF6" w:rsidP="001B7FF6">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27990B71" w14:textId="77777777" w:rsidR="001B7FF6" w:rsidRPr="0078162E" w:rsidRDefault="001B7FF6" w:rsidP="001B7FF6">
      <w:pPr>
        <w:rPr>
          <w:sz w:val="16"/>
        </w:rPr>
      </w:pPr>
      <w:r w:rsidRPr="0078162E">
        <w:rPr>
          <w:sz w:val="16"/>
        </w:rPr>
        <w:t>Three bases</w:t>
      </w:r>
    </w:p>
    <w:p w14:paraId="3558AC3E" w14:textId="77777777" w:rsidR="001B7FF6" w:rsidRPr="0078162E" w:rsidRDefault="001B7FF6" w:rsidP="001B7FF6">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5D49739" w14:textId="77777777" w:rsidR="001B7FF6" w:rsidRPr="0078162E" w:rsidRDefault="001B7FF6" w:rsidP="001B7FF6">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7BA313C" w14:textId="77777777" w:rsidR="001B7FF6" w:rsidRPr="0078162E" w:rsidRDefault="001B7FF6" w:rsidP="001B7FF6">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CFFA83B" w14:textId="77777777" w:rsidR="001B7FF6" w:rsidRPr="0078162E" w:rsidRDefault="001B7FF6" w:rsidP="001B7FF6">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6E5CCAE" w14:textId="77777777" w:rsidR="001B7FF6" w:rsidRPr="0078162E" w:rsidRDefault="001B7FF6" w:rsidP="001B7FF6">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8EA02C1" w14:textId="77777777" w:rsidR="001B7FF6" w:rsidRPr="0078162E" w:rsidRDefault="001B7FF6" w:rsidP="001B7FF6">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24789443" w14:textId="77777777" w:rsidR="001B7FF6" w:rsidRPr="0078162E" w:rsidRDefault="001B7FF6" w:rsidP="001B7FF6">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0DC8244" w14:textId="77777777" w:rsidR="001B7FF6" w:rsidRPr="0078162E" w:rsidRDefault="001B7FF6" w:rsidP="001B7FF6">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67E3FD2" w14:textId="77777777" w:rsidR="001B7FF6" w:rsidRPr="0078162E" w:rsidRDefault="001B7FF6" w:rsidP="001B7FF6">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4634252" w14:textId="77777777" w:rsidR="001B7FF6" w:rsidRPr="0078162E" w:rsidRDefault="001B7FF6" w:rsidP="001B7FF6">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EF3EDE6" w14:textId="77777777" w:rsidR="001B7FF6" w:rsidRPr="00B31BA2" w:rsidRDefault="001B7FF6" w:rsidP="001B7FF6">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EFA6D8B" w14:textId="77777777" w:rsidR="001B7FF6" w:rsidRPr="00B31BA2" w:rsidRDefault="001B7FF6" w:rsidP="001B7FF6">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84930EE" w14:textId="77777777" w:rsidR="001B7FF6" w:rsidRPr="00B31BA2" w:rsidRDefault="001B7FF6" w:rsidP="001B7FF6">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AE70696" w14:textId="77777777" w:rsidR="001B7FF6" w:rsidRPr="00B31BA2" w:rsidRDefault="001B7FF6" w:rsidP="001B7FF6">
      <w:pPr>
        <w:rPr>
          <w:sz w:val="16"/>
        </w:rPr>
      </w:pPr>
      <w:r w:rsidRPr="00B31BA2">
        <w:rPr>
          <w:sz w:val="16"/>
        </w:rPr>
        <w:t>Comparison to other duties</w:t>
      </w:r>
    </w:p>
    <w:p w14:paraId="5BF46016" w14:textId="77777777" w:rsidR="001B7FF6" w:rsidRPr="00B31BA2" w:rsidRDefault="001B7FF6" w:rsidP="001B7FF6">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91723A7" w14:textId="77777777" w:rsidR="001B7FF6" w:rsidRPr="00B31BA2" w:rsidRDefault="001B7FF6" w:rsidP="001B7FF6">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7BF9A95" w14:textId="77777777" w:rsidR="001B7FF6" w:rsidRPr="00B31BA2" w:rsidRDefault="001B7FF6" w:rsidP="001B7FF6">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2C9A0299" w14:textId="77777777" w:rsidR="001B7FF6" w:rsidRPr="00B31BA2" w:rsidRDefault="001B7FF6" w:rsidP="001B7FF6">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B627177" w14:textId="77777777" w:rsidR="001B7FF6" w:rsidRPr="00B31BA2" w:rsidRDefault="001B7FF6" w:rsidP="001B7FF6">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AA79973" w14:textId="77777777" w:rsidR="001B7FF6" w:rsidRPr="00B31BA2" w:rsidRDefault="001B7FF6" w:rsidP="001B7FF6">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AB6CBF7" w14:textId="77777777" w:rsidR="001B7FF6" w:rsidRPr="00DB6EFA" w:rsidRDefault="001B7FF6" w:rsidP="001B7FF6">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1BB6786" w14:textId="77777777" w:rsidR="001B7FF6" w:rsidRPr="00F704AC" w:rsidRDefault="001B7FF6" w:rsidP="001B7FF6">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2D7F3A46" w14:textId="77777777" w:rsidR="001B7FF6" w:rsidRPr="00467B2F" w:rsidRDefault="001B7FF6" w:rsidP="001B7FF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4EB6AEC" w14:textId="77777777" w:rsidR="001B7FF6" w:rsidRPr="00467B2F" w:rsidRDefault="001B7FF6" w:rsidP="001B7FF6">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6718AE4" w14:textId="77777777" w:rsidR="001B7FF6" w:rsidRPr="00467B2F" w:rsidRDefault="001B7FF6" w:rsidP="001B7FF6">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CEA3EA5" w14:textId="77777777" w:rsidR="001B7FF6" w:rsidRPr="00467B2F" w:rsidRDefault="001B7FF6" w:rsidP="001B7FF6">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1721669" w14:textId="77777777" w:rsidR="001B7FF6" w:rsidRDefault="001B7FF6" w:rsidP="001B7FF6">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30D28526" w14:textId="77777777" w:rsidR="001B7FF6" w:rsidRDefault="001B7FF6" w:rsidP="001B7FF6">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174AD5D4" w14:textId="77777777" w:rsidR="001B7FF6" w:rsidRPr="00CA2BFE" w:rsidRDefault="001B7FF6" w:rsidP="001B7FF6">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2CF9E362" w14:textId="77777777" w:rsidR="001B7FF6" w:rsidRPr="00847F40" w:rsidRDefault="001B7FF6" w:rsidP="001B7FF6">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0994F761" w14:textId="77777777" w:rsidR="001B7FF6" w:rsidRPr="00847F40" w:rsidRDefault="001B7FF6" w:rsidP="001B7FF6">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32E2F05F" w14:textId="77777777" w:rsidR="001B7FF6" w:rsidRPr="006D55D1" w:rsidRDefault="001B7FF6" w:rsidP="001B7FF6">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w:t>
      </w:r>
      <w:proofErr w:type="gramStart"/>
      <w:r w:rsidRPr="00847F40">
        <w:rPr>
          <w:sz w:val="16"/>
        </w:rPr>
        <w:t>investigates</w:t>
      </w:r>
      <w:proofErr w:type="gramEnd"/>
      <w:r w:rsidRPr="00847F40">
        <w:rPr>
          <w:sz w:val="16"/>
        </w:rPr>
        <w:t xml:space="preserve">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472C45D3" w14:textId="77777777" w:rsidR="001B7FF6" w:rsidRPr="00847F40" w:rsidRDefault="001B7FF6" w:rsidP="001B7FF6">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087F9D47" w14:textId="77777777" w:rsidR="001B7FF6" w:rsidRPr="00847F40" w:rsidRDefault="001B7FF6" w:rsidP="001B7FF6">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22C1564E" w14:textId="77777777" w:rsidR="001B7FF6" w:rsidRPr="00847F40" w:rsidRDefault="001B7FF6" w:rsidP="001B7FF6">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6E18B9F0" w14:textId="77777777" w:rsidR="001B7FF6" w:rsidRPr="00847F40" w:rsidRDefault="001B7FF6" w:rsidP="001B7FF6">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5A21097" w14:textId="77777777" w:rsidR="001B7FF6" w:rsidRPr="00847F40" w:rsidRDefault="001B7FF6" w:rsidP="001B7FF6">
      <w:pPr>
        <w:rPr>
          <w:sz w:val="16"/>
        </w:rPr>
      </w:pPr>
      <w:r w:rsidRPr="00847F40">
        <w:rPr>
          <w:sz w:val="16"/>
        </w:rPr>
        <w:t>The Betrayal Forecast</w:t>
      </w:r>
    </w:p>
    <w:p w14:paraId="756359FA" w14:textId="77777777" w:rsidR="001B7FF6" w:rsidRPr="00847F40" w:rsidRDefault="001B7FF6" w:rsidP="001B7FF6">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7F7FC5F3" w14:textId="77777777" w:rsidR="001B7FF6" w:rsidRPr="00847F40" w:rsidRDefault="001B7FF6" w:rsidP="001B7FF6">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63D9FE7A" w14:textId="77777777" w:rsidR="001B7FF6" w:rsidRPr="00847F40" w:rsidRDefault="001B7FF6" w:rsidP="001B7FF6">
      <w:pPr>
        <w:rPr>
          <w:sz w:val="12"/>
          <w:szCs w:val="12"/>
        </w:rPr>
      </w:pPr>
      <w:r w:rsidRPr="00847F40">
        <w:rPr>
          <w:sz w:val="12"/>
          <w:szCs w:val="12"/>
        </w:rPr>
        <w:t xml:space="preserve">This line of thinking is neat, measurable, and rooted in familiar logic of risk modeling. But it also suggests a straight line from grievance to betrayal, from targeting to defection. It treats motive as a background variable and opportunity as a catalyst. It reduces </w:t>
      </w:r>
      <w:proofErr w:type="gramStart"/>
      <w:r w:rsidRPr="00847F40">
        <w:rPr>
          <w:sz w:val="12"/>
          <w:szCs w:val="12"/>
        </w:rPr>
        <w:t>espionage—</w:t>
      </w:r>
      <w:proofErr w:type="gramEnd"/>
      <w:r w:rsidRPr="00847F40">
        <w:rPr>
          <w:sz w:val="12"/>
          <w:szCs w:val="12"/>
        </w:rPr>
        <w:t xml:space="preserve">one of the most complex challenges in national </w:t>
      </w:r>
      <w:proofErr w:type="gramStart"/>
      <w:r w:rsidRPr="00847F40">
        <w:rPr>
          <w:sz w:val="12"/>
          <w:szCs w:val="12"/>
        </w:rPr>
        <w:t>security—</w:t>
      </w:r>
      <w:proofErr w:type="gramEnd"/>
      <w:r w:rsidRPr="00847F40">
        <w:rPr>
          <w:sz w:val="12"/>
          <w:szCs w:val="12"/>
        </w:rPr>
        <w:t>to a numbers game, driven by volume rather than motive.</w:t>
      </w:r>
    </w:p>
    <w:p w14:paraId="3D046A42" w14:textId="77777777" w:rsidR="001B7FF6" w:rsidRPr="00847F40" w:rsidRDefault="001B7FF6" w:rsidP="001B7FF6">
      <w:pPr>
        <w:rPr>
          <w:sz w:val="12"/>
          <w:szCs w:val="12"/>
        </w:rPr>
      </w:pPr>
      <w:r w:rsidRPr="00847F40">
        <w:rPr>
          <w:sz w:val="12"/>
          <w:szCs w:val="12"/>
        </w:rPr>
        <w:t>What the Data Reveals</w:t>
      </w:r>
    </w:p>
    <w:p w14:paraId="6D6D3AF1" w14:textId="77777777" w:rsidR="001B7FF6" w:rsidRPr="00847F40" w:rsidRDefault="001B7FF6" w:rsidP="001B7FF6">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127B2F02" w14:textId="77777777" w:rsidR="001B7FF6" w:rsidRPr="00847F40" w:rsidRDefault="001B7FF6" w:rsidP="001B7FF6">
      <w:pPr>
        <w:rPr>
          <w:sz w:val="12"/>
          <w:szCs w:val="12"/>
        </w:rPr>
      </w:pPr>
      <w:r w:rsidRPr="00847F40">
        <w:rPr>
          <w:sz w:val="12"/>
          <w:szCs w:val="12"/>
        </w:rPr>
        <w:t xml:space="preserve">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w:t>
      </w:r>
      <w:proofErr w:type="gramStart"/>
      <w:r w:rsidRPr="00847F40">
        <w:rPr>
          <w:sz w:val="12"/>
          <w:szCs w:val="12"/>
        </w:rPr>
        <w:t>appeared</w:t>
      </w:r>
      <w:proofErr w:type="gramEnd"/>
      <w:r w:rsidRPr="00847F40">
        <w:rPr>
          <w:sz w:val="12"/>
          <w:szCs w:val="12"/>
        </w:rPr>
        <w:t xml:space="preserve"> as a primary catalyst.</w:t>
      </w:r>
    </w:p>
    <w:p w14:paraId="1AC71228" w14:textId="77777777" w:rsidR="001B7FF6" w:rsidRPr="00847F40" w:rsidRDefault="001B7FF6" w:rsidP="001B7FF6">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6210455F" w14:textId="77777777" w:rsidR="001B7FF6" w:rsidRPr="00847F40" w:rsidRDefault="001B7FF6" w:rsidP="001B7FF6">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 xml:space="preserve">findings </w:t>
      </w:r>
      <w:proofErr w:type="gramStart"/>
      <w:r w:rsidRPr="000324A2">
        <w:rPr>
          <w:rStyle w:val="StyleUnderline"/>
        </w:rPr>
        <w:t>emphasized</w:t>
      </w:r>
      <w:proofErr w:type="gramEnd"/>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25423A3C" w14:textId="77777777" w:rsidR="001B7FF6" w:rsidRPr="00847F40" w:rsidRDefault="001B7FF6" w:rsidP="001B7FF6">
      <w:pPr>
        <w:rPr>
          <w:sz w:val="16"/>
        </w:rPr>
      </w:pP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78C0D8C6" w14:textId="77777777" w:rsidR="001B7FF6" w:rsidRPr="00847F40" w:rsidRDefault="001B7FF6" w:rsidP="001B7FF6">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194920FD" w14:textId="77777777" w:rsidR="001B7FF6" w:rsidRPr="00847F40" w:rsidRDefault="001B7FF6" w:rsidP="001B7FF6">
      <w:pPr>
        <w:rPr>
          <w:sz w:val="12"/>
          <w:szCs w:val="12"/>
        </w:rPr>
      </w:pPr>
      <w:r w:rsidRPr="00847F40">
        <w:rPr>
          <w:sz w:val="12"/>
          <w:szCs w:val="12"/>
        </w:rPr>
        <w:t>The System Is Being Stripped from Within</w:t>
      </w:r>
    </w:p>
    <w:p w14:paraId="25834388" w14:textId="77777777" w:rsidR="001B7FF6" w:rsidRPr="00847F40" w:rsidRDefault="001B7FF6" w:rsidP="001B7FF6">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37C28608" w14:textId="77777777" w:rsidR="001B7FF6" w:rsidRPr="00847F40" w:rsidRDefault="001B7FF6" w:rsidP="001B7FF6">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3C9CC1A4" w14:textId="77777777" w:rsidR="001B7FF6" w:rsidRPr="00847F40" w:rsidRDefault="001B7FF6" w:rsidP="001B7FF6">
      <w:pPr>
        <w:rPr>
          <w:sz w:val="12"/>
          <w:szCs w:val="12"/>
        </w:rPr>
      </w:pPr>
      <w:r w:rsidRPr="00847F40">
        <w:rPr>
          <w:sz w:val="12"/>
          <w:szCs w:val="12"/>
        </w:rPr>
        <w:t>What once made the system resilient—its layered safeguards—is being dismantled piecemeal under the guise of reform.</w:t>
      </w:r>
    </w:p>
    <w:p w14:paraId="64BD7729" w14:textId="77777777" w:rsidR="001B7FF6" w:rsidRPr="00847F40" w:rsidRDefault="001B7FF6" w:rsidP="001B7FF6">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3913DC7" w14:textId="77777777" w:rsidR="001B7FF6" w:rsidRPr="00847F40" w:rsidRDefault="001B7FF6" w:rsidP="001B7FF6">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05FBEBFD" w14:textId="77777777" w:rsidR="001B7FF6" w:rsidRPr="00847F40" w:rsidRDefault="001B7FF6" w:rsidP="001B7FF6">
      <w:pPr>
        <w:rPr>
          <w:sz w:val="12"/>
          <w:szCs w:val="12"/>
        </w:rPr>
      </w:pPr>
      <w:r w:rsidRPr="00847F40">
        <w:rPr>
          <w:sz w:val="12"/>
          <w:szCs w:val="12"/>
        </w:rPr>
        <w:t xml:space="preserve">Meanwhile, the capacity of the Office of the Director of National Intelligence (ODNI) to monitor insider threats has </w:t>
      </w:r>
      <w:proofErr w:type="gramStart"/>
      <w:r w:rsidRPr="00847F40">
        <w:rPr>
          <w:sz w:val="12"/>
          <w:szCs w:val="12"/>
        </w:rPr>
        <w:t>been weakened</w:t>
      </w:r>
      <w:proofErr w:type="gramEnd"/>
      <w:r w:rsidRPr="00847F40">
        <w:rPr>
          <w:sz w:val="12"/>
          <w:szCs w:val="12"/>
        </w:rPr>
        <w:t>.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2C990395" w14:textId="77777777" w:rsidR="001B7FF6" w:rsidRPr="00847F40" w:rsidRDefault="001B7FF6" w:rsidP="001B7FF6">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052B273A" w14:textId="77777777" w:rsidR="001B7FF6" w:rsidRPr="00847F40" w:rsidRDefault="001B7FF6" w:rsidP="001B7FF6">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 xml:space="preserve">this </w:t>
      </w:r>
      <w:proofErr w:type="gramStart"/>
      <w:r w:rsidRPr="000324A2">
        <w:rPr>
          <w:rStyle w:val="StyleUnderline"/>
        </w:rPr>
        <w:t>strategy</w:t>
      </w:r>
      <w:r w:rsidRPr="00847F40">
        <w:rPr>
          <w:sz w:val="16"/>
        </w:rPr>
        <w:t>—analytic</w:t>
      </w:r>
      <w:proofErr w:type="gramEnd"/>
      <w:r w:rsidRPr="00847F40">
        <w:rPr>
          <w:sz w:val="16"/>
        </w:rPr>
        <w:t xml:space="preserve"> and oversight bodies, including the NCSC </w:t>
      </w:r>
      <w:proofErr w:type="gramStart"/>
      <w:r w:rsidRPr="00847F40">
        <w:rPr>
          <w:sz w:val="16"/>
        </w:rPr>
        <w:t>itself—</w:t>
      </w:r>
      <w:proofErr w:type="gramEnd"/>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638C831B" w14:textId="77777777" w:rsidR="001B7FF6" w:rsidRPr="00847F40" w:rsidRDefault="001B7FF6" w:rsidP="001B7FF6">
      <w:pPr>
        <w:rPr>
          <w:sz w:val="16"/>
        </w:rPr>
      </w:pPr>
      <w:r w:rsidRPr="00847F40">
        <w:rPr>
          <w:sz w:val="16"/>
        </w:rPr>
        <w:t>Conclusion</w:t>
      </w:r>
    </w:p>
    <w:p w14:paraId="208E9500" w14:textId="77777777" w:rsidR="001B7FF6" w:rsidRPr="00847F40" w:rsidRDefault="001B7FF6" w:rsidP="001B7FF6">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18F6F3F3" w14:textId="77777777" w:rsidR="001B7FF6" w:rsidRPr="00847F40" w:rsidRDefault="001B7FF6" w:rsidP="001B7FF6">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4F967AD" w14:textId="77777777" w:rsidR="001B7FF6" w:rsidRPr="00847F40" w:rsidRDefault="001B7FF6" w:rsidP="001B7FF6">
      <w:pPr>
        <w:rPr>
          <w:sz w:val="16"/>
        </w:rPr>
      </w:pP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p>
    <w:p w14:paraId="7F0B2CBD" w14:textId="77777777" w:rsidR="001B7FF6" w:rsidRPr="00847F40" w:rsidRDefault="001B7FF6" w:rsidP="001B7FF6">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w:t>
      </w:r>
      <w:proofErr w:type="gramStart"/>
      <w:r w:rsidRPr="00847F40">
        <w:rPr>
          <w:sz w:val="16"/>
        </w:rPr>
        <w:t>development—all</w:t>
      </w:r>
      <w:proofErr w:type="gramEnd"/>
      <w:r w:rsidRPr="00847F40">
        <w:rPr>
          <w:sz w:val="16"/>
        </w:rPr>
        <w:t xml:space="preserve">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AC04724" w14:textId="77777777" w:rsidR="001B7FF6" w:rsidRPr="00847F40" w:rsidRDefault="001B7FF6" w:rsidP="001B7FF6">
      <w:pPr>
        <w:rPr>
          <w:sz w:val="16"/>
        </w:rPr>
      </w:pP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p>
    <w:p w14:paraId="6D763346" w14:textId="77777777" w:rsidR="001B7FF6" w:rsidRPr="00847F40" w:rsidRDefault="001B7FF6" w:rsidP="001B7FF6">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6A9A06A7" w14:textId="77777777" w:rsidR="001B7FF6" w:rsidRDefault="001B7FF6" w:rsidP="001B7FF6">
      <w:pPr>
        <w:rPr>
          <w:sz w:val="16"/>
        </w:rPr>
      </w:pPr>
      <w:r w:rsidRPr="00847F40">
        <w:rPr>
          <w:sz w:val="16"/>
        </w:rPr>
        <w:t xml:space="preserve">This is not just a warning against exaggerated fears. It is a call to resist false framing. The betrayal </w:t>
      </w:r>
      <w:proofErr w:type="gramStart"/>
      <w:r w:rsidRPr="00847F40">
        <w:rPr>
          <w:sz w:val="16"/>
        </w:rPr>
        <w:t>to</w:t>
      </w:r>
      <w:proofErr w:type="gramEnd"/>
      <w:r w:rsidRPr="00847F40">
        <w:rPr>
          <w:sz w:val="16"/>
        </w:rPr>
        <w:t xml:space="preserve">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31FE292F" w14:textId="77777777" w:rsidR="001B7FF6" w:rsidRDefault="001B7FF6" w:rsidP="001B7FF6">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7E7EB4DB" w14:textId="77777777" w:rsidR="001B7FF6" w:rsidRDefault="001B7FF6" w:rsidP="001B7FF6">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5DED2C05" w14:textId="77777777" w:rsidR="001B7FF6" w:rsidRPr="00847F40" w:rsidRDefault="001B7FF6" w:rsidP="001B7FF6">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6EBE9C65" w14:textId="77777777" w:rsidR="001B7FF6" w:rsidRPr="00847F40" w:rsidRDefault="001B7FF6" w:rsidP="001B7FF6">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2182D411" w14:textId="77777777" w:rsidR="001B7FF6" w:rsidRPr="00847F40" w:rsidRDefault="001B7FF6" w:rsidP="001B7FF6">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30E4FF1" w14:textId="77777777" w:rsidR="001B7FF6" w:rsidRPr="00847F40" w:rsidRDefault="001B7FF6" w:rsidP="001B7FF6">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71D9A21" w14:textId="77777777" w:rsidR="001B7FF6" w:rsidRDefault="001B7FF6" w:rsidP="001B7FF6">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55AECC10" w14:textId="77777777" w:rsidR="001B7FF6" w:rsidRDefault="001B7FF6" w:rsidP="001B7FF6">
      <w:pPr>
        <w:pStyle w:val="Heading4"/>
      </w:pPr>
      <w:r>
        <w:t xml:space="preserve">Failure ensures </w:t>
      </w:r>
      <w:r w:rsidRPr="009212C0">
        <w:rPr>
          <w:u w:val="single"/>
        </w:rPr>
        <w:t>nuclear</w:t>
      </w:r>
      <w:r>
        <w:t xml:space="preserve"> escalation of </w:t>
      </w:r>
      <w:r w:rsidRPr="009212C0">
        <w:rPr>
          <w:u w:val="single"/>
        </w:rPr>
        <w:t>World War III</w:t>
      </w:r>
      <w:r>
        <w:t>.</w:t>
      </w:r>
    </w:p>
    <w:p w14:paraId="2DD7671E" w14:textId="77777777" w:rsidR="001B7FF6" w:rsidRDefault="001B7FF6" w:rsidP="001B7FF6">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3B9BB38E" w14:textId="77777777" w:rsidR="001B7FF6" w:rsidRPr="002F6B62" w:rsidRDefault="001B7FF6" w:rsidP="001B7FF6">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F441744" w14:textId="77777777" w:rsidR="001B7FF6" w:rsidRPr="002F6B62" w:rsidRDefault="001B7FF6" w:rsidP="001B7FF6">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23D6CE2" w14:textId="77777777" w:rsidR="001B7FF6" w:rsidRPr="002F6B62" w:rsidRDefault="001B7FF6" w:rsidP="001B7FF6">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19870A7F" w14:textId="77777777" w:rsidR="001B7FF6" w:rsidRPr="00131482" w:rsidRDefault="001B7FF6" w:rsidP="001B7FF6">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CAA6F4B" w14:textId="77777777" w:rsidR="001B7FF6" w:rsidRPr="00131482" w:rsidRDefault="001B7FF6" w:rsidP="001B7FF6">
      <w:pPr>
        <w:rPr>
          <w:sz w:val="2"/>
          <w:szCs w:val="2"/>
        </w:rPr>
      </w:pPr>
      <w:r w:rsidRPr="00131482">
        <w:rPr>
          <w:sz w:val="2"/>
          <w:szCs w:val="2"/>
        </w:rPr>
        <w:t>Comparative Risk Assessment</w:t>
      </w:r>
    </w:p>
    <w:p w14:paraId="617C832F" w14:textId="77777777" w:rsidR="001B7FF6" w:rsidRPr="00131482" w:rsidRDefault="001B7FF6" w:rsidP="001B7FF6">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00C1947E" w14:textId="77777777" w:rsidR="001B7FF6" w:rsidRPr="00131482" w:rsidRDefault="001B7FF6" w:rsidP="001B7FF6">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D6A6743" w14:textId="77777777" w:rsidR="001B7FF6" w:rsidRPr="00131482" w:rsidRDefault="001B7FF6" w:rsidP="001B7FF6">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160845BE" w14:textId="77777777" w:rsidR="001B7FF6" w:rsidRPr="00131482" w:rsidRDefault="001B7FF6" w:rsidP="001B7FF6">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668452E" w14:textId="77777777" w:rsidR="001B7FF6" w:rsidRPr="00131482" w:rsidRDefault="001B7FF6" w:rsidP="001B7FF6">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932CBEA" w14:textId="77777777" w:rsidR="001B7FF6" w:rsidRPr="00131482" w:rsidRDefault="001B7FF6" w:rsidP="001B7FF6">
      <w:pPr>
        <w:rPr>
          <w:sz w:val="2"/>
          <w:szCs w:val="2"/>
        </w:rPr>
      </w:pPr>
      <w:r w:rsidRPr="00131482">
        <w:rPr>
          <w:sz w:val="2"/>
          <w:szCs w:val="2"/>
        </w:rPr>
        <w:t>9. Mitigation Strategies and De-escalation Pathways</w:t>
      </w:r>
    </w:p>
    <w:p w14:paraId="2CC5BC35" w14:textId="77777777" w:rsidR="001B7FF6" w:rsidRPr="00131482" w:rsidRDefault="001B7FF6" w:rsidP="001B7FF6">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8D1FBD2" w14:textId="77777777" w:rsidR="001B7FF6" w:rsidRPr="00131482" w:rsidRDefault="001B7FF6" w:rsidP="001B7FF6">
      <w:pPr>
        <w:rPr>
          <w:sz w:val="2"/>
          <w:szCs w:val="2"/>
        </w:rPr>
      </w:pPr>
      <w:r w:rsidRPr="00131482">
        <w:rPr>
          <w:sz w:val="2"/>
          <w:szCs w:val="2"/>
        </w:rPr>
        <w:t>Diplomatic De-escalation Initiatives</w:t>
      </w:r>
    </w:p>
    <w:p w14:paraId="6AB67477" w14:textId="77777777" w:rsidR="001B7FF6" w:rsidRPr="00131482" w:rsidRDefault="001B7FF6" w:rsidP="001B7FF6">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749ED683" w14:textId="77777777" w:rsidR="001B7FF6" w:rsidRPr="00131482" w:rsidRDefault="001B7FF6" w:rsidP="001B7FF6">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0C986544" w14:textId="77777777" w:rsidR="001B7FF6" w:rsidRPr="00131482" w:rsidRDefault="001B7FF6" w:rsidP="001B7FF6">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D7196FA" w14:textId="77777777" w:rsidR="001B7FF6" w:rsidRPr="00131482" w:rsidRDefault="001B7FF6" w:rsidP="001B7FF6">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9B9D448" w14:textId="77777777" w:rsidR="001B7FF6" w:rsidRPr="00131482" w:rsidRDefault="001B7FF6" w:rsidP="001B7FF6">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911915F" w14:textId="77777777" w:rsidR="001B7FF6" w:rsidRPr="00131482" w:rsidRDefault="001B7FF6" w:rsidP="001B7FF6">
      <w:pPr>
        <w:rPr>
          <w:sz w:val="2"/>
          <w:szCs w:val="2"/>
        </w:rPr>
      </w:pPr>
      <w:r w:rsidRPr="00131482">
        <w:rPr>
          <w:sz w:val="2"/>
          <w:szCs w:val="2"/>
        </w:rPr>
        <w:t>Economic De-escalation Measures</w:t>
      </w:r>
    </w:p>
    <w:p w14:paraId="02029A5E" w14:textId="77777777" w:rsidR="001B7FF6" w:rsidRPr="00131482" w:rsidRDefault="001B7FF6" w:rsidP="001B7FF6">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8E8CC1C" w14:textId="77777777" w:rsidR="001B7FF6" w:rsidRPr="00131482" w:rsidRDefault="001B7FF6" w:rsidP="001B7FF6">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55EB1E59" w14:textId="77777777" w:rsidR="001B7FF6" w:rsidRPr="00131482" w:rsidRDefault="001B7FF6" w:rsidP="001B7FF6">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7F81473" w14:textId="77777777" w:rsidR="001B7FF6" w:rsidRPr="00131482" w:rsidRDefault="001B7FF6" w:rsidP="001B7FF6">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43354AA1" w14:textId="77777777" w:rsidR="001B7FF6" w:rsidRPr="00131482" w:rsidRDefault="001B7FF6" w:rsidP="001B7FF6">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6E7CEDEF" w14:textId="77777777" w:rsidR="001B7FF6" w:rsidRPr="00131482" w:rsidRDefault="001B7FF6" w:rsidP="001B7FF6">
      <w:pPr>
        <w:rPr>
          <w:sz w:val="2"/>
          <w:szCs w:val="2"/>
        </w:rPr>
      </w:pPr>
      <w:r w:rsidRPr="00131482">
        <w:rPr>
          <w:sz w:val="2"/>
          <w:szCs w:val="2"/>
        </w:rPr>
        <w:t>Military Confidence-Building Measures</w:t>
      </w:r>
    </w:p>
    <w:p w14:paraId="49C0D5CC" w14:textId="77777777" w:rsidR="001B7FF6" w:rsidRPr="00131482" w:rsidRDefault="001B7FF6" w:rsidP="001B7FF6">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5D6C336" w14:textId="77777777" w:rsidR="001B7FF6" w:rsidRPr="00131482" w:rsidRDefault="001B7FF6" w:rsidP="001B7FF6">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1B0BA8C4" w14:textId="77777777" w:rsidR="001B7FF6" w:rsidRPr="00131482" w:rsidRDefault="001B7FF6" w:rsidP="001B7FF6">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95618E2" w14:textId="77777777" w:rsidR="001B7FF6" w:rsidRPr="00131482" w:rsidRDefault="001B7FF6" w:rsidP="001B7FF6">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70559FC" w14:textId="77777777" w:rsidR="001B7FF6" w:rsidRPr="00131482" w:rsidRDefault="001B7FF6" w:rsidP="001B7FF6">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535A081D" w14:textId="77777777" w:rsidR="001B7FF6" w:rsidRPr="00131482" w:rsidRDefault="001B7FF6" w:rsidP="001B7FF6">
      <w:pPr>
        <w:rPr>
          <w:sz w:val="2"/>
          <w:szCs w:val="2"/>
        </w:rPr>
      </w:pPr>
      <w:r w:rsidRPr="00131482">
        <w:rPr>
          <w:sz w:val="2"/>
          <w:szCs w:val="2"/>
        </w:rPr>
        <w:t>Nuclear Risk Reduction Strategies</w:t>
      </w:r>
    </w:p>
    <w:p w14:paraId="3FF62C22" w14:textId="77777777" w:rsidR="001B7FF6" w:rsidRPr="00131482" w:rsidRDefault="001B7FF6" w:rsidP="001B7FF6">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207E7E5" w14:textId="77777777" w:rsidR="001B7FF6" w:rsidRPr="00131482" w:rsidRDefault="001B7FF6" w:rsidP="001B7FF6">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4582A56" w14:textId="77777777" w:rsidR="001B7FF6" w:rsidRPr="00131482" w:rsidRDefault="001B7FF6" w:rsidP="001B7FF6">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255CFF88" w14:textId="77777777" w:rsidR="001B7FF6" w:rsidRPr="00131482" w:rsidRDefault="001B7FF6" w:rsidP="001B7FF6">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BC3D985" w14:textId="77777777" w:rsidR="001B7FF6" w:rsidRPr="00131482" w:rsidRDefault="001B7FF6" w:rsidP="001B7FF6">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237CD0B5" w14:textId="77777777" w:rsidR="001B7FF6" w:rsidRPr="00131482" w:rsidRDefault="001B7FF6" w:rsidP="001B7FF6">
      <w:pPr>
        <w:rPr>
          <w:sz w:val="2"/>
          <w:szCs w:val="2"/>
        </w:rPr>
      </w:pPr>
      <w:r w:rsidRPr="00131482">
        <w:rPr>
          <w:sz w:val="2"/>
          <w:szCs w:val="2"/>
        </w:rPr>
        <w:t>Institutional Strengthening and Reform</w:t>
      </w:r>
    </w:p>
    <w:p w14:paraId="065F804E" w14:textId="77777777" w:rsidR="001B7FF6" w:rsidRPr="00131482" w:rsidRDefault="001B7FF6" w:rsidP="001B7FF6">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8C9EDEE" w14:textId="77777777" w:rsidR="001B7FF6" w:rsidRPr="00131482" w:rsidRDefault="001B7FF6" w:rsidP="001B7FF6">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5B982C7" w14:textId="77777777" w:rsidR="001B7FF6" w:rsidRPr="00131482" w:rsidRDefault="001B7FF6" w:rsidP="001B7FF6">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8DAD26E" w14:textId="77777777" w:rsidR="001B7FF6" w:rsidRPr="00131482" w:rsidRDefault="001B7FF6" w:rsidP="001B7FF6">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DC77A09" w14:textId="77777777" w:rsidR="001B7FF6" w:rsidRPr="00131482" w:rsidRDefault="001B7FF6" w:rsidP="001B7FF6">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8A18E52" w14:textId="77777777" w:rsidR="001B7FF6" w:rsidRPr="00131482" w:rsidRDefault="001B7FF6" w:rsidP="001B7FF6">
      <w:pPr>
        <w:rPr>
          <w:sz w:val="2"/>
          <w:szCs w:val="2"/>
        </w:rPr>
      </w:pPr>
      <w:r w:rsidRPr="00131482">
        <w:rPr>
          <w:sz w:val="2"/>
          <w:szCs w:val="2"/>
        </w:rPr>
        <w:t>Implementation Challenges and Requirements</w:t>
      </w:r>
    </w:p>
    <w:p w14:paraId="68DDE4EF" w14:textId="77777777" w:rsidR="001B7FF6" w:rsidRPr="00131482" w:rsidRDefault="001B7FF6" w:rsidP="001B7FF6">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3A49C7D" w14:textId="77777777" w:rsidR="001B7FF6" w:rsidRPr="00131482" w:rsidRDefault="001B7FF6" w:rsidP="001B7FF6">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7D141DF4" w14:textId="77777777" w:rsidR="001B7FF6" w:rsidRPr="00131482" w:rsidRDefault="001B7FF6" w:rsidP="001B7FF6">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7CE22D7" w14:textId="77777777" w:rsidR="001B7FF6" w:rsidRPr="00131482" w:rsidRDefault="001B7FF6" w:rsidP="001B7FF6">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A1B35B3" w14:textId="77777777" w:rsidR="001B7FF6" w:rsidRPr="00131482" w:rsidRDefault="001B7FF6" w:rsidP="001B7FF6">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0E7D238" w14:textId="77777777" w:rsidR="001B7FF6" w:rsidRPr="00131482" w:rsidRDefault="001B7FF6" w:rsidP="001B7FF6">
      <w:pPr>
        <w:rPr>
          <w:sz w:val="2"/>
          <w:szCs w:val="2"/>
        </w:rPr>
      </w:pPr>
      <w:r w:rsidRPr="00131482">
        <w:rPr>
          <w:sz w:val="2"/>
          <w:szCs w:val="2"/>
        </w:rPr>
        <w:t>Success Factors and Lessons Learned</w:t>
      </w:r>
    </w:p>
    <w:p w14:paraId="68787F0A" w14:textId="77777777" w:rsidR="001B7FF6" w:rsidRPr="00131482" w:rsidRDefault="001B7FF6" w:rsidP="001B7FF6">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1AE9485" w14:textId="77777777" w:rsidR="001B7FF6" w:rsidRPr="00131482" w:rsidRDefault="001B7FF6" w:rsidP="001B7FF6">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184B61D" w14:textId="77777777" w:rsidR="001B7FF6" w:rsidRPr="00131482" w:rsidRDefault="001B7FF6" w:rsidP="001B7FF6">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6B4B63DA" w14:textId="77777777" w:rsidR="001B7FF6" w:rsidRPr="00131482" w:rsidRDefault="001B7FF6" w:rsidP="001B7FF6">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4642A2EC" w14:textId="77777777" w:rsidR="001B7FF6" w:rsidRPr="00131482" w:rsidRDefault="001B7FF6" w:rsidP="001B7FF6">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57113FA" w14:textId="77777777" w:rsidR="001B7FF6" w:rsidRPr="00131482" w:rsidRDefault="001B7FF6" w:rsidP="001B7FF6">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E1801EF" w14:textId="77777777" w:rsidR="001B7FF6" w:rsidRDefault="001B7FF6" w:rsidP="001B7FF6">
      <w:pPr>
        <w:rPr>
          <w:sz w:val="4"/>
          <w:szCs w:val="4"/>
        </w:rPr>
      </w:pPr>
      <w:r w:rsidRPr="00131482">
        <w:rPr>
          <w:sz w:val="2"/>
          <w:szCs w:val="2"/>
        </w:rPr>
        <w:t>10. Conclusions and Policy Recommendations</w:t>
      </w:r>
    </w:p>
    <w:p w14:paraId="5A0F1CCB" w14:textId="77777777" w:rsidR="001B7FF6" w:rsidRPr="008B1AF3" w:rsidRDefault="001B7FF6" w:rsidP="001B7FF6">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0D071F7" w14:textId="77777777" w:rsidR="001B7FF6" w:rsidRPr="008B1AF3" w:rsidRDefault="001B7FF6" w:rsidP="001B7FF6">
      <w:pPr>
        <w:rPr>
          <w:sz w:val="16"/>
        </w:rPr>
      </w:pPr>
      <w:r w:rsidRPr="008B1AF3">
        <w:rPr>
          <w:sz w:val="16"/>
        </w:rPr>
        <w:t>Key Findings</w:t>
      </w:r>
    </w:p>
    <w:p w14:paraId="27B0B885" w14:textId="77777777" w:rsidR="001B7FF6" w:rsidRPr="008B1AF3" w:rsidRDefault="001B7FF6" w:rsidP="001B7FF6">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1A38B1A" w14:textId="77777777" w:rsidR="001B7FF6" w:rsidRPr="008B1AF3" w:rsidRDefault="001B7FF6" w:rsidP="001B7FF6">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3A1C348B" w14:textId="77777777" w:rsidR="001B7FF6" w:rsidRPr="008B1AF3" w:rsidRDefault="001B7FF6" w:rsidP="001B7FF6">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7189900" w14:textId="77777777" w:rsidR="001B7FF6" w:rsidRPr="008B1AF3" w:rsidRDefault="001B7FF6" w:rsidP="001B7FF6">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5B29368" w14:textId="77777777" w:rsidR="001B7FF6" w:rsidRPr="008B1AF3" w:rsidRDefault="001B7FF6" w:rsidP="001B7FF6">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ECDC0AB" w14:textId="77777777" w:rsidR="001B7FF6" w:rsidRPr="008B1AF3" w:rsidRDefault="001B7FF6" w:rsidP="001B7FF6">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56652953" w14:textId="77777777" w:rsidR="001B7FF6" w:rsidRDefault="001B7FF6" w:rsidP="001B7FF6">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1EF40C1" w14:textId="77777777" w:rsidR="001B7FF6" w:rsidRDefault="001B7FF6" w:rsidP="001B7FF6">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293D94B" w14:textId="77777777" w:rsidR="001B7FF6" w:rsidRPr="007A1781" w:rsidRDefault="001B7FF6" w:rsidP="001B7FF6">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D040065" w14:textId="77777777" w:rsidR="001B7FF6" w:rsidRPr="007A1781" w:rsidRDefault="001B7FF6" w:rsidP="001B7FF6">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6D8FED9E" w14:textId="77777777" w:rsidR="001B7FF6" w:rsidRPr="007A1781" w:rsidRDefault="001B7FF6" w:rsidP="001B7FF6">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459BB8D0" w14:textId="77777777" w:rsidR="001B7FF6" w:rsidRPr="007A1781" w:rsidRDefault="001B7FF6" w:rsidP="001B7FF6">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020DEB7E" w14:textId="77777777" w:rsidR="001B7FF6" w:rsidRPr="007A1781" w:rsidRDefault="001B7FF6" w:rsidP="001B7FF6">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6B0FF1C6" w14:textId="77777777" w:rsidR="001B7FF6" w:rsidRPr="007A1781" w:rsidRDefault="001B7FF6" w:rsidP="001B7FF6">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DBB3131" w14:textId="77777777" w:rsidR="001B7FF6" w:rsidRPr="007A1781" w:rsidRDefault="001B7FF6" w:rsidP="001B7FF6">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15B03BB" w14:textId="77777777" w:rsidR="001B7FF6" w:rsidRPr="007A1781" w:rsidRDefault="001B7FF6" w:rsidP="001B7FF6">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BAB2275" w14:textId="77777777" w:rsidR="001B7FF6" w:rsidRPr="007A1781" w:rsidRDefault="001B7FF6" w:rsidP="001B7FF6">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7F55B05A" w14:textId="77777777" w:rsidR="001B7FF6" w:rsidRPr="007A1781" w:rsidRDefault="001B7FF6" w:rsidP="001B7FF6">
      <w:pPr>
        <w:rPr>
          <w:sz w:val="16"/>
        </w:rPr>
      </w:pPr>
      <w:r w:rsidRPr="007A1781">
        <w:rPr>
          <w:sz w:val="16"/>
        </w:rPr>
        <w:t xml:space="preserve">Effects of extreme climate change could wreak similar havoc. If average global temperatures rise more than </w:t>
      </w:r>
      <w:proofErr w:type="gramStart"/>
      <w:r w:rsidRPr="007A1781">
        <w:rPr>
          <w:sz w:val="16"/>
        </w:rPr>
        <w:t>expected—</w:t>
      </w:r>
      <w:proofErr w:type="gramEnd"/>
      <w:r w:rsidRPr="007A1781">
        <w:rPr>
          <w:sz w:val="16"/>
        </w:rPr>
        <w:t xml:space="preserve">for example, above 6 degrees Celsius this </w:t>
      </w:r>
      <w:proofErr w:type="gramStart"/>
      <w:r w:rsidRPr="007A1781">
        <w:rPr>
          <w:sz w:val="16"/>
        </w:rPr>
        <w:t>century—</w:t>
      </w:r>
      <w:proofErr w:type="gramEnd"/>
      <w:r w:rsidRPr="007A1781">
        <w:rPr>
          <w:sz w:val="16"/>
        </w:rPr>
        <w:t>it could trigger feedback loops and cascade effects such as the thawing of permafrost that would release catastrophic amounts of trapped carbon, further accelerating the planet’s warming.</w:t>
      </w:r>
    </w:p>
    <w:p w14:paraId="155B6256" w14:textId="77777777" w:rsidR="001B7FF6" w:rsidRPr="007A1781" w:rsidRDefault="001B7FF6" w:rsidP="001B7FF6">
      <w:pPr>
        <w:rPr>
          <w:sz w:val="16"/>
        </w:rPr>
      </w:pPr>
      <w:r w:rsidRPr="007A1781">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7A1781">
        <w:rPr>
          <w:sz w:val="16"/>
        </w:rPr>
        <w:t>unlivable,</w:t>
      </w:r>
      <w:proofErr w:type="gramEnd"/>
      <w:r w:rsidRPr="007A1781">
        <w:rPr>
          <w:sz w:val="16"/>
        </w:rPr>
        <w:t xml:space="preserve"> cannot be ruled out. Even if the climate catastrophe does not result in extinction, the scale of death and suffering would be incredibly high, and ultimately a threat to national security and prosperity.</w:t>
      </w:r>
    </w:p>
    <w:p w14:paraId="6DD8379C" w14:textId="77777777" w:rsidR="001B7FF6" w:rsidRPr="007A1781" w:rsidRDefault="001B7FF6" w:rsidP="001B7FF6">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ADA489F" w14:textId="77777777" w:rsidR="001B7FF6" w:rsidRPr="007A1781" w:rsidRDefault="001B7FF6" w:rsidP="001B7FF6">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320B36F" w14:textId="77777777" w:rsidR="001B7FF6" w:rsidRPr="007A1781" w:rsidRDefault="001B7FF6" w:rsidP="001B7FF6">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58908197" w14:textId="77777777" w:rsidR="001B7FF6" w:rsidRPr="007A1781" w:rsidRDefault="001B7FF6" w:rsidP="001B7FF6">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3AC856A5" w14:textId="77777777" w:rsidR="001B7FF6" w:rsidRPr="007A1781" w:rsidRDefault="001B7FF6" w:rsidP="001B7FF6">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32B0DB26" w14:textId="77777777" w:rsidR="001B7FF6" w:rsidRPr="007A1781" w:rsidRDefault="001B7FF6" w:rsidP="001B7FF6">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45D4072A" w14:textId="77777777" w:rsidR="001B7FF6" w:rsidRPr="008406CA" w:rsidRDefault="001B7FF6" w:rsidP="001B7FF6">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proofErr w:type="gramStart"/>
      <w:r w:rsidRPr="007A1781">
        <w:rPr>
          <w:rStyle w:val="Emphasis"/>
        </w:rPr>
        <w:t>impacts</w:t>
      </w:r>
      <w:proofErr w:type="gramEnd"/>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72239F3C" w14:textId="77777777" w:rsidR="001B7FF6" w:rsidRPr="007A1781" w:rsidRDefault="001B7FF6" w:rsidP="001B7FF6">
      <w:pPr>
        <w:rPr>
          <w:sz w:val="16"/>
        </w:rPr>
      </w:pPr>
      <w:r w:rsidRPr="008406CA">
        <w:rPr>
          <w:sz w:val="16"/>
        </w:rPr>
        <w:t xml:space="preserve">Off the radar. Intelligence communities are not adequately investigating existential </w:t>
      </w:r>
      <w:proofErr w:type="gramStart"/>
      <w:r w:rsidRPr="008406CA">
        <w:rPr>
          <w:sz w:val="16"/>
        </w:rPr>
        <w:t>risk</w:t>
      </w:r>
      <w:proofErr w:type="gramEnd"/>
      <w:r w:rsidRPr="008406CA">
        <w:rPr>
          <w:sz w:val="16"/>
        </w:rPr>
        <w:t>.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5BA0BDDA" w14:textId="77777777" w:rsidR="001B7FF6" w:rsidRPr="007A1781" w:rsidRDefault="001B7FF6" w:rsidP="001B7FF6">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40A0342E" w14:textId="77777777" w:rsidR="001B7FF6" w:rsidRPr="007A1781" w:rsidRDefault="001B7FF6" w:rsidP="001B7FF6">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5CFE9656" w14:textId="77777777" w:rsidR="001B7FF6" w:rsidRPr="007A1781" w:rsidRDefault="001B7FF6" w:rsidP="001B7FF6">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2DDA41FA" w14:textId="77777777" w:rsidR="001B7FF6" w:rsidRPr="007A1781" w:rsidRDefault="001B7FF6" w:rsidP="001B7FF6">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21DA68" w14:textId="77777777" w:rsidR="001B7FF6" w:rsidRPr="007A1781" w:rsidRDefault="001B7FF6" w:rsidP="001B7FF6">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2C47F4E" w14:textId="77777777" w:rsidR="001B7FF6" w:rsidRPr="007A1781" w:rsidRDefault="001B7FF6" w:rsidP="001B7FF6">
      <w:pPr>
        <w:rPr>
          <w:sz w:val="12"/>
          <w:szCs w:val="12"/>
        </w:rPr>
      </w:pPr>
      <w:r w:rsidRPr="007A1781">
        <w:rPr>
          <w:sz w:val="12"/>
          <w:szCs w:val="12"/>
        </w:rPr>
        <w:t>One level up, national security strategies provide a higher degree of guidance. Western countries</w:t>
      </w:r>
      <w:proofErr w:type="gramStart"/>
      <w:r w:rsidRPr="007A1781">
        <w:rPr>
          <w:sz w:val="12"/>
          <w:szCs w:val="12"/>
        </w:rPr>
        <w:t>, in particular, typically</w:t>
      </w:r>
      <w:proofErr w:type="gramEnd"/>
      <w:r w:rsidRPr="007A1781">
        <w:rPr>
          <w:sz w:val="12"/>
          <w:szCs w:val="1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7549DAB" w14:textId="77777777" w:rsidR="001B7FF6" w:rsidRPr="007A1781" w:rsidRDefault="001B7FF6" w:rsidP="001B7FF6">
      <w:pPr>
        <w:rPr>
          <w:sz w:val="12"/>
          <w:szCs w:val="12"/>
        </w:rPr>
      </w:pPr>
      <w:r w:rsidRPr="007A1781">
        <w:rPr>
          <w:sz w:val="12"/>
          <w:szCs w:val="12"/>
        </w:rPr>
        <w:t xml:space="preserve">Intelligence effort pushes beyond the traditional security and foreign policy focus when customers demand it. In recent years, for example, countries have begun adding other areas of </w:t>
      </w:r>
      <w:proofErr w:type="gramStart"/>
      <w:r w:rsidRPr="007A1781">
        <w:rPr>
          <w:sz w:val="12"/>
          <w:szCs w:val="12"/>
        </w:rPr>
        <w:t>concerns—</w:t>
      </w:r>
      <w:proofErr w:type="gramEnd"/>
      <w:r w:rsidRPr="007A1781">
        <w:rPr>
          <w:sz w:val="12"/>
          <w:szCs w:val="12"/>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43163CB" w14:textId="77777777" w:rsidR="001B7FF6" w:rsidRPr="007A1781" w:rsidRDefault="001B7FF6" w:rsidP="001B7FF6">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15CE1ED7" w14:textId="77777777" w:rsidR="001B7FF6" w:rsidRPr="007A1781" w:rsidRDefault="001B7FF6" w:rsidP="001B7FF6">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F81EB82" w14:textId="77777777" w:rsidR="001B7FF6" w:rsidRPr="007A1781" w:rsidRDefault="001B7FF6" w:rsidP="001B7FF6">
      <w:pPr>
        <w:rPr>
          <w:sz w:val="12"/>
          <w:szCs w:val="12"/>
        </w:rPr>
      </w:pPr>
      <w:r w:rsidRPr="007A1781">
        <w:rPr>
          <w:sz w:val="12"/>
          <w:szCs w:val="12"/>
        </w:rPr>
        <w:t xml:space="preserve">There is no public reporting on the number of intelligence assets explicitly devoted to existential risks. Intelligence communities currently allocate </w:t>
      </w:r>
      <w:proofErr w:type="gramStart"/>
      <w:r w:rsidRPr="007A1781">
        <w:rPr>
          <w:sz w:val="12"/>
          <w:szCs w:val="12"/>
        </w:rPr>
        <w:t>a large number of</w:t>
      </w:r>
      <w:proofErr w:type="gramEnd"/>
      <w:r w:rsidRPr="007A1781">
        <w:rPr>
          <w:sz w:val="12"/>
          <w:szCs w:val="1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5634A60E" w14:textId="77777777" w:rsidR="001B7FF6" w:rsidRPr="007A1781" w:rsidRDefault="001B7FF6" w:rsidP="001B7FF6">
      <w:pPr>
        <w:rPr>
          <w:sz w:val="12"/>
          <w:szCs w:val="12"/>
        </w:rPr>
      </w:pPr>
      <w:r w:rsidRPr="007A1781">
        <w:rPr>
          <w:sz w:val="12"/>
          <w:szCs w:val="1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w:t>
      </w:r>
      <w:proofErr w:type="gramStart"/>
      <w:r w:rsidRPr="007A1781">
        <w:rPr>
          <w:sz w:val="12"/>
          <w:szCs w:val="12"/>
        </w:rPr>
        <w:t>have the ability to</w:t>
      </w:r>
      <w:proofErr w:type="gramEnd"/>
      <w:r w:rsidRPr="007A1781">
        <w:rPr>
          <w:sz w:val="12"/>
          <w:szCs w:val="12"/>
        </w:rPr>
        <w:t xml:space="preserve"> develop, maintain, and integrate </w:t>
      </w:r>
      <w:proofErr w:type="gramStart"/>
      <w:r w:rsidRPr="007A1781">
        <w:rPr>
          <w:sz w:val="12"/>
          <w:szCs w:val="12"/>
        </w:rPr>
        <w:t>the various</w:t>
      </w:r>
      <w:proofErr w:type="gramEnd"/>
      <w:r w:rsidRPr="007A1781">
        <w:rPr>
          <w:sz w:val="12"/>
          <w:szCs w:val="12"/>
        </w:rPr>
        <w:t xml:space="preserve"> expertise. They can set up new or different collection requirements to ensure that the intelligence being gathered can best inform the analysis. When </w:t>
      </w:r>
      <w:proofErr w:type="gramStart"/>
      <w:r w:rsidRPr="007A1781">
        <w:rPr>
          <w:sz w:val="12"/>
          <w:szCs w:val="12"/>
        </w:rPr>
        <w:t>provided</w:t>
      </w:r>
      <w:proofErr w:type="gramEnd"/>
      <w:r w:rsidRPr="007A1781">
        <w:rPr>
          <w:sz w:val="12"/>
          <w:szCs w:val="12"/>
        </w:rPr>
        <w:t xml:space="preserve"> the appropriate scope, the analysts should have the time and tradecraft to draw together all sources of intelligence to provide insight to senior policymakers.</w:t>
      </w:r>
    </w:p>
    <w:p w14:paraId="3CD33A08" w14:textId="77777777" w:rsidR="001B7FF6" w:rsidRPr="007A1781" w:rsidRDefault="001B7FF6" w:rsidP="001B7FF6">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E6621AC" w14:textId="77777777" w:rsidR="001B7FF6" w:rsidRPr="007A1781" w:rsidRDefault="001B7FF6" w:rsidP="001B7FF6">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7F267203" w14:textId="77777777" w:rsidR="001B7FF6" w:rsidRPr="007A1781" w:rsidRDefault="001B7FF6" w:rsidP="001B7FF6">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0F0D594" w14:textId="77777777" w:rsidR="001B7FF6" w:rsidRPr="007A1781" w:rsidRDefault="001B7FF6" w:rsidP="001B7FF6">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23E453D" w14:textId="77777777" w:rsidR="001B7FF6" w:rsidRPr="007A1781" w:rsidRDefault="001B7FF6" w:rsidP="001B7FF6">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19F31107" w14:textId="77777777" w:rsidR="001B7FF6" w:rsidRPr="007A1781" w:rsidRDefault="001B7FF6" w:rsidP="001B7FF6">
      <w:pPr>
        <w:rPr>
          <w:sz w:val="16"/>
        </w:rPr>
      </w:pPr>
      <w:r w:rsidRPr="007A1781">
        <w:rPr>
          <w:sz w:val="16"/>
        </w:rPr>
        <w:t xml:space="preserve">Existential risk will similarly test how </w:t>
      </w:r>
      <w:proofErr w:type="gramStart"/>
      <w:r w:rsidRPr="007A1781">
        <w:rPr>
          <w:sz w:val="16"/>
        </w:rPr>
        <w:t>intelligence</w:t>
      </w:r>
      <w:proofErr w:type="gramEnd"/>
      <w:r w:rsidRPr="007A1781">
        <w:rPr>
          <w:sz w:val="16"/>
        </w:rPr>
        <w:t xml:space="preserv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1CE0ECAF" w14:textId="77777777" w:rsidR="001B7FF6" w:rsidRPr="007A1781" w:rsidRDefault="001B7FF6" w:rsidP="001B7FF6">
      <w:pPr>
        <w:rPr>
          <w:sz w:val="16"/>
        </w:rPr>
      </w:pPr>
      <w:r w:rsidRPr="007A1781">
        <w:rPr>
          <w:sz w:val="16"/>
        </w:rPr>
        <w:t xml:space="preserve">Existential risk as an intelligence priority. Humanity cannot afford </w:t>
      </w:r>
      <w:proofErr w:type="gramStart"/>
      <w:r w:rsidRPr="007A1781">
        <w:rPr>
          <w:sz w:val="16"/>
        </w:rPr>
        <w:t>for</w:t>
      </w:r>
      <w:proofErr w:type="gramEnd"/>
      <w:r w:rsidRPr="007A1781">
        <w:rPr>
          <w:sz w:val="16"/>
        </w:rPr>
        <w:t xml:space="preserve"> an existential catastrophe to be an intelligence failure. Given the proper support, intelligence communities, and particularly intelligence analysts, could play a crucial role in detecting, analyzing, and understanding threats of an existential nature.</w:t>
      </w:r>
    </w:p>
    <w:p w14:paraId="7BE4BB11" w14:textId="77777777" w:rsidR="001B7FF6" w:rsidRPr="007A1781" w:rsidRDefault="001B7FF6" w:rsidP="001B7FF6">
      <w:pPr>
        <w:rPr>
          <w:sz w:val="16"/>
        </w:rPr>
      </w:pPr>
      <w:r w:rsidRPr="007A1781">
        <w:rPr>
          <w:sz w:val="16"/>
        </w:rPr>
        <w:t xml:space="preserve">In some ways, </w:t>
      </w:r>
      <w:proofErr w:type="gramStart"/>
      <w:r w:rsidRPr="00284D91">
        <w:rPr>
          <w:rStyle w:val="Emphasis"/>
          <w:highlight w:val="yellow"/>
        </w:rPr>
        <w:t>i</w:t>
      </w:r>
      <w:r w:rsidRPr="007A1781">
        <w:rPr>
          <w:sz w:val="16"/>
        </w:rPr>
        <w:t>ntelligence</w:t>
      </w:r>
      <w:proofErr w:type="gramEnd"/>
      <w:r w:rsidRPr="007A1781">
        <w:rPr>
          <w:sz w:val="16"/>
        </w:rPr>
        <w:t xml:space="preserv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10E97A4B" w14:textId="77777777" w:rsidR="001B7FF6" w:rsidRPr="007A1781" w:rsidRDefault="001B7FF6" w:rsidP="001B7FF6">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8055BE5" w14:textId="77777777" w:rsidR="001B7FF6" w:rsidRPr="007A1781" w:rsidRDefault="001B7FF6" w:rsidP="001B7FF6">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0A3596D" w14:textId="77777777" w:rsidR="001B7FF6" w:rsidRPr="007A1781" w:rsidRDefault="001B7FF6" w:rsidP="001B7FF6">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05AA8065" w14:textId="77777777" w:rsidR="001B7FF6" w:rsidRPr="007A1781" w:rsidRDefault="001B7FF6" w:rsidP="001B7FF6">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90C5557" w14:textId="77777777" w:rsidR="001B7FF6" w:rsidRPr="007A1781" w:rsidRDefault="001B7FF6" w:rsidP="001B7FF6">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932E2B7" w14:textId="77777777" w:rsidR="001B7FF6" w:rsidRPr="007A1781" w:rsidRDefault="001B7FF6" w:rsidP="001B7FF6">
      <w:pPr>
        <w:rPr>
          <w:sz w:val="12"/>
          <w:szCs w:val="12"/>
        </w:rPr>
      </w:pPr>
      <w:r w:rsidRPr="007A1781">
        <w:rPr>
          <w:sz w:val="12"/>
          <w:szCs w:val="12"/>
        </w:rPr>
        <w:t xml:space="preserve">Intelligence communities should regularly issue reports on issues relating to existential threats. A key role that intelligence communities play is responding to needs that policymakers do not even </w:t>
      </w:r>
      <w:proofErr w:type="gramStart"/>
      <w:r w:rsidRPr="007A1781">
        <w:rPr>
          <w:sz w:val="12"/>
          <w:szCs w:val="12"/>
        </w:rPr>
        <w:t>know they have</w:t>
      </w:r>
      <w:proofErr w:type="gramEnd"/>
      <w:r w:rsidRPr="007A1781">
        <w:rPr>
          <w:sz w:val="12"/>
          <w:szCs w:val="12"/>
        </w:rPr>
        <w:t xml:space="preserve"> yet, rather than simply being responsive to the latest request. Intelligence communities could regularly flag these threats in traditional annual or strategic assessments. They could develop a global risk register with a long-term (say, 20-plus years) outlook.</w:t>
      </w:r>
    </w:p>
    <w:p w14:paraId="603066E9" w14:textId="77777777" w:rsidR="001B7FF6" w:rsidRDefault="001B7FF6" w:rsidP="001B7FF6">
      <w:r w:rsidRPr="007A1781">
        <w:rPr>
          <w:sz w:val="12"/>
          <w:szCs w:val="12"/>
        </w:rPr>
        <w:t xml:space="preserve">Analytical agencies could produce regular assessments </w:t>
      </w:r>
      <w:proofErr w:type="gramStart"/>
      <w:r w:rsidRPr="007A1781">
        <w:rPr>
          <w:sz w:val="12"/>
          <w:szCs w:val="12"/>
        </w:rPr>
        <w:t>on</w:t>
      </w:r>
      <w:proofErr w:type="gramEnd"/>
      <w:r w:rsidRPr="007A1781">
        <w:rPr>
          <w:sz w:val="12"/>
          <w:szCs w:val="12"/>
        </w:rPr>
        <w:t xml:space="preserve">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BE8F015" w14:textId="77777777" w:rsidR="001B7FF6" w:rsidRPr="007A1781" w:rsidRDefault="001B7FF6" w:rsidP="001B7FF6">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Health and Human Services, could provide technical expertise and crucial </w:t>
      </w:r>
      <w:proofErr w:type="gramStart"/>
      <w:r w:rsidRPr="007A1781">
        <w:rPr>
          <w:sz w:val="16"/>
        </w:rPr>
        <w:t>linkages</w:t>
      </w:r>
      <w:proofErr w:type="gramEnd"/>
      <w:r w:rsidRPr="007A1781">
        <w:rPr>
          <w:sz w:val="16"/>
        </w:rPr>
        <w:t xml:space="preserve">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724F1DA2" w14:textId="77777777" w:rsidR="001B7FF6" w:rsidRPr="007A1781" w:rsidRDefault="001B7FF6" w:rsidP="001B7FF6">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6030BF0B" w14:textId="77777777" w:rsidR="001B7FF6" w:rsidRPr="008406CA" w:rsidRDefault="001B7FF6" w:rsidP="001B7FF6">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491DF81D" w14:textId="77777777" w:rsidR="001B7FF6" w:rsidRPr="007A1781" w:rsidRDefault="001B7FF6" w:rsidP="001B7FF6">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1DC458B0" w14:textId="77777777" w:rsidR="001B7FF6" w:rsidRPr="00E5609F" w:rsidRDefault="001B7FF6" w:rsidP="001B7FF6">
      <w:pPr>
        <w:rPr>
          <w:sz w:val="16"/>
        </w:rPr>
      </w:pPr>
      <w:r w:rsidRPr="007A1781">
        <w:rPr>
          <w:sz w:val="16"/>
        </w:rPr>
        <w:t xml:space="preserve">Indeed, </w:t>
      </w:r>
      <w:r w:rsidRPr="00131482">
        <w:rPr>
          <w:rStyle w:val="StyleUnderline"/>
        </w:rPr>
        <w:t>it makes the role of</w:t>
      </w:r>
      <w:r w:rsidRPr="007A1781">
        <w:rPr>
          <w:sz w:val="16"/>
        </w:rPr>
        <w:t xml:space="preserve"> </w:t>
      </w:r>
      <w:proofErr w:type="gramStart"/>
      <w:r w:rsidRPr="00131482">
        <w:rPr>
          <w:rStyle w:val="Emphasis"/>
        </w:rPr>
        <w:t>i</w:t>
      </w:r>
      <w:r w:rsidRPr="007A1781">
        <w:rPr>
          <w:sz w:val="16"/>
        </w:rPr>
        <w:t>ntelligence</w:t>
      </w:r>
      <w:proofErr w:type="gramEnd"/>
      <w:r w:rsidRPr="007A1781">
        <w:rPr>
          <w:sz w:val="16"/>
        </w:rPr>
        <w:t xml:space="preserv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108B1DD9" w14:textId="77777777" w:rsidR="001B7FF6" w:rsidRPr="00703CD1" w:rsidRDefault="001B7FF6" w:rsidP="001B7FF6">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4404D35E" w14:textId="77777777" w:rsidR="001B7FF6" w:rsidRDefault="001B7FF6" w:rsidP="001B7FF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82D8635" w14:textId="77777777" w:rsidR="001B7FF6" w:rsidRPr="00467B2F" w:rsidRDefault="001B7FF6" w:rsidP="001B7FF6">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5582568D" w14:textId="77777777" w:rsidR="001B7FF6" w:rsidRPr="00467B2F" w:rsidRDefault="001B7FF6" w:rsidP="001B7FF6">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43F3B04" w14:textId="77777777" w:rsidR="001B7FF6" w:rsidRPr="00467B2F" w:rsidRDefault="001B7FF6" w:rsidP="001B7FF6">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08C7A920" w14:textId="77777777" w:rsidR="001B7FF6" w:rsidRPr="00467B2F" w:rsidRDefault="001B7FF6" w:rsidP="001B7FF6">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6EAFEB97" w14:textId="77777777" w:rsidR="001B7FF6" w:rsidRPr="00467B2F" w:rsidRDefault="001B7FF6" w:rsidP="001B7FF6">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6DEDFE2F" w14:textId="77777777" w:rsidR="001B7FF6" w:rsidRPr="00467B2F" w:rsidRDefault="001B7FF6" w:rsidP="001B7FF6">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5E3D3481" w14:textId="77777777" w:rsidR="001B7FF6" w:rsidRPr="00467B2F" w:rsidRDefault="001B7FF6" w:rsidP="001B7FF6">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D141433" w14:textId="77777777" w:rsidR="001B7FF6" w:rsidRPr="00467B2F" w:rsidRDefault="001B7FF6" w:rsidP="001B7FF6">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657D27A" w14:textId="77777777" w:rsidR="001B7FF6" w:rsidRPr="00467B2F" w:rsidRDefault="001B7FF6" w:rsidP="001B7FF6">
      <w:pPr>
        <w:rPr>
          <w:sz w:val="8"/>
          <w:szCs w:val="8"/>
        </w:rPr>
      </w:pPr>
      <w:r w:rsidRPr="00467B2F">
        <w:rPr>
          <w:sz w:val="8"/>
          <w:szCs w:val="8"/>
        </w:rPr>
        <w:t>Competitive and Non-Competitive Schedules and the Evolution of Removal Standard for Federal Service</w:t>
      </w:r>
    </w:p>
    <w:p w14:paraId="6232662A" w14:textId="77777777" w:rsidR="001B7FF6" w:rsidRPr="00467B2F" w:rsidRDefault="001B7FF6" w:rsidP="001B7FF6">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2863CEA" w14:textId="77777777" w:rsidR="001B7FF6" w:rsidRPr="00467B2F" w:rsidRDefault="001B7FF6" w:rsidP="001B7FF6">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gramStart"/>
      <w:r w:rsidRPr="00467B2F">
        <w:rPr>
          <w:sz w:val="8"/>
          <w:szCs w:val="8"/>
        </w:rPr>
        <w:t>nineteenthcentury</w:t>
      </w:r>
      <w:proofErr w:type="gramEnd"/>
      <w:r w:rsidRPr="00467B2F">
        <w:rPr>
          <w:sz w:val="8"/>
          <w:szCs w:val="8"/>
        </w:rPr>
        <w:t xml:space="preserve">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2DBA6D0" w14:textId="77777777" w:rsidR="001B7FF6" w:rsidRPr="00467B2F" w:rsidRDefault="001B7FF6" w:rsidP="001B7FF6">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2F9B502E" w14:textId="77777777" w:rsidR="001B7FF6" w:rsidRPr="00467B2F" w:rsidRDefault="001B7FF6" w:rsidP="001B7FF6">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45FCDA6" w14:textId="77777777" w:rsidR="001B7FF6" w:rsidRPr="00467B2F" w:rsidRDefault="001B7FF6" w:rsidP="001B7FF6">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A614A73" w14:textId="77777777" w:rsidR="001B7FF6" w:rsidRPr="00467B2F" w:rsidRDefault="001B7FF6" w:rsidP="001B7FF6">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2171DC0C" w14:textId="77777777" w:rsidR="001B7FF6" w:rsidRPr="00467B2F" w:rsidRDefault="001B7FF6" w:rsidP="001B7FF6">
      <w:pPr>
        <w:rPr>
          <w:sz w:val="8"/>
          <w:szCs w:val="8"/>
        </w:rPr>
      </w:pPr>
      <w:r w:rsidRPr="00467B2F">
        <w:rPr>
          <w:sz w:val="8"/>
          <w:szCs w:val="8"/>
        </w:rPr>
        <w:t>The Procedural Due Process Revolution and Federal Civil Service Employees</w:t>
      </w:r>
    </w:p>
    <w:p w14:paraId="281369AA" w14:textId="77777777" w:rsidR="001B7FF6" w:rsidRPr="00467B2F" w:rsidRDefault="001B7FF6" w:rsidP="001B7FF6">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BC9662B" w14:textId="77777777" w:rsidR="001B7FF6" w:rsidRPr="00467B2F" w:rsidRDefault="001B7FF6" w:rsidP="001B7FF6">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48613711" w14:textId="77777777" w:rsidR="001B7FF6" w:rsidRPr="00467B2F" w:rsidRDefault="001B7FF6" w:rsidP="001B7FF6">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48A70E6" w14:textId="77777777" w:rsidR="001B7FF6" w:rsidRPr="00467B2F" w:rsidRDefault="001B7FF6" w:rsidP="001B7FF6">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5E1A0CB5" w14:textId="77777777" w:rsidR="001B7FF6" w:rsidRPr="00467B2F" w:rsidRDefault="001B7FF6" w:rsidP="001B7FF6">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8665DD6" w14:textId="77777777" w:rsidR="001B7FF6" w:rsidRPr="00467B2F" w:rsidRDefault="001B7FF6" w:rsidP="001B7FF6">
      <w:pPr>
        <w:rPr>
          <w:sz w:val="12"/>
          <w:szCs w:val="12"/>
        </w:rPr>
      </w:pPr>
      <w:r w:rsidRPr="00467B2F">
        <w:rPr>
          <w:sz w:val="12"/>
          <w:szCs w:val="12"/>
        </w:rPr>
        <w:t>President Trump’s Declaration of War Against the Competitive Federal Schedule</w:t>
      </w:r>
    </w:p>
    <w:p w14:paraId="7A2AABA9" w14:textId="77777777" w:rsidR="001B7FF6" w:rsidRPr="00467B2F" w:rsidRDefault="001B7FF6" w:rsidP="001B7FF6">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2087931" w14:textId="77777777" w:rsidR="001B7FF6" w:rsidRPr="00467B2F" w:rsidRDefault="001B7FF6" w:rsidP="001B7FF6">
      <w:pPr>
        <w:rPr>
          <w:sz w:val="16"/>
        </w:rPr>
      </w:pPr>
      <w:r w:rsidRPr="00467B2F">
        <w:rPr>
          <w:sz w:val="12"/>
          <w:szCs w:val="12"/>
        </w:rPr>
        <w:t>The Policy/Career Schedule and Judicial Oversight Unitary Executive Branch Theory</w:t>
      </w:r>
    </w:p>
    <w:p w14:paraId="2A1E1DF3" w14:textId="77777777" w:rsidR="001B7FF6" w:rsidRPr="00467B2F" w:rsidRDefault="001B7FF6" w:rsidP="001B7FF6">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606FC240" w14:textId="77777777" w:rsidR="001B7FF6" w:rsidRPr="00467B2F" w:rsidRDefault="001B7FF6" w:rsidP="001B7FF6">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A7BFC53" w14:textId="77777777" w:rsidR="001B7FF6" w:rsidRDefault="001B7FF6" w:rsidP="001B7FF6">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18BC548" w14:textId="77777777" w:rsidR="001B7FF6" w:rsidRDefault="001B7FF6" w:rsidP="001B7FF6">
      <w:pPr>
        <w:pStyle w:val="Heading4"/>
      </w:pPr>
      <w:r>
        <w:t xml:space="preserve">It fashions a </w:t>
      </w:r>
      <w:r w:rsidRPr="00EE115E">
        <w:rPr>
          <w:u w:val="single"/>
        </w:rPr>
        <w:t>clear and predictable brightline</w:t>
      </w:r>
      <w:r>
        <w:t xml:space="preserve"> for reorganization.</w:t>
      </w:r>
    </w:p>
    <w:p w14:paraId="2A1C3FC9" w14:textId="77777777" w:rsidR="001B7FF6" w:rsidRDefault="001B7FF6" w:rsidP="001B7FF6">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18C7D9B0" w14:textId="77777777" w:rsidR="001B7FF6" w:rsidRPr="00C70FF8" w:rsidRDefault="001B7FF6" w:rsidP="001B7FF6">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5F6FC58" w14:textId="77777777" w:rsidR="001B7FF6" w:rsidRPr="00C70FF8" w:rsidRDefault="001B7FF6" w:rsidP="001B7FF6">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2F3B99C8" w14:textId="77777777" w:rsidR="001B7FF6" w:rsidRPr="00C70FF8" w:rsidRDefault="001B7FF6" w:rsidP="001B7FF6">
      <w:pPr>
        <w:rPr>
          <w:i/>
          <w:iCs/>
          <w:sz w:val="16"/>
        </w:rPr>
      </w:pPr>
      <w:r w:rsidRPr="00C70FF8">
        <w:rPr>
          <w:i/>
          <w:iCs/>
          <w:sz w:val="16"/>
        </w:rPr>
        <w:t>A. Reinforcing Public Participation and Administrative Substantiation</w:t>
      </w:r>
    </w:p>
    <w:p w14:paraId="1C875105" w14:textId="77777777" w:rsidR="001B7FF6" w:rsidRPr="00C70FF8" w:rsidRDefault="001B7FF6" w:rsidP="001B7FF6">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E3BEB9C" w14:textId="77777777" w:rsidR="001B7FF6" w:rsidRPr="00C70FF8" w:rsidRDefault="001B7FF6" w:rsidP="001B7FF6">
      <w:pPr>
        <w:rPr>
          <w:sz w:val="16"/>
        </w:rPr>
      </w:pPr>
      <w:r w:rsidRPr="00C70FF8">
        <w:rPr>
          <w:sz w:val="16"/>
        </w:rPr>
        <w:t>1. Preserving APA Notice-and-Comment</w:t>
      </w:r>
    </w:p>
    <w:p w14:paraId="2BCA7B64" w14:textId="77777777" w:rsidR="001B7FF6" w:rsidRPr="00C70FF8" w:rsidRDefault="001B7FF6" w:rsidP="001B7FF6">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1EC7C41" w14:textId="77777777" w:rsidR="001B7FF6" w:rsidRPr="00C70FF8" w:rsidRDefault="001B7FF6" w:rsidP="001B7FF6">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86783AF" w14:textId="77777777" w:rsidR="001B7FF6" w:rsidRPr="00C70FF8" w:rsidRDefault="001B7FF6" w:rsidP="001B7FF6">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633A1A5" w14:textId="77777777" w:rsidR="001B7FF6" w:rsidRPr="00C70FF8" w:rsidRDefault="001B7FF6" w:rsidP="001B7FF6">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5CD2550" w14:textId="77777777" w:rsidR="001B7FF6" w:rsidRPr="00C70FF8" w:rsidRDefault="001B7FF6" w:rsidP="001B7FF6">
      <w:pPr>
        <w:rPr>
          <w:sz w:val="8"/>
          <w:szCs w:val="8"/>
        </w:rPr>
      </w:pPr>
      <w:r w:rsidRPr="00C70FF8">
        <w:rPr>
          <w:sz w:val="8"/>
          <w:szCs w:val="8"/>
        </w:rPr>
        <w:t>Courts should also be certain to apply any other relevant statutory procedural requirements that reinforce the use of notice-and-comment procedures. 26 1</w:t>
      </w:r>
    </w:p>
    <w:p w14:paraId="1A1D36F8" w14:textId="77777777" w:rsidR="001B7FF6" w:rsidRPr="00C70FF8" w:rsidRDefault="001B7FF6" w:rsidP="001B7FF6">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DD297D1" w14:textId="77777777" w:rsidR="001B7FF6" w:rsidRPr="00C70FF8" w:rsidRDefault="001B7FF6" w:rsidP="001B7FF6">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31710F5" w14:textId="77777777" w:rsidR="001B7FF6" w:rsidRPr="00C70FF8" w:rsidRDefault="001B7FF6" w:rsidP="001B7FF6">
      <w:pPr>
        <w:rPr>
          <w:sz w:val="8"/>
          <w:szCs w:val="8"/>
        </w:rPr>
      </w:pPr>
      <w:r w:rsidRPr="00C70FF8">
        <w:rPr>
          <w:sz w:val="8"/>
          <w:szCs w:val="8"/>
        </w:rPr>
        <w:t>2. Disaggregating Agencies from the President</w:t>
      </w:r>
    </w:p>
    <w:p w14:paraId="66F24D5C" w14:textId="77777777" w:rsidR="001B7FF6" w:rsidRPr="00C70FF8" w:rsidRDefault="001B7FF6" w:rsidP="001B7FF6">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88EB1C3" w14:textId="77777777" w:rsidR="001B7FF6" w:rsidRPr="00C70FF8" w:rsidRDefault="001B7FF6" w:rsidP="001B7FF6">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54682E6" w14:textId="77777777" w:rsidR="001B7FF6" w:rsidRPr="00C70FF8" w:rsidRDefault="001B7FF6" w:rsidP="001B7FF6">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D186B2D" w14:textId="77777777" w:rsidR="001B7FF6" w:rsidRPr="00C70FF8" w:rsidRDefault="001B7FF6" w:rsidP="001B7FF6">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CD46AF9" w14:textId="77777777" w:rsidR="001B7FF6" w:rsidRPr="00C70FF8" w:rsidRDefault="001B7FF6" w:rsidP="001B7FF6">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C18B331" w14:textId="77777777" w:rsidR="001B7FF6" w:rsidRPr="00C70FF8" w:rsidRDefault="001B7FF6" w:rsidP="001B7FF6">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A9F2563" w14:textId="77777777" w:rsidR="001B7FF6" w:rsidRPr="00C70FF8" w:rsidRDefault="001B7FF6" w:rsidP="001B7FF6">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669FE7C" w14:textId="77777777" w:rsidR="001B7FF6" w:rsidRPr="00C70FF8" w:rsidRDefault="001B7FF6" w:rsidP="001B7FF6">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B54CBBE" w14:textId="77777777" w:rsidR="001B7FF6" w:rsidRPr="00C70FF8" w:rsidRDefault="001B7FF6" w:rsidP="001B7FF6">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F18F2B1" w14:textId="77777777" w:rsidR="001B7FF6" w:rsidRPr="009C7D46" w:rsidRDefault="001B7FF6" w:rsidP="001B7FF6">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B2352C3" w14:textId="77777777" w:rsidR="001B7FF6" w:rsidRPr="009C7D46" w:rsidRDefault="001B7FF6" w:rsidP="001B7FF6">
      <w:pPr>
        <w:rPr>
          <w:i/>
          <w:iCs/>
          <w:sz w:val="16"/>
        </w:rPr>
      </w:pPr>
      <w:r w:rsidRPr="009C7D46">
        <w:rPr>
          <w:i/>
          <w:iCs/>
          <w:sz w:val="8"/>
          <w:szCs w:val="8"/>
        </w:rPr>
        <w:t>B. Bolstering Impartial and Expert Decision-Making</w:t>
      </w:r>
    </w:p>
    <w:p w14:paraId="652AA9E0" w14:textId="77777777" w:rsidR="001B7FF6" w:rsidRPr="009C7D46" w:rsidRDefault="001B7FF6" w:rsidP="001B7FF6">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0C3E891" w14:textId="77777777" w:rsidR="001B7FF6" w:rsidRPr="00C70FF8" w:rsidRDefault="001B7FF6" w:rsidP="001B7FF6">
      <w:pPr>
        <w:rPr>
          <w:sz w:val="16"/>
        </w:rPr>
      </w:pPr>
      <w:r w:rsidRPr="009C7D46">
        <w:rPr>
          <w:sz w:val="16"/>
        </w:rPr>
        <w:t>1. Moderating Political Removal and Appointments</w:t>
      </w:r>
    </w:p>
    <w:p w14:paraId="66BDD59F" w14:textId="77777777" w:rsidR="001B7FF6" w:rsidRPr="00C70FF8" w:rsidRDefault="001B7FF6" w:rsidP="001B7FF6">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BB91187" w14:textId="77777777" w:rsidR="001B7FF6" w:rsidRPr="00C70FF8" w:rsidRDefault="001B7FF6" w:rsidP="001B7FF6">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5E21693" w14:textId="77777777" w:rsidR="001B7FF6" w:rsidRPr="00FA2E9A" w:rsidRDefault="001B7FF6" w:rsidP="001B7FF6">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6D88D785" w14:textId="77777777" w:rsidR="001B7FF6" w:rsidRDefault="001B7FF6" w:rsidP="001B7FF6"/>
    <w:bookmarkEnd w:id="3"/>
    <w:p w14:paraId="35C10C84" w14:textId="77777777" w:rsidR="001B7FF6" w:rsidRDefault="001B7FF6" w:rsidP="001B7FF6">
      <w:pPr>
        <w:pStyle w:val="Heading3"/>
      </w:pPr>
      <w:r>
        <w:t>1AC---If Time</w:t>
      </w:r>
    </w:p>
    <w:p w14:paraId="4A09FFE4" w14:textId="77777777" w:rsidR="001B7FF6" w:rsidRDefault="001B7FF6" w:rsidP="001B7FF6">
      <w:pPr>
        <w:pStyle w:val="Heading4"/>
      </w:pPr>
      <w:r>
        <w:t xml:space="preserve">Back to </w:t>
      </w:r>
      <w:r w:rsidRPr="006D55D1">
        <w:rPr>
          <w:u w:val="single"/>
        </w:rPr>
        <w:t>Administration</w:t>
      </w:r>
      <w:r>
        <w:t>.</w:t>
      </w:r>
    </w:p>
    <w:p w14:paraId="7CAAA2CB" w14:textId="77777777" w:rsidR="001B7FF6" w:rsidRDefault="001B7FF6" w:rsidP="001B7FF6">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39344533" w14:textId="77777777" w:rsidR="001B7FF6" w:rsidRDefault="001B7FF6" w:rsidP="001B7FF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54F8E52" w14:textId="77777777" w:rsidR="001B7FF6" w:rsidRPr="006D4C67" w:rsidRDefault="001B7FF6" w:rsidP="001B7FF6">
      <w:pPr>
        <w:rPr>
          <w:sz w:val="16"/>
        </w:rPr>
      </w:pPr>
      <w:r w:rsidRPr="006D4C67">
        <w:rPr>
          <w:sz w:val="16"/>
        </w:rPr>
        <w:t>State capacity is important but invisible</w:t>
      </w:r>
    </w:p>
    <w:p w14:paraId="78139CA1" w14:textId="77777777" w:rsidR="001B7FF6" w:rsidRPr="006D4C67" w:rsidRDefault="001B7FF6" w:rsidP="001B7FF6">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236CB936" w14:textId="77777777" w:rsidR="001B7FF6" w:rsidRPr="006D4C67" w:rsidRDefault="001B7FF6" w:rsidP="001B7FF6">
      <w:pPr>
        <w:rPr>
          <w:sz w:val="16"/>
        </w:rPr>
      </w:pPr>
      <w:r w:rsidRPr="006D4C67">
        <w:rPr>
          <w:sz w:val="16"/>
        </w:rPr>
        <w:t>[Table omitted]</w:t>
      </w:r>
    </w:p>
    <w:p w14:paraId="1D0A15AD" w14:textId="77777777" w:rsidR="001B7FF6" w:rsidRPr="00157629" w:rsidRDefault="001B7FF6" w:rsidP="001B7FF6">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4784DC9A" w14:textId="77777777" w:rsidR="001B7FF6" w:rsidRPr="001B7FF6" w:rsidRDefault="001B7FF6" w:rsidP="001B7FF6"/>
    <w:p w14:paraId="6B0902F2" w14:textId="7057DF82" w:rsidR="001B7FF6" w:rsidRDefault="001B7FF6" w:rsidP="001B7FF6">
      <w:pPr>
        <w:pStyle w:val="Heading1"/>
      </w:pPr>
      <w:r>
        <w:t>2AC</w:t>
      </w:r>
    </w:p>
    <w:p w14:paraId="4292777F" w14:textId="77777777" w:rsidR="001B7FF6" w:rsidRDefault="001B7FF6" w:rsidP="001B7FF6">
      <w:pPr>
        <w:pStyle w:val="Heading1"/>
      </w:pPr>
      <w:r>
        <w:t>2AC---Gonzaga---R2</w:t>
      </w:r>
    </w:p>
    <w:p w14:paraId="07FF1E1A" w14:textId="77777777" w:rsidR="001B7FF6" w:rsidRDefault="001B7FF6" w:rsidP="001B7FF6">
      <w:pPr>
        <w:pStyle w:val="Heading2"/>
      </w:pPr>
      <w:r>
        <w:t>Administration</w:t>
      </w:r>
    </w:p>
    <w:p w14:paraId="6132928D" w14:textId="77777777" w:rsidR="001B7FF6" w:rsidRPr="00A10D6E" w:rsidRDefault="001B7FF6" w:rsidP="001B7FF6">
      <w:pPr>
        <w:pStyle w:val="Heading3"/>
      </w:pPr>
      <w:r>
        <w:t>2AC---Admin</w:t>
      </w:r>
    </w:p>
    <w:p w14:paraId="0C5BB3FA" w14:textId="77777777" w:rsidR="001B7FF6" w:rsidRPr="00581291" w:rsidRDefault="001B7FF6" w:rsidP="001B7FF6"/>
    <w:p w14:paraId="35144826" w14:textId="77777777" w:rsidR="001B7FF6" w:rsidRDefault="001B7FF6" w:rsidP="001B7FF6">
      <w:pPr>
        <w:pStyle w:val="Heading4"/>
      </w:pPr>
      <w:r>
        <w:t xml:space="preserve">DOGE cuts </w:t>
      </w:r>
      <w:r>
        <w:rPr>
          <w:u w:val="single"/>
        </w:rPr>
        <w:t>elsewhere</w:t>
      </w:r>
      <w:r>
        <w:t xml:space="preserve"> or Trump finds a way to circumvent.</w:t>
      </w:r>
    </w:p>
    <w:p w14:paraId="6620BAD6" w14:textId="77777777" w:rsidR="001B7FF6" w:rsidRPr="00E343D1" w:rsidRDefault="001B7FF6" w:rsidP="001B7FF6">
      <w:r>
        <w:t xml:space="preserve">Elizabeth </w:t>
      </w:r>
      <w:r w:rsidRPr="00E343D1">
        <w:rPr>
          <w:rStyle w:val="Style13ptBold"/>
        </w:rPr>
        <w:t>Linos 25</w:t>
      </w:r>
      <w:r w:rsidRPr="00E343D1">
        <w:t xml:space="preserve">, </w:t>
      </w:r>
      <w:r>
        <w:t>t</w:t>
      </w:r>
      <w:r w:rsidRPr="00E343D1">
        <w:t>he Emma Bloomberg Associate Professor for Public Policy and Management,</w:t>
      </w:r>
      <w:r>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10AC8634" w14:textId="77777777" w:rsidR="001B7FF6" w:rsidRPr="009D5B66" w:rsidRDefault="001B7FF6" w:rsidP="001B7FF6">
      <w:pPr>
        <w:rPr>
          <w:sz w:val="16"/>
        </w:rPr>
      </w:pPr>
      <w:r w:rsidRPr="00E1485A">
        <w:rPr>
          <w:rStyle w:val="StyleUnderline"/>
        </w:rPr>
        <w:t xml:space="preserve">The </w:t>
      </w:r>
      <w:r w:rsidRPr="00E1485A">
        <w:rPr>
          <w:rStyle w:val="StyleUnderline"/>
          <w:highlight w:val="yellow"/>
        </w:rPr>
        <w:t>administration</w:t>
      </w:r>
      <w:r w:rsidRPr="00E1485A">
        <w:rPr>
          <w:rStyle w:val="StyleUnderline"/>
        </w:rPr>
        <w:t xml:space="preserve"> also seems to be </w:t>
      </w:r>
      <w:r w:rsidRPr="00E1485A">
        <w:rPr>
          <w:rStyle w:val="Emphasis"/>
          <w:highlight w:val="yellow"/>
        </w:rPr>
        <w:t>weakening</w:t>
      </w:r>
      <w:r w:rsidRPr="00E1485A">
        <w:rPr>
          <w:rStyle w:val="StyleUnderline"/>
          <w:highlight w:val="yellow"/>
        </w:rPr>
        <w:t xml:space="preserve">, or </w:t>
      </w:r>
      <w:r w:rsidRPr="00E1485A">
        <w:rPr>
          <w:rStyle w:val="Emphasis"/>
          <w:highlight w:val="yellow"/>
        </w:rPr>
        <w:t>fully eliminating</w:t>
      </w:r>
      <w:r w:rsidRPr="00E1485A">
        <w:rPr>
          <w:rStyle w:val="StyleUnderline"/>
        </w:rPr>
        <w:t xml:space="preserve">, the </w:t>
      </w:r>
      <w:r w:rsidRPr="00E1485A">
        <w:rPr>
          <w:rStyle w:val="Emphasis"/>
          <w:highlight w:val="yellow"/>
        </w:rPr>
        <w:t>teams</w:t>
      </w:r>
      <w:r w:rsidRPr="00E1485A">
        <w:rPr>
          <w:rStyle w:val="StyleUnderline"/>
        </w:rPr>
        <w:t xml:space="preserve"> that were </w:t>
      </w:r>
      <w:r w:rsidRPr="00E1485A">
        <w:rPr>
          <w:rStyle w:val="StyleUnderline"/>
          <w:highlight w:val="yellow"/>
        </w:rPr>
        <w:t xml:space="preserve">doing </w:t>
      </w:r>
      <w:r w:rsidRPr="00E1485A">
        <w:rPr>
          <w:rStyle w:val="Emphasis"/>
          <w:highlight w:val="yellow"/>
        </w:rPr>
        <w:t>exactly the kind</w:t>
      </w:r>
      <w:r w:rsidRPr="00E1485A">
        <w:rPr>
          <w:rStyle w:val="StyleUnderline"/>
          <w:highlight w:val="yellow"/>
        </w:rPr>
        <w:t xml:space="preserve"> of work DOGE</w:t>
      </w:r>
      <w:r w:rsidRPr="00E1485A">
        <w:rPr>
          <w:rStyle w:val="StyleUnderline"/>
        </w:rPr>
        <w:t xml:space="preserve"> claims to </w:t>
      </w:r>
      <w:r w:rsidRPr="00E1485A">
        <w:rPr>
          <w:rStyle w:val="Emphasis"/>
          <w:highlight w:val="yellow"/>
        </w:rPr>
        <w:t>value</w:t>
      </w:r>
      <w:r w:rsidRPr="00E1485A">
        <w:rPr>
          <w:rStyle w:val="StyleUnderline"/>
        </w:rPr>
        <w:t xml:space="preserve">: teams </w:t>
      </w:r>
      <w:r w:rsidRPr="00E1485A">
        <w:rPr>
          <w:rStyle w:val="StyleUnderline"/>
          <w:highlight w:val="yellow"/>
        </w:rPr>
        <w:t xml:space="preserve">that focus on </w:t>
      </w:r>
      <w:r w:rsidRPr="00E1485A">
        <w:rPr>
          <w:rStyle w:val="Emphasis"/>
          <w:highlight w:val="yellow"/>
        </w:rPr>
        <w:t>data</w:t>
      </w:r>
      <w:r w:rsidRPr="00E1485A">
        <w:rPr>
          <w:rStyle w:val="StyleUnderline"/>
        </w:rPr>
        <w:t xml:space="preserve">, </w:t>
      </w:r>
      <w:r w:rsidRPr="00E1485A">
        <w:rPr>
          <w:rStyle w:val="Emphasis"/>
          <w:highlight w:val="yellow"/>
        </w:rPr>
        <w:t>evaluation</w:t>
      </w:r>
      <w:r w:rsidRPr="00E1485A">
        <w:rPr>
          <w:rStyle w:val="StyleUnderline"/>
          <w:highlight w:val="yellow"/>
        </w:rPr>
        <w:t>, and</w:t>
      </w:r>
      <w:r w:rsidRPr="00E1485A">
        <w:rPr>
          <w:rStyle w:val="StyleUnderline"/>
        </w:rPr>
        <w:t xml:space="preserve"> customer experience have spent years </w:t>
      </w:r>
      <w:r w:rsidRPr="009D5B66">
        <w:rPr>
          <w:sz w:val="16"/>
        </w:rPr>
        <w:t xml:space="preserve">reducing bureaucratic red tape, modernizing service delivery, and </w:t>
      </w:r>
      <w:r w:rsidRPr="00E1485A">
        <w:rPr>
          <w:rStyle w:val="StyleUnderline"/>
          <w:highlight w:val="yellow"/>
        </w:rPr>
        <w:t xml:space="preserve">bringing in </w:t>
      </w:r>
      <w:r w:rsidRPr="00E1485A">
        <w:rPr>
          <w:rStyle w:val="Emphasis"/>
          <w:highlight w:val="yellow"/>
        </w:rPr>
        <w:t>critical tech</w:t>
      </w:r>
      <w:r w:rsidRPr="00E1485A">
        <w:rPr>
          <w:rStyle w:val="StyleUnderline"/>
          <w:highlight w:val="yellow"/>
        </w:rPr>
        <w:t xml:space="preserve"> talent</w:t>
      </w:r>
      <w:r w:rsidRPr="009D5B66">
        <w:rPr>
          <w:sz w:val="16"/>
        </w:rPr>
        <w:t xml:space="preserve">. These teams were already working—under both Democratic and Republican administrations—to make government more efficient and responsive to the public. </w:t>
      </w:r>
      <w:r w:rsidRPr="00E1485A">
        <w:rPr>
          <w:rStyle w:val="StyleUnderline"/>
        </w:rPr>
        <w:t xml:space="preserve">Gutting them is not a strategy for reform; it is a strategy for </w:t>
      </w:r>
      <w:r w:rsidRPr="00E1485A">
        <w:rPr>
          <w:rStyle w:val="Emphasis"/>
        </w:rPr>
        <w:t>dysfunction</w:t>
      </w:r>
      <w:r w:rsidRPr="009D5B66">
        <w:rPr>
          <w:sz w:val="16"/>
        </w:rPr>
        <w:t>.</w:t>
      </w:r>
    </w:p>
    <w:p w14:paraId="45A51FEE" w14:textId="77777777" w:rsidR="001B7FF6" w:rsidRDefault="001B7FF6" w:rsidP="001B7FF6">
      <w:pPr>
        <w:rPr>
          <w:sz w:val="16"/>
        </w:rPr>
      </w:pPr>
      <w:r w:rsidRPr="00E343D1">
        <w:rPr>
          <w:sz w:val="16"/>
        </w:rPr>
        <w:t xml:space="preserve">At this point, it is impossible to argue that these cuts stem from a mere misunderstanding of government operations. The past few weeks have made it clear: </w:t>
      </w:r>
      <w:r w:rsidRPr="00E343D1">
        <w:rPr>
          <w:rStyle w:val="StyleUnderline"/>
          <w:highlight w:val="yellow"/>
        </w:rPr>
        <w:t>DOGE is not about</w:t>
      </w:r>
      <w:r w:rsidRPr="00E343D1">
        <w:rPr>
          <w:rStyle w:val="StyleUnderline"/>
        </w:rPr>
        <w:t xml:space="preserve"> </w:t>
      </w:r>
      <w:r w:rsidRPr="00E343D1">
        <w:rPr>
          <w:rStyle w:val="StyleUnderline"/>
          <w:highlight w:val="yellow"/>
        </w:rPr>
        <w:t xml:space="preserve">fixing </w:t>
      </w:r>
      <w:r w:rsidRPr="00E343D1">
        <w:rPr>
          <w:rStyle w:val="Emphasis"/>
          <w:highlight w:val="yellow"/>
        </w:rPr>
        <w:t>inefficiencies</w:t>
      </w:r>
      <w:r w:rsidRPr="00E343D1">
        <w:rPr>
          <w:rStyle w:val="StyleUnderline"/>
        </w:rPr>
        <w:t xml:space="preserve">—it is </w:t>
      </w:r>
      <w:r w:rsidRPr="00E343D1">
        <w:rPr>
          <w:rStyle w:val="StyleUnderline"/>
          <w:highlight w:val="yellow"/>
        </w:rPr>
        <w:t xml:space="preserve">about </w:t>
      </w:r>
      <w:r w:rsidRPr="00E343D1">
        <w:rPr>
          <w:rStyle w:val="Emphasis"/>
          <w:highlight w:val="yellow"/>
        </w:rPr>
        <w:t>dismantling government</w:t>
      </w:r>
      <w:r w:rsidRPr="00E343D1">
        <w:rPr>
          <w:rStyle w:val="StyleUnderline"/>
          <w:highlight w:val="yellow"/>
        </w:rPr>
        <w:t xml:space="preserve"> itself</w:t>
      </w:r>
      <w:r w:rsidRPr="00E343D1">
        <w:rPr>
          <w:sz w:val="16"/>
        </w:rPr>
        <w:t xml:space="preserve">. If we truly care about making public services work better, the answer isn’t mass layoffs and blind cuts. It’s investing in </w:t>
      </w:r>
      <w:proofErr w:type="gramStart"/>
      <w:r w:rsidRPr="00E343D1">
        <w:rPr>
          <w:sz w:val="16"/>
        </w:rPr>
        <w:t>the people</w:t>
      </w:r>
      <w:proofErr w:type="gramEnd"/>
      <w:r w:rsidRPr="00E343D1">
        <w:rPr>
          <w:sz w:val="16"/>
        </w:rPr>
        <w:t xml:space="preserve"> and processes that can drive real improvement. </w:t>
      </w:r>
      <w:r w:rsidRPr="00E343D1">
        <w:rPr>
          <w:rStyle w:val="StyleUnderline"/>
        </w:rPr>
        <w:t xml:space="preserve">Anything less isn’t </w:t>
      </w:r>
      <w:proofErr w:type="gramStart"/>
      <w:r w:rsidRPr="00E343D1">
        <w:rPr>
          <w:rStyle w:val="StyleUnderline"/>
        </w:rPr>
        <w:t>reform—</w:t>
      </w:r>
      <w:proofErr w:type="gramEnd"/>
      <w:r w:rsidRPr="00E343D1">
        <w:rPr>
          <w:rStyle w:val="StyleUnderline"/>
        </w:rPr>
        <w:t xml:space="preserve">it’s </w:t>
      </w:r>
      <w:r w:rsidRPr="00E343D1">
        <w:rPr>
          <w:rStyle w:val="Emphasis"/>
        </w:rPr>
        <w:t>sabotage</w:t>
      </w:r>
      <w:r w:rsidRPr="00E343D1">
        <w:rPr>
          <w:sz w:val="16"/>
        </w:rPr>
        <w:t>.</w:t>
      </w:r>
    </w:p>
    <w:p w14:paraId="55AE73FD" w14:textId="77777777" w:rsidR="001B7FF6" w:rsidRPr="00BC7B74" w:rsidRDefault="001B7FF6" w:rsidP="001B7FF6">
      <w:pPr>
        <w:pStyle w:val="Heading3"/>
      </w:pPr>
      <w:r>
        <w:t>Polycrisis---2AC</w:t>
      </w:r>
    </w:p>
    <w:p w14:paraId="63323C02" w14:textId="77777777" w:rsidR="001B7FF6" w:rsidRDefault="001B7FF6" w:rsidP="001B7FF6">
      <w:pPr>
        <w:pStyle w:val="Heading3"/>
      </w:pPr>
      <w:r>
        <w:t>LA---2AC</w:t>
      </w:r>
    </w:p>
    <w:p w14:paraId="2013AD4C" w14:textId="77777777" w:rsidR="001B7FF6" w:rsidRPr="00BC7B74" w:rsidRDefault="001B7FF6" w:rsidP="001B7FF6"/>
    <w:p w14:paraId="2DEC0212" w14:textId="77777777" w:rsidR="001B7FF6" w:rsidRDefault="001B7FF6" w:rsidP="001B7FF6">
      <w:pPr>
        <w:pStyle w:val="Heading2"/>
      </w:pPr>
      <w:r>
        <w:t>Reorganization</w:t>
      </w:r>
    </w:p>
    <w:p w14:paraId="52182EA0" w14:textId="77777777" w:rsidR="001B7FF6" w:rsidRDefault="001B7FF6" w:rsidP="001B7FF6">
      <w:pPr>
        <w:pStyle w:val="Heading3"/>
      </w:pPr>
      <w:bookmarkStart w:id="4" w:name="_Hlk207976832"/>
      <w:r>
        <w:t>Democracy Bad---2AC</w:t>
      </w:r>
    </w:p>
    <w:p w14:paraId="04C191E9" w14:textId="77777777" w:rsidR="001B7FF6" w:rsidRPr="003266F4" w:rsidRDefault="001B7FF6" w:rsidP="001B7FF6">
      <w:pPr>
        <w:pStyle w:val="Heading4"/>
      </w:pPr>
      <w:bookmarkStart w:id="5"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11074CB2" w14:textId="77777777" w:rsidR="001B7FF6" w:rsidRPr="003266F4" w:rsidRDefault="001B7FF6" w:rsidP="001B7FF6">
      <w:r>
        <w:t>&lt;&lt;&lt;FOR REFERENCE&gt;&gt;&gt;</w:t>
      </w:r>
    </w:p>
    <w:p w14:paraId="60161337" w14:textId="77777777" w:rsidR="001B7FF6" w:rsidRPr="003266F4" w:rsidRDefault="001B7FF6" w:rsidP="001B7FF6">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49EC1AEB" w14:textId="77777777" w:rsidR="001B7FF6" w:rsidRDefault="001B7FF6" w:rsidP="001B7FF6">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1D17F78" w14:textId="77777777" w:rsidR="001B7FF6" w:rsidRDefault="001B7FF6" w:rsidP="001B7FF6">
      <w:r>
        <w:t>&lt;&lt;&lt;FOR REFERENCE---PATTISON&gt;&gt;&gt;</w:t>
      </w:r>
    </w:p>
    <w:p w14:paraId="5D13C6C1" w14:textId="77777777" w:rsidR="001B7FF6" w:rsidRPr="00827974" w:rsidRDefault="001B7FF6" w:rsidP="001B7FF6">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w:t>
      </w:r>
      <w:proofErr w:type="gramStart"/>
      <w:r w:rsidRPr="00827974">
        <w:rPr>
          <w:sz w:val="16"/>
          <w:szCs w:val="20"/>
        </w:rPr>
        <w:t>, ‘</w:t>
      </w:r>
      <w:r w:rsidRPr="00827974">
        <w:rPr>
          <w:rStyle w:val="StyleUnderline"/>
          <w:sz w:val="20"/>
          <w:szCs w:val="20"/>
        </w:rPr>
        <w:t>[t]</w:t>
      </w:r>
      <w:proofErr w:type="gramEnd"/>
      <w:r w:rsidRPr="00827974">
        <w:rPr>
          <w:rStyle w:val="StyleUnderline"/>
          <w:sz w:val="20"/>
          <w:szCs w:val="20"/>
        </w:rPr>
        <w: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proofErr w:type="gramStart"/>
      <w:r w:rsidRPr="00827974">
        <w:rPr>
          <w:rStyle w:val="StyleUnderline"/>
          <w:sz w:val="20"/>
          <w:szCs w:val="20"/>
        </w:rPr>
        <w:t>It is clear</w:t>
      </w:r>
      <w:r w:rsidRPr="00827974">
        <w:rPr>
          <w:sz w:val="16"/>
          <w:szCs w:val="20"/>
        </w:rPr>
        <w:t xml:space="preserve"> that </w:t>
      </w:r>
      <w:r w:rsidRPr="00827974">
        <w:rPr>
          <w:rStyle w:val="StyleUnderline"/>
          <w:sz w:val="20"/>
          <w:szCs w:val="20"/>
        </w:rPr>
        <w:t>rising</w:t>
      </w:r>
      <w:proofErr w:type="gramEnd"/>
      <w:r w:rsidRPr="00827974">
        <w:rPr>
          <w:rStyle w:val="StyleUnderline"/>
          <w:sz w:val="20"/>
          <w:szCs w:val="20"/>
        </w:rPr>
        <w:t xml:space="preserve">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5ABCC1BD" w14:textId="77777777" w:rsidR="001B7FF6" w:rsidRPr="003266F4" w:rsidRDefault="001B7FF6" w:rsidP="001B7FF6">
      <w:r>
        <w:t>&lt;&lt;&lt;FOR REFERENCE&gt;&gt;&gt;</w:t>
      </w:r>
    </w:p>
    <w:p w14:paraId="16616886" w14:textId="77777777" w:rsidR="001B7FF6" w:rsidRPr="003266F4" w:rsidRDefault="001B7FF6" w:rsidP="001B7FF6">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31F38FA2" w14:textId="77777777" w:rsidR="001B7FF6" w:rsidRPr="003266F4" w:rsidRDefault="001B7FF6" w:rsidP="001B7FF6">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7DA011B" w14:textId="77777777" w:rsidR="001B7FF6" w:rsidRPr="003266F4" w:rsidRDefault="001B7FF6" w:rsidP="001B7FF6">
      <w:pPr>
        <w:rPr>
          <w:sz w:val="16"/>
          <w:szCs w:val="20"/>
        </w:rPr>
      </w:pPr>
      <w:r w:rsidRPr="003266F4">
        <w:rPr>
          <w:sz w:val="16"/>
          <w:szCs w:val="20"/>
        </w:rPr>
        <w:t xml:space="preserve">To be sure, Western democracies </w:t>
      </w:r>
      <w:proofErr w:type="gramStart"/>
      <w:r w:rsidRPr="003266F4">
        <w:rPr>
          <w:sz w:val="16"/>
          <w:szCs w:val="20"/>
        </w:rPr>
        <w:t>have faced</w:t>
      </w:r>
      <w:proofErr w:type="gramEnd"/>
      <w:r w:rsidRPr="003266F4">
        <w:rPr>
          <w:sz w:val="16"/>
          <w:szCs w:val="20"/>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31695F0C" w14:textId="77777777" w:rsidR="001B7FF6" w:rsidRPr="003266F4" w:rsidRDefault="001B7FF6" w:rsidP="001B7FF6">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32701AF7" w14:textId="77777777" w:rsidR="001B7FF6" w:rsidRPr="003266F4" w:rsidRDefault="001B7FF6" w:rsidP="001B7FF6"/>
    <w:bookmarkEnd w:id="5"/>
    <w:p w14:paraId="11C733C6" w14:textId="77777777" w:rsidR="001B7FF6" w:rsidRDefault="001B7FF6" w:rsidP="001B7FF6">
      <w:pPr>
        <w:pStyle w:val="Heading4"/>
      </w:pPr>
      <w:r>
        <w:t xml:space="preserve">2. </w:t>
      </w:r>
      <w:bookmarkStart w:id="6" w:name="_Hlk207976280"/>
      <w:r>
        <w:t xml:space="preserve">Autocracies </w:t>
      </w:r>
      <w:r>
        <w:rPr>
          <w:u w:val="single"/>
        </w:rPr>
        <w:t>fail</w:t>
      </w:r>
      <w:r>
        <w:t>: that’s Patrick.</w:t>
      </w:r>
    </w:p>
    <w:p w14:paraId="2219F5B1" w14:textId="77777777" w:rsidR="001B7FF6" w:rsidRDefault="001B7FF6" w:rsidP="001B7FF6">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58F35B12" w14:textId="77777777" w:rsidR="001B7FF6" w:rsidRPr="00827974" w:rsidRDefault="001B7FF6" w:rsidP="001B7FF6">
      <w:r>
        <w:t>&lt;&lt;&lt;FOR REFERENCE&gt;&gt;&gt;</w:t>
      </w:r>
    </w:p>
    <w:p w14:paraId="0AF99E3B" w14:textId="77777777" w:rsidR="001B7FF6" w:rsidRPr="00827974" w:rsidRDefault="001B7FF6" w:rsidP="001B7FF6">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2537E4FF" w14:textId="77777777" w:rsidR="001B7FF6" w:rsidRPr="00827974" w:rsidRDefault="001B7FF6" w:rsidP="001B7FF6">
      <w:pPr>
        <w:rPr>
          <w:sz w:val="16"/>
          <w:szCs w:val="20"/>
        </w:rPr>
      </w:pPr>
      <w:r w:rsidRPr="00827974">
        <w:rPr>
          <w:sz w:val="16"/>
          <w:szCs w:val="20"/>
        </w:rPr>
        <w:t xml:space="preserve">To </w:t>
      </w:r>
      <w:proofErr w:type="gramStart"/>
      <w:r w:rsidRPr="00827974">
        <w:rPr>
          <w:sz w:val="16"/>
          <w:szCs w:val="20"/>
        </w:rPr>
        <w:t>explicate</w:t>
      </w:r>
      <w:proofErr w:type="gramEnd"/>
      <w:r w:rsidRPr="00827974">
        <w:rPr>
          <w:sz w:val="16"/>
          <w:szCs w:val="20"/>
        </w:rPr>
        <w:t xml:space="preserv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827974">
        <w:rPr>
          <w:sz w:val="16"/>
          <w:szCs w:val="20"/>
        </w:rPr>
        <w:t>in light of</w:t>
      </w:r>
      <w:proofErr w:type="gramEnd"/>
      <w:r w:rsidRPr="00827974">
        <w:rPr>
          <w:sz w:val="16"/>
          <w:szCs w:val="20"/>
        </w:rPr>
        <w:t xml:space="preserve">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6C58E0E0" w14:textId="77777777" w:rsidR="001B7FF6" w:rsidRPr="00827974" w:rsidRDefault="001B7FF6" w:rsidP="001B7FF6"/>
    <w:p w14:paraId="28B7F434" w14:textId="77777777" w:rsidR="001B7FF6" w:rsidRDefault="001B7FF6" w:rsidP="001B7FF6">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34202810" w14:textId="77777777" w:rsidR="001B7FF6" w:rsidRPr="00827974" w:rsidRDefault="001B7FF6" w:rsidP="001B7FF6">
      <w:r>
        <w:t>&lt;&lt;&lt;FOR REFERENCE&gt;&gt;&gt;</w:t>
      </w:r>
    </w:p>
    <w:p w14:paraId="50ADB7FE" w14:textId="77777777" w:rsidR="001B7FF6" w:rsidRPr="00827974" w:rsidRDefault="001B7FF6" w:rsidP="001B7FF6">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33785E5F" w14:textId="77777777" w:rsidR="001B7FF6" w:rsidRPr="00827974" w:rsidRDefault="001B7FF6" w:rsidP="001B7FF6">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2BC926D9" w14:textId="77777777" w:rsidR="001B7FF6" w:rsidRDefault="001B7FF6" w:rsidP="001B7FF6">
      <w:pPr>
        <w:pStyle w:val="Heading4"/>
      </w:pPr>
      <w:r>
        <w:t xml:space="preserve">They undermine </w:t>
      </w:r>
      <w:r>
        <w:rPr>
          <w:u w:val="single"/>
        </w:rPr>
        <w:t>emerging tech</w:t>
      </w:r>
      <w:r>
        <w:t xml:space="preserve"> regs and </w:t>
      </w:r>
      <w:r>
        <w:rPr>
          <w:u w:val="single"/>
        </w:rPr>
        <w:t>pandemic response</w:t>
      </w:r>
      <w:r>
        <w:t>.</w:t>
      </w:r>
    </w:p>
    <w:p w14:paraId="5EE41F7B" w14:textId="77777777" w:rsidR="001B7FF6" w:rsidRPr="00827974" w:rsidRDefault="001B7FF6" w:rsidP="001B7FF6">
      <w:r>
        <w:t>&lt;&lt;&lt;FOR REFERENCE&gt;&gt;&gt;</w:t>
      </w:r>
    </w:p>
    <w:p w14:paraId="7098AAEA" w14:textId="77777777" w:rsidR="001B7FF6" w:rsidRPr="00827974" w:rsidRDefault="001B7FF6" w:rsidP="001B7FF6">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2BE1CF2A" w14:textId="77777777" w:rsidR="001B7FF6" w:rsidRPr="00827974" w:rsidRDefault="001B7FF6" w:rsidP="001B7FF6">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827974">
        <w:rPr>
          <w:sz w:val="16"/>
          <w:szCs w:val="20"/>
        </w:rPr>
        <w:t>that ‘[</w:t>
      </w:r>
      <w:proofErr w:type="gramEnd"/>
      <w:r w:rsidRPr="00827974">
        <w:rPr>
          <w:sz w:val="16"/>
          <w:szCs w:val="20"/>
        </w:rPr>
        <w:t>i]t will often be the case that resources are best employed not in direct action but in maintaining and enhancing institutions that are working to fulfill rights’ (1988: 696). For example,</w:t>
      </w:r>
    </w:p>
    <w:p w14:paraId="10D5575A" w14:textId="77777777" w:rsidR="001B7FF6" w:rsidRPr="00827974" w:rsidRDefault="001B7FF6" w:rsidP="001B7FF6">
      <w:pPr>
        <w:ind w:left="720"/>
        <w:rPr>
          <w:sz w:val="16"/>
          <w:szCs w:val="20"/>
        </w:rPr>
      </w:pPr>
      <w:r w:rsidRPr="00827974">
        <w:rPr>
          <w:sz w:val="16"/>
          <w:szCs w:val="20"/>
        </w:rPr>
        <w:t xml:space="preserve">where police protection of rights to physical security is inadequate, one's positive duties will not normally be to take direct action by conducting armed patrols oneself but to pay higher taxes </w:t>
      </w:r>
      <w:proofErr w:type="gramStart"/>
      <w:r w:rsidRPr="00827974">
        <w:rPr>
          <w:sz w:val="16"/>
          <w:szCs w:val="20"/>
        </w:rPr>
        <w:t>in order to</w:t>
      </w:r>
      <w:proofErr w:type="gramEnd"/>
      <w:r w:rsidRPr="00827974">
        <w:rPr>
          <w:sz w:val="16"/>
          <w:szCs w:val="20"/>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384CA0C" w14:textId="77777777" w:rsidR="001B7FF6" w:rsidRPr="00827974" w:rsidRDefault="001B7FF6" w:rsidP="001B7FF6">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8480A98" w14:textId="77777777" w:rsidR="001B7FF6" w:rsidRPr="00827974" w:rsidRDefault="001B7FF6" w:rsidP="001B7FF6">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xml:space="preserve">, fearing that their rivals will gain the upper hand. </w:t>
      </w:r>
      <w:proofErr w:type="gramStart"/>
      <w:r w:rsidRPr="00827974">
        <w:rPr>
          <w:sz w:val="16"/>
          <w:szCs w:val="20"/>
        </w:rPr>
        <w:t>In regard to</w:t>
      </w:r>
      <w:proofErr w:type="gramEnd"/>
      <w:r w:rsidRPr="00827974">
        <w:rPr>
          <w:sz w:val="16"/>
          <w:szCs w:val="20"/>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ECB5A0F" w14:textId="77777777" w:rsidR="001B7FF6" w:rsidRPr="00827974" w:rsidRDefault="001B7FF6" w:rsidP="001B7FF6"/>
    <w:p w14:paraId="5A4AE091" w14:textId="77777777" w:rsidR="001B7FF6" w:rsidRDefault="001B7FF6" w:rsidP="001B7FF6">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059602E8" w14:textId="77777777" w:rsidR="001B7FF6" w:rsidRDefault="001B7FF6" w:rsidP="001B7FF6">
      <w:r>
        <w:t>&lt;&lt;&lt;FOR REFERENCE&gt;&gt;&gt;</w:t>
      </w:r>
    </w:p>
    <w:p w14:paraId="66FA24CB" w14:textId="77777777" w:rsidR="001B7FF6" w:rsidRPr="0032010F" w:rsidRDefault="001B7FF6" w:rsidP="001B7FF6">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25626786" w14:textId="77777777" w:rsidR="001B7FF6" w:rsidRPr="0032010F" w:rsidRDefault="001B7FF6" w:rsidP="001B7FF6">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B2A491C" w14:textId="77777777" w:rsidR="001B7FF6" w:rsidRPr="0032010F" w:rsidRDefault="001B7FF6" w:rsidP="001B7FF6">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proofErr w:type="gramStart"/>
      <w:r w:rsidRPr="00827974">
        <w:rPr>
          <w:rStyle w:val="Emphasis"/>
          <w:sz w:val="20"/>
          <w:szCs w:val="20"/>
          <w:highlight w:val="darkGray"/>
        </w:rPr>
        <w:t>antiliberalism</w:t>
      </w:r>
      <w:proofErr w:type="gramEnd"/>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0439150" w14:textId="77777777" w:rsidR="001B7FF6" w:rsidRPr="0032010F" w:rsidRDefault="001B7FF6" w:rsidP="001B7FF6">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2B2A713F" w14:textId="77777777" w:rsidR="001B7FF6" w:rsidRPr="0032010F" w:rsidRDefault="001B7FF6" w:rsidP="001B7FF6">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164746CB" w14:textId="77777777" w:rsidR="001B7FF6" w:rsidRPr="00827974" w:rsidRDefault="001B7FF6" w:rsidP="001B7FF6"/>
    <w:bookmarkEnd w:id="6"/>
    <w:p w14:paraId="4773A978" w14:textId="77777777" w:rsidR="001B7FF6" w:rsidRPr="0003016F" w:rsidRDefault="001B7FF6" w:rsidP="001B7FF6"/>
    <w:p w14:paraId="3B3944A0" w14:textId="77777777" w:rsidR="001B7FF6" w:rsidRPr="00993EC9" w:rsidRDefault="001B7FF6" w:rsidP="001B7FF6">
      <w:pPr>
        <w:pStyle w:val="Heading4"/>
      </w:pPr>
      <w:r>
        <w:t xml:space="preserve">4. Digital authoritarianism causes </w:t>
      </w:r>
      <w:r w:rsidRPr="00993EC9">
        <w:rPr>
          <w:u w:val="single"/>
        </w:rPr>
        <w:t>info warfare</w:t>
      </w:r>
      <w:r>
        <w:t xml:space="preserve"> </w:t>
      </w:r>
    </w:p>
    <w:p w14:paraId="1F0A7469" w14:textId="77777777" w:rsidR="001B7FF6" w:rsidRDefault="001B7FF6" w:rsidP="001B7FF6">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6F20A227" w14:textId="77777777" w:rsidR="001B7FF6" w:rsidRPr="00993EC9" w:rsidRDefault="001B7FF6" w:rsidP="001B7FF6">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51F9B358" w14:textId="77777777" w:rsidR="001B7FF6" w:rsidRDefault="001B7FF6" w:rsidP="001B7FF6">
      <w:pPr>
        <w:pStyle w:val="Heading4"/>
      </w:pPr>
      <w:r>
        <w:t xml:space="preserve">Extinction---threat multiplier </w:t>
      </w:r>
    </w:p>
    <w:p w14:paraId="73621680" w14:textId="77777777" w:rsidR="001B7FF6" w:rsidRPr="004B572A" w:rsidRDefault="001B7FF6" w:rsidP="001B7FF6">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15061D0C" w14:textId="77777777" w:rsidR="001B7FF6" w:rsidRPr="00735D3F" w:rsidRDefault="001B7FF6" w:rsidP="001B7FF6">
      <w:pPr>
        <w:rPr>
          <w:rStyle w:val="StyleUnderline"/>
        </w:rPr>
      </w:pPr>
      <w:r w:rsidRPr="00735D3F">
        <w:rPr>
          <w:rStyle w:val="Emphasis"/>
        </w:rPr>
        <w:t xml:space="preserve">To: </w:t>
      </w:r>
      <w:r w:rsidRPr="00735D3F">
        <w:rPr>
          <w:rStyle w:val="StyleUnderline"/>
        </w:rPr>
        <w:t>Leaders and citizens of the world</w:t>
      </w:r>
    </w:p>
    <w:p w14:paraId="2695023E" w14:textId="77777777" w:rsidR="001B7FF6" w:rsidRPr="00935E84" w:rsidRDefault="001B7FF6" w:rsidP="001B7FF6">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3D83D6CC" w14:textId="77777777" w:rsidR="001B7FF6" w:rsidRPr="00735D3F" w:rsidRDefault="001B7FF6" w:rsidP="001B7FF6">
      <w:pPr>
        <w:rPr>
          <w:rStyle w:val="StyleUnderline"/>
        </w:rPr>
      </w:pPr>
      <w:r w:rsidRPr="00735D3F">
        <w:rPr>
          <w:rStyle w:val="Emphasis"/>
        </w:rPr>
        <w:t>Date:</w:t>
      </w:r>
      <w:r w:rsidRPr="00935E84">
        <w:rPr>
          <w:sz w:val="16"/>
        </w:rPr>
        <w:t xml:space="preserve"> </w:t>
      </w:r>
      <w:r w:rsidRPr="00735D3F">
        <w:rPr>
          <w:rStyle w:val="StyleUnderline"/>
        </w:rPr>
        <w:t>January 23, 2020</w:t>
      </w:r>
    </w:p>
    <w:p w14:paraId="05D41486" w14:textId="77777777" w:rsidR="001B7FF6" w:rsidRPr="00935E84" w:rsidRDefault="001B7FF6" w:rsidP="001B7FF6">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342405F0" w14:textId="77777777" w:rsidR="001B7FF6" w:rsidRPr="00935E84" w:rsidRDefault="001B7FF6" w:rsidP="001B7FF6">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650496EF" w14:textId="77777777" w:rsidR="001B7FF6" w:rsidRPr="00935E84" w:rsidRDefault="001B7FF6" w:rsidP="001B7FF6">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7C1F4B5A" w14:textId="77777777" w:rsidR="001B7FF6" w:rsidRPr="00EA673C" w:rsidRDefault="001B7FF6" w:rsidP="001B7FF6">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579AB78D" w14:textId="77777777" w:rsidR="001B7FF6" w:rsidRPr="00EA673C" w:rsidRDefault="001B7FF6" w:rsidP="001B7FF6">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65807FCD" w14:textId="77777777" w:rsidR="001B7FF6" w:rsidRPr="00935E84" w:rsidRDefault="001B7FF6" w:rsidP="001B7FF6">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0DB3C4AD" w14:textId="77777777" w:rsidR="001B7FF6" w:rsidRPr="00935E84" w:rsidRDefault="001B7FF6" w:rsidP="001B7FF6">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w:t>
      </w:r>
      <w:proofErr w:type="gramStart"/>
      <w:r w:rsidRPr="00935E84">
        <w:rPr>
          <w:sz w:val="16"/>
        </w:rPr>
        <w:t>corrupted</w:t>
      </w:r>
      <w:proofErr w:type="gramEnd"/>
      <w:r w:rsidRPr="00935E84">
        <w:rPr>
          <w:sz w:val="16"/>
        </w:rPr>
        <w:t xml:space="preserve"> and manipulated media environment, democratic governments and other institutions that should be working to address these threats have failed to rise to the challenge.</w:t>
      </w:r>
    </w:p>
    <w:p w14:paraId="448CD539" w14:textId="77777777" w:rsidR="001B7FF6" w:rsidRPr="00935E84" w:rsidRDefault="001B7FF6" w:rsidP="001B7FF6">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69DCC445" w14:textId="77777777" w:rsidR="001B7FF6" w:rsidRPr="001540D1" w:rsidRDefault="001B7FF6" w:rsidP="001B7FF6"/>
    <w:p w14:paraId="55627FBB" w14:textId="77777777" w:rsidR="001B7FF6" w:rsidRPr="000B31B6" w:rsidRDefault="001B7FF6" w:rsidP="001B7FF6"/>
    <w:bookmarkEnd w:id="4"/>
    <w:p w14:paraId="0C2523E4" w14:textId="77777777" w:rsidR="001B7FF6" w:rsidRPr="0048446E" w:rsidRDefault="001B7FF6" w:rsidP="001B7FF6"/>
    <w:p w14:paraId="07DE9CBA" w14:textId="77777777" w:rsidR="001B7FF6" w:rsidRDefault="001B7FF6" w:rsidP="001B7FF6">
      <w:pPr>
        <w:pStyle w:val="Heading4"/>
      </w:pPr>
      <w:r>
        <w:t xml:space="preserve">It’s </w:t>
      </w:r>
      <w:r>
        <w:rPr>
          <w:u w:val="single"/>
        </w:rPr>
        <w:t>self-sustainaing</w:t>
      </w:r>
      <w:r>
        <w:t>.</w:t>
      </w:r>
    </w:p>
    <w:p w14:paraId="022F3635" w14:textId="77777777" w:rsidR="001B7FF6" w:rsidRPr="005F74F6" w:rsidRDefault="001B7FF6" w:rsidP="001B7FF6">
      <w:r w:rsidRPr="009174AE">
        <w:t xml:space="preserve">Daron </w:t>
      </w:r>
      <w:r w:rsidRPr="009174AE">
        <w:rPr>
          <w:rStyle w:val="Style13ptBold"/>
        </w:rPr>
        <w:t>Acemoglu 25</w:t>
      </w:r>
      <w:r w:rsidRPr="009174AE">
        <w:t xml:space="preserve">, </w:t>
      </w:r>
      <w:r>
        <w:t xml:space="preserve">Nobel Prize in Economics, Institute Professor at MIT, Faculty Co-Director of the James M. and Cathleen D. Stone Center on Inequality and Shaping the Future of Work, </w:t>
      </w:r>
      <w:r w:rsidRPr="009174AE">
        <w:t xml:space="preserve">NicoláS Ajzenman, Cevat Giray Aksoy, Martin Fiszbein, Carlos Molina, </w:t>
      </w:r>
      <w:r>
        <w:t>March 2025</w:t>
      </w:r>
      <w:r w:rsidRPr="009174AE">
        <w:t xml:space="preserve">, "(Successful) Democracies Breed Their Own Support," </w:t>
      </w:r>
      <w:r>
        <w:t>The Review of Economic Studies, Volume 92, Issue 2, March 2025, Pages 621–655</w:t>
      </w:r>
    </w:p>
    <w:p w14:paraId="683F504A" w14:textId="77777777" w:rsidR="001B7FF6" w:rsidRPr="009174AE" w:rsidRDefault="001B7FF6" w:rsidP="001B7FF6">
      <w:pPr>
        <w:rPr>
          <w:sz w:val="16"/>
        </w:rPr>
      </w:pPr>
      <w:r w:rsidRPr="009174AE">
        <w:rPr>
          <w:rStyle w:val="StyleUnderline"/>
        </w:rPr>
        <w:t xml:space="preserve">Many </w:t>
      </w:r>
      <w:r w:rsidRPr="005F74F6">
        <w:rPr>
          <w:rStyle w:val="Emphasis"/>
        </w:rPr>
        <w:t>commentators</w:t>
      </w:r>
      <w:r w:rsidRPr="005F74F6">
        <w:rPr>
          <w:rStyle w:val="StyleUnderline"/>
        </w:rPr>
        <w:t xml:space="preserve"> view</w:t>
      </w:r>
      <w:r w:rsidRPr="009174AE">
        <w:rPr>
          <w:rStyle w:val="StyleUnderline"/>
        </w:rPr>
        <w:t xml:space="preserve"> our age as the twilight of democracy</w:t>
      </w:r>
      <w:r w:rsidRPr="009174AE">
        <w:rPr>
          <w:sz w:val="16"/>
        </w:rPr>
        <w:t xml:space="preserve"> (e.g. Mishra, 2017; Deneen, 2019) and surveys reporting dwindling support for democratic institutions have multiplied recently. Regardless of the exact cause of democracies’ problems, the public support they receive may be critical for their survival. In this paper, </w:t>
      </w:r>
      <w:r w:rsidRPr="009174AE">
        <w:rPr>
          <w:rStyle w:val="StyleUnderline"/>
        </w:rPr>
        <w:t xml:space="preserve">we have documented that </w:t>
      </w:r>
      <w:r w:rsidRPr="009174AE">
        <w:rPr>
          <w:rStyle w:val="StyleUnderline"/>
          <w:highlight w:val="yellow"/>
        </w:rPr>
        <w:t>support</w:t>
      </w:r>
      <w:r w:rsidRPr="009174AE">
        <w:rPr>
          <w:rStyle w:val="StyleUnderline"/>
        </w:rPr>
        <w:t xml:space="preserve"> for democracy </w:t>
      </w:r>
      <w:r w:rsidRPr="009174AE">
        <w:rPr>
          <w:rStyle w:val="Emphasis"/>
          <w:highlight w:val="yellow"/>
        </w:rPr>
        <w:t>increases significantly</w:t>
      </w:r>
      <w:r w:rsidRPr="009174AE">
        <w:rPr>
          <w:rStyle w:val="StyleUnderline"/>
          <w:highlight w:val="yellow"/>
        </w:rPr>
        <w:t xml:space="preserve"> when</w:t>
      </w:r>
      <w:r w:rsidRPr="009174AE">
        <w:rPr>
          <w:rStyle w:val="StyleUnderline"/>
        </w:rPr>
        <w:t xml:space="preserve"> individuals have been </w:t>
      </w:r>
      <w:r w:rsidRPr="009174AE">
        <w:rPr>
          <w:rStyle w:val="Emphasis"/>
          <w:highlight w:val="yellow"/>
        </w:rPr>
        <w:t>exposed to</w:t>
      </w:r>
      <w:r w:rsidRPr="009174AE">
        <w:rPr>
          <w:rStyle w:val="Emphasis"/>
        </w:rPr>
        <w:t xml:space="preserve"> democratic </w:t>
      </w:r>
      <w:r w:rsidRPr="009174AE">
        <w:rPr>
          <w:rStyle w:val="Emphasis"/>
          <w:highlight w:val="yellow"/>
        </w:rPr>
        <w:t>institutions</w:t>
      </w:r>
      <w:r w:rsidRPr="009174AE">
        <w:rPr>
          <w:rStyle w:val="StyleUnderline"/>
          <w:highlight w:val="yellow"/>
        </w:rPr>
        <w:t>, especially when</w:t>
      </w:r>
      <w:r w:rsidRPr="009174AE">
        <w:rPr>
          <w:rStyle w:val="StyleUnderline"/>
        </w:rPr>
        <w:t xml:space="preserve"> these democratic </w:t>
      </w:r>
      <w:r w:rsidRPr="009174AE">
        <w:rPr>
          <w:rStyle w:val="Emphasis"/>
        </w:rPr>
        <w:t>institutions</w:t>
      </w:r>
      <w:r w:rsidRPr="009174AE">
        <w:rPr>
          <w:rStyle w:val="StyleUnderline"/>
        </w:rPr>
        <w:t xml:space="preserve"> have </w:t>
      </w:r>
      <w:r w:rsidRPr="009174AE">
        <w:rPr>
          <w:rStyle w:val="StyleUnderline"/>
          <w:highlight w:val="yellow"/>
        </w:rPr>
        <w:t>delivered</w:t>
      </w:r>
      <w:r w:rsidRPr="009174AE">
        <w:rPr>
          <w:rStyle w:val="StyleUnderline"/>
        </w:rPr>
        <w:t xml:space="preserve"> in terms of </w:t>
      </w:r>
      <w:r w:rsidRPr="009174AE">
        <w:rPr>
          <w:rStyle w:val="Emphasis"/>
        </w:rPr>
        <w:t xml:space="preserve">economic </w:t>
      </w:r>
      <w:r w:rsidRPr="009174AE">
        <w:rPr>
          <w:rStyle w:val="Emphasis"/>
          <w:highlight w:val="yellow"/>
        </w:rPr>
        <w:t>growth</w:t>
      </w:r>
      <w:r w:rsidRPr="009174AE">
        <w:rPr>
          <w:rStyle w:val="StyleUnderline"/>
        </w:rPr>
        <w:t xml:space="preserve">, peace and political </w:t>
      </w:r>
      <w:r w:rsidRPr="009174AE">
        <w:rPr>
          <w:rStyle w:val="Emphasis"/>
          <w:highlight w:val="yellow"/>
        </w:rPr>
        <w:t>stability</w:t>
      </w:r>
      <w:r w:rsidRPr="009174AE">
        <w:rPr>
          <w:rStyle w:val="StyleUnderline"/>
        </w:rPr>
        <w:t xml:space="preserve">, </w:t>
      </w:r>
      <w:r w:rsidRPr="009174AE">
        <w:rPr>
          <w:rStyle w:val="Emphasis"/>
        </w:rPr>
        <w:t xml:space="preserve">control of </w:t>
      </w:r>
      <w:r w:rsidRPr="009174AE">
        <w:rPr>
          <w:rStyle w:val="Emphasis"/>
          <w:highlight w:val="yellow"/>
        </w:rPr>
        <w:t>corruption</w:t>
      </w:r>
      <w:r w:rsidRPr="009174AE">
        <w:rPr>
          <w:rStyle w:val="StyleUnderline"/>
        </w:rPr>
        <w:t>, public expenditure</w:t>
      </w:r>
      <w:r w:rsidRPr="009174AE">
        <w:rPr>
          <w:sz w:val="16"/>
        </w:rPr>
        <w:t>, and low inequality.</w:t>
      </w:r>
    </w:p>
    <w:p w14:paraId="5FF81A33" w14:textId="77777777" w:rsidR="001B7FF6" w:rsidRPr="009174AE" w:rsidRDefault="001B7FF6" w:rsidP="001B7FF6">
      <w:pPr>
        <w:rPr>
          <w:sz w:val="16"/>
        </w:rPr>
      </w:pPr>
      <w:r w:rsidRPr="009174AE">
        <w:rPr>
          <w:rStyle w:val="StyleUnderline"/>
        </w:rPr>
        <w:t xml:space="preserve">We have built this case by </w:t>
      </w:r>
      <w:r w:rsidRPr="009174AE">
        <w:rPr>
          <w:rStyle w:val="StyleUnderline"/>
          <w:highlight w:val="yellow"/>
        </w:rPr>
        <w:t xml:space="preserve">using </w:t>
      </w:r>
      <w:r w:rsidRPr="009174AE">
        <w:rPr>
          <w:rStyle w:val="Emphasis"/>
          <w:highlight w:val="yellow"/>
        </w:rPr>
        <w:t>several empirical strategies</w:t>
      </w:r>
      <w:r w:rsidRPr="009174AE">
        <w:rPr>
          <w:rStyle w:val="StyleUnderline"/>
        </w:rPr>
        <w:t>, approaches, and datasets</w:t>
      </w:r>
      <w:r w:rsidRPr="009174AE">
        <w:rPr>
          <w:sz w:val="16"/>
        </w:rPr>
        <w:t xml:space="preserve">. Our baseline approach compares individuals in the same age group that have had different democratic experiences—both in terms of length and whether democracies have performed successfully—across countries as well as different age groups within the same country and the same age group across different points in time. </w:t>
      </w:r>
      <w:r w:rsidRPr="009174AE">
        <w:rPr>
          <w:rStyle w:val="StyleUnderline"/>
          <w:highlight w:val="yellow"/>
        </w:rPr>
        <w:t>In all cases</w:t>
      </w:r>
      <w:r w:rsidRPr="009174AE">
        <w:rPr>
          <w:rStyle w:val="StyleUnderline"/>
        </w:rPr>
        <w:t xml:space="preserve">, an </w:t>
      </w:r>
      <w:r w:rsidRPr="009174AE">
        <w:rPr>
          <w:rStyle w:val="Emphasis"/>
          <w:highlight w:val="yellow"/>
        </w:rPr>
        <w:t>increase in exposure</w:t>
      </w:r>
      <w:r w:rsidRPr="009174AE">
        <w:rPr>
          <w:rStyle w:val="StyleUnderline"/>
        </w:rPr>
        <w:t xml:space="preserve"> to (successful) democracy </w:t>
      </w:r>
      <w:r w:rsidRPr="009174AE">
        <w:rPr>
          <w:rStyle w:val="StyleUnderline"/>
          <w:highlight w:val="yellow"/>
        </w:rPr>
        <w:t>makes</w:t>
      </w:r>
      <w:r w:rsidRPr="009174AE">
        <w:rPr>
          <w:rStyle w:val="StyleUnderline"/>
        </w:rPr>
        <w:t xml:space="preserve"> an </w:t>
      </w:r>
      <w:r w:rsidRPr="009174AE">
        <w:rPr>
          <w:rStyle w:val="StyleUnderline"/>
          <w:highlight w:val="yellow"/>
        </w:rPr>
        <w:t xml:space="preserve">individual </w:t>
      </w:r>
      <w:r w:rsidRPr="009174AE">
        <w:rPr>
          <w:rStyle w:val="Emphasis"/>
          <w:highlight w:val="yellow"/>
        </w:rPr>
        <w:t>more likely</w:t>
      </w:r>
      <w:r w:rsidRPr="009174AE">
        <w:rPr>
          <w:rStyle w:val="Emphasis"/>
        </w:rPr>
        <w:t xml:space="preserve"> to support</w:t>
      </w:r>
      <w:r w:rsidRPr="009174AE">
        <w:rPr>
          <w:rStyle w:val="StyleUnderline"/>
        </w:rPr>
        <w:t xml:space="preserve"> democracy, </w:t>
      </w:r>
      <w:r w:rsidRPr="009174AE">
        <w:rPr>
          <w:rStyle w:val="Emphasis"/>
          <w:highlight w:val="yellow"/>
        </w:rPr>
        <w:t>oppose</w:t>
      </w:r>
      <w:r w:rsidRPr="009174AE">
        <w:rPr>
          <w:rStyle w:val="Emphasis"/>
        </w:rPr>
        <w:t xml:space="preserve"> a strong </w:t>
      </w:r>
      <w:r w:rsidRPr="009174AE">
        <w:rPr>
          <w:rStyle w:val="Emphasis"/>
          <w:highlight w:val="yellow"/>
        </w:rPr>
        <w:t>leader</w:t>
      </w:r>
      <w:r w:rsidRPr="009174AE">
        <w:rPr>
          <w:rStyle w:val="StyleUnderline"/>
        </w:rPr>
        <w:t xml:space="preserve">, oppose army rule, become </w:t>
      </w:r>
      <w:r w:rsidRPr="009174AE">
        <w:rPr>
          <w:rStyle w:val="Emphasis"/>
        </w:rPr>
        <w:t xml:space="preserve">more </w:t>
      </w:r>
      <w:r w:rsidRPr="009174AE">
        <w:rPr>
          <w:rStyle w:val="Emphasis"/>
          <w:highlight w:val="yellow"/>
        </w:rPr>
        <w:t>willing to defend</w:t>
      </w:r>
      <w:r w:rsidRPr="009174AE">
        <w:rPr>
          <w:rStyle w:val="StyleUnderline"/>
        </w:rPr>
        <w:t xml:space="preserve"> the democratic </w:t>
      </w:r>
      <w:r w:rsidRPr="009174AE">
        <w:rPr>
          <w:rStyle w:val="Emphasis"/>
        </w:rPr>
        <w:t>system</w:t>
      </w:r>
      <w:r w:rsidRPr="009174AE">
        <w:rPr>
          <w:sz w:val="16"/>
        </w:rPr>
        <w:t>, and put more trust in the government rather than non-elected experts.</w:t>
      </w:r>
    </w:p>
    <w:p w14:paraId="4C11F5E9" w14:textId="77777777" w:rsidR="001B7FF6" w:rsidRPr="009174AE" w:rsidRDefault="001B7FF6" w:rsidP="001B7FF6">
      <w:pPr>
        <w:rPr>
          <w:sz w:val="16"/>
        </w:rPr>
      </w:pPr>
      <w:r w:rsidRPr="009174AE">
        <w:rPr>
          <w:sz w:val="16"/>
        </w:rPr>
        <w:t xml:space="preserve">Across a variety of specifications, samples, and estimation strategies, </w:t>
      </w:r>
      <w:r w:rsidRPr="005F74F6">
        <w:rPr>
          <w:rStyle w:val="StyleUnderline"/>
          <w:highlight w:val="yellow"/>
        </w:rPr>
        <w:t xml:space="preserve">these </w:t>
      </w:r>
      <w:r w:rsidRPr="005F74F6">
        <w:rPr>
          <w:rStyle w:val="Emphasis"/>
          <w:highlight w:val="yellow"/>
        </w:rPr>
        <w:t xml:space="preserve">patterns are </w:t>
      </w:r>
      <w:proofErr w:type="gramStart"/>
      <w:r w:rsidRPr="005F74F6">
        <w:rPr>
          <w:rStyle w:val="Emphasis"/>
          <w:highlight w:val="yellow"/>
        </w:rPr>
        <w:t>robust</w:t>
      </w:r>
      <w:proofErr w:type="gramEnd"/>
      <w:r w:rsidRPr="009174AE">
        <w:rPr>
          <w:rStyle w:val="StyleUnderline"/>
        </w:rPr>
        <w:t xml:space="preserve"> and their </w:t>
      </w:r>
      <w:r w:rsidRPr="005F74F6">
        <w:rPr>
          <w:rStyle w:val="StyleUnderline"/>
          <w:highlight w:val="yellow"/>
        </w:rPr>
        <w:t>timing</w:t>
      </w:r>
      <w:r w:rsidRPr="009174AE">
        <w:rPr>
          <w:sz w:val="16"/>
        </w:rPr>
        <w:t xml:space="preserve"> (e.g. pre-birth exposure having no effect) </w:t>
      </w:r>
      <w:r w:rsidRPr="009174AE">
        <w:rPr>
          <w:rStyle w:val="StyleUnderline"/>
        </w:rPr>
        <w:t xml:space="preserve">is </w:t>
      </w:r>
      <w:r w:rsidRPr="005F74F6">
        <w:rPr>
          <w:rStyle w:val="Emphasis"/>
          <w:highlight w:val="yellow"/>
        </w:rPr>
        <w:t>consistent</w:t>
      </w:r>
      <w:r w:rsidRPr="009174AE">
        <w:rPr>
          <w:rStyle w:val="StyleUnderline"/>
        </w:rPr>
        <w:t xml:space="preserve"> with our interpretation that our strategy estimates the </w:t>
      </w:r>
      <w:r w:rsidRPr="005F74F6">
        <w:rPr>
          <w:rStyle w:val="StyleUnderline"/>
          <w:highlight w:val="yellow"/>
        </w:rPr>
        <w:t xml:space="preserve">impact of </w:t>
      </w:r>
      <w:r w:rsidRPr="005F74F6">
        <w:rPr>
          <w:rStyle w:val="Emphasis"/>
          <w:highlight w:val="yellow"/>
        </w:rPr>
        <w:t>exposure</w:t>
      </w:r>
      <w:r w:rsidRPr="009174AE">
        <w:rPr>
          <w:rStyle w:val="StyleUnderline"/>
        </w:rPr>
        <w:t xml:space="preserve"> to </w:t>
      </w:r>
      <w:r w:rsidRPr="009174AE">
        <w:rPr>
          <w:rStyle w:val="Emphasis"/>
        </w:rPr>
        <w:t>successful democracy</w:t>
      </w:r>
      <w:r w:rsidRPr="009174AE">
        <w:rPr>
          <w:rStyle w:val="StyleUnderline"/>
        </w:rPr>
        <w:t xml:space="preserve">, </w:t>
      </w:r>
      <w:r w:rsidRPr="005F74F6">
        <w:rPr>
          <w:rStyle w:val="StyleUnderline"/>
          <w:highlight w:val="yellow"/>
        </w:rPr>
        <w:t>rather than</w:t>
      </w:r>
      <w:r w:rsidRPr="009174AE">
        <w:rPr>
          <w:rStyle w:val="StyleUnderline"/>
        </w:rPr>
        <w:t xml:space="preserve"> a </w:t>
      </w:r>
      <w:r w:rsidRPr="009174AE">
        <w:rPr>
          <w:rStyle w:val="Emphasis"/>
        </w:rPr>
        <w:t xml:space="preserve">spurious </w:t>
      </w:r>
      <w:r w:rsidRPr="005F74F6">
        <w:rPr>
          <w:rStyle w:val="Emphasis"/>
          <w:highlight w:val="yellow"/>
        </w:rPr>
        <w:t>correlation</w:t>
      </w:r>
      <w:r w:rsidRPr="005F74F6">
        <w:rPr>
          <w:rStyle w:val="StyleUnderline"/>
          <w:highlight w:val="yellow"/>
        </w:rPr>
        <w:t xml:space="preserve"> or</w:t>
      </w:r>
      <w:r w:rsidRPr="009174AE">
        <w:rPr>
          <w:rStyle w:val="StyleUnderline"/>
        </w:rPr>
        <w:t xml:space="preserve"> the influence of </w:t>
      </w:r>
      <w:r w:rsidRPr="005F74F6">
        <w:rPr>
          <w:rStyle w:val="Emphasis"/>
          <w:highlight w:val="yellow"/>
        </w:rPr>
        <w:t>omitted variables</w:t>
      </w:r>
      <w:r w:rsidRPr="009174AE">
        <w:rPr>
          <w:rStyle w:val="StyleUnderline"/>
        </w:rPr>
        <w:t xml:space="preserve">. </w:t>
      </w:r>
      <w:r w:rsidRPr="005F74F6">
        <w:rPr>
          <w:sz w:val="16"/>
        </w:rPr>
        <w:t xml:space="preserve">We have also documented that exposure to overall or successful democracy does not influence non-political attitudes. These placebo exercises assuage, at least partially, </w:t>
      </w:r>
      <w:proofErr w:type="gramStart"/>
      <w:r w:rsidRPr="005F74F6">
        <w:rPr>
          <w:sz w:val="16"/>
        </w:rPr>
        <w:t>concerns about</w:t>
      </w:r>
      <w:proofErr w:type="gramEnd"/>
      <w:r w:rsidRPr="005F74F6">
        <w:rPr>
          <w:sz w:val="16"/>
        </w:rPr>
        <w:t xml:space="preserve"> our results being driven by general social changes that simultaneously impact a country’s democratic status and its citizens’ views about democracy.</w:t>
      </w:r>
    </w:p>
    <w:p w14:paraId="6813CE3F" w14:textId="77777777" w:rsidR="001B7FF6" w:rsidRDefault="001B7FF6" w:rsidP="001B7FF6">
      <w:pPr>
        <w:rPr>
          <w:sz w:val="16"/>
        </w:rPr>
      </w:pPr>
      <w:r w:rsidRPr="009174AE">
        <w:rPr>
          <w:sz w:val="16"/>
        </w:rPr>
        <w:t>Our results have implications for policy discussions. They suggest, for example, that t</w:t>
      </w:r>
      <w:r w:rsidRPr="009174AE">
        <w:rPr>
          <w:rStyle w:val="StyleUnderline"/>
        </w:rPr>
        <w:t xml:space="preserve">he </w:t>
      </w:r>
      <w:r w:rsidRPr="005F74F6">
        <w:rPr>
          <w:rStyle w:val="StyleUnderline"/>
          <w:highlight w:val="yellow"/>
        </w:rPr>
        <w:t>ability</w:t>
      </w:r>
      <w:r w:rsidRPr="009174AE">
        <w:rPr>
          <w:rStyle w:val="StyleUnderline"/>
        </w:rPr>
        <w:t xml:space="preserve"> of </w:t>
      </w:r>
      <w:r w:rsidRPr="005F74F6">
        <w:rPr>
          <w:rStyle w:val="Emphasis"/>
        </w:rPr>
        <w:t>democratic regimes</w:t>
      </w:r>
      <w:r w:rsidRPr="009174AE">
        <w:rPr>
          <w:rStyle w:val="StyleUnderline"/>
        </w:rPr>
        <w:t xml:space="preserve"> </w:t>
      </w:r>
      <w:r w:rsidRPr="005F74F6">
        <w:rPr>
          <w:rStyle w:val="StyleUnderline"/>
          <w:highlight w:val="yellow"/>
        </w:rPr>
        <w:t>to deliver</w:t>
      </w:r>
      <w:r w:rsidRPr="009174AE">
        <w:rPr>
          <w:rStyle w:val="StyleUnderline"/>
        </w:rPr>
        <w:t xml:space="preserve"> prosperity, low corruption, </w:t>
      </w:r>
      <w:r w:rsidRPr="005F74F6">
        <w:rPr>
          <w:rStyle w:val="Emphasis"/>
        </w:rPr>
        <w:t>peace</w:t>
      </w:r>
      <w:r w:rsidRPr="009174AE">
        <w:rPr>
          <w:rStyle w:val="StyleUnderline"/>
        </w:rPr>
        <w:t xml:space="preserve"> and </w:t>
      </w:r>
      <w:r w:rsidRPr="005F74F6">
        <w:rPr>
          <w:rStyle w:val="Emphasis"/>
        </w:rPr>
        <w:t>political stability</w:t>
      </w:r>
      <w:r w:rsidRPr="009174AE">
        <w:rPr>
          <w:rStyle w:val="StyleUnderline"/>
        </w:rPr>
        <w:t xml:space="preserve">, and redistribution, as well as the </w:t>
      </w:r>
      <w:r w:rsidRPr="005F74F6">
        <w:rPr>
          <w:rStyle w:val="Emphasis"/>
        </w:rPr>
        <w:t>availability of credible information</w:t>
      </w:r>
      <w:r w:rsidRPr="009174AE">
        <w:rPr>
          <w:rStyle w:val="StyleUnderline"/>
        </w:rPr>
        <w:t xml:space="preserve"> on democracy’s positive effects may be </w:t>
      </w:r>
      <w:r w:rsidRPr="005F74F6">
        <w:rPr>
          <w:rStyle w:val="Emphasis"/>
          <w:highlight w:val="yellow"/>
        </w:rPr>
        <w:t>important</w:t>
      </w:r>
      <w:r w:rsidRPr="005F74F6">
        <w:rPr>
          <w:rStyle w:val="StyleUnderline"/>
          <w:highlight w:val="yellow"/>
        </w:rPr>
        <w:t xml:space="preserve"> to secure</w:t>
      </w:r>
      <w:r w:rsidRPr="009174AE">
        <w:rPr>
          <w:rStyle w:val="StyleUnderline"/>
        </w:rPr>
        <w:t xml:space="preserve"> democratic </w:t>
      </w:r>
      <w:r w:rsidRPr="005F74F6">
        <w:rPr>
          <w:rStyle w:val="StyleUnderline"/>
          <w:highlight w:val="yellow"/>
        </w:rPr>
        <w:t>stability</w:t>
      </w:r>
      <w:r w:rsidRPr="009174AE">
        <w:rPr>
          <w:sz w:val="16"/>
        </w:rPr>
        <w:t xml:space="preserve">. The relevance of these considerations becomes more salient in </w:t>
      </w:r>
      <w:proofErr w:type="gramStart"/>
      <w:r w:rsidRPr="009174AE">
        <w:rPr>
          <w:sz w:val="16"/>
        </w:rPr>
        <w:t>a context</w:t>
      </w:r>
      <w:proofErr w:type="gramEnd"/>
      <w:r w:rsidRPr="009174AE">
        <w:rPr>
          <w:sz w:val="16"/>
        </w:rPr>
        <w:t xml:space="preserve"> of recent anti-democratic trends around the world.</w:t>
      </w:r>
    </w:p>
    <w:p w14:paraId="5ADC4896" w14:textId="77777777" w:rsidR="001B7FF6" w:rsidRPr="00A10D6E" w:rsidRDefault="001B7FF6" w:rsidP="001B7FF6"/>
    <w:p w14:paraId="4FD98C71" w14:textId="77777777" w:rsidR="001B7FF6" w:rsidRDefault="001B7FF6" w:rsidP="001B7FF6">
      <w:pPr>
        <w:pStyle w:val="Heading3"/>
      </w:pPr>
      <w:r>
        <w:t>Democracy---2AC</w:t>
      </w:r>
    </w:p>
    <w:p w14:paraId="101DE36E" w14:textId="77777777" w:rsidR="001B7FF6" w:rsidRDefault="001B7FF6" w:rsidP="001B7FF6">
      <w:pPr>
        <w:pStyle w:val="Heading3"/>
      </w:pPr>
      <w:r>
        <w:t>Intel---2AC</w:t>
      </w:r>
    </w:p>
    <w:p w14:paraId="5FAB9DC1" w14:textId="77777777" w:rsidR="001B7FF6" w:rsidRDefault="001B7FF6" w:rsidP="001B7FF6">
      <w:pPr>
        <w:pStyle w:val="Heading2"/>
      </w:pPr>
      <w:r>
        <w:t>OFF</w:t>
      </w:r>
    </w:p>
    <w:p w14:paraId="55CFD5D8" w14:textId="77777777" w:rsidR="001B7FF6" w:rsidRDefault="001B7FF6" w:rsidP="001B7FF6">
      <w:pPr>
        <w:pStyle w:val="Heading3"/>
      </w:pPr>
      <w:r>
        <w:t>T NLRA---2AC</w:t>
      </w:r>
    </w:p>
    <w:p w14:paraId="214BAC6B" w14:textId="77777777" w:rsidR="001B7FF6" w:rsidRPr="00DC63FA" w:rsidRDefault="001B7FF6" w:rsidP="001B7FF6">
      <w:pPr>
        <w:pStyle w:val="Analytic"/>
      </w:pPr>
      <w:r>
        <w:t xml:space="preserve">1. C/I. </w:t>
      </w:r>
    </w:p>
    <w:p w14:paraId="6F223C64" w14:textId="77777777" w:rsidR="001B7FF6" w:rsidRDefault="001B7FF6" w:rsidP="001B7FF6">
      <w:pPr>
        <w:pStyle w:val="Heading4"/>
      </w:pPr>
      <w:r>
        <w:t xml:space="preserve">CBR is </w:t>
      </w:r>
      <w:r>
        <w:rPr>
          <w:u w:val="single"/>
        </w:rPr>
        <w:t>any statute</w:t>
      </w:r>
      <w:r>
        <w:t>.</w:t>
      </w:r>
    </w:p>
    <w:p w14:paraId="0F73B906" w14:textId="77777777" w:rsidR="001B7FF6" w:rsidRPr="00183FBF" w:rsidRDefault="001B7FF6" w:rsidP="001B7FF6">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658DD5D9" w14:textId="77777777" w:rsidR="001B7FF6" w:rsidRPr="00183FBF" w:rsidRDefault="001B7FF6" w:rsidP="001B7FF6">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0D51C84B" w14:textId="77777777" w:rsidR="001B7FF6" w:rsidRPr="00183FBF" w:rsidRDefault="001B7FF6" w:rsidP="001B7FF6">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t>
      </w:r>
      <w:proofErr w:type="gramStart"/>
      <w:r w:rsidRPr="00697D50">
        <w:rPr>
          <w:sz w:val="16"/>
        </w:rPr>
        <w:t>with regard to</w:t>
      </w:r>
      <w:proofErr w:type="gramEnd"/>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157D8C49" w14:textId="77777777" w:rsidR="001B7FF6" w:rsidRPr="003731AF" w:rsidRDefault="001B7FF6" w:rsidP="001B7FF6">
      <w:pPr>
        <w:rPr>
          <w:sz w:val="12"/>
          <w:szCs w:val="12"/>
        </w:rPr>
      </w:pPr>
      <w:r w:rsidRPr="003731AF">
        <w:rPr>
          <w:sz w:val="12"/>
          <w:szCs w:val="12"/>
        </w:rPr>
        <w:t>Results in Brief</w:t>
      </w:r>
    </w:p>
    <w:p w14:paraId="0C7B985A" w14:textId="77777777" w:rsidR="001B7FF6" w:rsidRPr="003731AF" w:rsidRDefault="001B7FF6" w:rsidP="001B7FF6">
      <w:pPr>
        <w:rPr>
          <w:sz w:val="12"/>
          <w:szCs w:val="12"/>
        </w:rPr>
      </w:pPr>
      <w:r w:rsidRPr="003731AF">
        <w:rPr>
          <w:sz w:val="12"/>
          <w:szCs w:val="12"/>
        </w:rPr>
        <w:t xml:space="preserve">We estimate that about three-quarters of the civilian workforce—or about 103 million of the approximate 135 million people in the labor force as of February </w:t>
      </w:r>
      <w:proofErr w:type="gramStart"/>
      <w:r w:rsidRPr="003731AF">
        <w:rPr>
          <w:sz w:val="12"/>
          <w:szCs w:val="12"/>
        </w:rPr>
        <w:t>2001—</w:t>
      </w:r>
      <w:proofErr w:type="gramEnd"/>
      <w:r w:rsidRPr="003731AF">
        <w:rPr>
          <w:sz w:val="12"/>
          <w:szCs w:val="12"/>
        </w:rPr>
        <w:t>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C906146" w14:textId="77777777" w:rsidR="001B7FF6" w:rsidRPr="00183FBF" w:rsidRDefault="001B7FF6" w:rsidP="001B7FF6">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9F0BD8E" w14:textId="77777777" w:rsidR="001B7FF6" w:rsidRDefault="001B7FF6" w:rsidP="001B7FF6">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2B399512" w14:textId="77777777" w:rsidR="001B7FF6" w:rsidRDefault="001B7FF6" w:rsidP="001B7FF6">
      <w:pPr>
        <w:pStyle w:val="Heading3"/>
      </w:pPr>
      <w:r>
        <w:t>T-Subsets---2AC</w:t>
      </w:r>
    </w:p>
    <w:p w14:paraId="58813044" w14:textId="77777777" w:rsidR="001B7FF6" w:rsidRPr="00A44EAC" w:rsidRDefault="001B7FF6" w:rsidP="001B7FF6">
      <w:pPr>
        <w:pStyle w:val="Heading4"/>
      </w:pPr>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6F2597E9" w14:textId="77777777" w:rsidR="001B7FF6" w:rsidRPr="00A44EAC" w:rsidRDefault="001B7FF6" w:rsidP="001B7FF6">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041C57A" w14:textId="77777777" w:rsidR="001B7FF6" w:rsidRPr="00A44EAC" w:rsidRDefault="001B7FF6" w:rsidP="001B7FF6">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proofErr w:type="gramStart"/>
      <w:r w:rsidRPr="00A44EAC">
        <w:rPr>
          <w:rStyle w:val="Emphasis"/>
          <w:highlight w:val="yellow"/>
        </w:rPr>
        <w:t>substantial</w:t>
      </w:r>
      <w:r w:rsidRPr="00A44EAC">
        <w:rPr>
          <w:rStyle w:val="Emphasis"/>
        </w:rPr>
        <w:t>[</w:t>
      </w:r>
      <w:proofErr w:type="gramEnd"/>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w:t>
      </w:r>
      <w:proofErr w:type="gramStart"/>
      <w:r w:rsidRPr="00A44EAC">
        <w:rPr>
          <w:sz w:val="16"/>
        </w:rPr>
        <w:t>’ ”</w:t>
      </w:r>
      <w:proofErr w:type="gramEnd"/>
      <w:r w:rsidRPr="00A44EAC">
        <w:rPr>
          <w:sz w:val="16"/>
        </w:rPr>
        <w:t xml:space="preserve">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4641884D" w14:textId="77777777" w:rsidR="001B7FF6" w:rsidRDefault="001B7FF6" w:rsidP="001B7FF6">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CLC, No. 13-3409, 32 Mass. L. Rep. 82, 2013 WL 7863572, at *1 (Mass. Super. Ct. Dec. 19, 2013)). This is an implicit concession by ATU that not all state-imposed diminutions of bargaining rights violate section 13(c)(</w:t>
      </w:r>
      <w:proofErr w:type="gramStart"/>
      <w:r w:rsidRPr="00A44EAC">
        <w:rPr>
          <w:sz w:val="16"/>
        </w:rPr>
        <w:t>2)--</w:t>
      </w:r>
      <w:proofErr w:type="gramEnd"/>
      <w:r w:rsidRPr="00A44EAC">
        <w:rPr>
          <w:sz w:val="16"/>
        </w:rPr>
        <w:t xml:space="preserve">only those that remain unfair in their overall effect after accounting for the possibility </w:t>
      </w:r>
      <w:proofErr w:type="gramStart"/>
      <w:r w:rsidRPr="00A44EAC">
        <w:rPr>
          <w:sz w:val="16"/>
        </w:rPr>
        <w:t>for</w:t>
      </w:r>
      <w:proofErr w:type="gramEnd"/>
      <w:r w:rsidRPr="00A44EAC">
        <w:rPr>
          <w:sz w:val="16"/>
        </w:rPr>
        <w:t xml:space="preserve">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5B16C78A" w14:textId="77777777" w:rsidR="001B7FF6" w:rsidRDefault="001B7FF6" w:rsidP="001B7FF6">
      <w:pPr>
        <w:rPr>
          <w:sz w:val="16"/>
        </w:rPr>
      </w:pPr>
    </w:p>
    <w:p w14:paraId="13F1E39C" w14:textId="77777777" w:rsidR="001B7FF6" w:rsidRPr="00FE15AC" w:rsidRDefault="001B7FF6" w:rsidP="001B7FF6">
      <w:pPr>
        <w:pStyle w:val="Heading4"/>
      </w:pPr>
      <w:r>
        <w:t xml:space="preserve">‘Workers’ are </w:t>
      </w:r>
      <w:r w:rsidRPr="00FE15AC">
        <w:rPr>
          <w:u w:val="single"/>
        </w:rPr>
        <w:t>discrete</w:t>
      </w:r>
      <w:r>
        <w:t>.</w:t>
      </w:r>
    </w:p>
    <w:p w14:paraId="41B58F6B" w14:textId="77777777" w:rsidR="001B7FF6" w:rsidRPr="00FE15AC" w:rsidRDefault="001B7FF6" w:rsidP="001B7FF6">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6D4BDB1A" w14:textId="77777777" w:rsidR="001B7FF6" w:rsidRPr="00FE15AC" w:rsidRDefault="001B7FF6" w:rsidP="001B7FF6">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proofErr w:type="gramStart"/>
      <w:r w:rsidRPr="00FE15AC">
        <w:rPr>
          <w:rStyle w:val="StyleUnderline"/>
          <w:highlight w:val="yellow"/>
        </w:rPr>
        <w:t>means</w:t>
      </w:r>
      <w:proofErr w:type="gramEnd"/>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2216F7B" w14:textId="77777777" w:rsidR="001B7FF6" w:rsidRDefault="001B7FF6" w:rsidP="001B7FF6">
      <w:pPr>
        <w:rPr>
          <w:sz w:val="16"/>
        </w:rPr>
      </w:pPr>
    </w:p>
    <w:p w14:paraId="27BE7F0D" w14:textId="77777777" w:rsidR="001B7FF6" w:rsidRPr="00A44EAC" w:rsidRDefault="001B7FF6" w:rsidP="001B7FF6">
      <w:pPr>
        <w:pStyle w:val="Heading4"/>
      </w:pPr>
      <w:r w:rsidRPr="00A44EAC">
        <w:t xml:space="preserve">‘Substantially’ means </w:t>
      </w:r>
      <w:r w:rsidRPr="00A44EAC">
        <w:rPr>
          <w:u w:val="single"/>
        </w:rPr>
        <w:t>considerable</w:t>
      </w:r>
      <w:r w:rsidRPr="00A44EAC">
        <w:t>.</w:t>
      </w:r>
    </w:p>
    <w:p w14:paraId="521CE67F" w14:textId="77777777" w:rsidR="001B7FF6" w:rsidRPr="00A44EAC" w:rsidRDefault="001B7FF6" w:rsidP="001B7FF6">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39C368A2" w14:textId="77777777" w:rsidR="001B7FF6" w:rsidRPr="00A44EAC" w:rsidRDefault="001B7FF6" w:rsidP="001B7FF6">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891E82B" w14:textId="77777777" w:rsidR="001B7FF6" w:rsidRDefault="001B7FF6" w:rsidP="001B7FF6">
      <w:pPr>
        <w:rPr>
          <w:sz w:val="16"/>
        </w:rPr>
      </w:pPr>
    </w:p>
    <w:p w14:paraId="308480E1" w14:textId="77777777" w:rsidR="001B7FF6" w:rsidRDefault="001B7FF6" w:rsidP="001B7FF6"/>
    <w:p w14:paraId="4D9DDDA3" w14:textId="58D72B68" w:rsidR="001B7FF6" w:rsidRDefault="001B7FF6" w:rsidP="001B7FF6">
      <w:pPr>
        <w:pStyle w:val="Analytic"/>
      </w:pPr>
    </w:p>
    <w:p w14:paraId="3C4C9A9F" w14:textId="77777777" w:rsidR="001B7FF6" w:rsidRDefault="001B7FF6" w:rsidP="001B7FF6">
      <w:pPr>
        <w:pStyle w:val="Heading4"/>
      </w:pPr>
      <w:r>
        <w:t xml:space="preserve">ILO evidence is so unpredictable. </w:t>
      </w:r>
      <w:r w:rsidRPr="00F551FF">
        <w:rPr>
          <w:highlight w:val="yellow"/>
        </w:rPr>
        <w:t>Yellow</w:t>
      </w:r>
      <w:r>
        <w:t xml:space="preserve">. </w:t>
      </w:r>
    </w:p>
    <w:p w14:paraId="61D48885" w14:textId="77777777" w:rsidR="001B7FF6" w:rsidRDefault="001B7FF6" w:rsidP="001B7FF6">
      <w:r>
        <w:rPr>
          <w:rStyle w:val="Style13ptBold"/>
        </w:rPr>
        <w:t xml:space="preserve">1NC </w:t>
      </w:r>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1865073" w14:textId="77777777" w:rsidR="001B7FF6" w:rsidRPr="00880819" w:rsidRDefault="001B7FF6" w:rsidP="001B7FF6">
      <w:pPr>
        <w:rPr>
          <w:sz w:val="16"/>
        </w:rPr>
      </w:pPr>
      <w:r w:rsidRPr="00880819">
        <w:rPr>
          <w:sz w:val="16"/>
        </w:rPr>
        <w:t xml:space="preserve">5. </w:t>
      </w:r>
      <w:proofErr w:type="gramStart"/>
      <w:r w:rsidRPr="00880819">
        <w:rPr>
          <w:sz w:val="16"/>
        </w:rPr>
        <w:t xml:space="preserve">For the </w:t>
      </w:r>
      <w:r w:rsidRPr="00F551FF">
        <w:rPr>
          <w:rStyle w:val="Emphasis"/>
          <w:highlight w:val="yellow"/>
        </w:rPr>
        <w:t>purpose of</w:t>
      </w:r>
      <w:proofErr w:type="gramEnd"/>
      <w:r w:rsidRPr="00F551FF">
        <w:rPr>
          <w:rStyle w:val="Emphasis"/>
          <w:highlight w:val="yellow"/>
        </w:rPr>
        <w:t xml:space="preserve"> the proposed instrument</w:t>
      </w:r>
      <w:r w:rsidRPr="00880819">
        <w:rPr>
          <w:sz w:val="16"/>
        </w:rPr>
        <w:t xml:space="preserve">- </w:t>
      </w:r>
    </w:p>
    <w:p w14:paraId="08C92878" w14:textId="77777777" w:rsidR="001B7FF6" w:rsidRPr="00880819" w:rsidRDefault="001B7FF6" w:rsidP="001B7FF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8222B28" w14:textId="77777777" w:rsidR="001B7FF6" w:rsidRPr="00880819" w:rsidRDefault="001B7FF6" w:rsidP="001B7FF6">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 xml:space="preserve">all employed </w:t>
      </w:r>
      <w:proofErr w:type="gramStart"/>
      <w:r w:rsidRPr="00DA712C">
        <w:rPr>
          <w:rStyle w:val="Emphasis"/>
          <w:highlight w:val="cyan"/>
        </w:rPr>
        <w:t>persons</w:t>
      </w:r>
      <w:proofErr w:type="gramEnd"/>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41DE73C6" w14:textId="77777777" w:rsidR="001B7FF6" w:rsidRPr="00880819" w:rsidRDefault="001B7FF6" w:rsidP="001B7FF6">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E0C4F65" w14:textId="77777777" w:rsidR="001B7FF6" w:rsidRPr="00700E24" w:rsidRDefault="001B7FF6" w:rsidP="001B7FF6">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094E8EB7" w14:textId="77777777" w:rsidR="001B7FF6" w:rsidRDefault="001B7FF6" w:rsidP="001B7FF6">
      <w:pPr>
        <w:pStyle w:val="Heading4"/>
        <w:rPr>
          <w:u w:val="single"/>
        </w:rPr>
      </w:pPr>
      <w:r>
        <w:t xml:space="preserve">So is their substantially definition. </w:t>
      </w:r>
      <w:r w:rsidRPr="00E42606">
        <w:rPr>
          <w:highlight w:val="yellow"/>
        </w:rPr>
        <w:t>Yellow</w:t>
      </w:r>
      <w:r>
        <w:t xml:space="preserve">. </w:t>
      </w:r>
    </w:p>
    <w:p w14:paraId="25C5BEBA" w14:textId="77777777" w:rsidR="001B7FF6" w:rsidRPr="00700E24" w:rsidRDefault="001B7FF6" w:rsidP="001B7FF6">
      <w:r>
        <w:t xml:space="preserve">***Substantially is “more than 50 percent,” 163 million/2 = 81.5 million </w:t>
      </w:r>
    </w:p>
    <w:p w14:paraId="2E329A8C" w14:textId="77777777" w:rsidR="001B7FF6" w:rsidRPr="005E47A4" w:rsidRDefault="001B7FF6" w:rsidP="001B7FF6">
      <w:r>
        <w:rPr>
          <w:rStyle w:val="Style13ptBold"/>
        </w:rPr>
        <w:t xml:space="preserve">1NC </w:t>
      </w:r>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65FB071" w14:textId="77777777" w:rsidR="001B7FF6" w:rsidRPr="00F551FF" w:rsidRDefault="001B7FF6" w:rsidP="001B7FF6">
      <w:pPr>
        <w:rPr>
          <w:rStyle w:val="Emphasis"/>
        </w:rPr>
      </w:pPr>
      <w:r w:rsidRPr="00681820">
        <w:rPr>
          <w:sz w:val="14"/>
        </w:rPr>
        <w:t xml:space="preserve">As can be seen from the above, </w:t>
      </w:r>
      <w:r w:rsidRPr="005E47A4">
        <w:rPr>
          <w:rStyle w:val="StyleUnderline"/>
        </w:rPr>
        <w:t xml:space="preserve">the definition of </w:t>
      </w:r>
      <w:r w:rsidRPr="00F551FF">
        <w:rPr>
          <w:rStyle w:val="Emphasis"/>
          <w:highlight w:val="yellow"/>
        </w:rPr>
        <w:t>labor surplus area concern</w:t>
      </w:r>
      <w:r w:rsidRPr="00681820">
        <w:rPr>
          <w:sz w:val="14"/>
        </w:rPr>
        <w:t xml:space="preserve">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 xml:space="preserve">more than </w:t>
      </w:r>
      <w:r w:rsidRPr="00F551FF">
        <w:rPr>
          <w:rStyle w:val="Emphasis"/>
          <w:highlight w:val="yellow"/>
        </w:rPr>
        <w:t>50 percent</w:t>
      </w:r>
      <w:r w:rsidRPr="00F551FF">
        <w:rPr>
          <w:sz w:val="14"/>
          <w:highlight w:val="yellow"/>
        </w:rPr>
        <w:t xml:space="preserve"> </w:t>
      </w:r>
      <w:r w:rsidRPr="00F551FF">
        <w:rPr>
          <w:rStyle w:val="Emphasis"/>
          <w:highlight w:val="yellow"/>
        </w:rPr>
        <w:t>of the contract price.</w:t>
      </w:r>
    </w:p>
    <w:p w14:paraId="0000D91D" w14:textId="77777777" w:rsidR="001B7FF6" w:rsidRDefault="001B7FF6" w:rsidP="001B7FF6">
      <w:pPr>
        <w:pStyle w:val="Analytic"/>
      </w:pPr>
    </w:p>
    <w:p w14:paraId="04BDBD09" w14:textId="77777777" w:rsidR="001B7FF6" w:rsidRPr="00882132" w:rsidRDefault="001B7FF6" w:rsidP="001B7FF6"/>
    <w:p w14:paraId="7E09A5DB" w14:textId="77777777" w:rsidR="001B7FF6" w:rsidRDefault="001B7FF6" w:rsidP="001B7FF6">
      <w:pPr>
        <w:pStyle w:val="Heading3"/>
      </w:pPr>
      <w:r>
        <w:t>Adv CP---2AC</w:t>
      </w:r>
    </w:p>
    <w:p w14:paraId="532CCD7A" w14:textId="77777777" w:rsidR="001B7FF6" w:rsidRDefault="001B7FF6" w:rsidP="001B7FF6">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78D3922A" w14:textId="77777777" w:rsidR="001B7FF6" w:rsidRDefault="001B7FF6" w:rsidP="001B7FF6">
      <w:r>
        <w:t>&lt;&lt;&lt;FOR REFERENCE&gt;&gt;&gt;</w:t>
      </w:r>
    </w:p>
    <w:p w14:paraId="679B5515" w14:textId="77777777" w:rsidR="001B7FF6" w:rsidRPr="003C6D6B" w:rsidRDefault="001B7FF6" w:rsidP="001B7FF6">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4D1C0256" w14:textId="77777777" w:rsidR="001B7FF6" w:rsidRPr="003C6D6B" w:rsidRDefault="001B7FF6" w:rsidP="001B7FF6">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469272CF" w14:textId="77777777" w:rsidR="001B7FF6" w:rsidRPr="003C6D6B" w:rsidRDefault="001B7FF6" w:rsidP="001B7FF6">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3C6D6B">
        <w:rPr>
          <w:sz w:val="16"/>
          <w:szCs w:val="20"/>
        </w:rPr>
        <w:t>cover up</w:t>
      </w:r>
      <w:proofErr w:type="gramEnd"/>
      <w:r w:rsidRPr="003C6D6B">
        <w:rPr>
          <w:sz w:val="16"/>
          <w:szCs w:val="20"/>
        </w:rPr>
        <w:t xml:space="preserve"> safety risks, that first inspired the formation of the PATCO union." 7</w:t>
      </w:r>
    </w:p>
    <w:p w14:paraId="7B4B59AB" w14:textId="77777777" w:rsidR="001B7FF6" w:rsidRPr="003C6D6B" w:rsidRDefault="001B7FF6" w:rsidP="001B7FF6">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4BBF999" w14:textId="77777777" w:rsidR="001B7FF6" w:rsidRPr="003C6D6B" w:rsidRDefault="001B7FF6" w:rsidP="001B7FF6">
      <w:pPr>
        <w:rPr>
          <w:i/>
          <w:iCs/>
          <w:sz w:val="16"/>
          <w:szCs w:val="20"/>
        </w:rPr>
      </w:pPr>
      <w:r w:rsidRPr="003C6D6B">
        <w:rPr>
          <w:i/>
          <w:iCs/>
          <w:sz w:val="16"/>
          <w:szCs w:val="20"/>
        </w:rPr>
        <w:t>2. Indirect Constraints on Policy</w:t>
      </w:r>
    </w:p>
    <w:p w14:paraId="0A631B75" w14:textId="77777777" w:rsidR="001B7FF6" w:rsidRPr="003C6D6B" w:rsidRDefault="001B7FF6" w:rsidP="001B7FF6">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w:t>
      </w:r>
      <w:proofErr w:type="gramStart"/>
      <w:r w:rsidRPr="003C6D6B">
        <w:rPr>
          <w:rStyle w:val="StyleUnderline"/>
          <w:szCs w:val="20"/>
        </w:rPr>
        <w:t>general,</w:t>
      </w:r>
      <w:proofErr w:type="gramEnd"/>
      <w:r w:rsidRPr="003C6D6B">
        <w:rPr>
          <w:rStyle w:val="StyleUnderline"/>
          <w:szCs w:val="20"/>
        </w:rPr>
        <w:t xml:space="preserve">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172105D0" w14:textId="77777777" w:rsidR="001B7FF6" w:rsidRPr="003C6D6B" w:rsidRDefault="001B7FF6" w:rsidP="001B7FF6">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90D6AD5" w14:textId="77777777" w:rsidR="001B7FF6" w:rsidRDefault="001B7FF6" w:rsidP="001B7FF6">
      <w:pPr>
        <w:pStyle w:val="Heading4"/>
      </w:pPr>
      <w:r>
        <w:rPr>
          <w:u w:val="single"/>
        </w:rPr>
        <w:t>Unions key</w:t>
      </w:r>
      <w:r>
        <w:t>.</w:t>
      </w:r>
    </w:p>
    <w:p w14:paraId="52C84019" w14:textId="77777777" w:rsidR="001B7FF6" w:rsidRDefault="001B7FF6" w:rsidP="001B7FF6">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74FED4D" w14:textId="77777777" w:rsidR="001B7FF6" w:rsidRPr="00647438" w:rsidRDefault="001B7FF6" w:rsidP="001B7FF6">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004F843C" w14:textId="77777777" w:rsidR="001B7FF6" w:rsidRPr="001D6F3E" w:rsidRDefault="001B7FF6" w:rsidP="001B7FF6">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05909C6F" w14:textId="77777777" w:rsidR="001B7FF6" w:rsidRPr="00647438" w:rsidRDefault="001B7FF6" w:rsidP="001B7FF6">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7CE0F5E" w14:textId="77777777" w:rsidR="001B7FF6" w:rsidRPr="00206DD8" w:rsidRDefault="001B7FF6" w:rsidP="001B7FF6">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BA92A81" w14:textId="77777777" w:rsidR="001B7FF6" w:rsidRPr="000A653B" w:rsidRDefault="001B7FF6" w:rsidP="001B7FF6">
      <w:pPr>
        <w:pStyle w:val="Heading4"/>
      </w:pPr>
      <w:r>
        <w:t xml:space="preserve">Proven by the DoS getting gutted. </w:t>
      </w:r>
    </w:p>
    <w:p w14:paraId="33D06936" w14:textId="77777777" w:rsidR="001B7FF6" w:rsidRDefault="001B7FF6" w:rsidP="001B7FF6">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5D6107FE" w14:textId="77777777" w:rsidR="001B7FF6" w:rsidRPr="004B1259" w:rsidRDefault="001B7FF6" w:rsidP="001B7FF6">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6E7C9122" w14:textId="77777777" w:rsidR="001B7FF6" w:rsidRPr="004B1259" w:rsidRDefault="001B7FF6" w:rsidP="001B7FF6">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3BD8BAD7" w14:textId="77777777" w:rsidR="001B7FF6" w:rsidRPr="004B1259" w:rsidRDefault="001B7FF6" w:rsidP="001B7FF6">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proofErr w:type="gramStart"/>
      <w:r w:rsidRPr="004B1259">
        <w:rPr>
          <w:rStyle w:val="StyleUnderline"/>
        </w:rPr>
        <w:t>to implement</w:t>
      </w:r>
      <w:proofErr w:type="gramEnd"/>
      <w:r w:rsidRPr="004B1259">
        <w:rPr>
          <w:rStyle w:val="StyleUnderline"/>
        </w:rPr>
        <w:t xml:space="preserve">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4849CC1" w14:textId="77777777" w:rsidR="001B7FF6" w:rsidRPr="004B1259" w:rsidRDefault="001B7FF6" w:rsidP="001B7FF6">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6E7E5900" w14:textId="77777777" w:rsidR="001B7FF6" w:rsidRPr="004B1259" w:rsidRDefault="001B7FF6" w:rsidP="001B7FF6">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proofErr w:type="gramStart"/>
      <w:r w:rsidRPr="000A653B">
        <w:rPr>
          <w:rStyle w:val="StyleUnderline"/>
        </w:rPr>
        <w:t>depend</w:t>
      </w:r>
      <w:proofErr w:type="gramEnd"/>
      <w:r w:rsidRPr="000A653B">
        <w:rPr>
          <w:rStyle w:val="StyleUnderline"/>
        </w:rPr>
        <w:t xml:space="preserve"> on influence</w:t>
      </w:r>
      <w:r w:rsidRPr="000A653B">
        <w:rPr>
          <w:sz w:val="16"/>
        </w:rPr>
        <w:t xml:space="preserve"> </w:t>
      </w:r>
      <w:r w:rsidRPr="000A653B">
        <w:rPr>
          <w:rStyle w:val="Emphasis"/>
        </w:rPr>
        <w:t>abroad</w:t>
      </w:r>
      <w:r w:rsidRPr="000A653B">
        <w:rPr>
          <w:sz w:val="16"/>
        </w:rPr>
        <w:t>.</w:t>
      </w:r>
    </w:p>
    <w:p w14:paraId="00293A62" w14:textId="77777777" w:rsidR="001B7FF6" w:rsidRPr="004B1259" w:rsidRDefault="001B7FF6" w:rsidP="001B7FF6">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48B16BF0" w14:textId="77777777" w:rsidR="001B7FF6" w:rsidRPr="004B1259" w:rsidRDefault="001B7FF6" w:rsidP="001B7FF6">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5986A1B7" w14:textId="77777777" w:rsidR="001B7FF6" w:rsidRDefault="001B7FF6" w:rsidP="001B7FF6">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36C216B7" w14:textId="77777777" w:rsidR="001B7FF6" w:rsidRDefault="001B7FF6" w:rsidP="001B7FF6">
      <w:pPr>
        <w:rPr>
          <w:sz w:val="16"/>
        </w:rPr>
      </w:pPr>
    </w:p>
    <w:p w14:paraId="5013AEF1" w14:textId="77777777" w:rsidR="001B7FF6" w:rsidRDefault="001B7FF6" w:rsidP="001B7FF6">
      <w:pPr>
        <w:pStyle w:val="Heading4"/>
      </w:pPr>
      <w:r>
        <w:t xml:space="preserve">‘Rehiring’ is </w:t>
      </w:r>
      <w:r w:rsidRPr="00EC54C9">
        <w:rPr>
          <w:u w:val="single"/>
        </w:rPr>
        <w:t>overly uncertain</w:t>
      </w:r>
      <w:r>
        <w:t xml:space="preserve"> absent CBR.</w:t>
      </w:r>
    </w:p>
    <w:p w14:paraId="1E2B4059" w14:textId="77777777" w:rsidR="001B7FF6" w:rsidRPr="00976259" w:rsidRDefault="001B7FF6" w:rsidP="001B7FF6">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7C506647" w14:textId="77777777" w:rsidR="001B7FF6" w:rsidRPr="00976259" w:rsidRDefault="001B7FF6" w:rsidP="001B7FF6">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3370AABA" w14:textId="77777777" w:rsidR="001B7FF6" w:rsidRPr="00976259" w:rsidRDefault="001B7FF6" w:rsidP="001B7FF6">
      <w:pPr>
        <w:ind w:left="720"/>
        <w:rPr>
          <w:i/>
          <w:iCs/>
          <w:sz w:val="12"/>
          <w:szCs w:val="12"/>
        </w:rPr>
      </w:pPr>
      <w:r w:rsidRPr="00976259">
        <w:rPr>
          <w:i/>
          <w:iCs/>
          <w:sz w:val="12"/>
          <w:szCs w:val="12"/>
        </w:rPr>
        <w:t xml:space="preserve">Last month, the IRS said it would allow some employees who took a resignation offer to remain on the job. The Labor Department has also brought back some employees who took buyouts, while the National Park Service earlier reinstated </w:t>
      </w:r>
      <w:proofErr w:type="gramStart"/>
      <w:r w:rsidRPr="00976259">
        <w:rPr>
          <w:i/>
          <w:iCs/>
          <w:sz w:val="12"/>
          <w:szCs w:val="12"/>
        </w:rPr>
        <w:t>a number of</w:t>
      </w:r>
      <w:proofErr w:type="gramEnd"/>
      <w:r w:rsidRPr="00976259">
        <w:rPr>
          <w:i/>
          <w:iCs/>
          <w:sz w:val="12"/>
          <w:szCs w:val="12"/>
        </w:rPr>
        <w:t xml:space="preserve"> purged employees.</w:t>
      </w:r>
    </w:p>
    <w:p w14:paraId="04528202" w14:textId="77777777" w:rsidR="001B7FF6" w:rsidRPr="00976259" w:rsidRDefault="001B7FF6" w:rsidP="001B7FF6">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6C52316F" w14:textId="77777777" w:rsidR="001B7FF6" w:rsidRPr="00976259" w:rsidRDefault="001B7FF6" w:rsidP="001B7FF6">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283F5DB2" w14:textId="77777777" w:rsidR="001B7FF6" w:rsidRPr="00976259" w:rsidRDefault="001B7FF6" w:rsidP="001B7FF6">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21FA3E92" w14:textId="77777777" w:rsidR="001B7FF6" w:rsidRPr="00976259" w:rsidRDefault="001B7FF6" w:rsidP="001B7FF6">
      <w:pPr>
        <w:ind w:left="720"/>
        <w:rPr>
          <w:sz w:val="12"/>
          <w:szCs w:val="12"/>
        </w:rPr>
      </w:pPr>
      <w:r w:rsidRPr="00976259">
        <w:rPr>
          <w:i/>
          <w:iCs/>
          <w:sz w:val="12"/>
          <w:szCs w:val="12"/>
        </w:rPr>
        <w:t xml:space="preserve">As a result of the internal turmoil, 131 leases expired without the government </w:t>
      </w:r>
      <w:proofErr w:type="gramStart"/>
      <w:r w:rsidRPr="00976259">
        <w:rPr>
          <w:i/>
          <w:iCs/>
          <w:sz w:val="12"/>
          <w:szCs w:val="12"/>
        </w:rPr>
        <w:t>actually vacating</w:t>
      </w:r>
      <w:proofErr w:type="gramEnd"/>
      <w:r w:rsidRPr="00976259">
        <w:rPr>
          <w:i/>
          <w:iCs/>
          <w:sz w:val="12"/>
          <w:szCs w:val="12"/>
        </w:rPr>
        <w:t xml:space="preserve"> the properties, the official said. The situation has exposed the agencies to steep fees because property owners have not been able to rent out those spaces to other tenants.</w:t>
      </w:r>
    </w:p>
    <w:p w14:paraId="183F36C4" w14:textId="77777777" w:rsidR="001B7FF6" w:rsidRPr="00976259" w:rsidRDefault="001B7FF6" w:rsidP="001B7FF6">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4C24BADE" w14:textId="77777777" w:rsidR="001B7FF6" w:rsidRPr="00976259" w:rsidRDefault="001B7FF6" w:rsidP="001B7FF6">
      <w:pPr>
        <w:rPr>
          <w:sz w:val="12"/>
          <w:szCs w:val="12"/>
        </w:rPr>
      </w:pPr>
      <w:r w:rsidRPr="00976259">
        <w:rPr>
          <w:sz w:val="12"/>
          <w:szCs w:val="12"/>
        </w:rPr>
        <w:t xml:space="preserve">And now they’re desperately trying to hire them </w:t>
      </w:r>
      <w:proofErr w:type="gramStart"/>
      <w:r w:rsidRPr="00976259">
        <w:rPr>
          <w:sz w:val="12"/>
          <w:szCs w:val="12"/>
        </w:rPr>
        <w:t>back</w:t>
      </w:r>
      <w:proofErr w:type="gramEnd"/>
      <w:r w:rsidRPr="00976259">
        <w:rPr>
          <w:sz w:val="12"/>
          <w:szCs w:val="12"/>
        </w:rPr>
        <w:t xml:space="preserve"> so they won’t even save money on the decrease in salaries.</w:t>
      </w:r>
    </w:p>
    <w:p w14:paraId="3821C34C" w14:textId="77777777" w:rsidR="001B7FF6" w:rsidRPr="00976259" w:rsidRDefault="001B7FF6" w:rsidP="001B7FF6">
      <w:pPr>
        <w:rPr>
          <w:sz w:val="12"/>
          <w:szCs w:val="12"/>
        </w:rPr>
      </w:pPr>
      <w:r w:rsidRPr="00976259">
        <w:rPr>
          <w:sz w:val="12"/>
          <w:szCs w:val="12"/>
        </w:rPr>
        <w:t>Even DOGE’s own metrics show how spectacularly this has backfired:</w:t>
      </w:r>
    </w:p>
    <w:p w14:paraId="024DFCA0" w14:textId="77777777" w:rsidR="001B7FF6" w:rsidRPr="00976259" w:rsidRDefault="001B7FF6" w:rsidP="001B7FF6">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04E13A94" w14:textId="77777777" w:rsidR="001B7FF6" w:rsidRPr="00976259" w:rsidRDefault="001B7FF6" w:rsidP="001B7FF6">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4F90F8F0" w14:textId="77777777" w:rsidR="001B7FF6" w:rsidRPr="00976259" w:rsidRDefault="001B7FF6" w:rsidP="001B7FF6">
      <w:pPr>
        <w:rPr>
          <w:sz w:val="16"/>
        </w:rPr>
      </w:pPr>
      <w:r w:rsidRPr="00976259">
        <w:rPr>
          <w:sz w:val="12"/>
          <w:szCs w:val="12"/>
        </w:rPr>
        <w:t xml:space="preserve">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w:t>
      </w:r>
      <w:proofErr w:type="gramStart"/>
      <w:r w:rsidRPr="00976259">
        <w:rPr>
          <w:sz w:val="12"/>
          <w:szCs w:val="12"/>
        </w:rPr>
        <w:t>innovation—</w:t>
      </w:r>
      <w:proofErr w:type="gramEnd"/>
      <w:r w:rsidRPr="00976259">
        <w:rPr>
          <w:sz w:val="12"/>
          <w:szCs w:val="12"/>
        </w:rPr>
        <w:t>you get extremely expensive chaos.</w:t>
      </w:r>
    </w:p>
    <w:p w14:paraId="07AAF05D" w14:textId="77777777" w:rsidR="001B7FF6" w:rsidRPr="00976259" w:rsidRDefault="001B7FF6" w:rsidP="001B7FF6">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w:t>
      </w:r>
      <w:proofErr w:type="gramStart"/>
      <w:r w:rsidRPr="00976259">
        <w:rPr>
          <w:sz w:val="16"/>
        </w:rPr>
        <w:t>All of</w:t>
      </w:r>
      <w:proofErr w:type="gramEnd"/>
      <w:r w:rsidRPr="00976259">
        <w:rPr>
          <w:sz w:val="16"/>
        </w:rPr>
        <w:t xml:space="preserve">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43D3DA87" w14:textId="77777777" w:rsidR="001B7FF6" w:rsidRPr="00976259" w:rsidRDefault="001B7FF6" w:rsidP="001B7FF6">
      <w:pPr>
        <w:rPr>
          <w:sz w:val="16"/>
        </w:rPr>
      </w:pPr>
      <w:r w:rsidRPr="00976259">
        <w:rPr>
          <w:sz w:val="16"/>
        </w:rPr>
        <w:t>The Government Accountability Office is now investigating this mess, which means taxpayers will also foot the bill for studying how badly DOGE screwed up:</w:t>
      </w:r>
    </w:p>
    <w:p w14:paraId="31735678" w14:textId="77777777" w:rsidR="001B7FF6" w:rsidRPr="00976259" w:rsidRDefault="001B7FF6" w:rsidP="001B7FF6">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30C902E0" w14:textId="77777777" w:rsidR="001B7FF6" w:rsidRPr="00976259" w:rsidRDefault="001B7FF6" w:rsidP="001B7FF6">
      <w:pPr>
        <w:rPr>
          <w:sz w:val="16"/>
        </w:rPr>
      </w:pPr>
      <w:proofErr w:type="gramStart"/>
      <w:r w:rsidRPr="00976259">
        <w:rPr>
          <w:sz w:val="16"/>
        </w:rPr>
        <w:t>So</w:t>
      </w:r>
      <w:proofErr w:type="gramEnd"/>
      <w:r w:rsidRPr="00976259">
        <w:rPr>
          <w:sz w:val="16"/>
        </w:rPr>
        <w:t xml:space="preserve"> we’re paying to study the costs of the effort that led to the cuts that didn’t save money but instead cost more money. It’s inefficiency all the way down.</w:t>
      </w:r>
    </w:p>
    <w:p w14:paraId="2A801794" w14:textId="77777777" w:rsidR="001B7FF6" w:rsidRPr="00976259" w:rsidRDefault="001B7FF6" w:rsidP="001B7FF6">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0F155831" w14:textId="77777777" w:rsidR="001B7FF6" w:rsidRDefault="001B7FF6" w:rsidP="001B7FF6">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 xml:space="preserve">every right to negotiate better </w:t>
      </w:r>
      <w:proofErr w:type="gramStart"/>
      <w:r w:rsidRPr="002D0380">
        <w:rPr>
          <w:rStyle w:val="Emphasis"/>
          <w:sz w:val="24"/>
          <w:szCs w:val="24"/>
          <w:highlight w:val="yellow"/>
        </w:rPr>
        <w:t>terms</w:t>
      </w:r>
      <w:r w:rsidRPr="00976259">
        <w:rPr>
          <w:sz w:val="16"/>
        </w:rPr>
        <w:t>,</w:t>
      </w:r>
      <w:proofErr w:type="gramEnd"/>
      <w:r w:rsidRPr="00976259">
        <w:rPr>
          <w:sz w:val="16"/>
        </w:rPr>
        <w:t xml:space="preserve"> demand back pay for the chaos they didn’t </w:t>
      </w:r>
      <w:proofErr w:type="gramStart"/>
      <w:r w:rsidRPr="00976259">
        <w:rPr>
          <w:sz w:val="16"/>
        </w:rPr>
        <w:t xml:space="preserve">create, </w:t>
      </w:r>
      <w:r w:rsidRPr="002D0380">
        <w:rPr>
          <w:rStyle w:val="StyleUnderline"/>
          <w:highlight w:val="yellow"/>
        </w:rPr>
        <w:t>and</w:t>
      </w:r>
      <w:proofErr w:type="gramEnd"/>
      <w:r w:rsidRPr="002D0380">
        <w:rPr>
          <w:rStyle w:val="StyleUnderline"/>
          <w:highlight w:val="yellow"/>
        </w:rPr>
        <w:t xml:space="preserve">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40E517F5" w14:textId="77777777" w:rsidR="001B7FF6" w:rsidRDefault="001B7FF6" w:rsidP="001B7FF6">
      <w:pPr>
        <w:rPr>
          <w:sz w:val="16"/>
        </w:rPr>
      </w:pPr>
    </w:p>
    <w:p w14:paraId="2FD4E8C6" w14:textId="77777777" w:rsidR="001B7FF6" w:rsidRDefault="001B7FF6" w:rsidP="001B7FF6">
      <w:pPr>
        <w:pStyle w:val="Heading4"/>
      </w:pPr>
      <w:bookmarkStart w:id="7" w:name="_Hlk208233271"/>
      <w:r>
        <w:t xml:space="preserve">There’s no </w:t>
      </w:r>
      <w:r w:rsidRPr="00550177">
        <w:rPr>
          <w:u w:val="single"/>
        </w:rPr>
        <w:t>constitutional argument</w:t>
      </w:r>
      <w:r>
        <w:t>.</w:t>
      </w:r>
    </w:p>
    <w:p w14:paraId="15F2B472" w14:textId="77777777" w:rsidR="001B7FF6" w:rsidRPr="00550177" w:rsidRDefault="001B7FF6" w:rsidP="001B7FF6">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1B013BF4" w14:textId="77777777" w:rsidR="001B7FF6" w:rsidRPr="00515343" w:rsidRDefault="001B7FF6" w:rsidP="001B7FF6">
      <w:pPr>
        <w:rPr>
          <w:sz w:val="16"/>
        </w:rPr>
      </w:pPr>
      <w:r w:rsidRPr="00515343">
        <w:rPr>
          <w:sz w:val="16"/>
        </w:rPr>
        <w:t xml:space="preserve">Likewise, </w:t>
      </w:r>
      <w:r w:rsidRPr="00515343">
        <w:rPr>
          <w:rStyle w:val="StyleUnderline"/>
        </w:rPr>
        <w:t xml:space="preserve">the </w:t>
      </w:r>
      <w:r w:rsidRPr="00515343">
        <w:rPr>
          <w:rStyle w:val="StyleUnderline"/>
          <w:highlight w:val="yellow"/>
        </w:rPr>
        <w:t>President</w:t>
      </w:r>
      <w:r w:rsidRPr="00515343">
        <w:rPr>
          <w:rStyle w:val="StyleUnderline"/>
        </w:rPr>
        <w:t xml:space="preserve"> is </w:t>
      </w:r>
      <w:r w:rsidRPr="00515343">
        <w:rPr>
          <w:rStyle w:val="Emphasis"/>
          <w:highlight w:val="yellow"/>
        </w:rPr>
        <w:t>not</w:t>
      </w:r>
      <w:r w:rsidRPr="00515343">
        <w:rPr>
          <w:rStyle w:val="Emphasis"/>
        </w:rPr>
        <w:t xml:space="preserve"> the </w:t>
      </w:r>
      <w:r w:rsidRPr="00515343">
        <w:rPr>
          <w:rStyle w:val="Emphasis"/>
          <w:highlight w:val="yellow"/>
        </w:rPr>
        <w:t>entirety</w:t>
      </w:r>
      <w:r w:rsidRPr="00515343">
        <w:rPr>
          <w:rStyle w:val="StyleUnderline"/>
          <w:highlight w:val="yellow"/>
        </w:rPr>
        <w:t xml:space="preserve"> of the</w:t>
      </w:r>
      <w:r w:rsidRPr="00515343">
        <w:rPr>
          <w:rStyle w:val="StyleUnderline"/>
        </w:rPr>
        <w:t xml:space="preserve"> </w:t>
      </w:r>
      <w:r w:rsidRPr="00515343">
        <w:rPr>
          <w:rStyle w:val="Emphasis"/>
        </w:rPr>
        <w:t xml:space="preserve">executive </w:t>
      </w:r>
      <w:r w:rsidRPr="00515343">
        <w:rPr>
          <w:rStyle w:val="Emphasis"/>
          <w:highlight w:val="yellow"/>
        </w:rPr>
        <w:t>branch</w:t>
      </w:r>
      <w:r w:rsidRPr="00515343">
        <w:rPr>
          <w:sz w:val="16"/>
        </w:rPr>
        <w:t xml:space="preserve">. </w:t>
      </w:r>
      <w:r w:rsidRPr="00515343">
        <w:rPr>
          <w:rStyle w:val="StyleUnderline"/>
        </w:rPr>
        <w:t xml:space="preserve">One of the President’s </w:t>
      </w:r>
      <w:r w:rsidRPr="00515343">
        <w:rPr>
          <w:rStyle w:val="StyleUnderline"/>
          <w:highlight w:val="yellow"/>
        </w:rPr>
        <w:t xml:space="preserve">Article II </w:t>
      </w:r>
      <w:r w:rsidRPr="00515343">
        <w:rPr>
          <w:rStyle w:val="Emphasis"/>
          <w:highlight w:val="yellow"/>
        </w:rPr>
        <w:t>authorities</w:t>
      </w:r>
      <w:r w:rsidRPr="00515343">
        <w:rPr>
          <w:rStyle w:val="StyleUnderline"/>
        </w:rPr>
        <w:t xml:space="preserve"> is to “</w:t>
      </w:r>
      <w:r w:rsidRPr="00515343">
        <w:rPr>
          <w:rStyle w:val="StyleUnderline"/>
          <w:highlight w:val="yellow"/>
        </w:rPr>
        <w:t xml:space="preserve">require the </w:t>
      </w:r>
      <w:r w:rsidRPr="00515343">
        <w:rPr>
          <w:rStyle w:val="Emphasis"/>
          <w:highlight w:val="yellow"/>
        </w:rPr>
        <w:t>opinion</w:t>
      </w:r>
      <w:r w:rsidRPr="00515343">
        <w:rPr>
          <w:rStyle w:val="StyleUnderline"/>
        </w:rPr>
        <w:t xml:space="preserve">, in writing, </w:t>
      </w:r>
      <w:r w:rsidRPr="00515343">
        <w:rPr>
          <w:rStyle w:val="StyleUnderline"/>
          <w:highlight w:val="yellow"/>
        </w:rPr>
        <w:t>of</w:t>
      </w:r>
      <w:r w:rsidRPr="00515343">
        <w:rPr>
          <w:rStyle w:val="StyleUnderline"/>
        </w:rPr>
        <w:t xml:space="preserve"> the </w:t>
      </w:r>
      <w:r w:rsidRPr="00515343">
        <w:rPr>
          <w:rStyle w:val="Emphasis"/>
          <w:highlight w:val="yellow"/>
        </w:rPr>
        <w:t>principal officer</w:t>
      </w:r>
      <w:r w:rsidRPr="00515343">
        <w:rPr>
          <w:rStyle w:val="StyleUnderline"/>
          <w:highlight w:val="yellow"/>
        </w:rPr>
        <w:t xml:space="preserve"> in</w:t>
      </w:r>
      <w:r w:rsidRPr="00515343">
        <w:rPr>
          <w:rStyle w:val="StyleUnderline"/>
        </w:rPr>
        <w:t xml:space="preserve"> each of the executive </w:t>
      </w:r>
      <w:r w:rsidRPr="00515343">
        <w:rPr>
          <w:rStyle w:val="StyleUnderline"/>
          <w:highlight w:val="yellow"/>
        </w:rPr>
        <w:t>departments</w:t>
      </w:r>
      <w:r w:rsidRPr="00515343">
        <w:rPr>
          <w:rStyle w:val="StyleUnderline"/>
        </w:rPr>
        <w:t xml:space="preserve">, upon any </w:t>
      </w:r>
      <w:r w:rsidRPr="00515343">
        <w:rPr>
          <w:rStyle w:val="Emphasis"/>
        </w:rPr>
        <w:t>subject relating</w:t>
      </w:r>
      <w:r w:rsidRPr="00515343">
        <w:rPr>
          <w:rStyle w:val="StyleUnderline"/>
        </w:rPr>
        <w:t xml:space="preserve"> to the duties of their </w:t>
      </w:r>
      <w:r w:rsidRPr="00515343">
        <w:rPr>
          <w:rStyle w:val="Emphasis"/>
        </w:rPr>
        <w:t>respective offices</w:t>
      </w:r>
      <w:r w:rsidRPr="00515343">
        <w:rPr>
          <w:sz w:val="16"/>
        </w:rPr>
        <w:t xml:space="preserve">.” </w:t>
      </w:r>
      <w:r w:rsidRPr="00515343">
        <w:rPr>
          <w:rStyle w:val="StyleUnderline"/>
        </w:rPr>
        <w:t xml:space="preserve">The </w:t>
      </w:r>
      <w:r w:rsidRPr="00515343">
        <w:rPr>
          <w:rStyle w:val="StyleUnderline"/>
          <w:highlight w:val="yellow"/>
        </w:rPr>
        <w:t>executive branch</w:t>
      </w:r>
      <w:r w:rsidRPr="00515343">
        <w:rPr>
          <w:rStyle w:val="StyleUnderline"/>
        </w:rPr>
        <w:t xml:space="preserve"> is thus </w:t>
      </w:r>
      <w:r w:rsidRPr="00515343">
        <w:rPr>
          <w:rStyle w:val="Emphasis"/>
        </w:rPr>
        <w:t>foreseen</w:t>
      </w:r>
      <w:r w:rsidRPr="00515343">
        <w:rPr>
          <w:rStyle w:val="StyleUnderline"/>
        </w:rPr>
        <w:t xml:space="preserve"> as </w:t>
      </w:r>
      <w:r w:rsidRPr="00515343">
        <w:rPr>
          <w:rStyle w:val="StyleUnderline"/>
          <w:highlight w:val="yellow"/>
        </w:rPr>
        <w:t>involving “</w:t>
      </w:r>
      <w:r w:rsidRPr="00515343">
        <w:rPr>
          <w:rStyle w:val="Emphasis"/>
          <w:highlight w:val="yellow"/>
        </w:rPr>
        <w:t>executive departments</w:t>
      </w:r>
      <w:r w:rsidRPr="00515343">
        <w:rPr>
          <w:sz w:val="16"/>
        </w:rPr>
        <w:t xml:space="preserve">.” </w:t>
      </w:r>
      <w:proofErr w:type="gramStart"/>
      <w:r w:rsidRPr="00515343">
        <w:rPr>
          <w:sz w:val="16"/>
        </w:rPr>
        <w:t>With regard to</w:t>
      </w:r>
      <w:proofErr w:type="gramEnd"/>
      <w:r w:rsidRPr="00515343">
        <w:rPr>
          <w:sz w:val="16"/>
        </w:rPr>
        <w:t xml:space="preserve"> those departments, the President has the duty to “take care that the laws be faithfully executed”—that is, executed by others. The text certainly reads as if “departments” are part of the executive branch.</w:t>
      </w:r>
    </w:p>
    <w:p w14:paraId="1965BE82" w14:textId="77777777" w:rsidR="001B7FF6" w:rsidRPr="00515343" w:rsidRDefault="001B7FF6" w:rsidP="001B7FF6">
      <w:pPr>
        <w:rPr>
          <w:sz w:val="16"/>
        </w:rPr>
      </w:pPr>
      <w:r w:rsidRPr="00515343">
        <w:rPr>
          <w:sz w:val="16"/>
        </w:rPr>
        <w:t>The unitary executive theory retort is that the “</w:t>
      </w:r>
      <w:r w:rsidRPr="00515343">
        <w:rPr>
          <w:rStyle w:val="StyleUnderline"/>
        </w:rPr>
        <w:t xml:space="preserve">departments” are just </w:t>
      </w:r>
      <w:r w:rsidRPr="00515343">
        <w:rPr>
          <w:rStyle w:val="Emphasis"/>
        </w:rPr>
        <w:t>assistants</w:t>
      </w:r>
      <w:r w:rsidRPr="00515343">
        <w:rPr>
          <w:rStyle w:val="StyleUnderline"/>
        </w:rPr>
        <w:t xml:space="preserve"> to the President, not </w:t>
      </w:r>
      <w:r w:rsidRPr="00515343">
        <w:rPr>
          <w:rStyle w:val="Emphasis"/>
        </w:rPr>
        <w:t>holders</w:t>
      </w:r>
      <w:r w:rsidRPr="00515343">
        <w:rPr>
          <w:rStyle w:val="StyleUnderline"/>
        </w:rPr>
        <w:t xml:space="preserve"> of </w:t>
      </w:r>
      <w:r w:rsidRPr="00515343">
        <w:rPr>
          <w:rStyle w:val="Emphasis"/>
        </w:rPr>
        <w:t>executive power</w:t>
      </w:r>
      <w:r w:rsidRPr="00515343">
        <w:rPr>
          <w:sz w:val="16"/>
        </w:rPr>
        <w:t xml:space="preserve">. </w:t>
      </w:r>
      <w:r w:rsidRPr="00515343">
        <w:rPr>
          <w:rStyle w:val="StyleUnderline"/>
        </w:rPr>
        <w:t xml:space="preserve">But </w:t>
      </w:r>
      <w:r w:rsidRPr="00515343">
        <w:rPr>
          <w:rStyle w:val="StyleUnderline"/>
          <w:highlight w:val="yellow"/>
        </w:rPr>
        <w:t xml:space="preserve">that is </w:t>
      </w:r>
      <w:r w:rsidRPr="00515343">
        <w:rPr>
          <w:rStyle w:val="Emphasis"/>
          <w:highlight w:val="yellow"/>
        </w:rPr>
        <w:t>not</w:t>
      </w:r>
      <w:r w:rsidRPr="00515343">
        <w:rPr>
          <w:rStyle w:val="Emphasis"/>
        </w:rPr>
        <w:t xml:space="preserve"> what </w:t>
      </w:r>
      <w:r w:rsidRPr="00515343">
        <w:rPr>
          <w:rStyle w:val="Emphasis"/>
          <w:highlight w:val="yellow"/>
        </w:rPr>
        <w:t>Article II</w:t>
      </w:r>
      <w:r w:rsidRPr="00515343">
        <w:rPr>
          <w:rStyle w:val="Emphasis"/>
        </w:rPr>
        <w:t xml:space="preserve"> says</w:t>
      </w:r>
      <w:r w:rsidRPr="00515343">
        <w:rPr>
          <w:sz w:val="16"/>
        </w:rPr>
        <w:t xml:space="preserve">. </w:t>
      </w:r>
      <w:r w:rsidRPr="00515343">
        <w:rPr>
          <w:rStyle w:val="StyleUnderline"/>
        </w:rPr>
        <w:t xml:space="preserve">The </w:t>
      </w:r>
      <w:r w:rsidRPr="00515343">
        <w:rPr>
          <w:rStyle w:val="StyleUnderline"/>
          <w:highlight w:val="yellow"/>
        </w:rPr>
        <w:t>text</w:t>
      </w:r>
      <w:r w:rsidRPr="00515343">
        <w:rPr>
          <w:rStyle w:val="StyleUnderline"/>
        </w:rPr>
        <w:t xml:space="preserve"> just mentioned </w:t>
      </w:r>
      <w:r w:rsidRPr="00515343">
        <w:rPr>
          <w:rStyle w:val="StyleUnderline"/>
          <w:highlight w:val="yellow"/>
        </w:rPr>
        <w:t xml:space="preserve">posits that </w:t>
      </w:r>
      <w:r w:rsidRPr="00515343">
        <w:rPr>
          <w:rStyle w:val="Emphasis"/>
          <w:highlight w:val="yellow"/>
        </w:rPr>
        <w:t>departments</w:t>
      </w:r>
      <w:r w:rsidRPr="00515343">
        <w:rPr>
          <w:rStyle w:val="StyleUnderline"/>
        </w:rPr>
        <w:t xml:space="preserve"> have </w:t>
      </w:r>
      <w:r w:rsidRPr="00515343">
        <w:rPr>
          <w:rStyle w:val="StyleUnderline"/>
          <w:highlight w:val="yellow"/>
        </w:rPr>
        <w:t xml:space="preserve">been </w:t>
      </w:r>
      <w:r w:rsidRPr="00515343">
        <w:rPr>
          <w:rStyle w:val="Emphasis"/>
          <w:highlight w:val="yellow"/>
        </w:rPr>
        <w:t>assigned “duties”</w:t>
      </w:r>
      <w:r w:rsidRPr="00515343">
        <w:rPr>
          <w:rStyle w:val="StyleUnderline"/>
          <w:highlight w:val="yellow"/>
        </w:rPr>
        <w:t>—</w:t>
      </w:r>
      <w:r w:rsidRPr="00515343">
        <w:rPr>
          <w:rStyle w:val="StyleUnderline"/>
        </w:rPr>
        <w:t xml:space="preserve">duties presumably assigned </w:t>
      </w:r>
      <w:r w:rsidRPr="00515343">
        <w:rPr>
          <w:rStyle w:val="StyleUnderline"/>
          <w:highlight w:val="yellow"/>
        </w:rPr>
        <w:t xml:space="preserve">by </w:t>
      </w:r>
      <w:r w:rsidRPr="00515343">
        <w:rPr>
          <w:rStyle w:val="Emphasis"/>
          <w:highlight w:val="yellow"/>
        </w:rPr>
        <w:t>Congress</w:t>
      </w:r>
      <w:r w:rsidRPr="00515343">
        <w:rPr>
          <w:sz w:val="16"/>
        </w:rPr>
        <w:t>.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bookmarkEnd w:id="7"/>
    <w:p w14:paraId="6F4A43E9" w14:textId="77777777" w:rsidR="001B7FF6" w:rsidRDefault="001B7FF6" w:rsidP="001B7FF6">
      <w:pPr>
        <w:rPr>
          <w:sz w:val="16"/>
        </w:rPr>
      </w:pPr>
    </w:p>
    <w:p w14:paraId="0F1C34D0" w14:textId="77777777" w:rsidR="001B7FF6" w:rsidRDefault="001B7FF6" w:rsidP="001B7FF6">
      <w:pPr>
        <w:pStyle w:val="Heading3"/>
        <w:rPr>
          <w:rFonts w:cs="Calibri"/>
        </w:rPr>
      </w:pPr>
      <w:r>
        <w:rPr>
          <w:rFonts w:cs="Calibri"/>
        </w:rPr>
        <w:t>Equity CP---2AC</w:t>
      </w:r>
    </w:p>
    <w:p w14:paraId="4822CA15" w14:textId="77777777" w:rsidR="001B7FF6" w:rsidRDefault="001B7FF6" w:rsidP="001B7FF6">
      <w:pPr>
        <w:pStyle w:val="Heading4"/>
      </w:pPr>
      <w:r>
        <w:t>1. Perm: do counterplan.</w:t>
      </w:r>
    </w:p>
    <w:p w14:paraId="79AF5C25" w14:textId="77777777" w:rsidR="001B7FF6" w:rsidRPr="00641C57" w:rsidRDefault="001B7FF6" w:rsidP="001B7FF6">
      <w:r>
        <w:t xml:space="preserve">Douglas </w:t>
      </w:r>
      <w:r w:rsidRPr="00641C57">
        <w:rPr>
          <w:rStyle w:val="Style13ptBold"/>
        </w:rPr>
        <w:t>Laycock 93</w:t>
      </w:r>
      <w:r>
        <w:t xml:space="preserve">, Alice McKean Young Regents Chair and Associate Dean for Research, The University of Texas School of Law, 1993, “The Triumph of Equity,” </w:t>
      </w:r>
      <w:r>
        <w:rPr>
          <w:i/>
          <w:iCs/>
        </w:rPr>
        <w:t>Law and Contemporary Problems</w:t>
      </w:r>
      <w:r>
        <w:t xml:space="preserve">, vol. 56, no. 3, pp. 53-54, </w:t>
      </w:r>
      <w:r w:rsidRPr="00641C57">
        <w:t>https://scholarship.law.duke.edu/cgi/viewcontent.cgi?article=4194&amp;context=lcp</w:t>
      </w:r>
      <w:r>
        <w:t>.</w:t>
      </w:r>
    </w:p>
    <w:p w14:paraId="576EF372" w14:textId="77777777" w:rsidR="001B7FF6" w:rsidRDefault="001B7FF6" w:rsidP="001B7FF6">
      <w:pPr>
        <w:rPr>
          <w:sz w:val="16"/>
          <w:szCs w:val="16"/>
        </w:rPr>
      </w:pPr>
      <w:r w:rsidRPr="00641C57">
        <w:rPr>
          <w:sz w:val="16"/>
          <w:szCs w:val="16"/>
        </w:rPr>
        <w:t xml:space="preserve">I dissent. My instincts are much more </w:t>
      </w:r>
      <w:proofErr w:type="gramStart"/>
      <w:r w:rsidRPr="00641C57">
        <w:rPr>
          <w:sz w:val="16"/>
          <w:szCs w:val="16"/>
        </w:rPr>
        <w:t>integrationist</w:t>
      </w:r>
      <w:proofErr w:type="gramEnd"/>
      <w:r w:rsidRPr="00641C57">
        <w:rPr>
          <w:sz w:val="16"/>
          <w:szCs w:val="16"/>
        </w:rPr>
        <w:t xml:space="preserve">. </w:t>
      </w:r>
      <w:r w:rsidRPr="00641C57">
        <w:rPr>
          <w:rStyle w:val="StyleUnderline"/>
        </w:rPr>
        <w:t xml:space="preserve">The </w:t>
      </w:r>
      <w:r w:rsidRPr="00641C57">
        <w:rPr>
          <w:rStyle w:val="Emphasis"/>
          <w:highlight w:val="yellow"/>
        </w:rPr>
        <w:t>distinctive traditions</w:t>
      </w:r>
      <w:r w:rsidRPr="00641C57">
        <w:rPr>
          <w:rStyle w:val="StyleUnderline"/>
          <w:highlight w:val="yellow"/>
        </w:rPr>
        <w:t xml:space="preserve"> of </w:t>
      </w:r>
      <w:r w:rsidRPr="00641C57">
        <w:rPr>
          <w:rStyle w:val="Emphasis"/>
          <w:highlight w:val="yellow"/>
        </w:rPr>
        <w:t>equity</w:t>
      </w:r>
      <w:r w:rsidRPr="00641C57">
        <w:rPr>
          <w:rStyle w:val="StyleUnderline"/>
        </w:rPr>
        <w:t xml:space="preserve"> now </w:t>
      </w:r>
      <w:r w:rsidRPr="00641C57">
        <w:rPr>
          <w:rStyle w:val="Emphasis"/>
          <w:highlight w:val="yellow"/>
        </w:rPr>
        <w:t>pervade</w:t>
      </w:r>
      <w:r w:rsidRPr="00641C57">
        <w:rPr>
          <w:rStyle w:val="StyleUnderline"/>
          <w:highlight w:val="yellow"/>
        </w:rPr>
        <w:t xml:space="preserve"> the </w:t>
      </w:r>
      <w:r w:rsidRPr="00641C57">
        <w:rPr>
          <w:rStyle w:val="Emphasis"/>
          <w:highlight w:val="yellow"/>
        </w:rPr>
        <w:t>legal system</w:t>
      </w:r>
      <w:r w:rsidRPr="00641C57">
        <w:rPr>
          <w:rStyle w:val="StyleUnderline"/>
        </w:rPr>
        <w:t xml:space="preserve">. The </w:t>
      </w:r>
      <w:r w:rsidRPr="00641C57">
        <w:rPr>
          <w:rStyle w:val="Emphasis"/>
        </w:rPr>
        <w:t>war</w:t>
      </w:r>
      <w:r w:rsidRPr="00641C57">
        <w:rPr>
          <w:rStyle w:val="StyleUnderline"/>
        </w:rPr>
        <w:t xml:space="preserve"> between law and equity is </w:t>
      </w:r>
      <w:r w:rsidRPr="00641C57">
        <w:rPr>
          <w:rStyle w:val="Emphasis"/>
        </w:rPr>
        <w:t>over</w:t>
      </w:r>
      <w:r w:rsidRPr="00641C57">
        <w:rPr>
          <w:rStyle w:val="StyleUnderline"/>
        </w:rPr>
        <w:t xml:space="preserve">. Equity won. </w:t>
      </w:r>
      <w:r w:rsidRPr="00641C57">
        <w:rPr>
          <w:rStyle w:val="StyleUnderline"/>
          <w:highlight w:val="yellow"/>
        </w:rPr>
        <w:t xml:space="preserve">We should </w:t>
      </w:r>
      <w:r w:rsidRPr="00641C57">
        <w:rPr>
          <w:rStyle w:val="Emphasis"/>
          <w:highlight w:val="yellow"/>
        </w:rPr>
        <w:t>stop thinking</w:t>
      </w:r>
      <w:r w:rsidRPr="00641C57">
        <w:rPr>
          <w:rStyle w:val="StyleUnderline"/>
          <w:highlight w:val="yellow"/>
        </w:rPr>
        <w:t xml:space="preserve"> of equity as</w:t>
      </w:r>
      <w:r w:rsidRPr="00641C57">
        <w:rPr>
          <w:sz w:val="16"/>
          <w:szCs w:val="16"/>
        </w:rPr>
        <w:t xml:space="preserve"> separate and marginal, as </w:t>
      </w:r>
      <w:r w:rsidRPr="00641C57">
        <w:rPr>
          <w:rStyle w:val="StyleUnderline"/>
        </w:rPr>
        <w:t xml:space="preserve">consisting of </w:t>
      </w:r>
      <w:r w:rsidRPr="00641C57">
        <w:rPr>
          <w:rStyle w:val="Emphasis"/>
          <w:highlight w:val="yellow"/>
        </w:rPr>
        <w:t>extraordinary</w:t>
      </w:r>
      <w:r w:rsidRPr="00641C57">
        <w:rPr>
          <w:rStyle w:val="Emphasis"/>
        </w:rPr>
        <w:t xml:space="preserve"> remedies</w:t>
      </w:r>
      <w:r w:rsidRPr="00641C57">
        <w:rPr>
          <w:rStyle w:val="StyleUnderline"/>
        </w:rPr>
        <w:t xml:space="preserve">, </w:t>
      </w:r>
      <w:r w:rsidRPr="00641C57">
        <w:rPr>
          <w:rStyle w:val="Emphasis"/>
        </w:rPr>
        <w:t>supplemental doctrines</w:t>
      </w:r>
      <w:r w:rsidRPr="00641C57">
        <w:rPr>
          <w:rStyle w:val="StyleUnderline"/>
        </w:rPr>
        <w:t xml:space="preserve">, and </w:t>
      </w:r>
      <w:r w:rsidRPr="00641C57">
        <w:rPr>
          <w:rStyle w:val="Emphasis"/>
        </w:rPr>
        <w:t>occasional exceptions</w:t>
      </w:r>
      <w:r w:rsidRPr="00641C57">
        <w:rPr>
          <w:sz w:val="16"/>
          <w:szCs w:val="16"/>
        </w:rPr>
        <w:t xml:space="preserve">, as special doctrines reserved for special occasions. Except where references to equity have been codified, as in the constitutional guarantees of jury trial, </w:t>
      </w:r>
      <w:r w:rsidRPr="00963084">
        <w:rPr>
          <w:rStyle w:val="StyleUnderline"/>
          <w:highlight w:val="yellow"/>
        </w:rPr>
        <w:t>we</w:t>
      </w:r>
      <w:r w:rsidRPr="00641C57">
        <w:rPr>
          <w:rStyle w:val="StyleUnderline"/>
        </w:rPr>
        <w:t xml:space="preserve"> should </w:t>
      </w:r>
      <w:r w:rsidRPr="00963084">
        <w:rPr>
          <w:rStyle w:val="StyleUnderline"/>
          <w:highlight w:val="yellow"/>
        </w:rPr>
        <w:t xml:space="preserve">consider it </w:t>
      </w:r>
      <w:r w:rsidRPr="00963084">
        <w:rPr>
          <w:rStyle w:val="Emphasis"/>
          <w:highlight w:val="yellow"/>
        </w:rPr>
        <w:t>wholly irrelevant</w:t>
      </w:r>
      <w:r w:rsidRPr="00963084">
        <w:rPr>
          <w:rStyle w:val="StyleUnderline"/>
          <w:highlight w:val="yellow"/>
        </w:rPr>
        <w:t xml:space="preserve"> whether a </w:t>
      </w:r>
      <w:r w:rsidRPr="00963084">
        <w:rPr>
          <w:rStyle w:val="Emphasis"/>
          <w:highlight w:val="yellow"/>
        </w:rPr>
        <w:t>remedy</w:t>
      </w:r>
      <w:r w:rsidRPr="00641C57">
        <w:rPr>
          <w:rStyle w:val="StyleUnderline"/>
        </w:rPr>
        <w:t xml:space="preserve">, </w:t>
      </w:r>
      <w:r w:rsidRPr="00641C57">
        <w:rPr>
          <w:rStyle w:val="Emphasis"/>
        </w:rPr>
        <w:t>procedure</w:t>
      </w:r>
      <w:r w:rsidRPr="00641C57">
        <w:rPr>
          <w:rStyle w:val="StyleUnderline"/>
        </w:rPr>
        <w:t xml:space="preserve">, or doctrine </w:t>
      </w:r>
      <w:r w:rsidRPr="00963084">
        <w:rPr>
          <w:rStyle w:val="Emphasis"/>
          <w:highlight w:val="yellow"/>
        </w:rPr>
        <w:t>originated</w:t>
      </w:r>
      <w:r w:rsidRPr="00963084">
        <w:rPr>
          <w:rStyle w:val="StyleUnderline"/>
          <w:highlight w:val="yellow"/>
        </w:rPr>
        <w:t xml:space="preserve"> at </w:t>
      </w:r>
      <w:r w:rsidRPr="00963084">
        <w:rPr>
          <w:rStyle w:val="Emphasis"/>
          <w:highlight w:val="yellow"/>
        </w:rPr>
        <w:t>law</w:t>
      </w:r>
      <w:r w:rsidRPr="00963084">
        <w:rPr>
          <w:rStyle w:val="StyleUnderline"/>
          <w:highlight w:val="yellow"/>
        </w:rPr>
        <w:t xml:space="preserve"> or in </w:t>
      </w:r>
      <w:r w:rsidRPr="00963084">
        <w:rPr>
          <w:rStyle w:val="Emphasis"/>
          <w:highlight w:val="yellow"/>
        </w:rPr>
        <w:t>equity</w:t>
      </w:r>
      <w:r w:rsidRPr="00641C57">
        <w:rPr>
          <w:rStyle w:val="StyleUnderline"/>
        </w:rPr>
        <w:t xml:space="preserve">. </w:t>
      </w:r>
      <w:r w:rsidRPr="00963084">
        <w:rPr>
          <w:rStyle w:val="StyleUnderline"/>
          <w:highlight w:val="yellow"/>
        </w:rPr>
        <w:t>We</w:t>
      </w:r>
      <w:r w:rsidRPr="00641C57">
        <w:rPr>
          <w:rStyle w:val="StyleUnderline"/>
        </w:rPr>
        <w:t xml:space="preserve"> should </w:t>
      </w:r>
      <w:r w:rsidRPr="00963084">
        <w:rPr>
          <w:rStyle w:val="Emphasis"/>
          <w:highlight w:val="yellow"/>
        </w:rPr>
        <w:t>invoke equity</w:t>
      </w:r>
      <w:r w:rsidRPr="00963084">
        <w:rPr>
          <w:rStyle w:val="StyleUnderline"/>
          <w:highlight w:val="yellow"/>
        </w:rPr>
        <w:t xml:space="preserve"> just as we </w:t>
      </w:r>
      <w:r w:rsidRPr="00963084">
        <w:rPr>
          <w:rStyle w:val="Emphasis"/>
          <w:highlight w:val="yellow"/>
        </w:rPr>
        <w:t>invoke law</w:t>
      </w:r>
      <w:r w:rsidRPr="00641C57">
        <w:rPr>
          <w:rStyle w:val="StyleUnderline"/>
        </w:rPr>
        <w:t xml:space="preserve">, </w:t>
      </w:r>
      <w:r w:rsidRPr="00641C57">
        <w:rPr>
          <w:rStyle w:val="Emphasis"/>
        </w:rPr>
        <w:t>without explanation</w:t>
      </w:r>
      <w:r w:rsidRPr="00641C57">
        <w:rPr>
          <w:rStyle w:val="StyleUnderline"/>
        </w:rPr>
        <w:t xml:space="preserve"> or </w:t>
      </w:r>
      <w:r w:rsidRPr="00641C57">
        <w:rPr>
          <w:rStyle w:val="Emphasis"/>
        </w:rPr>
        <w:t>apology</w:t>
      </w:r>
      <w:r w:rsidRPr="00641C57">
        <w:rPr>
          <w:sz w:val="16"/>
          <w:szCs w:val="16"/>
        </w:rPr>
        <w:t xml:space="preserve"> and without a preliminary showing that this is a case for equity. Our goal should not be separate courses and conferences on equity, but rather, full recognition in all courses and all conferences of those parts of the law that happen to come from equity</w:t>
      </w:r>
    </w:p>
    <w:p w14:paraId="567E4DEE" w14:textId="77777777" w:rsidR="001B7FF6" w:rsidRPr="00641C57" w:rsidRDefault="001B7FF6" w:rsidP="001B7FF6">
      <w:pPr>
        <w:rPr>
          <w:sz w:val="16"/>
          <w:szCs w:val="16"/>
        </w:rPr>
      </w:pPr>
      <w:r w:rsidRPr="00641C57">
        <w:rPr>
          <w:sz w:val="16"/>
          <w:szCs w:val="16"/>
        </w:rPr>
        <w:t>.</w:t>
      </w:r>
    </w:p>
    <w:p w14:paraId="4B64D85C" w14:textId="77777777" w:rsidR="001B7FF6" w:rsidRDefault="001B7FF6" w:rsidP="001B7FF6"/>
    <w:p w14:paraId="76CD12F1" w14:textId="77777777" w:rsidR="001B7FF6" w:rsidRDefault="001B7FF6" w:rsidP="001B7FF6">
      <w:pPr>
        <w:pStyle w:val="Heading4"/>
      </w:pPr>
      <w:r>
        <w:t xml:space="preserve">2. Equity </w:t>
      </w:r>
      <w:r>
        <w:rPr>
          <w:u w:val="single"/>
        </w:rPr>
        <w:t>fails</w:t>
      </w:r>
      <w:r>
        <w:t xml:space="preserve"> for </w:t>
      </w:r>
      <w:r>
        <w:rPr>
          <w:u w:val="single"/>
        </w:rPr>
        <w:t>bargaining rights</w:t>
      </w:r>
      <w:r>
        <w:t>.</w:t>
      </w:r>
    </w:p>
    <w:p w14:paraId="345C995E" w14:textId="77777777" w:rsidR="001B7FF6" w:rsidRPr="002C3555" w:rsidRDefault="001B7FF6" w:rsidP="001B7FF6">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5F7481B0" w14:textId="77777777" w:rsidR="001B7FF6" w:rsidRPr="002C3555" w:rsidRDefault="001B7FF6" w:rsidP="001B7FF6">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2C3555">
        <w:rPr>
          <w:rStyle w:val="Emphasis"/>
          <w:highlight w:val="yellow"/>
        </w:rPr>
        <w:t>damages</w:t>
      </w:r>
      <w:r w:rsidRPr="002C3555">
        <w:rPr>
          <w:rStyle w:val="StyleUnderline"/>
          <w:highlight w:val="yellow"/>
        </w:rPr>
        <w:t xml:space="preserve"> and </w:t>
      </w:r>
      <w:r w:rsidRPr="002C3555">
        <w:rPr>
          <w:rStyle w:val="Emphasis"/>
          <w:highlight w:val="yellow"/>
        </w:rPr>
        <w:t>injunctions</w:t>
      </w:r>
      <w:r w:rsidRPr="002C3555">
        <w:rPr>
          <w:rStyle w:val="StyleUnderline"/>
          <w:highlight w:val="yellow"/>
        </w:rPr>
        <w:t xml:space="preserve"> are </w:t>
      </w:r>
      <w:r w:rsidRPr="002C3555">
        <w:rPr>
          <w:rStyle w:val="Emphasis"/>
          <w:highlight w:val="yellow"/>
        </w:rPr>
        <w:t>only part</w:t>
      </w:r>
      <w:r w:rsidRPr="002C3555">
        <w:rPr>
          <w:rStyle w:val="StyleUnderline"/>
          <w:highlight w:val="yellow"/>
        </w:rPr>
        <w:t xml:space="preserve"> of the picture</w:t>
      </w:r>
      <w:r w:rsidRPr="002C3555">
        <w:rPr>
          <w:rStyle w:val="StyleUnderline"/>
        </w:rPr>
        <w:t xml:space="preserve">. There are </w:t>
      </w:r>
      <w:r w:rsidRPr="002C3555">
        <w:rPr>
          <w:rStyle w:val="StyleUnderline"/>
          <w:highlight w:val="yellow"/>
        </w:rPr>
        <w:t xml:space="preserve">also </w:t>
      </w:r>
      <w:r w:rsidRPr="002C3555">
        <w:rPr>
          <w:rStyle w:val="Emphasis"/>
          <w:highlight w:val="yellow"/>
        </w:rPr>
        <w:t>elaborate rules</w:t>
      </w:r>
      <w:r w:rsidRPr="002C3555">
        <w:rPr>
          <w:rStyle w:val="StyleUnderline"/>
          <w:highlight w:val="yellow"/>
        </w:rPr>
        <w:t xml:space="preserve"> for </w:t>
      </w:r>
      <w:r w:rsidRPr="002C3555">
        <w:rPr>
          <w:rStyle w:val="Emphasis"/>
          <w:highlight w:val="yellow"/>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2C3555">
        <w:rPr>
          <w:rStyle w:val="StyleUnderline"/>
          <w:highlight w:val="yellow"/>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2C3555">
        <w:rPr>
          <w:rStyle w:val="StyleUnderline"/>
          <w:highlight w:val="yellow"/>
        </w:rPr>
        <w:t xml:space="preserve">elections that </w:t>
      </w:r>
      <w:r w:rsidRPr="002C3555">
        <w:rPr>
          <w:rStyle w:val="Emphasis"/>
          <w:highlight w:val="yellow"/>
        </w:rPr>
        <w:t>go beyond</w:t>
      </w:r>
      <w:r w:rsidRPr="002C3555">
        <w:rPr>
          <w:rStyle w:val="StyleUnderline"/>
          <w:highlight w:val="yellow"/>
        </w:rPr>
        <w:t xml:space="preserve"> the powers of</w:t>
      </w:r>
      <w:r w:rsidRPr="002C3555">
        <w:rPr>
          <w:rStyle w:val="StyleUnderline"/>
        </w:rPr>
        <w:t xml:space="preserve"> courts of </w:t>
      </w:r>
      <w:r w:rsidRPr="002C3555">
        <w:rPr>
          <w:rStyle w:val="Emphasis"/>
          <w:highlight w:val="yellow"/>
        </w:rPr>
        <w:t>equity</w:t>
      </w:r>
      <w:r w:rsidRPr="002C3555">
        <w:rPr>
          <w:sz w:val="16"/>
          <w:szCs w:val="16"/>
        </w:rPr>
        <w:t xml:space="preserve">, which </w:t>
      </w:r>
      <w:proofErr w:type="gramStart"/>
      <w:r w:rsidRPr="002C3555">
        <w:rPr>
          <w:sz w:val="16"/>
          <w:szCs w:val="16"/>
        </w:rPr>
        <w:t>balked</w:t>
      </w:r>
      <w:proofErr w:type="gramEnd"/>
      <w:r w:rsidRPr="002C3555">
        <w:rPr>
          <w:sz w:val="16"/>
          <w:szCs w:val="16"/>
        </w:rPr>
        <w:t xml:space="preserve"> at any form of specific performance in labor contracts. </w:t>
      </w:r>
      <w:r w:rsidRPr="002C3555">
        <w:rPr>
          <w:rStyle w:val="StyleUnderline"/>
          <w:highlight w:val="yellow"/>
        </w:rPr>
        <w:t xml:space="preserve">The </w:t>
      </w:r>
      <w:r w:rsidRPr="002C3555">
        <w:rPr>
          <w:rStyle w:val="Emphasis"/>
          <w:highlight w:val="yellow"/>
        </w:rPr>
        <w:t>basic structure</w:t>
      </w:r>
      <w:r w:rsidRPr="002C3555">
        <w:rPr>
          <w:rStyle w:val="StyleUnderline"/>
          <w:highlight w:val="yellow"/>
        </w:rPr>
        <w:t xml:space="preserve"> of the Wagner Act</w:t>
      </w:r>
      <w:r w:rsidRPr="002C3555">
        <w:rPr>
          <w:rStyle w:val="StyleUnderline"/>
        </w:rPr>
        <w:t xml:space="preserve"> thus </w:t>
      </w:r>
      <w:r w:rsidRPr="002C3555">
        <w:rPr>
          <w:rStyle w:val="StyleUnderline"/>
          <w:highlight w:val="yellow"/>
        </w:rPr>
        <w:t xml:space="preserve">forges a </w:t>
      </w:r>
      <w:r w:rsidRPr="002C3555">
        <w:rPr>
          <w:rStyle w:val="Emphasis"/>
          <w:highlight w:val="yellow"/>
        </w:rPr>
        <w:t>powerful commitment</w:t>
      </w:r>
      <w:r w:rsidRPr="002C3555">
        <w:rPr>
          <w:rStyle w:val="StyleUnderline"/>
          <w:highlight w:val="yellow"/>
        </w:rPr>
        <w:t xml:space="preserve"> to</w:t>
      </w:r>
      <w:r w:rsidRPr="002C3555">
        <w:rPr>
          <w:rStyle w:val="StyleUnderline"/>
        </w:rPr>
        <w:t xml:space="preserve"> an </w:t>
      </w:r>
      <w:r w:rsidRPr="002C3555">
        <w:rPr>
          <w:rStyle w:val="Emphasis"/>
          <w:highlight w:val="yellow"/>
        </w:rPr>
        <w:t>administrative government</w:t>
      </w:r>
      <w:r w:rsidRPr="002C3555">
        <w:rPr>
          <w:rStyle w:val="StyleUnderline"/>
          <w:highlight w:val="yellow"/>
        </w:rPr>
        <w:t xml:space="preserve"> to which courts</w:t>
      </w:r>
      <w:r w:rsidRPr="002C3555">
        <w:rPr>
          <w:rStyle w:val="StyleUnderline"/>
        </w:rPr>
        <w:t xml:space="preserve"> will be required to give </w:t>
      </w:r>
      <w:r w:rsidRPr="002C3555">
        <w:rPr>
          <w:rStyle w:val="Emphasis"/>
        </w:rPr>
        <w:t xml:space="preserve">great </w:t>
      </w:r>
      <w:r w:rsidRPr="002C3555">
        <w:rPr>
          <w:rStyle w:val="Emphasis"/>
          <w:highlight w:val="yellow"/>
        </w:rPr>
        <w:t>defer</w:t>
      </w:r>
      <w:r w:rsidRPr="002C3555">
        <w:rPr>
          <w:rStyle w:val="Emphasis"/>
        </w:rPr>
        <w:t>ence</w:t>
      </w:r>
      <w:r w:rsidRPr="002C3555">
        <w:rPr>
          <w:sz w:val="16"/>
          <w:szCs w:val="16"/>
        </w:rPr>
        <w:t>.</w:t>
      </w:r>
    </w:p>
    <w:p w14:paraId="13A03546" w14:textId="77777777" w:rsidR="001B7FF6" w:rsidRPr="00F62FD2" w:rsidRDefault="001B7FF6" w:rsidP="001B7FF6">
      <w:pPr>
        <w:pStyle w:val="Heading4"/>
      </w:pPr>
      <w:r>
        <w:t xml:space="preserve">3. </w:t>
      </w:r>
      <w:r>
        <w:rPr>
          <w:u w:val="single"/>
        </w:rPr>
        <w:t>Existing law key</w:t>
      </w:r>
      <w:r>
        <w:t xml:space="preserve">. </w:t>
      </w:r>
    </w:p>
    <w:p w14:paraId="04288D55" w14:textId="77777777" w:rsidR="001B7FF6" w:rsidRPr="00A752B1" w:rsidRDefault="001B7FF6" w:rsidP="001B7FF6">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22C2B39F" w14:textId="77777777" w:rsidR="001B7FF6" w:rsidRPr="00F62FD2" w:rsidRDefault="001B7FF6" w:rsidP="001B7FF6">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w:t>
      </w:r>
      <w:proofErr w:type="gramStart"/>
      <w:r w:rsidRPr="00A752B1">
        <w:rPr>
          <w:rStyle w:val="StyleUnderline"/>
        </w:rPr>
        <w:t>have to</w:t>
      </w:r>
      <w:proofErr w:type="gramEnd"/>
      <w:r w:rsidRPr="00A752B1">
        <w:rPr>
          <w:rStyle w:val="StyleUnderline"/>
        </w:rPr>
        <w:t xml:space="preserve">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proofErr w:type="gramStart"/>
      <w:r w:rsidRPr="00A752B1">
        <w:rPr>
          <w:rStyle w:val="StyleUnderline"/>
          <w:highlight w:val="yellow"/>
        </w:rPr>
        <w:t>have to</w:t>
      </w:r>
      <w:proofErr w:type="gramEnd"/>
      <w:r w:rsidRPr="00A752B1">
        <w:rPr>
          <w:rStyle w:val="StyleUnderline"/>
          <w:highlight w:val="yellow"/>
        </w:rPr>
        <w:t xml:space="preserve">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2271A804" w14:textId="77777777" w:rsidR="001B7FF6" w:rsidRPr="00F62FD2" w:rsidRDefault="001B7FF6" w:rsidP="001B7FF6">
      <w:pPr>
        <w:rPr>
          <w:sz w:val="16"/>
        </w:rPr>
      </w:pPr>
      <w:r w:rsidRPr="00F62FD2">
        <w:rPr>
          <w:sz w:val="16"/>
        </w:rPr>
        <w:t xml:space="preserve">That leads us to the second collateral effect. Among the problems courts </w:t>
      </w:r>
      <w:proofErr w:type="gramStart"/>
      <w:r w:rsidRPr="00F62FD2">
        <w:rPr>
          <w:sz w:val="16"/>
        </w:rPr>
        <w:t>have to</w:t>
      </w:r>
      <w:proofErr w:type="gramEnd"/>
      <w:r w:rsidRPr="00F62FD2">
        <w:rPr>
          <w:sz w:val="16"/>
        </w:rPr>
        <w:t xml:space="preserve"> solve is the risk of multiple unions. If the employer </w:t>
      </w:r>
      <w:proofErr w:type="gramStart"/>
      <w:r w:rsidRPr="00F62FD2">
        <w:rPr>
          <w:sz w:val="16"/>
        </w:rPr>
        <w:t>has to</w:t>
      </w:r>
      <w:proofErr w:type="gramEnd"/>
      <w:r w:rsidRPr="00F62FD2">
        <w:rPr>
          <w:sz w:val="16"/>
        </w:rPr>
        <w:t xml:space="preserve"> bargain with every union chosen by an employee, the employer might easily find itself bargaining with two, three, or a dozen unions in the same workplace. That kind of bargaining isn’t industrial democracy; it’s industrial chaos. </w:t>
      </w:r>
      <w:proofErr w:type="gramStart"/>
      <w:r w:rsidRPr="00F62FD2">
        <w:rPr>
          <w:sz w:val="16"/>
        </w:rPr>
        <w:t>So</w:t>
      </w:r>
      <w:proofErr w:type="gramEnd"/>
      <w:r w:rsidRPr="00F62FD2">
        <w:rPr>
          <w:sz w:val="16"/>
        </w:rPr>
        <w:t xml:space="preserve"> the natural solution is to require an employer to recognize only one union. Once a union gets support from </w:t>
      </w:r>
      <w:proofErr w:type="gramStart"/>
      <w:r w:rsidRPr="00F62FD2">
        <w:rPr>
          <w:sz w:val="16"/>
        </w:rPr>
        <w:t>a majority of</w:t>
      </w:r>
      <w:proofErr w:type="gramEnd"/>
      <w:r w:rsidRPr="00F62FD2">
        <w:rPr>
          <w:sz w:val="16"/>
        </w:rPr>
        <w:t xml:space="preserve">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xml:space="preserve">. The only problem is that it has no basis in state constitutional text or history. </w:t>
      </w:r>
      <w:proofErr w:type="gramStart"/>
      <w:r w:rsidRPr="00F62FD2">
        <w:rPr>
          <w:sz w:val="16"/>
        </w:rPr>
        <w:t>So</w:t>
      </w:r>
      <w:proofErr w:type="gramEnd"/>
      <w:r w:rsidRPr="00F62FD2">
        <w:rPr>
          <w:sz w:val="16"/>
        </w:rPr>
        <w:t xml:space="preserve"> to adopt it, courts had to effectively rewrite their constitutions.17</w:t>
      </w:r>
    </w:p>
    <w:p w14:paraId="7D475F57" w14:textId="77777777" w:rsidR="001B7FF6" w:rsidRPr="00F62FD2" w:rsidRDefault="001B7FF6" w:rsidP="001B7FF6">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36218E28" w14:textId="77777777" w:rsidR="001B7FF6" w:rsidRDefault="001B7FF6" w:rsidP="001B7FF6">
      <w:pPr>
        <w:rPr>
          <w:sz w:val="16"/>
        </w:rPr>
      </w:pPr>
      <w:r w:rsidRPr="00F62FD2">
        <w:rPr>
          <w:sz w:val="16"/>
        </w:rPr>
        <w:t xml:space="preserve">None of this had to happen. Again, some courts avoided the conflict by interpreting their constitutions in the traditional way. They protected bargaining rights from </w:t>
      </w:r>
      <w:proofErr w:type="gramStart"/>
      <w:r w:rsidRPr="00F62FD2">
        <w:rPr>
          <w:sz w:val="16"/>
        </w:rPr>
        <w:t>interference, but</w:t>
      </w:r>
      <w:proofErr w:type="gramEnd"/>
      <w:r w:rsidRPr="00F62FD2">
        <w:rPr>
          <w:sz w:val="16"/>
        </w:rPr>
        <w:t xml:space="preserve">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7588404D" w14:textId="77777777" w:rsidR="001B7FF6" w:rsidRPr="00541687" w:rsidRDefault="001B7FF6" w:rsidP="001B7FF6">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717C130" w14:textId="77777777" w:rsidR="001B7FF6" w:rsidRDefault="001B7FF6" w:rsidP="001B7FF6">
      <w:r>
        <w:t>&lt;&lt;&lt;FOR REFERENCE&gt;&gt;&gt;</w:t>
      </w:r>
    </w:p>
    <w:p w14:paraId="355B019D" w14:textId="77777777" w:rsidR="001B7FF6" w:rsidRPr="0090716D" w:rsidRDefault="001B7FF6" w:rsidP="001B7FF6">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5258721" w14:textId="77777777" w:rsidR="001B7FF6" w:rsidRPr="005347F2" w:rsidRDefault="001B7FF6" w:rsidP="001B7FF6">
      <w:r w:rsidRPr="005347F2">
        <w:rPr>
          <w:rStyle w:val="Heading4Char"/>
        </w:rPr>
        <w:t>Text</w:t>
      </w:r>
      <w:r w:rsidRPr="005347F2">
        <w:t>:</w:t>
      </w:r>
    </w:p>
    <w:p w14:paraId="1BBDF0E8" w14:textId="77777777" w:rsidR="001B7FF6" w:rsidRPr="005347F2" w:rsidRDefault="001B7FF6" w:rsidP="001B7FF6">
      <w:r w:rsidRPr="005347F2">
        <w:t xml:space="preserve">Plan. </w:t>
      </w:r>
    </w:p>
    <w:p w14:paraId="60CFA7AE" w14:textId="77777777" w:rsidR="001B7FF6" w:rsidRPr="005347F2" w:rsidRDefault="001B7FF6" w:rsidP="001B7FF6">
      <w:r w:rsidRPr="005347F2">
        <w:t>The United States federal government should, for federal workers, substantially strengthen collective bargaining in equity.</w:t>
      </w:r>
    </w:p>
    <w:p w14:paraId="1960AF48" w14:textId="77777777" w:rsidR="001B7FF6" w:rsidRDefault="001B7FF6" w:rsidP="001B7FF6">
      <w:pPr>
        <w:pStyle w:val="Analytic"/>
      </w:pPr>
    </w:p>
    <w:p w14:paraId="4EE4C230" w14:textId="77777777" w:rsidR="001B7FF6" w:rsidRPr="00641C57" w:rsidRDefault="001B7FF6" w:rsidP="001B7FF6"/>
    <w:p w14:paraId="38FA7AB6" w14:textId="77777777" w:rsidR="001B7FF6" w:rsidRDefault="001B7FF6" w:rsidP="001B7FF6">
      <w:pPr>
        <w:pStyle w:val="Heading4"/>
      </w:pPr>
      <w:r>
        <w:t xml:space="preserve">4. Status quo solves the NB. Courts are creating an </w:t>
      </w:r>
      <w:r>
        <w:rPr>
          <w:u w:val="single"/>
        </w:rPr>
        <w:t>independent</w:t>
      </w:r>
      <w:r>
        <w:t xml:space="preserve"> role for equitable remedies </w:t>
      </w:r>
      <w:r>
        <w:rPr>
          <w:u w:val="single"/>
        </w:rPr>
        <w:t>now</w:t>
      </w:r>
      <w:r>
        <w:t>.</w:t>
      </w:r>
    </w:p>
    <w:p w14:paraId="7C4278B2" w14:textId="77777777" w:rsidR="001B7FF6" w:rsidRPr="00950C09" w:rsidRDefault="001B7FF6" w:rsidP="001B7FF6">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1D1D4A0A" w14:textId="77777777" w:rsidR="001B7FF6" w:rsidRDefault="001B7FF6" w:rsidP="001B7FF6">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07AE2167" w14:textId="77777777" w:rsidR="001B7FF6" w:rsidRPr="00CD6757" w:rsidRDefault="001B7FF6" w:rsidP="001B7FF6"/>
    <w:p w14:paraId="3E440FA2" w14:textId="77777777" w:rsidR="001B7FF6" w:rsidRPr="00E42606" w:rsidRDefault="001B7FF6" w:rsidP="001B7FF6"/>
    <w:p w14:paraId="5418A1ED" w14:textId="77777777" w:rsidR="001B7FF6" w:rsidRDefault="001B7FF6" w:rsidP="001B7FF6">
      <w:pPr>
        <w:rPr>
          <w:rFonts w:asciiTheme="minorHAnsi" w:hAnsiTheme="minorHAnsi" w:cstheme="minorBidi"/>
        </w:rPr>
      </w:pPr>
    </w:p>
    <w:p w14:paraId="5008E666" w14:textId="77777777" w:rsidR="001B7FF6" w:rsidRPr="00716B4E" w:rsidRDefault="001B7FF6" w:rsidP="001B7FF6">
      <w:pPr>
        <w:pStyle w:val="Heading4"/>
      </w:pPr>
      <w:r>
        <w:t xml:space="preserve">Only the plan prevents </w:t>
      </w:r>
      <w:r w:rsidRPr="00716B4E">
        <w:rPr>
          <w:u w:val="single"/>
        </w:rPr>
        <w:t>environmental collapse</w:t>
      </w:r>
      <w:r>
        <w:t xml:space="preserve">. </w:t>
      </w:r>
      <w:r w:rsidRPr="00A10D6E">
        <w:rPr>
          <w:rStyle w:val="AnalyticChar"/>
        </w:rPr>
        <w:t>Extinction.</w:t>
      </w:r>
    </w:p>
    <w:p w14:paraId="007BC714" w14:textId="77777777" w:rsidR="001B7FF6" w:rsidRDefault="001B7FF6" w:rsidP="001B7FF6">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2790EC96" w14:textId="77777777" w:rsidR="001B7FF6" w:rsidRPr="002B399D" w:rsidRDefault="001B7FF6" w:rsidP="001B7FF6">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w:t>
      </w:r>
      <w:proofErr w:type="gramStart"/>
      <w:r w:rsidRPr="002B399D">
        <w:rPr>
          <w:sz w:val="16"/>
        </w:rPr>
        <w:t>and actually, the</w:t>
      </w:r>
      <w:proofErr w:type="gramEnd"/>
      <w:r w:rsidRPr="002B399D">
        <w:rPr>
          <w:sz w:val="16"/>
        </w:rPr>
        <w:t xml:space="preserve"> law school world and EPA, have one very important feature in common—which is Fridays are </w:t>
      </w:r>
      <w:proofErr w:type="gramStart"/>
      <w:r w:rsidRPr="002B399D">
        <w:rPr>
          <w:sz w:val="16"/>
        </w:rPr>
        <w:t>pretty quiet</w:t>
      </w:r>
      <w:proofErr w:type="gramEnd"/>
      <w:r w:rsidRPr="002B399D">
        <w:rPr>
          <w:sz w:val="16"/>
        </w:rPr>
        <w:t xml:space="preserve">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7DD0F14F" w14:textId="77777777" w:rsidR="001B7FF6" w:rsidRPr="002B399D" w:rsidRDefault="001B7FF6" w:rsidP="001B7FF6">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w:t>
      </w:r>
      <w:proofErr w:type="gramStart"/>
      <w:r w:rsidRPr="002B399D">
        <w:rPr>
          <w:sz w:val="16"/>
        </w:rPr>
        <w:t>callings</w:t>
      </w:r>
      <w:proofErr w:type="gramEnd"/>
      <w:r w:rsidRPr="002B399D">
        <w:rPr>
          <w:sz w:val="16"/>
        </w:rPr>
        <w:t xml:space="preserve">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53C65F98" w14:textId="77777777" w:rsidR="001B7FF6" w:rsidRPr="002B399D" w:rsidRDefault="001B7FF6" w:rsidP="001B7FF6">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w:t>
      </w:r>
      <w:proofErr w:type="gramStart"/>
      <w:r w:rsidRPr="002B399D">
        <w:rPr>
          <w:sz w:val="16"/>
        </w:rPr>
        <w:t>ever</w:t>
      </w:r>
      <w:proofErr w:type="gramEnd"/>
      <w:r w:rsidRPr="002B399D">
        <w:rPr>
          <w:sz w:val="16"/>
        </w:rPr>
        <w:t xml:space="preserve">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7C4E1E0F" w14:textId="77777777" w:rsidR="001B7FF6" w:rsidRDefault="001B7FF6" w:rsidP="001B7FF6">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5BE42F77" w14:textId="77777777" w:rsidR="001B7FF6" w:rsidRDefault="001B7FF6" w:rsidP="001B7FF6">
      <w:pPr>
        <w:pStyle w:val="Heading3"/>
      </w:pPr>
      <w:r>
        <w:t>Exec DA---2AC</w:t>
      </w:r>
    </w:p>
    <w:p w14:paraId="3469576A" w14:textId="77777777" w:rsidR="001B7FF6" w:rsidRPr="00341EF0" w:rsidRDefault="001B7FF6" w:rsidP="001B7FF6">
      <w:pPr>
        <w:pStyle w:val="Heading4"/>
      </w:pPr>
      <w:r>
        <w:rPr>
          <w:u w:val="single"/>
        </w:rPr>
        <w:t>Uniqueness</w:t>
      </w:r>
      <w:r>
        <w:t xml:space="preserve">. Firings and loyalty tests </w:t>
      </w:r>
      <w:r>
        <w:rPr>
          <w:u w:val="single"/>
        </w:rPr>
        <w:t>destroy administrative function</w:t>
      </w:r>
      <w:r>
        <w:t>.</w:t>
      </w:r>
    </w:p>
    <w:p w14:paraId="484B4E35" w14:textId="77777777" w:rsidR="001B7FF6" w:rsidRPr="00341EF0" w:rsidRDefault="001B7FF6" w:rsidP="001B7FF6">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C0412C9" w14:textId="77777777" w:rsidR="001B7FF6" w:rsidRPr="001D18C7" w:rsidRDefault="001B7FF6" w:rsidP="001B7FF6">
      <w:pPr>
        <w:rPr>
          <w:sz w:val="16"/>
        </w:rPr>
      </w:pPr>
      <w:r w:rsidRPr="001D18C7">
        <w:rPr>
          <w:sz w:val="16"/>
        </w:rPr>
        <w:t xml:space="preserve">In some cases, the </w:t>
      </w:r>
      <w:r w:rsidRPr="00824E56">
        <w:rPr>
          <w:rStyle w:val="StyleUnderline"/>
        </w:rPr>
        <w:t>administration</w:t>
      </w:r>
      <w:r w:rsidRPr="001D18C7">
        <w:rPr>
          <w:sz w:val="16"/>
        </w:rPr>
        <w:t xml:space="preserve"> has sought to </w:t>
      </w:r>
      <w:r w:rsidRPr="00824E56">
        <w:rPr>
          <w:rStyle w:val="StyleUnderline"/>
          <w:highlight w:val="yellow"/>
        </w:rPr>
        <w:t>achieve</w:t>
      </w:r>
      <w:r w:rsidRPr="00824E56">
        <w:rPr>
          <w:rStyle w:val="StyleUnderline"/>
        </w:rPr>
        <w:t xml:space="preserve"> its political </w:t>
      </w:r>
      <w:r w:rsidRPr="00824E56">
        <w:rPr>
          <w:rStyle w:val="StyleUnderline"/>
          <w:highlight w:val="yellow"/>
        </w:rPr>
        <w:t>objectives</w:t>
      </w:r>
      <w:r w:rsidRPr="001D18C7">
        <w:rPr>
          <w:sz w:val="16"/>
        </w:rPr>
        <w:t xml:space="preserve"> by </w:t>
      </w:r>
      <w:r w:rsidRPr="001D18C7">
        <w:rPr>
          <w:strike/>
          <w:sz w:val="16"/>
        </w:rPr>
        <w:t>crippling</w:t>
      </w:r>
      <w:r w:rsidRPr="001D18C7">
        <w:rPr>
          <w:sz w:val="16"/>
        </w:rPr>
        <w:t xml:space="preserve"> [</w:t>
      </w:r>
      <w:r w:rsidRPr="00824E56">
        <w:rPr>
          <w:rStyle w:val="StyleUnderline"/>
        </w:rPr>
        <w:t xml:space="preserve">crushing] offices whose missions it opposes </w:t>
      </w:r>
      <w:r w:rsidRPr="00824E56">
        <w:rPr>
          <w:rStyle w:val="Emphasis"/>
          <w:highlight w:val="yellow"/>
        </w:rPr>
        <w:t>through mass layoffs</w:t>
      </w:r>
      <w:r w:rsidRPr="001D18C7">
        <w:rPr>
          <w:sz w:val="16"/>
        </w:rPr>
        <w:t>. To take but a few prominent examples, the President and his advisors have sought to [dismantle the U.S. Department of Education, order mass firings (technically known as “</w:t>
      </w:r>
      <w:r w:rsidRPr="00824E56">
        <w:rPr>
          <w:rStyle w:val="Emphasis"/>
          <w:highlight w:val="yellow"/>
        </w:rPr>
        <w:t>r</w:t>
      </w:r>
      <w:r w:rsidRPr="001D18C7">
        <w:rPr>
          <w:sz w:val="16"/>
        </w:rPr>
        <w:t xml:space="preserve">eductions </w:t>
      </w:r>
      <w:r w:rsidRPr="00824E56">
        <w:rPr>
          <w:rStyle w:val="Emphasis"/>
          <w:highlight w:val="yellow"/>
        </w:rPr>
        <w:t>i</w:t>
      </w:r>
      <w:r w:rsidRPr="001D18C7">
        <w:rPr>
          <w:sz w:val="16"/>
        </w:rPr>
        <w:t xml:space="preserve">n </w:t>
      </w:r>
      <w:r w:rsidRPr="00824E56">
        <w:rPr>
          <w:rStyle w:val="Emphasis"/>
          <w:highlight w:val="yellow"/>
        </w:rPr>
        <w:t>f</w:t>
      </w:r>
      <w:r w:rsidRPr="001D18C7">
        <w:rPr>
          <w:sz w:val="16"/>
        </w:rPr>
        <w:t xml:space="preserve">orce”) to the agency’s staff, effectively </w:t>
      </w:r>
      <w:r w:rsidRPr="00824E56">
        <w:rPr>
          <w:rStyle w:val="StyleUnderline"/>
          <w:highlight w:val="yellow"/>
        </w:rPr>
        <w:t>preventing</w:t>
      </w:r>
      <w:r w:rsidRPr="00824E56">
        <w:rPr>
          <w:rStyle w:val="StyleUnderline"/>
        </w:rPr>
        <w:t xml:space="preserve"> it from </w:t>
      </w:r>
      <w:r w:rsidRPr="00824E56">
        <w:rPr>
          <w:rStyle w:val="StyleUnderline"/>
          <w:highlight w:val="yellow"/>
        </w:rPr>
        <w:t xml:space="preserve">carrying out a </w:t>
      </w:r>
      <w:r w:rsidRPr="00824E56">
        <w:rPr>
          <w:rStyle w:val="Emphasis"/>
          <w:highlight w:val="yellow"/>
        </w:rPr>
        <w:t>number of core functions</w:t>
      </w:r>
      <w:r w:rsidRPr="001D18C7">
        <w:rPr>
          <w:sz w:val="16"/>
        </w:rPr>
        <w:t xml:space="preserve">; it has sought to “feed” the U.S. Agency for International Development “into the woodchipper,” firing </w:t>
      </w:r>
      <w:r w:rsidRPr="00824E56">
        <w:rPr>
          <w:rStyle w:val="StyleUnderline"/>
          <w:highlight w:val="yellow"/>
        </w:rPr>
        <w:t>nearly</w:t>
      </w:r>
      <w:r w:rsidRPr="00824E56">
        <w:rPr>
          <w:rStyle w:val="StyleUnderline"/>
        </w:rPr>
        <w:t xml:space="preserve"> its </w:t>
      </w:r>
      <w:r w:rsidRPr="00824E56">
        <w:rPr>
          <w:rStyle w:val="Emphasis"/>
          <w:highlight w:val="yellow"/>
        </w:rPr>
        <w:t>entire staff</w:t>
      </w:r>
      <w:r w:rsidRPr="001D18C7">
        <w:rPr>
          <w:sz w:val="16"/>
        </w:rPr>
        <w:t>; and it has pursued similar goals at a number of other agencies, including the Department of Health and Human Services and Department of State, among many others. 302</w:t>
      </w:r>
    </w:p>
    <w:p w14:paraId="13516018" w14:textId="77777777" w:rsidR="001B7FF6" w:rsidRPr="00341EF0" w:rsidRDefault="001B7FF6" w:rsidP="001B7FF6">
      <w:pPr>
        <w:rPr>
          <w:sz w:val="16"/>
        </w:rPr>
      </w:pPr>
      <w:r w:rsidRPr="001D18C7">
        <w:rPr>
          <w:sz w:val="16"/>
        </w:rPr>
        <w:t xml:space="preserve">In other instances, </w:t>
      </w:r>
      <w:r w:rsidRPr="00874A88">
        <w:rPr>
          <w:rStyle w:val="StyleUnderline"/>
        </w:rPr>
        <w:t xml:space="preserve">the </w:t>
      </w:r>
      <w:r w:rsidRPr="00874A88">
        <w:rPr>
          <w:rStyle w:val="StyleUnderline"/>
          <w:highlight w:val="yellow"/>
        </w:rPr>
        <w:t>administration</w:t>
      </w:r>
      <w:r w:rsidRPr="00874A88">
        <w:rPr>
          <w:rStyle w:val="StyleUnderline"/>
        </w:rPr>
        <w:t xml:space="preserve"> </w:t>
      </w:r>
      <w:r w:rsidRPr="00874A88">
        <w:rPr>
          <w:rStyle w:val="Emphasis"/>
        </w:rPr>
        <w:t xml:space="preserve">has </w:t>
      </w:r>
      <w:r w:rsidRPr="00874A88">
        <w:rPr>
          <w:rStyle w:val="Emphasis"/>
          <w:highlight w:val="yellow"/>
        </w:rPr>
        <w:t>sought</w:t>
      </w:r>
      <w:r w:rsidRPr="00874A88">
        <w:rPr>
          <w:rStyle w:val="StyleUnderline"/>
        </w:rPr>
        <w:t xml:space="preserve"> not to dismantle</w:t>
      </w:r>
      <w:r w:rsidRPr="006649A3">
        <w:rPr>
          <w:rStyle w:val="StyleUnderline"/>
        </w:rPr>
        <w:t xml:space="preserve"> programs, but </w:t>
      </w:r>
      <w:r w:rsidRPr="00874A88">
        <w:rPr>
          <w:rStyle w:val="StyleUnderline"/>
          <w:highlight w:val="yellow"/>
        </w:rPr>
        <w:t xml:space="preserve">to </w:t>
      </w:r>
      <w:r w:rsidRPr="00874A88">
        <w:rPr>
          <w:rStyle w:val="Emphasis"/>
          <w:highlight w:val="yellow"/>
        </w:rPr>
        <w:t>influence</w:t>
      </w:r>
      <w:r w:rsidRPr="006649A3">
        <w:rPr>
          <w:rStyle w:val="StyleUnderline"/>
        </w:rPr>
        <w:t xml:space="preserve"> </w:t>
      </w:r>
      <w:r w:rsidRPr="000B627C">
        <w:rPr>
          <w:rStyle w:val="StyleUnderline"/>
        </w:rPr>
        <w:t xml:space="preserve">the exercise of official discretion by </w:t>
      </w:r>
      <w:r w:rsidRPr="00874A88">
        <w:rPr>
          <w:rStyle w:val="Emphasis"/>
          <w:highlight w:val="yellow"/>
        </w:rPr>
        <w:t>subjecting</w:t>
      </w:r>
      <w:r w:rsidRPr="006649A3">
        <w:rPr>
          <w:rStyle w:val="Emphasis"/>
        </w:rPr>
        <w:t xml:space="preserve"> civil </w:t>
      </w:r>
      <w:r w:rsidRPr="00874A88">
        <w:rPr>
          <w:rStyle w:val="Emphasis"/>
          <w:highlight w:val="yellow"/>
        </w:rPr>
        <w:t>servants</w:t>
      </w:r>
      <w:r w:rsidRPr="00874A88">
        <w:rPr>
          <w:rStyle w:val="StyleUnderline"/>
          <w:highlight w:val="yellow"/>
        </w:rPr>
        <w:t xml:space="preserve"> to</w:t>
      </w:r>
      <w:r w:rsidRPr="006649A3">
        <w:rPr>
          <w:rStyle w:val="StyleUnderline"/>
        </w:rPr>
        <w:t xml:space="preserve"> a combination of </w:t>
      </w:r>
      <w:r w:rsidRPr="00874A88">
        <w:rPr>
          <w:rStyle w:val="Emphasis"/>
          <w:highlight w:val="yellow"/>
        </w:rPr>
        <w:t>loyalty tests</w:t>
      </w:r>
      <w:r w:rsidRPr="00874A88">
        <w:rPr>
          <w:rStyle w:val="StyleUnderline"/>
          <w:highlight w:val="yellow"/>
        </w:rPr>
        <w:t xml:space="preserve"> and unprecedented</w:t>
      </w:r>
      <w:r w:rsidRPr="006649A3">
        <w:rPr>
          <w:rStyle w:val="StyleUnderline"/>
        </w:rPr>
        <w:t xml:space="preserve"> </w:t>
      </w:r>
      <w:r w:rsidRPr="006649A3">
        <w:rPr>
          <w:rStyle w:val="Emphasis"/>
        </w:rPr>
        <w:t xml:space="preserve">workplace </w:t>
      </w:r>
      <w:r w:rsidRPr="00874A88">
        <w:rPr>
          <w:rStyle w:val="Emphasis"/>
          <w:highlight w:val="yellow"/>
        </w:rPr>
        <w:t>surveillance</w:t>
      </w:r>
      <w:r w:rsidRPr="001D18C7">
        <w:rPr>
          <w:sz w:val="16"/>
        </w:rPr>
        <w:t xml:space="preserve">. For instance, a cornerstone of the President’s personnel initiative has been a push to </w:t>
      </w:r>
      <w:r w:rsidRPr="00874A88">
        <w:rPr>
          <w:rStyle w:val="StyleUnderline"/>
          <w:highlight w:val="yellow"/>
        </w:rPr>
        <w:t xml:space="preserve">reclassify a </w:t>
      </w:r>
      <w:r w:rsidRPr="00874A88">
        <w:rPr>
          <w:rStyle w:val="Emphasis"/>
          <w:highlight w:val="yellow"/>
        </w:rPr>
        <w:t>number</w:t>
      </w:r>
      <w:r w:rsidRPr="00874A88">
        <w:rPr>
          <w:rStyle w:val="StyleUnderline"/>
          <w:highlight w:val="yellow"/>
        </w:rPr>
        <w:t xml:space="preserve"> of</w:t>
      </w:r>
      <w:r w:rsidRPr="006649A3">
        <w:rPr>
          <w:rStyle w:val="StyleUnderline"/>
        </w:rPr>
        <w:t xml:space="preserve"> civil </w:t>
      </w:r>
      <w:r w:rsidRPr="00874A88">
        <w:rPr>
          <w:rStyle w:val="StyleUnderline"/>
          <w:highlight w:val="yellow"/>
        </w:rPr>
        <w:t>servants</w:t>
      </w:r>
      <w:r w:rsidRPr="001D18C7">
        <w:rPr>
          <w:sz w:val="16"/>
        </w:rPr>
        <w:t xml:space="preserve"> out of the competitive service (which enjoys removal protections), and into a new employment schedule that would render them to removable at will.303 At some agencies, like the Federal Bureau of Investigation, </w:t>
      </w:r>
      <w:r w:rsidRPr="006649A3">
        <w:rPr>
          <w:rStyle w:val="StyleUnderline"/>
        </w:rPr>
        <w:t xml:space="preserve">the administration has </w:t>
      </w:r>
      <w:r w:rsidRPr="006649A3">
        <w:rPr>
          <w:rStyle w:val="Emphasis"/>
        </w:rPr>
        <w:t>gone so</w:t>
      </w:r>
      <w:r w:rsidRPr="006649A3">
        <w:rPr>
          <w:rStyle w:val="StyleUnderline"/>
        </w:rPr>
        <w:t xml:space="preserve"> far as </w:t>
      </w:r>
      <w:r w:rsidRPr="00874A88">
        <w:rPr>
          <w:rStyle w:val="StyleUnderline"/>
          <w:highlight w:val="yellow"/>
        </w:rPr>
        <w:t xml:space="preserve">to use </w:t>
      </w:r>
      <w:r w:rsidRPr="00874A88">
        <w:rPr>
          <w:rStyle w:val="Emphasis"/>
          <w:highlight w:val="yellow"/>
        </w:rPr>
        <w:t>polygraph tests</w:t>
      </w:r>
      <w:r w:rsidRPr="00874A88">
        <w:rPr>
          <w:rStyle w:val="StyleUnderline"/>
          <w:highlight w:val="yellow"/>
        </w:rPr>
        <w:t xml:space="preserve"> to assess</w:t>
      </w:r>
      <w:r w:rsidRPr="006649A3">
        <w:rPr>
          <w:rStyle w:val="StyleUnderline"/>
        </w:rPr>
        <w:t xml:space="preserve"> </w:t>
      </w:r>
      <w:r w:rsidRPr="006649A3">
        <w:rPr>
          <w:rStyle w:val="Emphasis"/>
        </w:rPr>
        <w:t xml:space="preserve">individual employees’ </w:t>
      </w:r>
      <w:r w:rsidRPr="00874A88">
        <w:rPr>
          <w:rStyle w:val="Emphasis"/>
          <w:highlight w:val="yellow"/>
        </w:rPr>
        <w:t>loyalty</w:t>
      </w:r>
      <w:r w:rsidRPr="006649A3">
        <w:rPr>
          <w:rStyle w:val="StyleUnderline"/>
        </w:rPr>
        <w:t xml:space="preserve"> to the Presiden</w:t>
      </w:r>
      <w:r w:rsidRPr="001D18C7">
        <w:rPr>
          <w:sz w:val="16"/>
        </w:rPr>
        <w:t xml:space="preserve">t.304 These attempts to police civil servants’ personal loyalties are reminiscent of the loyalty program. And often, </w:t>
      </w:r>
      <w:r w:rsidRPr="00874A88">
        <w:rPr>
          <w:rStyle w:val="StyleUnderline"/>
        </w:rPr>
        <w:t xml:space="preserve">the administration’s justifications for them harken back to the fears of bureaucratic sabotage and “resistance” that </w:t>
      </w:r>
      <w:r w:rsidRPr="00874A88">
        <w:rPr>
          <w:rStyle w:val="Emphasis"/>
        </w:rPr>
        <w:t>motivated</w:t>
      </w:r>
      <w:r w:rsidRPr="00874A88">
        <w:rPr>
          <w:rStyle w:val="StyleUnderline"/>
        </w:rPr>
        <w:t xml:space="preserve"> the Red Scare purges</w:t>
      </w:r>
      <w:r w:rsidRPr="001D18C7">
        <w:rPr>
          <w:sz w:val="16"/>
        </w:rPr>
        <w:t xml:space="preserve"> of the 1940s and 50s.305 In </w:t>
      </w:r>
      <w:r w:rsidRPr="00341EF0">
        <w:rPr>
          <w:sz w:val="16"/>
        </w:rPr>
        <w:t>the administration’s notice of proposed rulemaking, published in advance of the creation of its new at-will Policy/Career schedule,</w:t>
      </w:r>
      <w:r w:rsidRPr="00341EF0">
        <w:rPr>
          <w:rStyle w:val="StyleUnderline"/>
          <w:sz w:val="16"/>
        </w:rPr>
        <w:t xml:space="preserve"> </w:t>
      </w:r>
      <w:r w:rsidRPr="00341EF0">
        <w:rPr>
          <w:rStyle w:val="StyleUnderline"/>
        </w:rPr>
        <w:t xml:space="preserve">it </w:t>
      </w:r>
      <w:r w:rsidRPr="00341EF0">
        <w:rPr>
          <w:rStyle w:val="Emphasis"/>
        </w:rPr>
        <w:t>warned</w:t>
      </w:r>
      <w:r w:rsidRPr="00341EF0">
        <w:rPr>
          <w:rStyle w:val="StyleUnderline"/>
        </w:rPr>
        <w:t xml:space="preserve"> of “politicized competence” within the civil service; a tendency</w:t>
      </w:r>
      <w:r w:rsidRPr="00341EF0">
        <w:rPr>
          <w:sz w:val="16"/>
        </w:rPr>
        <w:t xml:space="preserve"> by federal workers to develop “competency in agency operations, but us[e] that competency to advance their personal political preferences” instead of “implementing the elected President's agenda.</w:t>
      </w:r>
    </w:p>
    <w:p w14:paraId="33E03F9A" w14:textId="77777777" w:rsidR="001B7FF6" w:rsidRPr="001D18C7" w:rsidRDefault="001B7FF6" w:rsidP="001B7FF6">
      <w:pPr>
        <w:rPr>
          <w:sz w:val="16"/>
        </w:rPr>
      </w:pPr>
      <w:r w:rsidRPr="00341EF0">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w:t>
      </w:r>
      <w:proofErr w:type="gramStart"/>
      <w:r w:rsidRPr="00341EF0">
        <w:rPr>
          <w:sz w:val="16"/>
        </w:rPr>
        <w:t>protections</w:t>
      </w:r>
      <w:proofErr w:type="gramEnd"/>
      <w:r w:rsidRPr="00341EF0">
        <w:rPr>
          <w:sz w:val="16"/>
        </w:rPr>
        <w:t xml:space="preserve"> to federal workers than it did in the McCarthy Era, many fundamental questions about personnel management (for example, when reductions in force are appropriate, when cause exists for termination</w:t>
      </w:r>
      <w:r w:rsidRPr="001D18C7">
        <w:rPr>
          <w:sz w:val="16"/>
        </w:rPr>
        <w:t>) are still left largely to executive discretion.</w:t>
      </w:r>
    </w:p>
    <w:p w14:paraId="3CF4CA57" w14:textId="77777777" w:rsidR="001B7FF6" w:rsidRPr="001D18C7" w:rsidRDefault="001B7FF6" w:rsidP="001B7FF6">
      <w:pPr>
        <w:rPr>
          <w:sz w:val="16"/>
        </w:rPr>
      </w:pPr>
      <w:r w:rsidRPr="001D18C7">
        <w:rPr>
          <w:sz w:val="16"/>
        </w:rPr>
        <w:t xml:space="preserve">On the other hand, as the administration’s campaign against the civil service has made clear, when pushed to their limits, personnel actions implicate more fundamental questions of administrative and constitutional law. Yes, the President has broad discretion to decide when to conduct reductions in force in the name of making agencies more efficient. 309 But when does the elimination of </w:t>
      </w:r>
      <w:proofErr w:type="gramStart"/>
      <w:r w:rsidRPr="001D18C7">
        <w:rPr>
          <w:sz w:val="16"/>
        </w:rPr>
        <w:t>a large number of</w:t>
      </w:r>
      <w:proofErr w:type="gramEnd"/>
      <w:r w:rsidRPr="001D18C7">
        <w:rPr>
          <w:sz w:val="16"/>
        </w:rPr>
        <w:t xml:space="preserve"> civil service </w:t>
      </w:r>
      <w:proofErr w:type="gramStart"/>
      <w:r w:rsidRPr="001D18C7">
        <w:rPr>
          <w:sz w:val="16"/>
        </w:rPr>
        <w:t>positions so</w:t>
      </w:r>
      <w:proofErr w:type="gramEnd"/>
      <w:r w:rsidRPr="001D18C7">
        <w:rPr>
          <w:sz w:val="16"/>
        </w:rPr>
        <w:t xml:space="preserve"> limit an agency’s capacity that it becomes unable to carry out its statutory mission? Asked another way, when does a </w:t>
      </w:r>
      <w:r w:rsidRPr="00874A88">
        <w:rPr>
          <w:rStyle w:val="Emphasis"/>
          <w:highlight w:val="yellow"/>
        </w:rPr>
        <w:t>personnel action</w:t>
      </w:r>
      <w:r w:rsidRPr="001D18C7">
        <w:rPr>
          <w:sz w:val="16"/>
        </w:rPr>
        <w:t xml:space="preserve"> (where the executive branch operates with considerable </w:t>
      </w:r>
      <w:proofErr w:type="gramStart"/>
      <w:r w:rsidRPr="001D18C7">
        <w:rPr>
          <w:sz w:val="16"/>
        </w:rPr>
        <w:t>deference) so</w:t>
      </w:r>
      <w:proofErr w:type="gramEnd"/>
      <w:r w:rsidRPr="001D18C7">
        <w:rPr>
          <w:sz w:val="16"/>
        </w:rPr>
        <w:t xml:space="preserve"> impact agency operations </w:t>
      </w:r>
      <w:proofErr w:type="gramStart"/>
      <w:r w:rsidRPr="001D18C7">
        <w:rPr>
          <w:sz w:val="16"/>
        </w:rPr>
        <w:t>that it</w:t>
      </w:r>
      <w:proofErr w:type="gramEnd"/>
      <w:r w:rsidRPr="001D18C7">
        <w:rPr>
          <w:sz w:val="16"/>
        </w:rPr>
        <w:t xml:space="preserve"> </w:t>
      </w:r>
      <w:r w:rsidRPr="00874A88">
        <w:rPr>
          <w:rStyle w:val="StyleUnderline"/>
          <w:highlight w:val="yellow"/>
        </w:rPr>
        <w:t>implicates</w:t>
      </w:r>
      <w:r w:rsidRPr="00874A88">
        <w:rPr>
          <w:rStyle w:val="StyleUnderline"/>
        </w:rPr>
        <w:t xml:space="preserve"> broader questions under the </w:t>
      </w:r>
      <w:r w:rsidRPr="00874A88">
        <w:rPr>
          <w:rStyle w:val="Emphasis"/>
          <w:highlight w:val="yellow"/>
        </w:rPr>
        <w:t>A</w:t>
      </w:r>
      <w:r w:rsidRPr="00874A88">
        <w:rPr>
          <w:rStyle w:val="StyleUnderline"/>
        </w:rPr>
        <w:t xml:space="preserve">dministrative </w:t>
      </w:r>
      <w:r w:rsidRPr="00874A88">
        <w:rPr>
          <w:rStyle w:val="Emphasis"/>
          <w:highlight w:val="yellow"/>
        </w:rPr>
        <w:t>P</w:t>
      </w:r>
      <w:r w:rsidRPr="00874A88">
        <w:rPr>
          <w:rStyle w:val="StyleUnderline"/>
        </w:rPr>
        <w:t xml:space="preserve">rocedure </w:t>
      </w:r>
      <w:r w:rsidRPr="00874A88">
        <w:rPr>
          <w:rStyle w:val="Emphasis"/>
          <w:highlight w:val="yellow"/>
        </w:rPr>
        <w:t>A</w:t>
      </w:r>
      <w:r w:rsidRPr="00874A88">
        <w:rPr>
          <w:rStyle w:val="StyleUnderline"/>
        </w:rPr>
        <w:t>ct</w:t>
      </w:r>
      <w:r w:rsidRPr="001D18C7">
        <w:rPr>
          <w:sz w:val="16"/>
        </w:rPr>
        <w: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w:t>
      </w:r>
    </w:p>
    <w:p w14:paraId="16034BD1" w14:textId="77777777" w:rsidR="001B7FF6" w:rsidRPr="001D18C7" w:rsidRDefault="001B7FF6" w:rsidP="001B7FF6">
      <w:pPr>
        <w:rPr>
          <w:sz w:val="16"/>
        </w:rPr>
      </w:pPr>
      <w:r w:rsidRPr="001D18C7">
        <w:rPr>
          <w:sz w:val="16"/>
        </w:rPr>
        <w:t xml:space="preserve">Likewise, hiring and firing civil servants based on political loyalty is prohibited under the CSRA and the Hatch Act,312 but claims are difficult to prove and channeled through the Merit Systems Protection Board and Office of Special Counsel, which pose additional hurdles.313 </w:t>
      </w:r>
      <w:r w:rsidRPr="002614C1">
        <w:rPr>
          <w:rStyle w:val="StyleUnderline"/>
        </w:rPr>
        <w:t xml:space="preserve">Yet, </w:t>
      </w:r>
      <w:r w:rsidRPr="002614C1">
        <w:rPr>
          <w:rStyle w:val="StyleUnderline"/>
          <w:highlight w:val="yellow"/>
        </w:rPr>
        <w:t>when</w:t>
      </w:r>
      <w:r w:rsidRPr="002614C1">
        <w:rPr>
          <w:rStyle w:val="StyleUnderline"/>
        </w:rPr>
        <w:t xml:space="preserve"> the </w:t>
      </w:r>
      <w:r w:rsidRPr="002614C1">
        <w:rPr>
          <w:rStyle w:val="StyleUnderline"/>
          <w:highlight w:val="yellow"/>
        </w:rPr>
        <w:t xml:space="preserve">President </w:t>
      </w:r>
      <w:r w:rsidRPr="002614C1">
        <w:rPr>
          <w:rStyle w:val="Emphasis"/>
          <w:highlight w:val="yellow"/>
        </w:rPr>
        <w:t>makes clear</w:t>
      </w:r>
      <w:r w:rsidRPr="002614C1">
        <w:rPr>
          <w:rStyle w:val="StyleUnderline"/>
        </w:rPr>
        <w:t xml:space="preserve"> that </w:t>
      </w:r>
      <w:r w:rsidRPr="002614C1">
        <w:rPr>
          <w:rStyle w:val="StyleUnderline"/>
          <w:highlight w:val="yellow"/>
        </w:rPr>
        <w:t>employment</w:t>
      </w:r>
      <w:r w:rsidRPr="002614C1">
        <w:rPr>
          <w:rStyle w:val="StyleUnderline"/>
        </w:rPr>
        <w:t xml:space="preserve"> in a particular federal office </w:t>
      </w:r>
      <w:r w:rsidRPr="002614C1">
        <w:rPr>
          <w:rStyle w:val="Emphasis"/>
          <w:highlight w:val="yellow"/>
        </w:rPr>
        <w:t>requires</w:t>
      </w:r>
      <w:r w:rsidRPr="002614C1">
        <w:rPr>
          <w:rStyle w:val="Emphasis"/>
        </w:rPr>
        <w:t xml:space="preserve"> civil </w:t>
      </w:r>
      <w:r w:rsidRPr="002614C1">
        <w:rPr>
          <w:rStyle w:val="Emphasis"/>
          <w:highlight w:val="yellow"/>
        </w:rPr>
        <w:t>servants</w:t>
      </w:r>
      <w:r w:rsidRPr="002614C1">
        <w:rPr>
          <w:rStyle w:val="StyleUnderline"/>
          <w:highlight w:val="yellow"/>
        </w:rPr>
        <w:t xml:space="preserve"> to prioritize</w:t>
      </w:r>
      <w:r w:rsidRPr="002614C1">
        <w:rPr>
          <w:rStyle w:val="StyleUnderline"/>
        </w:rPr>
        <w:t xml:space="preserve"> the President’s </w:t>
      </w:r>
      <w:r w:rsidRPr="002614C1">
        <w:rPr>
          <w:rStyle w:val="Emphasis"/>
        </w:rPr>
        <w:t xml:space="preserve">own </w:t>
      </w:r>
      <w:r w:rsidRPr="002614C1">
        <w:rPr>
          <w:rStyle w:val="Emphasis"/>
          <w:highlight w:val="yellow"/>
        </w:rPr>
        <w:t>political agenda</w:t>
      </w:r>
      <w:r w:rsidRPr="002614C1">
        <w:rPr>
          <w:rStyle w:val="StyleUnderline"/>
        </w:rPr>
        <w:t xml:space="preserve"> over statutory criteria or professional norms when making important decisions</w:t>
      </w:r>
      <w:r w:rsidRPr="001D18C7">
        <w:rPr>
          <w:sz w:val="16"/>
        </w:rPr>
        <w:t xml:space="preserve">,314 those personnel management techniques again </w:t>
      </w:r>
      <w:r w:rsidRPr="002614C1">
        <w:rPr>
          <w:rStyle w:val="StyleUnderline"/>
        </w:rPr>
        <w:t>implicate more fundamental questions</w:t>
      </w:r>
      <w:r w:rsidRPr="001D18C7">
        <w:rPr>
          <w:sz w:val="16"/>
        </w:rPr>
        <w:t xml:space="preserve"> about whether a program is operating in the manner required by Congress. </w:t>
      </w:r>
      <w:r w:rsidRPr="002614C1">
        <w:rPr>
          <w:rStyle w:val="StyleUnderline"/>
        </w:rPr>
        <w:t xml:space="preserve">Can the President </w:t>
      </w:r>
      <w:r w:rsidRPr="002614C1">
        <w:rPr>
          <w:rStyle w:val="Emphasis"/>
        </w:rPr>
        <w:t>staff an agency</w:t>
      </w:r>
      <w:r w:rsidRPr="002614C1">
        <w:rPr>
          <w:rStyle w:val="StyleUnderline"/>
        </w:rPr>
        <w:t xml:space="preserve"> in such a biased manner, with the aim of </w:t>
      </w:r>
      <w:r w:rsidRPr="002614C1">
        <w:rPr>
          <w:rStyle w:val="StyleUnderline"/>
          <w:highlight w:val="yellow"/>
        </w:rPr>
        <w:t xml:space="preserve">achieving </w:t>
      </w:r>
      <w:r w:rsidRPr="002614C1">
        <w:rPr>
          <w:rStyle w:val="Emphasis"/>
          <w:highlight w:val="yellow"/>
        </w:rPr>
        <w:t>specific</w:t>
      </w:r>
      <w:r w:rsidRPr="002614C1">
        <w:rPr>
          <w:rStyle w:val="Emphasis"/>
        </w:rPr>
        <w:t xml:space="preserve"> policy </w:t>
      </w:r>
      <w:r w:rsidRPr="002614C1">
        <w:rPr>
          <w:rStyle w:val="Emphasis"/>
          <w:highlight w:val="yellow"/>
        </w:rPr>
        <w:t>outcomes</w:t>
      </w:r>
      <w:r w:rsidRPr="002614C1">
        <w:rPr>
          <w:rStyle w:val="StyleUnderline"/>
        </w:rPr>
        <w:t xml:space="preserve">, that </w:t>
      </w:r>
      <w:r w:rsidRPr="002614C1">
        <w:rPr>
          <w:rStyle w:val="StyleUnderline"/>
          <w:highlight w:val="yellow"/>
        </w:rPr>
        <w:t>the</w:t>
      </w:r>
      <w:r w:rsidRPr="002614C1">
        <w:rPr>
          <w:rStyle w:val="StyleUnderline"/>
        </w:rPr>
        <w:t xml:space="preserve"> </w:t>
      </w:r>
      <w:r w:rsidRPr="002614C1">
        <w:rPr>
          <w:rStyle w:val="Emphasis"/>
        </w:rPr>
        <w:t xml:space="preserve">personnel </w:t>
      </w:r>
      <w:r w:rsidRPr="002614C1">
        <w:rPr>
          <w:rStyle w:val="Emphasis"/>
          <w:highlight w:val="yellow"/>
        </w:rPr>
        <w:t>policy</w:t>
      </w:r>
      <w:r w:rsidRPr="002614C1">
        <w:rPr>
          <w:rStyle w:val="StyleUnderline"/>
          <w:highlight w:val="yellow"/>
        </w:rPr>
        <w:t xml:space="preserve"> becomes </w:t>
      </w:r>
      <w:r w:rsidRPr="002614C1">
        <w:rPr>
          <w:rStyle w:val="Emphasis"/>
          <w:highlight w:val="yellow"/>
        </w:rPr>
        <w:t>inextricable</w:t>
      </w:r>
      <w:r w:rsidRPr="002614C1">
        <w:rPr>
          <w:rStyle w:val="StyleUnderline"/>
          <w:highlight w:val="yellow"/>
        </w:rPr>
        <w:t xml:space="preserve"> from</w:t>
      </w:r>
      <w:r w:rsidRPr="002614C1">
        <w:rPr>
          <w:rStyle w:val="StyleUnderline"/>
        </w:rPr>
        <w:t xml:space="preserve"> questions of </w:t>
      </w:r>
      <w:r w:rsidRPr="002614C1">
        <w:rPr>
          <w:rStyle w:val="StyleUnderline"/>
          <w:highlight w:val="yellow"/>
        </w:rPr>
        <w:t>statutory implementation</w:t>
      </w:r>
      <w:r w:rsidRPr="001D18C7">
        <w:rPr>
          <w:sz w:val="16"/>
        </w:rPr>
        <w:t xml:space="preserve">? Now, as then, it becomes </w:t>
      </w:r>
      <w:r w:rsidRPr="002614C1">
        <w:rPr>
          <w:rStyle w:val="StyleUnderline"/>
          <w:highlight w:val="yellow"/>
        </w:rPr>
        <w:t>difficult to cleanly separate</w:t>
      </w:r>
      <w:r w:rsidRPr="002614C1">
        <w:rPr>
          <w:rStyle w:val="StyleUnderline"/>
        </w:rPr>
        <w:t xml:space="preserve"> </w:t>
      </w:r>
      <w:r w:rsidRPr="002614C1">
        <w:rPr>
          <w:rStyle w:val="Emphasis"/>
          <w:sz w:val="28"/>
          <w:szCs w:val="28"/>
        </w:rPr>
        <w:t xml:space="preserve">the world of </w:t>
      </w:r>
      <w:r w:rsidRPr="002614C1">
        <w:rPr>
          <w:rStyle w:val="Emphasis"/>
          <w:sz w:val="28"/>
          <w:szCs w:val="28"/>
          <w:highlight w:val="yellow"/>
        </w:rPr>
        <w:t>personnel administration from</w:t>
      </w:r>
      <w:r w:rsidRPr="002614C1">
        <w:rPr>
          <w:rStyle w:val="Emphasis"/>
          <w:sz w:val="28"/>
          <w:szCs w:val="28"/>
        </w:rPr>
        <w:t xml:space="preserve"> the world of </w:t>
      </w:r>
      <w:r w:rsidRPr="002614C1">
        <w:rPr>
          <w:rStyle w:val="Emphasis"/>
          <w:sz w:val="28"/>
          <w:szCs w:val="28"/>
          <w:highlight w:val="yellow"/>
        </w:rPr>
        <w:t>administrative law</w:t>
      </w:r>
      <w:r w:rsidRPr="001D18C7">
        <w:rPr>
          <w:sz w:val="16"/>
        </w:rPr>
        <w:t>.</w:t>
      </w:r>
    </w:p>
    <w:p w14:paraId="301A6617" w14:textId="77777777" w:rsidR="001B7FF6" w:rsidRPr="008008E5" w:rsidRDefault="001B7FF6" w:rsidP="001B7FF6">
      <w:pPr>
        <w:pStyle w:val="Heading4"/>
      </w:pPr>
      <w:r w:rsidRPr="008008E5">
        <w:rPr>
          <w:u w:val="single"/>
        </w:rPr>
        <w:t>No link</w:t>
      </w:r>
      <w:r>
        <w:t xml:space="preserve">. It’s </w:t>
      </w:r>
      <w:r w:rsidRPr="008008E5">
        <w:rPr>
          <w:u w:val="single"/>
        </w:rPr>
        <w:t>narrow</w:t>
      </w:r>
      <w:r>
        <w:t xml:space="preserve"> and </w:t>
      </w:r>
      <w:r w:rsidRPr="008008E5">
        <w:rPr>
          <w:u w:val="single"/>
        </w:rPr>
        <w:t>balanced</w:t>
      </w:r>
      <w:r>
        <w:t>.</w:t>
      </w:r>
    </w:p>
    <w:p w14:paraId="7FCB480F" w14:textId="77777777" w:rsidR="001B7FF6" w:rsidRDefault="001B7FF6" w:rsidP="001B7FF6">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4986122" w14:textId="77777777" w:rsidR="001B7FF6" w:rsidRPr="0049328D" w:rsidRDefault="001B7FF6" w:rsidP="001B7FF6">
      <w:pPr>
        <w:rPr>
          <w:sz w:val="16"/>
        </w:rPr>
      </w:pPr>
      <w:r w:rsidRPr="0049328D">
        <w:rPr>
          <w:sz w:val="16"/>
        </w:rPr>
        <w:t xml:space="preserve">President Trump and his leading personnel advisors </w:t>
      </w:r>
      <w:r w:rsidRPr="002063E4">
        <w:rPr>
          <w:rStyle w:val="StyleUnderline"/>
        </w:rPr>
        <w:t>appear to view</w:t>
      </w:r>
      <w:r w:rsidRPr="0049328D">
        <w:rPr>
          <w:sz w:val="16"/>
        </w:rPr>
        <w:t xml:space="preserve"> most, if not all, </w:t>
      </w:r>
      <w:r w:rsidRPr="002063E4">
        <w:rPr>
          <w:rStyle w:val="StyleUnderline"/>
        </w:rPr>
        <w:t>federal labor rights as</w:t>
      </w:r>
      <w:r w:rsidRPr="0049328D">
        <w:rPr>
          <w:sz w:val="16"/>
        </w:rPr>
        <w:t xml:space="preserve"> unconstitutional </w:t>
      </w:r>
      <w:r w:rsidRPr="002063E4">
        <w:rPr>
          <w:rStyle w:val="Emphasis"/>
        </w:rPr>
        <w:t>infringements</w:t>
      </w:r>
      <w:r w:rsidRPr="0049328D">
        <w:rPr>
          <w:sz w:val="16"/>
        </w:rPr>
        <w:t xml:space="preserve"> </w:t>
      </w:r>
      <w:r w:rsidRPr="002063E4">
        <w:rPr>
          <w:rStyle w:val="StyleUnderline"/>
        </w:rPr>
        <w:t>on the President’s</w:t>
      </w:r>
      <w:r w:rsidRPr="0049328D">
        <w:rPr>
          <w:sz w:val="16"/>
        </w:rPr>
        <w:t xml:space="preserve"> Article II </w:t>
      </w:r>
      <w:r w:rsidRPr="002063E4">
        <w:rPr>
          <w:rStyle w:val="StyleUnderline"/>
        </w:rPr>
        <w:t>authority</w:t>
      </w:r>
      <w:r w:rsidRPr="0049328D">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2063E4">
        <w:rPr>
          <w:rStyle w:val="StyleUnderline"/>
        </w:rPr>
        <w:t>they rest on the belief that</w:t>
      </w:r>
      <w:r w:rsidRPr="0049328D">
        <w:rPr>
          <w:sz w:val="16"/>
        </w:rPr>
        <w:t xml:space="preserve"> </w:t>
      </w:r>
      <w:r w:rsidRPr="002063E4">
        <w:rPr>
          <w:rStyle w:val="Emphasis"/>
        </w:rPr>
        <w:t>any check</w:t>
      </w:r>
      <w:r w:rsidRPr="0049328D">
        <w:rPr>
          <w:sz w:val="16"/>
        </w:rPr>
        <w:t xml:space="preserve"> </w:t>
      </w:r>
      <w:r w:rsidRPr="002063E4">
        <w:rPr>
          <w:rStyle w:val="StyleUnderline"/>
        </w:rPr>
        <w:t>on the President</w:t>
      </w:r>
      <w:r w:rsidRPr="0049328D">
        <w:rPr>
          <w:sz w:val="16"/>
        </w:rPr>
        <w:t xml:space="preserve">, from any “unelected” member of the executive branch, </w:t>
      </w:r>
      <w:r w:rsidRPr="002063E4">
        <w:rPr>
          <w:rStyle w:val="StyleUnderline"/>
        </w:rPr>
        <w:t>is an</w:t>
      </w:r>
      <w:r w:rsidRPr="0049328D">
        <w:rPr>
          <w:sz w:val="16"/>
        </w:rPr>
        <w:t xml:space="preserve"> unconstitutional and </w:t>
      </w:r>
      <w:r w:rsidRPr="002063E4">
        <w:rPr>
          <w:rStyle w:val="Emphasis"/>
        </w:rPr>
        <w:t>undemocratic</w:t>
      </w:r>
      <w:r w:rsidRPr="0049328D">
        <w:rPr>
          <w:sz w:val="16"/>
        </w:rPr>
        <w:t xml:space="preserve"> </w:t>
      </w:r>
      <w:r w:rsidRPr="002063E4">
        <w:rPr>
          <w:rStyle w:val="StyleUnderline"/>
        </w:rPr>
        <w:t>restraint on the President’s ability to deliver his agenda on behalf the people</w:t>
      </w:r>
      <w:r w:rsidRPr="0049328D">
        <w:rPr>
          <w:sz w:val="16"/>
        </w:rPr>
        <w:t>.</w:t>
      </w:r>
    </w:p>
    <w:p w14:paraId="54D32E97" w14:textId="77777777" w:rsidR="001B7FF6" w:rsidRPr="0049328D" w:rsidRDefault="001B7FF6" w:rsidP="001B7FF6">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44AF3D82" w14:textId="77777777" w:rsidR="001B7FF6" w:rsidRPr="0049328D" w:rsidRDefault="001B7FF6" w:rsidP="001B7FF6">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proofErr w:type="gramStart"/>
      <w:r w:rsidRPr="002063E4">
        <w:rPr>
          <w:rStyle w:val="StyleUnderline"/>
        </w:rPr>
        <w:t>workers</w:t>
      </w:r>
      <w:r w:rsidRPr="0049328D">
        <w:rPr>
          <w:sz w:val="16"/>
        </w:rPr>
        <w:t>—</w:t>
      </w:r>
      <w:proofErr w:type="gramEnd"/>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 xml:space="preserve">by competent </w:t>
      </w:r>
      <w:proofErr w:type="gramStart"/>
      <w:r w:rsidRPr="002063E4">
        <w:rPr>
          <w:rStyle w:val="StyleUnderline"/>
        </w:rPr>
        <w:t>staffs</w:t>
      </w:r>
      <w:proofErr w:type="gramEnd"/>
      <w:r w:rsidRPr="002063E4">
        <w:rPr>
          <w:rStyle w:val="StyleUnderline"/>
        </w:rPr>
        <w:t>,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11D77839" w14:textId="77777777" w:rsidR="001B7FF6" w:rsidRDefault="001B7FF6" w:rsidP="001B7FF6">
      <w:pPr>
        <w:rPr>
          <w:rStyle w:val="Emphasis"/>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 xml:space="preserve">robust </w:t>
      </w:r>
      <w:proofErr w:type="gramStart"/>
      <w:r w:rsidRPr="008008E5">
        <w:rPr>
          <w:rStyle w:val="Emphasis"/>
          <w:highlight w:val="yellow"/>
        </w:rPr>
        <w:t>protections</w:t>
      </w:r>
      <w:proofErr w:type="gramEnd"/>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w:t>
      </w:r>
      <w:proofErr w:type="gramStart"/>
      <w:r w:rsidRPr="0049328D">
        <w:rPr>
          <w:sz w:val="16"/>
        </w:rPr>
        <w:t>servants</w:t>
      </w:r>
      <w:proofErr w:type="gramEnd"/>
      <w:r w:rsidRPr="0049328D">
        <w:rPr>
          <w:sz w:val="16"/>
        </w:rPr>
        <w:t xml:space="preserve">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49328D">
        <w:rPr>
          <w:rStyle w:val="StyleUnderline"/>
        </w:rPr>
        <w:t xml:space="preserve">of the </w:t>
      </w:r>
      <w:r w:rsidRPr="008008E5">
        <w:rPr>
          <w:rStyle w:val="StyleUnderline"/>
          <w:highlight w:val="yellow"/>
        </w:rPr>
        <w:t>Chief Executive</w:t>
      </w:r>
      <w:r w:rsidRPr="0049328D">
        <w:rPr>
          <w:sz w:val="16"/>
        </w:rPr>
        <w:t xml:space="preserve">. Moreover, </w:t>
      </w:r>
      <w:r w:rsidRPr="0049328D">
        <w:rPr>
          <w:rStyle w:val="StyleUnderline"/>
        </w:rPr>
        <w:t>the</w:t>
      </w:r>
      <w:r w:rsidRPr="0049328D">
        <w:rPr>
          <w:sz w:val="16"/>
        </w:rPr>
        <w:t xml:space="preserve"> </w:t>
      </w:r>
      <w:r w:rsidRPr="0049328D">
        <w:rPr>
          <w:rStyle w:val="Emphasis"/>
        </w:rPr>
        <w:t>CSRA</w:t>
      </w:r>
      <w:r w:rsidRPr="0049328D">
        <w:rPr>
          <w:sz w:val="16"/>
        </w:rPr>
        <w:t xml:space="preserve"> </w:t>
      </w:r>
      <w:r w:rsidRPr="008008E5">
        <w:rPr>
          <w:rStyle w:val="StyleUnderline"/>
          <w:highlight w:val="yellow"/>
        </w:rPr>
        <w:t>gives</w:t>
      </w:r>
      <w:r w:rsidRPr="0049328D">
        <w:rPr>
          <w:rStyle w:val="StyleUnderline"/>
        </w:rPr>
        <w:t xml:space="preserve"> the President</w:t>
      </w:r>
      <w:r w:rsidRPr="0049328D">
        <w:rPr>
          <w:sz w:val="16"/>
        </w:rPr>
        <w:t xml:space="preserve"> additional </w:t>
      </w:r>
      <w:r w:rsidRPr="008008E5">
        <w:rPr>
          <w:rStyle w:val="StyleUnderline"/>
          <w:highlight w:val="yellow"/>
        </w:rPr>
        <w:t>discretion to exempt</w:t>
      </w:r>
      <w:r w:rsidRPr="0049328D">
        <w:rPr>
          <w:sz w:val="16"/>
        </w:rPr>
        <w:t xml:space="preserve"> otherwise protected </w:t>
      </w:r>
      <w:r w:rsidRPr="0049328D">
        <w:rPr>
          <w:rStyle w:val="StyleUnderline"/>
        </w:rPr>
        <w:t>workers from collective bargaining when doing so is</w:t>
      </w:r>
      <w:r w:rsidRPr="0049328D">
        <w:rPr>
          <w:sz w:val="16"/>
        </w:rPr>
        <w:t xml:space="preserve"> </w:t>
      </w:r>
      <w:r w:rsidRPr="0049328D">
        <w:rPr>
          <w:rStyle w:val="Emphasis"/>
        </w:rPr>
        <w:t>necessary</w:t>
      </w:r>
      <w:r w:rsidRPr="0049328D">
        <w:rPr>
          <w:sz w:val="16"/>
        </w:rPr>
        <w:t xml:space="preserve"> </w:t>
      </w:r>
      <w:r w:rsidRPr="0049328D">
        <w:rPr>
          <w:rStyle w:val="StyleUnderline"/>
        </w:rPr>
        <w:t>to protecting vital interests like</w:t>
      </w:r>
      <w:r w:rsidRPr="0049328D">
        <w:rPr>
          <w:sz w:val="16"/>
        </w:rPr>
        <w:t xml:space="preserve"> </w:t>
      </w:r>
      <w:r w:rsidRPr="0049328D">
        <w:rPr>
          <w:rStyle w:val="Emphasis"/>
        </w:rPr>
        <w:t>“</w:t>
      </w:r>
      <w:r w:rsidRPr="008008E5">
        <w:rPr>
          <w:rStyle w:val="Emphasis"/>
          <w:highlight w:val="yellow"/>
        </w:rPr>
        <w:t>nat</w:t>
      </w:r>
      <w:r w:rsidRPr="0049328D">
        <w:rPr>
          <w:rStyle w:val="Emphasis"/>
        </w:rPr>
        <w:t xml:space="preserve">ional </w:t>
      </w:r>
      <w:r w:rsidRPr="008008E5">
        <w:rPr>
          <w:rStyle w:val="Emphasis"/>
          <w:highlight w:val="yellow"/>
        </w:rPr>
        <w:t>security</w:t>
      </w:r>
      <w:r w:rsidRPr="0049328D">
        <w:rPr>
          <w:rStyle w:val="Emphasis"/>
        </w:rPr>
        <w:t>.”</w:t>
      </w:r>
    </w:p>
    <w:p w14:paraId="122BEDF0" w14:textId="77777777" w:rsidR="001B7FF6" w:rsidRDefault="001B7FF6" w:rsidP="001B7FF6">
      <w:pPr>
        <w:pStyle w:val="Heading4"/>
      </w:pPr>
      <w:r>
        <w:rPr>
          <w:u w:val="single"/>
        </w:rPr>
        <w:t>Link turn</w:t>
      </w:r>
      <w:r>
        <w:t>:</w:t>
      </w:r>
    </w:p>
    <w:p w14:paraId="3A53D1C0" w14:textId="77777777" w:rsidR="001B7FF6" w:rsidRPr="00B31C47" w:rsidRDefault="001B7FF6" w:rsidP="001B7FF6">
      <w:pPr>
        <w:pStyle w:val="Heading4"/>
      </w:pPr>
      <w:r>
        <w:t xml:space="preserve">A. </w:t>
      </w:r>
      <w:r>
        <w:rPr>
          <w:u w:val="single"/>
        </w:rPr>
        <w:t>Regulatory stability</w:t>
      </w:r>
      <w:r>
        <w:t xml:space="preserve">. Trump’s attacks </w:t>
      </w:r>
      <w:r>
        <w:rPr>
          <w:u w:val="single"/>
        </w:rPr>
        <w:t>destroy merit</w:t>
      </w:r>
      <w:r>
        <w:t xml:space="preserve"> and </w:t>
      </w:r>
      <w:r>
        <w:rPr>
          <w:u w:val="single"/>
        </w:rPr>
        <w:t>politicize control</w:t>
      </w:r>
      <w:r>
        <w:t>.</w:t>
      </w:r>
    </w:p>
    <w:p w14:paraId="3CA28A1E" w14:textId="77777777" w:rsidR="001B7FF6" w:rsidRPr="004219AD" w:rsidRDefault="001B7FF6" w:rsidP="001B7FF6">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429972CC" w14:textId="77777777" w:rsidR="001B7FF6" w:rsidRPr="00673D74" w:rsidRDefault="001B7FF6" w:rsidP="001B7FF6">
      <w:r>
        <w:t>&lt;&lt;&lt;FOR REFERENCE&gt;&gt;&gt;</w:t>
      </w:r>
    </w:p>
    <w:p w14:paraId="13D5C40B" w14:textId="77777777" w:rsidR="001B7FF6" w:rsidRPr="00E66EF8" w:rsidRDefault="001B7FF6" w:rsidP="001B7FF6">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0ACE9BDD" w14:textId="77777777" w:rsidR="001B7FF6" w:rsidRPr="00E66EF8" w:rsidRDefault="001B7FF6" w:rsidP="001B7FF6">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333E13CD" w14:textId="77777777" w:rsidR="001B7FF6" w:rsidRPr="00E66EF8" w:rsidRDefault="001B7FF6" w:rsidP="001B7FF6">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F8A60E2" w14:textId="77777777" w:rsidR="001B7FF6" w:rsidRPr="00E66EF8" w:rsidRDefault="001B7FF6" w:rsidP="001B7FF6">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2AB3ADE5" w14:textId="77777777" w:rsidR="001B7FF6" w:rsidRPr="00E66EF8" w:rsidRDefault="001B7FF6" w:rsidP="001B7FF6">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A230454" w14:textId="77777777" w:rsidR="001B7FF6" w:rsidRPr="00E66EF8" w:rsidRDefault="001B7FF6" w:rsidP="001B7FF6">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C69F810" w14:textId="77777777" w:rsidR="001B7FF6" w:rsidRPr="00E66EF8" w:rsidRDefault="001B7FF6" w:rsidP="001B7FF6">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85E46B8" w14:textId="77777777" w:rsidR="001B7FF6" w:rsidRPr="00E66EF8" w:rsidRDefault="001B7FF6" w:rsidP="001B7FF6">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DC59C0A" w14:textId="77777777" w:rsidR="001B7FF6" w:rsidRPr="007A4F01" w:rsidRDefault="001B7FF6" w:rsidP="001B7FF6"/>
    <w:p w14:paraId="354CADC1" w14:textId="77777777" w:rsidR="001B7FF6" w:rsidRPr="004E55E1" w:rsidRDefault="001B7FF6" w:rsidP="001B7FF6">
      <w:pPr>
        <w:pStyle w:val="Heading4"/>
        <w:rPr>
          <w:b w:val="0"/>
          <w:bCs/>
        </w:rPr>
      </w:pPr>
      <w:r>
        <w:t xml:space="preserve">That </w:t>
      </w:r>
      <w:r>
        <w:rPr>
          <w:u w:val="single"/>
        </w:rPr>
        <w:t>right is key</w:t>
      </w:r>
      <w:r>
        <w:t>.</w:t>
      </w:r>
    </w:p>
    <w:p w14:paraId="59B2A4A5" w14:textId="77777777" w:rsidR="001B7FF6" w:rsidRDefault="001B7FF6" w:rsidP="001B7FF6">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5633E7C" w14:textId="77777777" w:rsidR="001B7FF6" w:rsidRDefault="001B7FF6" w:rsidP="001B7FF6">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B60EE25" w14:textId="77777777" w:rsidR="001B7FF6" w:rsidRDefault="001B7FF6" w:rsidP="001B7FF6">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109CC5C7" w14:textId="77777777" w:rsidR="001B7FF6" w:rsidRPr="00A10D6E" w:rsidRDefault="001B7FF6" w:rsidP="001B7FF6"/>
    <w:p w14:paraId="3CF29D89" w14:textId="77777777" w:rsidR="001B7FF6" w:rsidRPr="001B7FF6" w:rsidRDefault="001B7FF6" w:rsidP="001B7FF6"/>
    <w:p w14:paraId="726656C4" w14:textId="71C4C91C" w:rsidR="001B7FF6" w:rsidRDefault="001B7FF6" w:rsidP="001B7FF6">
      <w:pPr>
        <w:pStyle w:val="Heading1"/>
      </w:pPr>
      <w:r>
        <w:t>1AR</w:t>
      </w:r>
    </w:p>
    <w:p w14:paraId="59309150" w14:textId="77777777" w:rsidR="001B7FF6" w:rsidRDefault="001B7FF6" w:rsidP="001B7FF6">
      <w:pPr>
        <w:pStyle w:val="Heading1"/>
      </w:pPr>
      <w:r>
        <w:t>1AR</w:t>
      </w:r>
    </w:p>
    <w:p w14:paraId="374392E3" w14:textId="77777777" w:rsidR="001B7FF6" w:rsidRDefault="001B7FF6" w:rsidP="001B7FF6">
      <w:pPr>
        <w:pStyle w:val="Heading2"/>
      </w:pPr>
      <w:r>
        <w:t>Administration</w:t>
      </w:r>
    </w:p>
    <w:p w14:paraId="3666ECBA" w14:textId="77777777" w:rsidR="001B7FF6" w:rsidRDefault="001B7FF6" w:rsidP="001B7FF6">
      <w:pPr>
        <w:pStyle w:val="Heading3"/>
      </w:pPr>
      <w:r>
        <w:t xml:space="preserve">Solvency </w:t>
      </w:r>
    </w:p>
    <w:p w14:paraId="25946261" w14:textId="77777777" w:rsidR="001B7FF6" w:rsidRDefault="001B7FF6" w:rsidP="001B7FF6">
      <w:pPr>
        <w:pStyle w:val="Analytic"/>
      </w:pPr>
    </w:p>
    <w:p w14:paraId="488EEFAA" w14:textId="77777777" w:rsidR="001B7FF6" w:rsidRPr="00786AEF" w:rsidRDefault="001B7FF6" w:rsidP="001B7FF6">
      <w:pPr>
        <w:pStyle w:val="Heading4"/>
        <w:rPr>
          <w:rFonts w:cs="Calibri"/>
        </w:rPr>
      </w:pPr>
      <w:r w:rsidRPr="00786AEF">
        <w:rPr>
          <w:rFonts w:cs="Calibri"/>
        </w:rPr>
        <w:t xml:space="preserve">Not intrinsic to </w:t>
      </w:r>
      <w:r w:rsidRPr="00786AEF">
        <w:rPr>
          <w:rFonts w:cs="Calibri"/>
          <w:u w:val="single"/>
        </w:rPr>
        <w:t>federal</w:t>
      </w:r>
      <w:r w:rsidRPr="00786AEF">
        <w:rPr>
          <w:rFonts w:cs="Calibri"/>
        </w:rPr>
        <w:t xml:space="preserve"> labor rights.</w:t>
      </w:r>
    </w:p>
    <w:p w14:paraId="2E8D3117" w14:textId="77777777" w:rsidR="001B7FF6" w:rsidRPr="00786AEF" w:rsidRDefault="001B7FF6" w:rsidP="001B7FF6">
      <w:r w:rsidRPr="00786AEF">
        <w:t xml:space="preserve">Nicholas </w:t>
      </w:r>
      <w:r w:rsidRPr="00786AEF">
        <w:rPr>
          <w:rStyle w:val="Style13ptBold"/>
        </w:rPr>
        <w:t>Handler 24</w:t>
      </w:r>
      <w:r w:rsidRPr="00786AEF">
        <w:t>, an Associate Professor of Law at Texas A&amp;M School of Law, former Thomas C. Grey Fellow and Lecturer in Law, Stanford Law School, April 2024, "Separation of Powers by Contract: How Collective Bargaining Reshapes Presidential Power," New York University Law Review, vol. 99, no. 1, April 2024, pp. 45-127</w:t>
      </w:r>
    </w:p>
    <w:p w14:paraId="79A0FB25" w14:textId="77777777" w:rsidR="001B7FF6" w:rsidRPr="00786AEF" w:rsidRDefault="001B7FF6" w:rsidP="001B7FF6">
      <w:pPr>
        <w:rPr>
          <w:sz w:val="16"/>
        </w:rPr>
      </w:pPr>
      <w:r w:rsidRPr="00786AEF">
        <w:rPr>
          <w:sz w:val="16"/>
        </w:rPr>
        <w:t xml:space="preserve">In short, while civil service protections have historically been justified as a protection for bureaucratic expertise against political interference, labor rights appear to serve the opposite objective, turning worker protections into tools for more intensive politicization of the bureaucracy. </w:t>
      </w:r>
      <w:r w:rsidRPr="00E605F5">
        <w:rPr>
          <w:rStyle w:val="StyleUnderline"/>
          <w:highlight w:val="yellow"/>
        </w:rPr>
        <w:t>This is not</w:t>
      </w:r>
      <w:r w:rsidRPr="00786AEF">
        <w:rPr>
          <w:rStyle w:val="StyleUnderline"/>
        </w:rPr>
        <w:t xml:space="preserve"> a </w:t>
      </w:r>
      <w:r w:rsidRPr="00786AEF">
        <w:rPr>
          <w:rStyle w:val="Emphasis"/>
        </w:rPr>
        <w:t xml:space="preserve">phenomenon </w:t>
      </w:r>
      <w:r w:rsidRPr="00E605F5">
        <w:rPr>
          <w:rStyle w:val="Emphasis"/>
          <w:highlight w:val="yellow"/>
        </w:rPr>
        <w:t>unique</w:t>
      </w:r>
      <w:r w:rsidRPr="00E605F5">
        <w:rPr>
          <w:rStyle w:val="StyleUnderline"/>
          <w:highlight w:val="yellow"/>
        </w:rPr>
        <w:t xml:space="preserve"> to </w:t>
      </w:r>
      <w:r w:rsidRPr="00E605F5">
        <w:rPr>
          <w:rStyle w:val="Emphasis"/>
          <w:highlight w:val="yellow"/>
        </w:rPr>
        <w:t>federal sector labor</w:t>
      </w:r>
      <w:r w:rsidRPr="00786AEF">
        <w:rPr>
          <w:sz w:val="16"/>
        </w:rPr>
        <w:t xml:space="preserve">. </w:t>
      </w:r>
      <w:r w:rsidRPr="00786AEF">
        <w:rPr>
          <w:rStyle w:val="StyleUnderline"/>
        </w:rPr>
        <w:t xml:space="preserve">Many legal tools-including </w:t>
      </w:r>
      <w:r w:rsidRPr="00E605F5">
        <w:rPr>
          <w:rStyle w:val="StyleUnderline"/>
          <w:highlight w:val="yellow"/>
        </w:rPr>
        <w:t>delegations</w:t>
      </w:r>
      <w:r w:rsidRPr="00786AEF">
        <w:rPr>
          <w:rStyle w:val="StyleUnderline"/>
        </w:rPr>
        <w:t xml:space="preserve"> of power </w:t>
      </w:r>
      <w:r w:rsidRPr="00E605F5">
        <w:rPr>
          <w:rStyle w:val="StyleUnderline"/>
          <w:highlight w:val="yellow"/>
        </w:rPr>
        <w:t xml:space="preserve">through </w:t>
      </w:r>
      <w:r w:rsidRPr="00E605F5">
        <w:rPr>
          <w:rStyle w:val="Emphasis"/>
          <w:highlight w:val="yellow"/>
        </w:rPr>
        <w:t>rules</w:t>
      </w:r>
      <w:r w:rsidRPr="00E605F5">
        <w:rPr>
          <w:rStyle w:val="StyleUnderline"/>
          <w:highlight w:val="yellow"/>
        </w:rPr>
        <w:t>, treaties,</w:t>
      </w:r>
      <w:r w:rsidRPr="00786AEF">
        <w:rPr>
          <w:rStyle w:val="StyleUnderline"/>
        </w:rPr>
        <w:t xml:space="preserve"> </w:t>
      </w:r>
      <w:r w:rsidRPr="00786AEF">
        <w:rPr>
          <w:rStyle w:val="Emphasis"/>
        </w:rPr>
        <w:t xml:space="preserve">government </w:t>
      </w:r>
      <w:r w:rsidRPr="00E605F5">
        <w:rPr>
          <w:rStyle w:val="Emphasis"/>
          <w:highlight w:val="yellow"/>
        </w:rPr>
        <w:t>contracts</w:t>
      </w:r>
      <w:r w:rsidRPr="00E605F5">
        <w:rPr>
          <w:rStyle w:val="StyleUnderline"/>
          <w:highlight w:val="yellow"/>
        </w:rPr>
        <w:t xml:space="preserve">, and </w:t>
      </w:r>
      <w:r w:rsidRPr="00E605F5">
        <w:rPr>
          <w:rStyle w:val="Emphasis"/>
          <w:highlight w:val="yellow"/>
        </w:rPr>
        <w:t>aggressive attempts</w:t>
      </w:r>
      <w:r w:rsidRPr="00E605F5">
        <w:rPr>
          <w:rStyle w:val="StyleUnderline"/>
          <w:highlight w:val="yellow"/>
        </w:rPr>
        <w:t xml:space="preserve"> at</w:t>
      </w:r>
      <w:r w:rsidRPr="00786AEF">
        <w:rPr>
          <w:rStyle w:val="StyleUnderline"/>
        </w:rPr>
        <w:t xml:space="preserve"> structural </w:t>
      </w:r>
      <w:r w:rsidRPr="00E605F5">
        <w:rPr>
          <w:rStyle w:val="StyleUnderline"/>
          <w:highlight w:val="yellow"/>
        </w:rPr>
        <w:t>deregulation</w:t>
      </w:r>
      <w:r w:rsidRPr="009455BC">
        <w:rPr>
          <w:rStyle w:val="StyleUnderline"/>
        </w:rPr>
        <w:t>396</w:t>
      </w:r>
      <w:r w:rsidRPr="009455BC">
        <w:rPr>
          <w:sz w:val="16"/>
        </w:rPr>
        <w:t>-</w:t>
      </w:r>
      <w:r w:rsidRPr="00E605F5">
        <w:rPr>
          <w:rStyle w:val="StyleUnderline"/>
          <w:highlight w:val="yellow"/>
        </w:rPr>
        <w:t xml:space="preserve">can </w:t>
      </w:r>
      <w:r w:rsidRPr="00E605F5">
        <w:rPr>
          <w:rStyle w:val="Emphasis"/>
          <w:highlight w:val="yellow"/>
        </w:rPr>
        <w:t>entrench</w:t>
      </w:r>
      <w:r w:rsidRPr="00786AEF">
        <w:rPr>
          <w:rStyle w:val="StyleUnderline"/>
        </w:rPr>
        <w:t xml:space="preserve"> a President's </w:t>
      </w:r>
      <w:r w:rsidRPr="00E605F5">
        <w:rPr>
          <w:rStyle w:val="StyleUnderline"/>
          <w:highlight w:val="yellow"/>
        </w:rPr>
        <w:t>policy preferences</w:t>
      </w:r>
      <w:r w:rsidRPr="00786AEF">
        <w:rPr>
          <w:rStyle w:val="StyleUnderline"/>
        </w:rPr>
        <w:t xml:space="preserve"> beyond her term in office</w:t>
      </w:r>
      <w:r w:rsidRPr="00786AEF">
        <w:rPr>
          <w:sz w:val="16"/>
        </w:rPr>
        <w:t>. But that is precisely the danger of increasingly aggressive forms of labor gamesmanship--they compromise the perceived neutrality and respect for professional norms and expertise that have made the civil service an exceptional, and exceptionally popular, feature of the modern federal government.</w:t>
      </w:r>
    </w:p>
    <w:p w14:paraId="2FCFB8B2" w14:textId="77777777" w:rsidR="001B7FF6" w:rsidRPr="00F26459" w:rsidRDefault="001B7FF6" w:rsidP="001B7FF6"/>
    <w:p w14:paraId="4EED610D" w14:textId="77777777" w:rsidR="001B7FF6" w:rsidRDefault="001B7FF6" w:rsidP="001B7FF6">
      <w:pPr>
        <w:pStyle w:val="Heading2"/>
      </w:pPr>
      <w:r>
        <w:t>Reorganization</w:t>
      </w:r>
    </w:p>
    <w:p w14:paraId="03B10824" w14:textId="77777777" w:rsidR="001B7FF6" w:rsidRDefault="001B7FF6" w:rsidP="001B7FF6">
      <w:pPr>
        <w:pStyle w:val="Heading3"/>
        <w:rPr>
          <w:rStyle w:val="StyleUnderline"/>
          <w:highlight w:val="yellow"/>
        </w:rPr>
      </w:pPr>
      <w:r>
        <w:t>War---1AR</w:t>
      </w:r>
    </w:p>
    <w:p w14:paraId="39920D71" w14:textId="77777777" w:rsidR="001B7FF6" w:rsidRDefault="001B7FF6" w:rsidP="001B7FF6">
      <w:pPr>
        <w:pStyle w:val="Analytic"/>
      </w:pPr>
    </w:p>
    <w:p w14:paraId="331A8304" w14:textId="77777777" w:rsidR="001B7FF6" w:rsidRDefault="001B7FF6" w:rsidP="001B7FF6">
      <w:pPr>
        <w:pStyle w:val="Heading3"/>
        <w:rPr>
          <w:rStyle w:val="StyleUnderline"/>
          <w:highlight w:val="yellow"/>
        </w:rPr>
      </w:pPr>
      <w:r>
        <w:t>Democracy---1AR</w:t>
      </w:r>
    </w:p>
    <w:p w14:paraId="1B20F790" w14:textId="77777777" w:rsidR="001B7FF6" w:rsidRDefault="001B7FF6" w:rsidP="001B7FF6">
      <w:pPr>
        <w:pStyle w:val="Analytic"/>
      </w:pPr>
    </w:p>
    <w:p w14:paraId="5AC61140" w14:textId="77777777" w:rsidR="001B7FF6" w:rsidRDefault="001B7FF6" w:rsidP="001B7FF6"/>
    <w:p w14:paraId="7B909817" w14:textId="77777777" w:rsidR="001B7FF6" w:rsidRDefault="001B7FF6" w:rsidP="001B7FF6">
      <w:pPr>
        <w:pStyle w:val="Heading3"/>
      </w:pPr>
      <w:r>
        <w:t>DPT---1AR</w:t>
      </w:r>
    </w:p>
    <w:p w14:paraId="7527B45F" w14:textId="77777777" w:rsidR="001B7FF6" w:rsidRDefault="001B7FF6" w:rsidP="001B7FF6">
      <w:pPr>
        <w:pStyle w:val="Analytic"/>
      </w:pPr>
    </w:p>
    <w:p w14:paraId="0F3F90D5" w14:textId="77777777" w:rsidR="001B7FF6" w:rsidRDefault="001B7FF6" w:rsidP="001B7FF6">
      <w:pPr>
        <w:pStyle w:val="Heading4"/>
      </w:pPr>
      <w:r>
        <w:t xml:space="preserve">Those wars are </w:t>
      </w:r>
      <w:r>
        <w:rPr>
          <w:u w:val="single"/>
        </w:rPr>
        <w:t>nuclear</w:t>
      </w:r>
      <w:r>
        <w:t>. That’s 1AC Beckley.</w:t>
      </w:r>
    </w:p>
    <w:p w14:paraId="14A3F9A6" w14:textId="77777777" w:rsidR="001B7FF6" w:rsidRPr="00633BE1" w:rsidRDefault="001B7FF6" w:rsidP="001B7FF6">
      <w:r>
        <w:t>&lt;&lt;&lt;FOR REFERENCE&gt;&gt;&gt;</w:t>
      </w:r>
    </w:p>
    <w:p w14:paraId="71AD069B" w14:textId="77777777" w:rsidR="001B7FF6" w:rsidRDefault="001B7FF6" w:rsidP="001B7FF6">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15E35615" w14:textId="77777777" w:rsidR="001B7FF6" w:rsidRDefault="001B7FF6" w:rsidP="001B7FF6">
      <w:pPr>
        <w:pStyle w:val="Analytic"/>
      </w:pPr>
    </w:p>
    <w:p w14:paraId="4D6A1B26" w14:textId="77777777" w:rsidR="001B7FF6" w:rsidRPr="00FC6295" w:rsidRDefault="001B7FF6" w:rsidP="001B7FF6">
      <w:pPr>
        <w:pStyle w:val="Heading4"/>
      </w:pPr>
      <w:r>
        <w:t xml:space="preserve">DPT </w:t>
      </w:r>
      <w:r>
        <w:rPr>
          <w:u w:val="single"/>
        </w:rPr>
        <w:t>true</w:t>
      </w:r>
      <w:r>
        <w:t xml:space="preserve">. </w:t>
      </w:r>
      <w:r w:rsidRPr="00F02A3A">
        <w:t>You will not find a more qualified author.</w:t>
      </w:r>
    </w:p>
    <w:p w14:paraId="7AA0717E" w14:textId="77777777" w:rsidR="001B7FF6" w:rsidRPr="00811A6C" w:rsidRDefault="001B7FF6" w:rsidP="001B7FF6">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782EF62A" w14:textId="77777777" w:rsidR="001B7FF6" w:rsidRPr="00401FF7" w:rsidRDefault="001B7FF6" w:rsidP="001B7FF6">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3CA6B227" w14:textId="77777777" w:rsidR="001B7FF6" w:rsidRDefault="001B7FF6" w:rsidP="001B7FF6">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620D569C" w14:textId="77777777" w:rsidR="001B7FF6" w:rsidRDefault="001B7FF6" w:rsidP="001B7FF6">
      <w:pPr>
        <w:pStyle w:val="Heading3"/>
      </w:pPr>
      <w:r>
        <w:t>Intelligence Community---1AR</w:t>
      </w:r>
    </w:p>
    <w:p w14:paraId="34C093B6" w14:textId="77777777" w:rsidR="001B7FF6" w:rsidRDefault="001B7FF6" w:rsidP="001B7FF6">
      <w:pPr>
        <w:pStyle w:val="Analytic"/>
        <w:rPr>
          <w:u w:val="single"/>
        </w:rPr>
      </w:pPr>
    </w:p>
    <w:p w14:paraId="5AEF7C51" w14:textId="77777777" w:rsidR="001B7FF6" w:rsidRPr="006F1D3F" w:rsidRDefault="001B7FF6" w:rsidP="001B7FF6">
      <w:pPr>
        <w:pStyle w:val="Heading4"/>
      </w:pPr>
      <w:r>
        <w:t xml:space="preserve">Their evidence says trump is uniquely bad and we should be scared. Inserted in yellow </w:t>
      </w:r>
    </w:p>
    <w:p w14:paraId="3081090B" w14:textId="77777777" w:rsidR="001B7FF6" w:rsidRDefault="001B7FF6" w:rsidP="001B7FF6">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proofErr w:type="gramStart"/>
      <w:r w:rsidRPr="00EC5D57">
        <w:t>PhD</w:t>
      </w:r>
      <w:proofErr w:type="gramEnd"/>
      <w:r w:rsidRPr="00EC5D57">
        <w:t xml:space="preserve">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6144A7C3" w14:textId="77777777" w:rsidR="001B7FF6" w:rsidRPr="00EC5D57" w:rsidRDefault="001B7FF6" w:rsidP="001B7FF6">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EC5D57">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21E4C998" w14:textId="77777777" w:rsidR="001B7FF6" w:rsidRPr="00EC5D57" w:rsidRDefault="001B7FF6" w:rsidP="001B7FF6">
      <w:pPr>
        <w:rPr>
          <w:sz w:val="16"/>
        </w:rPr>
      </w:pPr>
      <w:r w:rsidRPr="00EC5D57">
        <w:rPr>
          <w:sz w:val="16"/>
        </w:rPr>
        <w:t>Trump and the intelligence community</w:t>
      </w:r>
    </w:p>
    <w:p w14:paraId="61169951" w14:textId="77777777" w:rsidR="001B7FF6" w:rsidRPr="00EC5D57" w:rsidRDefault="001B7FF6" w:rsidP="001B7FF6">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EC5D57">
        <w:rPr>
          <w:rStyle w:val="StyleUnderline"/>
          <w:highlight w:val="cyan"/>
        </w:rPr>
        <w:t xml:space="preserve">challenges are </w:t>
      </w:r>
      <w:r w:rsidRPr="00EC5D57">
        <w:rPr>
          <w:rStyle w:val="Emphasis"/>
          <w:highlight w:val="cyan"/>
        </w:rPr>
        <w:t>far from unique</w:t>
      </w:r>
      <w:r w:rsidRPr="00EC5D57">
        <w:rPr>
          <w:sz w:val="16"/>
        </w:rPr>
        <w:t xml:space="preserve">. </w:t>
      </w:r>
      <w:r w:rsidRPr="007452A1">
        <w:rPr>
          <w:rStyle w:val="StyleUnderline"/>
          <w:highlight w:val="yellow"/>
        </w:rPr>
        <w:t>Trump is certainly an extreme case who should provoke unease</w:t>
      </w:r>
      <w:r w:rsidRPr="00EC5D57">
        <w:rPr>
          <w:sz w:val="16"/>
        </w:rPr>
        <w:t xml:space="preserve">, but </w:t>
      </w:r>
      <w:r w:rsidRPr="00EC5D57">
        <w:rPr>
          <w:rStyle w:val="StyleUnderline"/>
        </w:rPr>
        <w:t xml:space="preserve">American </w:t>
      </w:r>
      <w:r w:rsidRPr="00EC5D57">
        <w:rPr>
          <w:rStyle w:val="StyleUnderline"/>
          <w:highlight w:val="cyan"/>
        </w:rPr>
        <w:t>intel</w:t>
      </w:r>
      <w:r w:rsidRPr="00EC5D57">
        <w:rPr>
          <w:rStyle w:val="StyleUnderline"/>
        </w:rPr>
        <w:t xml:space="preserve">ligence has </w:t>
      </w:r>
      <w:r w:rsidRPr="00EC5D57">
        <w:rPr>
          <w:rStyle w:val="StyleUnderline"/>
          <w:highlight w:val="cyan"/>
        </w:rPr>
        <w:t>received</w:t>
      </w:r>
      <w:r w:rsidRPr="00EC5D57">
        <w:rPr>
          <w:rStyle w:val="StyleUnderline"/>
        </w:rPr>
        <w:t xml:space="preserve"> </w:t>
      </w:r>
      <w:r w:rsidRPr="00EC5D57">
        <w:rPr>
          <w:rStyle w:val="Emphasis"/>
        </w:rPr>
        <w:t xml:space="preserve">tough </w:t>
      </w:r>
      <w:r w:rsidRPr="00EC5D57">
        <w:rPr>
          <w:rStyle w:val="Emphasis"/>
          <w:highlight w:val="cyan"/>
        </w:rPr>
        <w:t>barrages</w:t>
      </w:r>
      <w:r w:rsidRPr="00EC5D57">
        <w:rPr>
          <w:rStyle w:val="StyleUnderline"/>
        </w:rPr>
        <w:t xml:space="preserve"> from Presidents </w:t>
      </w:r>
      <w:r w:rsidRPr="00EC5D57">
        <w:rPr>
          <w:rStyle w:val="Emphasis"/>
          <w:highlight w:val="cyan"/>
        </w:rPr>
        <w:t>in the past</w:t>
      </w:r>
      <w:r w:rsidRPr="00EC5D57">
        <w:rPr>
          <w:rStyle w:val="StyleUnderline"/>
          <w:highlight w:val="cyan"/>
        </w:rPr>
        <w:t xml:space="preserve"> and continued to be </w:t>
      </w:r>
      <w:r w:rsidRPr="00EC5D57">
        <w:rPr>
          <w:rStyle w:val="Emphasis"/>
          <w:highlight w:val="cyan"/>
        </w:rPr>
        <w:t>highly effective</w:t>
      </w:r>
      <w:r w:rsidRPr="00EC5D57">
        <w:rPr>
          <w:rStyle w:val="StyleUnderline"/>
        </w:rPr>
        <w:t xml:space="preserve">. Should Trump return, </w:t>
      </w:r>
      <w:r w:rsidRPr="00EC5D57">
        <w:rPr>
          <w:rStyle w:val="StyleUnderline"/>
          <w:highlight w:val="cyan"/>
        </w:rPr>
        <w:t>it will</w:t>
      </w:r>
      <w:r w:rsidRPr="00EC5D57">
        <w:rPr>
          <w:rStyle w:val="StyleUnderline"/>
        </w:rPr>
        <w:t xml:space="preserve"> </w:t>
      </w:r>
      <w:r w:rsidRPr="00EC5D57">
        <w:rPr>
          <w:rStyle w:val="Emphasis"/>
        </w:rPr>
        <w:t xml:space="preserve">likely </w:t>
      </w:r>
      <w:r w:rsidRPr="00EC5D57">
        <w:rPr>
          <w:rStyle w:val="Emphasis"/>
          <w:highlight w:val="cyan"/>
        </w:rPr>
        <w:t>do so again</w:t>
      </w:r>
      <w:r w:rsidRPr="00EC5D57">
        <w:rPr>
          <w:rStyle w:val="Emphasis"/>
        </w:rPr>
        <w:t>.</w:t>
      </w:r>
    </w:p>
    <w:p w14:paraId="3B04B51B" w14:textId="77777777" w:rsidR="001B7FF6" w:rsidRDefault="001B7FF6" w:rsidP="001B7FF6">
      <w:pPr>
        <w:pStyle w:val="Analytic"/>
      </w:pPr>
    </w:p>
    <w:p w14:paraId="3EA4B03D" w14:textId="77777777" w:rsidR="001B7FF6" w:rsidRDefault="001B7FF6" w:rsidP="001B7FF6">
      <w:pPr>
        <w:pStyle w:val="Heading2"/>
      </w:pPr>
      <w:r>
        <w:t>Adv CP</w:t>
      </w:r>
    </w:p>
    <w:p w14:paraId="4F09EF6C" w14:textId="77777777" w:rsidR="001B7FF6" w:rsidRDefault="001B7FF6" w:rsidP="001B7FF6">
      <w:pPr>
        <w:pStyle w:val="Heading3"/>
      </w:pPr>
      <w:r>
        <w:t xml:space="preserve">DoS DA </w:t>
      </w:r>
    </w:p>
    <w:p w14:paraId="4B32E537" w14:textId="77777777" w:rsidR="001B7FF6" w:rsidRDefault="001B7FF6" w:rsidP="001B7FF6">
      <w:pPr>
        <w:pStyle w:val="Analytic"/>
      </w:pPr>
    </w:p>
    <w:p w14:paraId="7A9046CB" w14:textId="77777777" w:rsidR="001B7FF6" w:rsidRPr="00F04010" w:rsidRDefault="001B7FF6" w:rsidP="001B7FF6"/>
    <w:p w14:paraId="0BF8D575" w14:textId="77777777" w:rsidR="001B7FF6" w:rsidRPr="00F26459" w:rsidRDefault="001B7FF6" w:rsidP="001B7FF6">
      <w:pPr>
        <w:pStyle w:val="Heading2"/>
      </w:pPr>
      <w:r>
        <w:t>Exec Flex DA</w:t>
      </w:r>
    </w:p>
    <w:p w14:paraId="77EF2218" w14:textId="77777777" w:rsidR="001B7FF6" w:rsidRDefault="001B7FF6" w:rsidP="001B7FF6"/>
    <w:p w14:paraId="2BFBF313" w14:textId="77777777" w:rsidR="001B7FF6" w:rsidRPr="006A550E" w:rsidRDefault="001B7FF6" w:rsidP="001B7FF6">
      <w:pPr>
        <w:pStyle w:val="Heading3"/>
      </w:pPr>
      <w:r>
        <w:t>AT: OFAC</w:t>
      </w:r>
    </w:p>
    <w:p w14:paraId="7BA8D938" w14:textId="77777777" w:rsidR="001B7FF6" w:rsidRPr="005D7786" w:rsidRDefault="001B7FF6" w:rsidP="001B7FF6">
      <w:pPr>
        <w:pStyle w:val="Heading4"/>
      </w:pPr>
      <w:r w:rsidRPr="005D7786">
        <w:t xml:space="preserve">No prolif---EVEN IF, no impact. </w:t>
      </w:r>
    </w:p>
    <w:p w14:paraId="17A237D3" w14:textId="77777777" w:rsidR="001B7FF6" w:rsidRPr="00A75534" w:rsidRDefault="001B7FF6" w:rsidP="001B7FF6">
      <w:bookmarkStart w:id="8" w:name="_Hlk59621423"/>
      <w:r w:rsidRPr="00A75534">
        <w:t xml:space="preserve">John </w:t>
      </w:r>
      <w:r w:rsidRPr="00A75534">
        <w:rPr>
          <w:rStyle w:val="Style13ptBold"/>
        </w:rPr>
        <w:t>Mueller 20</w:t>
      </w:r>
      <w:r w:rsidRPr="00A75534">
        <w:t xml:space="preserve">, senior fellow at the Cato Institute, member of the political science department and senior research scientist with the Mershon Center for International Security Studies at Ohio State University, “Nuclear Alarmism: Proliferation and Terrorism”, Cato Institute, 06/24/20, </w:t>
      </w:r>
      <w:hyperlink r:id="rId8" w:history="1">
        <w:r w:rsidRPr="00A75534">
          <w:t>https://www.cato.org/publications/publications/nuclear-alarmism-proliferation-terrorism</w:t>
        </w:r>
      </w:hyperlink>
    </w:p>
    <w:bookmarkEnd w:id="8"/>
    <w:p w14:paraId="45446481" w14:textId="77777777" w:rsidR="001B7FF6" w:rsidRPr="005D7786" w:rsidRDefault="001B7FF6" w:rsidP="001B7FF6">
      <w:pPr>
        <w:rPr>
          <w:sz w:val="16"/>
        </w:rPr>
      </w:pPr>
      <w:r w:rsidRPr="005D7786">
        <w:rPr>
          <w:rStyle w:val="StyleUnderline"/>
          <w:highlight w:val="yellow"/>
        </w:rPr>
        <w:t>There are</w:t>
      </w:r>
      <w:r w:rsidRPr="005D7786">
        <w:rPr>
          <w:rStyle w:val="StyleUnderline"/>
        </w:rPr>
        <w:t xml:space="preserve"> good </w:t>
      </w:r>
      <w:r w:rsidRPr="005D7786">
        <w:rPr>
          <w:rStyle w:val="StyleUnderline"/>
          <w:highlight w:val="yellow"/>
        </w:rPr>
        <w:t xml:space="preserve">reasons to </w:t>
      </w:r>
      <w:r w:rsidRPr="005D7786">
        <w:rPr>
          <w:rStyle w:val="Emphasis"/>
          <w:highlight w:val="yellow"/>
        </w:rPr>
        <w:t>avoid alarmism</w:t>
      </w:r>
      <w:r w:rsidRPr="005D7786">
        <w:rPr>
          <w:sz w:val="16"/>
        </w:rPr>
        <w:t xml:space="preserve"> in this area, however. First, </w:t>
      </w:r>
      <w:r w:rsidRPr="005D7786">
        <w:rPr>
          <w:rStyle w:val="StyleUnderline"/>
        </w:rPr>
        <w:t xml:space="preserve">the pace of nuclear </w:t>
      </w:r>
      <w:r w:rsidRPr="005D7786">
        <w:rPr>
          <w:rStyle w:val="StyleUnderline"/>
          <w:highlight w:val="yellow"/>
        </w:rPr>
        <w:t>prolif</w:t>
      </w:r>
      <w:r w:rsidRPr="005D7786">
        <w:rPr>
          <w:rStyle w:val="StyleUnderline"/>
        </w:rPr>
        <w:t xml:space="preserve">eration </w:t>
      </w:r>
      <w:r w:rsidRPr="005D7786">
        <w:rPr>
          <w:rStyle w:val="StyleUnderline"/>
          <w:highlight w:val="yellow"/>
        </w:rPr>
        <w:t>has been</w:t>
      </w:r>
      <w:r w:rsidRPr="005D7786">
        <w:rPr>
          <w:rStyle w:val="StyleUnderline"/>
        </w:rPr>
        <w:t xml:space="preserve"> </w:t>
      </w:r>
      <w:r w:rsidRPr="005D7786">
        <w:rPr>
          <w:rStyle w:val="Emphasis"/>
        </w:rPr>
        <w:t xml:space="preserve">far </w:t>
      </w:r>
      <w:r w:rsidRPr="005D7786">
        <w:rPr>
          <w:rStyle w:val="Emphasis"/>
          <w:highlight w:val="yellow"/>
        </w:rPr>
        <w:t>slow</w:t>
      </w:r>
      <w:r w:rsidRPr="005D7786">
        <w:rPr>
          <w:rStyle w:val="Emphasis"/>
        </w:rPr>
        <w:t>er</w:t>
      </w:r>
      <w:r w:rsidRPr="005D7786">
        <w:rPr>
          <w:rStyle w:val="StyleUnderline"/>
        </w:rPr>
        <w:t xml:space="preserve"> than has been </w:t>
      </w:r>
      <w:r w:rsidRPr="005D7786">
        <w:rPr>
          <w:rStyle w:val="Emphasis"/>
        </w:rPr>
        <w:t>commonly predicted</w:t>
      </w:r>
      <w:r w:rsidRPr="005D7786">
        <w:rPr>
          <w:rStyle w:val="StyleUnderline"/>
        </w:rPr>
        <w:t xml:space="preserve"> primarily because the </w:t>
      </w:r>
      <w:r w:rsidRPr="005D7786">
        <w:rPr>
          <w:rStyle w:val="StyleUnderline"/>
          <w:highlight w:val="yellow"/>
        </w:rPr>
        <w:t xml:space="preserve">weapons convey </w:t>
      </w:r>
      <w:r w:rsidRPr="005D7786">
        <w:rPr>
          <w:rStyle w:val="Emphasis"/>
          <w:highlight w:val="yellow"/>
        </w:rPr>
        <w:t>little advantage</w:t>
      </w:r>
      <w:r w:rsidRPr="005D7786">
        <w:rPr>
          <w:rStyle w:val="Emphasis"/>
        </w:rPr>
        <w:t xml:space="preserve"> to their possessor</w:t>
      </w:r>
      <w:r w:rsidRPr="005D7786">
        <w:rPr>
          <w:sz w:val="16"/>
        </w:rPr>
        <w:t xml:space="preserve">. Second, </w:t>
      </w:r>
      <w:r w:rsidRPr="005D7786">
        <w:rPr>
          <w:rStyle w:val="StyleUnderline"/>
        </w:rPr>
        <w:t xml:space="preserve">the </w:t>
      </w:r>
      <w:r w:rsidRPr="005D7786">
        <w:rPr>
          <w:rStyle w:val="Emphasis"/>
        </w:rPr>
        <w:t>consequences</w:t>
      </w:r>
      <w:r w:rsidRPr="005D7786">
        <w:rPr>
          <w:rStyle w:val="StyleUnderline"/>
        </w:rPr>
        <w:t xml:space="preserve"> of such </w:t>
      </w:r>
      <w:r w:rsidRPr="005D7786">
        <w:rPr>
          <w:rStyle w:val="StyleUnderline"/>
          <w:highlight w:val="yellow"/>
        </w:rPr>
        <w:t>prolif</w:t>
      </w:r>
      <w:r w:rsidRPr="005D7786">
        <w:rPr>
          <w:rStyle w:val="StyleUnderline"/>
        </w:rPr>
        <w:t xml:space="preserve">eration that </w:t>
      </w:r>
      <w:r w:rsidRPr="005D7786">
        <w:rPr>
          <w:rStyle w:val="Emphasis"/>
          <w:highlight w:val="yellow"/>
        </w:rPr>
        <w:t>has</w:t>
      </w:r>
      <w:r w:rsidRPr="005D7786">
        <w:rPr>
          <w:rStyle w:val="Emphasis"/>
        </w:rPr>
        <w:t xml:space="preserve"> taken place</w:t>
      </w:r>
      <w:r w:rsidRPr="005D7786">
        <w:rPr>
          <w:rStyle w:val="StyleUnderline"/>
        </w:rPr>
        <w:t xml:space="preserve"> have </w:t>
      </w:r>
      <w:r w:rsidRPr="005D7786">
        <w:rPr>
          <w:rStyle w:val="StyleUnderline"/>
          <w:highlight w:val="yellow"/>
        </w:rPr>
        <w:t>been</w:t>
      </w:r>
      <w:r w:rsidRPr="005D7786">
        <w:rPr>
          <w:rStyle w:val="StyleUnderline"/>
        </w:rPr>
        <w:t xml:space="preserve"> </w:t>
      </w:r>
      <w:r w:rsidRPr="005D7786">
        <w:rPr>
          <w:rStyle w:val="Emphasis"/>
        </w:rPr>
        <w:t xml:space="preserve">substantially </w:t>
      </w:r>
      <w:r w:rsidRPr="005D7786">
        <w:rPr>
          <w:rStyle w:val="Emphasis"/>
          <w:highlight w:val="yellow"/>
        </w:rPr>
        <w:t>benign</w:t>
      </w:r>
      <w:r w:rsidRPr="005D7786">
        <w:rPr>
          <w:sz w:val="16"/>
        </w:rPr>
        <w:t xml:space="preserve">: </w:t>
      </w:r>
      <w:r w:rsidRPr="005D7786">
        <w:rPr>
          <w:rStyle w:val="StyleUnderline"/>
        </w:rPr>
        <w:t xml:space="preserve">those who have acquired the weapons have “used” them simply to </w:t>
      </w:r>
      <w:r w:rsidRPr="005D7786">
        <w:rPr>
          <w:rStyle w:val="Emphasis"/>
        </w:rPr>
        <w:t>stoke their egos</w:t>
      </w:r>
      <w:r w:rsidRPr="005D7786">
        <w:rPr>
          <w:rStyle w:val="StyleUnderline"/>
        </w:rPr>
        <w:t xml:space="preserve"> or to </w:t>
      </w:r>
      <w:r w:rsidRPr="005D7786">
        <w:rPr>
          <w:rStyle w:val="Emphasis"/>
        </w:rPr>
        <w:t>deter</w:t>
      </w:r>
      <w:r w:rsidRPr="005D7786">
        <w:rPr>
          <w:sz w:val="16"/>
        </w:rPr>
        <w:t xml:space="preserve"> real or imagined </w:t>
      </w:r>
      <w:r w:rsidRPr="005D7786">
        <w:rPr>
          <w:rStyle w:val="Emphasis"/>
        </w:rPr>
        <w:t>threats</w:t>
      </w:r>
      <w:r w:rsidRPr="005D7786">
        <w:rPr>
          <w:sz w:val="16"/>
        </w:rPr>
        <w:t xml:space="preserve">.6 </w:t>
      </w:r>
    </w:p>
    <w:p w14:paraId="6BD0944F" w14:textId="77777777" w:rsidR="001B7FF6" w:rsidRPr="005D7786" w:rsidRDefault="001B7FF6" w:rsidP="001B7FF6">
      <w:pPr>
        <w:rPr>
          <w:sz w:val="16"/>
        </w:rPr>
      </w:pPr>
      <w:r w:rsidRPr="005D7786">
        <w:rPr>
          <w:sz w:val="16"/>
        </w:rPr>
        <w:t xml:space="preserve">And thirdly, the costs of anti‐​proliferation policy have been very substantial: the number of people who have died </w:t>
      </w:r>
      <w:proofErr w:type="gramStart"/>
      <w:r w:rsidRPr="005D7786">
        <w:rPr>
          <w:sz w:val="16"/>
        </w:rPr>
        <w:t>as a consequence of</w:t>
      </w:r>
      <w:proofErr w:type="gramEnd"/>
      <w:r w:rsidRPr="005D7786">
        <w:rPr>
          <w:sz w:val="16"/>
        </w:rPr>
        <w:t xml:space="preserve"> dedicated efforts to contain nuclear proliferation runs well into six figures. </w:t>
      </w:r>
    </w:p>
    <w:p w14:paraId="3BD686AC" w14:textId="77777777" w:rsidR="001B7FF6" w:rsidRPr="005D7786" w:rsidRDefault="001B7FF6" w:rsidP="001B7FF6">
      <w:pPr>
        <w:rPr>
          <w:sz w:val="16"/>
        </w:rPr>
      </w:pPr>
      <w:r w:rsidRPr="005D7786">
        <w:rPr>
          <w:sz w:val="16"/>
        </w:rPr>
        <w:t xml:space="preserve">Pace </w:t>
      </w:r>
    </w:p>
    <w:p w14:paraId="2FF94496" w14:textId="77777777" w:rsidR="001B7FF6" w:rsidRPr="005D7786" w:rsidRDefault="001B7FF6" w:rsidP="001B7FF6">
      <w:pPr>
        <w:rPr>
          <w:sz w:val="16"/>
        </w:rPr>
      </w:pPr>
      <w:r w:rsidRPr="005D7786">
        <w:rPr>
          <w:sz w:val="16"/>
        </w:rPr>
        <w:t xml:space="preserve">Alarmists have been wrong for decades about the pace of nuclear proliferation. </w:t>
      </w:r>
      <w:r w:rsidRPr="005D7786">
        <w:rPr>
          <w:rStyle w:val="Emphasis"/>
          <w:highlight w:val="yellow"/>
        </w:rPr>
        <w:t>Dozens</w:t>
      </w:r>
      <w:r w:rsidRPr="005D7786">
        <w:rPr>
          <w:rStyle w:val="StyleUnderline"/>
          <w:highlight w:val="yellow"/>
        </w:rPr>
        <w:t xml:space="preserve"> of</w:t>
      </w:r>
      <w:r w:rsidRPr="005D7786">
        <w:rPr>
          <w:rStyle w:val="StyleUnderline"/>
        </w:rPr>
        <w:t xml:space="preserve"> </w:t>
      </w:r>
      <w:r w:rsidRPr="005D7786">
        <w:rPr>
          <w:rStyle w:val="Emphasis"/>
        </w:rPr>
        <w:t xml:space="preserve">technologically </w:t>
      </w:r>
      <w:r w:rsidRPr="005D7786">
        <w:rPr>
          <w:rStyle w:val="Emphasis"/>
          <w:highlight w:val="yellow"/>
        </w:rPr>
        <w:t>capable</w:t>
      </w:r>
      <w:r w:rsidRPr="005D7786">
        <w:rPr>
          <w:rStyle w:val="StyleUnderline"/>
          <w:highlight w:val="yellow"/>
        </w:rPr>
        <w:t xml:space="preserve"> countries have </w:t>
      </w:r>
      <w:r w:rsidRPr="005D7786">
        <w:rPr>
          <w:rStyle w:val="Emphasis"/>
          <w:highlight w:val="yellow"/>
        </w:rPr>
        <w:t>considered</w:t>
      </w:r>
      <w:r w:rsidRPr="005D7786">
        <w:rPr>
          <w:rStyle w:val="StyleUnderline"/>
        </w:rPr>
        <w:t xml:space="preserve"> obtaining nuclear </w:t>
      </w:r>
      <w:r w:rsidRPr="005D7786">
        <w:rPr>
          <w:rStyle w:val="StyleUnderline"/>
          <w:highlight w:val="yellow"/>
        </w:rPr>
        <w:t xml:space="preserve">arsenals, but </w:t>
      </w:r>
      <w:r w:rsidRPr="005D7786">
        <w:rPr>
          <w:rStyle w:val="Emphasis"/>
          <w:highlight w:val="yellow"/>
        </w:rPr>
        <w:t>very few have done so</w:t>
      </w:r>
      <w:r w:rsidRPr="005D7786">
        <w:rPr>
          <w:rStyle w:val="Emphasis"/>
        </w:rPr>
        <w:t>.</w:t>
      </w:r>
      <w:r w:rsidRPr="005D7786">
        <w:rPr>
          <w:sz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08C8E8A4" w14:textId="77777777" w:rsidR="001B7FF6" w:rsidRPr="005D7786" w:rsidRDefault="001B7FF6" w:rsidP="001B7FF6">
      <w:pPr>
        <w:rPr>
          <w:sz w:val="16"/>
        </w:rPr>
      </w:pPr>
      <w:r w:rsidRPr="005D7786">
        <w:rPr>
          <w:sz w:val="16"/>
        </w:rPr>
        <w:t xml:space="preserve">As part of that forecasting, it has generally been assumed that nuclear weapons would be important status — or virility — symbols; therefore, all advanced countries would want to have them </w:t>
      </w:r>
      <w:proofErr w:type="gramStart"/>
      <w:r w:rsidRPr="005D7786">
        <w:rPr>
          <w:sz w:val="16"/>
        </w:rPr>
        <w:t>in order to</w:t>
      </w:r>
      <w:proofErr w:type="gramEnd"/>
      <w:r w:rsidRPr="005D7786">
        <w:rPr>
          <w:sz w:val="16"/>
        </w:rPr>
        <w:t xml:space="preserve">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5D7786">
        <w:rPr>
          <w:rStyle w:val="StyleUnderline"/>
        </w:rPr>
        <w:t xml:space="preserve">Such punditry has gone astray in part because the pundits insist on </w:t>
      </w:r>
      <w:r w:rsidRPr="005D7786">
        <w:rPr>
          <w:rStyle w:val="Emphasis"/>
        </w:rPr>
        <w:t>extrapolating</w:t>
      </w:r>
      <w:r w:rsidRPr="005D7786">
        <w:rPr>
          <w:rStyle w:val="StyleUnderline"/>
        </w:rPr>
        <w:t xml:space="preserve"> from the </w:t>
      </w:r>
      <w:r w:rsidRPr="005D7786">
        <w:rPr>
          <w:rStyle w:val="Emphasis"/>
        </w:rPr>
        <w:t>wrong cases</w:t>
      </w:r>
      <w:r w:rsidRPr="005D7786">
        <w:rPr>
          <w:sz w:val="16"/>
        </w:rPr>
        <w:t xml:space="preserve">. A more pertinent prototype would have been </w:t>
      </w:r>
      <w:r w:rsidRPr="005D7786">
        <w:rPr>
          <w:rStyle w:val="StyleUnderline"/>
        </w:rPr>
        <w:t>Canada</w:t>
      </w:r>
      <w:r w:rsidRPr="005D7786">
        <w:rPr>
          <w:sz w:val="16"/>
        </w:rPr>
        <w:t xml:space="preserve">, a country that </w:t>
      </w:r>
      <w:r w:rsidRPr="005D7786">
        <w:rPr>
          <w:rStyle w:val="Emphasis"/>
        </w:rPr>
        <w:t>could</w:t>
      </w:r>
      <w:r w:rsidRPr="005D7786">
        <w:rPr>
          <w:sz w:val="16"/>
        </w:rPr>
        <w:t xml:space="preserve"> easily </w:t>
      </w:r>
      <w:r w:rsidRPr="005D7786">
        <w:rPr>
          <w:rStyle w:val="StyleUnderline"/>
        </w:rPr>
        <w:t xml:space="preserve">have had nuclear weapons by the 1960s but </w:t>
      </w:r>
      <w:r w:rsidRPr="005D7786">
        <w:rPr>
          <w:rStyle w:val="Emphasis"/>
        </w:rPr>
        <w:t>declined to make the effort</w:t>
      </w:r>
      <w:r w:rsidRPr="005D7786">
        <w:rPr>
          <w:sz w:val="16"/>
        </w:rPr>
        <w:t xml:space="preserve">.12 In fact, over the decades, </w:t>
      </w:r>
      <w:r w:rsidRPr="005D7786">
        <w:rPr>
          <w:rStyle w:val="StyleUnderline"/>
          <w:highlight w:val="yellow"/>
        </w:rPr>
        <w:t xml:space="preserve">a </w:t>
      </w:r>
      <w:r w:rsidRPr="005D7786">
        <w:rPr>
          <w:rStyle w:val="Emphasis"/>
          <w:highlight w:val="yellow"/>
        </w:rPr>
        <w:t>huge number</w:t>
      </w:r>
      <w:r w:rsidRPr="005D7786">
        <w:rPr>
          <w:rStyle w:val="Emphasis"/>
        </w:rPr>
        <w:t xml:space="preserve"> of countries</w:t>
      </w:r>
      <w:r w:rsidRPr="005D7786">
        <w:rPr>
          <w:rStyle w:val="StyleUnderline"/>
        </w:rPr>
        <w:t xml:space="preserve"> capable of developing nuclear weapons have </w:t>
      </w:r>
      <w:r w:rsidRPr="005D7786">
        <w:rPr>
          <w:rStyle w:val="Emphasis"/>
          <w:highlight w:val="yellow"/>
        </w:rPr>
        <w:t>neglected even to consider the opportunity</w:t>
      </w:r>
      <w:r w:rsidRPr="005D7786">
        <w:rPr>
          <w:rStyle w:val="StyleUnderline"/>
        </w:rPr>
        <w:t xml:space="preserve"> — for example, Canada, Italy, and Norway — even as Argentina, Brazil, Libya, South Korea, and Taiwan have </w:t>
      </w:r>
      <w:r w:rsidRPr="005D7786">
        <w:rPr>
          <w:rStyle w:val="Emphasis"/>
        </w:rPr>
        <w:t>backed away from</w:t>
      </w:r>
      <w:r w:rsidRPr="005D7786">
        <w:rPr>
          <w:rStyle w:val="StyleUnderline"/>
        </w:rPr>
        <w:t xml:space="preserve"> or </w:t>
      </w:r>
      <w:r w:rsidRPr="005D7786">
        <w:rPr>
          <w:rStyle w:val="Emphasis"/>
        </w:rPr>
        <w:t>reversed</w:t>
      </w:r>
      <w:r w:rsidRPr="005D7786">
        <w:rPr>
          <w:rStyle w:val="StyleUnderline"/>
        </w:rPr>
        <w:t xml:space="preserve"> nuclear weapons programs, and Belarus, Kazakhstan, South Africa, and Ukraine have actually </w:t>
      </w:r>
      <w:r w:rsidRPr="005D7786">
        <w:rPr>
          <w:rStyle w:val="Emphasis"/>
        </w:rPr>
        <w:t>surrendered</w:t>
      </w:r>
      <w:r w:rsidRPr="005D7786">
        <w:rPr>
          <w:rStyle w:val="StyleUnderline"/>
        </w:rPr>
        <w:t xml:space="preserve"> or </w:t>
      </w:r>
      <w:r w:rsidRPr="005D7786">
        <w:rPr>
          <w:rStyle w:val="Emphasis"/>
        </w:rPr>
        <w:t>dismantled</w:t>
      </w:r>
      <w:r w:rsidRPr="005D7786">
        <w:rPr>
          <w:rStyle w:val="StyleUnderline"/>
        </w:rPr>
        <w:t xml:space="preserve"> an </w:t>
      </w:r>
      <w:r w:rsidRPr="005D7786">
        <w:rPr>
          <w:rStyle w:val="Emphasis"/>
        </w:rPr>
        <w:t>existing nuclear arsenal</w:t>
      </w:r>
      <w:r w:rsidRPr="005D7786">
        <w:rPr>
          <w:sz w:val="16"/>
        </w:rPr>
        <w:t xml:space="preserve">.13 Some of that reduction is no doubt due to the hostility of the nuclear nations, but even without that, the Canadian case seems to have proved to have rather general relevance. </w:t>
      </w:r>
    </w:p>
    <w:p w14:paraId="1E918D42" w14:textId="77777777" w:rsidR="001B7FF6" w:rsidRPr="005D7786" w:rsidRDefault="001B7FF6" w:rsidP="001B7FF6">
      <w:pPr>
        <w:rPr>
          <w:sz w:val="16"/>
        </w:rPr>
      </w:pPr>
      <w:r w:rsidRPr="005D7786">
        <w:rPr>
          <w:sz w:val="16"/>
        </w:rPr>
        <w:t xml:space="preserve">To begin with, as Stephen Meyer has shown, </w:t>
      </w:r>
      <w:r w:rsidRPr="005D7786">
        <w:rPr>
          <w:rStyle w:val="StyleUnderline"/>
        </w:rPr>
        <w:t>there is no “</w:t>
      </w:r>
      <w:r w:rsidRPr="005D7786">
        <w:rPr>
          <w:rStyle w:val="Emphasis"/>
        </w:rPr>
        <w:t>technological imperative</w:t>
      </w:r>
      <w:r w:rsidRPr="005D7786">
        <w:rPr>
          <w:rStyle w:val="StyleUnderline"/>
        </w:rPr>
        <w:t xml:space="preserve">” for countries to </w:t>
      </w:r>
      <w:r w:rsidRPr="005D7786">
        <w:rPr>
          <w:rStyle w:val="Emphasis"/>
        </w:rPr>
        <w:t>obtain nuclear weapons</w:t>
      </w:r>
      <w:r w:rsidRPr="005D7786">
        <w:rPr>
          <w:sz w:val="16"/>
        </w:rPr>
        <w:t xml:space="preserve"> once they have achieved the technical capacity to do so.14 Moreover, like military prowess in general, </w:t>
      </w:r>
      <w:r w:rsidRPr="005D7786">
        <w:rPr>
          <w:rStyle w:val="StyleUnderline"/>
        </w:rPr>
        <w:t xml:space="preserve">the weapons have </w:t>
      </w:r>
      <w:r w:rsidRPr="005D7786">
        <w:rPr>
          <w:rStyle w:val="Emphasis"/>
        </w:rPr>
        <w:t>not proved</w:t>
      </w:r>
      <w:r w:rsidRPr="005D7786">
        <w:rPr>
          <w:rStyle w:val="StyleUnderline"/>
        </w:rPr>
        <w:t xml:space="preserve"> to be crucial status symbols</w:t>
      </w:r>
      <w:r w:rsidRPr="005D7786">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5D7786">
        <w:rPr>
          <w:rStyle w:val="StyleUnderline"/>
        </w:rPr>
        <w:t xml:space="preserve">Would anybody pay a </w:t>
      </w:r>
      <w:r w:rsidRPr="005D7786">
        <w:rPr>
          <w:rStyle w:val="Emphasis"/>
        </w:rPr>
        <w:t>great deal more attention</w:t>
      </w:r>
      <w:r w:rsidRPr="005D7786">
        <w:rPr>
          <w:rStyle w:val="StyleUnderline"/>
        </w:rPr>
        <w:t xml:space="preserve"> to Britain or France if their arsenals held 5,000 nuclear weapons, or would anybody pay </w:t>
      </w:r>
      <w:r w:rsidRPr="005D7786">
        <w:rPr>
          <w:rStyle w:val="Emphasis"/>
        </w:rPr>
        <w:t>much less</w:t>
      </w:r>
      <w:r w:rsidRPr="005D7786">
        <w:rPr>
          <w:rStyle w:val="StyleUnderline"/>
        </w:rPr>
        <w:t xml:space="preserve"> if they had </w:t>
      </w:r>
      <w:r w:rsidRPr="005D7786">
        <w:rPr>
          <w:rStyle w:val="Emphasis"/>
        </w:rPr>
        <w:t>none</w:t>
      </w:r>
      <w:r w:rsidRPr="005D7786">
        <w:rPr>
          <w:rStyle w:val="StyleUnderline"/>
        </w:rPr>
        <w:t xml:space="preserve">? Did </w:t>
      </w:r>
      <w:r w:rsidRPr="005D7786">
        <w:rPr>
          <w:rStyle w:val="Emphasis"/>
        </w:rPr>
        <w:t>China</w:t>
      </w:r>
      <w:r w:rsidRPr="005D7786">
        <w:rPr>
          <w:rStyle w:val="StyleUnderline"/>
        </w:rPr>
        <w:t xml:space="preserve"> need nuclear weapons to impress the world with its </w:t>
      </w:r>
      <w:r w:rsidRPr="005D7786">
        <w:rPr>
          <w:rStyle w:val="Emphasis"/>
        </w:rPr>
        <w:t>economic growth?</w:t>
      </w:r>
      <w:r w:rsidRPr="005D7786">
        <w:rPr>
          <w:sz w:val="16"/>
        </w:rPr>
        <w:t xml:space="preserve"> Or with its Olympics? As Jennifer Mackby and Walter Slocombe observe, “</w:t>
      </w:r>
      <w:r w:rsidRPr="005D7786">
        <w:rPr>
          <w:rStyle w:val="StyleUnderline"/>
        </w:rPr>
        <w:t>Germany, like</w:t>
      </w:r>
      <w:r w:rsidRPr="005D7786">
        <w:rPr>
          <w:sz w:val="16"/>
        </w:rPr>
        <w:t xml:space="preserve"> its erstwhile Axis ally, </w:t>
      </w:r>
      <w:r w:rsidRPr="005D7786">
        <w:rPr>
          <w:rStyle w:val="StyleUnderline"/>
          <w:highlight w:val="yellow"/>
        </w:rPr>
        <w:t>Japan</w:t>
      </w:r>
      <w:r w:rsidRPr="005D7786">
        <w:rPr>
          <w:sz w:val="16"/>
        </w:rPr>
        <w:t xml:space="preserve">, </w:t>
      </w:r>
      <w:r w:rsidRPr="005D7786">
        <w:rPr>
          <w:rStyle w:val="StyleUnderline"/>
        </w:rPr>
        <w:t xml:space="preserve">has become powerful because of its </w:t>
      </w:r>
      <w:r w:rsidRPr="005D7786">
        <w:rPr>
          <w:rStyle w:val="Emphasis"/>
        </w:rPr>
        <w:t>economic might</w:t>
      </w:r>
      <w:r w:rsidRPr="005D7786">
        <w:rPr>
          <w:rStyle w:val="StyleUnderline"/>
        </w:rPr>
        <w:t xml:space="preserve"> rather than its </w:t>
      </w:r>
      <w:r w:rsidRPr="005D7786">
        <w:rPr>
          <w:rStyle w:val="Emphasis"/>
        </w:rPr>
        <w:t>military might</w:t>
      </w:r>
      <w:r w:rsidRPr="005D7786">
        <w:rPr>
          <w:sz w:val="16"/>
        </w:rPr>
        <w:t xml:space="preserve">, </w:t>
      </w:r>
      <w:r w:rsidRPr="005D7786">
        <w:rPr>
          <w:rStyle w:val="StyleUnderline"/>
        </w:rPr>
        <w:t xml:space="preserve">and its </w:t>
      </w:r>
      <w:r w:rsidRPr="005D7786">
        <w:rPr>
          <w:rStyle w:val="Emphasis"/>
          <w:highlight w:val="yellow"/>
        </w:rPr>
        <w:t>renunciation of nuc</w:t>
      </w:r>
      <w:r w:rsidRPr="005D7786">
        <w:rPr>
          <w:rStyle w:val="Emphasis"/>
        </w:rPr>
        <w:t>lear weapon</w:t>
      </w:r>
      <w:r w:rsidRPr="005D7786">
        <w:rPr>
          <w:rStyle w:val="Emphasis"/>
          <w:highlight w:val="yellow"/>
        </w:rPr>
        <w:t>s</w:t>
      </w:r>
      <w:r w:rsidRPr="005D7786">
        <w:rPr>
          <w:rStyle w:val="StyleUnderline"/>
        </w:rPr>
        <w:t xml:space="preserve"> may even have </w:t>
      </w:r>
      <w:r w:rsidRPr="005D7786">
        <w:rPr>
          <w:rStyle w:val="Emphasis"/>
          <w:highlight w:val="yellow"/>
        </w:rPr>
        <w:t>reinforced</w:t>
      </w:r>
      <w:r w:rsidRPr="005D7786">
        <w:rPr>
          <w:rStyle w:val="Emphasis"/>
        </w:rPr>
        <w:t xml:space="preserve"> its </w:t>
      </w:r>
      <w:r w:rsidRPr="005D7786">
        <w:rPr>
          <w:rStyle w:val="Emphasis"/>
          <w:highlight w:val="yellow"/>
        </w:rPr>
        <w:t>prestige</w:t>
      </w:r>
      <w:r w:rsidRPr="005D7786">
        <w:rPr>
          <w:sz w:val="16"/>
        </w:rPr>
        <w:t xml:space="preserve">.”16 </w:t>
      </w:r>
    </w:p>
    <w:p w14:paraId="50E4E0DC" w14:textId="77777777" w:rsidR="001B7FF6" w:rsidRPr="005D7786" w:rsidRDefault="001B7FF6" w:rsidP="001B7FF6">
      <w:pPr>
        <w:rPr>
          <w:sz w:val="16"/>
        </w:rPr>
      </w:pPr>
      <w:r w:rsidRPr="005D7786">
        <w:rPr>
          <w:rStyle w:val="Emphasis"/>
          <w:highlight w:val="yellow"/>
        </w:rPr>
        <w:t>Decades of</w:t>
      </w:r>
      <w:r w:rsidRPr="005D7786">
        <w:rPr>
          <w:rStyle w:val="Emphasis"/>
        </w:rPr>
        <w:t xml:space="preserve"> alarmist </w:t>
      </w:r>
      <w:r w:rsidRPr="005D7786">
        <w:rPr>
          <w:rStyle w:val="Emphasis"/>
          <w:highlight w:val="yellow"/>
        </w:rPr>
        <w:t>predictions</w:t>
      </w:r>
      <w:r w:rsidRPr="005D7786">
        <w:rPr>
          <w:rStyle w:val="StyleUnderline"/>
          <w:highlight w:val="yellow"/>
        </w:rPr>
        <w:t xml:space="preserve"> about</w:t>
      </w:r>
      <w:r w:rsidRPr="005D7786">
        <w:rPr>
          <w:rStyle w:val="StyleUnderline"/>
        </w:rPr>
        <w:t xml:space="preserve"> proliferation </w:t>
      </w:r>
      <w:r w:rsidRPr="005D7786">
        <w:rPr>
          <w:rStyle w:val="Emphasis"/>
        </w:rPr>
        <w:t>chains</w:t>
      </w:r>
      <w:r w:rsidRPr="005D7786">
        <w:rPr>
          <w:rStyle w:val="StyleUnderline"/>
        </w:rPr>
        <w:t xml:space="preserve">, </w:t>
      </w:r>
      <w:r w:rsidRPr="005D7786">
        <w:rPr>
          <w:rStyle w:val="Emphasis"/>
          <w:highlight w:val="yellow"/>
        </w:rPr>
        <w:t>cascades</w:t>
      </w:r>
      <w:r w:rsidRPr="005D7786">
        <w:rPr>
          <w:rStyle w:val="StyleUnderline"/>
        </w:rPr>
        <w:t xml:space="preserve">, </w:t>
      </w:r>
      <w:r w:rsidRPr="005D7786">
        <w:rPr>
          <w:rStyle w:val="Emphasis"/>
        </w:rPr>
        <w:t>dominoes</w:t>
      </w:r>
      <w:r w:rsidRPr="005D7786">
        <w:rPr>
          <w:rStyle w:val="StyleUnderline"/>
        </w:rPr>
        <w:t xml:space="preserve">, </w:t>
      </w:r>
      <w:r w:rsidRPr="005D7786">
        <w:rPr>
          <w:rStyle w:val="Emphasis"/>
        </w:rPr>
        <w:t>waves</w:t>
      </w:r>
      <w:r w:rsidRPr="005D7786">
        <w:rPr>
          <w:rStyle w:val="StyleUnderline"/>
        </w:rPr>
        <w:t xml:space="preserve">, </w:t>
      </w:r>
      <w:r w:rsidRPr="005D7786">
        <w:rPr>
          <w:rStyle w:val="Emphasis"/>
        </w:rPr>
        <w:t>avalanches</w:t>
      </w:r>
      <w:r w:rsidRPr="005D7786">
        <w:rPr>
          <w:rStyle w:val="StyleUnderline"/>
        </w:rPr>
        <w:t xml:space="preserve">, </w:t>
      </w:r>
      <w:r w:rsidRPr="005D7786">
        <w:rPr>
          <w:rStyle w:val="Emphasis"/>
        </w:rPr>
        <w:t>epidemics</w:t>
      </w:r>
      <w:r w:rsidRPr="005D7786">
        <w:rPr>
          <w:rStyle w:val="StyleUnderline"/>
        </w:rPr>
        <w:t xml:space="preserve">, and </w:t>
      </w:r>
      <w:r w:rsidRPr="005D7786">
        <w:rPr>
          <w:rStyle w:val="Emphasis"/>
        </w:rPr>
        <w:t>points of no return</w:t>
      </w:r>
      <w:r w:rsidRPr="005D7786">
        <w:rPr>
          <w:rStyle w:val="StyleUnderline"/>
        </w:rPr>
        <w:t xml:space="preserve"> </w:t>
      </w:r>
      <w:r w:rsidRPr="005D7786">
        <w:rPr>
          <w:rStyle w:val="StyleUnderline"/>
          <w:highlight w:val="yellow"/>
        </w:rPr>
        <w:t xml:space="preserve">have proved </w:t>
      </w:r>
      <w:r w:rsidRPr="005D7786">
        <w:rPr>
          <w:rStyle w:val="StyleUnderline"/>
        </w:rPr>
        <w:t xml:space="preserve">to be </w:t>
      </w:r>
      <w:r w:rsidRPr="005D7786">
        <w:rPr>
          <w:rStyle w:val="Emphasis"/>
          <w:highlight w:val="yellow"/>
        </w:rPr>
        <w:t>faulty</w:t>
      </w:r>
      <w:r w:rsidRPr="005D7786">
        <w:rPr>
          <w:rStyle w:val="StyleUnderline"/>
        </w:rPr>
        <w:t xml:space="preserve">. The </w:t>
      </w:r>
      <w:r w:rsidRPr="005D7786">
        <w:rPr>
          <w:rStyle w:val="StyleUnderline"/>
          <w:highlight w:val="yellow"/>
        </w:rPr>
        <w:t>proli</w:t>
      </w:r>
      <w:r w:rsidRPr="005D7786">
        <w:rPr>
          <w:rStyle w:val="StyleUnderline"/>
        </w:rPr>
        <w:t xml:space="preserve">feration of nuclear weapons </w:t>
      </w:r>
      <w:r w:rsidRPr="005D7786">
        <w:rPr>
          <w:rStyle w:val="StyleUnderline"/>
          <w:highlight w:val="yellow"/>
        </w:rPr>
        <w:t>has been</w:t>
      </w:r>
      <w:r w:rsidRPr="005D7786">
        <w:rPr>
          <w:rStyle w:val="StyleUnderline"/>
        </w:rPr>
        <w:t xml:space="preserve"> </w:t>
      </w:r>
      <w:r w:rsidRPr="005D7786">
        <w:rPr>
          <w:rStyle w:val="Emphasis"/>
        </w:rPr>
        <w:t xml:space="preserve">far </w:t>
      </w:r>
      <w:r w:rsidRPr="005D7786">
        <w:rPr>
          <w:rStyle w:val="Emphasis"/>
          <w:highlight w:val="yellow"/>
        </w:rPr>
        <w:t>slow</w:t>
      </w:r>
      <w:r w:rsidRPr="005D7786">
        <w:rPr>
          <w:rStyle w:val="Emphasis"/>
        </w:rPr>
        <w:t>er than routinely expected</w:t>
      </w:r>
      <w:r w:rsidRPr="005D7786">
        <w:rPr>
          <w:rStyle w:val="StyleUnderline"/>
        </w:rPr>
        <w:t xml:space="preserve"> because, insofar as most </w:t>
      </w:r>
      <w:r w:rsidRPr="005D7786">
        <w:rPr>
          <w:rStyle w:val="Emphasis"/>
          <w:highlight w:val="yellow"/>
        </w:rPr>
        <w:t>leaders</w:t>
      </w:r>
      <w:r w:rsidRPr="005D7786">
        <w:rPr>
          <w:rStyle w:val="Emphasis"/>
        </w:rPr>
        <w:t xml:space="preserve"> of most countries</w:t>
      </w:r>
      <w:r w:rsidRPr="005D7786">
        <w:rPr>
          <w:sz w:val="16"/>
        </w:rPr>
        <w:t xml:space="preserve"> (</w:t>
      </w:r>
      <w:r w:rsidRPr="005D7786">
        <w:rPr>
          <w:rStyle w:val="StyleUnderline"/>
        </w:rPr>
        <w:t xml:space="preserve">even </w:t>
      </w:r>
      <w:r w:rsidRPr="005D7786">
        <w:rPr>
          <w:rStyle w:val="Emphasis"/>
        </w:rPr>
        <w:t>rogue ones</w:t>
      </w:r>
      <w:r w:rsidRPr="005D7786">
        <w:rPr>
          <w:sz w:val="16"/>
        </w:rPr>
        <w:t xml:space="preserve">) have </w:t>
      </w:r>
      <w:r w:rsidRPr="005D7786">
        <w:rPr>
          <w:rStyle w:val="StyleUnderline"/>
        </w:rPr>
        <w:t xml:space="preserve">considered acquiring the weapons, they have come to </w:t>
      </w:r>
      <w:r w:rsidRPr="005D7786">
        <w:rPr>
          <w:rStyle w:val="StyleUnderline"/>
          <w:highlight w:val="yellow"/>
        </w:rPr>
        <w:t>appreciate</w:t>
      </w:r>
      <w:r w:rsidRPr="005D7786">
        <w:rPr>
          <w:rStyle w:val="StyleUnderline"/>
        </w:rPr>
        <w:t xml:space="preserve"> </w:t>
      </w:r>
      <w:r w:rsidRPr="005D7786">
        <w:rPr>
          <w:rStyle w:val="Emphasis"/>
        </w:rPr>
        <w:t>several defects</w:t>
      </w:r>
      <w:r w:rsidRPr="005D7786">
        <w:rPr>
          <w:sz w:val="16"/>
        </w:rPr>
        <w:t xml:space="preserve">: </w:t>
      </w:r>
      <w:r w:rsidRPr="005D7786">
        <w:rPr>
          <w:rStyle w:val="StyleUnderline"/>
        </w:rPr>
        <w:t xml:space="preserve">the </w:t>
      </w:r>
      <w:r w:rsidRPr="005D7786">
        <w:rPr>
          <w:rStyle w:val="StyleUnderline"/>
          <w:highlight w:val="yellow"/>
        </w:rPr>
        <w:t xml:space="preserve">weapons are </w:t>
      </w:r>
      <w:r w:rsidRPr="005D7786">
        <w:rPr>
          <w:rStyle w:val="Emphasis"/>
          <w:highlight w:val="yellow"/>
        </w:rPr>
        <w:t>dangerous</w:t>
      </w:r>
      <w:r w:rsidRPr="005D7786">
        <w:rPr>
          <w:rStyle w:val="StyleUnderline"/>
        </w:rPr>
        <w:t xml:space="preserve">, </w:t>
      </w:r>
      <w:r w:rsidRPr="005D7786">
        <w:rPr>
          <w:rStyle w:val="Emphasis"/>
        </w:rPr>
        <w:t>distasteful</w:t>
      </w:r>
      <w:r w:rsidRPr="005D7786">
        <w:rPr>
          <w:rStyle w:val="StyleUnderline"/>
        </w:rPr>
        <w:t xml:space="preserve">, </w:t>
      </w:r>
      <w:r w:rsidRPr="005D7786">
        <w:rPr>
          <w:rStyle w:val="Emphasis"/>
          <w:highlight w:val="yellow"/>
        </w:rPr>
        <w:t>costly</w:t>
      </w:r>
      <w:r w:rsidRPr="005D7786">
        <w:rPr>
          <w:rStyle w:val="StyleUnderline"/>
          <w:highlight w:val="yellow"/>
        </w:rPr>
        <w:t>, and</w:t>
      </w:r>
      <w:r w:rsidRPr="005D7786">
        <w:rPr>
          <w:rStyle w:val="StyleUnderline"/>
        </w:rPr>
        <w:t xml:space="preserve"> likely to </w:t>
      </w:r>
      <w:r w:rsidRPr="005D7786">
        <w:rPr>
          <w:rStyle w:val="Emphasis"/>
          <w:highlight w:val="yellow"/>
        </w:rPr>
        <w:t>rile the neighbors</w:t>
      </w:r>
      <w:r w:rsidRPr="005D7786">
        <w:rPr>
          <w:sz w:val="16"/>
        </w:rPr>
        <w:t xml:space="preserve">. Moreover, as Jacques Hymans has demonstrated, </w:t>
      </w:r>
      <w:r w:rsidRPr="005D7786">
        <w:rPr>
          <w:rStyle w:val="StyleUnderline"/>
        </w:rPr>
        <w:t xml:space="preserve">the </w:t>
      </w:r>
      <w:r w:rsidRPr="005D7786">
        <w:rPr>
          <w:rStyle w:val="StyleUnderline"/>
          <w:highlight w:val="yellow"/>
        </w:rPr>
        <w:t>weapons have</w:t>
      </w:r>
      <w:r w:rsidRPr="005D7786">
        <w:rPr>
          <w:rStyle w:val="StyleUnderline"/>
        </w:rPr>
        <w:t xml:space="preserve"> also </w:t>
      </w:r>
      <w:r w:rsidRPr="005D7786">
        <w:rPr>
          <w:rStyle w:val="StyleUnderline"/>
          <w:highlight w:val="yellow"/>
        </w:rPr>
        <w:t>been</w:t>
      </w:r>
      <w:r w:rsidRPr="005D7786">
        <w:rPr>
          <w:rStyle w:val="StyleUnderline"/>
        </w:rPr>
        <w:t xml:space="preserve"> </w:t>
      </w:r>
      <w:r w:rsidRPr="005D7786">
        <w:rPr>
          <w:rStyle w:val="Emphasis"/>
          <w:highlight w:val="yellow"/>
        </w:rPr>
        <w:t>exceedingly difficult to obtain</w:t>
      </w:r>
      <w:r w:rsidRPr="005D7786">
        <w:rPr>
          <w:rStyle w:val="StyleUnderline"/>
        </w:rPr>
        <w:t xml:space="preserve"> for </w:t>
      </w:r>
      <w:r w:rsidRPr="005D7786">
        <w:rPr>
          <w:rStyle w:val="Emphasis"/>
        </w:rPr>
        <w:t>administratively dysfunctional countries</w:t>
      </w:r>
      <w:r w:rsidRPr="005D7786">
        <w:rPr>
          <w:rStyle w:val="StyleUnderline"/>
        </w:rPr>
        <w:t xml:space="preserve"> like </w:t>
      </w:r>
      <w:r w:rsidRPr="005D7786">
        <w:rPr>
          <w:rStyle w:val="Emphasis"/>
        </w:rPr>
        <w:t>Iran</w:t>
      </w:r>
      <w:r w:rsidRPr="005D7786">
        <w:rPr>
          <w:sz w:val="16"/>
        </w:rPr>
        <w:t xml:space="preserve">.17 </w:t>
      </w:r>
    </w:p>
    <w:p w14:paraId="7793477D" w14:textId="77777777" w:rsidR="001B7FF6" w:rsidRPr="005D7786" w:rsidRDefault="001B7FF6" w:rsidP="001B7FF6">
      <w:pPr>
        <w:rPr>
          <w:sz w:val="16"/>
        </w:rPr>
      </w:pPr>
      <w:r w:rsidRPr="005D7786">
        <w:rPr>
          <w:sz w:val="16"/>
        </w:rPr>
        <w:t xml:space="preserve">Consequences </w:t>
      </w:r>
    </w:p>
    <w:p w14:paraId="682A7201" w14:textId="77777777" w:rsidR="001B7FF6" w:rsidRPr="005D7786" w:rsidRDefault="001B7FF6" w:rsidP="001B7FF6">
      <w:pPr>
        <w:rPr>
          <w:sz w:val="16"/>
        </w:rPr>
      </w:pPr>
      <w:r w:rsidRPr="005D7786">
        <w:rPr>
          <w:sz w:val="16"/>
        </w:rPr>
        <w:t xml:space="preserve">Although we have now suffered through two‐​thirds of a century during which there has been great hysteria about the disasters inherent in nuclear proliferation, </w:t>
      </w:r>
      <w:r w:rsidRPr="005D7786">
        <w:rPr>
          <w:rStyle w:val="StyleUnderline"/>
        </w:rPr>
        <w:t xml:space="preserve">the consequences of the proliferation that </w:t>
      </w:r>
      <w:r w:rsidRPr="005D7786">
        <w:rPr>
          <w:rStyle w:val="Emphasis"/>
        </w:rPr>
        <w:t>has</w:t>
      </w:r>
      <w:r w:rsidRPr="005D7786">
        <w:rPr>
          <w:rStyle w:val="StyleUnderline"/>
        </w:rPr>
        <w:t xml:space="preserve"> occurred have been </w:t>
      </w:r>
      <w:r w:rsidRPr="005D7786">
        <w:rPr>
          <w:rStyle w:val="Emphasis"/>
        </w:rPr>
        <w:t>substantially benign</w:t>
      </w:r>
      <w:r w:rsidRPr="005D7786">
        <w:rPr>
          <w:sz w:val="16"/>
        </w:rPr>
        <w:t xml:space="preserve">. </w:t>
      </w:r>
      <w:r w:rsidRPr="005D7786">
        <w:rPr>
          <w:rStyle w:val="StyleUnderline"/>
        </w:rPr>
        <w:t xml:space="preserve">The few </w:t>
      </w:r>
      <w:r w:rsidRPr="005D7786">
        <w:rPr>
          <w:rStyle w:val="StyleUnderline"/>
          <w:highlight w:val="yellow"/>
        </w:rPr>
        <w:t>countries</w:t>
      </w:r>
      <w:r w:rsidRPr="005D7786">
        <w:rPr>
          <w:rStyle w:val="StyleUnderline"/>
        </w:rPr>
        <w:t xml:space="preserve"> to </w:t>
      </w:r>
      <w:r w:rsidRPr="005D7786">
        <w:rPr>
          <w:rStyle w:val="StyleUnderline"/>
          <w:highlight w:val="yellow"/>
        </w:rPr>
        <w:t>which</w:t>
      </w:r>
      <w:r w:rsidRPr="005D7786">
        <w:rPr>
          <w:rStyle w:val="StyleUnderline"/>
        </w:rPr>
        <w:t xml:space="preserve"> the weapons </w:t>
      </w:r>
      <w:r w:rsidRPr="005D7786">
        <w:rPr>
          <w:rStyle w:val="StyleUnderline"/>
          <w:highlight w:val="yellow"/>
        </w:rPr>
        <w:t xml:space="preserve">have proliferated have </w:t>
      </w:r>
      <w:r w:rsidRPr="005D7786">
        <w:rPr>
          <w:rStyle w:val="Emphasis"/>
          <w:highlight w:val="yellow"/>
        </w:rPr>
        <w:t>quietly kept them in storage</w:t>
      </w:r>
      <w:r w:rsidRPr="005D7786">
        <w:rPr>
          <w:sz w:val="16"/>
        </w:rPr>
        <w:t xml:space="preserve"> </w:t>
      </w:r>
      <w:r w:rsidRPr="005D7786">
        <w:rPr>
          <w:rStyle w:val="StyleUnderline"/>
        </w:rPr>
        <w:t xml:space="preserve">and haven’t even found much benefit in </w:t>
      </w:r>
      <w:r w:rsidRPr="005D7786">
        <w:rPr>
          <w:rStyle w:val="Emphasis"/>
        </w:rPr>
        <w:t>rattling them</w:t>
      </w:r>
      <w:r w:rsidRPr="005D7786">
        <w:rPr>
          <w:rStyle w:val="StyleUnderline"/>
        </w:rPr>
        <w:t xml:space="preserve"> from time to time</w:t>
      </w:r>
      <w:r w:rsidRPr="005D7786">
        <w:rPr>
          <w:sz w:val="16"/>
        </w:rPr>
        <w:t xml:space="preserve">. And </w:t>
      </w:r>
      <w:r w:rsidRPr="005D7786">
        <w:rPr>
          <w:rStyle w:val="StyleUnderline"/>
        </w:rPr>
        <w:t xml:space="preserve">even the </w:t>
      </w:r>
      <w:r w:rsidRPr="005D7786">
        <w:rPr>
          <w:rStyle w:val="Emphasis"/>
        </w:rPr>
        <w:t>deterrence value</w:t>
      </w:r>
      <w:r w:rsidRPr="005D7786">
        <w:rPr>
          <w:rStyle w:val="StyleUnderline"/>
        </w:rPr>
        <w:t xml:space="preserve"> of the weapons has been </w:t>
      </w:r>
      <w:r w:rsidRPr="005D7786">
        <w:rPr>
          <w:rStyle w:val="Emphasis"/>
        </w:rPr>
        <w:t>questionable</w:t>
      </w:r>
      <w:r w:rsidRPr="005D7786">
        <w:rPr>
          <w:sz w:val="16"/>
        </w:rPr>
        <w:t xml:space="preserve"> — </w:t>
      </w:r>
      <w:r w:rsidRPr="005D7786">
        <w:rPr>
          <w:rStyle w:val="StyleUnderline"/>
        </w:rPr>
        <w:t>the major Cold War participants</w:t>
      </w:r>
      <w:r w:rsidRPr="005D7786">
        <w:rPr>
          <w:sz w:val="16"/>
        </w:rPr>
        <w:t xml:space="preserve">, for example, </w:t>
      </w:r>
      <w:r w:rsidRPr="005D7786">
        <w:rPr>
          <w:rStyle w:val="StyleUnderline"/>
        </w:rPr>
        <w:t>scarcely needed visions of mushroom clouds to conclude that any replication of World War II</w:t>
      </w:r>
      <w:r w:rsidRPr="005D7786">
        <w:rPr>
          <w:sz w:val="16"/>
        </w:rPr>
        <w:t xml:space="preserve">, with or without nuclear weapons, </w:t>
      </w:r>
      <w:r w:rsidRPr="005D7786">
        <w:rPr>
          <w:rStyle w:val="StyleUnderline"/>
        </w:rPr>
        <w:t xml:space="preserve">was a </w:t>
      </w:r>
      <w:r w:rsidRPr="005D7786">
        <w:rPr>
          <w:rStyle w:val="Emphasis"/>
        </w:rPr>
        <w:t>decidedly bad idea</w:t>
      </w:r>
      <w:r w:rsidRPr="005D7786">
        <w:rPr>
          <w:sz w:val="16"/>
        </w:rPr>
        <w:t xml:space="preserve">.18 </w:t>
      </w:r>
    </w:p>
    <w:p w14:paraId="3F648A46" w14:textId="77777777" w:rsidR="001B7FF6" w:rsidRPr="005D7786" w:rsidRDefault="001B7FF6" w:rsidP="001B7FF6">
      <w:pPr>
        <w:rPr>
          <w:sz w:val="16"/>
        </w:rPr>
      </w:pPr>
      <w:r w:rsidRPr="005D7786">
        <w:rPr>
          <w:sz w:val="16"/>
        </w:rPr>
        <w:t xml:space="preserve">Moreover, </w:t>
      </w:r>
      <w:r w:rsidRPr="005D7786">
        <w:rPr>
          <w:rStyle w:val="StyleUnderline"/>
          <w:highlight w:val="yellow"/>
        </w:rPr>
        <w:t xml:space="preserve">there has </w:t>
      </w:r>
      <w:r w:rsidRPr="005D7786">
        <w:rPr>
          <w:rStyle w:val="Emphasis"/>
          <w:highlight w:val="yellow"/>
        </w:rPr>
        <w:t>never</w:t>
      </w:r>
      <w:r w:rsidRPr="005D7786">
        <w:rPr>
          <w:rStyle w:val="StyleUnderline"/>
          <w:highlight w:val="yellow"/>
        </w:rPr>
        <w:t xml:space="preserve"> been a</w:t>
      </w:r>
      <w:r w:rsidRPr="005D7786">
        <w:rPr>
          <w:rStyle w:val="StyleUnderline"/>
        </w:rPr>
        <w:t xml:space="preserve"> </w:t>
      </w:r>
      <w:r w:rsidRPr="005D7786">
        <w:rPr>
          <w:rStyle w:val="Emphasis"/>
        </w:rPr>
        <w:t xml:space="preserve">militarily </w:t>
      </w:r>
      <w:r w:rsidRPr="005D7786">
        <w:rPr>
          <w:rStyle w:val="Emphasis"/>
          <w:highlight w:val="yellow"/>
        </w:rPr>
        <w:t>compelling</w:t>
      </w:r>
      <w:r w:rsidRPr="005D7786">
        <w:rPr>
          <w:sz w:val="16"/>
        </w:rPr>
        <w:t xml:space="preserve"> — or even minimally sensible — </w:t>
      </w:r>
      <w:r w:rsidRPr="005D7786">
        <w:rPr>
          <w:rStyle w:val="Emphasis"/>
          <w:highlight w:val="yellow"/>
        </w:rPr>
        <w:t>reason</w:t>
      </w:r>
      <w:r w:rsidRPr="005D7786">
        <w:rPr>
          <w:sz w:val="16"/>
        </w:rPr>
        <w:t xml:space="preserve"> </w:t>
      </w:r>
      <w:r w:rsidRPr="005D7786">
        <w:rPr>
          <w:rStyle w:val="StyleUnderline"/>
          <w:highlight w:val="yellow"/>
        </w:rPr>
        <w:t xml:space="preserve">to </w:t>
      </w:r>
      <w:r w:rsidRPr="005D7786">
        <w:rPr>
          <w:rStyle w:val="Emphasis"/>
          <w:highlight w:val="yellow"/>
        </w:rPr>
        <w:t>use the weapons</w:t>
      </w:r>
      <w:r w:rsidRPr="005D7786">
        <w:rPr>
          <w:sz w:val="16"/>
        </w:rPr>
        <w:t xml:space="preserve">, </w:t>
      </w:r>
      <w:r w:rsidRPr="005D7786">
        <w:rPr>
          <w:rStyle w:val="StyleUnderline"/>
        </w:rPr>
        <w:t xml:space="preserve">particularly because of an </w:t>
      </w:r>
      <w:r w:rsidRPr="005D7786">
        <w:rPr>
          <w:rStyle w:val="Emphasis"/>
        </w:rPr>
        <w:t>inability</w:t>
      </w:r>
      <w:r w:rsidRPr="005D7786">
        <w:rPr>
          <w:rStyle w:val="StyleUnderline"/>
        </w:rPr>
        <w:t xml:space="preserve"> to </w:t>
      </w:r>
      <w:r w:rsidRPr="005D7786">
        <w:rPr>
          <w:rStyle w:val="Emphasis"/>
        </w:rPr>
        <w:t>identify suitable targets</w:t>
      </w:r>
      <w:r w:rsidRPr="005D7786">
        <w:rPr>
          <w:sz w:val="16"/>
        </w:rPr>
        <w:t xml:space="preserve"> or ones that could not be </w:t>
      </w:r>
      <w:proofErr w:type="gramStart"/>
      <w:r w:rsidRPr="005D7786">
        <w:rPr>
          <w:sz w:val="16"/>
        </w:rPr>
        <w:t>attacked about</w:t>
      </w:r>
      <w:proofErr w:type="gramEnd"/>
      <w:r w:rsidRPr="005D7786">
        <w:rPr>
          <w:sz w:val="16"/>
        </w:rPr>
        <w:t xml:space="preserve"> as </w:t>
      </w:r>
      <w:r w:rsidRPr="005D7786">
        <w:rPr>
          <w:rStyle w:val="Emphasis"/>
        </w:rPr>
        <w:t>effectively</w:t>
      </w:r>
      <w:r w:rsidRPr="005D7786">
        <w:rPr>
          <w:sz w:val="16"/>
        </w:rPr>
        <w:t xml:space="preserve"> by conventional munitions. And </w:t>
      </w:r>
      <w:r w:rsidRPr="005D7786">
        <w:rPr>
          <w:rStyle w:val="StyleUnderline"/>
        </w:rPr>
        <w:t xml:space="preserve">it is difficult to see how nuclear weapons </w:t>
      </w:r>
      <w:r w:rsidRPr="005D7786">
        <w:rPr>
          <w:rStyle w:val="Emphasis"/>
        </w:rPr>
        <w:t>benefited their possessors</w:t>
      </w:r>
      <w:r w:rsidRPr="005D7786">
        <w:rPr>
          <w:rStyle w:val="StyleUnderline"/>
        </w:rPr>
        <w:t xml:space="preserve"> in specific military ventures. Israel’s</w:t>
      </w:r>
      <w:r w:rsidRPr="005D7786">
        <w:rPr>
          <w:sz w:val="16"/>
        </w:rPr>
        <w:t xml:space="preserve"> presumed </w:t>
      </w:r>
      <w:r w:rsidRPr="005D7786">
        <w:rPr>
          <w:rStyle w:val="StyleUnderline"/>
        </w:rPr>
        <w:t xml:space="preserve">nuclear weapons </w:t>
      </w:r>
      <w:r w:rsidRPr="005D7786">
        <w:rPr>
          <w:rStyle w:val="Emphasis"/>
        </w:rPr>
        <w:t>did not restrain</w:t>
      </w:r>
      <w:r w:rsidRPr="005D7786">
        <w:rPr>
          <w:rStyle w:val="StyleUnderline"/>
        </w:rPr>
        <w:t xml:space="preserve"> the Arabs from attacking in </w:t>
      </w:r>
      <w:r w:rsidRPr="005D7786">
        <w:rPr>
          <w:rStyle w:val="Emphasis"/>
        </w:rPr>
        <w:t>1973</w:t>
      </w:r>
      <w:r w:rsidRPr="005D7786">
        <w:rPr>
          <w:sz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0F196737" w14:textId="77777777" w:rsidR="001B7FF6" w:rsidRDefault="001B7FF6" w:rsidP="001B7FF6">
      <w:pPr>
        <w:pStyle w:val="Heading3"/>
      </w:pPr>
      <w:r>
        <w:t xml:space="preserve">AT: FDA </w:t>
      </w:r>
    </w:p>
    <w:p w14:paraId="5C995CE8" w14:textId="77777777" w:rsidR="001B7FF6" w:rsidRPr="006A550E" w:rsidRDefault="001B7FF6" w:rsidP="001B7FF6"/>
    <w:p w14:paraId="028E0567" w14:textId="77777777" w:rsidR="001B7FF6" w:rsidRPr="00211104" w:rsidRDefault="001B7FF6" w:rsidP="001B7FF6">
      <w:pPr>
        <w:pStyle w:val="Heading4"/>
      </w:pPr>
      <w:r>
        <w:t>The worst-case scenario is riots and protests---</w:t>
      </w:r>
      <w:r w:rsidRPr="00211104">
        <w:t xml:space="preserve">those </w:t>
      </w:r>
      <w:r w:rsidRPr="00211104">
        <w:rPr>
          <w:u w:val="single"/>
        </w:rPr>
        <w:t>don’t cause war</w:t>
      </w:r>
      <w:r w:rsidRPr="00211104">
        <w:t>.</w:t>
      </w:r>
    </w:p>
    <w:p w14:paraId="1D720115" w14:textId="77777777" w:rsidR="001B7FF6" w:rsidRPr="00241B75" w:rsidRDefault="001B7FF6" w:rsidP="001B7FF6">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39A0531B" w14:textId="77777777" w:rsidR="001B7FF6" w:rsidRPr="00CA2C82" w:rsidRDefault="001B7FF6" w:rsidP="001B7FF6">
      <w:pPr>
        <w:rPr>
          <w:sz w:val="16"/>
        </w:rPr>
      </w:pPr>
      <w:r w:rsidRPr="00CA2C82">
        <w:rPr>
          <w:sz w:val="16"/>
        </w:rPr>
        <w:t>Separating Triggers from Broader Causes</w:t>
      </w:r>
    </w:p>
    <w:p w14:paraId="56A1006F" w14:textId="77777777" w:rsidR="001B7FF6" w:rsidRPr="00CA2C82" w:rsidRDefault="001B7FF6" w:rsidP="001B7FF6">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799A830E" w14:textId="77777777" w:rsidR="001B7FF6" w:rsidRPr="00CA2C82" w:rsidRDefault="001B7FF6" w:rsidP="001B7FF6">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37A29D08" w14:textId="77777777" w:rsidR="001B7FF6" w:rsidRPr="00CA2C82" w:rsidRDefault="001B7FF6" w:rsidP="001B7FF6">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746F19F0" w14:textId="77777777" w:rsidR="001B7FF6" w:rsidRPr="00CA2C82" w:rsidRDefault="001B7FF6" w:rsidP="001B7FF6">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xml:space="preserve">. </w:t>
      </w:r>
      <w:proofErr w:type="gramStart"/>
      <w:r w:rsidRPr="00CA2C82">
        <w:rPr>
          <w:rStyle w:val="StyleUnderline"/>
        </w:rPr>
        <w:t>Despite the fact that</w:t>
      </w:r>
      <w:proofErr w:type="gramEnd"/>
      <w:r w:rsidRPr="00CA2C82">
        <w:rPr>
          <w:rStyle w:val="StyleUnderline"/>
        </w:rPr>
        <w:t xml:space="preserve">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65430AD0" w14:textId="77777777" w:rsidR="001B7FF6" w:rsidRPr="00CA2C82" w:rsidRDefault="001B7FF6" w:rsidP="001B7FF6">
      <w:pPr>
        <w:rPr>
          <w:sz w:val="16"/>
        </w:rPr>
      </w:pPr>
      <w:r w:rsidRPr="00CA2C82">
        <w:rPr>
          <w:sz w:val="16"/>
        </w:rPr>
        <w:t>Mitigation Strategies</w:t>
      </w:r>
    </w:p>
    <w:p w14:paraId="5802CCDD" w14:textId="77777777" w:rsidR="001B7FF6" w:rsidRPr="00CA2C82" w:rsidRDefault="001B7FF6" w:rsidP="001B7FF6">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w:t>
      </w:r>
      <w:proofErr w:type="gramStart"/>
      <w:r w:rsidRPr="00CA2C82">
        <w:rPr>
          <w:sz w:val="16"/>
        </w:rPr>
        <w:t>period of time</w:t>
      </w:r>
      <w:proofErr w:type="gramEnd"/>
      <w:r w:rsidRPr="00CA2C82">
        <w:rPr>
          <w:sz w:val="16"/>
        </w:rPr>
        <w:t>.</w:t>
      </w:r>
    </w:p>
    <w:p w14:paraId="7E7A2B6C" w14:textId="77777777" w:rsidR="001B7FF6" w:rsidRPr="002C63F6" w:rsidRDefault="001B7FF6" w:rsidP="001B7FF6">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2FE0D914" w14:textId="77777777" w:rsidR="001B7FF6" w:rsidRPr="00CA2C82" w:rsidRDefault="001B7FF6" w:rsidP="001B7FF6">
      <w:pPr>
        <w:rPr>
          <w:rStyle w:val="Emphasis"/>
        </w:rPr>
      </w:pPr>
      <w:r w:rsidRPr="002C63F6">
        <w:rPr>
          <w:sz w:val="16"/>
        </w:rPr>
        <w:t xml:space="preserve">Regardless of such measures, </w:t>
      </w:r>
      <w:proofErr w:type="gramStart"/>
      <w:r w:rsidRPr="002C63F6">
        <w:rPr>
          <w:rStyle w:val="StyleUnderline"/>
        </w:rPr>
        <w:t>the war</w:t>
      </w:r>
      <w:proofErr w:type="gramEnd"/>
      <w:r w:rsidRPr="002C63F6">
        <w:rPr>
          <w:rStyle w:val="StyleUnderline"/>
        </w:rPr>
        <w:t xml:space="preserve">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5FF49E12" w14:textId="77777777" w:rsidR="001B7FF6" w:rsidRDefault="001B7FF6" w:rsidP="001B7FF6"/>
    <w:p w14:paraId="4660EF28" w14:textId="77777777" w:rsidR="001B7FF6" w:rsidRPr="006A550E" w:rsidRDefault="001B7FF6" w:rsidP="001B7FF6"/>
    <w:p w14:paraId="0FC3AA79" w14:textId="77777777" w:rsidR="001B7FF6" w:rsidRPr="00BD53C2" w:rsidRDefault="001B7FF6" w:rsidP="001B7FF6">
      <w:pPr>
        <w:pStyle w:val="Heading4"/>
      </w:pPr>
      <w:r>
        <w:t xml:space="preserve">Food insecurity </w:t>
      </w:r>
      <w:r w:rsidRPr="00AD01E1">
        <w:rPr>
          <w:u w:val="single"/>
        </w:rPr>
        <w:t>raises prices</w:t>
      </w:r>
      <w:r>
        <w:t>.</w:t>
      </w:r>
    </w:p>
    <w:p w14:paraId="606FAEBC" w14:textId="77777777" w:rsidR="001B7FF6" w:rsidRDefault="001B7FF6" w:rsidP="001B7FF6">
      <w:r>
        <w:t xml:space="preserve">Dr. Mariusz </w:t>
      </w:r>
      <w:r w:rsidRPr="00BD53C2">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378F46C7" w14:textId="77777777" w:rsidR="001B7FF6" w:rsidRPr="00AD01E1" w:rsidRDefault="001B7FF6" w:rsidP="001B7FF6">
      <w:pPr>
        <w:rPr>
          <w:sz w:val="16"/>
        </w:rPr>
      </w:pPr>
      <w:r w:rsidRPr="00C5531E">
        <w:rPr>
          <w:rStyle w:val="StyleUnderline"/>
          <w:highlight w:val="yellow"/>
        </w:rPr>
        <w:t>Food</w:t>
      </w:r>
      <w:r w:rsidRPr="00C5531E">
        <w:rPr>
          <w:sz w:val="16"/>
          <w:highlight w:val="yellow"/>
        </w:rPr>
        <w:t xml:space="preserve"> </w:t>
      </w:r>
      <w:r w:rsidRPr="00C5531E">
        <w:rPr>
          <w:rStyle w:val="Emphasis"/>
          <w:highlight w:val="yellow"/>
        </w:rPr>
        <w:t>availability</w:t>
      </w:r>
      <w:r w:rsidRPr="00AD01E1">
        <w:rPr>
          <w:sz w:val="16"/>
        </w:rPr>
        <w:t xml:space="preserve"> </w:t>
      </w:r>
      <w:r w:rsidRPr="00AD01E1">
        <w:rPr>
          <w:rStyle w:val="StyleUnderline"/>
        </w:rPr>
        <w:t>and</w:t>
      </w:r>
      <w:r w:rsidRPr="00AD01E1">
        <w:rPr>
          <w:sz w:val="16"/>
        </w:rPr>
        <w:t xml:space="preserve"> </w:t>
      </w:r>
      <w:r w:rsidRPr="00AD01E1">
        <w:rPr>
          <w:rStyle w:val="Emphasis"/>
        </w:rPr>
        <w:t>accessibility</w:t>
      </w:r>
      <w:r w:rsidRPr="00AD01E1">
        <w:rPr>
          <w:sz w:val="16"/>
        </w:rPr>
        <w:t xml:space="preserve"> </w:t>
      </w:r>
      <w:r w:rsidRPr="00C5531E">
        <w:rPr>
          <w:rStyle w:val="StyleUnderline"/>
          <w:highlight w:val="yellow"/>
        </w:rPr>
        <w:t>may be limited by</w:t>
      </w:r>
      <w:r w:rsidRPr="00AD01E1">
        <w:rPr>
          <w:sz w:val="16"/>
        </w:rPr>
        <w:t xml:space="preserve"> the </w:t>
      </w:r>
      <w:r w:rsidRPr="00C5531E">
        <w:rPr>
          <w:rStyle w:val="StyleUnderline"/>
          <w:highlight w:val="yellow"/>
        </w:rPr>
        <w:t>reduction of</w:t>
      </w:r>
      <w:r w:rsidRPr="00AD01E1">
        <w:rPr>
          <w:rStyle w:val="StyleUnderline"/>
        </w:rPr>
        <w:t xml:space="preserve"> agricultural </w:t>
      </w:r>
      <w:r w:rsidRPr="00C5531E">
        <w:rPr>
          <w:rStyle w:val="StyleUnderline"/>
          <w:highlight w:val="yellow"/>
        </w:rPr>
        <w:t>production</w:t>
      </w:r>
      <w:r w:rsidRPr="00AD01E1">
        <w:rPr>
          <w:sz w:val="16"/>
        </w:rPr>
        <w:t xml:space="preserve"> either due to climate change [8,9,10] </w:t>
      </w:r>
      <w:r w:rsidRPr="00AD01E1">
        <w:rPr>
          <w:rStyle w:val="StyleUnderline"/>
        </w:rPr>
        <w:t xml:space="preserve">or significant </w:t>
      </w:r>
      <w:r w:rsidRPr="00C5531E">
        <w:rPr>
          <w:rStyle w:val="StyleUnderline"/>
          <w:highlight w:val="yellow"/>
        </w:rPr>
        <w:t>market disruptions</w:t>
      </w:r>
      <w:r w:rsidRPr="00AD01E1">
        <w:rPr>
          <w:rStyle w:val="StyleUnderline"/>
        </w:rPr>
        <w:t xml:space="preserve"> resulting from </w:t>
      </w:r>
      <w:r w:rsidRPr="00C5531E">
        <w:rPr>
          <w:rStyle w:val="StyleUnderline"/>
          <w:highlight w:val="yellow"/>
        </w:rPr>
        <w:t>political upheavals</w:t>
      </w:r>
      <w:r w:rsidRPr="00AD01E1">
        <w:rPr>
          <w:rStyle w:val="StyleUnderline"/>
        </w:rPr>
        <w:t xml:space="preserve"> or armed conflicts</w:t>
      </w:r>
      <w:r w:rsidRPr="00AD01E1">
        <w:rPr>
          <w:sz w:val="16"/>
        </w:rPr>
        <w:t xml:space="preserve"> [11,12]. The outbreak of war in Ukraine has already caused and will continue to cause a series of events with consequences at the global level, especially in the field of energy and food supply [11,12]. </w:t>
      </w:r>
      <w:r w:rsidRPr="00C5531E">
        <w:rPr>
          <w:rStyle w:val="StyleUnderline"/>
          <w:highlight w:val="yellow"/>
        </w:rPr>
        <w:t xml:space="preserve">A restricted food </w:t>
      </w:r>
      <w:r w:rsidRPr="00C5531E">
        <w:rPr>
          <w:rStyle w:val="Emphasis"/>
          <w:highlight w:val="yellow"/>
        </w:rPr>
        <w:t>supply</w:t>
      </w:r>
      <w:r w:rsidRPr="00AD01E1">
        <w:rPr>
          <w:rStyle w:val="StyleUnderline"/>
        </w:rPr>
        <w:t xml:space="preserve"> results </w:t>
      </w:r>
      <w:proofErr w:type="gramStart"/>
      <w:r w:rsidRPr="00AD01E1">
        <w:rPr>
          <w:rStyle w:val="StyleUnderline"/>
        </w:rPr>
        <w:t xml:space="preserve">in </w:t>
      </w:r>
      <w:r w:rsidRPr="00AD01E1">
        <w:rPr>
          <w:rStyle w:val="Emphasis"/>
        </w:rPr>
        <w:t>food</w:t>
      </w:r>
      <w:proofErr w:type="gramEnd"/>
      <w:r w:rsidRPr="00AD01E1">
        <w:rPr>
          <w:rStyle w:val="Emphasis"/>
        </w:rPr>
        <w:t xml:space="preserve"> scarcity</w:t>
      </w:r>
      <w:r w:rsidRPr="00AD01E1">
        <w:rPr>
          <w:sz w:val="16"/>
        </w:rPr>
        <w:t xml:space="preserve">, </w:t>
      </w:r>
      <w:r w:rsidRPr="00AD01E1">
        <w:rPr>
          <w:rStyle w:val="StyleUnderline"/>
        </w:rPr>
        <w:t xml:space="preserve">which in turn </w:t>
      </w:r>
      <w:r w:rsidRPr="00C5531E">
        <w:rPr>
          <w:rStyle w:val="Emphasis"/>
          <w:sz w:val="24"/>
          <w:szCs w:val="24"/>
          <w:highlight w:val="yellow"/>
        </w:rPr>
        <w:t>leads to price hikes</w:t>
      </w:r>
      <w:r w:rsidRPr="00AD01E1">
        <w:rPr>
          <w:rStyle w:val="Emphasis"/>
          <w:sz w:val="24"/>
          <w:szCs w:val="24"/>
        </w:rPr>
        <w:t xml:space="preserve"> both </w:t>
      </w:r>
      <w:r w:rsidRPr="00C5531E">
        <w:rPr>
          <w:rStyle w:val="Emphasis"/>
          <w:sz w:val="24"/>
          <w:szCs w:val="24"/>
          <w:highlight w:val="yellow"/>
        </w:rPr>
        <w:t>within and outside of the conflict zone</w:t>
      </w:r>
      <w:r w:rsidRPr="00AD01E1">
        <w:rPr>
          <w:sz w:val="16"/>
        </w:rPr>
        <w:t xml:space="preserve">. </w:t>
      </w:r>
      <w:r w:rsidRPr="00AD01E1">
        <w:rPr>
          <w:rStyle w:val="StyleUnderline"/>
        </w:rPr>
        <w:t xml:space="preserve">High food prices </w:t>
      </w:r>
      <w:proofErr w:type="gramStart"/>
      <w:r w:rsidRPr="00AD01E1">
        <w:rPr>
          <w:rStyle w:val="StyleUnderline"/>
        </w:rPr>
        <w:t>are of significant importance</w:t>
      </w:r>
      <w:proofErr w:type="gramEnd"/>
      <w:r w:rsidRPr="00AD01E1">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0E9B0A07" w14:textId="77777777" w:rsidR="001B7FF6" w:rsidRDefault="001B7FF6" w:rsidP="001B7FF6">
      <w:pPr>
        <w:pStyle w:val="Heading4"/>
      </w:pPr>
      <w:r>
        <w:t xml:space="preserve">High food prices </w:t>
      </w:r>
      <w:r w:rsidRPr="00753E0D">
        <w:rPr>
          <w:u w:val="single"/>
        </w:rPr>
        <w:t>reduce poverty</w:t>
      </w:r>
      <w:r>
        <w:t>---best and newest data.</w:t>
      </w:r>
    </w:p>
    <w:p w14:paraId="6CDC57D3" w14:textId="77777777" w:rsidR="001B7FF6" w:rsidRPr="00585B38" w:rsidRDefault="001B7FF6" w:rsidP="001B7FF6">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5C223D13" w14:textId="77777777" w:rsidR="001B7FF6" w:rsidRPr="00753E0D" w:rsidRDefault="001B7FF6" w:rsidP="001B7FF6">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 xml:space="preserve">Short-run simulation models assume away production and wage </w:t>
      </w:r>
      <w:proofErr w:type="gramStart"/>
      <w:r w:rsidRPr="00753E0D">
        <w:rPr>
          <w:rStyle w:val="StyleUnderline"/>
        </w:rPr>
        <w:t>adjustments, and</w:t>
      </w:r>
      <w:proofErr w:type="gramEnd"/>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288DF2D2" w14:textId="77777777" w:rsidR="001B7FF6" w:rsidRPr="00753E0D" w:rsidRDefault="001B7FF6" w:rsidP="001B7FF6">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68A931DC" w14:textId="77777777" w:rsidR="001B7FF6" w:rsidRPr="00753E0D" w:rsidRDefault="001B7FF6" w:rsidP="001B7FF6">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3DEAC161" w14:textId="77777777" w:rsidR="001B7FF6" w:rsidRPr="00753E0D" w:rsidRDefault="001B7FF6" w:rsidP="001B7FF6">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 xml:space="preserve">theoretical and </w:t>
      </w:r>
      <w:proofErr w:type="gramStart"/>
      <w:r w:rsidRPr="005071F9">
        <w:rPr>
          <w:rStyle w:val="Emphasis"/>
        </w:rPr>
        <w:t>a historical</w:t>
      </w:r>
      <w:proofErr w:type="gramEnd"/>
      <w:r w:rsidRPr="005071F9">
        <w:rPr>
          <w:rStyle w:val="Emphasis"/>
        </w:rPr>
        <w:t xml:space="preserve">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720974C3" w14:textId="77777777" w:rsidR="001B7FF6" w:rsidRDefault="001B7FF6" w:rsidP="001B7FF6"/>
    <w:p w14:paraId="6FD14477" w14:textId="77777777" w:rsidR="001B7FF6" w:rsidRDefault="001B7FF6" w:rsidP="001B7FF6">
      <w:pPr>
        <w:pStyle w:val="Heading4"/>
      </w:pPr>
      <w:r>
        <w:t xml:space="preserve">Poverty causes </w:t>
      </w:r>
      <w:r w:rsidRPr="00753E0D">
        <w:rPr>
          <w:u w:val="single"/>
        </w:rPr>
        <w:t>global war</w:t>
      </w:r>
      <w:r>
        <w:t xml:space="preserve"> and turns all their impacts.</w:t>
      </w:r>
    </w:p>
    <w:p w14:paraId="4A3C6B29" w14:textId="77777777" w:rsidR="001B7FF6" w:rsidRPr="00753E0D" w:rsidRDefault="001B7FF6" w:rsidP="001B7FF6">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0AE7ED52" w14:textId="77777777" w:rsidR="001B7FF6" w:rsidRPr="00F46C46" w:rsidRDefault="001B7FF6" w:rsidP="001B7FF6">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7E882C11" w14:textId="77777777" w:rsidR="001B7FF6" w:rsidRPr="00753E0D" w:rsidRDefault="001B7FF6" w:rsidP="001B7FF6">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490F7ABE" w14:textId="77777777" w:rsidR="001B7FF6" w:rsidRPr="005071F9" w:rsidRDefault="001B7FF6" w:rsidP="001B7FF6">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71E49A85" w14:textId="77777777" w:rsidR="001B7FF6" w:rsidRPr="005071F9" w:rsidRDefault="001B7FF6" w:rsidP="001B7FF6">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6A08D5CD" w14:textId="77777777" w:rsidR="001B7FF6" w:rsidRPr="005071F9" w:rsidRDefault="001B7FF6" w:rsidP="001B7FF6">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6FFF127B" w14:textId="77777777" w:rsidR="001B7FF6" w:rsidRPr="005071F9" w:rsidRDefault="001B7FF6" w:rsidP="001B7FF6">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2774DFF0" w14:textId="77777777" w:rsidR="001B7FF6" w:rsidRPr="005071F9" w:rsidRDefault="001B7FF6" w:rsidP="001B7FF6">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49BFB95A" w14:textId="77777777" w:rsidR="001B7FF6" w:rsidRPr="005071F9" w:rsidRDefault="001B7FF6" w:rsidP="001B7FF6">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5B369041" w14:textId="77777777" w:rsidR="001B7FF6" w:rsidRPr="005071F9" w:rsidRDefault="001B7FF6" w:rsidP="001B7FF6">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5748F04B" w14:textId="77777777" w:rsidR="001B7FF6" w:rsidRPr="005071F9" w:rsidRDefault="001B7FF6" w:rsidP="001B7FF6">
      <w:pPr>
        <w:rPr>
          <w:sz w:val="8"/>
          <w:szCs w:val="14"/>
        </w:rPr>
      </w:pPr>
      <w:r w:rsidRPr="005071F9">
        <w:rPr>
          <w:sz w:val="8"/>
          <w:szCs w:val="14"/>
        </w:rPr>
        <w:t>The rejection was rooted in ideological objections to the term ‘manifesto,’ an issue that underscores how political posturing can impede progress.</w:t>
      </w:r>
    </w:p>
    <w:p w14:paraId="24374F8E" w14:textId="77777777" w:rsidR="001B7FF6" w:rsidRPr="005071F9" w:rsidRDefault="001B7FF6" w:rsidP="001B7FF6">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78F3BA0C" w14:textId="77777777" w:rsidR="001B7FF6" w:rsidRPr="005071F9" w:rsidRDefault="001B7FF6" w:rsidP="001B7FF6">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393558CB" w14:textId="77777777" w:rsidR="001B7FF6" w:rsidRPr="005071F9" w:rsidRDefault="001B7FF6" w:rsidP="001B7FF6">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4E9C3617" w14:textId="77777777" w:rsidR="001B7FF6" w:rsidRPr="005071F9" w:rsidRDefault="001B7FF6" w:rsidP="001B7FF6">
      <w:pPr>
        <w:rPr>
          <w:sz w:val="8"/>
          <w:szCs w:val="14"/>
        </w:rPr>
      </w:pPr>
      <w:r w:rsidRPr="005071F9">
        <w:rPr>
          <w:sz w:val="8"/>
          <w:szCs w:val="14"/>
        </w:rPr>
        <w:t>“We couldn’t have been more stupid,” he said of the missed opportunities to safeguard lives and livelihoods.</w:t>
      </w:r>
    </w:p>
    <w:p w14:paraId="59D40218" w14:textId="77777777" w:rsidR="001B7FF6" w:rsidRPr="005071F9" w:rsidRDefault="001B7FF6" w:rsidP="001B7FF6">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35614895" w14:textId="77777777" w:rsidR="001B7FF6" w:rsidRPr="005071F9" w:rsidRDefault="001B7FF6" w:rsidP="001B7FF6">
      <w:pPr>
        <w:rPr>
          <w:sz w:val="8"/>
          <w:szCs w:val="14"/>
        </w:rPr>
      </w:pPr>
      <w:r w:rsidRPr="005071F9">
        <w:rPr>
          <w:sz w:val="8"/>
          <w:szCs w:val="14"/>
        </w:rPr>
        <w:t xml:space="preserve">Antigua and Barbuda was proud to become the first small island state to join the Alliance, reflecting a historical commitment to social justice that </w:t>
      </w:r>
      <w:proofErr w:type="gramStart"/>
      <w:r w:rsidRPr="005071F9">
        <w:rPr>
          <w:sz w:val="8"/>
          <w:szCs w:val="14"/>
        </w:rPr>
        <w:t>dates back to</w:t>
      </w:r>
      <w:proofErr w:type="gramEnd"/>
      <w:r w:rsidRPr="005071F9">
        <w:rPr>
          <w:sz w:val="8"/>
          <w:szCs w:val="14"/>
        </w:rPr>
        <w:t xml:space="preserve"> the 1930s with the founding of the Antigua Trades and Labour Union.</w:t>
      </w:r>
    </w:p>
    <w:p w14:paraId="702A4B40" w14:textId="77777777" w:rsidR="001B7FF6" w:rsidRPr="005071F9" w:rsidRDefault="001B7FF6" w:rsidP="001B7FF6">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2195CF43" w14:textId="77777777" w:rsidR="001B7FF6" w:rsidRPr="005071F9" w:rsidRDefault="001B7FF6" w:rsidP="001B7FF6">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0B3CFE4E" w14:textId="77777777" w:rsidR="001B7FF6" w:rsidRPr="005071F9" w:rsidRDefault="001B7FF6" w:rsidP="001B7FF6">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3DF4BC52" w14:textId="77777777" w:rsidR="001B7FF6" w:rsidRDefault="001B7FF6" w:rsidP="001B7FF6">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70E9624A" w14:textId="77777777" w:rsidR="001B7FF6" w:rsidRDefault="001B7FF6" w:rsidP="001B7FF6">
      <w:pPr>
        <w:pStyle w:val="Heading3"/>
      </w:pPr>
      <w:r>
        <w:t>AT: DOE</w:t>
      </w:r>
    </w:p>
    <w:p w14:paraId="446C9C2E" w14:textId="77777777" w:rsidR="001B7FF6" w:rsidRDefault="001B7FF6" w:rsidP="001B7FF6">
      <w:pPr>
        <w:pStyle w:val="Heading4"/>
      </w:pPr>
      <w:r>
        <w:t xml:space="preserve">No </w:t>
      </w:r>
      <w:r w:rsidRPr="000C6405">
        <w:rPr>
          <w:u w:val="single"/>
        </w:rPr>
        <w:t>widespread</w:t>
      </w:r>
      <w:r>
        <w:t xml:space="preserve"> blackouts. Systems are </w:t>
      </w:r>
      <w:r w:rsidRPr="000C6405">
        <w:rPr>
          <w:u w:val="single"/>
        </w:rPr>
        <w:t>separated</w:t>
      </w:r>
      <w:r>
        <w:t xml:space="preserve"> AND there are </w:t>
      </w:r>
      <w:r w:rsidRPr="000C6405">
        <w:rPr>
          <w:u w:val="single"/>
        </w:rPr>
        <w:t>backups</w:t>
      </w:r>
      <w:r>
        <w:t>.</w:t>
      </w:r>
    </w:p>
    <w:p w14:paraId="15B06EC0" w14:textId="77777777" w:rsidR="001B7FF6" w:rsidRDefault="001B7FF6" w:rsidP="001B7FF6">
      <w:r>
        <w:t xml:space="preserve">Hannah R. </w:t>
      </w:r>
      <w:r w:rsidRPr="000C6405">
        <w:rPr>
          <w:rStyle w:val="Style13ptBold"/>
        </w:rPr>
        <w:t>Lambert 23</w:t>
      </w:r>
      <w:r>
        <w:t xml:space="preserve">, Associate Producer, Fox News, "What Is the National Power Grid and How Resilient Is It?" Fox News, 01/20/2023, https://www.foxnews.com/us/national-power-grid-resilient. </w:t>
      </w:r>
    </w:p>
    <w:p w14:paraId="2C956DA7" w14:textId="77777777" w:rsidR="001B7FF6" w:rsidRPr="000C6405" w:rsidRDefault="001B7FF6" w:rsidP="001B7FF6">
      <w:pPr>
        <w:rPr>
          <w:sz w:val="16"/>
        </w:rPr>
      </w:pPr>
      <w:r w:rsidRPr="000C6405">
        <w:rPr>
          <w:sz w:val="16"/>
        </w:rPr>
        <w:t xml:space="preserve">Historic </w:t>
      </w:r>
      <w:r w:rsidRPr="000C6405">
        <w:rPr>
          <w:rStyle w:val="StyleUnderline"/>
          <w:highlight w:val="yellow"/>
        </w:rPr>
        <w:t>weather</w:t>
      </w:r>
      <w:r w:rsidRPr="000C6405">
        <w:rPr>
          <w:rStyle w:val="StyleUnderline"/>
        </w:rPr>
        <w:t xml:space="preserve"> events, </w:t>
      </w:r>
      <w:r w:rsidRPr="000C6405">
        <w:rPr>
          <w:rStyle w:val="StyleUnderline"/>
          <w:highlight w:val="yellow"/>
        </w:rPr>
        <w:t>cyber</w:t>
      </w:r>
      <w:r w:rsidRPr="000C6405">
        <w:rPr>
          <w:rStyle w:val="StyleUnderline"/>
        </w:rPr>
        <w:t xml:space="preserve">attacks </w:t>
      </w:r>
      <w:r w:rsidRPr="000C6405">
        <w:rPr>
          <w:rStyle w:val="StyleUnderline"/>
          <w:highlight w:val="yellow"/>
        </w:rPr>
        <w:t>and</w:t>
      </w:r>
      <w:r w:rsidRPr="000C6405">
        <w:rPr>
          <w:sz w:val="16"/>
        </w:rPr>
        <w:t xml:space="preserve"> even </w:t>
      </w:r>
      <w:r w:rsidRPr="000C6405">
        <w:rPr>
          <w:rStyle w:val="StyleUnderline"/>
          <w:highlight w:val="yellow"/>
        </w:rPr>
        <w:t>physical assaults</w:t>
      </w:r>
      <w:r w:rsidRPr="000C6405">
        <w:rPr>
          <w:rStyle w:val="StyleUnderline"/>
        </w:rPr>
        <w:t xml:space="preserve"> on power stations have</w:t>
      </w:r>
      <w:r w:rsidRPr="000C6405">
        <w:rPr>
          <w:sz w:val="16"/>
        </w:rPr>
        <w:t xml:space="preserve"> </w:t>
      </w:r>
      <w:r w:rsidRPr="000C6405">
        <w:rPr>
          <w:rStyle w:val="Emphasis"/>
          <w:highlight w:val="yellow"/>
        </w:rPr>
        <w:t>raised concerns</w:t>
      </w:r>
      <w:r w:rsidRPr="000C6405">
        <w:rPr>
          <w:sz w:val="16"/>
        </w:rPr>
        <w:t xml:space="preserve"> </w:t>
      </w:r>
      <w:r w:rsidRPr="000C6405">
        <w:rPr>
          <w:rStyle w:val="StyleUnderline"/>
        </w:rPr>
        <w:t>about the</w:t>
      </w:r>
      <w:r w:rsidRPr="000C6405">
        <w:rPr>
          <w:sz w:val="16"/>
        </w:rPr>
        <w:t xml:space="preserve"> </w:t>
      </w:r>
      <w:r w:rsidRPr="000C6405">
        <w:rPr>
          <w:rStyle w:val="Emphasis"/>
        </w:rPr>
        <w:t>vulnerability</w:t>
      </w:r>
      <w:r w:rsidRPr="000C6405">
        <w:rPr>
          <w:sz w:val="16"/>
        </w:rPr>
        <w:t xml:space="preserve"> </w:t>
      </w:r>
      <w:r w:rsidRPr="000C6405">
        <w:rPr>
          <w:rStyle w:val="StyleUnderline"/>
        </w:rPr>
        <w:t>of the nation's electric grid</w:t>
      </w:r>
      <w:r w:rsidRPr="000C6405">
        <w:rPr>
          <w:sz w:val="16"/>
        </w:rPr>
        <w:t>.</w:t>
      </w:r>
    </w:p>
    <w:p w14:paraId="7B9C7874" w14:textId="77777777" w:rsidR="001B7FF6" w:rsidRPr="000C6405" w:rsidRDefault="001B7FF6" w:rsidP="001B7FF6">
      <w:pPr>
        <w:rPr>
          <w:sz w:val="16"/>
        </w:rPr>
      </w:pPr>
      <w:r w:rsidRPr="000C6405">
        <w:rPr>
          <w:sz w:val="16"/>
        </w:rPr>
        <w:t xml:space="preserve">But what exactly is the grid and </w:t>
      </w:r>
      <w:r w:rsidRPr="000C6405">
        <w:rPr>
          <w:rStyle w:val="StyleUnderline"/>
        </w:rPr>
        <w:t>how</w:t>
      </w:r>
      <w:r w:rsidRPr="000C6405">
        <w:rPr>
          <w:sz w:val="16"/>
        </w:rPr>
        <w:t xml:space="preserve"> </w:t>
      </w:r>
      <w:r w:rsidRPr="000C6405">
        <w:rPr>
          <w:rStyle w:val="Emphasis"/>
        </w:rPr>
        <w:t>resilient</w:t>
      </w:r>
      <w:r w:rsidRPr="000C6405">
        <w:rPr>
          <w:sz w:val="16"/>
        </w:rPr>
        <w:t xml:space="preserve"> </w:t>
      </w:r>
      <w:r w:rsidRPr="000C6405">
        <w:rPr>
          <w:rStyle w:val="StyleUnderline"/>
        </w:rPr>
        <w:t>is it against threats of all kinds</w:t>
      </w:r>
      <w:r w:rsidRPr="000C6405">
        <w:rPr>
          <w:sz w:val="16"/>
        </w:rPr>
        <w:t>?</w:t>
      </w:r>
    </w:p>
    <w:p w14:paraId="3CC603B6" w14:textId="77777777" w:rsidR="001B7FF6" w:rsidRPr="000C6405" w:rsidRDefault="001B7FF6" w:rsidP="001B7FF6">
      <w:pPr>
        <w:rPr>
          <w:sz w:val="16"/>
        </w:rPr>
      </w:pPr>
      <w:r w:rsidRPr="000C6405">
        <w:rPr>
          <w:sz w:val="16"/>
        </w:rPr>
        <w:t>The grid is made up of power generators — such as dams, coal plants or wind turbines — and more than five million miles of power lines carrying electricity all over the country, according to the vice president of integrated grid and energy systems at EPRI, a nonprofit research and development institute.</w:t>
      </w:r>
    </w:p>
    <w:p w14:paraId="1389237A" w14:textId="77777777" w:rsidR="001B7FF6" w:rsidRPr="000C6405" w:rsidRDefault="001B7FF6" w:rsidP="001B7FF6">
      <w:pPr>
        <w:rPr>
          <w:sz w:val="16"/>
        </w:rPr>
      </w:pPr>
      <w:r w:rsidRPr="000C6405">
        <w:rPr>
          <w:sz w:val="16"/>
        </w:rPr>
        <w:t>"All of that is working together to make sure that when you flip that switch on in your house, the light comes on just then," Daniel Brooks said. "</w:t>
      </w:r>
      <w:proofErr w:type="gramStart"/>
      <w:r w:rsidRPr="000C6405">
        <w:rPr>
          <w:sz w:val="16"/>
        </w:rPr>
        <w:t>So</w:t>
      </w:r>
      <w:proofErr w:type="gramEnd"/>
      <w:r w:rsidRPr="000C6405">
        <w:rPr>
          <w:sz w:val="16"/>
        </w:rPr>
        <w:t xml:space="preserve"> </w:t>
      </w:r>
      <w:r w:rsidRPr="000C6405">
        <w:rPr>
          <w:rStyle w:val="StyleUnderline"/>
          <w:highlight w:val="yellow"/>
        </w:rPr>
        <w:t>it's</w:t>
      </w:r>
      <w:r w:rsidRPr="000C6405">
        <w:rPr>
          <w:sz w:val="16"/>
        </w:rPr>
        <w:t xml:space="preserve"> </w:t>
      </w:r>
      <w:r w:rsidRPr="000C6405">
        <w:rPr>
          <w:rStyle w:val="Emphasis"/>
        </w:rPr>
        <w:t xml:space="preserve">pretty </w:t>
      </w:r>
      <w:r w:rsidRPr="000C6405">
        <w:rPr>
          <w:rStyle w:val="Emphasis"/>
          <w:highlight w:val="yellow"/>
        </w:rPr>
        <w:t>complicated</w:t>
      </w:r>
      <w:r w:rsidRPr="000C6405">
        <w:rPr>
          <w:sz w:val="16"/>
        </w:rPr>
        <w:t>."</w:t>
      </w:r>
    </w:p>
    <w:p w14:paraId="0F22C84E" w14:textId="77777777" w:rsidR="001B7FF6" w:rsidRPr="000C6405" w:rsidRDefault="001B7FF6" w:rsidP="001B7FF6">
      <w:pPr>
        <w:rPr>
          <w:sz w:val="16"/>
        </w:rPr>
      </w:pPr>
      <w:r w:rsidRPr="000C6405">
        <w:rPr>
          <w:sz w:val="16"/>
        </w:rPr>
        <w:t xml:space="preserve">Overall, </w:t>
      </w:r>
      <w:r w:rsidRPr="000C6405">
        <w:rPr>
          <w:rStyle w:val="StyleUnderline"/>
        </w:rPr>
        <w:t xml:space="preserve">the </w:t>
      </w:r>
      <w:r w:rsidRPr="000C6405">
        <w:rPr>
          <w:rStyle w:val="StyleUnderline"/>
          <w:highlight w:val="yellow"/>
        </w:rPr>
        <w:t>grid is</w:t>
      </w:r>
      <w:r w:rsidRPr="000C6405">
        <w:rPr>
          <w:sz w:val="16"/>
          <w:highlight w:val="yellow"/>
        </w:rPr>
        <w:t xml:space="preserve"> "</w:t>
      </w:r>
      <w:r w:rsidRPr="000C6405">
        <w:rPr>
          <w:rStyle w:val="Emphasis"/>
          <w:highlight w:val="yellow"/>
        </w:rPr>
        <w:t>extremely reliable</w:t>
      </w:r>
      <w:r w:rsidRPr="000C6405">
        <w:rPr>
          <w:sz w:val="16"/>
        </w:rPr>
        <w:t>," he said. But with more of the U.S. electrified than at any other point in history, the grid also faces more threats.</w:t>
      </w:r>
    </w:p>
    <w:p w14:paraId="446B08AA" w14:textId="77777777" w:rsidR="001B7FF6" w:rsidRPr="000C6405" w:rsidRDefault="001B7FF6" w:rsidP="001B7FF6">
      <w:pPr>
        <w:rPr>
          <w:sz w:val="12"/>
          <w:szCs w:val="12"/>
        </w:rPr>
      </w:pPr>
      <w:r w:rsidRPr="000C6405">
        <w:rPr>
          <w:sz w:val="12"/>
          <w:szCs w:val="12"/>
        </w:rPr>
        <w:t>"We've seen an increasing number of what folks would call a one-in-100-year type of event," Brooks told Fox News.</w:t>
      </w:r>
    </w:p>
    <w:p w14:paraId="593841AA" w14:textId="77777777" w:rsidR="001B7FF6" w:rsidRPr="000C6405" w:rsidRDefault="001B7FF6" w:rsidP="001B7FF6">
      <w:pPr>
        <w:rPr>
          <w:sz w:val="12"/>
          <w:szCs w:val="12"/>
        </w:rPr>
      </w:pPr>
      <w:r w:rsidRPr="000C6405">
        <w:rPr>
          <w:sz w:val="12"/>
          <w:szCs w:val="12"/>
        </w:rPr>
        <w:t>Extreme weather events like record-breaking wildfires in California, hurricanes and powerful winter storms have become larger considerations for grid planners, Brooks said. But weather is not the only concern.</w:t>
      </w:r>
    </w:p>
    <w:p w14:paraId="5E3C03C7" w14:textId="77777777" w:rsidR="001B7FF6" w:rsidRPr="000C6405" w:rsidRDefault="001B7FF6" w:rsidP="001B7FF6">
      <w:pPr>
        <w:rPr>
          <w:sz w:val="12"/>
          <w:szCs w:val="12"/>
        </w:rPr>
      </w:pPr>
      <w:r w:rsidRPr="000C6405">
        <w:rPr>
          <w:sz w:val="12"/>
          <w:szCs w:val="12"/>
        </w:rPr>
        <w:t xml:space="preserve">"There are bad guys out there that would like to be able to leverage vulnerabilities that they could find with cyber or maybe physical security," Brooks said. </w:t>
      </w:r>
    </w:p>
    <w:p w14:paraId="3F69CE26" w14:textId="77777777" w:rsidR="001B7FF6" w:rsidRPr="000C6405" w:rsidRDefault="001B7FF6" w:rsidP="001B7FF6">
      <w:pPr>
        <w:rPr>
          <w:sz w:val="12"/>
          <w:szCs w:val="12"/>
        </w:rPr>
      </w:pPr>
      <w:r w:rsidRPr="000C6405">
        <w:rPr>
          <w:sz w:val="12"/>
          <w:szCs w:val="12"/>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59164E03" w14:textId="77777777" w:rsidR="001B7FF6" w:rsidRPr="000C6405" w:rsidRDefault="001B7FF6" w:rsidP="001B7FF6">
      <w:pPr>
        <w:rPr>
          <w:sz w:val="12"/>
          <w:szCs w:val="12"/>
        </w:rPr>
      </w:pPr>
      <w:r w:rsidRPr="000C6405">
        <w:rPr>
          <w:sz w:val="12"/>
          <w:szCs w:val="12"/>
        </w:rPr>
        <w:t xml:space="preserve">On Christmas morning, vandals struck four substations in Washington, knocking </w:t>
      </w:r>
      <w:proofErr w:type="gramStart"/>
      <w:r w:rsidRPr="000C6405">
        <w:rPr>
          <w:sz w:val="12"/>
          <w:szCs w:val="12"/>
        </w:rPr>
        <w:t>out power</w:t>
      </w:r>
      <w:proofErr w:type="gramEnd"/>
      <w:r w:rsidRPr="000C6405">
        <w:rPr>
          <w:sz w:val="12"/>
          <w:szCs w:val="12"/>
        </w:rPr>
        <w:t xml:space="preserve"> to about 15,000 customers. Pundits and activists soon speculated whether the increase in attacks on power stations could be the work of "right-wing extremists."</w:t>
      </w:r>
    </w:p>
    <w:p w14:paraId="47BBAA7F" w14:textId="77777777" w:rsidR="001B7FF6" w:rsidRPr="000C6405" w:rsidRDefault="001B7FF6" w:rsidP="001B7FF6">
      <w:pPr>
        <w:rPr>
          <w:sz w:val="12"/>
          <w:szCs w:val="12"/>
        </w:rPr>
      </w:pPr>
      <w:r w:rsidRPr="000C6405">
        <w:rPr>
          <w:sz w:val="12"/>
          <w:szCs w:val="12"/>
        </w:rPr>
        <w:t>The motive in both North Carolina cases remains unknown and no one has been arrested. But the men now charged with attacking the substations in Washington allegedly planned to commit a burglary while the power was out.</w:t>
      </w:r>
    </w:p>
    <w:p w14:paraId="0588A913" w14:textId="77777777" w:rsidR="001B7FF6" w:rsidRPr="000C6405" w:rsidRDefault="001B7FF6" w:rsidP="001B7FF6">
      <w:pPr>
        <w:rPr>
          <w:sz w:val="12"/>
          <w:szCs w:val="12"/>
        </w:rPr>
      </w:pPr>
      <w:r w:rsidRPr="000C6405">
        <w:rPr>
          <w:sz w:val="12"/>
          <w:szCs w:val="12"/>
        </w:rPr>
        <w:t>"Those aren't the normal events that we actually design and operate the grid through," Brooks said.</w:t>
      </w:r>
    </w:p>
    <w:p w14:paraId="66CAF6B2" w14:textId="77777777" w:rsidR="001B7FF6" w:rsidRPr="000C6405" w:rsidRDefault="001B7FF6" w:rsidP="001B7FF6">
      <w:pPr>
        <w:rPr>
          <w:sz w:val="16"/>
        </w:rPr>
      </w:pPr>
      <w:r w:rsidRPr="000C6405">
        <w:rPr>
          <w:sz w:val="16"/>
        </w:rPr>
        <w:t xml:space="preserve">But </w:t>
      </w:r>
      <w:r w:rsidRPr="000C6405">
        <w:rPr>
          <w:rStyle w:val="StyleUnderline"/>
        </w:rPr>
        <w:t xml:space="preserve">grid </w:t>
      </w:r>
      <w:r w:rsidRPr="000C6405">
        <w:rPr>
          <w:rStyle w:val="StyleUnderline"/>
          <w:highlight w:val="yellow"/>
        </w:rPr>
        <w:t>planners</w:t>
      </w:r>
      <w:r w:rsidRPr="000C6405">
        <w:rPr>
          <w:sz w:val="16"/>
        </w:rPr>
        <w:t xml:space="preserve"> "really want to </w:t>
      </w:r>
      <w:r w:rsidRPr="000C6405">
        <w:rPr>
          <w:rStyle w:val="Emphasis"/>
          <w:highlight w:val="yellow"/>
        </w:rPr>
        <w:t>avoid</w:t>
      </w:r>
      <w:r w:rsidRPr="000C6405">
        <w:rPr>
          <w:sz w:val="16"/>
          <w:highlight w:val="yellow"/>
        </w:rPr>
        <w:t xml:space="preserve"> </w:t>
      </w:r>
      <w:r w:rsidRPr="000C6405">
        <w:rPr>
          <w:rStyle w:val="StyleUnderline"/>
          <w:highlight w:val="yellow"/>
        </w:rPr>
        <w:t>any</w:t>
      </w:r>
      <w:r w:rsidRPr="000C6405">
        <w:rPr>
          <w:rStyle w:val="StyleUnderline"/>
        </w:rPr>
        <w:t xml:space="preserve"> type of </w:t>
      </w:r>
      <w:r w:rsidRPr="000C6405">
        <w:rPr>
          <w:rStyle w:val="StyleUnderline"/>
          <w:highlight w:val="yellow"/>
        </w:rPr>
        <w:t>event that</w:t>
      </w:r>
      <w:r w:rsidRPr="000C6405">
        <w:rPr>
          <w:rStyle w:val="StyleUnderline"/>
        </w:rPr>
        <w:t xml:space="preserve"> could </w:t>
      </w:r>
      <w:r w:rsidRPr="000C6405">
        <w:rPr>
          <w:rStyle w:val="StyleUnderline"/>
          <w:highlight w:val="yellow"/>
        </w:rPr>
        <w:t>result in a</w:t>
      </w:r>
      <w:r w:rsidRPr="000C6405">
        <w:rPr>
          <w:sz w:val="16"/>
          <w:highlight w:val="yellow"/>
        </w:rPr>
        <w:t xml:space="preserve"> </w:t>
      </w:r>
      <w:r w:rsidRPr="000C6405">
        <w:rPr>
          <w:rStyle w:val="Emphasis"/>
          <w:highlight w:val="yellow"/>
        </w:rPr>
        <w:t>long</w:t>
      </w:r>
      <w:r w:rsidRPr="000C6405">
        <w:rPr>
          <w:rStyle w:val="Emphasis"/>
        </w:rPr>
        <w:t xml:space="preserve"> duration</w:t>
      </w:r>
      <w:r w:rsidRPr="000C6405">
        <w:rPr>
          <w:sz w:val="16"/>
        </w:rPr>
        <w:t xml:space="preserve"> </w:t>
      </w:r>
      <w:r w:rsidRPr="000C6405">
        <w:rPr>
          <w:rStyle w:val="StyleUnderline"/>
          <w:highlight w:val="yellow"/>
        </w:rPr>
        <w:t>outage</w:t>
      </w:r>
      <w:r w:rsidRPr="000C6405">
        <w:rPr>
          <w:sz w:val="16"/>
        </w:rPr>
        <w:t xml:space="preserve">," which could threaten </w:t>
      </w:r>
      <w:proofErr w:type="gramStart"/>
      <w:r w:rsidRPr="000C6405">
        <w:rPr>
          <w:sz w:val="16"/>
        </w:rPr>
        <w:t>peoples'</w:t>
      </w:r>
      <w:proofErr w:type="gramEnd"/>
      <w:r w:rsidRPr="000C6405">
        <w:rPr>
          <w:sz w:val="16"/>
        </w:rPr>
        <w:t xml:space="preserve"> health and safety, he added.</w:t>
      </w:r>
    </w:p>
    <w:p w14:paraId="1366FEBB" w14:textId="77777777" w:rsidR="001B7FF6" w:rsidRPr="000C6405" w:rsidRDefault="001B7FF6" w:rsidP="001B7FF6">
      <w:pPr>
        <w:rPr>
          <w:sz w:val="16"/>
        </w:rPr>
      </w:pPr>
      <w:r w:rsidRPr="000C6405">
        <w:rPr>
          <w:rStyle w:val="StyleUnderline"/>
        </w:rPr>
        <w:t xml:space="preserve">Transmission </w:t>
      </w:r>
      <w:r w:rsidRPr="000C6405">
        <w:rPr>
          <w:rStyle w:val="StyleUnderline"/>
          <w:highlight w:val="yellow"/>
        </w:rPr>
        <w:t>towers</w:t>
      </w:r>
      <w:r w:rsidRPr="000C6405">
        <w:rPr>
          <w:rStyle w:val="StyleUnderline"/>
        </w:rPr>
        <w:t xml:space="preserve"> have </w:t>
      </w:r>
      <w:r w:rsidRPr="000C6405">
        <w:rPr>
          <w:rStyle w:val="StyleUnderline"/>
          <w:highlight w:val="yellow"/>
        </w:rPr>
        <w:t>become</w:t>
      </w:r>
      <w:r w:rsidRPr="000C6405">
        <w:rPr>
          <w:sz w:val="16"/>
        </w:rPr>
        <w:t xml:space="preserve"> </w:t>
      </w:r>
      <w:r w:rsidRPr="000C6405">
        <w:rPr>
          <w:rStyle w:val="Emphasis"/>
        </w:rPr>
        <w:t xml:space="preserve">increasingly </w:t>
      </w:r>
      <w:r w:rsidRPr="000C6405">
        <w:rPr>
          <w:rStyle w:val="Emphasis"/>
          <w:highlight w:val="yellow"/>
        </w:rPr>
        <w:t>hardened</w:t>
      </w:r>
      <w:r w:rsidRPr="000C6405">
        <w:rPr>
          <w:sz w:val="16"/>
        </w:rPr>
        <w:t xml:space="preserve"> against winds, he said. Some power lines are designed so that if a tree limb falls across them, the lines drop away from the pole rather than dragging down the entire pole which would take much longer to fix.</w:t>
      </w:r>
    </w:p>
    <w:p w14:paraId="71470D45" w14:textId="77777777" w:rsidR="001B7FF6" w:rsidRPr="000C6405" w:rsidRDefault="001B7FF6" w:rsidP="001B7FF6">
      <w:pPr>
        <w:rPr>
          <w:sz w:val="16"/>
        </w:rPr>
      </w:pPr>
      <w:r w:rsidRPr="000C6405">
        <w:rPr>
          <w:sz w:val="16"/>
        </w:rPr>
        <w:t>"Part of resiliency is making sure that we don't get those long duration outages by putting in systems that allow us to be able to recover quickly," he said.</w:t>
      </w:r>
    </w:p>
    <w:p w14:paraId="4DD4F8E4" w14:textId="77777777" w:rsidR="001B7FF6" w:rsidRPr="000C6405" w:rsidRDefault="001B7FF6" w:rsidP="001B7FF6">
      <w:pPr>
        <w:rPr>
          <w:sz w:val="16"/>
        </w:rPr>
      </w:pPr>
      <w:r w:rsidRPr="000C6405">
        <w:rPr>
          <w:sz w:val="16"/>
        </w:rPr>
        <w:t xml:space="preserve">The </w:t>
      </w:r>
      <w:r w:rsidRPr="000C6405">
        <w:rPr>
          <w:rStyle w:val="StyleUnderline"/>
        </w:rPr>
        <w:t xml:space="preserve">national power </w:t>
      </w:r>
      <w:r w:rsidRPr="000C6405">
        <w:rPr>
          <w:rStyle w:val="StyleUnderline"/>
          <w:highlight w:val="yellow"/>
        </w:rPr>
        <w:t>grid is</w:t>
      </w:r>
      <w:r w:rsidRPr="000C6405">
        <w:rPr>
          <w:sz w:val="16"/>
        </w:rPr>
        <w:t xml:space="preserve"> </w:t>
      </w:r>
      <w:proofErr w:type="gramStart"/>
      <w:r w:rsidRPr="000C6405">
        <w:rPr>
          <w:sz w:val="16"/>
        </w:rPr>
        <w:t xml:space="preserve">actually </w:t>
      </w:r>
      <w:r w:rsidRPr="000C6405">
        <w:rPr>
          <w:rStyle w:val="StyleUnderline"/>
        </w:rPr>
        <w:t>made</w:t>
      </w:r>
      <w:proofErr w:type="gramEnd"/>
      <w:r w:rsidRPr="000C6405">
        <w:rPr>
          <w:rStyle w:val="StyleUnderline"/>
        </w:rPr>
        <w:t xml:space="preserve"> up of</w:t>
      </w:r>
      <w:r w:rsidRPr="000C6405">
        <w:rPr>
          <w:sz w:val="16"/>
        </w:rPr>
        <w:t xml:space="preserve"> three </w:t>
      </w:r>
      <w:proofErr w:type="gramStart"/>
      <w:r w:rsidRPr="000C6405">
        <w:rPr>
          <w:rStyle w:val="Emphasis"/>
        </w:rPr>
        <w:t>loosely-connected</w:t>
      </w:r>
      <w:proofErr w:type="gramEnd"/>
      <w:r w:rsidRPr="000C6405">
        <w:rPr>
          <w:sz w:val="16"/>
          <w:szCs w:val="16"/>
        </w:rPr>
        <w:t xml:space="preserve"> </w:t>
      </w:r>
      <w:r w:rsidRPr="000C6405">
        <w:rPr>
          <w:rStyle w:val="StyleUnderline"/>
          <w:highlight w:val="yellow"/>
        </w:rPr>
        <w:t>regions</w:t>
      </w:r>
      <w:r w:rsidRPr="000C6405">
        <w:rPr>
          <w:sz w:val="16"/>
        </w:rPr>
        <w:t xml:space="preserve">. That's </w:t>
      </w:r>
      <w:r w:rsidRPr="000C6405">
        <w:rPr>
          <w:rStyle w:val="StyleUnderline"/>
          <w:highlight w:val="yellow"/>
        </w:rPr>
        <w:t>good news</w:t>
      </w:r>
      <w:r w:rsidRPr="000C6405">
        <w:rPr>
          <w:rStyle w:val="StyleUnderline"/>
        </w:rPr>
        <w:t xml:space="preserve"> when it comes </w:t>
      </w:r>
      <w:r w:rsidRPr="000C6405">
        <w:rPr>
          <w:rStyle w:val="StyleUnderline"/>
          <w:highlight w:val="yellow"/>
        </w:rPr>
        <w:t>to</w:t>
      </w:r>
      <w:r w:rsidRPr="000C6405">
        <w:rPr>
          <w:sz w:val="16"/>
          <w:highlight w:val="yellow"/>
        </w:rPr>
        <w:t xml:space="preserve"> </w:t>
      </w:r>
      <w:r w:rsidRPr="000C6405">
        <w:rPr>
          <w:rStyle w:val="Emphasis"/>
          <w:highlight w:val="yellow"/>
        </w:rPr>
        <w:t>resiliency</w:t>
      </w:r>
      <w:r w:rsidRPr="000C6405">
        <w:rPr>
          <w:sz w:val="16"/>
        </w:rPr>
        <w:t xml:space="preserve"> </w:t>
      </w:r>
      <w:r w:rsidRPr="000C6405">
        <w:rPr>
          <w:rStyle w:val="StyleUnderline"/>
        </w:rPr>
        <w:t xml:space="preserve">because it means </w:t>
      </w:r>
      <w:r w:rsidRPr="000C6405">
        <w:rPr>
          <w:rStyle w:val="StyleUnderline"/>
          <w:highlight w:val="yellow"/>
        </w:rPr>
        <w:t>if there's a</w:t>
      </w:r>
      <w:r w:rsidRPr="000C6405">
        <w:rPr>
          <w:sz w:val="16"/>
          <w:highlight w:val="yellow"/>
        </w:rPr>
        <w:t xml:space="preserve"> </w:t>
      </w:r>
      <w:r w:rsidRPr="000C6405">
        <w:rPr>
          <w:rStyle w:val="Emphasis"/>
          <w:highlight w:val="yellow"/>
        </w:rPr>
        <w:t>serious problem</w:t>
      </w:r>
      <w:r w:rsidRPr="000C6405">
        <w:rPr>
          <w:sz w:val="16"/>
        </w:rPr>
        <w:t xml:space="preserve"> in the Western interconnection, </w:t>
      </w:r>
      <w:r w:rsidRPr="000C6405">
        <w:rPr>
          <w:rStyle w:val="StyleUnderline"/>
        </w:rPr>
        <w:t>the</w:t>
      </w:r>
      <w:r w:rsidRPr="000C6405">
        <w:rPr>
          <w:sz w:val="16"/>
        </w:rPr>
        <w:t xml:space="preserve"> Eastern </w:t>
      </w:r>
      <w:r w:rsidRPr="000C6405">
        <w:rPr>
          <w:rStyle w:val="Emphasis"/>
          <w:highlight w:val="yellow"/>
        </w:rPr>
        <w:t>U.S.</w:t>
      </w:r>
      <w:r w:rsidRPr="000C6405">
        <w:rPr>
          <w:sz w:val="16"/>
          <w:highlight w:val="yellow"/>
        </w:rPr>
        <w:t xml:space="preserve"> </w:t>
      </w:r>
      <w:r w:rsidRPr="000C6405">
        <w:rPr>
          <w:rStyle w:val="StyleUnderline"/>
          <w:highlight w:val="yellow"/>
        </w:rPr>
        <w:t>should be fine</w:t>
      </w:r>
      <w:r w:rsidRPr="000C6405">
        <w:rPr>
          <w:sz w:val="16"/>
        </w:rPr>
        <w:t>, Brooks said.</w:t>
      </w:r>
    </w:p>
    <w:p w14:paraId="7E5D2129" w14:textId="77777777" w:rsidR="001B7FF6" w:rsidRPr="000C6405" w:rsidRDefault="001B7FF6" w:rsidP="001B7FF6">
      <w:pPr>
        <w:rPr>
          <w:sz w:val="16"/>
        </w:rPr>
      </w:pPr>
      <w:r w:rsidRPr="000C6405">
        <w:rPr>
          <w:sz w:val="16"/>
        </w:rPr>
        <w:t xml:space="preserve">"An </w:t>
      </w:r>
      <w:r w:rsidRPr="000C6405">
        <w:rPr>
          <w:rStyle w:val="StyleUnderline"/>
        </w:rPr>
        <w:t>issue</w:t>
      </w:r>
      <w:r w:rsidRPr="000C6405">
        <w:rPr>
          <w:sz w:val="16"/>
        </w:rPr>
        <w:t xml:space="preserve"> that starts to happen and hopefully </w:t>
      </w:r>
      <w:r w:rsidRPr="000C6405">
        <w:rPr>
          <w:rStyle w:val="StyleUnderline"/>
        </w:rPr>
        <w:t>would</w:t>
      </w:r>
      <w:r w:rsidRPr="000C6405">
        <w:rPr>
          <w:sz w:val="16"/>
        </w:rPr>
        <w:t xml:space="preserve"> </w:t>
      </w:r>
      <w:r w:rsidRPr="000C6405">
        <w:rPr>
          <w:rStyle w:val="Emphasis"/>
          <w:sz w:val="24"/>
          <w:highlight w:val="yellow"/>
        </w:rPr>
        <w:t>never</w:t>
      </w:r>
      <w:r w:rsidRPr="000C6405">
        <w:rPr>
          <w:sz w:val="16"/>
        </w:rPr>
        <w:t xml:space="preserve"> actually </w:t>
      </w:r>
      <w:r w:rsidRPr="000C6405">
        <w:rPr>
          <w:rStyle w:val="Emphasis"/>
          <w:sz w:val="24"/>
          <w:highlight w:val="yellow"/>
        </w:rPr>
        <w:t>cascade into a complete blackout</w:t>
      </w:r>
      <w:r w:rsidRPr="000C6405">
        <w:rPr>
          <w:sz w:val="16"/>
        </w:rPr>
        <w:t xml:space="preserve">, </w:t>
      </w:r>
      <w:r w:rsidRPr="000C6405">
        <w:rPr>
          <w:rStyle w:val="StyleUnderline"/>
        </w:rPr>
        <w:t xml:space="preserve">that </w:t>
      </w:r>
      <w:r w:rsidRPr="000C6405">
        <w:rPr>
          <w:rStyle w:val="StyleUnderline"/>
          <w:highlight w:val="yellow"/>
        </w:rPr>
        <w:t>wouldn't go beyond</w:t>
      </w:r>
      <w:r w:rsidRPr="000C6405">
        <w:rPr>
          <w:rStyle w:val="StyleUnderline"/>
        </w:rPr>
        <w:t xml:space="preserve"> those</w:t>
      </w:r>
      <w:r w:rsidRPr="000C6405">
        <w:rPr>
          <w:sz w:val="16"/>
        </w:rPr>
        <w:t xml:space="preserve"> </w:t>
      </w:r>
      <w:r w:rsidRPr="000C6405">
        <w:rPr>
          <w:rStyle w:val="Emphasis"/>
          <w:highlight w:val="yellow"/>
        </w:rPr>
        <w:t>individual</w:t>
      </w:r>
      <w:r w:rsidRPr="000C6405">
        <w:rPr>
          <w:sz w:val="16"/>
          <w:highlight w:val="yellow"/>
        </w:rPr>
        <w:t xml:space="preserve"> </w:t>
      </w:r>
      <w:r w:rsidRPr="000C6405">
        <w:rPr>
          <w:rStyle w:val="StyleUnderline"/>
          <w:highlight w:val="yellow"/>
        </w:rPr>
        <w:t>grids</w:t>
      </w:r>
      <w:r w:rsidRPr="000C6405">
        <w:rPr>
          <w:sz w:val="16"/>
        </w:rPr>
        <w:t>," he said.</w:t>
      </w:r>
    </w:p>
    <w:p w14:paraId="55CE1608" w14:textId="77777777" w:rsidR="001B7FF6" w:rsidRPr="00CE2273" w:rsidRDefault="001B7FF6" w:rsidP="001B7FF6">
      <w:pPr>
        <w:rPr>
          <w:sz w:val="16"/>
        </w:rPr>
      </w:pPr>
      <w:r w:rsidRPr="000C6405">
        <w:rPr>
          <w:sz w:val="16"/>
        </w:rPr>
        <w:t xml:space="preserve">A </w:t>
      </w:r>
      <w:r w:rsidRPr="000C6405">
        <w:rPr>
          <w:rStyle w:val="StyleUnderline"/>
          <w:highlight w:val="yellow"/>
        </w:rPr>
        <w:t>diverse</w:t>
      </w:r>
      <w:r w:rsidRPr="000C6405">
        <w:rPr>
          <w:rStyle w:val="StyleUnderline"/>
        </w:rPr>
        <w:t xml:space="preserve"> array of power </w:t>
      </w:r>
      <w:r w:rsidRPr="000C6405">
        <w:rPr>
          <w:rStyle w:val="StyleUnderline"/>
          <w:highlight w:val="yellow"/>
        </w:rPr>
        <w:t>sources is</w:t>
      </w:r>
      <w:r w:rsidRPr="000C6405">
        <w:rPr>
          <w:sz w:val="16"/>
        </w:rPr>
        <w:t xml:space="preserve"> also </w:t>
      </w:r>
      <w:r w:rsidRPr="000C6405">
        <w:rPr>
          <w:rStyle w:val="Emphasis"/>
          <w:highlight w:val="yellow"/>
        </w:rPr>
        <w:t>key</w:t>
      </w:r>
      <w:r w:rsidRPr="000C6405">
        <w:rPr>
          <w:sz w:val="16"/>
        </w:rPr>
        <w:t xml:space="preserve"> </w:t>
      </w:r>
      <w:r w:rsidRPr="000C6405">
        <w:rPr>
          <w:rStyle w:val="StyleUnderline"/>
        </w:rPr>
        <w:t>to grid resiliency</w:t>
      </w:r>
      <w:r w:rsidRPr="000C6405">
        <w:rPr>
          <w:sz w:val="16"/>
        </w:rPr>
        <w:t xml:space="preserve">, Brooks said. </w:t>
      </w:r>
      <w:r w:rsidRPr="000C6405">
        <w:rPr>
          <w:rStyle w:val="StyleUnderline"/>
        </w:rPr>
        <w:t>Solar power might perform well</w:t>
      </w:r>
      <w:r w:rsidRPr="000C6405">
        <w:rPr>
          <w:sz w:val="16"/>
        </w:rPr>
        <w:t xml:space="preserve"> during the day, </w:t>
      </w:r>
      <w:r w:rsidRPr="000C6405">
        <w:rPr>
          <w:rStyle w:val="StyleUnderline"/>
        </w:rPr>
        <w:t>but</w:t>
      </w:r>
      <w:r w:rsidRPr="000C6405">
        <w:rPr>
          <w:sz w:val="16"/>
        </w:rPr>
        <w:t xml:space="preserve"> the benefits vanish when the sun does, so other resources such as </w:t>
      </w:r>
      <w:r w:rsidRPr="000C6405">
        <w:rPr>
          <w:rStyle w:val="Emphasis"/>
          <w:highlight w:val="yellow"/>
        </w:rPr>
        <w:t>nuclear</w:t>
      </w:r>
      <w:r w:rsidRPr="000C6405">
        <w:rPr>
          <w:sz w:val="16"/>
          <w:highlight w:val="yellow"/>
        </w:rPr>
        <w:t xml:space="preserve">, </w:t>
      </w:r>
      <w:r w:rsidRPr="000C6405">
        <w:rPr>
          <w:rStyle w:val="Emphasis"/>
          <w:highlight w:val="yellow"/>
        </w:rPr>
        <w:t>gas</w:t>
      </w:r>
      <w:r w:rsidRPr="000C6405">
        <w:rPr>
          <w:sz w:val="16"/>
          <w:highlight w:val="yellow"/>
        </w:rPr>
        <w:t xml:space="preserve"> </w:t>
      </w:r>
      <w:r w:rsidRPr="000C6405">
        <w:rPr>
          <w:rStyle w:val="StyleUnderline"/>
          <w:highlight w:val="yellow"/>
        </w:rPr>
        <w:t>or</w:t>
      </w:r>
      <w:r w:rsidRPr="000C6405">
        <w:rPr>
          <w:sz w:val="16"/>
          <w:highlight w:val="yellow"/>
        </w:rPr>
        <w:t xml:space="preserve"> </w:t>
      </w:r>
      <w:r w:rsidRPr="000C6405">
        <w:rPr>
          <w:rStyle w:val="Emphasis"/>
          <w:highlight w:val="yellow"/>
        </w:rPr>
        <w:t>coal</w:t>
      </w:r>
      <w:r w:rsidRPr="000C6405">
        <w:rPr>
          <w:sz w:val="16"/>
        </w:rPr>
        <w:t xml:space="preserve"> </w:t>
      </w:r>
      <w:r w:rsidRPr="000C6405">
        <w:rPr>
          <w:rStyle w:val="StyleUnderline"/>
        </w:rPr>
        <w:t xml:space="preserve">might </w:t>
      </w:r>
      <w:r w:rsidRPr="000C6405">
        <w:rPr>
          <w:rStyle w:val="StyleUnderline"/>
          <w:highlight w:val="yellow"/>
        </w:rPr>
        <w:t>pick up</w:t>
      </w:r>
      <w:r w:rsidRPr="000C6405">
        <w:rPr>
          <w:rStyle w:val="StyleUnderline"/>
        </w:rPr>
        <w:t xml:space="preserve"> the </w:t>
      </w:r>
      <w:proofErr w:type="gramStart"/>
      <w:r w:rsidRPr="000C6405">
        <w:rPr>
          <w:rStyle w:val="StyleUnderline"/>
          <w:highlight w:val="yellow"/>
        </w:rPr>
        <w:t>slack</w:t>
      </w:r>
      <w:r w:rsidRPr="000C6405">
        <w:rPr>
          <w:sz w:val="16"/>
        </w:rPr>
        <w:t>.</w:t>
      </w:r>
      <w:r>
        <w:t>.</w:t>
      </w:r>
      <w:proofErr w:type="gramEnd"/>
    </w:p>
    <w:p w14:paraId="5E301FB9" w14:textId="77777777" w:rsidR="001B7FF6" w:rsidRDefault="001B7FF6" w:rsidP="001B7FF6"/>
    <w:p w14:paraId="773DEED8" w14:textId="77777777" w:rsidR="001B7FF6" w:rsidRDefault="001B7FF6" w:rsidP="001B7FF6">
      <w:pPr>
        <w:pStyle w:val="Analytic"/>
      </w:pPr>
    </w:p>
    <w:p w14:paraId="1E00D13A" w14:textId="77777777" w:rsidR="001B7FF6" w:rsidRDefault="001B7FF6" w:rsidP="001B7FF6">
      <w:pPr>
        <w:pStyle w:val="Heading3"/>
      </w:pPr>
      <w:r>
        <w:t>HHS</w:t>
      </w:r>
    </w:p>
    <w:p w14:paraId="2067622F" w14:textId="77777777" w:rsidR="001B7FF6" w:rsidRDefault="001B7FF6" w:rsidP="001B7FF6">
      <w:pPr>
        <w:pStyle w:val="Heading4"/>
      </w:pPr>
      <w:r>
        <w:t xml:space="preserve">Neither natural nor engineered pandemics can cause extinction. </w:t>
      </w:r>
    </w:p>
    <w:p w14:paraId="392E5CD2" w14:textId="77777777" w:rsidR="001B7FF6" w:rsidRDefault="001B7FF6" w:rsidP="001B7FF6">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42ABC386" w14:textId="77777777" w:rsidR="001B7FF6" w:rsidRPr="0035495C" w:rsidRDefault="001B7FF6" w:rsidP="001B7FF6">
      <w:pPr>
        <w:rPr>
          <w:sz w:val="16"/>
        </w:rPr>
      </w:pPr>
      <w:r w:rsidRPr="0035495C">
        <w:rPr>
          <w:sz w:val="16"/>
        </w:rPr>
        <w:t>2. Existential biorisk</w:t>
      </w:r>
    </w:p>
    <w:p w14:paraId="5278C059" w14:textId="77777777" w:rsidR="001B7FF6" w:rsidRPr="0035495C" w:rsidRDefault="001B7FF6" w:rsidP="001B7FF6">
      <w:pPr>
        <w:rPr>
          <w:sz w:val="16"/>
        </w:rPr>
      </w:pPr>
      <w:r w:rsidRPr="0035495C">
        <w:rPr>
          <w:sz w:val="16"/>
        </w:rPr>
        <w:t>We began this series with a distinction between two types of risks.</w:t>
      </w:r>
    </w:p>
    <w:p w14:paraId="7D77F9E9" w14:textId="77777777" w:rsidR="001B7FF6" w:rsidRPr="0035495C" w:rsidRDefault="001B7FF6" w:rsidP="001B7FF6">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7EBB48D7" w14:textId="77777777" w:rsidR="001B7FF6" w:rsidRPr="0035495C" w:rsidRDefault="001B7FF6" w:rsidP="001B7FF6">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1E66134" w14:textId="77777777" w:rsidR="001B7FF6" w:rsidRPr="0035495C" w:rsidRDefault="001B7FF6" w:rsidP="001B7FF6">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w:t>
      </w:r>
      <w:proofErr w:type="gramStart"/>
      <w:r w:rsidRPr="0035495C">
        <w:rPr>
          <w:sz w:val="16"/>
        </w:rPr>
        <w:t>pandemic</w:t>
      </w:r>
      <w:proofErr w:type="gramEnd"/>
      <w:r w:rsidRPr="0035495C">
        <w:rPr>
          <w:sz w:val="16"/>
        </w:rPr>
        <w:t xml:space="preserve"> and we are ill-prepared to prevent or respond to another. Catastrophic biorisks are important and neglected, and effective altruists are right to worry about that.</w:t>
      </w:r>
    </w:p>
    <w:p w14:paraId="2E2C06E5" w14:textId="77777777" w:rsidR="001B7FF6" w:rsidRPr="0035495C" w:rsidRDefault="001B7FF6" w:rsidP="001B7FF6">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6A115488" w14:textId="77777777" w:rsidR="001B7FF6" w:rsidRPr="0035495C" w:rsidRDefault="001B7FF6" w:rsidP="001B7FF6">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35E4E157" w14:textId="77777777" w:rsidR="001B7FF6" w:rsidRPr="0035495C" w:rsidRDefault="001B7FF6" w:rsidP="001B7FF6">
      <w:pPr>
        <w:rPr>
          <w:sz w:val="16"/>
        </w:rPr>
      </w:pPr>
      <w:r w:rsidRPr="0035495C">
        <w:rPr>
          <w:sz w:val="16"/>
        </w:rPr>
        <w:t>Participants at the 2008 Oxford Global Catastrophic Risks Conference estimated a median 2% chance of extinction by 2100 from engineered pandemics.</w:t>
      </w:r>
    </w:p>
    <w:p w14:paraId="28A58AB8" w14:textId="77777777" w:rsidR="001B7FF6" w:rsidRPr="0035495C" w:rsidRDefault="001B7FF6" w:rsidP="001B7FF6">
      <w:pPr>
        <w:rPr>
          <w:sz w:val="16"/>
        </w:rPr>
      </w:pPr>
      <w:r w:rsidRPr="0035495C">
        <w:rPr>
          <w:sz w:val="16"/>
        </w:rPr>
        <w:t xml:space="preserve">In What we owe the </w:t>
      </w:r>
      <w:proofErr w:type="gramStart"/>
      <w:r w:rsidRPr="0035495C">
        <w:rPr>
          <w:sz w:val="16"/>
        </w:rPr>
        <w:t>future,</w:t>
      </w:r>
      <w:proofErr w:type="gramEnd"/>
      <w:r w:rsidRPr="0035495C">
        <w:rPr>
          <w:sz w:val="16"/>
        </w:rPr>
        <w:t xml:space="preserve"> Will MacAskill writes that “Typical estimates from experts I know put the probability of an extinction-level engineered pandemic this century at around 1%”.</w:t>
      </w:r>
    </w:p>
    <w:p w14:paraId="71C76C96" w14:textId="77777777" w:rsidR="001B7FF6" w:rsidRPr="0035495C" w:rsidRDefault="001B7FF6" w:rsidP="001B7FF6">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xml:space="preserve">.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35495C">
        <w:rPr>
          <w:sz w:val="16"/>
        </w:rPr>
        <w:t>suggests:</w:t>
      </w:r>
      <w:proofErr w:type="gramEnd"/>
      <w:r w:rsidRPr="0035495C">
        <w:rPr>
          <w:sz w:val="16"/>
        </w:rPr>
        <w:t xml:space="preserve"> MacAskill’s claim could only be justified on a view which treats effective altruists as the lone experts on existential biorisk, and dismisses leading scientists, policymakers, and biosecurity professionals as non-experts.</w:t>
      </w:r>
    </w:p>
    <w:p w14:paraId="0A9DBC18" w14:textId="77777777" w:rsidR="001B7FF6" w:rsidRPr="0035495C" w:rsidRDefault="001B7FF6" w:rsidP="001B7FF6">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60459319" w14:textId="77777777" w:rsidR="001B7FF6" w:rsidRPr="0035495C" w:rsidRDefault="001B7FF6" w:rsidP="001B7FF6">
      <w:pPr>
        <w:rPr>
          <w:sz w:val="16"/>
        </w:rPr>
      </w:pPr>
      <w:r w:rsidRPr="0035495C">
        <w:rPr>
          <w:sz w:val="16"/>
        </w:rPr>
        <w:t>3. The difficulty of the problem</w:t>
      </w:r>
    </w:p>
    <w:p w14:paraId="682910A1" w14:textId="77777777" w:rsidR="001B7FF6" w:rsidRPr="0035495C" w:rsidRDefault="001B7FF6" w:rsidP="001B7FF6">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0A6FD592" w14:textId="77777777" w:rsidR="001B7FF6" w:rsidRPr="0035495C" w:rsidRDefault="001B7FF6" w:rsidP="001B7FF6">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7F60F6C9" w14:textId="77777777" w:rsidR="001B7FF6" w:rsidRPr="0035495C" w:rsidRDefault="001B7FF6" w:rsidP="001B7FF6">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proofErr w:type="gramStart"/>
      <w:r w:rsidRPr="00C27EFF">
        <w:rPr>
          <w:rStyle w:val="StyleUnderline"/>
          <w:highlight w:val="yellow"/>
        </w:rPr>
        <w:t>until</w:t>
      </w:r>
      <w:proofErr w:type="gramEnd"/>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45E8786D" w14:textId="77777777" w:rsidR="001B7FF6" w:rsidRPr="0035495C" w:rsidRDefault="001B7FF6" w:rsidP="001B7FF6">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w:t>
      </w:r>
      <w:proofErr w:type="gramStart"/>
      <w:r w:rsidRPr="0035495C">
        <w:rPr>
          <w:rStyle w:val="StyleUnderline"/>
        </w:rPr>
        <w:t>actually make</w:t>
      </w:r>
      <w:proofErr w:type="gramEnd"/>
      <w:r w:rsidRPr="0035495C">
        <w:rPr>
          <w:rStyle w:val="StyleUnderline"/>
        </w:rPr>
        <w:t xml:space="preserve"> them </w:t>
      </w:r>
      <w:r w:rsidRPr="0035495C">
        <w:rPr>
          <w:rStyle w:val="Emphasis"/>
        </w:rPr>
        <w:t>sick</w:t>
      </w:r>
      <w:r w:rsidRPr="0035495C">
        <w:rPr>
          <w:rStyle w:val="StyleUnderline"/>
        </w:rPr>
        <w:t xml:space="preserve">. </w:t>
      </w:r>
      <w:r w:rsidRPr="003834B5">
        <w:rPr>
          <w:rStyle w:val="StyleUnderline"/>
          <w:highlight w:val="yellow"/>
        </w:rPr>
        <w:t xml:space="preserve">It would </w:t>
      </w:r>
      <w:proofErr w:type="gramStart"/>
      <w:r w:rsidRPr="003834B5">
        <w:rPr>
          <w:rStyle w:val="StyleUnderline"/>
          <w:highlight w:val="yellow"/>
        </w:rPr>
        <w:t>need</w:t>
      </w:r>
      <w:proofErr w:type="gramEnd"/>
      <w:r w:rsidRPr="003834B5">
        <w:rPr>
          <w:rStyle w:val="StyleUnderline"/>
          <w:highlight w:val="yellow"/>
        </w:rPr>
        <w:t xml:space="preserve">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0260CDBC" w14:textId="77777777" w:rsidR="001B7FF6" w:rsidRPr="0035495C" w:rsidRDefault="001B7FF6" w:rsidP="001B7FF6">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56C15A7F" w14:textId="77777777" w:rsidR="001B7FF6" w:rsidRPr="0035495C" w:rsidRDefault="001B7FF6" w:rsidP="001B7FF6">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52B992A1" w14:textId="77777777" w:rsidR="001B7FF6" w:rsidRPr="0035495C" w:rsidRDefault="001B7FF6" w:rsidP="001B7FF6">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343B08D3" w14:textId="77777777" w:rsidR="001B7FF6" w:rsidRPr="0035495C" w:rsidRDefault="001B7FF6" w:rsidP="001B7FF6">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57CE546D" w14:textId="77777777" w:rsidR="001B7FF6" w:rsidRDefault="001B7FF6" w:rsidP="001B7FF6">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w:t>
      </w:r>
      <w:proofErr w:type="gramStart"/>
      <w:r w:rsidRPr="0035495C">
        <w:rPr>
          <w:sz w:val="16"/>
        </w:rPr>
        <w:t>all of</w:t>
      </w:r>
      <w:proofErr w:type="gramEnd"/>
      <w:r w:rsidRPr="0035495C">
        <w:rPr>
          <w:sz w:val="16"/>
        </w:rPr>
        <w:t xml:space="preserve"> the above will come to pass by the end of the century.</w:t>
      </w:r>
    </w:p>
    <w:p w14:paraId="2189C845" w14:textId="77777777" w:rsidR="001B7FF6" w:rsidRDefault="001B7FF6" w:rsidP="001B7FF6">
      <w:pPr>
        <w:pStyle w:val="Heading3"/>
      </w:pPr>
      <w:r>
        <w:t>AT: Treasury</w:t>
      </w:r>
    </w:p>
    <w:p w14:paraId="3DD4BD68" w14:textId="77777777" w:rsidR="001B7FF6" w:rsidRDefault="001B7FF6" w:rsidP="001B7FF6">
      <w:pPr>
        <w:pStyle w:val="Analytic"/>
      </w:pPr>
    </w:p>
    <w:p w14:paraId="25731D6B" w14:textId="77777777" w:rsidR="001B7FF6" w:rsidRDefault="001B7FF6" w:rsidP="001B7FF6">
      <w:pPr>
        <w:pStyle w:val="Heading3"/>
      </w:pPr>
      <w:r>
        <w:t>AT: Turns case</w:t>
      </w:r>
    </w:p>
    <w:p w14:paraId="4C3C5528" w14:textId="77777777" w:rsidR="001B7FF6" w:rsidRDefault="001B7FF6" w:rsidP="001B7FF6">
      <w:pPr>
        <w:pStyle w:val="Analytic"/>
      </w:pPr>
    </w:p>
    <w:p w14:paraId="419BBDB7" w14:textId="77777777" w:rsidR="001B7FF6" w:rsidRPr="007452A1" w:rsidRDefault="001B7FF6" w:rsidP="001B7FF6"/>
    <w:p w14:paraId="0EC9FBB0" w14:textId="77777777" w:rsidR="001B7FF6" w:rsidRDefault="001B7FF6" w:rsidP="001B7FF6">
      <w:pPr>
        <w:pStyle w:val="Heading3"/>
      </w:pPr>
      <w:r>
        <w:t>Condo</w:t>
      </w:r>
    </w:p>
    <w:p w14:paraId="75C9391F" w14:textId="77777777" w:rsidR="001B7FF6" w:rsidRDefault="001B7FF6" w:rsidP="001B7FF6">
      <w:pPr>
        <w:pStyle w:val="Analytic"/>
      </w:pPr>
    </w:p>
    <w:p w14:paraId="43A13E37" w14:textId="77777777" w:rsidR="001B7FF6" w:rsidRDefault="001B7FF6" w:rsidP="001B7FF6"/>
    <w:p w14:paraId="1BDCA9D0" w14:textId="77777777" w:rsidR="001B7FF6" w:rsidRDefault="001B7FF6" w:rsidP="001B7FF6">
      <w:pPr>
        <w:pStyle w:val="Analytic"/>
      </w:pPr>
    </w:p>
    <w:p w14:paraId="7B6B3E44" w14:textId="77777777" w:rsidR="001B7FF6" w:rsidRDefault="001B7FF6" w:rsidP="001B7FF6"/>
    <w:p w14:paraId="5C40AF43" w14:textId="77777777" w:rsidR="001B7FF6" w:rsidRDefault="001B7FF6" w:rsidP="001B7FF6">
      <w:pPr>
        <w:pStyle w:val="Analytic"/>
      </w:pPr>
    </w:p>
    <w:p w14:paraId="38908138" w14:textId="77777777" w:rsidR="001B7FF6" w:rsidRDefault="001B7FF6" w:rsidP="001B7FF6">
      <w:pPr>
        <w:pStyle w:val="Heading3"/>
      </w:pPr>
      <w:r>
        <w:t>Flex Bad</w:t>
      </w:r>
    </w:p>
    <w:p w14:paraId="1ABA200E" w14:textId="77777777" w:rsidR="001B7FF6" w:rsidRDefault="001B7FF6" w:rsidP="001B7FF6">
      <w:pPr>
        <w:pStyle w:val="Analytic"/>
      </w:pPr>
    </w:p>
    <w:p w14:paraId="716C8356" w14:textId="77777777" w:rsidR="001B7FF6" w:rsidRPr="00B31C47" w:rsidRDefault="001B7FF6" w:rsidP="001B7FF6">
      <w:pPr>
        <w:pStyle w:val="Heading4"/>
      </w:pPr>
      <w:r>
        <w:t>No national security link.</w:t>
      </w:r>
    </w:p>
    <w:p w14:paraId="6AF77AAB" w14:textId="77777777" w:rsidR="001B7FF6" w:rsidRDefault="001B7FF6" w:rsidP="001B7FF6">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3329D8D9" w14:textId="77777777" w:rsidR="001B7FF6" w:rsidRPr="00E3365B" w:rsidRDefault="001B7FF6" w:rsidP="001B7FF6">
      <w:pPr>
        <w:rPr>
          <w:sz w:val="16"/>
        </w:rPr>
      </w:pPr>
      <w:r w:rsidRPr="00E3365B">
        <w:rPr>
          <w:rStyle w:val="Emphasis"/>
        </w:rPr>
        <w:t>E</w:t>
      </w:r>
      <w:r w:rsidRPr="00E3365B">
        <w:rPr>
          <w:sz w:val="16"/>
        </w:rPr>
        <w:t xml:space="preserve">xecutive </w:t>
      </w:r>
      <w:r w:rsidRPr="00E3365B">
        <w:rPr>
          <w:rStyle w:val="Emphasis"/>
        </w:rPr>
        <w:t>O</w:t>
      </w:r>
      <w:r w:rsidRPr="00E3365B">
        <w:rPr>
          <w:sz w:val="16"/>
        </w:rPr>
        <w:t xml:space="preserve">rder </w:t>
      </w:r>
      <w:r w:rsidRPr="00E3365B">
        <w:rPr>
          <w:rStyle w:val="Emphasis"/>
        </w:rPr>
        <w:t>14251</w:t>
      </w:r>
      <w:r w:rsidRPr="00E3365B">
        <w:rPr>
          <w:sz w:val="16"/>
        </w:rPr>
        <w:t xml:space="preserve"> simply </w:t>
      </w:r>
      <w:r w:rsidRPr="00E3365B">
        <w:rPr>
          <w:rStyle w:val="Emphasis"/>
        </w:rPr>
        <w:t>fails to make a case</w:t>
      </w:r>
      <w:r w:rsidRPr="00E3365B">
        <w:rPr>
          <w:sz w:val="16"/>
        </w:rPr>
        <w:t xml:space="preserve"> </w:t>
      </w:r>
    </w:p>
    <w:p w14:paraId="6770D7DE" w14:textId="77777777" w:rsidR="001B7FF6" w:rsidRPr="00E3365B" w:rsidRDefault="001B7FF6" w:rsidP="001B7FF6">
      <w:pPr>
        <w:rPr>
          <w:sz w:val="16"/>
        </w:rPr>
      </w:pPr>
      <w:r w:rsidRPr="00E3365B">
        <w:rPr>
          <w:sz w:val="16"/>
        </w:rPr>
        <w:t xml:space="preserve">Here’s our rationale. Executive Order 14251, cited above, as well as his more recent Aug. 27 order, lists those agencies that POTUS has now declared as having “...as their primary function intelligence, counterintelligence, investigative, or national security work” as enumerated in the 1978 Civil Service Reform Act’s title VII, the Federal Labor Management Relations Statute. And </w:t>
      </w:r>
      <w:proofErr w:type="gramStart"/>
      <w:r w:rsidRPr="00E3365B">
        <w:rPr>
          <w:sz w:val="16"/>
        </w:rPr>
        <w:t>the vast majority of</w:t>
      </w:r>
      <w:proofErr w:type="gramEnd"/>
      <w:r w:rsidRPr="00E3365B">
        <w:rPr>
          <w:sz w:val="16"/>
        </w:rPr>
        <w:t xml:space="preserve"> those agencies currently have collective bargaining agreements with the unions representing their employees.</w:t>
      </w:r>
    </w:p>
    <w:p w14:paraId="6F165416" w14:textId="77777777" w:rsidR="001B7FF6" w:rsidRPr="00E3365B" w:rsidRDefault="001B7FF6" w:rsidP="001B7FF6">
      <w:pPr>
        <w:rPr>
          <w:sz w:val="16"/>
        </w:rPr>
      </w:pPr>
      <w:r w:rsidRPr="00E3365B">
        <w:rPr>
          <w:sz w:val="16"/>
        </w:rPr>
        <w:t xml:space="preserve">Thus, </w:t>
      </w:r>
      <w:r w:rsidRPr="006D12FA">
        <w:rPr>
          <w:rStyle w:val="StyleUnderline"/>
          <w:highlight w:val="yellow"/>
        </w:rPr>
        <w:t>despite</w:t>
      </w:r>
      <w:r w:rsidRPr="00E3365B">
        <w:rPr>
          <w:sz w:val="16"/>
        </w:rPr>
        <w:t xml:space="preserve"> </w:t>
      </w:r>
      <w:r w:rsidRPr="00E3365B">
        <w:rPr>
          <w:rStyle w:val="Emphasis"/>
        </w:rPr>
        <w:t xml:space="preserve">literally </w:t>
      </w:r>
      <w:r w:rsidRPr="006D12FA">
        <w:rPr>
          <w:rStyle w:val="Emphasis"/>
          <w:highlight w:val="yellow"/>
        </w:rPr>
        <w:t>decades to the contrary</w:t>
      </w:r>
      <w:r w:rsidRPr="00E3365B">
        <w:rPr>
          <w:sz w:val="16"/>
        </w:rPr>
        <w:t>—</w:t>
      </w:r>
      <w:r w:rsidRPr="00E3365B">
        <w:rPr>
          <w:rStyle w:val="StyleUnderline"/>
        </w:rPr>
        <w:t xml:space="preserve">with workplace </w:t>
      </w:r>
      <w:r w:rsidRPr="006D12FA">
        <w:rPr>
          <w:rStyle w:val="StyleUnderline"/>
          <w:highlight w:val="yellow"/>
        </w:rPr>
        <w:t>disputes</w:t>
      </w:r>
      <w:r w:rsidRPr="006D12FA">
        <w:rPr>
          <w:sz w:val="16"/>
          <w:highlight w:val="yellow"/>
        </w:rPr>
        <w:t xml:space="preserve"> </w:t>
      </w:r>
      <w:r w:rsidRPr="006D12FA">
        <w:rPr>
          <w:rStyle w:val="Emphasis"/>
          <w:highlight w:val="yellow"/>
        </w:rPr>
        <w:t>effectively resolved</w:t>
      </w:r>
      <w:r w:rsidRPr="006D12FA">
        <w:rPr>
          <w:sz w:val="16"/>
          <w:highlight w:val="yellow"/>
        </w:rPr>
        <w:t xml:space="preserve"> </w:t>
      </w:r>
      <w:r w:rsidRPr="006D12FA">
        <w:rPr>
          <w:rStyle w:val="StyleUnderline"/>
          <w:highlight w:val="yellow"/>
        </w:rPr>
        <w:t>via</w:t>
      </w:r>
      <w:r w:rsidRPr="00E3365B">
        <w:rPr>
          <w:rStyle w:val="StyleUnderline"/>
        </w:rPr>
        <w:t xml:space="preserve"> the</w:t>
      </w:r>
      <w:r w:rsidRPr="00E3365B">
        <w:rPr>
          <w:sz w:val="16"/>
        </w:rPr>
        <w:t xml:space="preserve"> </w:t>
      </w:r>
      <w:r w:rsidRPr="006D12FA">
        <w:rPr>
          <w:rStyle w:val="Emphasis"/>
          <w:highlight w:val="yellow"/>
        </w:rPr>
        <w:t>CSRA</w:t>
      </w:r>
      <w:r w:rsidRPr="00E3365B">
        <w:rPr>
          <w:sz w:val="16"/>
        </w:rPr>
        <w:t>—</w:t>
      </w:r>
      <w:r w:rsidRPr="00E3365B">
        <w:rPr>
          <w:rStyle w:val="StyleUnderline"/>
        </w:rPr>
        <w:t>the</w:t>
      </w:r>
      <w:r w:rsidRPr="00E3365B">
        <w:rPr>
          <w:sz w:val="16"/>
        </w:rPr>
        <w:t xml:space="preserve"> president’s </w:t>
      </w:r>
      <w:r w:rsidRPr="00E3365B">
        <w:rPr>
          <w:rStyle w:val="StyleUnderline"/>
        </w:rPr>
        <w:t xml:space="preserve">order </w:t>
      </w:r>
      <w:r w:rsidRPr="006D12FA">
        <w:rPr>
          <w:rStyle w:val="StyleUnderline"/>
          <w:highlight w:val="yellow"/>
        </w:rPr>
        <w:t>would</w:t>
      </w:r>
      <w:r w:rsidRPr="00E3365B">
        <w:rPr>
          <w:sz w:val="16"/>
        </w:rPr>
        <w:t xml:space="preserve"> </w:t>
      </w:r>
      <w:r w:rsidRPr="006D12FA">
        <w:rPr>
          <w:rStyle w:val="Emphasis"/>
          <w:highlight w:val="yellow"/>
        </w:rPr>
        <w:t>preclude</w:t>
      </w:r>
      <w:r w:rsidRPr="00E3365B">
        <w:rPr>
          <w:sz w:val="16"/>
        </w:rPr>
        <w:t xml:space="preserve"> </w:t>
      </w:r>
      <w:r w:rsidRPr="00E3365B">
        <w:rPr>
          <w:rStyle w:val="StyleUnderline"/>
        </w:rPr>
        <w:t>employees in cabinet departments and executive agencies</w:t>
      </w:r>
      <w:r w:rsidRPr="00E3365B">
        <w:rPr>
          <w:sz w:val="16"/>
        </w:rPr>
        <w:t xml:space="preserve"> from Commerce to Agriculture and Labor to Veterans Affairs </w:t>
      </w:r>
      <w:r w:rsidRPr="00E3365B">
        <w:rPr>
          <w:rStyle w:val="StyleUnderline"/>
        </w:rPr>
        <w:t>from participating in</w:t>
      </w:r>
      <w:r w:rsidRPr="00E3365B">
        <w:rPr>
          <w:sz w:val="16"/>
        </w:rPr>
        <w:t xml:space="preserve"> </w:t>
      </w:r>
      <w:r w:rsidRPr="00E3365B">
        <w:rPr>
          <w:rStyle w:val="Emphasis"/>
        </w:rPr>
        <w:t xml:space="preserve">collective </w:t>
      </w:r>
      <w:r w:rsidRPr="006D12FA">
        <w:rPr>
          <w:rStyle w:val="Emphasis"/>
          <w:highlight w:val="yellow"/>
        </w:rPr>
        <w:t>bargaining</w:t>
      </w:r>
      <w:r w:rsidRPr="00E3365B">
        <w:rPr>
          <w:sz w:val="16"/>
        </w:rPr>
        <w:t xml:space="preserve">, including the likes of VA nurses, Social Security claims examiners, IRS customer service representatives, National Park Service rangers, analysts with the Centers for Disease Control and Prevention and the National Institute of Allergy and Infectious Diseases and more. Why? </w:t>
      </w:r>
      <w:r w:rsidRPr="00E3365B">
        <w:rPr>
          <w:rStyle w:val="StyleUnderline"/>
        </w:rPr>
        <w:t>Because</w:t>
      </w:r>
      <w:r w:rsidRPr="00E3365B">
        <w:rPr>
          <w:sz w:val="16"/>
        </w:rPr>
        <w:t xml:space="preserve"> </w:t>
      </w:r>
      <w:r w:rsidRPr="00E3365B">
        <w:rPr>
          <w:rStyle w:val="Emphasis"/>
        </w:rPr>
        <w:t>POTUS asserts</w:t>
      </w:r>
      <w:r w:rsidRPr="00E3365B">
        <w:rPr>
          <w:sz w:val="16"/>
        </w:rPr>
        <w:t xml:space="preserve"> </w:t>
      </w:r>
      <w:r w:rsidRPr="00E3365B">
        <w:rPr>
          <w:rStyle w:val="StyleUnderline"/>
        </w:rPr>
        <w:t>that bargaining over</w:t>
      </w:r>
      <w:r w:rsidRPr="00E3365B">
        <w:rPr>
          <w:sz w:val="16"/>
        </w:rPr>
        <w:t xml:space="preserve"> their </w:t>
      </w:r>
      <w:r w:rsidRPr="00E3365B">
        <w:rPr>
          <w:rStyle w:val="StyleUnderline"/>
        </w:rPr>
        <w:t>terms and conditions of employment (just as</w:t>
      </w:r>
      <w:r w:rsidRPr="00E3365B">
        <w:rPr>
          <w:sz w:val="16"/>
        </w:rPr>
        <w:t xml:space="preserve"> their </w:t>
      </w:r>
      <w:r w:rsidRPr="00E3365B">
        <w:rPr>
          <w:rStyle w:val="Emphasis"/>
        </w:rPr>
        <w:t>private sector</w:t>
      </w:r>
      <w:r w:rsidRPr="00E3365B">
        <w:rPr>
          <w:sz w:val="16"/>
        </w:rPr>
        <w:t xml:space="preserve"> </w:t>
      </w:r>
      <w:r w:rsidRPr="00E3365B">
        <w:rPr>
          <w:rStyle w:val="StyleUnderline"/>
        </w:rPr>
        <w:t>counterparts and even</w:t>
      </w:r>
      <w:r w:rsidRPr="00E3365B">
        <w:rPr>
          <w:sz w:val="16"/>
        </w:rPr>
        <w:t xml:space="preserve"> their </w:t>
      </w:r>
      <w:r w:rsidRPr="00E3365B">
        <w:rPr>
          <w:rStyle w:val="Emphasis"/>
        </w:rPr>
        <w:t>contractors</w:t>
      </w:r>
      <w:r w:rsidRPr="00E3365B">
        <w:rPr>
          <w:sz w:val="16"/>
        </w:rPr>
        <w:t xml:space="preserve"> </w:t>
      </w:r>
      <w:r w:rsidRPr="00E3365B">
        <w:rPr>
          <w:rStyle w:val="StyleUnderline"/>
        </w:rPr>
        <w:t>do), would allegedly</w:t>
      </w:r>
      <w:r w:rsidRPr="00E3365B">
        <w:rPr>
          <w:sz w:val="16"/>
        </w:rPr>
        <w:t xml:space="preserve"> </w:t>
      </w:r>
      <w:r w:rsidRPr="00E3365B">
        <w:rPr>
          <w:rStyle w:val="Emphasis"/>
        </w:rPr>
        <w:t>impact</w:t>
      </w:r>
      <w:r w:rsidRPr="00E3365B">
        <w:rPr>
          <w:sz w:val="16"/>
        </w:rPr>
        <w:t xml:space="preserve"> </w:t>
      </w:r>
      <w:r w:rsidRPr="00E3365B">
        <w:rPr>
          <w:rStyle w:val="StyleUnderline"/>
        </w:rPr>
        <w:t>our national security</w:t>
      </w:r>
      <w:r w:rsidRPr="00E3365B">
        <w:rPr>
          <w:sz w:val="16"/>
        </w:rPr>
        <w:t>.</w:t>
      </w:r>
    </w:p>
    <w:p w14:paraId="46A4B42C" w14:textId="77777777" w:rsidR="001B7FF6" w:rsidRPr="00E3365B" w:rsidRDefault="001B7FF6" w:rsidP="001B7FF6">
      <w:pPr>
        <w:rPr>
          <w:sz w:val="16"/>
        </w:rPr>
      </w:pPr>
      <w:r w:rsidRPr="00E3365B">
        <w:rPr>
          <w:sz w:val="16"/>
        </w:rPr>
        <w:t xml:space="preserve">But </w:t>
      </w:r>
      <w:r w:rsidRPr="006D12FA">
        <w:rPr>
          <w:rStyle w:val="StyleUnderline"/>
          <w:highlight w:val="yellow"/>
        </w:rPr>
        <w:t>neither</w:t>
      </w:r>
      <w:r w:rsidRPr="00E3365B">
        <w:rPr>
          <w:rStyle w:val="StyleUnderline"/>
        </w:rPr>
        <w:t xml:space="preserve"> the</w:t>
      </w:r>
      <w:r w:rsidRPr="00E3365B">
        <w:rPr>
          <w:sz w:val="16"/>
        </w:rPr>
        <w:t xml:space="preserve"> </w:t>
      </w:r>
      <w:r w:rsidRPr="00E3365B">
        <w:rPr>
          <w:rStyle w:val="Emphasis"/>
        </w:rPr>
        <w:t>EO</w:t>
      </w:r>
      <w:r w:rsidRPr="00E3365B">
        <w:rPr>
          <w:sz w:val="16"/>
        </w:rPr>
        <w:t xml:space="preserve"> </w:t>
      </w:r>
      <w:proofErr w:type="gramStart"/>
      <w:r w:rsidRPr="00E3365B">
        <w:rPr>
          <w:rStyle w:val="StyleUnderline"/>
        </w:rPr>
        <w:t>and</w:t>
      </w:r>
      <w:proofErr w:type="gramEnd"/>
      <w:r w:rsidRPr="00E3365B">
        <w:rPr>
          <w:rStyle w:val="StyleUnderline"/>
        </w:rPr>
        <w:t xml:space="preserve"> its</w:t>
      </w:r>
      <w:r w:rsidRPr="00E3365B">
        <w:rPr>
          <w:sz w:val="16"/>
        </w:rPr>
        <w:t xml:space="preserve"> accompanying </w:t>
      </w:r>
      <w:r w:rsidRPr="006D12FA">
        <w:rPr>
          <w:rStyle w:val="Emphasis"/>
          <w:highlight w:val="yellow"/>
        </w:rPr>
        <w:t>fact sheet</w:t>
      </w:r>
      <w:r w:rsidRPr="00E3365B">
        <w:rPr>
          <w:sz w:val="16"/>
        </w:rPr>
        <w:t xml:space="preserve">, </w:t>
      </w:r>
      <w:r w:rsidRPr="00E3365B">
        <w:rPr>
          <w:rStyle w:val="StyleUnderline"/>
        </w:rPr>
        <w:t xml:space="preserve">nor the president’s most recent action, </w:t>
      </w:r>
      <w:r w:rsidRPr="006D12FA">
        <w:rPr>
          <w:rStyle w:val="StyleUnderline"/>
          <w:highlight w:val="yellow"/>
        </w:rPr>
        <w:t>explain</w:t>
      </w:r>
      <w:r w:rsidRPr="006D12FA">
        <w:rPr>
          <w:sz w:val="16"/>
          <w:highlight w:val="yellow"/>
        </w:rPr>
        <w:t xml:space="preserve"> </w:t>
      </w:r>
      <w:r w:rsidRPr="006D12FA">
        <w:rPr>
          <w:rStyle w:val="Emphasis"/>
          <w:highlight w:val="yellow"/>
        </w:rPr>
        <w:t>how</w:t>
      </w:r>
      <w:r w:rsidRPr="00E3365B">
        <w:rPr>
          <w:sz w:val="16"/>
        </w:rPr>
        <w:t xml:space="preserve"> those </w:t>
      </w:r>
      <w:r w:rsidRPr="00E3365B">
        <w:rPr>
          <w:rStyle w:val="StyleUnderline"/>
        </w:rPr>
        <w:t xml:space="preserve">federal </w:t>
      </w:r>
      <w:r w:rsidRPr="006D12FA">
        <w:rPr>
          <w:rStyle w:val="StyleUnderline"/>
          <w:highlight w:val="yellow"/>
        </w:rPr>
        <w:t>employees</w:t>
      </w:r>
      <w:r w:rsidRPr="00E3365B">
        <w:rPr>
          <w:rStyle w:val="StyleUnderline"/>
        </w:rPr>
        <w:t>, all currently represented by labor organizations</w:t>
      </w:r>
      <w:r w:rsidRPr="00E3365B">
        <w:rPr>
          <w:sz w:val="16"/>
        </w:rPr>
        <w:t xml:space="preserve">, </w:t>
      </w:r>
      <w:r w:rsidRPr="006D12FA">
        <w:rPr>
          <w:rStyle w:val="Emphasis"/>
          <w:highlight w:val="yellow"/>
        </w:rPr>
        <w:t>fit</w:t>
      </w:r>
      <w:r w:rsidRPr="00E3365B">
        <w:rPr>
          <w:rStyle w:val="Emphasis"/>
        </w:rPr>
        <w:t xml:space="preserve"> the</w:t>
      </w:r>
      <w:r w:rsidRPr="00E3365B">
        <w:rPr>
          <w:sz w:val="16"/>
        </w:rPr>
        <w:t xml:space="preserve"> national security </w:t>
      </w:r>
      <w:r w:rsidRPr="006D12FA">
        <w:rPr>
          <w:rStyle w:val="Emphasis"/>
          <w:highlight w:val="yellow"/>
        </w:rPr>
        <w:t>criteria</w:t>
      </w:r>
      <w:r w:rsidRPr="00E3365B">
        <w:rPr>
          <w:sz w:val="16"/>
        </w:rPr>
        <w:t xml:space="preserve"> </w:t>
      </w:r>
      <w:r w:rsidRPr="00E3365B">
        <w:rPr>
          <w:rStyle w:val="StyleUnderline"/>
        </w:rPr>
        <w:t>in existing law</w:t>
      </w:r>
      <w:r w:rsidRPr="00E3365B">
        <w:rPr>
          <w:sz w:val="16"/>
        </w:rPr>
        <w:t xml:space="preserve">. In our view, a president’s bare and bold declaration that the criterion is applicable, made without any explanation whatsoever, is not convincing enough to supersede that law. We also </w:t>
      </w:r>
      <w:r w:rsidRPr="00E3365B">
        <w:rPr>
          <w:rStyle w:val="StyleUnderline"/>
        </w:rPr>
        <w:t>note that employees in the</w:t>
      </w:r>
      <w:r w:rsidRPr="00E3365B">
        <w:rPr>
          <w:sz w:val="16"/>
        </w:rPr>
        <w:t xml:space="preserve"> </w:t>
      </w:r>
      <w:r w:rsidRPr="006D12FA">
        <w:rPr>
          <w:rStyle w:val="Emphasis"/>
          <w:highlight w:val="yellow"/>
        </w:rPr>
        <w:t>CIA</w:t>
      </w:r>
      <w:r w:rsidRPr="00E3365B">
        <w:rPr>
          <w:sz w:val="16"/>
        </w:rPr>
        <w:t xml:space="preserve">, </w:t>
      </w:r>
      <w:r w:rsidRPr="006D12FA">
        <w:rPr>
          <w:rStyle w:val="Emphasis"/>
          <w:highlight w:val="yellow"/>
        </w:rPr>
        <w:t>N</w:t>
      </w:r>
      <w:r w:rsidRPr="00E3365B">
        <w:rPr>
          <w:sz w:val="16"/>
        </w:rPr>
        <w:t xml:space="preserve">ational </w:t>
      </w:r>
      <w:r w:rsidRPr="006D12FA">
        <w:rPr>
          <w:rStyle w:val="Emphasis"/>
          <w:highlight w:val="yellow"/>
        </w:rPr>
        <w:t>S</w:t>
      </w:r>
      <w:r w:rsidRPr="00E3365B">
        <w:rPr>
          <w:sz w:val="16"/>
        </w:rPr>
        <w:t xml:space="preserve">ecurity </w:t>
      </w:r>
      <w:r w:rsidRPr="006D12FA">
        <w:rPr>
          <w:rStyle w:val="Emphasis"/>
          <w:highlight w:val="yellow"/>
        </w:rPr>
        <w:t>A</w:t>
      </w:r>
      <w:r w:rsidRPr="00E3365B">
        <w:rPr>
          <w:sz w:val="16"/>
        </w:rPr>
        <w:t xml:space="preserve">gency </w:t>
      </w:r>
      <w:r w:rsidRPr="006D12FA">
        <w:rPr>
          <w:rStyle w:val="StyleUnderline"/>
          <w:highlight w:val="yellow"/>
        </w:rPr>
        <w:t>and</w:t>
      </w:r>
      <w:r w:rsidRPr="006D12FA">
        <w:rPr>
          <w:sz w:val="16"/>
          <w:highlight w:val="yellow"/>
        </w:rPr>
        <w:t xml:space="preserve"> </w:t>
      </w:r>
      <w:r w:rsidRPr="006D12FA">
        <w:rPr>
          <w:rStyle w:val="Emphasis"/>
          <w:highlight w:val="yellow"/>
        </w:rPr>
        <w:t>FBI</w:t>
      </w:r>
      <w:r w:rsidRPr="00E3365B">
        <w:rPr>
          <w:sz w:val="16"/>
        </w:rPr>
        <w:t xml:space="preserve">, </w:t>
      </w:r>
      <w:r w:rsidRPr="00E3365B">
        <w:rPr>
          <w:rStyle w:val="StyleUnderline"/>
        </w:rPr>
        <w:t>whose position descriptions describe their</w:t>
      </w:r>
      <w:r w:rsidRPr="00E3365B">
        <w:rPr>
          <w:sz w:val="16"/>
        </w:rPr>
        <w:t xml:space="preserve"> </w:t>
      </w:r>
      <w:r w:rsidRPr="00E3365B">
        <w:rPr>
          <w:rStyle w:val="Emphasis"/>
        </w:rPr>
        <w:t>national security</w:t>
      </w:r>
      <w:r w:rsidRPr="00E3365B">
        <w:rPr>
          <w:sz w:val="16"/>
        </w:rPr>
        <w:t xml:space="preserve"> </w:t>
      </w:r>
      <w:r w:rsidRPr="00E3365B">
        <w:rPr>
          <w:rStyle w:val="StyleUnderline"/>
        </w:rPr>
        <w:t>work, have been</w:t>
      </w:r>
      <w:r w:rsidRPr="00E3365B">
        <w:rPr>
          <w:sz w:val="16"/>
        </w:rPr>
        <w:t xml:space="preserve"> </w:t>
      </w:r>
      <w:r w:rsidRPr="006D12FA">
        <w:rPr>
          <w:rStyle w:val="Emphasis"/>
          <w:i/>
          <w:highlight w:val="yellow"/>
        </w:rPr>
        <w:t>validly</w:t>
      </w:r>
      <w:r w:rsidRPr="006D12FA">
        <w:rPr>
          <w:rStyle w:val="Emphasis"/>
          <w:highlight w:val="yellow"/>
        </w:rPr>
        <w:t xml:space="preserve"> excluded</w:t>
      </w:r>
      <w:r w:rsidRPr="006D12FA">
        <w:rPr>
          <w:sz w:val="16"/>
          <w:highlight w:val="yellow"/>
        </w:rPr>
        <w:t xml:space="preserve"> </w:t>
      </w:r>
      <w:r w:rsidRPr="006D12FA">
        <w:rPr>
          <w:rStyle w:val="StyleUnderline"/>
          <w:highlight w:val="yellow"/>
        </w:rPr>
        <w:t>from</w:t>
      </w:r>
      <w:r w:rsidRPr="00E3365B">
        <w:rPr>
          <w:rStyle w:val="StyleUnderline"/>
        </w:rPr>
        <w:t xml:space="preserve"> participating in collective </w:t>
      </w:r>
      <w:r w:rsidRPr="006D12FA">
        <w:rPr>
          <w:rStyle w:val="StyleUnderline"/>
          <w:highlight w:val="yellow"/>
        </w:rPr>
        <w:t>bargaining</w:t>
      </w:r>
      <w:r w:rsidRPr="00E3365B">
        <w:rPr>
          <w:rStyle w:val="StyleUnderline"/>
        </w:rPr>
        <w:t xml:space="preserve"> for years</w:t>
      </w:r>
      <w:r w:rsidRPr="00E3365B">
        <w:rPr>
          <w:sz w:val="16"/>
        </w:rPr>
        <w:t xml:space="preserve">, by President Carter’s 1979 Executive Order 11271. </w:t>
      </w:r>
    </w:p>
    <w:p w14:paraId="37A0D048" w14:textId="77777777" w:rsidR="001B7FF6" w:rsidRDefault="001B7FF6" w:rsidP="001B7FF6">
      <w:pPr>
        <w:rPr>
          <w:sz w:val="16"/>
        </w:rPr>
      </w:pPr>
      <w:r w:rsidRPr="00E3365B">
        <w:rPr>
          <w:sz w:val="16"/>
        </w:rPr>
        <w:t xml:space="preserve">Interestingly, those </w:t>
      </w:r>
      <w:r w:rsidRPr="00E3365B">
        <w:rPr>
          <w:rStyle w:val="StyleUnderline"/>
        </w:rPr>
        <w:t xml:space="preserve">federal </w:t>
      </w:r>
      <w:r w:rsidRPr="006D12FA">
        <w:rPr>
          <w:rStyle w:val="StyleUnderline"/>
          <w:highlight w:val="yellow"/>
        </w:rPr>
        <w:t>employees</w:t>
      </w:r>
      <w:r w:rsidRPr="00E3365B">
        <w:rPr>
          <w:rStyle w:val="StyleUnderline"/>
        </w:rPr>
        <w:t xml:space="preserve"> who may</w:t>
      </w:r>
      <w:r w:rsidRPr="00E3365B">
        <w:rPr>
          <w:sz w:val="16"/>
        </w:rPr>
        <w:t xml:space="preserve"> </w:t>
      </w:r>
      <w:proofErr w:type="gramStart"/>
      <w:r w:rsidRPr="006D12FA">
        <w:rPr>
          <w:rStyle w:val="Emphasis"/>
          <w:highlight w:val="yellow"/>
        </w:rPr>
        <w:t>actually impact</w:t>
      </w:r>
      <w:proofErr w:type="gramEnd"/>
      <w:r w:rsidRPr="00E3365B">
        <w:rPr>
          <w:rStyle w:val="Emphasis"/>
        </w:rPr>
        <w:t xml:space="preserve"> national </w:t>
      </w:r>
      <w:r w:rsidRPr="006D12FA">
        <w:rPr>
          <w:rStyle w:val="Emphasis"/>
          <w:highlight w:val="yellow"/>
        </w:rPr>
        <w:t>security</w:t>
      </w:r>
      <w:r w:rsidRPr="00E3365B">
        <w:rPr>
          <w:sz w:val="16"/>
        </w:rPr>
        <w:t>—</w:t>
      </w:r>
      <w:r w:rsidRPr="00E3365B">
        <w:rPr>
          <w:rStyle w:val="StyleUnderline"/>
        </w:rPr>
        <w:t>such as</w:t>
      </w:r>
      <w:r w:rsidRPr="00E3365B">
        <w:rPr>
          <w:sz w:val="16"/>
        </w:rPr>
        <w:t xml:space="preserve"> law enforcement officers like uniformed Border Protection personnel in the </w:t>
      </w:r>
      <w:r w:rsidRPr="00E3365B">
        <w:rPr>
          <w:rStyle w:val="Emphasis"/>
        </w:rPr>
        <w:t>D</w:t>
      </w:r>
      <w:r w:rsidRPr="00E3365B">
        <w:rPr>
          <w:sz w:val="16"/>
        </w:rPr>
        <w:t xml:space="preserve">epartment of </w:t>
      </w:r>
      <w:r w:rsidRPr="00E3365B">
        <w:rPr>
          <w:rStyle w:val="Emphasis"/>
        </w:rPr>
        <w:t>H</w:t>
      </w:r>
      <w:r w:rsidRPr="00E3365B">
        <w:rPr>
          <w:sz w:val="16"/>
        </w:rPr>
        <w:t xml:space="preserve">omeland </w:t>
      </w:r>
      <w:r w:rsidRPr="00E3365B">
        <w:rPr>
          <w:rStyle w:val="Emphasis"/>
        </w:rPr>
        <w:t>S</w:t>
      </w:r>
      <w:r w:rsidRPr="00E3365B">
        <w:rPr>
          <w:sz w:val="16"/>
        </w:rPr>
        <w:t xml:space="preserve">ecurity, </w:t>
      </w:r>
      <w:r w:rsidRPr="00E3365B">
        <w:rPr>
          <w:rStyle w:val="StyleUnderline"/>
        </w:rPr>
        <w:t>whose</w:t>
      </w:r>
      <w:r w:rsidRPr="00E3365B">
        <w:rPr>
          <w:sz w:val="16"/>
        </w:rPr>
        <w:t xml:space="preserve"> </w:t>
      </w:r>
      <w:r w:rsidRPr="006D12FA">
        <w:rPr>
          <w:rStyle w:val="Emphasis"/>
          <w:highlight w:val="yellow"/>
        </w:rPr>
        <w:t>union</w:t>
      </w:r>
      <w:r w:rsidRPr="00E3365B">
        <w:rPr>
          <w:sz w:val="16"/>
        </w:rPr>
        <w:t xml:space="preserve"> </w:t>
      </w:r>
      <w:r w:rsidRPr="00E3365B">
        <w:rPr>
          <w:rStyle w:val="StyleUnderline"/>
        </w:rPr>
        <w:t xml:space="preserve">has </w:t>
      </w:r>
      <w:r w:rsidRPr="006D12FA">
        <w:rPr>
          <w:rStyle w:val="StyleUnderline"/>
          <w:highlight w:val="yellow"/>
        </w:rPr>
        <w:t>been</w:t>
      </w:r>
      <w:r w:rsidRPr="00E3365B">
        <w:rPr>
          <w:rStyle w:val="StyleUnderline"/>
        </w:rPr>
        <w:t xml:space="preserve"> a </w:t>
      </w:r>
      <w:r w:rsidRPr="006D12FA">
        <w:rPr>
          <w:rStyle w:val="StyleUnderline"/>
          <w:highlight w:val="yellow"/>
        </w:rPr>
        <w:t>strong</w:t>
      </w:r>
      <w:r w:rsidRPr="00E3365B">
        <w:rPr>
          <w:rStyle w:val="StyleUnderline"/>
        </w:rPr>
        <w:t xml:space="preserve"> </w:t>
      </w:r>
      <w:r w:rsidRPr="006D12FA">
        <w:rPr>
          <w:rStyle w:val="StyleUnderline"/>
        </w:rPr>
        <w:t>and</w:t>
      </w:r>
      <w:r w:rsidRPr="00E3365B">
        <w:rPr>
          <w:rStyle w:val="StyleUnderline"/>
        </w:rPr>
        <w:t xml:space="preserve"> vocal supporter</w:t>
      </w:r>
      <w:r w:rsidRPr="00E3365B">
        <w:rPr>
          <w:sz w:val="16"/>
        </w:rPr>
        <w:t xml:space="preserve"> of President Trump—</w:t>
      </w:r>
      <w:r w:rsidRPr="006D12FA">
        <w:rPr>
          <w:rStyle w:val="StyleUnderline"/>
          <w:highlight w:val="yellow"/>
        </w:rPr>
        <w:t>are</w:t>
      </w:r>
      <w:r w:rsidRPr="006D12FA">
        <w:rPr>
          <w:sz w:val="16"/>
          <w:highlight w:val="yellow"/>
        </w:rPr>
        <w:t xml:space="preserve"> </w:t>
      </w:r>
      <w:r w:rsidRPr="006D12FA">
        <w:rPr>
          <w:rStyle w:val="Emphasis"/>
          <w:highlight w:val="yellow"/>
        </w:rPr>
        <w:t>not</w:t>
      </w:r>
      <w:r w:rsidRPr="00E3365B">
        <w:rPr>
          <w:rStyle w:val="Emphasis"/>
        </w:rPr>
        <w:t xml:space="preserve"> covered</w:t>
      </w:r>
      <w:r w:rsidRPr="00E3365B">
        <w:rPr>
          <w:sz w:val="16"/>
        </w:rPr>
        <w:t xml:space="preserve"> </w:t>
      </w:r>
      <w:r w:rsidRPr="00E3365B">
        <w:rPr>
          <w:rStyle w:val="StyleUnderline"/>
        </w:rPr>
        <w:t>by any such national security exclusion</w:t>
      </w:r>
      <w:r w:rsidRPr="00E3365B">
        <w:rPr>
          <w:sz w:val="16"/>
        </w:rPr>
        <w:t xml:space="preserve">. So says the fact sheet accompanying EO 14251. </w:t>
      </w:r>
      <w:r w:rsidRPr="006D12FA">
        <w:rPr>
          <w:rStyle w:val="StyleUnderline"/>
          <w:highlight w:val="yellow"/>
        </w:rPr>
        <w:t>Why are</w:t>
      </w:r>
      <w:r w:rsidRPr="006D12FA">
        <w:rPr>
          <w:sz w:val="16"/>
          <w:highlight w:val="yellow"/>
        </w:rPr>
        <w:t xml:space="preserve"> </w:t>
      </w:r>
      <w:r w:rsidRPr="006D12FA">
        <w:rPr>
          <w:rStyle w:val="Emphasis"/>
          <w:highlight w:val="yellow"/>
        </w:rPr>
        <w:t>those</w:t>
      </w:r>
      <w:r w:rsidRPr="00E3365B">
        <w:rPr>
          <w:rStyle w:val="Emphasis"/>
        </w:rPr>
        <w:t xml:space="preserve"> employees</w:t>
      </w:r>
      <w:r w:rsidRPr="00E3365B">
        <w:rPr>
          <w:sz w:val="16"/>
        </w:rPr>
        <w:t xml:space="preserve"> </w:t>
      </w:r>
      <w:r w:rsidRPr="006D12FA">
        <w:rPr>
          <w:rStyle w:val="StyleUnderline"/>
          <w:highlight w:val="yellow"/>
        </w:rPr>
        <w:t>allowed</w:t>
      </w:r>
      <w:r w:rsidRPr="00E3365B">
        <w:rPr>
          <w:rStyle w:val="StyleUnderline"/>
        </w:rPr>
        <w:t xml:space="preserve"> to bargain and</w:t>
      </w:r>
      <w:r w:rsidRPr="00E3365B">
        <w:rPr>
          <w:sz w:val="16"/>
        </w:rPr>
        <w:t xml:space="preserve"> </w:t>
      </w:r>
      <w:r w:rsidRPr="00E3365B">
        <w:rPr>
          <w:rStyle w:val="Emphasis"/>
        </w:rPr>
        <w:t>VA</w:t>
      </w:r>
      <w:r w:rsidRPr="00E3365B">
        <w:rPr>
          <w:sz w:val="16"/>
        </w:rPr>
        <w:t xml:space="preserve"> nurses, </w:t>
      </w:r>
      <w:r w:rsidRPr="00E3365B">
        <w:rPr>
          <w:rStyle w:val="Emphasis"/>
        </w:rPr>
        <w:t>CDC</w:t>
      </w:r>
      <w:r w:rsidRPr="00E3365B">
        <w:rPr>
          <w:sz w:val="16"/>
        </w:rPr>
        <w:t xml:space="preserve"> analysts, </w:t>
      </w:r>
      <w:r w:rsidRPr="006D12FA">
        <w:rPr>
          <w:rStyle w:val="Emphasis"/>
          <w:highlight w:val="yellow"/>
        </w:rPr>
        <w:t>IRS</w:t>
      </w:r>
      <w:r w:rsidRPr="00E3365B">
        <w:rPr>
          <w:sz w:val="16"/>
        </w:rPr>
        <w:t xml:space="preserve"> customer service representatives, </w:t>
      </w:r>
      <w:r w:rsidRPr="00E3365B">
        <w:rPr>
          <w:rStyle w:val="StyleUnderline"/>
        </w:rPr>
        <w:t xml:space="preserve">etc., are </w:t>
      </w:r>
      <w:r w:rsidRPr="006D12FA">
        <w:rPr>
          <w:rStyle w:val="StyleUnderline"/>
          <w:highlight w:val="yellow"/>
        </w:rPr>
        <w:t>not</w:t>
      </w:r>
      <w:r w:rsidRPr="006D12FA">
        <w:rPr>
          <w:sz w:val="16"/>
        </w:rPr>
        <w:t>?</w:t>
      </w:r>
    </w:p>
    <w:p w14:paraId="2F631AE5" w14:textId="77777777" w:rsidR="001B7FF6" w:rsidRDefault="001B7FF6" w:rsidP="001B7FF6">
      <w:pPr>
        <w:pStyle w:val="Heading3"/>
      </w:pPr>
      <w:r>
        <w:t>Link Turn</w:t>
      </w:r>
    </w:p>
    <w:p w14:paraId="080B9AA3" w14:textId="77777777" w:rsidR="001B7FF6" w:rsidRDefault="001B7FF6" w:rsidP="001B7FF6">
      <w:pPr>
        <w:pStyle w:val="Analytic"/>
      </w:pPr>
    </w:p>
    <w:p w14:paraId="403811B8" w14:textId="77777777" w:rsidR="001B7FF6" w:rsidRDefault="001B7FF6" w:rsidP="001B7FF6"/>
    <w:p w14:paraId="420C83A7" w14:textId="77777777" w:rsidR="001B7FF6" w:rsidRDefault="001B7FF6" w:rsidP="001B7FF6"/>
    <w:p w14:paraId="75238644" w14:textId="77777777" w:rsidR="001B7FF6" w:rsidRDefault="001B7FF6" w:rsidP="001B7FF6">
      <w:pPr>
        <w:pStyle w:val="Analytic"/>
      </w:pPr>
    </w:p>
    <w:p w14:paraId="6EE2CE6B" w14:textId="77777777" w:rsidR="001B7FF6" w:rsidRDefault="001B7FF6" w:rsidP="001B7FF6"/>
    <w:p w14:paraId="0E15D87C" w14:textId="77777777" w:rsidR="001B7FF6" w:rsidRDefault="001B7FF6" w:rsidP="001B7FF6"/>
    <w:p w14:paraId="771EB907" w14:textId="77777777" w:rsidR="001B7FF6" w:rsidRDefault="001B7FF6" w:rsidP="001B7FF6">
      <w:pPr>
        <w:pStyle w:val="Analytic"/>
      </w:pPr>
    </w:p>
    <w:p w14:paraId="70AD3348" w14:textId="77777777" w:rsidR="001B7FF6" w:rsidRPr="00111224" w:rsidRDefault="001B7FF6" w:rsidP="001B7FF6"/>
    <w:p w14:paraId="3F95472B" w14:textId="77777777" w:rsidR="001B7FF6" w:rsidRDefault="001B7FF6" w:rsidP="001B7FF6">
      <w:pPr>
        <w:pStyle w:val="Heading3"/>
      </w:pPr>
      <w:r>
        <w:t>AT: Speed I/L---AT: National Security</w:t>
      </w:r>
    </w:p>
    <w:p w14:paraId="5CD819C1" w14:textId="77777777" w:rsidR="001B7FF6" w:rsidRPr="00C613EF" w:rsidRDefault="001B7FF6" w:rsidP="001B7FF6">
      <w:pPr>
        <w:pStyle w:val="Heading4"/>
      </w:pPr>
      <w:r w:rsidRPr="00106B3E">
        <w:rPr>
          <w:u w:val="single"/>
        </w:rPr>
        <w:t>Exemptions</w:t>
      </w:r>
      <w:r>
        <w:t xml:space="preserve"> solve concerns.</w:t>
      </w:r>
    </w:p>
    <w:p w14:paraId="6960F8D9" w14:textId="77777777" w:rsidR="001B7FF6" w:rsidRDefault="001B7FF6" w:rsidP="001B7FF6">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483780B6" w14:textId="77777777" w:rsidR="001B7FF6" w:rsidRPr="00E3365B" w:rsidRDefault="001B7FF6" w:rsidP="001B7FF6">
      <w:pPr>
        <w:rPr>
          <w:sz w:val="16"/>
        </w:rPr>
      </w:pPr>
      <w:r w:rsidRPr="00E3365B">
        <w:rPr>
          <w:sz w:val="16"/>
        </w:rPr>
        <w:t>The president’s e</w:t>
      </w:r>
      <w:r w:rsidRPr="007464CB">
        <w:rPr>
          <w:rStyle w:val="Emphasis"/>
        </w:rPr>
        <w:t>x</w:t>
      </w:r>
      <w:r w:rsidRPr="00E3365B">
        <w:rPr>
          <w:sz w:val="16"/>
        </w:rPr>
        <w:t xml:space="preserve">ecutive </w:t>
      </w:r>
      <w:r w:rsidRPr="007464CB">
        <w:rPr>
          <w:rStyle w:val="Emphasis"/>
        </w:rPr>
        <w:t>o</w:t>
      </w:r>
      <w:r w:rsidRPr="00E3365B">
        <w:rPr>
          <w:sz w:val="16"/>
        </w:rPr>
        <w:t>rder</w:t>
      </w:r>
      <w:r w:rsidRPr="007464CB">
        <w:rPr>
          <w:rStyle w:val="Emphasis"/>
        </w:rPr>
        <w:t>s</w:t>
      </w:r>
      <w:r w:rsidRPr="00E3365B">
        <w:rPr>
          <w:sz w:val="16"/>
        </w:rPr>
        <w:t xml:space="preserve"> </w:t>
      </w:r>
      <w:r w:rsidRPr="007464CB">
        <w:rPr>
          <w:rStyle w:val="StyleUnderline"/>
        </w:rPr>
        <w:t>are a solution</w:t>
      </w:r>
      <w:r w:rsidRPr="00E3365B">
        <w:rPr>
          <w:sz w:val="16"/>
        </w:rPr>
        <w:t xml:space="preserve"> </w:t>
      </w:r>
      <w:r w:rsidRPr="007464CB">
        <w:rPr>
          <w:rStyle w:val="Emphasis"/>
        </w:rPr>
        <w:t>in search</w:t>
      </w:r>
      <w:r w:rsidRPr="00E3365B">
        <w:rPr>
          <w:sz w:val="16"/>
        </w:rPr>
        <w:t xml:space="preserve"> </w:t>
      </w:r>
      <w:r w:rsidRPr="007464CB">
        <w:rPr>
          <w:rStyle w:val="StyleUnderline"/>
        </w:rPr>
        <w:t>of a problem</w:t>
      </w:r>
      <w:r w:rsidRPr="00E3365B">
        <w:rPr>
          <w:sz w:val="16"/>
        </w:rPr>
        <w:t>.</w:t>
      </w:r>
    </w:p>
    <w:p w14:paraId="1451A4D4" w14:textId="77777777" w:rsidR="001B7FF6" w:rsidRPr="00E3365B" w:rsidRDefault="001B7FF6" w:rsidP="001B7FF6">
      <w:pPr>
        <w:rPr>
          <w:sz w:val="16"/>
        </w:rPr>
      </w:pPr>
      <w:r w:rsidRPr="00E3365B">
        <w:rPr>
          <w:sz w:val="16"/>
        </w:rPr>
        <w:t xml:space="preserve">The 1978 </w:t>
      </w:r>
      <w:r w:rsidRPr="00A361FD">
        <w:rPr>
          <w:rStyle w:val="Emphasis"/>
          <w:highlight w:val="yellow"/>
        </w:rPr>
        <w:t>CSRA</w:t>
      </w:r>
      <w:r w:rsidRPr="00E3365B">
        <w:rPr>
          <w:sz w:val="16"/>
        </w:rPr>
        <w:t xml:space="preserve"> already </w:t>
      </w:r>
      <w:r w:rsidRPr="00A361FD">
        <w:rPr>
          <w:rStyle w:val="StyleUnderline"/>
          <w:highlight w:val="yellow"/>
        </w:rPr>
        <w:t>provides</w:t>
      </w:r>
      <w:r w:rsidRPr="00E3365B">
        <w:rPr>
          <w:sz w:val="16"/>
        </w:rPr>
        <w:t xml:space="preserve"> two </w:t>
      </w:r>
      <w:r w:rsidRPr="00E46BD1">
        <w:rPr>
          <w:rStyle w:val="Emphasis"/>
        </w:rPr>
        <w:t xml:space="preserve">complementary </w:t>
      </w:r>
      <w:r w:rsidRPr="00A361FD">
        <w:rPr>
          <w:rStyle w:val="Emphasis"/>
          <w:highlight w:val="yellow"/>
        </w:rPr>
        <w:t>procedures</w:t>
      </w:r>
      <w:r w:rsidRPr="00A361FD">
        <w:rPr>
          <w:sz w:val="16"/>
          <w:highlight w:val="yellow"/>
        </w:rPr>
        <w:t xml:space="preserve"> </w:t>
      </w:r>
      <w:r w:rsidRPr="00A361FD">
        <w:rPr>
          <w:rStyle w:val="StyleUnderline"/>
          <w:highlight w:val="yellow"/>
        </w:rPr>
        <w:t>to prevent “nat</w:t>
      </w:r>
      <w:r w:rsidRPr="00E46BD1">
        <w:rPr>
          <w:rStyle w:val="StyleUnderline"/>
        </w:rPr>
        <w:t xml:space="preserve">ional </w:t>
      </w:r>
      <w:r w:rsidRPr="00A361FD">
        <w:rPr>
          <w:rStyle w:val="StyleUnderline"/>
          <w:highlight w:val="yellow"/>
        </w:rPr>
        <w:t>security” from invading</w:t>
      </w:r>
      <w:r w:rsidRPr="00E46BD1">
        <w:rPr>
          <w:rStyle w:val="StyleUnderline"/>
        </w:rPr>
        <w:t xml:space="preserve"> the sphere of federal collective </w:t>
      </w:r>
      <w:r w:rsidRPr="00A361FD">
        <w:rPr>
          <w:rStyle w:val="StyleUnderline"/>
          <w:highlight w:val="yellow"/>
        </w:rPr>
        <w:t>bargaining</w:t>
      </w:r>
      <w:r w:rsidRPr="00E3365B">
        <w:rPr>
          <w:sz w:val="16"/>
        </w:rPr>
        <w:t xml:space="preserve">. </w:t>
      </w:r>
    </w:p>
    <w:p w14:paraId="1B2D2346" w14:textId="77777777" w:rsidR="001B7FF6" w:rsidRPr="00E3365B" w:rsidRDefault="001B7FF6" w:rsidP="001B7FF6">
      <w:pPr>
        <w:rPr>
          <w:sz w:val="16"/>
        </w:rPr>
      </w:pPr>
      <w:r w:rsidRPr="00E3365B">
        <w:rPr>
          <w:sz w:val="16"/>
        </w:rPr>
        <w:t xml:space="preserve">First, </w:t>
      </w:r>
      <w:r w:rsidRPr="00E46BD1">
        <w:rPr>
          <w:rStyle w:val="StyleUnderline"/>
        </w:rPr>
        <w:t xml:space="preserve">if an </w:t>
      </w:r>
      <w:r w:rsidRPr="00A361FD">
        <w:rPr>
          <w:rStyle w:val="StyleUnderline"/>
          <w:highlight w:val="yellow"/>
        </w:rPr>
        <w:t>agency</w:t>
      </w:r>
      <w:r w:rsidRPr="00E3365B">
        <w:rPr>
          <w:sz w:val="16"/>
        </w:rPr>
        <w:t xml:space="preserve"> </w:t>
      </w:r>
      <w:r w:rsidRPr="00E46BD1">
        <w:rPr>
          <w:rStyle w:val="Emphasis"/>
        </w:rPr>
        <w:t>believes</w:t>
      </w:r>
      <w:r w:rsidRPr="00E3365B">
        <w:rPr>
          <w:sz w:val="16"/>
        </w:rPr>
        <w:t xml:space="preserve"> that a </w:t>
      </w:r>
      <w:r w:rsidRPr="00E46BD1">
        <w:rPr>
          <w:rStyle w:val="StyleUnderline"/>
        </w:rPr>
        <w:t>union proposal directly or indirectly</w:t>
      </w:r>
      <w:r w:rsidRPr="00E3365B">
        <w:rPr>
          <w:sz w:val="16"/>
        </w:rPr>
        <w:t xml:space="preserve"> </w:t>
      </w:r>
      <w:r w:rsidRPr="00E46BD1">
        <w:rPr>
          <w:rStyle w:val="Emphasis"/>
        </w:rPr>
        <w:t>impedes national security</w:t>
      </w:r>
      <w:r w:rsidRPr="00E3365B">
        <w:rPr>
          <w:sz w:val="16"/>
        </w:rPr>
        <w:t xml:space="preserve">, </w:t>
      </w:r>
      <w:r w:rsidRPr="00E46BD1">
        <w:rPr>
          <w:rStyle w:val="StyleUnderline"/>
        </w:rPr>
        <w:t xml:space="preserve">it </w:t>
      </w:r>
      <w:r w:rsidRPr="00A361FD">
        <w:rPr>
          <w:rStyle w:val="StyleUnderline"/>
          <w:highlight w:val="yellow"/>
        </w:rPr>
        <w:t>can declare</w:t>
      </w:r>
      <w:r w:rsidRPr="00E46BD1">
        <w:rPr>
          <w:rStyle w:val="StyleUnderline"/>
        </w:rPr>
        <w:t xml:space="preserve"> that </w:t>
      </w:r>
      <w:r w:rsidRPr="00A361FD">
        <w:rPr>
          <w:rStyle w:val="StyleUnderline"/>
          <w:highlight w:val="yellow"/>
        </w:rPr>
        <w:t>proposal</w:t>
      </w:r>
      <w:r w:rsidRPr="00A361FD">
        <w:rPr>
          <w:sz w:val="16"/>
          <w:highlight w:val="yellow"/>
        </w:rPr>
        <w:t xml:space="preserve"> </w:t>
      </w:r>
      <w:r w:rsidRPr="00A361FD">
        <w:rPr>
          <w:rStyle w:val="Emphasis"/>
          <w:highlight w:val="yellow"/>
        </w:rPr>
        <w:t>“non-negotiable”</w:t>
      </w:r>
      <w:r w:rsidRPr="00E3365B">
        <w:rPr>
          <w:sz w:val="16"/>
        </w:rPr>
        <w:t xml:space="preserve"> </w:t>
      </w:r>
      <w:r w:rsidRPr="00E46BD1">
        <w:rPr>
          <w:rStyle w:val="StyleUnderline"/>
        </w:rPr>
        <w:t>and thereafter</w:t>
      </w:r>
      <w:r w:rsidRPr="00E3365B">
        <w:rPr>
          <w:sz w:val="16"/>
        </w:rPr>
        <w:t xml:space="preserve">, it can </w:t>
      </w:r>
      <w:r w:rsidRPr="00E46BD1">
        <w:rPr>
          <w:rStyle w:val="StyleUnderline"/>
        </w:rPr>
        <w:t>simply refuse to bargain</w:t>
      </w:r>
      <w:r w:rsidRPr="00E3365B">
        <w:rPr>
          <w:sz w:val="16"/>
        </w:rPr>
        <w:t xml:space="preserve"> any further on that proposal. If </w:t>
      </w:r>
      <w:r w:rsidRPr="00E46BD1">
        <w:rPr>
          <w:rStyle w:val="StyleUnderline"/>
        </w:rPr>
        <w:t>the</w:t>
      </w:r>
      <w:r w:rsidRPr="00E3365B">
        <w:rPr>
          <w:sz w:val="16"/>
        </w:rPr>
        <w:t xml:space="preserve"> </w:t>
      </w:r>
      <w:r w:rsidRPr="00A361FD">
        <w:rPr>
          <w:rStyle w:val="Emphasis"/>
          <w:highlight w:val="yellow"/>
        </w:rPr>
        <w:t>union</w:t>
      </w:r>
      <w:r w:rsidRPr="00E3365B">
        <w:rPr>
          <w:sz w:val="16"/>
        </w:rPr>
        <w:t xml:space="preserve"> disagrees with that agency’s non-negotiability determination, it </w:t>
      </w:r>
      <w:r w:rsidRPr="00A361FD">
        <w:rPr>
          <w:rStyle w:val="StyleUnderline"/>
          <w:highlight w:val="yellow"/>
        </w:rPr>
        <w:t>can</w:t>
      </w:r>
      <w:r w:rsidRPr="00E3365B">
        <w:rPr>
          <w:sz w:val="16"/>
        </w:rPr>
        <w:t xml:space="preserve"> </w:t>
      </w:r>
      <w:r w:rsidRPr="00E46BD1">
        <w:rPr>
          <w:rStyle w:val="Emphasis"/>
        </w:rPr>
        <w:t>file a</w:t>
      </w:r>
      <w:r w:rsidRPr="00E3365B">
        <w:rPr>
          <w:sz w:val="16"/>
        </w:rPr>
        <w:t xml:space="preserve"> negotiability </w:t>
      </w:r>
      <w:r w:rsidRPr="00A361FD">
        <w:rPr>
          <w:rStyle w:val="Emphasis"/>
          <w:highlight w:val="yellow"/>
        </w:rPr>
        <w:t>appeal</w:t>
      </w:r>
      <w:r w:rsidRPr="00E3365B">
        <w:rPr>
          <w:sz w:val="16"/>
        </w:rPr>
        <w:t xml:space="preserve"> </w:t>
      </w:r>
      <w:r w:rsidRPr="00E46BD1">
        <w:rPr>
          <w:rStyle w:val="StyleUnderline"/>
        </w:rPr>
        <w:t>with the</w:t>
      </w:r>
      <w:r w:rsidRPr="00E3365B">
        <w:rPr>
          <w:sz w:val="16"/>
        </w:rPr>
        <w:t xml:space="preserve"> </w:t>
      </w:r>
      <w:r w:rsidRPr="00E46BD1">
        <w:rPr>
          <w:rStyle w:val="Emphasis"/>
        </w:rPr>
        <w:t>F</w:t>
      </w:r>
      <w:r w:rsidRPr="00E3365B">
        <w:rPr>
          <w:sz w:val="16"/>
        </w:rPr>
        <w:t xml:space="preserve">ederal </w:t>
      </w:r>
      <w:r w:rsidRPr="00E46BD1">
        <w:rPr>
          <w:rStyle w:val="Emphasis"/>
        </w:rPr>
        <w:t>L</w:t>
      </w:r>
      <w:r w:rsidRPr="00E3365B">
        <w:rPr>
          <w:sz w:val="16"/>
        </w:rPr>
        <w:t xml:space="preserve">abor </w:t>
      </w:r>
      <w:r w:rsidRPr="00E46BD1">
        <w:rPr>
          <w:rStyle w:val="Emphasis"/>
        </w:rPr>
        <w:t>R</w:t>
      </w:r>
      <w:r w:rsidRPr="00E3365B">
        <w:rPr>
          <w:sz w:val="16"/>
        </w:rPr>
        <w:t xml:space="preserve">elations </w:t>
      </w:r>
      <w:r w:rsidRPr="00E46BD1">
        <w:rPr>
          <w:rStyle w:val="Emphasis"/>
        </w:rPr>
        <w:t>A</w:t>
      </w:r>
      <w:r w:rsidRPr="00E3365B">
        <w:rPr>
          <w:sz w:val="16"/>
        </w:rPr>
        <w:t xml:space="preserve">uthority, an agency established by the 1978 CSRA, </w:t>
      </w:r>
      <w:r w:rsidRPr="00E46BD1">
        <w:rPr>
          <w:rStyle w:val="StyleUnderline"/>
        </w:rPr>
        <w:t>and have it adjudicated</w:t>
      </w:r>
      <w:r w:rsidRPr="00E3365B">
        <w:rPr>
          <w:sz w:val="16"/>
        </w:rPr>
        <w:t>. And if it loses, it may appeal to the federal courts.</w:t>
      </w:r>
    </w:p>
    <w:p w14:paraId="2DAEE822" w14:textId="77777777" w:rsidR="001B7FF6" w:rsidRPr="00E3365B" w:rsidRDefault="001B7FF6" w:rsidP="001B7FF6">
      <w:pPr>
        <w:rPr>
          <w:sz w:val="16"/>
        </w:rPr>
      </w:pPr>
      <w:r w:rsidRPr="00E3365B">
        <w:rPr>
          <w:sz w:val="16"/>
        </w:rPr>
        <w:t xml:space="preserve">Moreover, </w:t>
      </w:r>
      <w:r w:rsidRPr="00A361FD">
        <w:rPr>
          <w:rStyle w:val="StyleUnderline"/>
          <w:highlight w:val="yellow"/>
        </w:rPr>
        <w:t>if</w:t>
      </w:r>
      <w:r w:rsidRPr="00E3365B">
        <w:rPr>
          <w:rStyle w:val="StyleUnderline"/>
        </w:rPr>
        <w:t xml:space="preserve"> there’s </w:t>
      </w:r>
      <w:r w:rsidRPr="00A361FD">
        <w:rPr>
          <w:rStyle w:val="StyleUnderline"/>
          <w:highlight w:val="yellow"/>
        </w:rPr>
        <w:t>a</w:t>
      </w:r>
      <w:r w:rsidRPr="00E3365B">
        <w:rPr>
          <w:sz w:val="16"/>
        </w:rPr>
        <w:t xml:space="preserve"> </w:t>
      </w:r>
      <w:r w:rsidRPr="00E3365B">
        <w:rPr>
          <w:rStyle w:val="Emphasis"/>
        </w:rPr>
        <w:t xml:space="preserve">national </w:t>
      </w:r>
      <w:r w:rsidRPr="00A361FD">
        <w:rPr>
          <w:rStyle w:val="Emphasis"/>
          <w:highlight w:val="yellow"/>
        </w:rPr>
        <w:t>security exigency</w:t>
      </w:r>
      <w:r w:rsidRPr="00E3365B">
        <w:rPr>
          <w:sz w:val="16"/>
        </w:rPr>
        <w:t xml:space="preserve">, Section 7106(a)(2)(D) of </w:t>
      </w:r>
      <w:r w:rsidRPr="00E3365B">
        <w:rPr>
          <w:rStyle w:val="StyleUnderline"/>
        </w:rPr>
        <w:t>that</w:t>
      </w:r>
      <w:r w:rsidRPr="00E3365B">
        <w:rPr>
          <w:sz w:val="16"/>
        </w:rPr>
        <w:t xml:space="preserve"> same 1978 </w:t>
      </w:r>
      <w:r w:rsidRPr="00E3365B">
        <w:rPr>
          <w:rStyle w:val="Emphasis"/>
        </w:rPr>
        <w:t>CSRA</w:t>
      </w:r>
      <w:r w:rsidRPr="00E3365B">
        <w:rPr>
          <w:sz w:val="16"/>
        </w:rPr>
        <w:t xml:space="preserve"> </w:t>
      </w:r>
      <w:r w:rsidRPr="00E3365B">
        <w:rPr>
          <w:rStyle w:val="StyleUnderline"/>
        </w:rPr>
        <w:t xml:space="preserve">states an </w:t>
      </w:r>
      <w:r w:rsidRPr="00A361FD">
        <w:rPr>
          <w:rStyle w:val="StyleUnderline"/>
          <w:highlight w:val="yellow"/>
        </w:rPr>
        <w:t>agency may “take</w:t>
      </w:r>
      <w:r w:rsidRPr="00E3365B">
        <w:rPr>
          <w:rStyle w:val="StyleUnderline"/>
        </w:rPr>
        <w:t xml:space="preserve"> any </w:t>
      </w:r>
      <w:r w:rsidRPr="00A361FD">
        <w:rPr>
          <w:rStyle w:val="StyleUnderline"/>
          <w:highlight w:val="yellow"/>
        </w:rPr>
        <w:t>actions</w:t>
      </w:r>
      <w:r w:rsidRPr="00E3365B">
        <w:rPr>
          <w:rStyle w:val="StyleUnderline"/>
        </w:rPr>
        <w:t xml:space="preserve"> that may be </w:t>
      </w:r>
      <w:r w:rsidRPr="00A361FD">
        <w:rPr>
          <w:rStyle w:val="StyleUnderline"/>
          <w:highlight w:val="yellow"/>
        </w:rPr>
        <w:t>necessary</w:t>
      </w:r>
      <w:r w:rsidRPr="00E3365B">
        <w:rPr>
          <w:rStyle w:val="StyleUnderline"/>
        </w:rPr>
        <w:t xml:space="preserve"> to carry out the agency mission</w:t>
      </w:r>
      <w:r w:rsidRPr="00E3365B">
        <w:rPr>
          <w:sz w:val="16"/>
        </w:rPr>
        <w:t xml:space="preserve"> </w:t>
      </w:r>
      <w:r w:rsidRPr="00E3365B">
        <w:rPr>
          <w:rStyle w:val="Emphasis"/>
        </w:rPr>
        <w:t>in the case of an emergency</w:t>
      </w:r>
      <w:r w:rsidRPr="00E3365B">
        <w:rPr>
          <w:sz w:val="16"/>
        </w:rPr>
        <w:t xml:space="preserve">,” </w:t>
      </w:r>
      <w:r w:rsidRPr="00E3365B">
        <w:rPr>
          <w:rStyle w:val="StyleUnderline"/>
        </w:rPr>
        <w:t>including</w:t>
      </w:r>
      <w:r w:rsidRPr="00E3365B">
        <w:rPr>
          <w:sz w:val="16"/>
        </w:rPr>
        <w:t xml:space="preserve"> </w:t>
      </w:r>
      <w:r w:rsidRPr="00A361FD">
        <w:rPr>
          <w:rStyle w:val="Emphasis"/>
          <w:highlight w:val="yellow"/>
        </w:rPr>
        <w:t>superseding</w:t>
      </w:r>
      <w:r w:rsidRPr="00E3365B">
        <w:rPr>
          <w:sz w:val="16"/>
        </w:rPr>
        <w:t xml:space="preserve"> </w:t>
      </w:r>
      <w:r w:rsidRPr="00E3365B">
        <w:rPr>
          <w:rStyle w:val="StyleUnderline"/>
        </w:rPr>
        <w:t xml:space="preserve">the terms of </w:t>
      </w:r>
      <w:r w:rsidRPr="00A361FD">
        <w:rPr>
          <w:rStyle w:val="StyleUnderline"/>
          <w:highlight w:val="yellow"/>
        </w:rPr>
        <w:t>a</w:t>
      </w:r>
      <w:r w:rsidRPr="00E3365B">
        <w:rPr>
          <w:rStyle w:val="StyleUnderline"/>
        </w:rPr>
        <w:t>n existing</w:t>
      </w:r>
      <w:r w:rsidRPr="00E3365B">
        <w:rPr>
          <w:sz w:val="16"/>
        </w:rPr>
        <w:t xml:space="preserve"> </w:t>
      </w:r>
      <w:r w:rsidRPr="00A361FD">
        <w:rPr>
          <w:rStyle w:val="Emphasis"/>
          <w:highlight w:val="yellow"/>
        </w:rPr>
        <w:t>c</w:t>
      </w:r>
      <w:r w:rsidRPr="00E3365B">
        <w:rPr>
          <w:sz w:val="16"/>
        </w:rPr>
        <w:t xml:space="preserve">ollective </w:t>
      </w:r>
      <w:r w:rsidRPr="00A361FD">
        <w:rPr>
          <w:rStyle w:val="Emphasis"/>
          <w:highlight w:val="yellow"/>
        </w:rPr>
        <w:t>b</w:t>
      </w:r>
      <w:r w:rsidRPr="00E3365B">
        <w:rPr>
          <w:sz w:val="16"/>
        </w:rPr>
        <w:t xml:space="preserve">argaining </w:t>
      </w:r>
      <w:r w:rsidRPr="00A361FD">
        <w:rPr>
          <w:rStyle w:val="Emphasis"/>
          <w:highlight w:val="yellow"/>
        </w:rPr>
        <w:t>a</w:t>
      </w:r>
      <w:r w:rsidRPr="00E3365B">
        <w:rPr>
          <w:sz w:val="16"/>
        </w:rPr>
        <w:t xml:space="preserve">greement. Thus, if an unexpected but </w:t>
      </w:r>
      <w:r w:rsidRPr="00E3365B">
        <w:rPr>
          <w:i/>
          <w:iCs/>
          <w:sz w:val="16"/>
        </w:rPr>
        <w:t>bona fide</w:t>
      </w:r>
      <w:r w:rsidRPr="00E3365B">
        <w:rPr>
          <w:sz w:val="16"/>
        </w:rPr>
        <w:t xml:space="preserve"> national security issue emerges and impedes an agency’s operation because of its collective bargaining obligations, that agency can declare an emergency and act. </w:t>
      </w:r>
    </w:p>
    <w:p w14:paraId="2A0C2091" w14:textId="77777777" w:rsidR="001B7FF6" w:rsidRPr="002B71C2" w:rsidRDefault="001B7FF6" w:rsidP="001B7FF6">
      <w:pPr>
        <w:rPr>
          <w:sz w:val="16"/>
        </w:rPr>
      </w:pPr>
      <w:r w:rsidRPr="00E3365B">
        <w:rPr>
          <w:sz w:val="16"/>
        </w:rPr>
        <w:t xml:space="preserve">But </w:t>
      </w:r>
      <w:r w:rsidRPr="007464CB">
        <w:rPr>
          <w:rStyle w:val="StyleUnderline"/>
        </w:rPr>
        <w:t xml:space="preserve">the </w:t>
      </w:r>
      <w:r w:rsidRPr="00A361FD">
        <w:rPr>
          <w:rStyle w:val="StyleUnderline"/>
          <w:highlight w:val="yellow"/>
        </w:rPr>
        <w:t>pres</w:t>
      </w:r>
      <w:r w:rsidRPr="00A361FD">
        <w:rPr>
          <w:rStyle w:val="StyleUnderline"/>
        </w:rPr>
        <w:t>ident</w:t>
      </w:r>
      <w:r w:rsidRPr="00A361FD">
        <w:rPr>
          <w:rStyle w:val="StyleUnderline"/>
          <w:highlight w:val="yellow"/>
        </w:rPr>
        <w:t>’s orders</w:t>
      </w:r>
      <w:r w:rsidRPr="00A361FD">
        <w:rPr>
          <w:sz w:val="16"/>
          <w:highlight w:val="yellow"/>
        </w:rPr>
        <w:t xml:space="preserve"> </w:t>
      </w:r>
      <w:r w:rsidRPr="00A361FD">
        <w:rPr>
          <w:rStyle w:val="Emphasis"/>
          <w:highlight w:val="yellow"/>
        </w:rPr>
        <w:t>cite no specific</w:t>
      </w:r>
      <w:r w:rsidRPr="00E3365B">
        <w:rPr>
          <w:sz w:val="16"/>
        </w:rPr>
        <w:t xml:space="preserve"> </w:t>
      </w:r>
      <w:r w:rsidRPr="007464CB">
        <w:rPr>
          <w:rStyle w:val="StyleUnderline"/>
        </w:rPr>
        <w:t xml:space="preserve">national security </w:t>
      </w:r>
      <w:r w:rsidRPr="00A361FD">
        <w:rPr>
          <w:rStyle w:val="StyleUnderline"/>
          <w:highlight w:val="yellow"/>
        </w:rPr>
        <w:t>threat or incident</w:t>
      </w:r>
      <w:r w:rsidRPr="007464CB">
        <w:rPr>
          <w:rStyle w:val="StyleUnderline"/>
        </w:rPr>
        <w:t>, past, present or future</w:t>
      </w:r>
      <w:r w:rsidRPr="00E3365B">
        <w:rPr>
          <w:sz w:val="16"/>
        </w:rPr>
        <w:t xml:space="preserve">. Thus, </w:t>
      </w:r>
      <w:r w:rsidRPr="007464CB">
        <w:rPr>
          <w:rStyle w:val="StyleUnderline"/>
        </w:rPr>
        <w:t>they are</w:t>
      </w:r>
      <w:r w:rsidRPr="00E3365B">
        <w:rPr>
          <w:sz w:val="16"/>
        </w:rPr>
        <w:t xml:space="preserve"> </w:t>
      </w:r>
      <w:r w:rsidRPr="007464CB">
        <w:rPr>
          <w:rStyle w:val="Emphasis"/>
        </w:rPr>
        <w:t>unnecessary</w:t>
      </w:r>
      <w:r w:rsidRPr="00E3365B">
        <w:rPr>
          <w:sz w:val="16"/>
        </w:rPr>
        <w:t>.</w:t>
      </w:r>
    </w:p>
    <w:p w14:paraId="2E4A27B4" w14:textId="77777777" w:rsidR="001B7FF6" w:rsidRDefault="001B7FF6" w:rsidP="001B7FF6"/>
    <w:p w14:paraId="6DE1F3BD" w14:textId="77777777" w:rsidR="001B7FF6" w:rsidRPr="00B31C47" w:rsidRDefault="001B7FF6" w:rsidP="001B7FF6">
      <w:pPr>
        <w:pStyle w:val="Heading4"/>
      </w:pPr>
      <w:r>
        <w:t xml:space="preserve">Historical evidence is </w:t>
      </w:r>
      <w:r>
        <w:rPr>
          <w:u w:val="single"/>
        </w:rPr>
        <w:t>Aff</w:t>
      </w:r>
      <w:r>
        <w:t>.</w:t>
      </w:r>
    </w:p>
    <w:p w14:paraId="10508137" w14:textId="77777777" w:rsidR="001B7FF6" w:rsidRDefault="001B7FF6" w:rsidP="001B7FF6">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B79CFA7" w14:textId="77777777" w:rsidR="001B7FF6" w:rsidRPr="00874B37" w:rsidRDefault="001B7FF6" w:rsidP="001B7FF6">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B202E1C" w14:textId="77777777" w:rsidR="001B7FF6" w:rsidRPr="00874B37" w:rsidRDefault="001B7FF6" w:rsidP="001B7FF6">
      <w:pPr>
        <w:rPr>
          <w:sz w:val="16"/>
        </w:rPr>
      </w:pPr>
      <w:r w:rsidRPr="00874B37">
        <w:rPr>
          <w:sz w:val="16"/>
        </w:rPr>
        <w:t>Tradeoffs in the Administrative State</w:t>
      </w:r>
    </w:p>
    <w:p w14:paraId="6C95A623" w14:textId="77777777" w:rsidR="001B7FF6" w:rsidRPr="00874B37" w:rsidRDefault="001B7FF6" w:rsidP="001B7FF6">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federal 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protections and </w:t>
      </w:r>
      <w:r w:rsidRPr="00FF66E8">
        <w:rPr>
          <w:rStyle w:val="StyleUnderline"/>
        </w:rPr>
        <w:t>autonomy</w:t>
      </w:r>
      <w:r w:rsidRPr="00874B37">
        <w:rPr>
          <w:rStyle w:val="StyleUnderline"/>
        </w:rPr>
        <w:t xml:space="preserve"> provided by</w:t>
      </w:r>
      <w:r w:rsidRPr="00874B37">
        <w:rPr>
          <w:sz w:val="16"/>
        </w:rPr>
        <w:t xml:space="preserve"> </w:t>
      </w:r>
      <w:r w:rsidRPr="00FF66E8">
        <w:rPr>
          <w:rStyle w:val="Emphasis"/>
          <w:highlight w:val="yellow"/>
        </w:rPr>
        <w:t>enforceable labor agreements</w:t>
      </w:r>
      <w:r w:rsidRPr="00FF66E8">
        <w:rPr>
          <w:sz w:val="16"/>
        </w:rPr>
        <w:t xml:space="preserve"> </w:t>
      </w:r>
      <w:r w:rsidRPr="00FF66E8">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in a variety of fields</w:t>
      </w:r>
      <w:r w:rsidRPr="00874B37">
        <w:rPr>
          <w:sz w:val="16"/>
        </w:rPr>
        <w:t xml:space="preserve"> (scientists, doctors, attorneys, economists, and experts in dozens more areas) to work for the executive branch, </w:t>
      </w:r>
      <w:r w:rsidRPr="00874B37">
        <w:rPr>
          <w:rStyle w:val="StyleUnderline"/>
        </w:rPr>
        <w:t>providing</w:t>
      </w:r>
      <w:r w:rsidRPr="00874B37">
        <w:rPr>
          <w:sz w:val="16"/>
        </w:rPr>
        <w:t xml:space="preserve"> </w:t>
      </w:r>
      <w:r w:rsidRPr="00874B37">
        <w:rPr>
          <w:rStyle w:val="Emphasis"/>
        </w:rPr>
        <w:t>valuable skills</w:t>
      </w:r>
      <w:r w:rsidRPr="00874B37">
        <w:rPr>
          <w:sz w:val="16"/>
        </w:rPr>
        <w:t xml:space="preserve"> </w:t>
      </w:r>
      <w:r w:rsidRPr="00874B37">
        <w:rPr>
          <w:rStyle w:val="StyleUnderline"/>
        </w:rPr>
        <w:t>for much lower pay than they would earn in the private sector</w:t>
      </w:r>
      <w:r w:rsidRPr="00874B37">
        <w:rPr>
          <w:sz w:val="16"/>
        </w:rPr>
        <w:t xml:space="preserve">. </w:t>
      </w:r>
      <w:r w:rsidRPr="00874B37">
        <w:rPr>
          <w:rStyle w:val="StyleUnderline"/>
        </w:rPr>
        <w:t>This</w:t>
      </w:r>
      <w:r w:rsidRPr="00874B37">
        <w:rPr>
          <w:sz w:val="16"/>
        </w:rPr>
        <w:t xml:space="preserve"> </w:t>
      </w:r>
      <w:r w:rsidRPr="00874B37">
        <w:rPr>
          <w:rStyle w:val="Emphasis"/>
        </w:rPr>
        <w:t>expanded</w:t>
      </w:r>
      <w:r w:rsidRPr="00874B37">
        <w:rPr>
          <w:sz w:val="16"/>
        </w:rPr>
        <w:t xml:space="preserve"> </w:t>
      </w:r>
      <w:r w:rsidRPr="00874B37">
        <w:rPr>
          <w:rStyle w:val="StyleUnderline"/>
        </w:rPr>
        <w:t xml:space="preserve">recruitment pool </w:t>
      </w:r>
      <w:r w:rsidRPr="00FF66E8">
        <w:rPr>
          <w:rStyle w:val="StyleUnderline"/>
          <w:highlight w:val="yellow"/>
        </w:rPr>
        <w:t>gives</w:t>
      </w:r>
      <w:r w:rsidRPr="00874B37">
        <w:rPr>
          <w:rStyle w:val="StyleUnderline"/>
        </w:rPr>
        <w:t xml:space="preserve"> the President </w:t>
      </w:r>
      <w:r w:rsidRPr="00FF66E8">
        <w:rPr>
          <w:rStyle w:val="StyleUnderline"/>
          <w:highlight w:val="yellow"/>
        </w:rPr>
        <w:t>power to</w:t>
      </w:r>
      <w:r w:rsidRPr="00FF66E8">
        <w:rPr>
          <w:sz w:val="16"/>
          <w:highlight w:val="yellow"/>
        </w:rPr>
        <w:t xml:space="preserve"> </w:t>
      </w:r>
      <w:r w:rsidRPr="00FF66E8">
        <w:rPr>
          <w:rStyle w:val="Emphasis"/>
          <w:highlight w:val="yellow"/>
        </w:rPr>
        <w:t>deliver</w:t>
      </w:r>
      <w:r w:rsidRPr="00874B37">
        <w:rPr>
          <w:rStyle w:val="Emphasis"/>
        </w:rPr>
        <w:t xml:space="preserve"> on key</w:t>
      </w:r>
      <w:r w:rsidRPr="00874B37">
        <w:rPr>
          <w:sz w:val="16"/>
        </w:rPr>
        <w:t xml:space="preserve"> campaign </w:t>
      </w:r>
      <w:r w:rsidRPr="00874B37">
        <w:rPr>
          <w:rStyle w:val="Emphasis"/>
        </w:rPr>
        <w:t>promises</w:t>
      </w:r>
      <w:r w:rsidRPr="00874B37">
        <w:rPr>
          <w:sz w:val="16"/>
        </w:rPr>
        <w:t xml:space="preserve"> </w:t>
      </w:r>
      <w:r w:rsidRPr="00874B37">
        <w:rPr>
          <w:rStyle w:val="StyleUnderline"/>
        </w:rPr>
        <w:t>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874B37">
        <w:rPr>
          <w:rStyle w:val="StyleUnderline"/>
        </w:rPr>
        <w:t xml:space="preserve">expand presidential </w:t>
      </w:r>
      <w:proofErr w:type="gramStart"/>
      <w:r w:rsidRPr="00874B37">
        <w:rPr>
          <w:rStyle w:val="StyleUnderline"/>
        </w:rPr>
        <w:t>power—</w:t>
      </w:r>
      <w:proofErr w:type="gramEnd"/>
      <w:r w:rsidRPr="00874B37">
        <w:rPr>
          <w:rStyle w:val="StyleUnderline"/>
        </w:rPr>
        <w:t>it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4136EDF" w14:textId="77777777" w:rsidR="001B7FF6" w:rsidRPr="00874B37" w:rsidRDefault="001B7FF6" w:rsidP="001B7FF6">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874B37">
        <w:rPr>
          <w:rStyle w:val="StyleUnderline"/>
        </w:rPr>
        <w:t>tradeoffs) have been</w:t>
      </w:r>
      <w:r w:rsidRPr="00874B37">
        <w:rPr>
          <w:sz w:val="16"/>
        </w:rPr>
        <w:t xml:space="preserve"> </w:t>
      </w:r>
      <w:r w:rsidRPr="00FF66E8">
        <w:rPr>
          <w:rStyle w:val="Emphasis"/>
        </w:rPr>
        <w:t>documented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891390E" w14:textId="77777777" w:rsidR="001B7FF6" w:rsidRDefault="001B7FF6" w:rsidP="001B7FF6">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64691F9" w14:textId="77777777" w:rsidR="001B7FF6" w:rsidRPr="00FE44DC" w:rsidRDefault="001B7FF6" w:rsidP="001B7FF6"/>
    <w:p w14:paraId="10B8AF1C" w14:textId="77777777" w:rsidR="001B7FF6" w:rsidRPr="001B7FF6" w:rsidRDefault="001B7FF6" w:rsidP="001B7FF6"/>
    <w:sectPr w:rsidR="001B7FF6" w:rsidRPr="001B7F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30F3" w14:textId="77777777" w:rsidR="0059236E" w:rsidRDefault="0059236E" w:rsidP="00066D2C">
      <w:r>
        <w:separator/>
      </w:r>
    </w:p>
  </w:endnote>
  <w:endnote w:type="continuationSeparator" w:id="0">
    <w:p w14:paraId="21A8427C" w14:textId="77777777" w:rsidR="0059236E" w:rsidRDefault="005923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5368" w14:textId="77777777" w:rsidR="0059236E" w:rsidRDefault="0059236E" w:rsidP="00066D2C">
      <w:r>
        <w:separator/>
      </w:r>
    </w:p>
  </w:footnote>
  <w:footnote w:type="continuationSeparator" w:id="0">
    <w:p w14:paraId="6DDF9BAC" w14:textId="77777777" w:rsidR="0059236E" w:rsidRDefault="005923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137333453">
    <w:abstractNumId w:val="22"/>
  </w:num>
  <w:num w:numId="46" w16cid:durableId="1713188445">
    <w:abstractNumId w:val="21"/>
  </w:num>
  <w:num w:numId="47" w16cid:durableId="1763601005">
    <w:abstractNumId w:val="15"/>
  </w:num>
  <w:num w:numId="48" w16cid:durableId="97600750">
    <w:abstractNumId w:val="17"/>
  </w:num>
  <w:num w:numId="49" w16cid:durableId="866018953">
    <w:abstractNumId w:val="20"/>
  </w:num>
  <w:num w:numId="50" w16cid:durableId="1716003135">
    <w:abstractNumId w:val="14"/>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79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B7FF6"/>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236E"/>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785"/>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96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2FB9B"/>
  <w15:chartTrackingRefBased/>
  <w15:docId w15:val="{FB47750A-75C5-45F9-88B9-E0B661D8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796F"/>
    <w:rPr>
      <w:rFonts w:ascii="Calibri" w:hAnsi="Calibri" w:cs="Calibri"/>
    </w:rPr>
  </w:style>
  <w:style w:type="paragraph" w:styleId="Heading1">
    <w:name w:val="heading 1"/>
    <w:aliases w:val="Pocket"/>
    <w:basedOn w:val="Normal"/>
    <w:next w:val="Normal"/>
    <w:link w:val="Heading1Char"/>
    <w:qFormat/>
    <w:rsid w:val="00C779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79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779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C779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779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79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96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C779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796F"/>
    <w:rPr>
      <w:color w:val="auto"/>
      <w:u w:val="none"/>
    </w:rPr>
  </w:style>
  <w:style w:type="character" w:customStyle="1" w:styleId="Heading1Char">
    <w:name w:val="Heading 1 Char"/>
    <w:aliases w:val="Pocket Char"/>
    <w:basedOn w:val="DefaultParagraphFont"/>
    <w:link w:val="Heading1"/>
    <w:rsid w:val="00C779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79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C7796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779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796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S"/>
    <w:basedOn w:val="DefaultParagraphFont"/>
    <w:uiPriority w:val="7"/>
    <w:qFormat/>
    <w:rsid w:val="00C7796F"/>
    <w:rPr>
      <w:b w:val="0"/>
      <w:sz w:val="22"/>
      <w:u w:val="single"/>
    </w:rPr>
  </w:style>
  <w:style w:type="character" w:styleId="Strong">
    <w:name w:val="Strong"/>
    <w:basedOn w:val="DefaultParagraphFont"/>
    <w:uiPriority w:val="22"/>
    <w:qFormat/>
    <w:rsid w:val="00C7796F"/>
    <w:rPr>
      <w:b/>
      <w:bCs/>
    </w:rPr>
  </w:style>
  <w:style w:type="character" w:styleId="BookTitle">
    <w:name w:val="Book Title"/>
    <w:basedOn w:val="DefaultParagraphFont"/>
    <w:uiPriority w:val="33"/>
    <w:qFormat/>
    <w:rsid w:val="00C7796F"/>
    <w:rPr>
      <w:b/>
      <w:bCs/>
      <w:i/>
      <w:iCs/>
      <w:spacing w:val="5"/>
    </w:rPr>
  </w:style>
  <w:style w:type="character" w:customStyle="1" w:styleId="Heading5Char">
    <w:name w:val="Heading 5 Char"/>
    <w:basedOn w:val="DefaultParagraphFont"/>
    <w:link w:val="Heading5"/>
    <w:uiPriority w:val="9"/>
    <w:rsid w:val="00C779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796F"/>
  </w:style>
  <w:style w:type="paragraph" w:styleId="Header">
    <w:name w:val="header"/>
    <w:basedOn w:val="Normal"/>
    <w:link w:val="HeaderChar"/>
    <w:uiPriority w:val="99"/>
    <w:rsid w:val="00C7796F"/>
    <w:pPr>
      <w:tabs>
        <w:tab w:val="center" w:pos="4680"/>
        <w:tab w:val="right" w:pos="9360"/>
      </w:tabs>
    </w:pPr>
  </w:style>
  <w:style w:type="character" w:customStyle="1" w:styleId="HeaderChar">
    <w:name w:val="Header Char"/>
    <w:basedOn w:val="DefaultParagraphFont"/>
    <w:link w:val="Header"/>
    <w:uiPriority w:val="99"/>
    <w:rsid w:val="00C7796F"/>
    <w:rPr>
      <w:rFonts w:ascii="Calibri" w:hAnsi="Calibri" w:cs="Calibri"/>
    </w:rPr>
  </w:style>
  <w:style w:type="paragraph" w:styleId="Footer">
    <w:name w:val="footer"/>
    <w:basedOn w:val="Normal"/>
    <w:link w:val="FooterChar"/>
    <w:uiPriority w:val="99"/>
    <w:rsid w:val="00C7796F"/>
    <w:pPr>
      <w:tabs>
        <w:tab w:val="center" w:pos="4680"/>
        <w:tab w:val="right" w:pos="9360"/>
      </w:tabs>
    </w:pPr>
  </w:style>
  <w:style w:type="character" w:customStyle="1" w:styleId="FooterChar">
    <w:name w:val="Footer Char"/>
    <w:basedOn w:val="DefaultParagraphFont"/>
    <w:link w:val="Footer"/>
    <w:uiPriority w:val="99"/>
    <w:rsid w:val="00C7796F"/>
    <w:rPr>
      <w:rFonts w:ascii="Calibri" w:hAnsi="Calibri" w:cs="Calibri"/>
    </w:rPr>
  </w:style>
  <w:style w:type="paragraph" w:styleId="BodyText">
    <w:name w:val="Body Text"/>
    <w:basedOn w:val="Normal"/>
    <w:link w:val="BodyTextChar"/>
    <w:uiPriority w:val="99"/>
    <w:unhideWhenUsed/>
    <w:rsid w:val="00C7796F"/>
    <w:pPr>
      <w:spacing w:after="120"/>
    </w:pPr>
  </w:style>
  <w:style w:type="character" w:customStyle="1" w:styleId="BodyTextChar">
    <w:name w:val="Body Text Char"/>
    <w:basedOn w:val="DefaultParagraphFont"/>
    <w:link w:val="BodyText"/>
    <w:uiPriority w:val="99"/>
    <w:rsid w:val="00C7796F"/>
    <w:rPr>
      <w:rFonts w:ascii="Calibri" w:hAnsi="Calibri" w:cs="Calibri"/>
    </w:rPr>
  </w:style>
  <w:style w:type="paragraph" w:styleId="NoSpacing">
    <w:name w:val="No Spacing"/>
    <w:link w:val="NoSpacingChar"/>
    <w:uiPriority w:val="99"/>
    <w:unhideWhenUsed/>
    <w:qFormat/>
    <w:rsid w:val="00C779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7796F"/>
    <w:rPr>
      <w:rFonts w:ascii="Calibri" w:hAnsi="Calibri" w:cs="Calibri"/>
    </w:rPr>
  </w:style>
  <w:style w:type="character" w:styleId="Hyperlink">
    <w:name w:val="Hyperlink"/>
    <w:basedOn w:val="DefaultParagraphFont"/>
    <w:uiPriority w:val="99"/>
    <w:unhideWhenUsed/>
    <w:rsid w:val="00C7796F"/>
    <w:rPr>
      <w:color w:val="0563C1" w:themeColor="hyperlink"/>
      <w:u w:val="single"/>
    </w:rPr>
  </w:style>
  <w:style w:type="character" w:styleId="UnresolvedMention">
    <w:name w:val="Unresolved Mention"/>
    <w:basedOn w:val="DefaultParagraphFont"/>
    <w:uiPriority w:val="99"/>
    <w:semiHidden/>
    <w:unhideWhenUsed/>
    <w:rsid w:val="00C7796F"/>
    <w:rPr>
      <w:color w:val="605E5C"/>
      <w:shd w:val="clear" w:color="auto" w:fill="E1DFDD"/>
    </w:rPr>
  </w:style>
  <w:style w:type="paragraph" w:customStyle="1" w:styleId="Analytic">
    <w:name w:val="Analytic"/>
    <w:basedOn w:val="Heading4"/>
    <w:link w:val="AnalyticChar"/>
    <w:uiPriority w:val="5"/>
    <w:qFormat/>
    <w:rsid w:val="00C7796F"/>
    <w:rPr>
      <w:color w:val="1F4E79" w:themeColor="accent5" w:themeShade="80"/>
    </w:rPr>
  </w:style>
  <w:style w:type="character" w:customStyle="1" w:styleId="AnalyticChar">
    <w:name w:val="Analytic Char"/>
    <w:basedOn w:val="Heading4Char"/>
    <w:link w:val="Analytic"/>
    <w:uiPriority w:val="5"/>
    <w:rsid w:val="00C7796F"/>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779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796F"/>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1B7FF6"/>
    <w:pPr>
      <w:ind w:left="720"/>
      <w:contextualSpacing/>
    </w:pPr>
  </w:style>
  <w:style w:type="paragraph" w:customStyle="1" w:styleId="Emphasis1">
    <w:name w:val="Emphasis1"/>
    <w:basedOn w:val="Normal"/>
    <w:link w:val="Emphasis"/>
    <w:autoRedefine/>
    <w:uiPriority w:val="8"/>
    <w:qFormat/>
    <w:rsid w:val="001B7FF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1B7FF6"/>
    <w:rPr>
      <w:rFonts w:ascii="Times New Roman" w:hAnsi="Times New Roman"/>
      <w:sz w:val="20"/>
      <w:u w:val="single"/>
    </w:rPr>
  </w:style>
  <w:style w:type="paragraph" w:customStyle="1" w:styleId="textbold">
    <w:name w:val="text bold"/>
    <w:basedOn w:val="Normal"/>
    <w:uiPriority w:val="8"/>
    <w:qFormat/>
    <w:rsid w:val="001B7FF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1B7FF6"/>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1B7FF6"/>
    <w:rPr>
      <w:rFonts w:ascii="Times New Roman" w:eastAsia="SimSun" w:hAnsi="Times New Roman" w:cs="Times New Roman"/>
      <w:sz w:val="20"/>
      <w:szCs w:val="24"/>
      <w:u w:val="single"/>
      <w:lang w:eastAsia="zh-CN"/>
    </w:rPr>
  </w:style>
  <w:style w:type="numbering" w:customStyle="1" w:styleId="1ai">
    <w:name w:val="1ai"/>
    <w:rsid w:val="001B7FF6"/>
    <w:pPr>
      <w:numPr>
        <w:numId w:val="53"/>
      </w:numPr>
    </w:pPr>
  </w:style>
  <w:style w:type="numbering" w:customStyle="1" w:styleId="1ai2">
    <w:name w:val="1ai2"/>
    <w:rsid w:val="001B7FF6"/>
    <w:pPr>
      <w:numPr>
        <w:numId w:val="50"/>
      </w:numPr>
    </w:pPr>
  </w:style>
  <w:style w:type="numbering" w:customStyle="1" w:styleId="1ai1">
    <w:name w:val="1ai1"/>
    <w:rsid w:val="001B7FF6"/>
    <w:pPr>
      <w:numPr>
        <w:numId w:val="52"/>
      </w:numPr>
    </w:pPr>
  </w:style>
  <w:style w:type="numbering" w:customStyle="1" w:styleId="1ai10">
    <w:name w:val="1ai10"/>
    <w:rsid w:val="001B7FF6"/>
    <w:pPr>
      <w:numPr>
        <w:numId w:val="48"/>
      </w:numPr>
    </w:pPr>
  </w:style>
  <w:style w:type="numbering" w:customStyle="1" w:styleId="1111112">
    <w:name w:val="1111112"/>
    <w:rsid w:val="001B7FF6"/>
    <w:pPr>
      <w:numPr>
        <w:numId w:val="51"/>
      </w:numPr>
    </w:pPr>
  </w:style>
  <w:style w:type="numbering" w:customStyle="1" w:styleId="1ai11">
    <w:name w:val="1ai11"/>
    <w:rsid w:val="001B7FF6"/>
    <w:pPr>
      <w:numPr>
        <w:numId w:val="4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1B7FF6"/>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7FF6"/>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publications/publications/nuclear-alarmism-proliferation-terror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79971</Words>
  <Characters>455839</Characters>
  <Application>Microsoft Office Word</Application>
  <DocSecurity>0</DocSecurity>
  <Lines>3798</Lines>
  <Paragraphs>1069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2025-11-01T19:41:00Z</dcterms:created>
  <dcterms:modified xsi:type="dcterms:W3CDTF">2025-11-01T19:44:00Z</dcterms:modified>
</cp:coreProperties>
</file>