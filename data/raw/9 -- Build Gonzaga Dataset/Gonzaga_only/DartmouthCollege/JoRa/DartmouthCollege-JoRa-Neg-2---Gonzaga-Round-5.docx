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17D2" w14:textId="77777777" w:rsidR="00E25B6D" w:rsidRDefault="00E25B6D" w:rsidP="00E25B6D">
      <w:pPr>
        <w:pStyle w:val="Heading2"/>
      </w:pPr>
      <w:r>
        <w:t>1NC</w:t>
      </w:r>
    </w:p>
    <w:p w14:paraId="22F0C482" w14:textId="77777777" w:rsidR="00E25B6D" w:rsidRDefault="00E25B6D" w:rsidP="00E25B6D">
      <w:pPr>
        <w:pStyle w:val="Heading3"/>
      </w:pPr>
      <w:r>
        <w:t>T – 1NC</w:t>
      </w:r>
    </w:p>
    <w:p w14:paraId="09AF7464" w14:textId="77777777" w:rsidR="00E25B6D" w:rsidRDefault="00E25B6D" w:rsidP="00E25B6D">
      <w:pPr>
        <w:pStyle w:val="Heading4"/>
      </w:pPr>
      <w:r>
        <w:t xml:space="preserve">Topical AFFs must affirm the resolution. </w:t>
      </w:r>
    </w:p>
    <w:p w14:paraId="2B10C68B" w14:textId="77777777" w:rsidR="00E25B6D" w:rsidRPr="004A6169" w:rsidRDefault="00E25B6D" w:rsidP="00E25B6D">
      <w:pPr>
        <w:pStyle w:val="Heading4"/>
      </w:pPr>
      <w:r>
        <w:t>The</w:t>
      </w:r>
      <w:r w:rsidRPr="004A6169">
        <w:t xml:space="preserve"> “USFG” is </w:t>
      </w:r>
      <w:r w:rsidRPr="004A6169">
        <w:rPr>
          <w:u w:val="single"/>
        </w:rPr>
        <w:t>three branches</w:t>
      </w:r>
      <w:r w:rsidRPr="004A6169">
        <w:t xml:space="preserve">. </w:t>
      </w:r>
    </w:p>
    <w:p w14:paraId="3D9D8E66" w14:textId="77777777" w:rsidR="00E25B6D" w:rsidRPr="004A6169" w:rsidRDefault="00E25B6D" w:rsidP="00E25B6D">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606CB8F8" w14:textId="77777777" w:rsidR="00E25B6D" w:rsidRDefault="00E25B6D" w:rsidP="00E25B6D">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4600DABC" w14:textId="77777777" w:rsidR="00E25B6D" w:rsidRPr="00844DD4" w:rsidRDefault="00E25B6D" w:rsidP="00E25B6D">
      <w:pPr>
        <w:pStyle w:val="Heading4"/>
        <w:rPr>
          <w:u w:val="single"/>
        </w:rPr>
      </w:pPr>
      <w:r>
        <w:t xml:space="preserve">Collective bargaining is a process of </w:t>
      </w:r>
      <w:r>
        <w:rPr>
          <w:u w:val="single"/>
        </w:rPr>
        <w:t>give-and-take</w:t>
      </w:r>
      <w:r>
        <w:t xml:space="preserve"> that results in a legal collective bargaining agreement. </w:t>
      </w:r>
    </w:p>
    <w:p w14:paraId="29D43391" w14:textId="77777777" w:rsidR="00E25B6D" w:rsidRPr="006F781C" w:rsidRDefault="00E25B6D" w:rsidP="00E25B6D">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CCB1046" w14:textId="77777777" w:rsidR="00E25B6D" w:rsidRPr="006F781C" w:rsidRDefault="00E25B6D" w:rsidP="00E25B6D">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253C3C07" w14:textId="77777777" w:rsidR="00E25B6D" w:rsidRPr="006F781C" w:rsidRDefault="00E25B6D" w:rsidP="00E25B6D">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12D78FEB" w14:textId="77777777" w:rsidR="00E25B6D" w:rsidRPr="006F781C" w:rsidRDefault="00E25B6D" w:rsidP="00E25B6D">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72B8E6C3" w14:textId="77777777" w:rsidR="00E25B6D" w:rsidRPr="006F781C" w:rsidRDefault="00E25B6D" w:rsidP="00E25B6D">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3A79B01D" w14:textId="77777777" w:rsidR="00E25B6D" w:rsidRPr="006F781C" w:rsidRDefault="00E25B6D" w:rsidP="00E25B6D">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69662A50" w14:textId="77777777" w:rsidR="00E25B6D" w:rsidRPr="006F781C" w:rsidRDefault="00E25B6D" w:rsidP="00E25B6D">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0F7240D7" w14:textId="77777777" w:rsidR="00E25B6D" w:rsidRDefault="00E25B6D" w:rsidP="00E25B6D">
      <w:pPr>
        <w:pStyle w:val="Heading4"/>
      </w:pPr>
      <w:r>
        <w:t xml:space="preserve">Violation – they don’t defend the topic and affirm </w:t>
      </w:r>
      <w:r w:rsidRPr="006E30C3">
        <w:t>queer labor as an ungovernable collective</w:t>
      </w:r>
      <w:r>
        <w:t>.</w:t>
      </w:r>
    </w:p>
    <w:p w14:paraId="2D2E42A9" w14:textId="77777777" w:rsidR="00E25B6D" w:rsidRDefault="00E25B6D" w:rsidP="00E25B6D">
      <w:pPr>
        <w:pStyle w:val="Heading4"/>
      </w:pPr>
      <w:r>
        <w:t xml:space="preserve">3 impacts. </w:t>
      </w:r>
    </w:p>
    <w:p w14:paraId="62C01CF7" w14:textId="77777777" w:rsidR="00E25B6D" w:rsidRDefault="00E25B6D" w:rsidP="00E25B6D">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7F242C2F" w14:textId="77777777" w:rsidR="00E25B6D" w:rsidRPr="0017763A" w:rsidRDefault="00E25B6D" w:rsidP="00E25B6D">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29BFFBF7" w14:textId="77777777" w:rsidR="00E25B6D" w:rsidRPr="00114A8E" w:rsidRDefault="00E25B6D" w:rsidP="00E25B6D">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4531F3FE" w14:textId="77777777" w:rsidR="00E25B6D" w:rsidRDefault="00E25B6D" w:rsidP="00E25B6D">
      <w:pPr>
        <w:pStyle w:val="Heading3"/>
      </w:pPr>
      <w:r w:rsidRPr="00DB2DEC">
        <w:t xml:space="preserve">1NC – </w:t>
      </w:r>
      <w:r>
        <w:t>K</w:t>
      </w:r>
    </w:p>
    <w:p w14:paraId="286A3922" w14:textId="77777777" w:rsidR="00E25B6D" w:rsidRPr="00E50875" w:rsidRDefault="00E25B6D" w:rsidP="00E25B6D">
      <w:r>
        <w:t>Racial Sexuation K</w:t>
      </w:r>
    </w:p>
    <w:p w14:paraId="0E1E895F" w14:textId="77777777" w:rsidR="00E25B6D" w:rsidRPr="002F669B" w:rsidRDefault="00E25B6D" w:rsidP="00E25B6D">
      <w:pPr>
        <w:pStyle w:val="Heading4"/>
        <w:rPr>
          <w:rStyle w:val="Style13ptBold"/>
          <w:b/>
          <w:bCs w:val="0"/>
        </w:rPr>
      </w:pPr>
      <w:r>
        <w:rPr>
          <w:rStyle w:val="Style13ptBold"/>
          <w:b/>
          <w:bCs w:val="0"/>
        </w:rPr>
        <w:t xml:space="preserve">Queerness as an analytic for apprehending violence </w:t>
      </w:r>
      <w:r>
        <w:rPr>
          <w:rStyle w:val="Style13ptBold"/>
          <w:b/>
          <w:bCs w:val="0"/>
          <w:u w:val="single"/>
        </w:rPr>
        <w:t>obscures</w:t>
      </w:r>
      <w:r>
        <w:rPr>
          <w:rStyle w:val="Style13ptBold"/>
          <w:b/>
          <w:bCs w:val="0"/>
        </w:rPr>
        <w:t xml:space="preserve"> the violence of slavery while maintaining a </w:t>
      </w:r>
      <w:r>
        <w:rPr>
          <w:rStyle w:val="Style13ptBold"/>
          <w:b/>
          <w:bCs w:val="0"/>
          <w:u w:val="single"/>
        </w:rPr>
        <w:t>parasitic relationship</w:t>
      </w:r>
      <w:r>
        <w:rPr>
          <w:rStyle w:val="Style13ptBold"/>
          <w:b/>
          <w:bCs w:val="0"/>
        </w:rPr>
        <w:t xml:space="preserve"> to the anti-Black violence that makes gender identity possible. This is not simply a </w:t>
      </w:r>
      <w:r>
        <w:rPr>
          <w:rStyle w:val="Style13ptBold"/>
          <w:b/>
          <w:bCs w:val="0"/>
          <w:u w:val="single"/>
        </w:rPr>
        <w:t>failure of representation</w:t>
      </w:r>
      <w:r>
        <w:rPr>
          <w:rStyle w:val="Style13ptBold"/>
          <w:b/>
          <w:bCs w:val="0"/>
        </w:rPr>
        <w:t xml:space="preserve">, but an active </w:t>
      </w:r>
      <w:r>
        <w:rPr>
          <w:rStyle w:val="Style13ptBold"/>
          <w:b/>
          <w:bCs w:val="0"/>
          <w:u w:val="single"/>
        </w:rPr>
        <w:t>de-Blackening</w:t>
      </w:r>
      <w:r>
        <w:rPr>
          <w:rStyle w:val="Style13ptBold"/>
          <w:b/>
          <w:bCs w:val="0"/>
        </w:rPr>
        <w:t xml:space="preserve"> of the slave in order to distance oneself from the violence of slavery that is required to make the </w:t>
      </w:r>
      <w:r>
        <w:rPr>
          <w:rStyle w:val="Style13ptBold"/>
          <w:b/>
          <w:bCs w:val="0"/>
          <w:u w:val="single"/>
        </w:rPr>
        <w:t>gender minority</w:t>
      </w:r>
      <w:r>
        <w:rPr>
          <w:rStyle w:val="Style13ptBold"/>
          <w:b/>
          <w:bCs w:val="0"/>
        </w:rPr>
        <w:t xml:space="preserve"> or </w:t>
      </w:r>
      <w:r>
        <w:rPr>
          <w:rStyle w:val="Style13ptBold"/>
          <w:b/>
          <w:bCs w:val="0"/>
          <w:u w:val="single"/>
        </w:rPr>
        <w:t>queer</w:t>
      </w:r>
      <w:r>
        <w:rPr>
          <w:rStyle w:val="Style13ptBold"/>
          <w:b/>
          <w:bCs w:val="0"/>
        </w:rPr>
        <w:t xml:space="preserve"> subject a coherent identity and point of analysis</w:t>
      </w:r>
    </w:p>
    <w:p w14:paraId="4488C7F2" w14:textId="77777777" w:rsidR="00E25B6D" w:rsidRDefault="00E25B6D" w:rsidP="00E25B6D">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4E6B5EDD" w14:textId="77777777" w:rsidR="00E25B6D" w:rsidRPr="002F669B" w:rsidRDefault="00E25B6D" w:rsidP="00E25B6D">
      <w:pPr>
        <w:rPr>
          <w:sz w:val="16"/>
        </w:rPr>
      </w:pPr>
      <w:r w:rsidRPr="002F669B">
        <w:rPr>
          <w:sz w:val="16"/>
        </w:rPr>
        <w:t xml:space="preserve">The primary concern of Engendering Blackness is extending the thesis that </w:t>
      </w:r>
      <w:r w:rsidRPr="00494389">
        <w:rPr>
          <w:rStyle w:val="StyleUnderline"/>
          <w:highlight w:val="yellow"/>
        </w:rPr>
        <w:t>the slave is violated by</w:t>
      </w:r>
      <w:r w:rsidRPr="00F465DF">
        <w:rPr>
          <w:rStyle w:val="StyleUnderline"/>
        </w:rPr>
        <w:t xml:space="preserve"> a structure of </w:t>
      </w:r>
      <w:r w:rsidRPr="00494389">
        <w:rPr>
          <w:rStyle w:val="StyleUnderline"/>
          <w:highlight w:val="yellow"/>
        </w:rPr>
        <w:t>violence</w:t>
      </w:r>
      <w:r w:rsidRPr="00F465DF">
        <w:rPr>
          <w:rStyle w:val="StyleUnderline"/>
        </w:rPr>
        <w:t xml:space="preserve"> that is </w:t>
      </w:r>
      <w:r w:rsidRPr="00494389">
        <w:rPr>
          <w:rStyle w:val="StyleUnderline"/>
          <w:highlight w:val="yellow"/>
        </w:rPr>
        <w:t>external to but upholds the logics of gender</w:t>
      </w:r>
      <w:r w:rsidRPr="00F465DF">
        <w:rPr>
          <w:rStyle w:val="StyleUnderline"/>
        </w:rPr>
        <w:t>.</w:t>
      </w:r>
      <w:r w:rsidRPr="002F669B">
        <w:rPr>
          <w:sz w:val="16"/>
        </w:rPr>
        <w:t xml:space="preserve"> </w:t>
      </w:r>
      <w:r w:rsidRPr="00F465DF">
        <w:rPr>
          <w:rStyle w:val="StyleUnderline"/>
        </w:rPr>
        <w:t xml:space="preserve">This </w:t>
      </w:r>
      <w:r w:rsidRPr="00494389">
        <w:rPr>
          <w:rStyle w:val="StyleUnderline"/>
          <w:highlight w:val="yellow"/>
        </w:rPr>
        <w:t>interrogation also lends itself to considering how queer theory understands</w:t>
      </w:r>
      <w:r w:rsidRPr="00F465DF">
        <w:rPr>
          <w:rStyle w:val="StyleUnderline"/>
        </w:rPr>
        <w:t xml:space="preserve"> the sexual </w:t>
      </w:r>
      <w:r w:rsidRPr="00494389">
        <w:rPr>
          <w:rStyle w:val="StyleUnderline"/>
          <w:highlight w:val="yellow"/>
        </w:rPr>
        <w:t>violation of the slave</w:t>
      </w:r>
      <w:r w:rsidRPr="00F465DF">
        <w:rPr>
          <w:rStyle w:val="StyleUnderline"/>
        </w:rPr>
        <w:t>.</w:t>
      </w:r>
      <w:r w:rsidRPr="002F669B">
        <w:rPr>
          <w:sz w:val="16"/>
        </w:rPr>
        <w:t xml:space="preserve"> In recent years, </w:t>
      </w:r>
      <w:r w:rsidRPr="00494389">
        <w:rPr>
          <w:rStyle w:val="StyleUnderline"/>
          <w:highlight w:val="yellow"/>
        </w:rPr>
        <w:t>queer theory</w:t>
      </w:r>
      <w:r w:rsidRPr="00F465DF">
        <w:rPr>
          <w:rStyle w:val="StyleUnderline"/>
        </w:rPr>
        <w:t xml:space="preserve"> </w:t>
      </w:r>
      <w:r w:rsidRPr="00494389">
        <w:rPr>
          <w:rStyle w:val="StyleUnderline"/>
          <w:highlight w:val="yellow"/>
        </w:rPr>
        <w:t>has</w:t>
      </w:r>
      <w:r w:rsidRPr="00F465DF">
        <w:rPr>
          <w:rStyle w:val="StyleUnderline"/>
        </w:rPr>
        <w:t xml:space="preserve"> had </w:t>
      </w:r>
      <w:r w:rsidRPr="00494389">
        <w:rPr>
          <w:rStyle w:val="StyleUnderline"/>
          <w:highlight w:val="yellow"/>
        </w:rPr>
        <w:t>a direct confrontation</w:t>
      </w:r>
      <w:r w:rsidRPr="00F465DF">
        <w:rPr>
          <w:rStyle w:val="StyleUnderline"/>
        </w:rPr>
        <w:t xml:space="preserve"> with theories of </w:t>
      </w:r>
      <w:r w:rsidRPr="00494389">
        <w:rPr>
          <w:rStyle w:val="StyleUnderline"/>
          <w:highlight w:val="yellow"/>
        </w:rPr>
        <w:t>Blackness</w:t>
      </w:r>
      <w:r w:rsidRPr="00F465DF">
        <w:rPr>
          <w:rStyle w:val="StyleUnderline"/>
        </w:rPr>
        <w:t xml:space="preserve"> as a structural positionality.</w:t>
      </w:r>
      <w:r w:rsidRPr="002F669B">
        <w:rPr>
          <w:sz w:val="16"/>
        </w:rPr>
        <w:t xml:space="preserve">1 In the process, queer theory has shifted its focus to consider questions about slavery. Queer theorists, like Judith </w:t>
      </w:r>
      <w:r w:rsidRPr="00F465DF">
        <w:rPr>
          <w:rStyle w:val="StyleUnderline"/>
        </w:rPr>
        <w:t>Butler</w:t>
      </w:r>
      <w:r w:rsidRPr="002F669B">
        <w:rPr>
          <w:sz w:val="16"/>
        </w:rPr>
        <w:t xml:space="preserve">, Lee </w:t>
      </w:r>
      <w:r w:rsidRPr="00F465DF">
        <w:rPr>
          <w:rStyle w:val="StyleUnderline"/>
        </w:rPr>
        <w:t>Edelman</w:t>
      </w:r>
      <w:r w:rsidRPr="002F669B">
        <w:rPr>
          <w:sz w:val="16"/>
        </w:rPr>
        <w:t xml:space="preserve">, Jack </w:t>
      </w:r>
      <w:r w:rsidRPr="00F465DF">
        <w:rPr>
          <w:rStyle w:val="StyleUnderline"/>
        </w:rPr>
        <w:t>Halberstam</w:t>
      </w:r>
      <w:r w:rsidRPr="002F669B">
        <w:rPr>
          <w:sz w:val="16"/>
        </w:rPr>
        <w:t xml:space="preserve">, Amber </w:t>
      </w:r>
      <w:r w:rsidRPr="00F465DF">
        <w:rPr>
          <w:rStyle w:val="StyleUnderline"/>
        </w:rPr>
        <w:t>Musser</w:t>
      </w:r>
      <w:r w:rsidRPr="002F669B">
        <w:rPr>
          <w:sz w:val="16"/>
        </w:rPr>
        <w:t xml:space="preserve">, and others, </w:t>
      </w:r>
      <w:r w:rsidRPr="00F465DF">
        <w:rPr>
          <w:rStyle w:val="StyleUnderline"/>
        </w:rPr>
        <w:t>have gestured toward contending with what slavery reveals about the sexual question.</w:t>
      </w:r>
      <w:r w:rsidRPr="002F669B">
        <w:rPr>
          <w:sz w:val="16"/>
        </w:rPr>
        <w:t xml:space="preserve">2 At the same time, </w:t>
      </w:r>
      <w:r w:rsidRPr="00494389">
        <w:rPr>
          <w:rStyle w:val="Emphasis"/>
          <w:highlight w:val="yellow"/>
        </w:rPr>
        <w:t>queer</w:t>
      </w:r>
      <w:r w:rsidRPr="00F465DF">
        <w:rPr>
          <w:rStyle w:val="Emphasis"/>
        </w:rPr>
        <w:t xml:space="preserve"> </w:t>
      </w:r>
      <w:r w:rsidRPr="00494389">
        <w:rPr>
          <w:rStyle w:val="Emphasis"/>
          <w:highlight w:val="yellow"/>
        </w:rPr>
        <w:t>theory</w:t>
      </w:r>
      <w:r w:rsidRPr="00F465DF">
        <w:rPr>
          <w:rStyle w:val="StyleUnderline"/>
        </w:rPr>
        <w:t xml:space="preserve"> </w:t>
      </w:r>
      <w:r w:rsidRPr="00494389">
        <w:rPr>
          <w:rStyle w:val="StyleUnderline"/>
          <w:highlight w:val="yellow"/>
        </w:rPr>
        <w:t>and</w:t>
      </w:r>
      <w:r w:rsidRPr="00F465DF">
        <w:rPr>
          <w:rStyle w:val="StyleUnderline"/>
        </w:rPr>
        <w:t xml:space="preserve"> </w:t>
      </w:r>
      <w:r w:rsidRPr="00494389">
        <w:rPr>
          <w:rStyle w:val="StyleUnderline"/>
          <w:highlight w:val="yellow"/>
        </w:rPr>
        <w:t>its</w:t>
      </w:r>
      <w:r w:rsidRPr="00F465DF">
        <w:rPr>
          <w:rStyle w:val="StyleUnderline"/>
        </w:rPr>
        <w:t xml:space="preserve"> </w:t>
      </w:r>
      <w:r w:rsidRPr="00494389">
        <w:rPr>
          <w:rStyle w:val="StyleUnderline"/>
          <w:highlight w:val="yellow"/>
        </w:rPr>
        <w:t>understandings of sexual difference</w:t>
      </w:r>
      <w:r w:rsidRPr="00F465DF">
        <w:rPr>
          <w:rStyle w:val="StyleUnderline"/>
        </w:rPr>
        <w:t xml:space="preserve"> </w:t>
      </w:r>
      <w:r w:rsidRPr="00494389">
        <w:rPr>
          <w:rStyle w:val="StyleUnderline"/>
          <w:highlight w:val="yellow"/>
        </w:rPr>
        <w:t>and sexuality are construed by insistences that</w:t>
      </w:r>
      <w:r w:rsidRPr="00F465DF">
        <w:rPr>
          <w:rStyle w:val="StyleUnderline"/>
        </w:rPr>
        <w:t xml:space="preserve"> </w:t>
      </w:r>
      <w:r w:rsidRPr="00494389">
        <w:rPr>
          <w:rStyle w:val="Emphasis"/>
          <w:highlight w:val="yellow"/>
        </w:rPr>
        <w:t>disavow</w:t>
      </w:r>
      <w:r w:rsidRPr="00F465DF">
        <w:rPr>
          <w:rStyle w:val="Emphasis"/>
        </w:rPr>
        <w:t xml:space="preserve"> the central claims of </w:t>
      </w:r>
      <w:r w:rsidRPr="00F465DF">
        <w:rPr>
          <w:rStyle w:val="StyleUnderline"/>
        </w:rPr>
        <w:t xml:space="preserve">the </w:t>
      </w:r>
      <w:r w:rsidRPr="00494389">
        <w:rPr>
          <w:rStyle w:val="Emphasis"/>
          <w:highlight w:val="yellow"/>
        </w:rPr>
        <w:t>Black studies</w:t>
      </w:r>
      <w:r w:rsidRPr="00F465DF">
        <w:rPr>
          <w:rStyle w:val="StyleUnderline"/>
        </w:rPr>
        <w:t xml:space="preserve"> interventions </w:t>
      </w:r>
      <w:r w:rsidRPr="00494389">
        <w:rPr>
          <w:rStyle w:val="Emphasis"/>
          <w:highlight w:val="yellow"/>
        </w:rPr>
        <w:t>it purports sympathetic alignment with</w:t>
      </w:r>
      <w:r w:rsidRPr="00F465DF">
        <w:rPr>
          <w:rStyle w:val="Emphasis"/>
        </w:rPr>
        <w:t>.</w:t>
      </w:r>
      <w:r w:rsidRPr="00F465DF">
        <w:rPr>
          <w:rStyle w:val="StyleUnderline"/>
        </w:rPr>
        <w:t xml:space="preserve"> Afro-pessimism, Black studies, and Black feminism</w:t>
      </w:r>
      <w:r w:rsidRPr="002F669B">
        <w:rPr>
          <w:sz w:val="16"/>
        </w:rPr>
        <w:t xml:space="preserve"> (which all overlap in ways that may not be distinct) </w:t>
      </w:r>
      <w:r w:rsidRPr="00F465DF">
        <w:rPr>
          <w:rStyle w:val="StyleUnderline"/>
        </w:rPr>
        <w:t>illumine how Blackness throws the investments of queer theory into crisis.</w:t>
      </w:r>
    </w:p>
    <w:p w14:paraId="082316DC" w14:textId="77777777" w:rsidR="00E25B6D" w:rsidRPr="002F669B" w:rsidRDefault="00E25B6D" w:rsidP="00E25B6D">
      <w:pPr>
        <w:rPr>
          <w:sz w:val="16"/>
        </w:rPr>
      </w:pPr>
      <w:r w:rsidRPr="00F465DF">
        <w:rPr>
          <w:rStyle w:val="StyleUnderline"/>
        </w:rPr>
        <w:t xml:space="preserve">The </w:t>
      </w:r>
      <w:r w:rsidRPr="00494389">
        <w:rPr>
          <w:rStyle w:val="StyleUnderline"/>
          <w:highlight w:val="yellow"/>
        </w:rPr>
        <w:t xml:space="preserve">insistence of maintaining </w:t>
      </w:r>
      <w:r w:rsidRPr="00494389">
        <w:rPr>
          <w:rStyle w:val="Emphasis"/>
          <w:highlight w:val="yellow"/>
        </w:rPr>
        <w:t>queerness as</w:t>
      </w:r>
      <w:r w:rsidRPr="00F465DF">
        <w:rPr>
          <w:rStyle w:val="StyleUnderline"/>
        </w:rPr>
        <w:t xml:space="preserve"> </w:t>
      </w:r>
      <w:r w:rsidRPr="00494389">
        <w:rPr>
          <w:rStyle w:val="StyleUnderline"/>
          <w:highlight w:val="yellow"/>
        </w:rPr>
        <w:t>universally</w:t>
      </w:r>
      <w:r w:rsidRPr="00F465DF">
        <w:rPr>
          <w:rStyle w:val="StyleUnderline"/>
        </w:rPr>
        <w:t xml:space="preserve"> </w:t>
      </w:r>
      <w:r w:rsidRPr="00494389">
        <w:rPr>
          <w:rStyle w:val="Emphasis"/>
          <w:highlight w:val="yellow"/>
        </w:rPr>
        <w:t>explanatory glosses over the sexual content of slavery</w:t>
      </w:r>
      <w:r w:rsidRPr="00F465DF">
        <w:rPr>
          <w:rStyle w:val="Emphasis"/>
        </w:rPr>
        <w:t>.</w:t>
      </w:r>
      <w:r w:rsidRPr="002F669B">
        <w:rPr>
          <w:sz w:val="16"/>
        </w:rPr>
        <w:t xml:space="preserve"> </w:t>
      </w:r>
      <w:r w:rsidRPr="00494389">
        <w:rPr>
          <w:rStyle w:val="StyleUnderline"/>
          <w:highlight w:val="yellow"/>
        </w:rPr>
        <w:t>Queer theorists</w:t>
      </w:r>
      <w:r w:rsidRPr="00F465DF">
        <w:rPr>
          <w:rStyle w:val="StyleUnderline"/>
        </w:rPr>
        <w:t xml:space="preserve">, specifically those who confront slavery, </w:t>
      </w:r>
      <w:r w:rsidRPr="00494389">
        <w:rPr>
          <w:rStyle w:val="StyleUnderline"/>
          <w:highlight w:val="yellow"/>
        </w:rPr>
        <w:t>are hobbled by</w:t>
      </w:r>
      <w:r w:rsidRPr="00F465DF">
        <w:rPr>
          <w:rStyle w:val="StyleUnderline"/>
        </w:rPr>
        <w:t xml:space="preserve"> their </w:t>
      </w:r>
      <w:r w:rsidRPr="00494389">
        <w:rPr>
          <w:rStyle w:val="StyleUnderline"/>
          <w:highlight w:val="yellow"/>
        </w:rPr>
        <w:t>insistence on maintaining slavery as a Black specific question</w:t>
      </w:r>
      <w:r w:rsidRPr="00F465DF">
        <w:rPr>
          <w:rStyle w:val="StyleUnderline"/>
        </w:rPr>
        <w:t xml:space="preserve"> </w:t>
      </w:r>
      <w:r w:rsidRPr="00494389">
        <w:rPr>
          <w:rStyle w:val="StyleUnderline"/>
          <w:highlight w:val="yellow"/>
        </w:rPr>
        <w:t>rooted in</w:t>
      </w:r>
      <w:r w:rsidRPr="00F465DF">
        <w:rPr>
          <w:rStyle w:val="StyleUnderline"/>
        </w:rPr>
        <w:t xml:space="preserve"> slave experience, </w:t>
      </w:r>
      <w:r w:rsidRPr="00494389">
        <w:rPr>
          <w:rStyle w:val="StyleUnderline"/>
          <w:highlight w:val="yellow"/>
        </w:rPr>
        <w:t>historical situatedness</w:t>
      </w:r>
      <w:r w:rsidRPr="00F465DF">
        <w:rPr>
          <w:rStyle w:val="StyleUnderline"/>
        </w:rPr>
        <w:t>, and plantation quandaries.</w:t>
      </w:r>
      <w:r w:rsidRPr="002F669B">
        <w:rPr>
          <w:sz w:val="16"/>
        </w:rPr>
        <w:t xml:space="preserve"> </w:t>
      </w:r>
      <w:r w:rsidRPr="00F465DF">
        <w:rPr>
          <w:rStyle w:val="StyleUnderline"/>
        </w:rPr>
        <w:t>This allows a strange form of allyship with Black studies predicated upon sophisticated obfuscation.</w:t>
      </w:r>
      <w:r w:rsidRPr="002F669B">
        <w:rPr>
          <w:sz w:val="16"/>
        </w:rPr>
        <w:t xml:space="preserve"> Specifically, in current iterations of this gesture, </w:t>
      </w:r>
      <w:r w:rsidRPr="00F465DF">
        <w:rPr>
          <w:rStyle w:val="StyleUnderline"/>
        </w:rPr>
        <w:t>afro-</w:t>
      </w:r>
      <w:r w:rsidRPr="00494389">
        <w:rPr>
          <w:rStyle w:val="StyleUnderline"/>
          <w:highlight w:val="yellow"/>
        </w:rPr>
        <w:t>pessimism is perceived as a helpful thought exercise</w:t>
      </w:r>
      <w:r w:rsidRPr="00F465DF">
        <w:rPr>
          <w:rStyle w:val="StyleUnderline"/>
        </w:rPr>
        <w:t xml:space="preserve"> worth a momentary pause, </w:t>
      </w:r>
      <w:r w:rsidRPr="00494389">
        <w:rPr>
          <w:rStyle w:val="StyleUnderline"/>
          <w:highlight w:val="yellow"/>
        </w:rPr>
        <w:t>but not an essential theoretic</w:t>
      </w:r>
      <w:r w:rsidRPr="00F465DF">
        <w:rPr>
          <w:rStyle w:val="StyleUnderline"/>
        </w:rPr>
        <w:t xml:space="preserve"> about the sexual life of the Human that annuls or reorients what queerness is perceived as extending or clarifying about the paradigm of sex and sexuality.</w:t>
      </w:r>
      <w:r w:rsidRPr="002F669B">
        <w:rPr>
          <w:sz w:val="16"/>
        </w:rPr>
        <w:t xml:space="preserve"> </w:t>
      </w:r>
      <w:r w:rsidRPr="00494389">
        <w:rPr>
          <w:rStyle w:val="StyleUnderline"/>
          <w:highlight w:val="yellow"/>
        </w:rPr>
        <w:t>The Black in queer theory is</w:t>
      </w:r>
      <w:r w:rsidRPr="002F669B">
        <w:rPr>
          <w:sz w:val="16"/>
        </w:rPr>
        <w:t xml:space="preserve">, ultimately, </w:t>
      </w:r>
      <w:r w:rsidRPr="00494389">
        <w:rPr>
          <w:rStyle w:val="StyleUnderline"/>
          <w:highlight w:val="yellow"/>
        </w:rPr>
        <w:t>rendered</w:t>
      </w:r>
      <w:r w:rsidRPr="00F465DF">
        <w:rPr>
          <w:rStyle w:val="StyleUnderline"/>
        </w:rPr>
        <w:t xml:space="preserve"> an </w:t>
      </w:r>
      <w:r w:rsidRPr="00494389">
        <w:rPr>
          <w:rStyle w:val="StyleUnderline"/>
          <w:highlight w:val="yellow"/>
        </w:rPr>
        <w:t>accumulated and fungible</w:t>
      </w:r>
      <w:r w:rsidRPr="00F465DF">
        <w:rPr>
          <w:rStyle w:val="StyleUnderline"/>
        </w:rPr>
        <w:t xml:space="preserve"> launching point </w:t>
      </w:r>
      <w:r w:rsidRPr="00494389">
        <w:rPr>
          <w:rStyle w:val="StyleUnderline"/>
          <w:highlight w:val="yellow"/>
        </w:rPr>
        <w:t>to strengthen claims about</w:t>
      </w:r>
      <w:r w:rsidRPr="00F465DF">
        <w:rPr>
          <w:rStyle w:val="StyleUnderline"/>
        </w:rPr>
        <w:t xml:space="preserve"> the queer or </w:t>
      </w:r>
      <w:r w:rsidRPr="00494389">
        <w:rPr>
          <w:rStyle w:val="StyleUnderline"/>
          <w:highlight w:val="yellow"/>
        </w:rPr>
        <w:t>queerness</w:t>
      </w:r>
      <w:r w:rsidRPr="00F465DF">
        <w:rPr>
          <w:rStyle w:val="StyleUnderline"/>
        </w:rPr>
        <w:t xml:space="preserve"> </w:t>
      </w:r>
      <w:r w:rsidRPr="00494389">
        <w:rPr>
          <w:rStyle w:val="StyleUnderline"/>
          <w:highlight w:val="yellow"/>
        </w:rPr>
        <w:t>as the fundamental structural negation</w:t>
      </w:r>
      <w:r w:rsidRPr="00F465DF">
        <w:rPr>
          <w:rStyle w:val="StyleUnderline"/>
        </w:rPr>
        <w:t xml:space="preserve"> </w:t>
      </w:r>
      <w:r w:rsidRPr="00494389">
        <w:rPr>
          <w:rStyle w:val="StyleUnderline"/>
          <w:highlight w:val="yellow"/>
        </w:rPr>
        <w:t>that gives</w:t>
      </w:r>
      <w:r w:rsidRPr="00F465DF">
        <w:rPr>
          <w:rStyle w:val="StyleUnderline"/>
        </w:rPr>
        <w:t xml:space="preserve"> credence and </w:t>
      </w:r>
      <w:r w:rsidRPr="00494389">
        <w:rPr>
          <w:rStyle w:val="StyleUnderline"/>
          <w:highlight w:val="yellow"/>
        </w:rPr>
        <w:t>intelligibility to the sexual crises of the Human</w:t>
      </w:r>
      <w:r w:rsidRPr="00F465DF">
        <w:rPr>
          <w:rStyle w:val="StyleUnderline"/>
        </w:rPr>
        <w:t>.</w:t>
      </w:r>
      <w:r w:rsidRPr="002F669B">
        <w:rPr>
          <w:sz w:val="16"/>
        </w:rPr>
        <w:t xml:space="preserve"> Given this curious alignment, one must ask, is the privileging of queerness antiblack? </w:t>
      </w:r>
      <w:r w:rsidRPr="00F465DF">
        <w:rPr>
          <w:rStyle w:val="StyleUnderline"/>
        </w:rPr>
        <w:t>Sidelined engagements with Blackness are the disavowal of this question in motion.</w:t>
      </w:r>
      <w:r w:rsidRPr="002F669B">
        <w:rPr>
          <w:sz w:val="16"/>
        </w:rPr>
        <w:t xml:space="preserve"> </w:t>
      </w:r>
      <w:r w:rsidRPr="00254725">
        <w:rPr>
          <w:rStyle w:val="StyleUnderline"/>
          <w:highlight w:val="yellow"/>
        </w:rPr>
        <w:t>Critiquing</w:t>
      </w:r>
      <w:r w:rsidRPr="00F465DF">
        <w:rPr>
          <w:rStyle w:val="StyleUnderline"/>
        </w:rPr>
        <w:t xml:space="preserve"> the </w:t>
      </w:r>
      <w:r w:rsidRPr="00254725">
        <w:rPr>
          <w:rStyle w:val="StyleUnderline"/>
          <w:highlight w:val="yellow"/>
        </w:rPr>
        <w:t>assumptive logic of queerness</w:t>
      </w:r>
      <w:r w:rsidRPr="00F465DF">
        <w:rPr>
          <w:rStyle w:val="StyleUnderline"/>
        </w:rPr>
        <w:t xml:space="preserve"> </w:t>
      </w:r>
      <w:r w:rsidRPr="00254725">
        <w:rPr>
          <w:rStyle w:val="StyleUnderline"/>
          <w:highlight w:val="yellow"/>
        </w:rPr>
        <w:t>does not make this</w:t>
      </w:r>
      <w:r w:rsidRPr="00F465DF">
        <w:rPr>
          <w:rStyle w:val="StyleUnderline"/>
        </w:rPr>
        <w:t xml:space="preserve"> argument </w:t>
      </w:r>
      <w:r w:rsidRPr="00254725">
        <w:rPr>
          <w:rStyle w:val="StyleUnderline"/>
          <w:highlight w:val="yellow"/>
        </w:rPr>
        <w:t>invested in the re-enchantment of normative</w:t>
      </w:r>
      <w:r w:rsidRPr="00F465DF">
        <w:rPr>
          <w:rStyle w:val="StyleUnderline"/>
        </w:rPr>
        <w:t xml:space="preserve"> </w:t>
      </w:r>
      <w:r w:rsidRPr="00254725">
        <w:rPr>
          <w:rStyle w:val="StyleUnderline"/>
          <w:highlight w:val="yellow"/>
        </w:rPr>
        <w:t>sexuality</w:t>
      </w:r>
      <w:r w:rsidRPr="00F465DF">
        <w:rPr>
          <w:rStyle w:val="StyleUnderline"/>
        </w:rPr>
        <w:t xml:space="preserve"> or sexual beingness.</w:t>
      </w:r>
      <w:r w:rsidRPr="002F669B">
        <w:rPr>
          <w:sz w:val="16"/>
        </w:rPr>
        <w:t xml:space="preserve"> </w:t>
      </w:r>
      <w:r w:rsidRPr="00254725">
        <w:rPr>
          <w:rStyle w:val="StyleUnderline"/>
          <w:highlight w:val="yellow"/>
        </w:rPr>
        <w:t>Contrarily</w:t>
      </w:r>
      <w:r w:rsidRPr="00F465DF">
        <w:rPr>
          <w:rStyle w:val="StyleUnderline"/>
        </w:rPr>
        <w:t xml:space="preserve">, this position </w:t>
      </w:r>
      <w:r w:rsidRPr="00254725">
        <w:rPr>
          <w:rStyle w:val="Emphasis"/>
          <w:highlight w:val="yellow"/>
        </w:rPr>
        <w:t>upholds a deep skepticism about queerness as</w:t>
      </w:r>
      <w:r w:rsidRPr="00254725">
        <w:rPr>
          <w:rStyle w:val="StyleUnderline"/>
          <w:highlight w:val="yellow"/>
        </w:rPr>
        <w:t xml:space="preserve"> a universally explanatory </w:t>
      </w:r>
      <w:r w:rsidRPr="00254725">
        <w:rPr>
          <w:rStyle w:val="Emphasis"/>
          <w:highlight w:val="yellow"/>
        </w:rPr>
        <w:t>analytic to grasp</w:t>
      </w:r>
      <w:r w:rsidRPr="00F465DF">
        <w:rPr>
          <w:rStyle w:val="StyleUnderline"/>
        </w:rPr>
        <w:t xml:space="preserve"> hold of all forms of </w:t>
      </w:r>
      <w:r w:rsidRPr="00254725">
        <w:rPr>
          <w:rStyle w:val="StyleUnderline"/>
          <w:highlight w:val="yellow"/>
        </w:rPr>
        <w:t xml:space="preserve">perceived </w:t>
      </w:r>
      <w:r w:rsidRPr="00254725">
        <w:rPr>
          <w:rStyle w:val="Emphasis"/>
          <w:highlight w:val="yellow"/>
        </w:rPr>
        <w:t>sexual otherness</w:t>
      </w:r>
      <w:r w:rsidRPr="00254725">
        <w:rPr>
          <w:rStyle w:val="Emphasis"/>
        </w:rPr>
        <w:t>,</w:t>
      </w:r>
      <w:r w:rsidRPr="00F465DF">
        <w:rPr>
          <w:rStyle w:val="StyleUnderline"/>
        </w:rPr>
        <w:t xml:space="preserve"> </w:t>
      </w:r>
      <w:r w:rsidRPr="00254725">
        <w:rPr>
          <w:rStyle w:val="Emphasis"/>
          <w:highlight w:val="yellow"/>
        </w:rPr>
        <w:t>deviance</w:t>
      </w:r>
      <w:r w:rsidRPr="00F465DF">
        <w:rPr>
          <w:rStyle w:val="StyleUnderline"/>
        </w:rPr>
        <w:t xml:space="preserve">, </w:t>
      </w:r>
      <w:r w:rsidRPr="00254725">
        <w:rPr>
          <w:rStyle w:val="Emphasis"/>
          <w:highlight w:val="yellow"/>
        </w:rPr>
        <w:t>or non-normativity</w:t>
      </w:r>
      <w:r w:rsidRPr="00F465DF">
        <w:rPr>
          <w:rStyle w:val="StyleUnderline"/>
        </w:rPr>
        <w:t>.</w:t>
      </w:r>
      <w:r w:rsidRPr="002F669B">
        <w:rPr>
          <w:sz w:val="16"/>
        </w:rPr>
        <w:t xml:space="preserve"> Which is to say, </w:t>
      </w:r>
      <w:r w:rsidRPr="00494389">
        <w:rPr>
          <w:rStyle w:val="Emphasis"/>
          <w:highlight w:val="yellow"/>
        </w:rPr>
        <w:t>Blackness is not an addendum to queerness</w:t>
      </w:r>
      <w:r w:rsidRPr="00F465DF">
        <w:rPr>
          <w:rStyle w:val="Emphasis"/>
        </w:rPr>
        <w:t>.</w:t>
      </w:r>
      <w:r w:rsidRPr="002F669B">
        <w:rPr>
          <w:sz w:val="16"/>
        </w:rPr>
        <w:t xml:space="preserve"> Instead, </w:t>
      </w:r>
      <w:r w:rsidRPr="00F465DF">
        <w:rPr>
          <w:rStyle w:val="StyleUnderline"/>
        </w:rPr>
        <w:t>the absolute saturation of the slave by sex as violence and violence as sex fundamentally retools what is understood about the sexual and its violating qualities.</w:t>
      </w:r>
    </w:p>
    <w:p w14:paraId="4530AFD7" w14:textId="77777777" w:rsidR="00E25B6D" w:rsidRPr="002F669B" w:rsidRDefault="00E25B6D" w:rsidP="00E25B6D">
      <w:pPr>
        <w:rPr>
          <w:sz w:val="16"/>
        </w:rPr>
      </w:pPr>
      <w:r w:rsidRPr="002F669B">
        <w:rPr>
          <w:sz w:val="16"/>
        </w:rPr>
        <w:t>Blackness as Queer Theory’s Rupture</w:t>
      </w:r>
    </w:p>
    <w:p w14:paraId="77D6B49A" w14:textId="77777777" w:rsidR="00E25B6D" w:rsidRPr="002F669B" w:rsidRDefault="00E25B6D" w:rsidP="00E25B6D">
      <w:pPr>
        <w:rPr>
          <w:sz w:val="16"/>
        </w:rPr>
      </w:pPr>
      <w:r w:rsidRPr="002F669B">
        <w:rPr>
          <w:sz w:val="16"/>
        </w:rPr>
        <w:t>Lee Edelman, in Bad Education: Why Queer Theory Teaches Us Nothing, contends that queerness imparts upon us a bad education, which “offers nothing by way of repair,” and rests resolutely within jouissance.3 This argument is structured by a recuperation and deployment of the Lacanian concept absens, which is external to concerns of what it means “to be or not to be,” indexing instead a fundamental structural absence upon which logic and speech cohere. Edelman writes,</w:t>
      </w:r>
    </w:p>
    <w:p w14:paraId="02DB6E90" w14:textId="77777777" w:rsidR="00E25B6D" w:rsidRPr="002F669B" w:rsidRDefault="00E25B6D" w:rsidP="00E25B6D">
      <w:pPr>
        <w:rPr>
          <w:sz w:val="16"/>
        </w:rPr>
      </w:pPr>
      <w:r w:rsidRPr="002F669B">
        <w:rPr>
          <w:sz w:val="16"/>
        </w:rPr>
        <w:t>As the absenting of meaning from being, as the insistence of what can never be counted as part of any world, ab-sens has no place in the order of sense that assumes “the background of a totality” wherein being and meaning both depend on each other and prop each other up.4</w:t>
      </w:r>
    </w:p>
    <w:p w14:paraId="372D2C1B" w14:textId="77777777" w:rsidR="00E25B6D" w:rsidRPr="002F669B" w:rsidRDefault="00E25B6D" w:rsidP="00E25B6D">
      <w:pPr>
        <w:rPr>
          <w:sz w:val="16"/>
        </w:rPr>
      </w:pPr>
      <w:r w:rsidRPr="002F669B">
        <w:rPr>
          <w:sz w:val="16"/>
        </w:rPr>
        <w:t xml:space="preserve">As argued by Edelman, </w:t>
      </w:r>
      <w:r w:rsidRPr="00254725">
        <w:rPr>
          <w:rStyle w:val="Emphasis"/>
          <w:highlight w:val="yellow"/>
        </w:rPr>
        <w:t>woman</w:t>
      </w:r>
      <w:r w:rsidRPr="00F465DF">
        <w:rPr>
          <w:rStyle w:val="StyleUnderline"/>
        </w:rPr>
        <w:t xml:space="preserve">, </w:t>
      </w:r>
      <w:r w:rsidRPr="00254725">
        <w:rPr>
          <w:rStyle w:val="Emphasis"/>
          <w:highlight w:val="yellow"/>
        </w:rPr>
        <w:t>Black</w:t>
      </w:r>
      <w:r w:rsidRPr="00F465DF">
        <w:rPr>
          <w:rStyle w:val="StyleUnderline"/>
        </w:rPr>
        <w:t xml:space="preserve">, </w:t>
      </w:r>
      <w:r w:rsidRPr="00254725">
        <w:rPr>
          <w:rStyle w:val="Emphasis"/>
          <w:highlight w:val="yellow"/>
        </w:rPr>
        <w:t>queer</w:t>
      </w:r>
      <w:r w:rsidRPr="00F465DF">
        <w:rPr>
          <w:rStyle w:val="StyleUnderline"/>
        </w:rPr>
        <w:t xml:space="preserve">, and at time </w:t>
      </w:r>
      <w:r w:rsidRPr="00254725">
        <w:rPr>
          <w:rStyle w:val="Emphasis"/>
          <w:highlight w:val="yellow"/>
        </w:rPr>
        <w:t>trans*</w:t>
      </w:r>
      <w:r w:rsidRPr="00F465DF">
        <w:rPr>
          <w:rStyle w:val="StyleUnderline"/>
        </w:rPr>
        <w:t xml:space="preserve"> each</w:t>
      </w:r>
      <w:r w:rsidRPr="002F669B">
        <w:rPr>
          <w:sz w:val="16"/>
        </w:rPr>
        <w:t xml:space="preserve"> clarify the ab-sens as they </w:t>
      </w:r>
      <w:r w:rsidRPr="00F465DF">
        <w:rPr>
          <w:rStyle w:val="StyleUnderline"/>
        </w:rPr>
        <w:t>“</w:t>
      </w:r>
      <w:r w:rsidRPr="00254725">
        <w:rPr>
          <w:rStyle w:val="Emphasis"/>
          <w:highlight w:val="yellow"/>
        </w:rPr>
        <w:t>stand for a violent break</w:t>
      </w:r>
      <w:r w:rsidRPr="00F465DF">
        <w:rPr>
          <w:rStyle w:val="StyleUnderline"/>
        </w:rPr>
        <w:t xml:space="preserve"> </w:t>
      </w:r>
      <w:r w:rsidRPr="00254725">
        <w:rPr>
          <w:rStyle w:val="StyleUnderline"/>
          <w:highlight w:val="yellow"/>
        </w:rPr>
        <w:t>with</w:t>
      </w:r>
      <w:r w:rsidRPr="00F465DF">
        <w:rPr>
          <w:rStyle w:val="StyleUnderline"/>
        </w:rPr>
        <w:t xml:space="preserve"> the </w:t>
      </w:r>
      <w:r w:rsidRPr="00254725">
        <w:rPr>
          <w:rStyle w:val="StyleUnderline"/>
          <w:highlight w:val="yellow"/>
        </w:rPr>
        <w:t>governing constructs of a world</w:t>
      </w:r>
      <w:r w:rsidRPr="00F465DF">
        <w:rPr>
          <w:rStyle w:val="StyleUnderline"/>
        </w:rPr>
        <w:t>, a break with its (onto)logics.”</w:t>
      </w:r>
      <w:r w:rsidRPr="002F669B">
        <w:rPr>
          <w:sz w:val="16"/>
        </w:rPr>
        <w:t xml:space="preserve">5 For Edelman, these categories “threaten to derealize a given order by exposing it as not-all” because </w:t>
      </w:r>
      <w:r w:rsidRPr="00F465DF">
        <w:rPr>
          <w:rStyle w:val="StyleUnderline"/>
        </w:rPr>
        <w:t xml:space="preserve">they </w:t>
      </w:r>
      <w:r w:rsidRPr="00254725">
        <w:rPr>
          <w:rStyle w:val="StyleUnderline"/>
          <w:highlight w:val="yellow"/>
        </w:rPr>
        <w:t>produce momentary lapses in structural logic</w:t>
      </w:r>
      <w:r w:rsidRPr="00F465DF">
        <w:rPr>
          <w:rStyle w:val="StyleUnderline"/>
        </w:rPr>
        <w:t xml:space="preserve"> by imposing glimpses at the Real</w:t>
      </w:r>
      <w:r w:rsidRPr="002F669B">
        <w:rPr>
          <w:sz w:val="16"/>
        </w:rPr>
        <w:t>, disallowing the subject to understand the world as complete or any being as a situated form of oneness. What is at the heart of this exposure is “the site where sex coincides with the primal subtraction of ab-sens.”6 Sex in this sense is not a component of how the world structures meaning but its fundamental orbit.</w:t>
      </w:r>
    </w:p>
    <w:p w14:paraId="5B01DE94" w14:textId="77777777" w:rsidR="00E25B6D" w:rsidRPr="002F669B" w:rsidRDefault="00E25B6D" w:rsidP="00E25B6D">
      <w:pPr>
        <w:rPr>
          <w:sz w:val="16"/>
        </w:rPr>
      </w:pPr>
      <w:r w:rsidRPr="002F669B">
        <w:rPr>
          <w:sz w:val="16"/>
        </w:rPr>
        <w:t>Lacan arrives at the ab-sens and its relation to sex through a reading of Sigmund Freud, which Edelman cites in support of the development of his argument. Lacan explains (as translated by Edelman), “Freud puts us on the path of that which ab-sens designates as sex; it’s through the swelling up of this sens-absexe that a topology spreads out where the word is determining.”7 Sens-absexe operates by “putting sex in the place of subtraction . . . sex as the pure negativity that enables meaning but has none.”8 Sex, then, functions as a double negative that, when exposed by thought, is shrouded by an unthinkability that emerges precisely through an attempt to unearth its component features.</w:t>
      </w:r>
    </w:p>
    <w:p w14:paraId="71C4AB47" w14:textId="77777777" w:rsidR="00E25B6D" w:rsidRPr="002F669B" w:rsidRDefault="00E25B6D" w:rsidP="00E25B6D">
      <w:pPr>
        <w:rPr>
          <w:sz w:val="16"/>
        </w:rPr>
      </w:pPr>
      <w:r w:rsidRPr="002F669B">
        <w:rPr>
          <w:sz w:val="16"/>
        </w:rPr>
        <w:t xml:space="preserve">In this respect, </w:t>
      </w:r>
      <w:r w:rsidRPr="00F465DF">
        <w:rPr>
          <w:rStyle w:val="StyleUnderline"/>
        </w:rPr>
        <w:t>woman, Blackness, and queerness orient forms of nothing that are repeatedly “cast out and rendered unthinkable by the world of sens-absexe.”</w:t>
      </w:r>
      <w:r w:rsidRPr="002F669B">
        <w:rPr>
          <w:sz w:val="16"/>
        </w:rPr>
        <w:t>9 To illustrate this argument, Edelman contends with feminist rethinking of philosophy, afro-pessimism, and his own theorizations of queerness. The latter is where the arguments of Bad Education are primarily rooted. For the sake of the argument presented here, I will focus most centrally on the reading of afro-pessimism Edelman extends in which the woman and the queer are offered as proximate understandings of Blackness and the Black.</w:t>
      </w:r>
    </w:p>
    <w:p w14:paraId="20EBC8FE" w14:textId="77777777" w:rsidR="00E25B6D" w:rsidRDefault="00E25B6D" w:rsidP="00E25B6D">
      <w:pPr>
        <w:rPr>
          <w:rStyle w:val="StyleUnderline"/>
        </w:rPr>
      </w:pPr>
      <w:r w:rsidRPr="002F669B">
        <w:rPr>
          <w:sz w:val="16"/>
        </w:rPr>
        <w:t xml:space="preserve">To illustrate the ab-sens in relation to Blackness, </w:t>
      </w:r>
      <w:r w:rsidRPr="008F1B80">
        <w:rPr>
          <w:rStyle w:val="StyleUnderline"/>
        </w:rPr>
        <w:t>Edelman draws on the work of Ronald Judy</w:t>
      </w:r>
      <w:r w:rsidRPr="002F669B">
        <w:rPr>
          <w:sz w:val="16"/>
        </w:rPr>
        <w:t xml:space="preserve"> in (Dis)Forming the American Canon: African-Arabic Slave Narratives and the Vernacular. In these particular examples, Judy grapples with the significance of The Interesting Narrative of the Life of Olaudah Equiano, or Gustavus Vassa, the African by Olaudah Equiano as he describes the metaphysical transfer between the African and the Negro. Edelman cites Judy as describing how the slave narrative, via Equiano, serves as a conversion of the African as incomprehensible object to the negro as intelligible subject. Edelman contends that this shift homes in on the split or subtraction when the Real is made perceivable to thought. Furthermore, </w:t>
      </w:r>
      <w:r w:rsidRPr="008F1B80">
        <w:rPr>
          <w:rStyle w:val="StyleUnderline"/>
        </w:rPr>
        <w:t>the negro as representational form “requires negating the negativity of Blackness.”</w:t>
      </w:r>
      <w:r w:rsidRPr="002F669B">
        <w:rPr>
          <w:sz w:val="16"/>
        </w:rPr>
        <w:t xml:space="preserve">10 As Judy contends “The muted African body is overwritten by the Negro, and the Negro that emerges in the ink flow of Equiano’s pen is that which has overwritten itself and so becomes the representation of the very body it sits on.”11 </w:t>
      </w:r>
      <w:r w:rsidRPr="008F1B80">
        <w:rPr>
          <w:rStyle w:val="StyleUnderline"/>
        </w:rPr>
        <w:t>The African, Edelman posits, “succumbs to ontological annihilation” and is recast into comprehensible terms “to affirm identity through an attachment to intelligibility.”</w:t>
      </w:r>
      <w:r w:rsidRPr="002F669B">
        <w:rPr>
          <w:sz w:val="16"/>
        </w:rPr>
        <w:t xml:space="preserve">12 </w:t>
      </w:r>
      <w:r w:rsidRPr="008F1B80">
        <w:rPr>
          <w:rStyle w:val="StyleUnderline"/>
        </w:rPr>
        <w:t>This relational logic occurs without questioning if the African is the effect of some type of true materiality that is repressed or is it also, like the negro, a stand-in for a general fantasy of a type of existence that cannot be because it never was “one.”</w:t>
      </w:r>
      <w:r w:rsidRPr="002F669B">
        <w:rPr>
          <w:sz w:val="16"/>
        </w:rPr>
        <w:t xml:space="preserve"> To this point, Robert Reid-Pharr argues that the transition Equiano undergoes illustrates a performance of “dynamic modes of living that he believes typifies modern society” rather than his narrative exemplifying a collective structural adjustment.13 Nonetheless, </w:t>
      </w:r>
      <w:r w:rsidRPr="008F1B80">
        <w:rPr>
          <w:rStyle w:val="StyleUnderline"/>
        </w:rPr>
        <w:t>Edelman holds onto the African-to-negro as an essential declination of the real</w:t>
      </w:r>
      <w:r w:rsidRPr="002F669B">
        <w:rPr>
          <w:sz w:val="16"/>
        </w:rPr>
        <w:t xml:space="preserve">, which brings the ab-sens closer into view. </w:t>
      </w:r>
      <w:r w:rsidRPr="00881819">
        <w:rPr>
          <w:rStyle w:val="StyleUnderline"/>
        </w:rPr>
        <w:t>This</w:t>
      </w:r>
      <w:r>
        <w:rPr>
          <w:rStyle w:val="StyleUnderline"/>
        </w:rPr>
        <w:t xml:space="preserve"> </w:t>
      </w:r>
      <w:r w:rsidRPr="00254725">
        <w:rPr>
          <w:rStyle w:val="StyleUnderline"/>
          <w:highlight w:val="yellow"/>
        </w:rPr>
        <w:t>refusal to engage the African as a violent overwriting of forms</w:t>
      </w:r>
      <w:r w:rsidRPr="00881819">
        <w:rPr>
          <w:rStyle w:val="StyleUnderline"/>
        </w:rPr>
        <w:t xml:space="preserve"> that cannot</w:t>
      </w:r>
      <w:r>
        <w:rPr>
          <w:rStyle w:val="StyleUnderline"/>
        </w:rPr>
        <w:t xml:space="preserve"> </w:t>
      </w:r>
      <w:r w:rsidRPr="00881819">
        <w:rPr>
          <w:rStyle w:val="StyleUnderline"/>
        </w:rPr>
        <w:t xml:space="preserve">be contained within the oneness it perceives </w:t>
      </w:r>
      <w:r w:rsidRPr="00254725">
        <w:rPr>
          <w:rStyle w:val="StyleUnderline"/>
          <w:highlight w:val="yellow"/>
        </w:rPr>
        <w:t>allows Edelman to extend a thesis around afro-pessimism that tries to hold it accountable to</w:t>
      </w:r>
      <w:r w:rsidRPr="00881819">
        <w:rPr>
          <w:rStyle w:val="StyleUnderline"/>
        </w:rPr>
        <w:t xml:space="preserve"> a certain</w:t>
      </w:r>
      <w:r>
        <w:rPr>
          <w:rStyle w:val="StyleUnderline"/>
        </w:rPr>
        <w:t xml:space="preserve"> </w:t>
      </w:r>
      <w:r w:rsidRPr="00254725">
        <w:rPr>
          <w:rStyle w:val="StyleUnderline"/>
          <w:highlight w:val="yellow"/>
        </w:rPr>
        <w:t>understanding of object to subject slippage</w:t>
      </w:r>
      <w:r w:rsidRPr="00881819">
        <w:rPr>
          <w:rStyle w:val="StyleUnderline"/>
        </w:rPr>
        <w:t>.</w:t>
      </w:r>
    </w:p>
    <w:p w14:paraId="108A780A" w14:textId="77777777" w:rsidR="00E25B6D" w:rsidRPr="002F669B" w:rsidRDefault="00E25B6D" w:rsidP="00E25B6D">
      <w:pPr>
        <w:rPr>
          <w:sz w:val="16"/>
        </w:rPr>
      </w:pPr>
      <w:r w:rsidRPr="002F669B">
        <w:rPr>
          <w:sz w:val="16"/>
        </w:rPr>
        <w:t xml:space="preserve">It is from this vantage point that the work of Frank B. Wilderson III in Red, White, and Black: Cinema and the Structure of U.S. Antagonisms enters the conversation, as Edelman seeks to contend with the damning assessment of how Judy reads the accounts from Equiano extended by Wilderson. </w:t>
      </w:r>
      <w:r w:rsidRPr="008F1B80">
        <w:rPr>
          <w:rStyle w:val="StyleUnderline"/>
        </w:rPr>
        <w:t>Wilderson does not rest on the slave narrative</w:t>
      </w:r>
      <w:r w:rsidRPr="002F669B">
        <w:rPr>
          <w:sz w:val="16"/>
        </w:rPr>
        <w:t xml:space="preserve"> in (Dis)Forming the Cannon </w:t>
      </w:r>
      <w:r w:rsidRPr="008F1B80">
        <w:rPr>
          <w:rStyle w:val="StyleUnderline"/>
        </w:rPr>
        <w:t>as a true leap from object to subject.</w:t>
      </w:r>
      <w:r w:rsidRPr="002F669B">
        <w:rPr>
          <w:sz w:val="16"/>
        </w:rPr>
        <w:t xml:space="preserve"> Rather, he </w:t>
      </w:r>
      <w:r w:rsidRPr="008F1B80">
        <w:rPr>
          <w:rStyle w:val="StyleUnderline"/>
        </w:rPr>
        <w:t>describes that Judy makes clear the impossibility of such a maneuver given that the negro has no referent.</w:t>
      </w:r>
      <w:r w:rsidRPr="002F669B">
        <w:rPr>
          <w:sz w:val="16"/>
        </w:rPr>
        <w:t xml:space="preserve"> Wilderson pushes the argument further, dislodging its implications as a historical quandary by advancing the position that the Black scholar is emblematic of the paradigmatic capture of Black speech that Judy points to in Equiano. </w:t>
      </w:r>
      <w:r w:rsidRPr="008F1B80">
        <w:rPr>
          <w:rStyle w:val="StyleUnderline"/>
        </w:rPr>
        <w:t>Wilderson writes that</w:t>
      </w:r>
    </w:p>
    <w:p w14:paraId="2B2BE137" w14:textId="77777777" w:rsidR="00E25B6D" w:rsidRPr="002F669B" w:rsidRDefault="00E25B6D" w:rsidP="00E25B6D">
      <w:pPr>
        <w:rPr>
          <w:sz w:val="16"/>
        </w:rPr>
      </w:pPr>
      <w:r w:rsidRPr="00254725">
        <w:rPr>
          <w:rStyle w:val="StyleUnderline"/>
          <w:highlight w:val="yellow"/>
        </w:rPr>
        <w:t>it is precisely to this illusive symbolic resistance</w:t>
      </w:r>
      <w:r w:rsidRPr="002F669B">
        <w:rPr>
          <w:sz w:val="16"/>
        </w:rPr>
        <w:t xml:space="preserve"> (</w:t>
      </w:r>
      <w:r w:rsidRPr="008F1B80">
        <w:rPr>
          <w:rStyle w:val="StyleUnderline"/>
        </w:rPr>
        <w:t>an aspiration to “productive subjectivity”</w:t>
      </w:r>
      <w:r w:rsidRPr="002F669B">
        <w:rPr>
          <w:sz w:val="16"/>
        </w:rPr>
        <w:t xml:space="preserve">), </w:t>
      </w:r>
      <w:r w:rsidRPr="008F1B80">
        <w:rPr>
          <w:rStyle w:val="StyleUnderline"/>
        </w:rPr>
        <w:t xml:space="preserve">as opposed to the Negro’s “abject muteness,” </w:t>
      </w:r>
      <w:r w:rsidRPr="00254725">
        <w:rPr>
          <w:rStyle w:val="StyleUnderline"/>
          <w:highlight w:val="yellow"/>
        </w:rPr>
        <w:t>and certainly not to the Slave’s gratuitous violence</w:t>
      </w:r>
      <w:r w:rsidRPr="008F1B80">
        <w:rPr>
          <w:rStyle w:val="StyleUnderline"/>
        </w:rPr>
        <w:t xml:space="preserve">, </w:t>
      </w:r>
      <w:r w:rsidRPr="00254725">
        <w:rPr>
          <w:rStyle w:val="StyleUnderline"/>
          <w:highlight w:val="yellow"/>
        </w:rPr>
        <w:t>that</w:t>
      </w:r>
      <w:r w:rsidRPr="008F1B80">
        <w:rPr>
          <w:rStyle w:val="StyleUnderline"/>
        </w:rPr>
        <w:t xml:space="preserve"> </w:t>
      </w:r>
      <w:r w:rsidRPr="00254725">
        <w:rPr>
          <w:rStyle w:val="StyleUnderline"/>
          <w:highlight w:val="yellow"/>
        </w:rPr>
        <w:t>many</w:t>
      </w:r>
      <w:r w:rsidRPr="008F1B80">
        <w:rPr>
          <w:rStyle w:val="StyleUnderline"/>
        </w:rPr>
        <w:t xml:space="preserve"> Black </w:t>
      </w:r>
      <w:r w:rsidRPr="00254725">
        <w:rPr>
          <w:rStyle w:val="StyleUnderline"/>
          <w:highlight w:val="yellow"/>
        </w:rPr>
        <w:t>scholars</w:t>
      </w:r>
      <w:r w:rsidRPr="002F669B">
        <w:rPr>
          <w:sz w:val="16"/>
        </w:rPr>
        <w:t xml:space="preserve"> in general . . . </w:t>
      </w:r>
      <w:r w:rsidRPr="00254725">
        <w:rPr>
          <w:rStyle w:val="StyleUnderline"/>
          <w:highlight w:val="yellow"/>
        </w:rPr>
        <w:t>aspire when interpreting</w:t>
      </w:r>
      <w:r w:rsidRPr="008F1B80">
        <w:rPr>
          <w:rStyle w:val="StyleUnderline"/>
        </w:rPr>
        <w:t xml:space="preserve"> their </w:t>
      </w:r>
      <w:r w:rsidRPr="00254725">
        <w:rPr>
          <w:rStyle w:val="StyleUnderline"/>
          <w:highlight w:val="yellow"/>
        </w:rPr>
        <w:t>cultural objects</w:t>
      </w:r>
      <w:r w:rsidRPr="008F1B80">
        <w:rPr>
          <w:rStyle w:val="StyleUnderline"/>
        </w:rPr>
        <w:t>.</w:t>
      </w:r>
      <w:r w:rsidRPr="002F669B">
        <w:rPr>
          <w:sz w:val="16"/>
        </w:rPr>
        <w:t>14</w:t>
      </w:r>
    </w:p>
    <w:p w14:paraId="4D6BBCB1" w14:textId="77777777" w:rsidR="00E25B6D" w:rsidRPr="002F669B" w:rsidRDefault="00E25B6D" w:rsidP="00E25B6D">
      <w:pPr>
        <w:rPr>
          <w:sz w:val="16"/>
        </w:rPr>
      </w:pPr>
      <w:r w:rsidRPr="002F669B">
        <w:rPr>
          <w:sz w:val="16"/>
        </w:rPr>
        <w:t xml:space="preserve">How Edelman deals with the question of slavery and queerness, which is a point I will return to later, illustrates what Wilderson argues here. </w:t>
      </w:r>
      <w:r w:rsidRPr="008F1B80">
        <w:rPr>
          <w:rStyle w:val="StyleUnderline"/>
        </w:rPr>
        <w:t>Edelman reads the work of Black scholars as misunderstanding the transcendent nature of symbolic resistance against negativity towards a clarified subjectivity.</w:t>
      </w:r>
      <w:r w:rsidRPr="002F669B">
        <w:rPr>
          <w:sz w:val="16"/>
        </w:rPr>
        <w:t xml:space="preserve"> Thus, </w:t>
      </w:r>
      <w:r w:rsidRPr="00254725">
        <w:rPr>
          <w:rStyle w:val="StyleUnderline"/>
          <w:highlight w:val="yellow"/>
        </w:rPr>
        <w:t>Edelman argues that the slave narrative</w:t>
      </w:r>
      <w:r w:rsidRPr="008F1B80">
        <w:rPr>
          <w:rStyle w:val="StyleUnderline"/>
        </w:rPr>
        <w:t xml:space="preserve">, the constraints placed on the Black scholar </w:t>
      </w:r>
      <w:r w:rsidRPr="002F669B">
        <w:rPr>
          <w:sz w:val="16"/>
        </w:rPr>
        <w:t xml:space="preserve">(as described by Wilderson), </w:t>
      </w:r>
      <w:r w:rsidRPr="00254725">
        <w:rPr>
          <w:rStyle w:val="StyleUnderline"/>
          <w:highlight w:val="yellow"/>
        </w:rPr>
        <w:t>and</w:t>
      </w:r>
      <w:r w:rsidRPr="008F1B80">
        <w:rPr>
          <w:rStyle w:val="StyleUnderline"/>
        </w:rPr>
        <w:t xml:space="preserve"> the </w:t>
      </w:r>
      <w:r w:rsidRPr="00254725">
        <w:rPr>
          <w:rStyle w:val="StyleUnderline"/>
          <w:highlight w:val="yellow"/>
        </w:rPr>
        <w:t>understanding of “woman” extended by</w:t>
      </w:r>
      <w:r w:rsidRPr="008F1B80">
        <w:rPr>
          <w:rStyle w:val="StyleUnderline"/>
        </w:rPr>
        <w:t xml:space="preserve"> Catherine </w:t>
      </w:r>
      <w:r w:rsidRPr="00254725">
        <w:rPr>
          <w:rStyle w:val="StyleUnderline"/>
          <w:highlight w:val="yellow"/>
        </w:rPr>
        <w:t>Malabou</w:t>
      </w:r>
      <w:r w:rsidRPr="008F1B80">
        <w:rPr>
          <w:rStyle w:val="StyleUnderline"/>
        </w:rPr>
        <w:t xml:space="preserve"> </w:t>
      </w:r>
      <w:r w:rsidRPr="00254725">
        <w:rPr>
          <w:rStyle w:val="StyleUnderline"/>
          <w:highlight w:val="yellow"/>
        </w:rPr>
        <w:t>all figure a</w:t>
      </w:r>
      <w:r w:rsidRPr="008F1B80">
        <w:rPr>
          <w:rStyle w:val="StyleUnderline"/>
        </w:rPr>
        <w:t xml:space="preserve"> certain </w:t>
      </w:r>
      <w:r w:rsidRPr="00254725">
        <w:rPr>
          <w:rStyle w:val="StyleUnderline"/>
          <w:highlight w:val="yellow"/>
        </w:rPr>
        <w:t>type of negation</w:t>
      </w:r>
      <w:r w:rsidRPr="008F1B80">
        <w:rPr>
          <w:rStyle w:val="StyleUnderline"/>
        </w:rPr>
        <w:t>.</w:t>
      </w:r>
      <w:r w:rsidRPr="002F669B">
        <w:rPr>
          <w:sz w:val="16"/>
        </w:rPr>
        <w:t xml:space="preserve"> He writes, </w:t>
      </w:r>
      <w:r w:rsidRPr="008F1B80">
        <w:rPr>
          <w:rStyle w:val="StyleUnderline"/>
        </w:rPr>
        <w:t xml:space="preserve">“The </w:t>
      </w:r>
      <w:r w:rsidRPr="00254725">
        <w:rPr>
          <w:rStyle w:val="StyleUnderline"/>
          <w:highlight w:val="yellow"/>
        </w:rPr>
        <w:t>unbearable Real of ontological negation</w:t>
      </w:r>
      <w:r w:rsidRPr="002F669B">
        <w:rPr>
          <w:sz w:val="16"/>
        </w:rPr>
        <w:t xml:space="preserve">, the ab-sens </w:t>
      </w:r>
      <w:r w:rsidRPr="008F1B80">
        <w:rPr>
          <w:rStyle w:val="StyleUnderline"/>
        </w:rPr>
        <w:t>that undoes the oneness, the comprehensible identity, of the world, compels us to seek to preserve that world by affirming our oneness within it.”</w:t>
      </w:r>
      <w:r w:rsidRPr="002F669B">
        <w:rPr>
          <w:sz w:val="16"/>
        </w:rPr>
        <w:t xml:space="preserve">15 Edelman argues there is a discord between Wilderson’s descriptions of the constitutive qualities of Blackness and the Black. As such </w:t>
      </w:r>
      <w:r w:rsidRPr="008F1B80">
        <w:rPr>
          <w:rStyle w:val="StyleUnderline"/>
        </w:rPr>
        <w:t>Edelman argues that the Black is where a oneness seeps into afro-pessimism, demonstrating that the Black lacks the qualities of unique symbolic exclusion that Wilderson describes.</w:t>
      </w:r>
    </w:p>
    <w:p w14:paraId="3932B79B" w14:textId="77777777" w:rsidR="00E25B6D" w:rsidRPr="002F669B" w:rsidRDefault="00E25B6D" w:rsidP="00E25B6D">
      <w:pPr>
        <w:rPr>
          <w:sz w:val="16"/>
        </w:rPr>
      </w:pPr>
      <w:r w:rsidRPr="002F669B">
        <w:rPr>
          <w:sz w:val="16"/>
        </w:rPr>
        <w:t xml:space="preserve">To this point, Edelman writes that “Wilderson . . . does attach a property to Blackness, one that particularizes the Black” and furthermore “coincides with Malabou’s analysis of woman.”16 </w:t>
      </w:r>
      <w:r w:rsidRPr="008F1B80">
        <w:rPr>
          <w:rStyle w:val="Emphasis"/>
        </w:rPr>
        <w:t xml:space="preserve">The </w:t>
      </w:r>
      <w:r w:rsidRPr="00254725">
        <w:rPr>
          <w:rStyle w:val="Emphasis"/>
        </w:rPr>
        <w:t>superpositioning of the Black</w:t>
      </w:r>
      <w:r w:rsidRPr="008F1B80">
        <w:rPr>
          <w:rStyle w:val="StyleUnderline"/>
        </w:rPr>
        <w:t xml:space="preserve"> as the essential truth of the world, Edelman argues, </w:t>
      </w:r>
      <w:r w:rsidRPr="008F1B80">
        <w:rPr>
          <w:rStyle w:val="Emphasis"/>
        </w:rPr>
        <w:t>is not a unique theoretical move</w:t>
      </w:r>
      <w:r w:rsidRPr="008F1B80">
        <w:rPr>
          <w:rStyle w:val="StyleUnderline"/>
        </w:rPr>
        <w:t xml:space="preserve"> but one also carried out by feminist philosophers.</w:t>
      </w:r>
      <w:r w:rsidRPr="002F669B">
        <w:rPr>
          <w:sz w:val="16"/>
        </w:rPr>
        <w:t xml:space="preserve"> </w:t>
      </w:r>
      <w:r w:rsidRPr="008F1B80">
        <w:rPr>
          <w:rStyle w:val="StyleUnderline"/>
        </w:rPr>
        <w:t>Edelman is pushing back against Wilderson’s insistence that the Black is excluded from the symbolic order by way of social death.</w:t>
      </w:r>
      <w:r w:rsidRPr="002F669B">
        <w:rPr>
          <w:sz w:val="16"/>
        </w:rPr>
        <w:t xml:space="preserve"> To do so, Edelman takes up Judy as a rejoinder to Wilderson. By connecting the Black to his reading of Judy’s formulation of the negro, Edelman again emphases the African as a totalized exclusion. Yet </w:t>
      </w:r>
      <w:r w:rsidRPr="008F1B80">
        <w:rPr>
          <w:rStyle w:val="StyleUnderline"/>
        </w:rPr>
        <w:t>he maintains that the negro, like the Black, is included, but as a negativity within the symbolic order.</w:t>
      </w:r>
      <w:r w:rsidRPr="002F669B">
        <w:rPr>
          <w:sz w:val="16"/>
        </w:rPr>
        <w:t xml:space="preserve"> </w:t>
      </w:r>
      <w:r w:rsidRPr="008F1B80">
        <w:rPr>
          <w:rStyle w:val="StyleUnderline"/>
        </w:rPr>
        <w:t>This allows the Black to reenter the symbolic fold, in which, he argues “Like woman, that is, the Black is a subject whose status as a subject is subject to doubt by virtue of figuring within the Symbolic</w:t>
      </w:r>
      <w:r w:rsidRPr="002F669B">
        <w:rPr>
          <w:sz w:val="16"/>
        </w:rPr>
        <w:t xml:space="preserve"> the ab-sens excluded from it.”17 From here Edelman makes several pronouncements that are directed at the central tenets of afro-pessimism, without explicitly framing them as such. </w:t>
      </w:r>
      <w:r w:rsidRPr="008F1B80">
        <w:rPr>
          <w:rStyle w:val="StyleUnderline"/>
        </w:rPr>
        <w:t xml:space="preserve">He </w:t>
      </w:r>
      <w:r w:rsidRPr="00254725">
        <w:rPr>
          <w:rStyle w:val="StyleUnderline"/>
          <w:highlight w:val="yellow"/>
        </w:rPr>
        <w:t>contends that Wilderson rightfully calls for the end of the world</w:t>
      </w:r>
      <w:r w:rsidRPr="008F1B80">
        <w:rPr>
          <w:rStyle w:val="StyleUnderline"/>
        </w:rPr>
        <w:t xml:space="preserve">, </w:t>
      </w:r>
      <w:r w:rsidRPr="00254725">
        <w:rPr>
          <w:rStyle w:val="StyleUnderline"/>
          <w:highlight w:val="yellow"/>
        </w:rPr>
        <w:t>not because of</w:t>
      </w:r>
      <w:r w:rsidRPr="008F1B80">
        <w:rPr>
          <w:rStyle w:val="StyleUnderline"/>
        </w:rPr>
        <w:t xml:space="preserve"> the essential </w:t>
      </w:r>
      <w:r w:rsidRPr="00254725">
        <w:rPr>
          <w:rStyle w:val="StyleUnderline"/>
          <w:highlight w:val="yellow"/>
        </w:rPr>
        <w:t>plight of the slave</w:t>
      </w:r>
      <w:r w:rsidRPr="008F1B80">
        <w:rPr>
          <w:rStyle w:val="StyleUnderline"/>
        </w:rPr>
        <w:t xml:space="preserve">, </w:t>
      </w:r>
      <w:r w:rsidRPr="00254725">
        <w:rPr>
          <w:rStyle w:val="StyleUnderline"/>
          <w:highlight w:val="yellow"/>
        </w:rPr>
        <w:t>but because antiblackness is</w:t>
      </w:r>
      <w:r w:rsidRPr="008F1B80">
        <w:rPr>
          <w:rStyle w:val="StyleUnderline"/>
        </w:rPr>
        <w:t xml:space="preserve"> “</w:t>
      </w:r>
      <w:r w:rsidRPr="00254725">
        <w:rPr>
          <w:rStyle w:val="StyleUnderline"/>
          <w:highlight w:val="yellow"/>
        </w:rPr>
        <w:t>nothing other than logic itself</w:t>
      </w:r>
      <w:r w:rsidRPr="008F1B80">
        <w:rPr>
          <w:rStyle w:val="StyleUnderline"/>
        </w:rPr>
        <w:t xml:space="preserve"> as the syntactic imperative of making-sense.”</w:t>
      </w:r>
      <w:r w:rsidRPr="002F669B">
        <w:rPr>
          <w:sz w:val="16"/>
        </w:rPr>
        <w:t xml:space="preserve"> Or, to put it another way, </w:t>
      </w:r>
      <w:r w:rsidRPr="008F1B80">
        <w:rPr>
          <w:rStyle w:val="StyleUnderline"/>
        </w:rPr>
        <w:t>antiblackness is but one vector that can dislodge the capture of the ab-sens.</w:t>
      </w:r>
      <w:r w:rsidRPr="002F669B">
        <w:rPr>
          <w:sz w:val="16"/>
        </w:rPr>
        <w:t xml:space="preserve"> 18 </w:t>
      </w:r>
      <w:r w:rsidRPr="008F1B80">
        <w:rPr>
          <w:rStyle w:val="StyleUnderline"/>
        </w:rPr>
        <w:t>Furthermore, he attempts his largest blow against afro-pessimism by delegitimizing its unflinching analysis of slavery. He contends that “despite the history that places them [Black persons] inextricably in relation to slavery” Blackness, the Black, or Black persons, “are not, in any given world, the singular or exclusive embodiment of ontological exclusion.”</w:t>
      </w:r>
      <w:r w:rsidRPr="002F669B">
        <w:rPr>
          <w:sz w:val="16"/>
        </w:rPr>
        <w:t>19 In this move, Edelman disavows the afro-pessimist insistence that slavery as a paradigm of structural positionality shapes the essential violence of the modern world.20</w:t>
      </w:r>
    </w:p>
    <w:p w14:paraId="69BA7EF6" w14:textId="77777777" w:rsidR="00E25B6D" w:rsidRPr="002F669B" w:rsidRDefault="00E25B6D" w:rsidP="00E25B6D">
      <w:pPr>
        <w:rPr>
          <w:sz w:val="16"/>
        </w:rPr>
      </w:pPr>
      <w:r w:rsidRPr="002F669B">
        <w:rPr>
          <w:sz w:val="16"/>
        </w:rPr>
        <w:t>What, then, are we to make of slavery? According to Edelman, woman, Blackness, queerness, and trans* (as well as countless other names):</w:t>
      </w:r>
    </w:p>
    <w:p w14:paraId="32A59269" w14:textId="77777777" w:rsidR="00E25B6D" w:rsidRPr="002F669B" w:rsidRDefault="00E25B6D" w:rsidP="00E25B6D">
      <w:pPr>
        <w:rPr>
          <w:sz w:val="16"/>
        </w:rPr>
      </w:pPr>
      <w:r w:rsidRPr="002F669B">
        <w:rPr>
          <w:sz w:val="16"/>
        </w:rPr>
        <w:t>all spring from the inextricability of ab-sens and sens-absexe and thus from the insistence of the not-all that makes the sexual relation impossible. All are rooted in the ontological antagonism that structures the logic of sense by which we are divided into being: divided between the subject of desire and of the subject of the drive, where the former consigns the latter to the status of what is not.21</w:t>
      </w:r>
    </w:p>
    <w:p w14:paraId="14EEA754" w14:textId="77777777" w:rsidR="00E25B6D" w:rsidRPr="002F669B" w:rsidRDefault="00E25B6D" w:rsidP="00E25B6D">
      <w:pPr>
        <w:rPr>
          <w:sz w:val="16"/>
        </w:rPr>
      </w:pPr>
      <w:r w:rsidRPr="002F669B">
        <w:rPr>
          <w:sz w:val="16"/>
        </w:rPr>
        <w:t xml:space="preserve">Whether or not slavery situates a primacy for Blackness or theories of violence more generally, the way the Black bleeds through woman, queerness, trans* and other terms it is situated alongside demands a further investigation. For example, </w:t>
      </w:r>
      <w:r w:rsidRPr="008F1B80">
        <w:rPr>
          <w:rStyle w:val="StyleUnderline"/>
        </w:rPr>
        <w:t>if we are to take for certain that the deployment of property by Wilderson and Malabou presents a structural congruency between Blackness and woman, where can we evidence this claim?</w:t>
      </w:r>
      <w:r w:rsidRPr="002F669B">
        <w:rPr>
          <w:sz w:val="16"/>
        </w:rPr>
        <w:t xml:space="preserve"> For me, </w:t>
      </w:r>
      <w:r w:rsidRPr="00254725">
        <w:rPr>
          <w:rStyle w:val="StyleUnderline"/>
          <w:highlight w:val="yellow"/>
        </w:rPr>
        <w:t>the problem is not rhetorical</w:t>
      </w:r>
      <w:r w:rsidRPr="008F1B80">
        <w:rPr>
          <w:rStyle w:val="StyleUnderline"/>
        </w:rPr>
        <w:t>.</w:t>
      </w:r>
      <w:r w:rsidRPr="002F669B">
        <w:rPr>
          <w:sz w:val="16"/>
        </w:rPr>
        <w:t xml:space="preserve"> Instead, </w:t>
      </w:r>
      <w:r w:rsidRPr="00254725">
        <w:rPr>
          <w:rStyle w:val="Emphasis"/>
          <w:highlight w:val="yellow"/>
        </w:rPr>
        <w:t>it is a matter of whether theory can scale down to account for the structural predicaments that make theory thinkable</w:t>
      </w:r>
      <w:r w:rsidRPr="008F1B80">
        <w:rPr>
          <w:rStyle w:val="Emphasis"/>
        </w:rPr>
        <w:t>.</w:t>
      </w:r>
      <w:r w:rsidRPr="002F669B">
        <w:rPr>
          <w:sz w:val="16"/>
        </w:rPr>
        <w:t xml:space="preserve"> Which is to say, </w:t>
      </w:r>
      <w:r w:rsidRPr="00254725">
        <w:rPr>
          <w:rStyle w:val="StyleUnderline"/>
          <w:highlight w:val="yellow"/>
        </w:rPr>
        <w:t>although</w:t>
      </w:r>
      <w:r w:rsidRPr="008F1B80">
        <w:rPr>
          <w:rStyle w:val="StyleUnderline"/>
        </w:rPr>
        <w:t xml:space="preserve"> woman, </w:t>
      </w:r>
      <w:r w:rsidRPr="00254725">
        <w:rPr>
          <w:rStyle w:val="StyleUnderline"/>
          <w:highlight w:val="yellow"/>
        </w:rPr>
        <w:t>Black</w:t>
      </w:r>
      <w:r w:rsidRPr="008F1B80">
        <w:rPr>
          <w:rStyle w:val="StyleUnderline"/>
        </w:rPr>
        <w:t xml:space="preserve">, </w:t>
      </w:r>
      <w:r w:rsidRPr="00254725">
        <w:rPr>
          <w:rStyle w:val="StyleUnderline"/>
          <w:highlight w:val="yellow"/>
        </w:rPr>
        <w:t>and queer as conceptual framings exceed</w:t>
      </w:r>
      <w:r w:rsidRPr="008F1B80">
        <w:rPr>
          <w:rStyle w:val="StyleUnderline"/>
        </w:rPr>
        <w:t xml:space="preserve">, escape, and fail to apprehend the </w:t>
      </w:r>
      <w:r w:rsidRPr="00254725">
        <w:rPr>
          <w:rStyle w:val="StyleUnderline"/>
          <w:highlight w:val="yellow"/>
        </w:rPr>
        <w:t>subjects who are construed by these categories</w:t>
      </w:r>
      <w:r w:rsidRPr="008F1B80">
        <w:rPr>
          <w:rStyle w:val="StyleUnderline"/>
        </w:rPr>
        <w:t xml:space="preserve">, </w:t>
      </w:r>
      <w:r w:rsidRPr="00254725">
        <w:rPr>
          <w:rStyle w:val="Emphasis"/>
          <w:highlight w:val="yellow"/>
        </w:rPr>
        <w:t>can this abstracted queer theory</w:t>
      </w:r>
      <w:r w:rsidRPr="008F1B80">
        <w:rPr>
          <w:rStyle w:val="StyleUnderline"/>
        </w:rPr>
        <w:t xml:space="preserve"> dislodged from the material </w:t>
      </w:r>
      <w:r w:rsidRPr="00254725">
        <w:rPr>
          <w:rStyle w:val="Emphasis"/>
          <w:highlight w:val="yellow"/>
        </w:rPr>
        <w:t>provide the universal theoretic of mundane and quotidian violence it presupposes?</w:t>
      </w:r>
      <w:r w:rsidRPr="002F669B">
        <w:rPr>
          <w:sz w:val="16"/>
        </w:rPr>
        <w:t xml:space="preserve"> Some may argue this question fails simply through enunciation given that this investigation is not about the empirical, but instead tethered to questions of ontological ordering or situatedness. To which I respond by staking a position. </w:t>
      </w:r>
      <w:r w:rsidRPr="00254725">
        <w:rPr>
          <w:rStyle w:val="StyleUnderline"/>
          <w:highlight w:val="yellow"/>
        </w:rPr>
        <w:t>Black people</w:t>
      </w:r>
      <w:r w:rsidRPr="008F1B80">
        <w:rPr>
          <w:rStyle w:val="StyleUnderline"/>
        </w:rPr>
        <w:t xml:space="preserve"> (queer, trans, cis-) </w:t>
      </w:r>
      <w:r w:rsidRPr="00254725">
        <w:rPr>
          <w:rStyle w:val="StyleUnderline"/>
          <w:highlight w:val="yellow"/>
        </w:rPr>
        <w:t>have a higher relationality to deathly disregard than any other personhood</w:t>
      </w:r>
      <w:r w:rsidRPr="008F1B80">
        <w:rPr>
          <w:rStyle w:val="StyleUnderline"/>
        </w:rPr>
        <w:t xml:space="preserve"> who inhabits these unqualified categories.</w:t>
      </w:r>
      <w:r w:rsidRPr="002F669B">
        <w:rPr>
          <w:sz w:val="16"/>
        </w:rPr>
        <w:t xml:space="preserve"> Whether slavery is essential to this ongoing arithmetic is perhaps a moot point. Yet, </w:t>
      </w:r>
      <w:r w:rsidRPr="008F1B80">
        <w:rPr>
          <w:rStyle w:val="StyleUnderline"/>
        </w:rPr>
        <w:t>paramount to the evasive gesture that avoids direct confrontation with the structural predicament of Black suffering is also the ways that slavery and the slave are shored up in theory to vouch for general theorems that continue failing to adequately address antiblackness.</w:t>
      </w:r>
      <w:r w:rsidRPr="002F669B">
        <w:rPr>
          <w:sz w:val="16"/>
        </w:rPr>
        <w:t xml:space="preserve"> </w:t>
      </w:r>
      <w:r w:rsidRPr="00254725">
        <w:rPr>
          <w:rStyle w:val="StyleUnderline"/>
          <w:highlight w:val="yellow"/>
        </w:rPr>
        <w:t>What is the emancipatory value of</w:t>
      </w:r>
      <w:r w:rsidRPr="008F1B80">
        <w:rPr>
          <w:rStyle w:val="StyleUnderline"/>
        </w:rPr>
        <w:t xml:space="preserve"> situating woman along Blackness, or </w:t>
      </w:r>
      <w:r w:rsidRPr="00254725">
        <w:rPr>
          <w:rStyle w:val="StyleUnderline"/>
          <w:highlight w:val="yellow"/>
        </w:rPr>
        <w:t>holding Blackness accountable to a general theorem of queerness?</w:t>
      </w:r>
      <w:r w:rsidRPr="002F669B">
        <w:rPr>
          <w:sz w:val="16"/>
        </w:rPr>
        <w:t xml:space="preserve"> Can theory hold the material as well as psychic continuums of sex difference and sexuality that suspend Blackness as a curious and permanent violable other?</w:t>
      </w:r>
    </w:p>
    <w:p w14:paraId="22960B8C" w14:textId="77777777" w:rsidR="00E25B6D" w:rsidRPr="002F669B" w:rsidRDefault="00E25B6D" w:rsidP="00E25B6D">
      <w:pPr>
        <w:rPr>
          <w:sz w:val="16"/>
        </w:rPr>
      </w:pPr>
      <w:r w:rsidRPr="00254725">
        <w:rPr>
          <w:rStyle w:val="Emphasis"/>
          <w:highlight w:val="yellow"/>
        </w:rPr>
        <w:t>In</w:t>
      </w:r>
      <w:r w:rsidRPr="008F1B80">
        <w:rPr>
          <w:rStyle w:val="StyleUnderline"/>
        </w:rPr>
        <w:t xml:space="preserve"> gender and </w:t>
      </w:r>
      <w:r w:rsidRPr="00254725">
        <w:rPr>
          <w:rStyle w:val="Emphasis"/>
          <w:highlight w:val="yellow"/>
        </w:rPr>
        <w:t>queer theories</w:t>
      </w:r>
      <w:r w:rsidRPr="008F1B80">
        <w:rPr>
          <w:rStyle w:val="StyleUnderline"/>
        </w:rPr>
        <w:t xml:space="preserve">, there is a </w:t>
      </w:r>
      <w:r w:rsidRPr="00254725">
        <w:rPr>
          <w:rStyle w:val="Emphasis"/>
          <w:highlight w:val="yellow"/>
        </w:rPr>
        <w:t>persistent usurping of Blackness</w:t>
      </w:r>
      <w:r w:rsidRPr="008F1B80">
        <w:rPr>
          <w:rStyle w:val="StyleUnderline"/>
        </w:rPr>
        <w:t xml:space="preserve"> or the slave </w:t>
      </w:r>
      <w:r w:rsidRPr="00254725">
        <w:rPr>
          <w:rStyle w:val="Emphasis"/>
          <w:highlight w:val="yellow"/>
        </w:rPr>
        <w:t>as an inessential factor when assessing how violence meets the subject.</w:t>
      </w:r>
      <w:r w:rsidRPr="00254725">
        <w:rPr>
          <w:sz w:val="16"/>
          <w:highlight w:val="yellow"/>
        </w:rPr>
        <w:t xml:space="preserve"> </w:t>
      </w:r>
      <w:r w:rsidRPr="00254725">
        <w:rPr>
          <w:rStyle w:val="Emphasis"/>
          <w:highlight w:val="yellow"/>
        </w:rPr>
        <w:t>Blackness</w:t>
      </w:r>
      <w:r w:rsidRPr="008F1B80">
        <w:rPr>
          <w:rStyle w:val="StyleUnderline"/>
        </w:rPr>
        <w:t xml:space="preserve"> is used as a qualifying </w:t>
      </w:r>
      <w:r w:rsidRPr="00254725">
        <w:rPr>
          <w:rStyle w:val="Emphasis"/>
          <w:highlight w:val="yellow"/>
        </w:rPr>
        <w:t>term of the racial extension of conditioning yet is refused primacy in thought.</w:t>
      </w:r>
      <w:r w:rsidRPr="002F669B">
        <w:rPr>
          <w:sz w:val="16"/>
        </w:rPr>
        <w:t xml:space="preserve"> However, </w:t>
      </w:r>
      <w:r w:rsidRPr="00254725">
        <w:rPr>
          <w:rStyle w:val="StyleUnderline"/>
          <w:highlight w:val="yellow"/>
        </w:rPr>
        <w:t>many</w:t>
      </w:r>
      <w:r w:rsidRPr="002F669B">
        <w:rPr>
          <w:rStyle w:val="StyleUnderline"/>
        </w:rPr>
        <w:t xml:space="preserve"> of these </w:t>
      </w:r>
      <w:r w:rsidRPr="00254725">
        <w:rPr>
          <w:rStyle w:val="StyleUnderline"/>
          <w:highlight w:val="yellow"/>
        </w:rPr>
        <w:t>theories struggle to provide evidence in support of</w:t>
      </w:r>
      <w:r w:rsidRPr="002F669B">
        <w:rPr>
          <w:rStyle w:val="StyleUnderline"/>
        </w:rPr>
        <w:t xml:space="preserve"> the </w:t>
      </w:r>
      <w:r w:rsidRPr="00254725">
        <w:rPr>
          <w:rStyle w:val="StyleUnderline"/>
          <w:highlight w:val="yellow"/>
        </w:rPr>
        <w:t>notion that slaveness can be inhabited by any subject</w:t>
      </w:r>
      <w:r w:rsidRPr="002F669B">
        <w:rPr>
          <w:rStyle w:val="StyleUnderline"/>
        </w:rPr>
        <w:t xml:space="preserve"> in a manner </w:t>
      </w:r>
      <w:r w:rsidRPr="00254725">
        <w:rPr>
          <w:rStyle w:val="StyleUnderline"/>
          <w:highlight w:val="yellow"/>
        </w:rPr>
        <w:t>that would suture the non-Black as construed by the gratuitous violence that meets Blackness</w:t>
      </w:r>
      <w:r w:rsidRPr="002F669B">
        <w:rPr>
          <w:rStyle w:val="StyleUnderline"/>
        </w:rPr>
        <w:t>.</w:t>
      </w:r>
      <w:r w:rsidRPr="002F669B">
        <w:rPr>
          <w:sz w:val="16"/>
        </w:rPr>
        <w:t xml:space="preserve"> </w:t>
      </w:r>
      <w:r w:rsidRPr="002F669B">
        <w:rPr>
          <w:rStyle w:val="StyleUnderline"/>
        </w:rPr>
        <w:t>Yet we are to believe that general violability presupposes structural alignment with Blackness rather than differing relations of structural positionality, as afro-pessimists have argued.</w:t>
      </w:r>
      <w:r w:rsidRPr="002F669B">
        <w:rPr>
          <w:sz w:val="16"/>
        </w:rPr>
        <w:t xml:space="preserve"> As I will argue later in this chapter, </w:t>
      </w:r>
      <w:r w:rsidRPr="002F669B">
        <w:rPr>
          <w:rStyle w:val="StyleUnderline"/>
        </w:rPr>
        <w:t xml:space="preserve">the hobble is not only the aligning of queerness and Blackness as essential relationality, but also </w:t>
      </w:r>
      <w:r w:rsidRPr="00254725">
        <w:rPr>
          <w:rStyle w:val="Emphasis"/>
          <w:highlight w:val="yellow"/>
        </w:rPr>
        <w:t>coupling the plights of woman and Blackness highlights</w:t>
      </w:r>
      <w:r w:rsidRPr="002F669B">
        <w:rPr>
          <w:rStyle w:val="StyleUnderline"/>
        </w:rPr>
        <w:t xml:space="preserve"> a deep feminist philosophical </w:t>
      </w:r>
      <w:r w:rsidRPr="00254725">
        <w:rPr>
          <w:rStyle w:val="Emphasis"/>
          <w:highlight w:val="yellow"/>
        </w:rPr>
        <w:t>insistence on de-blackening the slave to evade the antiblack violence of the woman(hood) at the center of inquiry.</w:t>
      </w:r>
    </w:p>
    <w:p w14:paraId="7145BF04" w14:textId="77777777" w:rsidR="00E25B6D" w:rsidRPr="002F669B" w:rsidRDefault="00E25B6D" w:rsidP="00E25B6D">
      <w:pPr>
        <w:rPr>
          <w:sz w:val="16"/>
        </w:rPr>
      </w:pPr>
      <w:r w:rsidRPr="002F669B">
        <w:rPr>
          <w:sz w:val="16"/>
        </w:rPr>
        <w:t xml:space="preserve">To be clear, </w:t>
      </w:r>
      <w:r w:rsidRPr="002F669B">
        <w:rPr>
          <w:rStyle w:val="StyleUnderline"/>
        </w:rPr>
        <w:t xml:space="preserve">afro-pessimism does not argue that the slave is the only violated category of modern violence. Instead, afro-pessimism asks, </w:t>
      </w:r>
      <w:r w:rsidRPr="00254725">
        <w:rPr>
          <w:rStyle w:val="StyleUnderline"/>
          <w:highlight w:val="yellow"/>
        </w:rPr>
        <w:t>what does the violation of the slave make possible?</w:t>
      </w:r>
      <w:r w:rsidRPr="002F669B">
        <w:rPr>
          <w:sz w:val="16"/>
        </w:rPr>
        <w:t xml:space="preserve"> </w:t>
      </w:r>
      <w:r w:rsidRPr="002F669B">
        <w:rPr>
          <w:rStyle w:val="StyleUnderline"/>
        </w:rPr>
        <w:t>The response to this is the full coherence of the world as we know it, while</w:t>
      </w:r>
      <w:r w:rsidRPr="002F669B">
        <w:rPr>
          <w:sz w:val="16"/>
        </w:rPr>
        <w:t xml:space="preserve">, at the same time, </w:t>
      </w:r>
      <w:r w:rsidRPr="002F669B">
        <w:rPr>
          <w:rStyle w:val="StyleUnderline"/>
        </w:rPr>
        <w:t>slave suffering is muted.</w:t>
      </w:r>
      <w:r w:rsidRPr="002F669B">
        <w:rPr>
          <w:sz w:val="16"/>
        </w:rPr>
        <w:t xml:space="preserve"> Which is to say, </w:t>
      </w:r>
      <w:r w:rsidRPr="002F669B">
        <w:rPr>
          <w:rStyle w:val="Emphasis"/>
        </w:rPr>
        <w:t xml:space="preserve">the </w:t>
      </w:r>
      <w:r w:rsidRPr="00254725">
        <w:rPr>
          <w:rStyle w:val="Emphasis"/>
          <w:highlight w:val="yellow"/>
        </w:rPr>
        <w:t>violation of the slave serves to clarify the meaning</w:t>
      </w:r>
      <w:r w:rsidRPr="002F669B">
        <w:rPr>
          <w:rStyle w:val="StyleUnderline"/>
        </w:rPr>
        <w:t xml:space="preserve"> and violation </w:t>
      </w:r>
      <w:r w:rsidRPr="00254725">
        <w:rPr>
          <w:rStyle w:val="Emphasis"/>
          <w:highlight w:val="yellow"/>
        </w:rPr>
        <w:t>of other</w:t>
      </w:r>
      <w:r w:rsidRPr="002F669B">
        <w:rPr>
          <w:rStyle w:val="StyleUnderline"/>
        </w:rPr>
        <w:t xml:space="preserve"> conditions of </w:t>
      </w:r>
      <w:r w:rsidRPr="00254725">
        <w:rPr>
          <w:rStyle w:val="Emphasis"/>
          <w:highlight w:val="yellow"/>
        </w:rPr>
        <w:t>suffering in ways other conditions cannot make sense of the violability of the slave.</w:t>
      </w:r>
      <w:r w:rsidRPr="002F669B">
        <w:rPr>
          <w:sz w:val="16"/>
        </w:rPr>
        <w:t xml:space="preserve"> </w:t>
      </w:r>
      <w:r w:rsidRPr="002F669B">
        <w:rPr>
          <w:rStyle w:val="StyleUnderline"/>
        </w:rPr>
        <w:t xml:space="preserve">This does not suggest that violation is the sole possession of Blackness or that violation does not overdetermine the relations of Human subjects. Rather, </w:t>
      </w:r>
      <w:r w:rsidRPr="00254725">
        <w:rPr>
          <w:rStyle w:val="StyleUnderline"/>
          <w:highlight w:val="yellow"/>
        </w:rPr>
        <w:t>it clarifies why</w:t>
      </w:r>
      <w:r w:rsidRPr="002F669B">
        <w:rPr>
          <w:rStyle w:val="StyleUnderline"/>
        </w:rPr>
        <w:t xml:space="preserve">, in the discursive fields of the studies of race, gender, and sexuality, </w:t>
      </w:r>
      <w:r w:rsidRPr="00254725">
        <w:rPr>
          <w:rStyle w:val="Emphasis"/>
          <w:highlight w:val="yellow"/>
        </w:rPr>
        <w:t>Blackness appears as a fungible object</w:t>
      </w:r>
      <w:r w:rsidRPr="002F669B">
        <w:rPr>
          <w:rStyle w:val="StyleUnderline"/>
        </w:rPr>
        <w:t xml:space="preserve"> t</w:t>
      </w:r>
      <w:r w:rsidRPr="00254725">
        <w:rPr>
          <w:rStyle w:val="StyleUnderline"/>
          <w:highlight w:val="yellow"/>
        </w:rPr>
        <w:t xml:space="preserve">aken up </w:t>
      </w:r>
      <w:r w:rsidRPr="00254725">
        <w:rPr>
          <w:rStyle w:val="Emphasis"/>
          <w:highlight w:val="yellow"/>
        </w:rPr>
        <w:t>to provide evidence of general conditions</w:t>
      </w:r>
      <w:r w:rsidRPr="002F669B">
        <w:rPr>
          <w:rStyle w:val="StyleUnderline"/>
        </w:rPr>
        <w:t xml:space="preserve"> or as that which must be disavowed to usher in nuanced ways of attuning to the problem.</w:t>
      </w:r>
      <w:r w:rsidRPr="002F669B">
        <w:rPr>
          <w:sz w:val="16"/>
        </w:rPr>
        <w:t xml:space="preserve"> </w:t>
      </w:r>
      <w:r w:rsidRPr="00254725">
        <w:rPr>
          <w:rStyle w:val="Emphasis"/>
          <w:highlight w:val="yellow"/>
        </w:rPr>
        <w:t>Why does</w:t>
      </w:r>
      <w:r w:rsidRPr="002F669B">
        <w:rPr>
          <w:rStyle w:val="StyleUnderline"/>
        </w:rPr>
        <w:t xml:space="preserve"> the Black, </w:t>
      </w:r>
      <w:r w:rsidRPr="00254725">
        <w:rPr>
          <w:rStyle w:val="Emphasis"/>
          <w:highlight w:val="yellow"/>
        </w:rPr>
        <w:t>Blackness</w:t>
      </w:r>
      <w:r w:rsidRPr="002F669B">
        <w:rPr>
          <w:rStyle w:val="StyleUnderline"/>
        </w:rPr>
        <w:t xml:space="preserve">, and slavery repeatedly </w:t>
      </w:r>
      <w:r w:rsidRPr="00254725">
        <w:rPr>
          <w:rStyle w:val="Emphasis"/>
          <w:highlight w:val="yellow"/>
        </w:rPr>
        <w:t>appear allegorically or analogously in literature on violence?</w:t>
      </w:r>
      <w:r w:rsidRPr="002F669B">
        <w:rPr>
          <w:sz w:val="16"/>
        </w:rPr>
        <w:t xml:space="preserve"> </w:t>
      </w:r>
      <w:r w:rsidRPr="002F669B">
        <w:rPr>
          <w:rStyle w:val="StyleUnderline"/>
        </w:rPr>
        <w:t>I contend that these appearances are symptoms of structural predicaments that are reductively couched as disciplinary investments or squabbles among theorists.</w:t>
      </w:r>
    </w:p>
    <w:p w14:paraId="1BBDEF65" w14:textId="77777777" w:rsidR="00E25B6D" w:rsidRPr="002F669B" w:rsidRDefault="00E25B6D" w:rsidP="00E25B6D">
      <w:pPr>
        <w:rPr>
          <w:sz w:val="16"/>
        </w:rPr>
      </w:pPr>
      <w:r w:rsidRPr="002F669B">
        <w:rPr>
          <w:sz w:val="16"/>
        </w:rPr>
        <w:t xml:space="preserve">Edelman is not immune to what I am identifying. He recognizes the force of the questions posed by Black studies. They cannot be ignored. Rather than avoiding the conversation, Bad Education sets out to refashion those questions as less specific and more refracted than afro-pessimists might argue. He places primary focus on Blackness, like woman and queerness, as figuring a negativity within the ab-sens. However, </w:t>
      </w:r>
      <w:r w:rsidRPr="002F669B">
        <w:rPr>
          <w:rStyle w:val="StyleUnderline"/>
        </w:rPr>
        <w:t>the Black or the negro is not solely nor necessarily negativity.</w:t>
      </w:r>
      <w:r w:rsidRPr="002F669B">
        <w:rPr>
          <w:sz w:val="16"/>
        </w:rPr>
        <w:t xml:space="preserve"> To draw from Fanon, </w:t>
      </w:r>
      <w:r w:rsidRPr="002F669B">
        <w:rPr>
          <w:rStyle w:val="StyleUnderline"/>
        </w:rPr>
        <w:t>what we are dealing with here is less what the negro is but what the negro is not (n’est pas).</w:t>
      </w:r>
      <w:r w:rsidRPr="002F669B">
        <w:rPr>
          <w:sz w:val="16"/>
        </w:rPr>
        <w:t xml:space="preserve"> </w:t>
      </w:r>
      <w:r w:rsidRPr="002F669B">
        <w:rPr>
          <w:rStyle w:val="StyleUnderline"/>
        </w:rPr>
        <w:t>The desire to hold onto the symbolic as capacious enough to possess vast presentations of negativity is an inadequate framework to contend with the obliteration of Blackness.</w:t>
      </w:r>
    </w:p>
    <w:p w14:paraId="6095C198" w14:textId="77777777" w:rsidR="00E25B6D" w:rsidRPr="002F669B" w:rsidRDefault="00E25B6D" w:rsidP="00E25B6D">
      <w:pPr>
        <w:rPr>
          <w:sz w:val="16"/>
        </w:rPr>
      </w:pPr>
      <w:r w:rsidRPr="00254725">
        <w:rPr>
          <w:rStyle w:val="StyleUnderline"/>
          <w:highlight w:val="yellow"/>
        </w:rPr>
        <w:t>This is not simply a problem of legibility</w:t>
      </w:r>
      <w:r w:rsidRPr="002F669B">
        <w:rPr>
          <w:rStyle w:val="StyleUnderline"/>
        </w:rPr>
        <w:t xml:space="preserve"> that disallows theory to apprehend what exists prior to the emergence of the Black.</w:t>
      </w:r>
      <w:r w:rsidRPr="002F669B">
        <w:rPr>
          <w:sz w:val="16"/>
        </w:rPr>
        <w:t xml:space="preserve"> </w:t>
      </w:r>
      <w:r w:rsidRPr="00254725">
        <w:rPr>
          <w:rStyle w:val="StyleUnderline"/>
          <w:highlight w:val="yellow"/>
        </w:rPr>
        <w:t>Violence has shattered any understanding of a Black beingness or even personhood</w:t>
      </w:r>
      <w:r w:rsidRPr="002F669B">
        <w:rPr>
          <w:rStyle w:val="StyleUnderline"/>
        </w:rPr>
        <w:t xml:space="preserve">, such that </w:t>
      </w:r>
      <w:r w:rsidRPr="00254725">
        <w:rPr>
          <w:rStyle w:val="Emphasis"/>
          <w:highlight w:val="yellow"/>
        </w:rPr>
        <w:t>when one speaks of Blackness as existence</w:t>
      </w:r>
      <w:r w:rsidRPr="002F669B">
        <w:rPr>
          <w:rStyle w:val="StyleUnderline"/>
        </w:rPr>
        <w:t xml:space="preserve"> or Black person as a thing, </w:t>
      </w:r>
      <w:r w:rsidRPr="00254725">
        <w:rPr>
          <w:rStyle w:val="Emphasis"/>
          <w:highlight w:val="yellow"/>
        </w:rPr>
        <w:t>what is referenced are phantasms of how speech has necessitated Black (dis)appearance for</w:t>
      </w:r>
      <w:r w:rsidRPr="002F669B">
        <w:rPr>
          <w:rStyle w:val="StyleUnderline"/>
        </w:rPr>
        <w:t xml:space="preserve"> the task of </w:t>
      </w:r>
      <w:r w:rsidRPr="00254725">
        <w:rPr>
          <w:rStyle w:val="Emphasis"/>
          <w:highlight w:val="yellow"/>
        </w:rPr>
        <w:t>rendering other forms of being legible</w:t>
      </w:r>
      <w:r w:rsidRPr="002F669B">
        <w:rPr>
          <w:rStyle w:val="StyleUnderline"/>
        </w:rPr>
        <w:t xml:space="preserve"> or coherent.</w:t>
      </w:r>
      <w:r w:rsidRPr="002F669B">
        <w:rPr>
          <w:sz w:val="16"/>
        </w:rPr>
        <w:t xml:space="preserve"> Although this structural condition may appear or even be theorized as negativity, it cannot firmly situate itself there. </w:t>
      </w:r>
      <w:r w:rsidRPr="002F669B">
        <w:rPr>
          <w:rStyle w:val="StyleUnderline"/>
        </w:rPr>
        <w:t xml:space="preserve">The </w:t>
      </w:r>
      <w:r w:rsidRPr="00254725">
        <w:rPr>
          <w:rStyle w:val="StyleUnderline"/>
          <w:highlight w:val="yellow"/>
        </w:rPr>
        <w:t>absenting of Blackness from ontology</w:t>
      </w:r>
      <w:r w:rsidRPr="002F669B">
        <w:rPr>
          <w:rStyle w:val="StyleUnderline"/>
        </w:rPr>
        <w:t xml:space="preserve">, which is </w:t>
      </w:r>
      <w:r w:rsidRPr="00254725">
        <w:rPr>
          <w:rStyle w:val="StyleUnderline"/>
          <w:highlight w:val="yellow"/>
        </w:rPr>
        <w:t>fundamentally a sexual arrangement</w:t>
      </w:r>
      <w:r w:rsidRPr="002F669B">
        <w:rPr>
          <w:rStyle w:val="StyleUnderline"/>
        </w:rPr>
        <w:t xml:space="preserve">, </w:t>
      </w:r>
      <w:r w:rsidRPr="00254725">
        <w:rPr>
          <w:rStyle w:val="StyleUnderline"/>
          <w:highlight w:val="yellow"/>
        </w:rPr>
        <w:t>morphs the Black through</w:t>
      </w:r>
      <w:r w:rsidRPr="002F669B">
        <w:rPr>
          <w:rStyle w:val="StyleUnderline"/>
        </w:rPr>
        <w:t xml:space="preserve">, against, </w:t>
      </w:r>
      <w:r w:rsidRPr="00254725">
        <w:rPr>
          <w:rStyle w:val="StyleUnderline"/>
          <w:highlight w:val="yellow"/>
        </w:rPr>
        <w:t>and outside of what appears as firm binary oppositions</w:t>
      </w:r>
      <w:r w:rsidRPr="002F669B">
        <w:rPr>
          <w:rStyle w:val="StyleUnderline"/>
        </w:rPr>
        <w:t>. Which is to say, the structural predicament of Blackness could also be filtered through a framework of positivity, as well as it can be completely external to the negativity or positivity of world-making logic.</w:t>
      </w:r>
    </w:p>
    <w:p w14:paraId="6C30BE21" w14:textId="77777777" w:rsidR="00E25B6D" w:rsidRPr="00F82C18" w:rsidRDefault="00E25B6D" w:rsidP="00E25B6D">
      <w:pPr>
        <w:pStyle w:val="Heading4"/>
      </w:pPr>
      <w:r>
        <w:t xml:space="preserve">The affirmative’s appeal to queer labor cannot represent the </w:t>
      </w:r>
      <w:r>
        <w:rPr>
          <w:u w:val="single"/>
        </w:rPr>
        <w:t>captive body</w:t>
      </w:r>
      <w:r>
        <w:t xml:space="preserve"> of Black female slaves inherited from slavery. The material relations forced sexuality and reproduction of Black women under and in the afterlife of slavery remain </w:t>
      </w:r>
      <w:r>
        <w:rPr>
          <w:u w:val="single"/>
        </w:rPr>
        <w:t>unaccounted for</w:t>
      </w:r>
      <w:r>
        <w:t xml:space="preserve"> by a theory of the worker’s withdrawal of productive capacity</w:t>
      </w:r>
    </w:p>
    <w:p w14:paraId="24FAF6FE" w14:textId="77777777" w:rsidR="00E25B6D" w:rsidRDefault="00E25B6D" w:rsidP="00E25B6D">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4AE2439E" w14:textId="77777777" w:rsidR="00E25B6D" w:rsidRPr="0068261D" w:rsidRDefault="00E25B6D" w:rsidP="00E25B6D">
      <w:pPr>
        <w:rPr>
          <w:rStyle w:val="StyleUnderline"/>
          <w:sz w:val="16"/>
          <w:u w:val="none"/>
        </w:rPr>
      </w:pPr>
      <w:r w:rsidRPr="00464A68">
        <w:rPr>
          <w:rStyle w:val="StyleUnderline"/>
        </w:rPr>
        <w:t>The slave ship is a womb/abyss. The plantation is the belly of the world.</w:t>
      </w:r>
      <w:r w:rsidRPr="0068261D">
        <w:rPr>
          <w:sz w:val="16"/>
        </w:rPr>
        <w:t xml:space="preserve"> Partus sequitur ventrem—the child follows the belly. </w:t>
      </w:r>
      <w:r w:rsidRPr="005C26FF">
        <w:rPr>
          <w:rStyle w:val="StyleUnderline"/>
          <w:highlight w:val="yellow"/>
        </w:rPr>
        <w:t>The master dreams of future increase</w:t>
      </w:r>
      <w:r w:rsidRPr="00464A68">
        <w:rPr>
          <w:rStyle w:val="StyleUnderline"/>
        </w:rPr>
        <w:t>.</w:t>
      </w:r>
      <w:r w:rsidRPr="0068261D">
        <w:rPr>
          <w:sz w:val="16"/>
        </w:rPr>
        <w:t xml:space="preserve"> </w:t>
      </w:r>
      <w:r w:rsidRPr="00464A68">
        <w:rPr>
          <w:rStyle w:val="StyleUnderline"/>
        </w:rPr>
        <w:t>The modern world follows the belly. Gestational language has been key to describing</w:t>
      </w:r>
      <w:r>
        <w:rPr>
          <w:rStyle w:val="StyleUnderline"/>
        </w:rPr>
        <w:t xml:space="preserve"> </w:t>
      </w:r>
      <w:r w:rsidRPr="00464A68">
        <w:rPr>
          <w:rStyle w:val="StyleUnderline"/>
        </w:rPr>
        <w:t xml:space="preserve">the world-making and world-breaking capacities of </w:t>
      </w:r>
      <w:r w:rsidRPr="005C26FF">
        <w:rPr>
          <w:rStyle w:val="StyleUnderline"/>
          <w:highlight w:val="yellow"/>
        </w:rPr>
        <w:t>racial slavery</w:t>
      </w:r>
      <w:r w:rsidRPr="00464A68">
        <w:rPr>
          <w:rStyle w:val="StyleUnderline"/>
        </w:rPr>
        <w:t>.</w:t>
      </w:r>
      <w:r w:rsidRPr="0068261D">
        <w:rPr>
          <w:sz w:val="16"/>
        </w:rPr>
        <w:t xml:space="preserve"> </w:t>
      </w:r>
      <w:r w:rsidRPr="00464A68">
        <w:rPr>
          <w:rStyle w:val="StyleUnderline"/>
        </w:rPr>
        <w:t xml:space="preserve">What it </w:t>
      </w:r>
      <w:r w:rsidRPr="005C26FF">
        <w:rPr>
          <w:rStyle w:val="StyleUnderline"/>
          <w:highlight w:val="yellow"/>
        </w:rPr>
        <w:t>created</w:t>
      </w:r>
      <w:r>
        <w:rPr>
          <w:rStyle w:val="StyleUnderline"/>
        </w:rPr>
        <w:t xml:space="preserve"> </w:t>
      </w:r>
      <w:r w:rsidRPr="005C26FF">
        <w:rPr>
          <w:rStyle w:val="StyleUnderline"/>
          <w:highlight w:val="yellow"/>
        </w:rPr>
        <w:t>and</w:t>
      </w:r>
      <w:r w:rsidRPr="00464A68">
        <w:rPr>
          <w:rStyle w:val="StyleUnderline"/>
        </w:rPr>
        <w:t xml:space="preserve"> what it </w:t>
      </w:r>
      <w:r w:rsidRPr="005C26FF">
        <w:rPr>
          <w:rStyle w:val="StyleUnderline"/>
          <w:highlight w:val="yellow"/>
        </w:rPr>
        <w:t>destroyed</w:t>
      </w:r>
      <w:r w:rsidRPr="00464A68">
        <w:rPr>
          <w:rStyle w:val="StyleUnderline"/>
        </w:rPr>
        <w:t xml:space="preserve"> has been explicated by way of gendered figures of conception,</w:t>
      </w:r>
      <w:r>
        <w:rPr>
          <w:rStyle w:val="StyleUnderline"/>
        </w:rPr>
        <w:t xml:space="preserve"> </w:t>
      </w:r>
      <w:r w:rsidRPr="00464A68">
        <w:rPr>
          <w:rStyle w:val="StyleUnderline"/>
        </w:rPr>
        <w:t>birth, parturition, and severed or negated maternity.</w:t>
      </w:r>
      <w:r w:rsidRPr="0068261D">
        <w:rPr>
          <w:sz w:val="16"/>
        </w:rPr>
        <w:t xml:space="preserve"> To be a slave is to be “excluded from the prerogatives of birth.” The mother’s only claim—to transfer her dispossession to the child. </w:t>
      </w:r>
      <w:r w:rsidRPr="00464A68">
        <w:rPr>
          <w:rStyle w:val="StyleUnderline"/>
        </w:rPr>
        <w:t xml:space="preserve">The </w:t>
      </w:r>
      <w:r w:rsidRPr="005C26FF">
        <w:rPr>
          <w:rStyle w:val="StyleUnderline"/>
          <w:highlight w:val="yellow"/>
        </w:rPr>
        <w:t xml:space="preserve">material relations of </w:t>
      </w:r>
      <w:r w:rsidRPr="005C26FF">
        <w:rPr>
          <w:rStyle w:val="Emphasis"/>
          <w:highlight w:val="yellow"/>
        </w:rPr>
        <w:t>sexuality and reproduction defined black women’s</w:t>
      </w:r>
      <w:r w:rsidRPr="00464A68">
        <w:rPr>
          <w:rStyle w:val="StyleUnderline"/>
        </w:rPr>
        <w:t xml:space="preserve"> historical </w:t>
      </w:r>
      <w:r w:rsidRPr="005C26FF">
        <w:rPr>
          <w:rStyle w:val="Emphasis"/>
          <w:highlight w:val="yellow"/>
        </w:rPr>
        <w:t>experiences as laborers</w:t>
      </w:r>
      <w:r w:rsidRPr="00464A68">
        <w:rPr>
          <w:rStyle w:val="StyleUnderline"/>
        </w:rPr>
        <w:t xml:space="preserve"> </w:t>
      </w:r>
      <w:r w:rsidRPr="005C26FF">
        <w:rPr>
          <w:rStyle w:val="StyleUnderline"/>
          <w:highlight w:val="yellow"/>
        </w:rPr>
        <w:t>and shaped</w:t>
      </w:r>
      <w:r w:rsidRPr="00464A68">
        <w:rPr>
          <w:rStyle w:val="StyleUnderline"/>
        </w:rPr>
        <w:t xml:space="preserve"> the character of </w:t>
      </w:r>
      <w:r w:rsidRPr="005C26FF">
        <w:rPr>
          <w:rStyle w:val="StyleUnderline"/>
          <w:highlight w:val="yellow"/>
        </w:rPr>
        <w:t>their refusal of</w:t>
      </w:r>
      <w:r w:rsidRPr="00464A68">
        <w:rPr>
          <w:rStyle w:val="StyleUnderline"/>
        </w:rPr>
        <w:t xml:space="preserve"> and resistance to </w:t>
      </w:r>
      <w:r w:rsidRPr="005C26FF">
        <w:rPr>
          <w:rStyle w:val="StyleUnderline"/>
          <w:highlight w:val="yellow"/>
        </w:rPr>
        <w:t>slavery</w:t>
      </w:r>
      <w:r w:rsidRPr="00464A68">
        <w:rPr>
          <w:rStyle w:val="StyleUnderline"/>
        </w:rPr>
        <w:t>.</w:t>
      </w:r>
      <w:r w:rsidRPr="0068261D">
        <w:rPr>
          <w:sz w:val="16"/>
        </w:rPr>
        <w:t xml:space="preserve">1 The theft, regulation and destruction of black women’s sexual and reproductive capacities would also define the afterlife of slavery. </w:t>
      </w:r>
    </w:p>
    <w:p w14:paraId="6548D9F7" w14:textId="77777777" w:rsidR="00E25B6D" w:rsidRPr="0068261D" w:rsidRDefault="00E25B6D" w:rsidP="00E25B6D">
      <w:pPr>
        <w:rPr>
          <w:rFonts w:asciiTheme="minorHAnsi" w:hAnsiTheme="minorHAnsi"/>
          <w:u w:val="single"/>
        </w:rPr>
      </w:pPr>
      <w:r w:rsidRPr="00464A68">
        <w:rPr>
          <w:rStyle w:val="StyleUnderline"/>
        </w:rPr>
        <w:t xml:space="preserve">Most often </w:t>
      </w:r>
      <w:r w:rsidRPr="005C26FF">
        <w:rPr>
          <w:rStyle w:val="StyleUnderline"/>
          <w:highlight w:val="yellow"/>
        </w:rPr>
        <w:t>when the productive labor of the slave comes into view, it is</w:t>
      </w:r>
      <w:r w:rsidRPr="00464A68">
        <w:rPr>
          <w:rStyle w:val="StyleUnderline"/>
        </w:rPr>
        <w:t xml:space="preserve"> as a category </w:t>
      </w:r>
      <w:r w:rsidRPr="005C26FF">
        <w:rPr>
          <w:rStyle w:val="StyleUnderline"/>
          <w:highlight w:val="yellow"/>
        </w:rPr>
        <w:t>absent gender and sexual differentiation</w:t>
      </w:r>
      <w:r w:rsidRPr="00464A68">
        <w:rPr>
          <w:rStyle w:val="StyleUnderline"/>
        </w:rPr>
        <w:t>.</w:t>
      </w:r>
      <w:r w:rsidRPr="0068261D">
        <w:rPr>
          <w:sz w:val="16"/>
        </w:rPr>
        <w:t xml:space="preserve"> </w:t>
      </w:r>
      <w:r w:rsidRPr="00464A68">
        <w:rPr>
          <w:rStyle w:val="StyleUnderline"/>
        </w:rPr>
        <w:t>In</w:t>
      </w:r>
      <w:r w:rsidRPr="0068261D">
        <w:rPr>
          <w:sz w:val="16"/>
        </w:rPr>
        <w:t xml:space="preserve"> two of the greatest works of the black radical tradition, W.E.B. </w:t>
      </w:r>
      <w:r w:rsidRPr="00464A68">
        <w:rPr>
          <w:rStyle w:val="StyleUnderline"/>
        </w:rPr>
        <w:t>Du Bois’s Black Reconstruction and</w:t>
      </w:r>
      <w:r w:rsidRPr="0068261D">
        <w:rPr>
          <w:sz w:val="16"/>
        </w:rPr>
        <w:t xml:space="preserve"> C.L.R. </w:t>
      </w:r>
      <w:r w:rsidRPr="00464A68">
        <w:rPr>
          <w:rStyle w:val="StyleUnderline"/>
        </w:rPr>
        <w:t>James’s</w:t>
      </w:r>
      <w:r>
        <w:rPr>
          <w:rStyle w:val="StyleUnderline"/>
        </w:rPr>
        <w:t xml:space="preserve"> </w:t>
      </w:r>
      <w:r w:rsidRPr="00464A68">
        <w:rPr>
          <w:rStyle w:val="StyleUnderline"/>
        </w:rPr>
        <w:t xml:space="preserve">Black Jacobins, </w:t>
      </w:r>
      <w:r w:rsidRPr="005C26FF">
        <w:rPr>
          <w:rStyle w:val="StyleUnderline"/>
          <w:highlight w:val="yellow"/>
        </w:rPr>
        <w:t>the agency of the enslaved becomes</w:t>
      </w:r>
      <w:r w:rsidRPr="00464A68">
        <w:rPr>
          <w:rStyle w:val="StyleUnderline"/>
        </w:rPr>
        <w:t xml:space="preserve"> </w:t>
      </w:r>
      <w:r w:rsidRPr="005C26FF">
        <w:rPr>
          <w:rStyle w:val="StyleUnderline"/>
          <w:highlight w:val="yellow"/>
        </w:rPr>
        <w:t>legible as politics</w:t>
      </w:r>
      <w:r w:rsidRPr="00464A68">
        <w:rPr>
          <w:rStyle w:val="StyleUnderline"/>
        </w:rPr>
        <w:t xml:space="preserve">, </w:t>
      </w:r>
      <w:r w:rsidRPr="005C26FF">
        <w:rPr>
          <w:rStyle w:val="StyleUnderline"/>
          <w:highlight w:val="yellow"/>
        </w:rPr>
        <w:t>rather than crime or destruction</w:t>
      </w:r>
      <w:r w:rsidRPr="00464A68">
        <w:rPr>
          <w:rStyle w:val="StyleUnderline"/>
        </w:rPr>
        <w:t>, at the moment slaves are transformed into black workers</w:t>
      </w:r>
      <w:r>
        <w:rPr>
          <w:rStyle w:val="StyleUnderline"/>
        </w:rPr>
        <w:t xml:space="preserve"> </w:t>
      </w:r>
      <w:r w:rsidRPr="00464A68">
        <w:rPr>
          <w:rStyle w:val="StyleUnderline"/>
        </w:rPr>
        <w:t>and revolutionary masses fashioned along the lines of the insurgent proletariat.</w:t>
      </w:r>
      <w:r>
        <w:rPr>
          <w:rStyle w:val="StyleUnderline"/>
        </w:rPr>
        <w:t xml:space="preserve"> </w:t>
      </w:r>
      <w:r w:rsidRPr="0068261D">
        <w:rPr>
          <w:sz w:val="16"/>
        </w:rPr>
        <w:t xml:space="preserve">However, </w:t>
      </w:r>
      <w:r w:rsidRPr="005C26FF">
        <w:rPr>
          <w:rStyle w:val="Emphasis"/>
          <w:highlight w:val="yellow"/>
        </w:rPr>
        <w:t>representing the slave through the figure of the worker</w:t>
      </w:r>
      <w:r w:rsidRPr="0068261D">
        <w:rPr>
          <w:sz w:val="16"/>
        </w:rPr>
        <w:t xml:space="preserve"> (albeit unwaged and unfree), </w:t>
      </w:r>
      <w:r w:rsidRPr="005C26FF">
        <w:rPr>
          <w:rStyle w:val="Emphasis"/>
          <w:highlight w:val="yellow"/>
        </w:rPr>
        <w:t>obscures as much as it reveals</w:t>
      </w:r>
      <w:r w:rsidRPr="00464A68">
        <w:rPr>
          <w:rStyle w:val="StyleUnderline"/>
        </w:rPr>
        <w:t xml:space="preserve">, </w:t>
      </w:r>
      <w:r w:rsidRPr="005C26FF">
        <w:rPr>
          <w:rStyle w:val="StyleUnderline"/>
          <w:highlight w:val="yellow"/>
        </w:rPr>
        <w:t xml:space="preserve">making it </w:t>
      </w:r>
      <w:r w:rsidRPr="005C26FF">
        <w:rPr>
          <w:rStyle w:val="Emphasis"/>
          <w:highlight w:val="yellow"/>
        </w:rPr>
        <w:t>difficult to distinguish</w:t>
      </w:r>
      <w:r w:rsidRPr="00464A68">
        <w:rPr>
          <w:rStyle w:val="StyleUnderline"/>
        </w:rPr>
        <w:t xml:space="preserve"> the</w:t>
      </w:r>
      <w:r>
        <w:rPr>
          <w:rStyle w:val="StyleUnderline"/>
        </w:rPr>
        <w:t xml:space="preserve"> </w:t>
      </w:r>
      <w:r w:rsidRPr="005C26FF">
        <w:rPr>
          <w:rStyle w:val="StyleUnderline"/>
          <w:highlight w:val="yellow"/>
        </w:rPr>
        <w:t xml:space="preserve">constitutive elements of </w:t>
      </w:r>
      <w:r w:rsidRPr="005C26FF">
        <w:rPr>
          <w:rStyle w:val="Emphasis"/>
          <w:highlight w:val="yellow"/>
        </w:rPr>
        <w:t>slavery as a mode of power, violence, dispossession and accumulation</w:t>
      </w:r>
      <w:r w:rsidRPr="00464A68">
        <w:rPr>
          <w:rStyle w:val="StyleUnderline"/>
        </w:rPr>
        <w:t xml:space="preserve"> </w:t>
      </w:r>
      <w:r w:rsidRPr="005C26FF">
        <w:rPr>
          <w:rStyle w:val="StyleUnderline"/>
          <w:highlight w:val="yellow"/>
        </w:rPr>
        <w:t>or to attend to</w:t>
      </w:r>
      <w:r w:rsidRPr="00464A68">
        <w:rPr>
          <w:rStyle w:val="StyleUnderline"/>
        </w:rPr>
        <w:t xml:space="preserve"> the forms of </w:t>
      </w:r>
      <w:r w:rsidRPr="005C26FF">
        <w:rPr>
          <w:rStyle w:val="StyleUnderline"/>
          <w:highlight w:val="yellow"/>
        </w:rPr>
        <w:t>gendered and sexual violence</w:t>
      </w:r>
      <w:r w:rsidRPr="00464A68">
        <w:rPr>
          <w:rStyle w:val="StyleUnderline"/>
        </w:rPr>
        <w:t xml:space="preserve"> </w:t>
      </w:r>
      <w:r w:rsidRPr="005C26FF">
        <w:rPr>
          <w:rStyle w:val="StyleUnderline"/>
          <w:highlight w:val="yellow"/>
        </w:rPr>
        <w:t>that enable these processes</w:t>
      </w:r>
      <w:r w:rsidRPr="00464A68">
        <w:rPr>
          <w:rStyle w:val="StyleUnderline"/>
        </w:rPr>
        <w:t>. In Black Reconstruction, women’s sexual and reproductive labor</w:t>
      </w:r>
      <w:r>
        <w:rPr>
          <w:rStyle w:val="StyleUnderline"/>
        </w:rPr>
        <w:t xml:space="preserve"> </w:t>
      </w:r>
      <w:r w:rsidRPr="00464A68">
        <w:rPr>
          <w:rStyle w:val="StyleUnderline"/>
        </w:rPr>
        <w:t>is critical in accounting for the violence and degradation of slavery, yet this labor</w:t>
      </w:r>
      <w:r>
        <w:rPr>
          <w:rStyle w:val="StyleUnderline"/>
        </w:rPr>
        <w:t xml:space="preserve"> </w:t>
      </w:r>
      <w:r w:rsidRPr="00464A68">
        <w:rPr>
          <w:rStyle w:val="StyleUnderline"/>
        </w:rPr>
        <w:t>falls outside of the heroic account of the black worker and the general strike.</w:t>
      </w:r>
    </w:p>
    <w:p w14:paraId="36DEC334" w14:textId="77777777" w:rsidR="00E25B6D" w:rsidRPr="0068261D" w:rsidRDefault="00E25B6D" w:rsidP="00E25B6D">
      <w:pPr>
        <w:rPr>
          <w:sz w:val="16"/>
        </w:rPr>
      </w:pPr>
      <w:r w:rsidRPr="0068261D">
        <w:rPr>
          <w:rStyle w:val="StyleUnderline"/>
        </w:rPr>
        <w:t>Black women, too, refused the conditions of work on the plantation</w:t>
      </w:r>
      <w:r w:rsidRPr="0068261D">
        <w:rPr>
          <w:sz w:val="16"/>
        </w:rPr>
        <w:t xml:space="preserve">, and </w:t>
      </w:r>
      <w:r w:rsidRPr="0068261D">
        <w:rPr>
          <w:rStyle w:val="StyleUnderline"/>
        </w:rPr>
        <w:t>Du Bois notes their presence among the “army of fugitives” rushing away from the fields</w:t>
      </w:r>
      <w:r w:rsidRPr="0068261D">
        <w:rPr>
          <w:sz w:val="16"/>
        </w:rPr>
        <w:t xml:space="preserve">. Yet, </w:t>
      </w:r>
      <w:r w:rsidRPr="005C26FF">
        <w:rPr>
          <w:rStyle w:val="StyleUnderline"/>
          <w:highlight w:val="yellow"/>
        </w:rPr>
        <w:t>in the shift from</w:t>
      </w:r>
      <w:r w:rsidRPr="0068261D">
        <w:rPr>
          <w:rStyle w:val="StyleUnderline"/>
        </w:rPr>
        <w:t xml:space="preserve"> the </w:t>
      </w:r>
      <w:r w:rsidRPr="005C26FF">
        <w:rPr>
          <w:rStyle w:val="StyleUnderline"/>
          <w:highlight w:val="yellow"/>
        </w:rPr>
        <w:t>fugitive to the striking worker</w:t>
      </w:r>
      <w:r w:rsidRPr="0068261D">
        <w:rPr>
          <w:sz w:val="16"/>
        </w:rPr>
        <w:t xml:space="preserve">, </w:t>
      </w:r>
      <w:r w:rsidRPr="005C26FF">
        <w:rPr>
          <w:rStyle w:val="Emphasis"/>
          <w:highlight w:val="yellow"/>
        </w:rPr>
        <w:t>the female slave becomes a minor figure</w:t>
      </w:r>
      <w:r w:rsidRPr="0068261D">
        <w:rPr>
          <w:sz w:val="16"/>
        </w:rPr>
        <w:t xml:space="preserve">. </w:t>
      </w:r>
      <w:r w:rsidRPr="005C26FF">
        <w:rPr>
          <w:rStyle w:val="StyleUnderline"/>
          <w:highlight w:val="yellow"/>
        </w:rPr>
        <w:t>Neither</w:t>
      </w:r>
      <w:r w:rsidRPr="0068261D">
        <w:rPr>
          <w:rStyle w:val="StyleUnderline"/>
        </w:rPr>
        <w:t xml:space="preserve"> “the </w:t>
      </w:r>
      <w:r w:rsidRPr="005C26FF">
        <w:rPr>
          <w:rStyle w:val="StyleUnderline"/>
          <w:highlight w:val="yellow"/>
        </w:rPr>
        <w:t>potentialities for the future</w:t>
      </w:r>
      <w:r w:rsidRPr="0068261D">
        <w:rPr>
          <w:rStyle w:val="StyleUnderline"/>
        </w:rPr>
        <w:t xml:space="preserve">” represented by the fugitive </w:t>
      </w:r>
      <w:r w:rsidRPr="005C26FF">
        <w:rPr>
          <w:rStyle w:val="StyleUnderline"/>
          <w:highlight w:val="yellow"/>
        </w:rPr>
        <w:t>nor</w:t>
      </w:r>
      <w:r w:rsidRPr="0068261D">
        <w:rPr>
          <w:rStyle w:val="StyleUnderline"/>
        </w:rPr>
        <w:t xml:space="preserve"> the </w:t>
      </w:r>
      <w:r w:rsidRPr="005C26FF">
        <w:rPr>
          <w:rStyle w:val="StyleUnderline"/>
          <w:highlight w:val="yellow"/>
        </w:rPr>
        <w:t>text engendered by flight</w:t>
      </w:r>
      <w:r w:rsidRPr="0068261D">
        <w:rPr>
          <w:rStyle w:val="StyleUnderline"/>
        </w:rPr>
        <w:t xml:space="preserve"> and refusal and furnished for abolition idealists </w:t>
      </w:r>
      <w:r w:rsidRPr="005C26FF">
        <w:rPr>
          <w:rStyle w:val="StyleUnderline"/>
          <w:highlight w:val="yellow"/>
        </w:rPr>
        <w:t>embraced her labors</w:t>
      </w:r>
      <w:r w:rsidRPr="0068261D">
        <w:rPr>
          <w:sz w:val="16"/>
        </w:rPr>
        <w:t xml:space="preserve">.2 </w:t>
      </w:r>
      <w:r w:rsidRPr="0068261D">
        <w:rPr>
          <w:rStyle w:val="StyleUnderline"/>
        </w:rPr>
        <w:t>Marriage and protection rather than sexual freedom and reproductive justice were the only ways conceived to redress her wrongs</w:t>
      </w:r>
      <w:r w:rsidRPr="0068261D">
        <w:rPr>
          <w:sz w:val="16"/>
        </w:rPr>
        <w:t xml:space="preserve">, </w:t>
      </w:r>
      <w:r w:rsidRPr="0068261D">
        <w:rPr>
          <w:rStyle w:val="StyleUnderline"/>
        </w:rPr>
        <w:t>or remedy the “wound dealt to [her] reputation as a human being</w:t>
      </w:r>
      <w:r w:rsidRPr="0068261D">
        <w:rPr>
          <w:sz w:val="16"/>
        </w:rPr>
        <w:t xml:space="preserve">.” The </w:t>
      </w:r>
      <w:r w:rsidRPr="00CE2B9C">
        <w:rPr>
          <w:rStyle w:val="StyleUnderline"/>
        </w:rPr>
        <w:t>sexual violence and reproduction</w:t>
      </w:r>
      <w:r w:rsidRPr="0068261D">
        <w:rPr>
          <w:rStyle w:val="StyleUnderline"/>
        </w:rPr>
        <w:t xml:space="preserve"> characteristic of enslaved women’s experience fails to produce a radical politics of liberation</w:t>
      </w:r>
      <w:r w:rsidRPr="0068261D">
        <w:rPr>
          <w:sz w:val="16"/>
        </w:rPr>
        <w:t xml:space="preserve"> or a philosophy of freedom.</w:t>
      </w:r>
    </w:p>
    <w:p w14:paraId="1AF38001" w14:textId="77777777" w:rsidR="00E25B6D" w:rsidRDefault="00E25B6D" w:rsidP="00E25B6D">
      <w:pPr>
        <w:rPr>
          <w:rStyle w:val="StyleUnderline"/>
        </w:rPr>
      </w:pPr>
      <w:r w:rsidRPr="0068261D">
        <w:rPr>
          <w:rStyle w:val="StyleUnderline"/>
        </w:rPr>
        <w:t>Black women’s labors have not been easy to reckon with conceptually.</w:t>
      </w:r>
      <w:r w:rsidRPr="0068261D">
        <w:rPr>
          <w:sz w:val="16"/>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5C26FF">
        <w:rPr>
          <w:rStyle w:val="Emphasis"/>
          <w:highlight w:val="yellow"/>
        </w:rPr>
        <w:t>It has proven difficult</w:t>
      </w:r>
      <w:r w:rsidRPr="0068261D">
        <w:rPr>
          <w:sz w:val="16"/>
        </w:rPr>
        <w:t xml:space="preserve">, if not impossible, </w:t>
      </w:r>
      <w:r w:rsidRPr="005C26FF">
        <w:rPr>
          <w:rStyle w:val="Emphasis"/>
          <w:highlight w:val="yellow"/>
        </w:rPr>
        <w:t>to assimilate black women’s domestic labors and reproductive capacities within narratives of the black worker</w:t>
      </w:r>
      <w:r w:rsidRPr="0068261D">
        <w:rPr>
          <w:sz w:val="16"/>
        </w:rPr>
        <w:t xml:space="preserve">, </w:t>
      </w:r>
      <w:r w:rsidRPr="005C26FF">
        <w:rPr>
          <w:rStyle w:val="Emphasis"/>
          <w:highlight w:val="yellow"/>
        </w:rPr>
        <w:t>slave rebellion</w:t>
      </w:r>
      <w:r w:rsidRPr="0068261D">
        <w:rPr>
          <w:sz w:val="16"/>
        </w:rPr>
        <w:t xml:space="preserve">, </w:t>
      </w:r>
      <w:r w:rsidRPr="005C26FF">
        <w:rPr>
          <w:rStyle w:val="Emphasis"/>
          <w:highlight w:val="yellow"/>
        </w:rPr>
        <w:t>maroonage</w:t>
      </w:r>
      <w:r w:rsidRPr="0068261D">
        <w:rPr>
          <w:sz w:val="16"/>
        </w:rPr>
        <w:t xml:space="preserve">, </w:t>
      </w:r>
      <w:r w:rsidRPr="005C26FF">
        <w:rPr>
          <w:rStyle w:val="Emphasis"/>
          <w:highlight w:val="yellow"/>
        </w:rPr>
        <w:t>or black radicalism</w:t>
      </w:r>
      <w:r w:rsidRPr="0068261D">
        <w:rPr>
          <w:sz w:val="16"/>
        </w:rPr>
        <w:t xml:space="preserve">, </w:t>
      </w:r>
      <w:r w:rsidRPr="005C26FF">
        <w:rPr>
          <w:rStyle w:val="StyleUnderline"/>
          <w:highlight w:val="yellow"/>
        </w:rPr>
        <w:t>even as this labor was critical to the creation of value</w:t>
      </w:r>
      <w:r w:rsidRPr="0068261D">
        <w:rPr>
          <w:sz w:val="16"/>
        </w:rPr>
        <w:t xml:space="preserve">, </w:t>
      </w:r>
      <w:r w:rsidRPr="0068261D">
        <w:rPr>
          <w:rStyle w:val="StyleUnderline"/>
        </w:rPr>
        <w:t>the realization of profit and the accumulation of capital</w:t>
      </w:r>
      <w:r w:rsidRPr="0068261D">
        <w:rPr>
          <w:sz w:val="16"/>
        </w:rPr>
        <w:t xml:space="preserve">. </w:t>
      </w:r>
      <w:r w:rsidRPr="0068261D">
        <w:rPr>
          <w:rStyle w:val="StyleUnderline"/>
        </w:rPr>
        <w:t>It has been no less complicated to imagine the future produced by such labors as anything other than monstrous</w:t>
      </w:r>
      <w:r w:rsidRPr="0068261D">
        <w:rPr>
          <w:sz w:val="16"/>
        </w:rPr>
        <w:t xml:space="preserve">. </w:t>
      </w:r>
      <w:r w:rsidRPr="005C26FF">
        <w:rPr>
          <w:rStyle w:val="StyleUnderline"/>
          <w:highlight w:val="yellow"/>
        </w:rPr>
        <w:t>Certainly</w:t>
      </w:r>
      <w:r w:rsidRPr="0068261D">
        <w:rPr>
          <w:sz w:val="16"/>
        </w:rPr>
        <w:t xml:space="preserve"> we know that </w:t>
      </w:r>
      <w:r w:rsidRPr="005C26FF">
        <w:rPr>
          <w:rStyle w:val="StyleUnderline"/>
          <w:highlight w:val="yellow"/>
        </w:rPr>
        <w:t>enslaved women fled the plantation</w:t>
      </w:r>
      <w:r w:rsidRPr="0068261D">
        <w:rPr>
          <w:sz w:val="16"/>
        </w:rPr>
        <w:t xml:space="preserve">, albeit not in as great numbers as men; poisoned slaveholders; plotted resistance; </w:t>
      </w:r>
      <w:r w:rsidRPr="005C26FF">
        <w:rPr>
          <w:rStyle w:val="StyleUnderline"/>
          <w:highlight w:val="yellow"/>
        </w:rPr>
        <w:t>dreamed of destroying</w:t>
      </w:r>
      <w:r w:rsidRPr="0068261D">
        <w:rPr>
          <w:rStyle w:val="StyleUnderline"/>
        </w:rPr>
        <w:t xml:space="preserve"> the master and his house</w:t>
      </w:r>
      <w:r w:rsidRPr="0068261D">
        <w:rPr>
          <w:sz w:val="16"/>
        </w:rPr>
        <w:t xml:space="preserve">; utilized abortifacients rather than reproduce slaves; </w:t>
      </w:r>
      <w:r w:rsidRPr="005C26FF">
        <w:rPr>
          <w:rStyle w:val="StyleUnderline"/>
          <w:highlight w:val="yellow"/>
        </w:rPr>
        <w:t>practiced infanticide</w:t>
      </w:r>
      <w:r w:rsidRPr="0068261D">
        <w:rPr>
          <w:rStyle w:val="StyleUnderline"/>
        </w:rPr>
        <w:t xml:space="preserve"> rather than sentence their children to social death, the auction block, and the master’s bed</w:t>
      </w:r>
      <w:r w:rsidRPr="0068261D">
        <w:rPr>
          <w:sz w:val="16"/>
        </w:rPr>
        <w:t xml:space="preserve">; exercised autonomy in suicidal acts; gave birth to children as testament to an abiding knowledge of freedom contrary to every empirical index of the plantation; </w:t>
      </w:r>
      <w:r w:rsidRPr="005C26FF">
        <w:rPr>
          <w:rStyle w:val="StyleUnderline"/>
          <w:highlight w:val="yellow"/>
        </w:rPr>
        <w:t>and yearned for radically different ways of being</w:t>
      </w:r>
      <w:r w:rsidRPr="0068261D">
        <w:rPr>
          <w:rStyle w:val="StyleUnderline"/>
        </w:rPr>
        <w:t xml:space="preserve"> in the world.</w:t>
      </w:r>
      <w:r w:rsidRPr="0068261D">
        <w:rPr>
          <w:sz w:val="16"/>
        </w:rPr>
        <w:t xml:space="preserve"> </w:t>
      </w:r>
      <w:r w:rsidRPr="0068261D">
        <w:rPr>
          <w:rStyle w:val="StyleUnderline"/>
        </w:rPr>
        <w:t xml:space="preserve">So where exactly does the sex drudge, recalcitrant domestic, broken mother, or sullen wet-nurse fit into the scheme of the general strike? </w:t>
      </w:r>
      <w:r w:rsidRPr="005C26FF">
        <w:rPr>
          <w:rStyle w:val="StyleUnderline"/>
          <w:highlight w:val="yellow"/>
        </w:rPr>
        <w:t>If the general strike is a placeholder for political aspirations</w:t>
      </w:r>
      <w:r w:rsidRPr="0068261D">
        <w:rPr>
          <w:rStyle w:val="StyleUnderline"/>
        </w:rPr>
        <w:t xml:space="preserve"> that Du Bois struggles to name, </w:t>
      </w:r>
      <w:r w:rsidRPr="005C26FF">
        <w:rPr>
          <w:rStyle w:val="StyleUnderline"/>
          <w:highlight w:val="yellow"/>
        </w:rPr>
        <w:t>how does the character of the slave female’s refusal augment</w:t>
      </w:r>
      <w:r w:rsidRPr="0068261D">
        <w:rPr>
          <w:rStyle w:val="StyleUnderline"/>
        </w:rPr>
        <w:t xml:space="preserve"> the text of </w:t>
      </w:r>
      <w:r w:rsidRPr="005C26FF">
        <w:rPr>
          <w:rStyle w:val="StyleUnderline"/>
          <w:highlight w:val="yellow"/>
        </w:rPr>
        <w:t>black radicalism?</w:t>
      </w:r>
      <w:r w:rsidRPr="0068261D">
        <w:rPr>
          <w:rStyle w:val="StyleUnderline"/>
        </w:rPr>
        <w:t xml:space="preserve"> Is it at all possible to imagine her as the paradigmatic slave or as the representative black worker?</w:t>
      </w:r>
    </w:p>
    <w:p w14:paraId="0A825F3D" w14:textId="77777777" w:rsidR="00E25B6D" w:rsidRDefault="00E25B6D" w:rsidP="00E25B6D"/>
    <w:p w14:paraId="468C5577" w14:textId="77777777" w:rsidR="00E25B6D" w:rsidRPr="00B132A8" w:rsidRDefault="00E25B6D" w:rsidP="00E25B6D">
      <w:pPr>
        <w:pStyle w:val="Heading4"/>
      </w:pPr>
      <w:r>
        <w:t xml:space="preserve">The alternative is a frame of </w:t>
      </w:r>
      <w:r>
        <w:rPr>
          <w:u w:val="single"/>
        </w:rPr>
        <w:t>racial sexuation</w:t>
      </w:r>
      <w:r>
        <w:t xml:space="preserve">. Only rejecting a sexual model of subjectivity and understanding the violence of slavery as </w:t>
      </w:r>
      <w:r>
        <w:rPr>
          <w:u w:val="single"/>
        </w:rPr>
        <w:t>ungendering</w:t>
      </w:r>
      <w:r>
        <w:t xml:space="preserve">, </w:t>
      </w:r>
      <w:r>
        <w:rPr>
          <w:u w:val="single"/>
        </w:rPr>
        <w:t>sexuated</w:t>
      </w:r>
      <w:r>
        <w:t xml:space="preserve">, and </w:t>
      </w:r>
      <w:r>
        <w:rPr>
          <w:u w:val="single"/>
        </w:rPr>
        <w:t>alienating</w:t>
      </w:r>
      <w:r>
        <w:t xml:space="preserve"> can grapple with the violence of slavery</w:t>
      </w:r>
    </w:p>
    <w:p w14:paraId="10B799D0" w14:textId="77777777" w:rsidR="00E25B6D" w:rsidRDefault="00E25B6D" w:rsidP="00E25B6D">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6E948365" w14:textId="77777777" w:rsidR="00E25B6D" w:rsidRPr="00FD0899" w:rsidRDefault="00E25B6D" w:rsidP="00E25B6D">
      <w:pPr>
        <w:rPr>
          <w:sz w:val="16"/>
        </w:rPr>
      </w:pPr>
      <w:r w:rsidRPr="00B132A8">
        <w:rPr>
          <w:rStyle w:val="Emphasis"/>
          <w:highlight w:val="yellow"/>
        </w:rPr>
        <w:t>Racial sexuation</w:t>
      </w:r>
      <w:r w:rsidRPr="00FD0899">
        <w:rPr>
          <w:sz w:val="16"/>
        </w:rPr>
        <w:t xml:space="preserve"> thus </w:t>
      </w:r>
      <w:r w:rsidRPr="00B132A8">
        <w:rPr>
          <w:rStyle w:val="Emphasis"/>
          <w:highlight w:val="yellow"/>
        </w:rPr>
        <w:t>exceeds</w:t>
      </w:r>
      <w:r w:rsidRPr="00795436">
        <w:rPr>
          <w:rStyle w:val="StyleUnderline"/>
        </w:rPr>
        <w:t xml:space="preserve"> the </w:t>
      </w:r>
      <w:r w:rsidRPr="00B132A8">
        <w:rPr>
          <w:rStyle w:val="Emphasis"/>
          <w:highlight w:val="yellow"/>
        </w:rPr>
        <w:t>purview of the sexua</w:t>
      </w:r>
      <w:r w:rsidRPr="00B132A8">
        <w:rPr>
          <w:rStyle w:val="Emphasis"/>
        </w:rPr>
        <w:t>l</w:t>
      </w:r>
      <w:r w:rsidRPr="00795436">
        <w:rPr>
          <w:rStyle w:val="StyleUnderline"/>
        </w:rPr>
        <w:t xml:space="preserve">, whereas </w:t>
      </w:r>
      <w:r w:rsidRPr="00B132A8">
        <w:rPr>
          <w:rStyle w:val="Emphasis"/>
          <w:highlight w:val="yellow"/>
        </w:rPr>
        <w:t>death is a component feature</w:t>
      </w:r>
      <w:r w:rsidRPr="00795436">
        <w:rPr>
          <w:rStyle w:val="StyleUnderline"/>
        </w:rPr>
        <w:t>.</w:t>
      </w:r>
      <w:r w:rsidRPr="00FD0899">
        <w:rPr>
          <w:sz w:val="16"/>
        </w:rPr>
        <w:t xml:space="preserve"> The sexual involves the pleasure of the genitals or the gratification of sexual impulses. </w:t>
      </w:r>
      <w:r w:rsidRPr="00B132A8">
        <w:rPr>
          <w:rStyle w:val="StyleUnderline"/>
          <w:highlight w:val="yellow"/>
        </w:rPr>
        <w:t>Racial sexuation attunes to how force and violence position the slave prior to</w:t>
      </w:r>
      <w:r w:rsidRPr="00795436">
        <w:rPr>
          <w:rStyle w:val="StyleUnderline"/>
        </w:rPr>
        <w:t xml:space="preserve"> any </w:t>
      </w:r>
      <w:r w:rsidRPr="00B132A8">
        <w:rPr>
          <w:rStyle w:val="StyleUnderline"/>
          <w:highlight w:val="yellow"/>
        </w:rPr>
        <w:t>enactment</w:t>
      </w:r>
      <w:r w:rsidRPr="00795436">
        <w:rPr>
          <w:rStyle w:val="StyleUnderline"/>
        </w:rPr>
        <w:t xml:space="preserve">, such that when and </w:t>
      </w:r>
      <w:r w:rsidRPr="00B132A8">
        <w:rPr>
          <w:rStyle w:val="StyleUnderline"/>
          <w:highlight w:val="yellow"/>
        </w:rPr>
        <w:t>if the act occurs there is a structure of identification that proceeds the event</w:t>
      </w:r>
      <w:r w:rsidRPr="00795436">
        <w:rPr>
          <w:rStyle w:val="StyleUnderline"/>
        </w:rPr>
        <w:t xml:space="preserve"> that </w:t>
      </w:r>
      <w:r w:rsidRPr="00B132A8">
        <w:rPr>
          <w:rStyle w:val="StyleUnderline"/>
          <w:highlight w:val="yellow"/>
        </w:rPr>
        <w:t>brings into autonomic coherence the slave a</w:t>
      </w:r>
      <w:r w:rsidRPr="00795436">
        <w:rPr>
          <w:rStyle w:val="StyleUnderline"/>
        </w:rPr>
        <w:t xml:space="preserve">s the </w:t>
      </w:r>
      <w:r w:rsidRPr="00B132A8">
        <w:rPr>
          <w:rStyle w:val="StyleUnderline"/>
          <w:highlight w:val="yellow"/>
        </w:rPr>
        <w:t>extremity of concep- tual analogy</w:t>
      </w:r>
      <w:r w:rsidRPr="00795436">
        <w:rPr>
          <w:rStyle w:val="StyleUnderline"/>
        </w:rPr>
        <w:t>.</w:t>
      </w:r>
      <w:r w:rsidRPr="00FD0899">
        <w:rPr>
          <w:sz w:val="16"/>
        </w:rPr>
        <w:t xml:space="preserve"> Furthermore, </w:t>
      </w:r>
      <w:r w:rsidRPr="00795436">
        <w:rPr>
          <w:rStyle w:val="StyleUnderline"/>
        </w:rPr>
        <w:t xml:space="preserve">in absence of the sexual act or arrangements, </w:t>
      </w:r>
      <w:r w:rsidRPr="00B132A8">
        <w:rPr>
          <w:rStyle w:val="StyleUnderline"/>
          <w:highlight w:val="yellow"/>
        </w:rPr>
        <w:t>death animates the slave as</w:t>
      </w:r>
      <w:r w:rsidRPr="00795436">
        <w:rPr>
          <w:rStyle w:val="StyleUnderline"/>
        </w:rPr>
        <w:t xml:space="preserve"> an object of </w:t>
      </w:r>
      <w:r w:rsidRPr="00B132A8">
        <w:rPr>
          <w:rStyle w:val="StyleUnderline"/>
          <w:highlight w:val="yellow"/>
        </w:rPr>
        <w:t>ontological absence</w:t>
      </w:r>
      <w:r w:rsidRPr="00795436">
        <w:rPr>
          <w:rStyle w:val="StyleUnderline"/>
        </w:rPr>
        <w:t>, because slave death recasts its inescapable sexual quandary.</w:t>
      </w:r>
    </w:p>
    <w:p w14:paraId="5281BACB" w14:textId="77777777" w:rsidR="00E25B6D" w:rsidRDefault="00E25B6D" w:rsidP="00E25B6D">
      <w:pPr>
        <w:rPr>
          <w:sz w:val="16"/>
        </w:rPr>
      </w:pPr>
      <w:r w:rsidRPr="00FD0899">
        <w:rPr>
          <w:sz w:val="16"/>
        </w:rPr>
        <w:t xml:space="preserve">Returning to the question of sexual violence and its interrelation with death in the accounts provided by Allan, the distance between these stories is lessened at the point where the rendering of the slave as sexuated object becomes the precondition for their violation, as well as the context under which the violation is veiled. The </w:t>
      </w:r>
      <w:r w:rsidRPr="00795436">
        <w:rPr>
          <w:rStyle w:val="StyleUnderline"/>
        </w:rPr>
        <w:t>obscurity lies in the fact that the assump- tive premise of sexual violence renders “the subordination of all the com- ponent sexual instincts under the primacy of the genitals.”</w:t>
      </w:r>
      <w:r w:rsidRPr="00FD0899">
        <w:rPr>
          <w:sz w:val="16"/>
        </w:rPr>
        <w:t xml:space="preserve">26 </w:t>
      </w:r>
      <w:r w:rsidRPr="00B132A8">
        <w:rPr>
          <w:rStyle w:val="StyleUnderline"/>
          <w:highlight w:val="yellow"/>
        </w:rPr>
        <w:t>With respect to the slave/Black</w:t>
      </w:r>
      <w:r w:rsidRPr="00795436">
        <w:rPr>
          <w:rStyle w:val="StyleUnderline"/>
        </w:rPr>
        <w:t xml:space="preserve">, genital </w:t>
      </w:r>
      <w:r w:rsidRPr="00B132A8">
        <w:rPr>
          <w:rStyle w:val="StyleUnderline"/>
          <w:highlight w:val="yellow"/>
        </w:rPr>
        <w:t>phasic focus</w:t>
      </w:r>
      <w:r w:rsidRPr="00795436">
        <w:rPr>
          <w:rStyle w:val="StyleUnderline"/>
        </w:rPr>
        <w:t xml:space="preserve"> </w:t>
      </w:r>
      <w:r w:rsidRPr="00B132A8">
        <w:rPr>
          <w:rStyle w:val="StyleUnderline"/>
          <w:highlight w:val="yellow"/>
        </w:rPr>
        <w:t>is too narrow</w:t>
      </w:r>
      <w:r w:rsidRPr="00795436">
        <w:rPr>
          <w:rStyle w:val="StyleUnderline"/>
        </w:rPr>
        <w:t xml:space="preserve"> a frame </w:t>
      </w:r>
      <w:r w:rsidRPr="00B132A8">
        <w:rPr>
          <w:rStyle w:val="StyleUnderline"/>
          <w:highlight w:val="yellow"/>
        </w:rPr>
        <w:t>to grasp how death meets</w:t>
      </w:r>
      <w:r w:rsidRPr="00795436">
        <w:rPr>
          <w:rStyle w:val="StyleUnderline"/>
        </w:rPr>
        <w:t xml:space="preserve"> their </w:t>
      </w:r>
      <w:r w:rsidRPr="00B132A8">
        <w:rPr>
          <w:rStyle w:val="StyleUnderline"/>
          <w:highlight w:val="yellow"/>
        </w:rPr>
        <w:t>sexual affectability</w:t>
      </w:r>
      <w:r w:rsidRPr="00795436">
        <w:rPr>
          <w:rStyle w:val="StyleUnderline"/>
        </w:rPr>
        <w:t>.</w:t>
      </w:r>
      <w:r w:rsidRPr="00FD0899">
        <w:rPr>
          <w:sz w:val="16"/>
        </w:rPr>
        <w:t xml:space="preserve"> </w:t>
      </w:r>
      <w:r w:rsidRPr="00B132A8">
        <w:rPr>
          <w:rStyle w:val="StyleUnderline"/>
          <w:highlight w:val="yellow"/>
        </w:rPr>
        <w:t>To be shot in the head</w:t>
      </w:r>
      <w:r w:rsidRPr="00795436">
        <w:rPr>
          <w:rStyle w:val="StyleUnderline"/>
        </w:rPr>
        <w:t xml:space="preserve"> then buried in a log-heap and flogged to death </w:t>
      </w:r>
      <w:r w:rsidRPr="00B132A8">
        <w:rPr>
          <w:rStyle w:val="StyleUnderline"/>
          <w:highlight w:val="yellow"/>
        </w:rPr>
        <w:t>indexes something excessive to the gratification of</w:t>
      </w:r>
      <w:r w:rsidRPr="00795436">
        <w:rPr>
          <w:rStyle w:val="StyleUnderline"/>
        </w:rPr>
        <w:t xml:space="preserve"> genital </w:t>
      </w:r>
      <w:r w:rsidRPr="00B132A8">
        <w:rPr>
          <w:rStyle w:val="StyleUnderline"/>
          <w:highlight w:val="yellow"/>
        </w:rPr>
        <w:t>pleasures</w:t>
      </w:r>
      <w:r w:rsidRPr="00795436">
        <w:rPr>
          <w:rStyle w:val="StyleUnderline"/>
        </w:rPr>
        <w:t>.</w:t>
      </w:r>
      <w:r w:rsidRPr="00FD0899">
        <w:rPr>
          <w:sz w:val="16"/>
        </w:rPr>
        <w:t xml:space="preserve"> For </w:t>
      </w:r>
      <w:r w:rsidRPr="00FD0899">
        <w:rPr>
          <w:rStyle w:val="StyleUnderline"/>
        </w:rPr>
        <w:t>“fine-looking” references the scopophilic nature of</w:t>
      </w:r>
      <w:r w:rsidRPr="00FD0899">
        <w:rPr>
          <w:sz w:val="16"/>
        </w:rPr>
        <w:t xml:space="preserve"> sex and </w:t>
      </w:r>
      <w:r w:rsidRPr="00FD0899">
        <w:rPr>
          <w:rStyle w:val="StyleUnderline"/>
        </w:rPr>
        <w:t>the sexual</w:t>
      </w:r>
      <w:r w:rsidRPr="00FD0899">
        <w:rPr>
          <w:sz w:val="16"/>
        </w:rPr>
        <w:t xml:space="preserve">. </w:t>
      </w:r>
      <w:r w:rsidRPr="00B132A8">
        <w:rPr>
          <w:rStyle w:val="Emphasis"/>
          <w:highlight w:val="yellow"/>
        </w:rPr>
        <w:t>Scopophilia does not purely resonate in</w:t>
      </w:r>
      <w:r w:rsidRPr="00FD0899">
        <w:rPr>
          <w:rStyle w:val="StyleUnderline"/>
        </w:rPr>
        <w:t xml:space="preserve"> the act of </w:t>
      </w:r>
      <w:r w:rsidRPr="00B132A8">
        <w:rPr>
          <w:rStyle w:val="Emphasis"/>
          <w:highlight w:val="yellow"/>
        </w:rPr>
        <w:t>violence but also</w:t>
      </w:r>
      <w:r w:rsidRPr="00B132A8">
        <w:rPr>
          <w:rStyle w:val="StyleUnderline"/>
          <w:highlight w:val="yellow"/>
        </w:rPr>
        <w:t xml:space="preserve"> in</w:t>
      </w:r>
      <w:r w:rsidRPr="00FD0899">
        <w:rPr>
          <w:rStyle w:val="StyleUnderline"/>
        </w:rPr>
        <w:t xml:space="preserve"> the context of </w:t>
      </w:r>
      <w:r w:rsidRPr="00B132A8">
        <w:rPr>
          <w:rStyle w:val="Emphasis"/>
          <w:highlight w:val="yellow"/>
        </w:rPr>
        <w:t>memory</w:t>
      </w:r>
      <w:r w:rsidRPr="00FD0899">
        <w:rPr>
          <w:rStyle w:val="StyleUnderline"/>
        </w:rPr>
        <w:t xml:space="preserve">, </w:t>
      </w:r>
      <w:r w:rsidRPr="00B132A8">
        <w:rPr>
          <w:rStyle w:val="Emphasis"/>
          <w:highlight w:val="yellow"/>
        </w:rPr>
        <w:t>recollection</w:t>
      </w:r>
      <w:r w:rsidRPr="00FD0899">
        <w:rPr>
          <w:rStyle w:val="StyleUnderline"/>
        </w:rPr>
        <w:t xml:space="preserve">, </w:t>
      </w:r>
      <w:r w:rsidRPr="00B132A8">
        <w:rPr>
          <w:rStyle w:val="StyleUnderline"/>
          <w:highlight w:val="yellow"/>
        </w:rPr>
        <w:t xml:space="preserve">and </w:t>
      </w:r>
      <w:r w:rsidRPr="00B132A8">
        <w:rPr>
          <w:rStyle w:val="Emphasis"/>
          <w:highlight w:val="yellow"/>
        </w:rPr>
        <w:t>archival gazing</w:t>
      </w:r>
      <w:r w:rsidRPr="00FD0899">
        <w:rPr>
          <w:rStyle w:val="StyleUnderline"/>
        </w:rPr>
        <w:t>.</w:t>
      </w:r>
      <w:r w:rsidRPr="00FD0899">
        <w:rPr>
          <w:sz w:val="16"/>
        </w:rPr>
        <w:t xml:space="preserve"> </w:t>
      </w:r>
      <w:r w:rsidRPr="00FD0899">
        <w:rPr>
          <w:rStyle w:val="StyleUnderline"/>
        </w:rPr>
        <w:t xml:space="preserve">There is </w:t>
      </w:r>
      <w:r w:rsidRPr="00B132A8">
        <w:rPr>
          <w:rStyle w:val="Emphasis"/>
          <w:highlight w:val="yellow"/>
        </w:rPr>
        <w:t>pleasure derived in locating oneself</w:t>
      </w:r>
      <w:r w:rsidRPr="00FD0899">
        <w:rPr>
          <w:rStyle w:val="StyleUnderline"/>
        </w:rPr>
        <w:t xml:space="preserve">, to </w:t>
      </w:r>
      <w:r w:rsidRPr="00B132A8">
        <w:rPr>
          <w:rStyle w:val="Emphasis"/>
          <w:highlight w:val="yellow"/>
        </w:rPr>
        <w:t>see one’s subjectification, becoming</w:t>
      </w:r>
      <w:r w:rsidRPr="00FD0899">
        <w:rPr>
          <w:rStyle w:val="StyleUnderline"/>
        </w:rPr>
        <w:t xml:space="preserve">, and </w:t>
      </w:r>
      <w:r w:rsidRPr="00B132A8">
        <w:rPr>
          <w:rStyle w:val="StyleUnderline"/>
          <w:highlight w:val="yellow"/>
        </w:rPr>
        <w:t>renewal as distinct from the torture imposed upon the slave</w:t>
      </w:r>
      <w:r w:rsidRPr="00FD0899">
        <w:rPr>
          <w:rStyle w:val="StyleUnderline"/>
        </w:rPr>
        <w:t>.</w:t>
      </w:r>
      <w:r w:rsidRPr="00FD0899">
        <w:rPr>
          <w:sz w:val="16"/>
        </w:rPr>
        <w:t xml:space="preserve"> Additionally, “consequence of some difficulty,” “refused to be flogged,” or “grabbing a potatoe hill” highlight that in Allan’s calculation, the deadly act is disciplinary rather than gratuitously imposed. However, </w:t>
      </w:r>
      <w:r w:rsidRPr="00FD0899">
        <w:rPr>
          <w:rStyle w:val="StyleUnderline"/>
        </w:rPr>
        <w:t>“in discipline, punishment is only one element of a double system: gratifica- tion-punishment.”</w:t>
      </w:r>
      <w:r w:rsidRPr="00FD0899">
        <w:rPr>
          <w:sz w:val="16"/>
        </w:rPr>
        <w:t xml:space="preserve">27 In each circumstance a real or perceived resistance is acted upon. </w:t>
      </w:r>
      <w:r w:rsidRPr="00FD0899">
        <w:rPr>
          <w:rStyle w:val="StyleUnderline"/>
        </w:rPr>
        <w:t>What constitutes the transgression is less marred in structur- ally hardened predeterminations but is reproduced as real through the re- lationship between desire and action.</w:t>
      </w:r>
      <w:r w:rsidRPr="00FD0899">
        <w:rPr>
          <w:sz w:val="16"/>
        </w:rPr>
        <w:t xml:space="preserve"> </w:t>
      </w:r>
      <w:r w:rsidRPr="00B132A8">
        <w:rPr>
          <w:rStyle w:val="StyleUnderline"/>
          <w:highlight w:val="yellow"/>
        </w:rPr>
        <w:t>Sexual violability derives meaning in these accounts from the sexual classification of the slave</w:t>
      </w:r>
      <w:r w:rsidRPr="00FD0899">
        <w:rPr>
          <w:rStyle w:val="StyleUnderline"/>
        </w:rPr>
        <w:t xml:space="preserve"> and the means of violation and torture used to subject them to death.</w:t>
      </w:r>
      <w:r w:rsidRPr="00FD0899">
        <w:rPr>
          <w:sz w:val="16"/>
        </w:rPr>
        <w:t xml:space="preserve"> In this respect, </w:t>
      </w:r>
      <w:r w:rsidRPr="00FD0899">
        <w:rPr>
          <w:rStyle w:val="StyleUnderline"/>
        </w:rPr>
        <w:t>sexual violence is a means of sexual classification and declassification, the act of violation, and the repetition of the scenes and fantasies of flaying, branding, flogging, lacerating, cutting, and mutilating flesh and organs.</w:t>
      </w:r>
    </w:p>
    <w:p w14:paraId="55E7D663" w14:textId="77777777" w:rsidR="00E25B6D" w:rsidRDefault="00E25B6D" w:rsidP="00E25B6D"/>
    <w:p w14:paraId="3A18693C" w14:textId="77777777" w:rsidR="00E25B6D" w:rsidRDefault="00E25B6D" w:rsidP="00E25B6D">
      <w:pPr>
        <w:pStyle w:val="Heading3"/>
      </w:pPr>
      <w:r>
        <w:t>1NC – K</w:t>
      </w:r>
    </w:p>
    <w:p w14:paraId="5589F165" w14:textId="77777777" w:rsidR="00E25B6D" w:rsidRPr="00FB692D" w:rsidRDefault="00E25B6D" w:rsidP="00E25B6D">
      <w:r>
        <w:t>Immediacy K</w:t>
      </w:r>
    </w:p>
    <w:p w14:paraId="27FE9E4A" w14:textId="77777777" w:rsidR="00E25B6D" w:rsidRDefault="00E25B6D" w:rsidP="00E25B6D">
      <w:pPr>
        <w:pStyle w:val="Heading4"/>
      </w:pPr>
      <w:r>
        <w:t xml:space="preserve">The 1AC’s critique of organization, synthesis, and universality embraces anarcho-vitalism.  They treat order as parasitic on a prior vital force of life.  This makes formlessness the political ideal.  </w:t>
      </w:r>
    </w:p>
    <w:p w14:paraId="6E0B3441" w14:textId="77777777" w:rsidR="00E25B6D" w:rsidRDefault="00E25B6D" w:rsidP="00E25B6D">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3EE0845F" w14:textId="77777777" w:rsidR="00E25B6D" w:rsidRDefault="00E25B6D" w:rsidP="00E25B6D">
      <w:r>
        <w:t xml:space="preserve">Literary </w:t>
      </w:r>
      <w:r w:rsidRPr="00A42CA7">
        <w:rPr>
          <w:rStyle w:val="StyleUnderline"/>
          <w:highlight w:val="green"/>
        </w:rPr>
        <w:t xml:space="preserve">critics </w:t>
      </w:r>
      <w:r w:rsidRPr="00770FA3">
        <w:rPr>
          <w:rStyle w:val="StyleUnderline"/>
        </w:rPr>
        <w:t>do not</w:t>
      </w:r>
      <w:r w:rsidRPr="00511DDA">
        <w:rPr>
          <w:rStyle w:val="StyleUnderline"/>
        </w:rPr>
        <w:t xml:space="preserve"> generally think of their work as </w:t>
      </w:r>
      <w:r w:rsidRPr="00A42CA7">
        <w:rPr>
          <w:rStyle w:val="StyleUnderline"/>
          <w:highlight w:val="green"/>
        </w:rPr>
        <w:t>building</w:t>
      </w:r>
      <w:r>
        <w:t xml:space="preserve">. </w:t>
      </w:r>
      <w:r w:rsidRPr="00511DDA">
        <w:rPr>
          <w:rStyle w:val="StyleUnderline"/>
        </w:rPr>
        <w:t>We</w:t>
      </w:r>
      <w:r>
        <w:t xml:space="preserve"> prize particularities, revere sublimities, </w:t>
      </w:r>
      <w:r w:rsidRPr="00A42CA7">
        <w:rPr>
          <w:rStyle w:val="StyleUnderline"/>
          <w:highlight w:val="green"/>
        </w:rPr>
        <w:t>linger with the singular</w:t>
      </w:r>
      <w: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t xml:space="preserve"> in so many literary critical practices </w:t>
      </w:r>
      <w:r w:rsidRPr="00770FA3">
        <w:rPr>
          <w:rStyle w:val="StyleUnderline"/>
        </w:rPr>
        <w:t xml:space="preserve">a </w:t>
      </w:r>
      <w:r w:rsidRPr="00A42CA7">
        <w:rPr>
          <w:rStyle w:val="StyleUnderline"/>
          <w:highlight w:val="green"/>
        </w:rPr>
        <w:t xml:space="preserve">code of </w:t>
      </w:r>
      <w:r w:rsidRPr="001A25A1">
        <w:rPr>
          <w:rStyle w:val="StyleUnderline"/>
        </w:rPr>
        <w:t>particularizing</w:t>
      </w:r>
      <w:r>
        <w:t xml:space="preserve"> and concretizing, of </w:t>
      </w:r>
      <w:r w:rsidRPr="00A42CA7">
        <w:rPr>
          <w:rStyle w:val="Emphasis"/>
          <w:highlight w:val="green"/>
        </w:rPr>
        <w:t>destabilizing norms</w:t>
      </w:r>
      <w:r>
        <w:t xml:space="preserve">, </w:t>
      </w:r>
      <w:r w:rsidRPr="00511DDA">
        <w:rPr>
          <w:rStyle w:val="StyleUnderline"/>
        </w:rPr>
        <w:t>disassembling systems</w:t>
      </w:r>
      <w:r>
        <w:t xml:space="preserve">, </w:t>
      </w:r>
      <w:r w:rsidRPr="00A42CA7">
        <w:rPr>
          <w:rStyle w:val="Emphasis"/>
          <w:highlight w:val="green"/>
        </w:rPr>
        <w:t>undoing</w:t>
      </w:r>
      <w:r w:rsidRPr="00511DDA">
        <w:rPr>
          <w:rStyle w:val="Emphasis"/>
        </w:rPr>
        <w:t xml:space="preserve"> </w:t>
      </w:r>
      <w:r w:rsidRPr="00A42CA7">
        <w:rPr>
          <w:rStyle w:val="Emphasis"/>
          <w:highlight w:val="green"/>
        </w:rPr>
        <w:t>universals</w:t>
      </w:r>
      <w: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t xml:space="preserve">. Prominent theoretical traditions like Nietzschean genealogy, Benjaminian materialism, Foucauldian historicism, feminism, and deconstruction—and, more immediately, the literary critical reflexes shaped by </w:t>
      </w:r>
      <w:r w:rsidRPr="00A42CA7">
        <w:rPr>
          <w:rStyle w:val="StyleUnderline"/>
          <w:highlight w:val="green"/>
        </w:rPr>
        <w:t>these traditions</w:t>
      </w:r>
      <w:r>
        <w:t xml:space="preserve">— </w:t>
      </w:r>
      <w:r w:rsidRPr="00A42CA7">
        <w:rPr>
          <w:rStyle w:val="StyleUnderline"/>
          <w:highlight w:val="green"/>
        </w:rPr>
        <w:t>exalt unmaking</w:t>
      </w:r>
      <w:r w:rsidRPr="00511DDA">
        <w:rPr>
          <w:rStyle w:val="StyleUnderline"/>
        </w:rPr>
        <w:t xml:space="preserve"> and unbuilding,</w:t>
      </w:r>
      <w:r>
        <w:t xml:space="preserve"> </w:t>
      </w:r>
      <w:r w:rsidRPr="00A42CA7">
        <w:rPr>
          <w:rStyle w:val="StyleUnderline"/>
          <w:highlight w:val="green"/>
        </w:rPr>
        <w:t>rejecting</w:t>
      </w:r>
      <w:r>
        <w:t xml:space="preserve"> in building such dubious forays as </w:t>
      </w:r>
      <w:r w:rsidRPr="00770FA3">
        <w:rPr>
          <w:rStyle w:val="Emphasis"/>
        </w:rPr>
        <w:t>constitution</w:t>
      </w:r>
      <w:r w:rsidRPr="00511DDA">
        <w:rPr>
          <w:rStyle w:val="Emphasis"/>
        </w:rPr>
        <w:t xml:space="preserve">, </w:t>
      </w:r>
      <w:r w:rsidRPr="00A42CA7">
        <w:rPr>
          <w:rStyle w:val="Emphasis"/>
          <w:highlight w:val="green"/>
        </w:rPr>
        <w:t>synthesis</w:t>
      </w:r>
      <w:r w:rsidRPr="00511DDA">
        <w:rPr>
          <w:rStyle w:val="Emphasis"/>
        </w:rPr>
        <w:t xml:space="preserve">, </w:t>
      </w:r>
      <w:r w:rsidRPr="00A42CA7">
        <w:rPr>
          <w:rStyle w:val="Emphasis"/>
          <w:highlight w:val="green"/>
        </w:rPr>
        <w:t>form</w:t>
      </w:r>
      <w:r>
        <w:t xml:space="preserve"> itself.</w:t>
      </w:r>
    </w:p>
    <w:p w14:paraId="4642F36C" w14:textId="77777777" w:rsidR="00E25B6D" w:rsidRDefault="00E25B6D" w:rsidP="00E25B6D">
      <w: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A42CA7">
        <w:rPr>
          <w:rStyle w:val="StyleUnderline"/>
          <w:highlight w:val="green"/>
        </w:rPr>
        <w:t>even as these</w:t>
      </w:r>
      <w:r w:rsidRPr="00511DDA">
        <w:rPr>
          <w:rStyle w:val="StyleUnderline"/>
        </w:rPr>
        <w:t xml:space="preserve"> innovations </w:t>
      </w:r>
      <w:r w:rsidRPr="00A42CA7">
        <w:rPr>
          <w:rStyle w:val="StyleUnderline"/>
          <w:highlight w:val="green"/>
        </w:rPr>
        <w:t>proclaim</w:t>
      </w:r>
      <w:r w:rsidRPr="00511DDA">
        <w:rPr>
          <w:rStyle w:val="StyleUnderline"/>
        </w:rPr>
        <w:t xml:space="preserve"> their intention </w:t>
      </w:r>
      <w:r w:rsidRPr="00A42CA7">
        <w:rPr>
          <w:rStyle w:val="StyleUnderline"/>
          <w:highlight w:val="green"/>
        </w:rPr>
        <w:t xml:space="preserve">to </w:t>
      </w:r>
      <w:r w:rsidRPr="00A42CA7">
        <w:rPr>
          <w:rStyle w:val="Emphasis"/>
          <w:highlight w:val="green"/>
        </w:rPr>
        <w:t>break with</w:t>
      </w:r>
      <w:r w:rsidRPr="00A42CA7">
        <w:rPr>
          <w:rStyle w:val="StyleUnderline"/>
          <w:highlight w:val="green"/>
        </w:rPr>
        <w:t xml:space="preserve"> a</w:t>
      </w:r>
      <w:r w:rsidRPr="00511DDA">
        <w:rPr>
          <w:rStyle w:val="StyleUnderline"/>
        </w:rPr>
        <w:t xml:space="preserve"> theoretical, </w:t>
      </w:r>
      <w:r w:rsidRPr="00A42CA7">
        <w:rPr>
          <w:rStyle w:val="Emphasis"/>
          <w:highlight w:val="green"/>
        </w:rPr>
        <w:t>methodological</w:t>
      </w:r>
      <w:r w:rsidRPr="00511DDA">
        <w:rPr>
          <w:rStyle w:val="StyleUnderline"/>
        </w:rPr>
        <w:t xml:space="preserve">, and </w:t>
      </w:r>
      <w:r w:rsidRPr="00511DDA">
        <w:rPr>
          <w:rStyle w:val="Emphasis"/>
        </w:rPr>
        <w:t xml:space="preserve">political </w:t>
      </w:r>
      <w:r w:rsidRPr="00A42CA7">
        <w:rPr>
          <w:rStyle w:val="Emphasis"/>
          <w:highlight w:val="green"/>
        </w:rPr>
        <w:t>status quo</w:t>
      </w:r>
      <w:r w:rsidRPr="00A42CA7">
        <w:rPr>
          <w:highlight w:val="green"/>
        </w:rPr>
        <w:t xml:space="preserve">, </w:t>
      </w:r>
      <w:r w:rsidRPr="00A42CA7">
        <w:rPr>
          <w:rStyle w:val="StyleUnderline"/>
          <w:highlight w:val="green"/>
        </w:rPr>
        <w:t>they preserve</w:t>
      </w:r>
      <w:r>
        <w:t xml:space="preserve"> </w:t>
      </w:r>
      <w:r w:rsidRPr="00511DDA">
        <w:rPr>
          <w:rStyle w:val="StyleUnderline"/>
        </w:rPr>
        <w:t xml:space="preserve">those very </w:t>
      </w:r>
      <w:r w:rsidRPr="00A42CA7">
        <w:rPr>
          <w:rStyle w:val="StyleUnderline"/>
          <w:highlight w:val="green"/>
        </w:rPr>
        <w:t>mores of</w:t>
      </w:r>
      <w:r>
        <w:t xml:space="preserve"> molar </w:t>
      </w:r>
      <w:r w:rsidRPr="00A42CA7">
        <w:rPr>
          <w:rStyle w:val="Emphasis"/>
          <w:highlight w:val="green"/>
        </w:rPr>
        <w:t>disassembling</w:t>
      </w:r>
      <w:r>
        <w:t xml:space="preserve"> </w:t>
      </w:r>
      <w:r w:rsidRPr="00A42CA7">
        <w:rPr>
          <w:rStyle w:val="StyleUnderline"/>
          <w:highlight w:val="green"/>
        </w:rPr>
        <w:t>that</w:t>
      </w:r>
      <w:r w:rsidRPr="00511DDA">
        <w:rPr>
          <w:rStyle w:val="StyleUnderline"/>
        </w:rPr>
        <w:t xml:space="preserve"> stand as anathema to building</w:t>
      </w:r>
      <w: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118157F2" w14:textId="77777777" w:rsidR="00E25B6D" w:rsidRDefault="00E25B6D" w:rsidP="00E25B6D">
      <w:r>
        <w:t>There is no better encapsulation of the extent of this attitude than the spectacularly influential philosopher Giorgio Agambens summation of his best-selling Homo Sacer trilogy:</w:t>
      </w:r>
    </w:p>
    <w:p w14:paraId="2A178CFF" w14:textId="77777777" w:rsidR="00E25B6D" w:rsidRDefault="00E25B6D" w:rsidP="00E25B6D">
      <w: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6488E14F" w14:textId="77777777" w:rsidR="00E25B6D" w:rsidRDefault="00E25B6D" w:rsidP="00E25B6D">
      <w:r w:rsidRPr="00511DDA">
        <w:rPr>
          <w:rStyle w:val="StyleUnderline"/>
        </w:rPr>
        <w:t>“Destituent potential</w:t>
      </w:r>
      <w:r>
        <w:t xml:space="preserve">” (from the Latin destituens: “forsaking,” “abandoning”) </w:t>
      </w:r>
      <w:r w:rsidRPr="00A42CA7">
        <w:rPr>
          <w:rStyle w:val="Emphasis"/>
          <w:highlight w:val="green"/>
        </w:rPr>
        <w:t>opposes constituent power</w:t>
      </w:r>
      <w:r w:rsidRPr="00511DDA">
        <w:rPr>
          <w:rStyle w:val="StyleUnderline"/>
        </w:rPr>
        <w:t>:</w:t>
      </w:r>
      <w:r>
        <w:t xml:space="preserve"> </w:t>
      </w:r>
      <w:r w:rsidRPr="00A42CA7">
        <w:rPr>
          <w:rStyle w:val="StyleUnderline"/>
          <w:highlight w:val="green"/>
        </w:rPr>
        <w:t>building things up</w:t>
      </w:r>
      <w:r w:rsidRPr="00511DDA">
        <w:rPr>
          <w:rStyle w:val="StyleUnderline"/>
        </w:rPr>
        <w:t>,</w:t>
      </w:r>
      <w:r w:rsidRPr="00511DDA">
        <w:rPr>
          <w:rStyle w:val="Emphasis"/>
        </w:rPr>
        <w:t xml:space="preserve"> </w:t>
      </w:r>
      <w:r w:rsidRPr="00A42CA7">
        <w:rPr>
          <w:rStyle w:val="Emphasis"/>
          <w:highlight w:val="green"/>
        </w:rPr>
        <w:t>making life in</w:t>
      </w:r>
      <w:r w:rsidRPr="00511DDA">
        <w:rPr>
          <w:rStyle w:val="Emphasis"/>
        </w:rPr>
        <w:t xml:space="preserve"> </w:t>
      </w:r>
      <w:r w:rsidRPr="00A42CA7">
        <w:rPr>
          <w:rStyle w:val="Emphasis"/>
          <w:highlight w:val="green"/>
        </w:rPr>
        <w:t>collectivities</w:t>
      </w:r>
      <w:r>
        <w:t xml:space="preserve"> </w:t>
      </w:r>
      <w:r w:rsidRPr="00A42CA7">
        <w:rPr>
          <w:rStyle w:val="StyleUnderline"/>
          <w:highlight w:val="green"/>
        </w:rPr>
        <w:t>through revolution, constitution, and law</w:t>
      </w:r>
      <w:r>
        <w:t xml:space="preserve">. </w:t>
      </w:r>
      <w:r w:rsidRPr="00A42CA7">
        <w:rPr>
          <w:rStyle w:val="Emphasis"/>
          <w:highlight w:val="green"/>
        </w:rPr>
        <w:t>Conflating constituting with violence</w:t>
      </w:r>
      <w:r w:rsidRPr="00511DDA">
        <w:rPr>
          <w:rStyle w:val="Emphasis"/>
        </w:rPr>
        <w:t>,</w:t>
      </w:r>
      <w:r>
        <w:t xml:space="preserve"> Agamben conjures </w:t>
      </w:r>
      <w:r w:rsidRPr="00A42CA7">
        <w:rPr>
          <w:rStyle w:val="StyleUnderline"/>
          <w:highlight w:val="green"/>
        </w:rPr>
        <w:t>an alternative in</w:t>
      </w:r>
      <w:r w:rsidRPr="00511DDA">
        <w:rPr>
          <w:rStyle w:val="StyleUnderline"/>
        </w:rPr>
        <w:t xml:space="preserve"> destituent </w:t>
      </w:r>
      <w:r w:rsidRPr="00A42CA7">
        <w:rPr>
          <w:rStyle w:val="StyleUnderline"/>
          <w:highlight w:val="green"/>
        </w:rPr>
        <w:t>chaos</w:t>
      </w:r>
      <w: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t xml:space="preserve">. For Agamben and the critical matrix he epitomizes, “one day humanity will ... be free from (law) for good”; freedom means nothing more than destituent play, deforming and unforming, ceaseless tearing down. </w:t>
      </w:r>
      <w:r w:rsidRPr="00A42CA7">
        <w:rPr>
          <w:rStyle w:val="Emphasis"/>
          <w:highlight w:val="green"/>
        </w:rPr>
        <w:t>Formlessness becomes the ideal</w:t>
      </w:r>
      <w:r>
        <w:t xml:space="preserve"> uniting a variety of theories, from the mosh of the multitude to </w:t>
      </w:r>
      <w:r w:rsidRPr="00A42CA7">
        <w:rPr>
          <w:rStyle w:val="StyleUnderline"/>
          <w:highlight w:val="green"/>
        </w:rPr>
        <w:t xml:space="preserve">the localization of </w:t>
      </w:r>
      <w:r w:rsidRPr="00A42CA7">
        <w:rPr>
          <w:rStyle w:val="Emphasis"/>
          <w:highlight w:val="green"/>
        </w:rPr>
        <w:t>microstruggle</w:t>
      </w:r>
      <w:r w:rsidRPr="00511DDA">
        <w:rPr>
          <w:rStyle w:val="Emphasis"/>
        </w:rPr>
        <w:t xml:space="preserve"> and microaggression</w:t>
      </w:r>
      <w: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t xml:space="preserve">. Noting its characteristic horizon of an-arche, the “without of order,” </w:t>
      </w:r>
      <w:r w:rsidRPr="00511DDA">
        <w:rPr>
          <w:rStyle w:val="StyleUnderline"/>
        </w:rPr>
        <w:t xml:space="preserve">we might deem </w:t>
      </w:r>
      <w:r w:rsidRPr="00A42CA7">
        <w:rPr>
          <w:rStyle w:val="StyleUnderline"/>
          <w:highlight w:val="green"/>
        </w:rPr>
        <w:t>this</w:t>
      </w:r>
      <w:r w:rsidRPr="00511DDA">
        <w:rPr>
          <w:rStyle w:val="StyleUnderline"/>
        </w:rPr>
        <w:t xml:space="preserve"> </w:t>
      </w:r>
      <w:r>
        <w:t xml:space="preserve">beatific </w:t>
      </w:r>
      <w:r w:rsidRPr="00A42CA7">
        <w:rPr>
          <w:rStyle w:val="StyleUnderline"/>
          <w:highlight w:val="green"/>
        </w:rPr>
        <w:t>fantasy</w:t>
      </w:r>
      <w:r w:rsidRPr="00511DDA">
        <w:rPr>
          <w:rStyle w:val="StyleUnderline"/>
        </w:rPr>
        <w:t xml:space="preserve"> of formless life “</w:t>
      </w:r>
      <w:r w:rsidRPr="00A42CA7">
        <w:rPr>
          <w:rStyle w:val="Emphasis"/>
          <w:highlight w:val="green"/>
        </w:rPr>
        <w:t>anarcho-vitalism</w:t>
      </w:r>
      <w:r w:rsidRPr="00511DDA">
        <w:rPr>
          <w:rStyle w:val="Emphasis"/>
        </w:rPr>
        <w:t>.”</w:t>
      </w:r>
    </w:p>
    <w:p w14:paraId="72388942" w14:textId="77777777" w:rsidR="00E25B6D" w:rsidRDefault="00E25B6D" w:rsidP="00E25B6D">
      <w: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t>—</w:t>
      </w:r>
      <w:r w:rsidRPr="00A42CA7">
        <w:rPr>
          <w:rStyle w:val="Emphasis"/>
          <w:highlight w:val="green"/>
        </w:rPr>
        <w:t>to give form is to oppressively contain</w:t>
      </w:r>
      <w:r>
        <w:t>—</w:t>
      </w:r>
      <w:r w:rsidRPr="00511DDA">
        <w:rPr>
          <w:rStyle w:val="StyleUnderline"/>
        </w:rPr>
        <w:t xml:space="preserve">with the upshot that </w:t>
      </w:r>
      <w:r w:rsidRPr="00A42CA7">
        <w:rPr>
          <w:rStyle w:val="StyleUnderline"/>
          <w:highlight w:val="green"/>
        </w:rPr>
        <w:t>the study</w:t>
      </w:r>
      <w:r w:rsidRPr="00511DDA">
        <w:rPr>
          <w:rStyle w:val="StyleUnderline"/>
        </w:rPr>
        <w:t xml:space="preserve"> of art </w:t>
      </w:r>
      <w:r w:rsidRPr="00A42CA7">
        <w:rPr>
          <w:rStyle w:val="StyleUnderline"/>
          <w:highlight w:val="green"/>
        </w:rPr>
        <w:t>favors</w:t>
      </w:r>
      <w:r w:rsidRPr="00511DDA">
        <w:rPr>
          <w:rStyle w:val="StyleUnderline"/>
        </w:rPr>
        <w:t xml:space="preserve"> </w:t>
      </w:r>
      <w:r w:rsidRPr="009447FB">
        <w:rPr>
          <w:rStyle w:val="StyleUnderline"/>
        </w:rPr>
        <w:t>fragmentation, unmaking, decomposition</w:t>
      </w:r>
      <w:r>
        <w:t xml:space="preserve">. </w:t>
      </w:r>
      <w:r w:rsidRPr="00511DDA">
        <w:rPr>
          <w:rStyle w:val="StyleUnderline"/>
        </w:rPr>
        <w:t>Privileging</w:t>
      </w:r>
      <w:r>
        <w:t xml:space="preserve"> modernism over realism, openness over closure, </w:t>
      </w:r>
      <w:r w:rsidRPr="00511DDA">
        <w:rPr>
          <w:rStyle w:val="StyleUnderline"/>
        </w:rPr>
        <w:t>transgression over synthesis,</w:t>
      </w:r>
      <w:r>
        <w:t xml:space="preserve"> irony over telos, </w:t>
      </w:r>
      <w:r w:rsidRPr="00511DDA">
        <w:rPr>
          <w:rStyle w:val="StyleUnderline"/>
        </w:rPr>
        <w:t>methodological protocols</w:t>
      </w:r>
      <w:r>
        <w:t xml:space="preserve"> and theoretical truisms in the study of art h</w:t>
      </w:r>
      <w:r w:rsidRPr="00511DDA">
        <w:rPr>
          <w:rStyle w:val="StyleUnderline"/>
        </w:rPr>
        <w:t>ave celebrated forms that undo their own formedness</w:t>
      </w:r>
      <w:r>
        <w:t xml:space="preserve"> </w:t>
      </w:r>
      <w:r w:rsidRPr="00511DDA">
        <w:rPr>
          <w:rStyle w:val="StyleUnderline"/>
        </w:rPr>
        <w:t xml:space="preserve">and have </w:t>
      </w:r>
      <w:r w:rsidRPr="00A42CA7">
        <w:rPr>
          <w:rStyle w:val="StyleUnderline"/>
          <w:highlight w:val="green"/>
        </w:rPr>
        <w:t xml:space="preserve">imagined politics as </w:t>
      </w:r>
      <w:r w:rsidRPr="00A42CA7">
        <w:rPr>
          <w:rStyle w:val="Emphasis"/>
          <w:highlight w:val="green"/>
        </w:rPr>
        <w:t>demolition</w:t>
      </w:r>
      <w:r>
        <w:t>. The value of what forms build recedes.</w:t>
      </w:r>
    </w:p>
    <w:p w14:paraId="7DF6A8F3" w14:textId="77777777" w:rsidR="00E25B6D" w:rsidRDefault="00E25B6D" w:rsidP="00E25B6D">
      <w: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A42CA7">
        <w:rPr>
          <w:rStyle w:val="StyleUnderline"/>
          <w:highlight w:val="green"/>
        </w:rPr>
        <w:t xml:space="preserve">When </w:t>
      </w:r>
      <w:r w:rsidRPr="009447FB">
        <w:rPr>
          <w:rStyle w:val="StyleUnderline"/>
        </w:rPr>
        <w:t>kinetic</w:t>
      </w:r>
      <w:r w:rsidRPr="00511DDA">
        <w:rPr>
          <w:rStyle w:val="StyleUnderline"/>
        </w:rPr>
        <w:t xml:space="preserve"> </w:t>
      </w:r>
      <w:r w:rsidRPr="00A42CA7">
        <w:rPr>
          <w:rStyle w:val="StyleUnderline"/>
          <w:highlight w:val="green"/>
        </w:rPr>
        <w:t>design arrests</w:t>
      </w:r>
      <w:r w:rsidRPr="00511DDA">
        <w:rPr>
          <w:rStyle w:val="StyleUnderline"/>
        </w:rPr>
        <w:t xml:space="preserve"> in </w:t>
      </w:r>
      <w:r w:rsidRPr="00A42CA7">
        <w:rPr>
          <w:rStyle w:val="StyleUnderline"/>
          <w:highlight w:val="green"/>
        </w:rPr>
        <w:t>an order</w:t>
      </w:r>
      <w:r w:rsidRPr="00511DDA">
        <w:rPr>
          <w:rStyle w:val="StyleUnderline"/>
        </w:rPr>
        <w:t xml:space="preserve">, </w:t>
      </w:r>
      <w:r w:rsidRPr="00A42CA7">
        <w:rPr>
          <w:rStyle w:val="StyleUnderline"/>
          <w:highlight w:val="green"/>
        </w:rPr>
        <w:t xml:space="preserve">that </w:t>
      </w:r>
      <w:r w:rsidRPr="00A42CA7">
        <w:rPr>
          <w:rStyle w:val="Emphasis"/>
          <w:highlight w:val="green"/>
        </w:rPr>
        <w:t>order</w:t>
      </w:r>
      <w:r w:rsidRPr="00A42CA7">
        <w:rPr>
          <w:rStyle w:val="StyleUnderline"/>
          <w:highlight w:val="green"/>
        </w:rPr>
        <w:t xml:space="preserve"> </w:t>
      </w:r>
      <w:r w:rsidRPr="00A42CA7">
        <w:rPr>
          <w:rStyle w:val="Emphasis"/>
          <w:highlight w:val="green"/>
        </w:rPr>
        <w:t>equates to</w:t>
      </w:r>
      <w:r w:rsidRPr="00511DDA">
        <w:rPr>
          <w:rStyle w:val="Emphasis"/>
        </w:rPr>
        <w:t xml:space="preserve"> “the </w:t>
      </w:r>
      <w:r w:rsidRPr="00A42CA7">
        <w:rPr>
          <w:rStyle w:val="Emphasis"/>
          <w:highlight w:val="green"/>
        </w:rPr>
        <w:t>police</w:t>
      </w:r>
      <w:r w:rsidRPr="00511DDA">
        <w:rPr>
          <w:rStyle w:val="Emphasis"/>
        </w:rPr>
        <w:t>.”</w:t>
      </w:r>
      <w:r>
        <w:t xml:space="preserve"> Hence, </w:t>
      </w:r>
      <w:r w:rsidRPr="00A42CA7">
        <w:rPr>
          <w:rStyle w:val="Emphasis"/>
          <w:highlight w:val="green"/>
        </w:rPr>
        <w:t>disruption</w:t>
      </w:r>
      <w:r w:rsidRPr="00511DDA">
        <w:rPr>
          <w:rStyle w:val="StyleUnderline"/>
        </w:rPr>
        <w:t xml:space="preserve"> </w:t>
      </w:r>
      <w:r w:rsidRPr="00A42CA7">
        <w:rPr>
          <w:rStyle w:val="StyleUnderline"/>
          <w:highlight w:val="green"/>
        </w:rPr>
        <w:t>shimmers as</w:t>
      </w:r>
      <w:r w:rsidRPr="00511DDA">
        <w:rPr>
          <w:rStyle w:val="StyleUnderline"/>
        </w:rPr>
        <w:t xml:space="preserve"> a </w:t>
      </w:r>
      <w:r w:rsidRPr="00511DDA">
        <w:rPr>
          <w:rStyle w:val="Emphasis"/>
        </w:rPr>
        <w:t xml:space="preserve">means that is </w:t>
      </w:r>
      <w:r w:rsidRPr="00A42CA7">
        <w:rPr>
          <w:rStyle w:val="Emphasis"/>
          <w:highlight w:val="green"/>
        </w:rPr>
        <w:t>its own end</w:t>
      </w:r>
      <w:r w:rsidRPr="00511DDA">
        <w:rPr>
          <w:rStyle w:val="Emphasis"/>
        </w:rPr>
        <w:t>.</w:t>
      </w:r>
      <w:r>
        <w:t xml:space="preserve"> Such </w:t>
      </w:r>
      <w:r w:rsidRPr="00511DDA">
        <w:rPr>
          <w:rStyle w:val="StyleUnderline"/>
        </w:rPr>
        <w:t>centralization of the aesthetics proper to politics gives rise to a vision of politics as finally about disruption itself</w:t>
      </w:r>
      <w:r>
        <w:t xml:space="preserve">. What is more, </w:t>
      </w:r>
      <w:r w:rsidRPr="00511DDA">
        <w:rPr>
          <w:rStyle w:val="StyleUnderline"/>
        </w:rPr>
        <w:t>the exuberant energies of distributing sensation appear to exceed the determining forces that prevent aesthetic play from fully transforming political relations</w:t>
      </w:r>
      <w:r>
        <w:t>—namely,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7ABC7BC4" w14:textId="77777777" w:rsidR="00E25B6D" w:rsidRDefault="00E25B6D" w:rsidP="00E25B6D">
      <w:pPr>
        <w:pStyle w:val="Heading4"/>
      </w:pPr>
      <w:r>
        <w:t xml:space="preserve">Immediacy as a style emphasizes the ineffability of bodily pain and the inability of any discipline, organization, or shared program to represent common harm.  This aestheticizes the dominant conditions of flexible labor and deinstitutionalization.  </w:t>
      </w:r>
    </w:p>
    <w:p w14:paraId="2BE51A65" w14:textId="77777777" w:rsidR="00E25B6D" w:rsidRDefault="00E25B6D" w:rsidP="00E25B6D">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0F3268D7" w14:textId="77777777" w:rsidR="00E25B6D" w:rsidRDefault="00E25B6D" w:rsidP="00E25B6D">
      <w:r w:rsidRPr="00BA5242">
        <w:t xml:space="preserve">Since the last quarter of the twentieth century, </w:t>
      </w:r>
      <w:r w:rsidRPr="00A42CA7">
        <w:rPr>
          <w:rStyle w:val="StyleUnderline"/>
          <w:highlight w:val="green"/>
        </w:rPr>
        <w:t>economic restructuring</w:t>
      </w:r>
      <w:r w:rsidRPr="00BA5242">
        <w:t xml:space="preserve"> in the anglophone world, and especially the United Kingdom and United States, </w:t>
      </w:r>
      <w:r w:rsidRPr="00F330E7">
        <w:rPr>
          <w:rStyle w:val="StyleUnderline"/>
        </w:rPr>
        <w:t xml:space="preserve">has </w:t>
      </w:r>
      <w:r w:rsidRPr="00A42CA7">
        <w:rPr>
          <w:rStyle w:val="StyleUnderline"/>
          <w:highlight w:val="green"/>
        </w:rPr>
        <w:t>sculpted</w:t>
      </w:r>
      <w:r w:rsidRPr="00BA5242">
        <w:t xml:space="preserve"> every aspect of </w:t>
      </w:r>
      <w:r w:rsidRPr="00A42CA7">
        <w:rPr>
          <w:rStyle w:val="StyleUnderline"/>
          <w:highlight w:val="green"/>
        </w:rPr>
        <w:t>social life to the model of</w:t>
      </w:r>
      <w:r w:rsidRPr="00A42CA7">
        <w:rPr>
          <w:highlight w:val="green"/>
        </w:rPr>
        <w:t xml:space="preserve"> </w:t>
      </w:r>
      <w:r w:rsidRPr="00A42CA7">
        <w:rPr>
          <w:rStyle w:val="Emphasis"/>
          <w:highlight w:val="green"/>
        </w:rPr>
        <w:t>market competition</w:t>
      </w:r>
      <w:r w:rsidRPr="00A42CA7">
        <w:rPr>
          <w:highlight w:val="green"/>
        </w:rPr>
        <w:t>,</w:t>
      </w:r>
      <w:r w:rsidRPr="00BA5242">
        <w:t xml:space="preserve"> blazing new frontiers in </w:t>
      </w:r>
      <w:r w:rsidRPr="00A42CA7">
        <w:rPr>
          <w:rStyle w:val="StyleUnderline"/>
          <w:highlight w:val="green"/>
        </w:rPr>
        <w:t>reconceiving human being as human capital</w:t>
      </w:r>
      <w:r w:rsidRPr="00BA5242">
        <w:t xml:space="preserve">. This has involved channeling wealth upward by </w:t>
      </w:r>
      <w:r w:rsidRPr="00A42CA7">
        <w:rPr>
          <w:rStyle w:val="StyleUnderline"/>
          <w:highlight w:val="green"/>
        </w:rPr>
        <w:t>defunding public institutions</w:t>
      </w:r>
      <w:r w:rsidRPr="00BA5242">
        <w:t xml:space="preserve">, slashing corporate and upper-income-bracket tax rates, promoting corporate welfare and corporate personhood above public well-being, </w:t>
      </w:r>
      <w:r w:rsidRPr="00F330E7">
        <w:rPr>
          <w:rStyle w:val="StyleUnderline"/>
        </w:rPr>
        <w:t>responsibilization</w:t>
      </w:r>
      <w:r w:rsidRPr="00BA5242">
        <w:t xml:space="preserve">— </w:t>
      </w:r>
      <w:r w:rsidRPr="00A42CA7">
        <w:rPr>
          <w:rStyle w:val="StyleUnderline"/>
          <w:highlight w:val="green"/>
        </w:rPr>
        <w:t>making individuals</w:t>
      </w:r>
      <w:r w:rsidRPr="00F330E7">
        <w:rPr>
          <w:rStyle w:val="StyleUnderline"/>
        </w:rPr>
        <w:t xml:space="preserve"> and families </w:t>
      </w:r>
      <w:r w:rsidRPr="00A42CA7">
        <w:rPr>
          <w:rStyle w:val="StyleUnderline"/>
          <w:highlight w:val="green"/>
        </w:rPr>
        <w:t>bear the costs of social reproduction</w:t>
      </w:r>
      <w:r w:rsidRPr="00BA5242">
        <w:t xml:space="preserve"> like </w:t>
      </w:r>
      <w:r w:rsidRPr="00F330E7">
        <w:rPr>
          <w:rStyle w:val="StyleUnderline"/>
        </w:rPr>
        <w:t>education and health care</w:t>
      </w:r>
      <w:r w:rsidRPr="00BA5242">
        <w:t xml:space="preserve">—and </w:t>
      </w:r>
      <w:r w:rsidRPr="00A42CA7">
        <w:rPr>
          <w:rStyle w:val="StyleUnderline"/>
          <w:highlight w:val="green"/>
        </w:rPr>
        <w:t>commodifying the commons</w:t>
      </w:r>
      <w:r w:rsidRPr="00BA5242">
        <w:t xml:space="preserve"> and the body. Genomes, quantified habits, drinking water, air and shade and sun are all for sale; </w:t>
      </w:r>
      <w:r w:rsidRPr="00F330E7">
        <w:rPr>
          <w:rStyle w:val="StyleUnderline"/>
        </w:rPr>
        <w:t>land grabs</w:t>
      </w:r>
      <w:r w:rsidRPr="00BA5242">
        <w:t xml:space="preserve"> on several continents; </w:t>
      </w:r>
      <w:r w:rsidRPr="00F330E7">
        <w:rPr>
          <w:rStyle w:val="StyleUnderline"/>
        </w:rPr>
        <w:t>violent policing of formerly public spaces</w:t>
      </w:r>
      <w:r w:rsidRPr="00BA5242">
        <w:t xml:space="preserve"> like parks and bus stop benches and sidewalk vending all repeat the historical processes of the birth of the nation state in the sixteenth century, the expulsion from common lands in the eighteenth, and the extraction of planetary minerals in the twentieth. These are some of the many elements that</w:t>
      </w:r>
      <w:r>
        <w:t xml:space="preserve"> historians and political theorists like David Harvey, Silvia Federici, Ashley Dawson, and others deem “the new enclosures.”35 Enclosure is inscribed as literature in the gestures of privatization and prosaicism this chapter catalogs. Literature now encloses and reifies the substance of real bodies and real identities, excluding the less phenomenal, more speculative processes of fictionality and figuration.</w:t>
      </w:r>
    </w:p>
    <w:p w14:paraId="1BECB2E9" w14:textId="77777777" w:rsidR="00E25B6D" w:rsidRDefault="00E25B6D" w:rsidP="00E25B6D">
      <w:r>
        <w:t xml:space="preserve">The mode of production in the twenty-first century does not fundamentally differ from that in the 1960s, but, as we saw in “Circulation,” the relative importance accorded to circulation (including financialization, communications, and networking) is new. Similarly, </w:t>
      </w:r>
      <w:r w:rsidRPr="00A42CA7">
        <w:rPr>
          <w:rStyle w:val="StyleUnderline"/>
          <w:highlight w:val="green"/>
        </w:rPr>
        <w:t>the conceit of the self</w:t>
      </w:r>
      <w:r>
        <w:t xml:space="preserve"> as the scaturient seat of human capital, a conceit we in “Imaginary” saw constituted as psychic truth by the enterprise to squeeze efficiencies from the social reproduction process, </w:t>
      </w:r>
      <w:r w:rsidRPr="00A42CA7">
        <w:rPr>
          <w:rStyle w:val="StyleUnderline"/>
          <w:highlight w:val="green"/>
        </w:rPr>
        <w:t>is also a determinant of literary</w:t>
      </w:r>
      <w:r w:rsidRPr="00A42CA7">
        <w:rPr>
          <w:highlight w:val="green"/>
        </w:rPr>
        <w:t xml:space="preserve"> </w:t>
      </w:r>
      <w:r w:rsidRPr="00A42CA7">
        <w:rPr>
          <w:rStyle w:val="Emphasis"/>
          <w:highlight w:val="green"/>
        </w:rPr>
        <w:t>immediacy as style.</w:t>
      </w:r>
      <w:r>
        <w:t xml:space="preserve"> </w:t>
      </w:r>
      <w:r w:rsidRPr="00A42CA7">
        <w:rPr>
          <w:rStyle w:val="StyleUnderline"/>
          <w:highlight w:val="green"/>
        </w:rPr>
        <w:t>Economic premiums on speed, flow, and auto-actualization inscribe themselves into literary styl</w:t>
      </w:r>
      <w:r w:rsidRPr="00A42CA7">
        <w:rPr>
          <w:highlight w:val="green"/>
        </w:rPr>
        <w:t xml:space="preserve">e; </w:t>
      </w:r>
      <w:r w:rsidRPr="00A42CA7">
        <w:rPr>
          <w:rStyle w:val="StyleUnderline"/>
          <w:highlight w:val="green"/>
        </w:rPr>
        <w:t xml:space="preserve">immediacy writing’s </w:t>
      </w:r>
      <w:r w:rsidRPr="00A42CA7">
        <w:rPr>
          <w:rStyle w:val="Emphasis"/>
          <w:highlight w:val="green"/>
        </w:rPr>
        <w:t>anti-representational</w:t>
      </w:r>
      <w:r>
        <w:t xml:space="preserve">, antifictional centrifugality of </w:t>
      </w:r>
      <w:r w:rsidRPr="00A42CA7">
        <w:rPr>
          <w:rStyle w:val="Emphasis"/>
          <w:highlight w:val="green"/>
        </w:rPr>
        <w:t>charisma</w:t>
      </w:r>
      <w:r w:rsidRPr="00A42CA7">
        <w:rPr>
          <w:highlight w:val="green"/>
        </w:rPr>
        <w:t xml:space="preserve"> </w:t>
      </w:r>
      <w:r w:rsidRPr="00A42CA7">
        <w:rPr>
          <w:rStyle w:val="Emphasis"/>
          <w:highlight w:val="green"/>
        </w:rPr>
        <w:t>aestheticizes this capitalist base</w:t>
      </w:r>
      <w:r w:rsidRPr="00A42CA7">
        <w:rPr>
          <w:highlight w:val="green"/>
        </w:rPr>
        <w:t>.</w:t>
      </w:r>
      <w:r>
        <w:t xml:space="preserve"> But, if this all sounds like vulgar Marxism, pinpointing a cause for the privatization and demediation of fiction in the privatization and stalling of macroeconomic relations, we can granulate that causality by attending to more mundane and institutional levels; at the same time, we can also appreciate the array of effects of these causes by studying other significant trends activating immediacy in contemporary literary production. And, later, we will make the dialectical swerve, attending in the conclusion to counter- hegemonic literary projects that capacitate critique of the contradictory conditions immediacy symptomatizes.</w:t>
      </w:r>
    </w:p>
    <w:p w14:paraId="62984DF7" w14:textId="77777777" w:rsidR="00E25B6D" w:rsidRDefault="00E25B6D" w:rsidP="00E25B6D">
      <w:r>
        <w:t xml:space="preserve">Let’s begin the granulation by </w:t>
      </w:r>
      <w:r w:rsidRPr="00F330E7">
        <w:rPr>
          <w:rStyle w:val="StyleUnderline"/>
        </w:rPr>
        <w:t>exploring</w:t>
      </w:r>
      <w:r>
        <w:t xml:space="preserve"> some </w:t>
      </w:r>
      <w:r w:rsidRPr="00F330E7">
        <w:rPr>
          <w:rStyle w:val="StyleUnderline"/>
        </w:rPr>
        <w:t>circumstances for literary value</w:t>
      </w:r>
      <w:r>
        <w:t xml:space="preserve"> in the publishing industry and the university. Next to Knausgaard’s struggle, everyone’s favorite autofictional work—the foremost example in every academic article, symposium, and syllabus—is Maggie </w:t>
      </w:r>
      <w:r w:rsidRPr="00F330E7">
        <w:rPr>
          <w:rStyle w:val="StyleUnderline"/>
        </w:rPr>
        <w:t>Nelson’s</w:t>
      </w:r>
      <w:r>
        <w:t xml:space="preserve"> 2015 </w:t>
      </w:r>
      <w:r w:rsidRPr="00F330E7">
        <w:rPr>
          <w:rStyle w:val="StyleUnderline"/>
        </w:rPr>
        <w:t>The Argonauts.</w:t>
      </w:r>
      <w:r>
        <w:t xml:space="preserve">36 Both a New York Times bestseller and a National Book Critics Circle Award winner, as well as the occasion for a MacArthur Genius grant, </w:t>
      </w:r>
      <w:r w:rsidRPr="00A42CA7">
        <w:rPr>
          <w:rStyle w:val="StyleUnderline"/>
          <w:highlight w:val="green"/>
        </w:rPr>
        <w:t>it offers</w:t>
      </w:r>
      <w:r w:rsidRPr="00F330E7">
        <w:rPr>
          <w:rStyle w:val="StyleUnderline"/>
        </w:rPr>
        <w:t xml:space="preserve"> a </w:t>
      </w:r>
      <w:r w:rsidRPr="00A42CA7">
        <w:rPr>
          <w:rStyle w:val="StyleUnderline"/>
          <w:highlight w:val="green"/>
        </w:rPr>
        <w:t xml:space="preserve">deeply exposing </w:t>
      </w:r>
      <w:r w:rsidRPr="00A42CA7">
        <w:rPr>
          <w:rStyle w:val="Emphasis"/>
          <w:highlight w:val="green"/>
        </w:rPr>
        <w:t>personal meditation</w:t>
      </w:r>
      <w:r w:rsidRPr="00A42CA7">
        <w:rPr>
          <w:rStyle w:val="StyleUnderline"/>
          <w:highlight w:val="green"/>
        </w:rPr>
        <w:t xml:space="preserve"> about </w:t>
      </w:r>
      <w:r w:rsidRPr="00A42CA7">
        <w:rPr>
          <w:rStyle w:val="Emphasis"/>
          <w:highlight w:val="green"/>
        </w:rPr>
        <w:t>sex, embodiment, pregnancy, and transition</w:t>
      </w:r>
      <w:r>
        <w:t xml:space="preserve">, </w:t>
      </w:r>
      <w:r w:rsidRPr="00A42CA7">
        <w:rPr>
          <w:rStyle w:val="StyleUnderline"/>
          <w:highlight w:val="green"/>
        </w:rPr>
        <w:t xml:space="preserve">structured in </w:t>
      </w:r>
      <w:r w:rsidRPr="00A42CA7">
        <w:rPr>
          <w:rStyle w:val="Emphasis"/>
          <w:highlight w:val="green"/>
        </w:rPr>
        <w:t>lyrical fragments</w:t>
      </w:r>
      <w:r w:rsidRPr="00A42CA7">
        <w:rPr>
          <w:rStyle w:val="StyleUnderline"/>
          <w:highlight w:val="green"/>
        </w:rPr>
        <w:t xml:space="preserve"> that </w:t>
      </w:r>
      <w:r w:rsidRPr="00A42CA7">
        <w:rPr>
          <w:rStyle w:val="Emphasis"/>
          <w:highlight w:val="green"/>
        </w:rPr>
        <w:t>interweave impressions of</w:t>
      </w:r>
      <w:r w:rsidRPr="00F330E7">
        <w:rPr>
          <w:rStyle w:val="StyleUnderline"/>
        </w:rPr>
        <w:t>—and frequent screeds against—</w:t>
      </w:r>
      <w:r w:rsidRPr="00A42CA7">
        <w:rPr>
          <w:rStyle w:val="StyleUnderline"/>
          <w:highlight w:val="green"/>
        </w:rPr>
        <w:t>queer theory, gender theory, psychoanalysis, and cultural studies</w:t>
      </w:r>
      <w:r w:rsidRPr="00A42CA7">
        <w:rPr>
          <w:highlight w:val="green"/>
        </w:rPr>
        <w:t>.</w:t>
      </w:r>
      <w:r>
        <w:t xml:space="preserve"> In homage to these theoretical antagonists, if somewhat confounding given its status as beloved autofiction, </w:t>
      </w:r>
      <w:r w:rsidRPr="00A42CA7">
        <w:rPr>
          <w:rStyle w:val="StyleUnderline"/>
          <w:highlight w:val="green"/>
        </w:rPr>
        <w:t>Nelson</w:t>
      </w:r>
      <w:r>
        <w:t xml:space="preserve"> herself </w:t>
      </w:r>
      <w:r w:rsidRPr="00A42CA7">
        <w:rPr>
          <w:rStyle w:val="StyleUnderline"/>
          <w:highlight w:val="green"/>
        </w:rPr>
        <w:t>calls the book “</w:t>
      </w:r>
      <w:r w:rsidRPr="00A42CA7">
        <w:rPr>
          <w:rStyle w:val="Emphasis"/>
          <w:highlight w:val="green"/>
        </w:rPr>
        <w:t>autotheory</w:t>
      </w:r>
      <w:r w:rsidRPr="00A42CA7">
        <w:rPr>
          <w:highlight w:val="green"/>
        </w:rPr>
        <w:t>,”</w:t>
      </w:r>
      <w:r>
        <w:t xml:space="preserve"> but these blurs are the point. Revealingly, Nelson connects her nomenclature to university labor configurations in the second decade of the twenty-first century:</w:t>
      </w:r>
    </w:p>
    <w:p w14:paraId="07F3D4DA" w14:textId="77777777" w:rsidR="00E25B6D" w:rsidRDefault="00E25B6D" w:rsidP="00E25B6D">
      <w:r>
        <w:t xml:space="preserve">I’m always looking for terms that are not “memoir” ... and since this book has more theory in it than other books of mine, [“autotheory”] seemed an apt description ... I can teach most anything in the humanities I want; further, </w:t>
      </w:r>
      <w:r w:rsidRPr="00F330E7">
        <w:rPr>
          <w:rStyle w:val="StyleUnderline"/>
        </w:rPr>
        <w:t>our</w:t>
      </w:r>
      <w:r>
        <w:t xml:space="preserve"> MFA </w:t>
      </w:r>
      <w:r w:rsidRPr="00F330E7">
        <w:rPr>
          <w:rStyle w:val="StyleUnderline"/>
        </w:rPr>
        <w:t>program</w:t>
      </w:r>
      <w:r>
        <w:t xml:space="preserve"> </w:t>
      </w:r>
      <w:r w:rsidRPr="00F330E7">
        <w:rPr>
          <w:rStyle w:val="StyleUnderline"/>
        </w:rPr>
        <w:t>was</w:t>
      </w:r>
      <w:r>
        <w:t xml:space="preserve"> specifically </w:t>
      </w:r>
      <w:r w:rsidRPr="00F330E7">
        <w:rPr>
          <w:rStyle w:val="StyleUnderline"/>
        </w:rPr>
        <w:t>founded on its lack of partition between so-called “critical” and “creative” writing</w:t>
      </w:r>
      <w:r>
        <w:t>. While writing this book I taught a course called “</w:t>
      </w:r>
      <w:r w:rsidRPr="00F330E7">
        <w:rPr>
          <w:rStyle w:val="StyleUnderline"/>
        </w:rPr>
        <w:t>Wild Theory”</w:t>
      </w:r>
      <w:r>
        <w:t xml:space="preserve"> for my grad students, </w:t>
      </w:r>
      <w:r w:rsidRPr="00F330E7">
        <w:rPr>
          <w:rStyle w:val="StyleUnderline"/>
        </w:rPr>
        <w:t xml:space="preserve">focused on </w:t>
      </w:r>
      <w:r w:rsidRPr="00A42CA7">
        <w:rPr>
          <w:rStyle w:val="StyleUnderline"/>
          <w:highlight w:val="green"/>
        </w:rPr>
        <w:t xml:space="preserve">theoretical writing that </w:t>
      </w:r>
      <w:r w:rsidRPr="00A42CA7">
        <w:rPr>
          <w:rStyle w:val="Emphasis"/>
          <w:highlight w:val="green"/>
        </w:rPr>
        <w:t>falls out of boundaries or disciplines</w:t>
      </w:r>
      <w:r>
        <w:t xml:space="preserve">, </w:t>
      </w:r>
      <w:r w:rsidRPr="00F330E7">
        <w:rPr>
          <w:rStyle w:val="StyleUnderline"/>
        </w:rPr>
        <w:t>or even sense-making</w:t>
      </w:r>
      <w:r>
        <w:t>—that was a lot of fun.37</w:t>
      </w:r>
    </w:p>
    <w:p w14:paraId="303953B0" w14:textId="77777777" w:rsidR="00E25B6D" w:rsidRPr="00F330E7" w:rsidRDefault="00E25B6D" w:rsidP="00E25B6D">
      <w:pPr>
        <w:rPr>
          <w:rStyle w:val="StyleUnderline"/>
        </w:rPr>
      </w:pPr>
      <w:r>
        <w:t>For Nelson</w:t>
      </w:r>
      <w:r w:rsidRPr="00A42CA7">
        <w:rPr>
          <w:highlight w:val="green"/>
        </w:rPr>
        <w:t xml:space="preserve">, </w:t>
      </w:r>
      <w:r w:rsidRPr="00A42CA7">
        <w:rPr>
          <w:rStyle w:val="StyleUnderline"/>
          <w:highlight w:val="green"/>
        </w:rPr>
        <w:t>autotheory</w:t>
      </w:r>
      <w:r w:rsidRPr="00A42CA7">
        <w:rPr>
          <w:highlight w:val="green"/>
        </w:rPr>
        <w:t xml:space="preserve"> </w:t>
      </w:r>
      <w:r w:rsidRPr="00A42CA7">
        <w:rPr>
          <w:rStyle w:val="StyleUnderline"/>
          <w:highlight w:val="green"/>
        </w:rPr>
        <w:t>is</w:t>
      </w:r>
      <w:r w:rsidRPr="00F330E7">
        <w:rPr>
          <w:rStyle w:val="StyleUnderline"/>
        </w:rPr>
        <w:t xml:space="preserve"> the</w:t>
      </w:r>
      <w:r>
        <w:t xml:space="preserve"> fun, </w:t>
      </w:r>
      <w:r w:rsidRPr="00F330E7">
        <w:rPr>
          <w:rStyle w:val="StyleUnderline"/>
        </w:rPr>
        <w:t xml:space="preserve">free </w:t>
      </w:r>
      <w:r w:rsidRPr="00A42CA7">
        <w:rPr>
          <w:rStyle w:val="StyleUnderline"/>
          <w:highlight w:val="green"/>
        </w:rPr>
        <w:t>wilding in “lack of partition</w:t>
      </w:r>
      <w:r w:rsidRPr="00F330E7">
        <w:rPr>
          <w:rStyle w:val="StyleUnderline"/>
        </w:rPr>
        <w:t>,”</w:t>
      </w:r>
      <w:r>
        <w:t xml:space="preserve"> what she also calls in The Argonauts “</w:t>
      </w:r>
      <w:r w:rsidRPr="00F330E7">
        <w:rPr>
          <w:rStyle w:val="Emphasis"/>
        </w:rPr>
        <w:t>flow</w:t>
      </w:r>
      <w:r>
        <w:t xml:space="preserve"> ... plethora ... </w:t>
      </w:r>
      <w:r w:rsidRPr="00F330E7">
        <w:rPr>
          <w:rStyle w:val="StyleUnderline"/>
        </w:rPr>
        <w:t>kaleidoscopic shifting ... excess</w:t>
      </w:r>
      <w:r>
        <w:t xml:space="preserve">”—so many </w:t>
      </w:r>
      <w:r w:rsidRPr="00A42CA7">
        <w:rPr>
          <w:rStyle w:val="Emphasis"/>
          <w:highlight w:val="green"/>
        </w:rPr>
        <w:t>virtues of immediacy</w:t>
      </w:r>
      <w:r w:rsidRPr="00A42CA7">
        <w:rPr>
          <w:rStyle w:val="StyleUnderline"/>
          <w:highlight w:val="green"/>
        </w:rPr>
        <w:t xml:space="preserve"> </w:t>
      </w:r>
      <w:r w:rsidRPr="00A42CA7">
        <w:rPr>
          <w:rStyle w:val="Emphasis"/>
          <w:highlight w:val="green"/>
        </w:rPr>
        <w:t>synonymized</w:t>
      </w:r>
      <w:r w:rsidRPr="00A42CA7">
        <w:rPr>
          <w:rStyle w:val="StyleUnderline"/>
          <w:highlight w:val="green"/>
        </w:rPr>
        <w:t xml:space="preserve"> by her </w:t>
      </w:r>
      <w:r w:rsidRPr="00A42CA7">
        <w:rPr>
          <w:rStyle w:val="Emphasis"/>
          <w:highlight w:val="green"/>
        </w:rPr>
        <w:t>flexible labor.</w:t>
      </w:r>
      <w:r>
        <w:t xml:space="preserve"> “</w:t>
      </w:r>
      <w:r w:rsidRPr="00A42CA7">
        <w:rPr>
          <w:rStyle w:val="StyleUnderline"/>
          <w:highlight w:val="green"/>
        </w:rPr>
        <w:t>I can teach most anything in the humanities I want</w:t>
      </w:r>
      <w:r>
        <w:t xml:space="preserve">” </w:t>
      </w:r>
      <w:r w:rsidRPr="00F330E7">
        <w:rPr>
          <w:rStyle w:val="StyleUnderline"/>
        </w:rPr>
        <w:t>is</w:t>
      </w:r>
      <w:r>
        <w:t xml:space="preserve"> at once a product of her position as a tenured full professor at a wealthy school and </w:t>
      </w:r>
      <w:r w:rsidRPr="00F330E7">
        <w:rPr>
          <w:rStyle w:val="StyleUnderline"/>
        </w:rPr>
        <w:t>an inverted image of the generalism now demanded of most contingent humanists</w:t>
      </w:r>
      <w:r>
        <w:t xml:space="preserve"> who “fall out of boundaries or disciplines” and cobble together employment teaching in “writing” programs—which have grown exponentially in recent decades, including as majors and fields of advanced research, all while English majors on the whole have declined.38 This </w:t>
      </w:r>
      <w:r w:rsidRPr="00F330E7">
        <w:rPr>
          <w:rStyle w:val="StyleUnderline"/>
        </w:rPr>
        <w:t>efflorescence of writing without reading</w:t>
      </w:r>
      <w:r>
        <w:t xml:space="preserve"> </w:t>
      </w:r>
      <w:r w:rsidRPr="00F330E7">
        <w:rPr>
          <w:rStyle w:val="StyleUnderline"/>
        </w:rPr>
        <w:t>and</w:t>
      </w:r>
      <w:r>
        <w:t xml:space="preserve"> Nelson’s bounding </w:t>
      </w:r>
      <w:r w:rsidRPr="00F330E7">
        <w:rPr>
          <w:rStyle w:val="Emphasis"/>
        </w:rPr>
        <w:t>omnivorism</w:t>
      </w:r>
      <w:r w:rsidRPr="00F330E7">
        <w:rPr>
          <w:rStyle w:val="StyleUnderline"/>
        </w:rPr>
        <w:t xml:space="preserve"> bespeak immediacy as genre</w:t>
      </w:r>
      <w:r>
        <w:t xml:space="preserve"> </w:t>
      </w:r>
      <w:r w:rsidRPr="00F330E7">
        <w:rPr>
          <w:rStyle w:val="StyleUnderline"/>
        </w:rPr>
        <w:t xml:space="preserve">dissolve: in its blur, autotheory and autofiction function as two names for the same thing: </w:t>
      </w:r>
      <w:r w:rsidRPr="00F330E7">
        <w:rPr>
          <w:rStyle w:val="Emphasis"/>
        </w:rPr>
        <w:t>wilding against genre, against theory, against fiction, against mediation</w:t>
      </w:r>
      <w:r w:rsidRPr="00F330E7">
        <w:rPr>
          <w:rStyle w:val="StyleUnderline"/>
        </w:rPr>
        <w:t>.</w:t>
      </w:r>
    </w:p>
    <w:p w14:paraId="224C4C06" w14:textId="77777777" w:rsidR="00E25B6D" w:rsidRDefault="00E25B6D" w:rsidP="00E25B6D">
      <w:r w:rsidRPr="00F330E7">
        <w:rPr>
          <w:rStyle w:val="StyleUnderline"/>
        </w:rPr>
        <w:t>The melt that opposes itself to genre bounds or defined job responsibilities or making sense pools on the page as a rejection of linguistic mediation</w:t>
      </w:r>
      <w:r>
        <w:t xml:space="preserve">: theory, genre, and even words all miss the mark. “I am not interested in a hermeneutics, or an erotics, or a metaphorics, of my anus. I am interested in ass-fucking.” In service of the immediatist intimacies generated in this raising of theory only to reject it, </w:t>
      </w:r>
      <w:r w:rsidRPr="00F330E7">
        <w:rPr>
          <w:rStyle w:val="StyleUnderline"/>
        </w:rPr>
        <w:t>Nelson</w:t>
      </w:r>
      <w:r>
        <w:t xml:space="preserve"> </w:t>
      </w:r>
      <w:r w:rsidRPr="00F330E7">
        <w:rPr>
          <w:rStyle w:val="StyleUnderline"/>
        </w:rPr>
        <w:t>theorizes</w:t>
      </w:r>
      <w:r>
        <w:t xml:space="preserve"> the pronouns of her prose, circumventing representation of her gender-nonconforming partner by addressing them instead: “I </w:t>
      </w:r>
      <w:r w:rsidRPr="00F330E7">
        <w:rPr>
          <w:rStyle w:val="StyleUnderline"/>
        </w:rPr>
        <w:t>want the you no one else can see, the you so close the third person never need apply</w:t>
      </w:r>
      <w:r>
        <w:t xml:space="preserve">.” </w:t>
      </w:r>
      <w:r w:rsidRPr="00A42CA7">
        <w:rPr>
          <w:rStyle w:val="Emphasis"/>
          <w:highlight w:val="green"/>
        </w:rPr>
        <w:t>Representation itself</w:t>
      </w:r>
      <w:r w:rsidRPr="00A42CA7">
        <w:rPr>
          <w:rStyle w:val="StyleUnderline"/>
          <w:highlight w:val="green"/>
        </w:rPr>
        <w:t xml:space="preserve"> is </w:t>
      </w:r>
      <w:r w:rsidRPr="00A42CA7">
        <w:rPr>
          <w:rStyle w:val="Emphasis"/>
          <w:highlight w:val="green"/>
        </w:rPr>
        <w:t>constantly at issue</w:t>
      </w:r>
      <w:r w:rsidRPr="00F330E7">
        <w:rPr>
          <w:rStyle w:val="Emphasis"/>
        </w:rPr>
        <w:t>,</w:t>
      </w:r>
      <w:r>
        <w:t xml:space="preserve"> the </w:t>
      </w:r>
      <w:r w:rsidRPr="00A42CA7">
        <w:rPr>
          <w:rStyle w:val="Emphasis"/>
          <w:highlight w:val="green"/>
        </w:rPr>
        <w:t>insufficiency of words</w:t>
      </w:r>
      <w:r>
        <w:t>. In a telling moment she writes, “</w:t>
      </w:r>
      <w:r w:rsidRPr="00F330E7">
        <w:rPr>
          <w:rStyle w:val="StyleUnderline"/>
        </w:rPr>
        <w:t>I have never been able to answer to comrade</w:t>
      </w:r>
      <w:r>
        <w:t xml:space="preserve"> ... </w:t>
      </w:r>
      <w:r w:rsidRPr="00F330E7">
        <w:rPr>
          <w:rStyle w:val="StyleUnderline"/>
        </w:rPr>
        <w:t>Our diagnosis is similar, but our perversities are not compatible</w:t>
      </w:r>
      <w:r>
        <w:t xml:space="preserve">.” </w:t>
      </w:r>
      <w:r w:rsidRPr="00A42CA7">
        <w:rPr>
          <w:rStyle w:val="StyleUnderline"/>
          <w:highlight w:val="green"/>
        </w:rPr>
        <w:t>Words that imply that individuals “share</w:t>
      </w:r>
      <w:r w:rsidRPr="00F330E7">
        <w:rPr>
          <w:rStyle w:val="StyleUnderline"/>
        </w:rPr>
        <w:t xml:space="preserve">” a common view or hold </w:t>
      </w:r>
      <w:r w:rsidRPr="00A42CA7">
        <w:rPr>
          <w:rStyle w:val="StyleUnderline"/>
          <w:highlight w:val="green"/>
        </w:rPr>
        <w:t xml:space="preserve">a common meaning betray the libidinally charged </w:t>
      </w:r>
      <w:r w:rsidRPr="00A42CA7">
        <w:rPr>
          <w:rStyle w:val="Emphasis"/>
          <w:highlight w:val="green"/>
        </w:rPr>
        <w:t>corporeal ineffabilities</w:t>
      </w:r>
      <w:r w:rsidRPr="00A42CA7">
        <w:rPr>
          <w:rStyle w:val="StyleUnderline"/>
          <w:highlight w:val="green"/>
        </w:rPr>
        <w:t xml:space="preserve"> that </w:t>
      </w:r>
      <w:r w:rsidRPr="00A42CA7">
        <w:rPr>
          <w:rStyle w:val="Emphasis"/>
          <w:highlight w:val="green"/>
        </w:rPr>
        <w:t>cannot be united</w:t>
      </w:r>
      <w:r w:rsidRPr="00F330E7">
        <w:rPr>
          <w:rStyle w:val="Emphasis"/>
        </w:rPr>
        <w:t xml:space="preserve">; </w:t>
      </w:r>
      <w:r>
        <w:t>“perhaps it’s the word radical that needs rethinking. But what could we angle ourselves toward instead or in addition? Openness?” Openness crackles in the spaces between the unlinked aphoristic paragraphs, in the audit of meager words, in the recurrent avowal “</w:t>
      </w:r>
      <w:r w:rsidRPr="00A42CA7">
        <w:rPr>
          <w:rStyle w:val="StyleUnderline"/>
          <w:highlight w:val="green"/>
        </w:rPr>
        <w:t xml:space="preserve">I </w:t>
      </w:r>
      <w:r w:rsidRPr="00A42CA7">
        <w:rPr>
          <w:rStyle w:val="Emphasis"/>
          <w:highlight w:val="green"/>
        </w:rPr>
        <w:t>don’t want to represent anything</w:t>
      </w:r>
      <w:r w:rsidRPr="00A42CA7">
        <w:rPr>
          <w:rStyle w:val="StyleUnderline"/>
          <w:highlight w:val="green"/>
        </w:rPr>
        <w:t xml:space="preserve">. I am interested in offering up my experience and </w:t>
      </w:r>
      <w:r w:rsidRPr="00A42CA7">
        <w:rPr>
          <w:rStyle w:val="Emphasis"/>
          <w:highlight w:val="green"/>
        </w:rPr>
        <w:t>performing my particular manner of thinking</w:t>
      </w:r>
      <w:r w:rsidRPr="00A42CA7">
        <w:rPr>
          <w:rStyle w:val="StyleUnderline"/>
          <w:highlight w:val="green"/>
        </w:rPr>
        <w:t>,</w:t>
      </w:r>
      <w:r>
        <w:t xml:space="preserve"> for whatever they are worth.”39 </w:t>
      </w:r>
      <w:r w:rsidRPr="00F330E7">
        <w:rPr>
          <w:rStyle w:val="StyleUnderline"/>
        </w:rPr>
        <w:t>Insufficient words, inadequate theories</w:t>
      </w:r>
      <w:r>
        <w:t xml:space="preserve">, </w:t>
      </w:r>
      <w:r w:rsidRPr="00F330E7">
        <w:rPr>
          <w:rStyle w:val="StyleUnderline"/>
        </w:rPr>
        <w:t>unspeakable intensities, outmoded genres</w:t>
      </w:r>
      <w:r>
        <w:t>—</w:t>
      </w:r>
      <w:r w:rsidRPr="00F330E7">
        <w:rPr>
          <w:rStyle w:val="StyleUnderline"/>
        </w:rPr>
        <w:t xml:space="preserve">so many refrains against mediation, </w:t>
      </w:r>
      <w:r w:rsidRPr="00F330E7">
        <w:rPr>
          <w:rStyle w:val="Emphasis"/>
        </w:rPr>
        <w:t>toward immediacy</w:t>
      </w:r>
      <w:r>
        <w:t>.</w:t>
      </w:r>
    </w:p>
    <w:p w14:paraId="640D47C9" w14:textId="77777777" w:rsidR="00E25B6D" w:rsidRDefault="00E25B6D" w:rsidP="00E25B6D"/>
    <w:p w14:paraId="6C87E067" w14:textId="77777777" w:rsidR="00E25B6D" w:rsidRDefault="00E25B6D" w:rsidP="00E25B6D">
      <w:pPr>
        <w:pStyle w:val="Heading4"/>
      </w:pPr>
      <w:r>
        <w:t xml:space="preserve">Our alternative – decarbonization demands the work of changing forms and building transition.  The immediacy of breaking down forms leaves us powerless in the face of markets.  </w:t>
      </w:r>
    </w:p>
    <w:p w14:paraId="33B8CF52" w14:textId="77777777" w:rsidR="00E25B6D" w:rsidRPr="009719D1" w:rsidRDefault="00E25B6D" w:rsidP="00E25B6D">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53F65906" w14:textId="77777777" w:rsidR="00E25B6D" w:rsidRDefault="00E25B6D" w:rsidP="00E25B6D">
      <w:r>
        <w:t>nihilism</w:t>
      </w:r>
    </w:p>
    <w:p w14:paraId="2CC22C06" w14:textId="77777777" w:rsidR="00E25B6D" w:rsidRDefault="00E25B6D" w:rsidP="00E25B6D">
      <w:r>
        <w:t>In their fixation on the unanswerability and immutability of eternal forces, or primordially recessive unorganizable chaos, contemporary theory’s many nihilisms have algorithmic underpinnings too. Extreme subtraction into nothing</w:t>
      </w:r>
      <w:r w:rsidRPr="000D07E2">
        <w:rPr>
          <w:rStyle w:val="StyleUnderline"/>
        </w:rPr>
        <w:t xml:space="preserve">, a </w:t>
      </w:r>
      <w:r w:rsidRPr="003B6C99">
        <w:rPr>
          <w:rStyle w:val="StyleUnderline"/>
        </w:rPr>
        <w:t>negation of</w:t>
      </w:r>
      <w:r w:rsidRPr="000D07E2">
        <w:rPr>
          <w:rStyle w:val="StyleUnderline"/>
        </w:rPr>
        <w:t xml:space="preserve"> the synthetic, affirmative, or normative, nihilism</w:t>
      </w:r>
      <w:r>
        <w:t xml:space="preserve"> </w:t>
      </w:r>
      <w:r w:rsidRPr="000D07E2">
        <w:rPr>
          <w:rStyle w:val="StyleUnderline"/>
        </w:rPr>
        <w:t>simultaneously aggrandizes theorists and alibizes their own inconsequentiality</w:t>
      </w:r>
      <w:r>
        <w:t xml:space="preserve">. </w:t>
      </w:r>
      <w:r w:rsidRPr="00A42CA7">
        <w:rPr>
          <w:rStyle w:val="StyleUnderline"/>
          <w:highlight w:val="green"/>
        </w:rPr>
        <w:t>Uniting queer</w:t>
      </w:r>
      <w:r w:rsidRPr="000D07E2">
        <w:rPr>
          <w:rStyle w:val="StyleUnderline"/>
        </w:rPr>
        <w:t xml:space="preserve"> anti-social </w:t>
      </w:r>
      <w:r w:rsidRPr="00A42CA7">
        <w:rPr>
          <w:rStyle w:val="StyleUnderline"/>
          <w:highlight w:val="green"/>
        </w:rPr>
        <w:t>hypotheses</w:t>
      </w:r>
      <w:r w:rsidRPr="000D07E2">
        <w:rPr>
          <w:rStyle w:val="StyleUnderline"/>
        </w:rPr>
        <w:t xml:space="preserve">, </w:t>
      </w:r>
      <w:r w:rsidRPr="00A42CA7">
        <w:rPr>
          <w:rStyle w:val="StyleUnderline"/>
          <w:highlight w:val="green"/>
        </w:rPr>
        <w:t>afro</w:t>
      </w:r>
      <w:r w:rsidRPr="000D07E2">
        <w:rPr>
          <w:rStyle w:val="StyleUnderline"/>
        </w:rPr>
        <w:t xml:space="preserve">-and </w:t>
      </w:r>
      <w:r w:rsidRPr="003B6C99">
        <w:rPr>
          <w:rStyle w:val="StyleUnderline"/>
        </w:rPr>
        <w:t>gyno</w:t>
      </w:r>
      <w:r w:rsidRPr="00A42CA7">
        <w:rPr>
          <w:rStyle w:val="StyleUnderline"/>
          <w:highlight w:val="green"/>
        </w:rPr>
        <w:t>pessimism</w:t>
      </w:r>
      <w:r w:rsidRPr="00A42CA7">
        <w:rPr>
          <w:highlight w:val="green"/>
        </w:rPr>
        <w:t>,</w:t>
      </w:r>
      <w:r>
        <w:t xml:space="preserve"> </w:t>
      </w:r>
      <w:r w:rsidRPr="00A42CA7">
        <w:rPr>
          <w:rStyle w:val="StyleUnderline"/>
          <w:highlight w:val="green"/>
        </w:rPr>
        <w:t>and</w:t>
      </w:r>
      <w:r>
        <w:t xml:space="preserve"> </w:t>
      </w:r>
      <w:r w:rsidRPr="000D07E2">
        <w:t>primal</w:t>
      </w:r>
      <w:r w:rsidRPr="000D07E2">
        <w:rPr>
          <w:rStyle w:val="StyleUnderline"/>
        </w:rPr>
        <w:t xml:space="preserve"> </w:t>
      </w:r>
      <w:r w:rsidRPr="00A42CA7">
        <w:rPr>
          <w:rStyle w:val="StyleUnderline"/>
          <w:highlight w:val="green"/>
        </w:rPr>
        <w:t>negativities</w:t>
      </w:r>
      <w:r>
        <w:t xml:space="preserve"> in idioms of deconstruction, psychoanalysis, biopolitics, and </w:t>
      </w:r>
      <w:r w:rsidRPr="000D07E2">
        <w:rPr>
          <w:rStyle w:val="StyleUnderline"/>
        </w:rPr>
        <w:t>phenomenology</w:t>
      </w:r>
      <w:r>
        <w:t>, the tenets of contemporary nihilism are so pervasive as to be almost imperceptible</w:t>
      </w:r>
      <w:r w:rsidRPr="00A42CA7">
        <w:rPr>
          <w:highlight w:val="green"/>
        </w:rPr>
        <w:t xml:space="preserve">: </w:t>
      </w:r>
      <w:r w:rsidRPr="00A42CA7">
        <w:rPr>
          <w:rStyle w:val="StyleUnderline"/>
          <w:highlight w:val="green"/>
        </w:rPr>
        <w:t>all “ends” are bad, all institutions are oppressive</w:t>
      </w:r>
      <w:r>
        <w:t xml:space="preserve">, </w:t>
      </w:r>
      <w:r w:rsidRPr="00A42CA7">
        <w:rPr>
          <w:rStyle w:val="StyleUnderline"/>
          <w:highlight w:val="green"/>
        </w:rPr>
        <w:t xml:space="preserve">human history is </w:t>
      </w:r>
      <w:r w:rsidRPr="003B6C99">
        <w:rPr>
          <w:rStyle w:val="StyleUnderline"/>
        </w:rPr>
        <w:t>only</w:t>
      </w:r>
      <w:r w:rsidRPr="000D07E2">
        <w:rPr>
          <w:rStyle w:val="StyleUnderline"/>
        </w:rPr>
        <w:t xml:space="preserve"> the history of </w:t>
      </w:r>
      <w:r w:rsidRPr="00A42CA7">
        <w:rPr>
          <w:rStyle w:val="StyleUnderline"/>
          <w:highlight w:val="green"/>
        </w:rPr>
        <w:t>domination</w:t>
      </w:r>
      <w:r w:rsidRPr="000D07E2">
        <w:rPr>
          <w:rStyle w:val="StyleUnderline"/>
        </w:rPr>
        <w:t>,</w:t>
      </w:r>
      <w:r>
        <w:t xml:space="preserve"> </w:t>
      </w:r>
      <w:r w:rsidRPr="000D07E2">
        <w:rPr>
          <w:rStyle w:val="StyleUnderline"/>
        </w:rPr>
        <w:t xml:space="preserve">values like </w:t>
      </w:r>
      <w:r w:rsidRPr="00A42CA7">
        <w:rPr>
          <w:rStyle w:val="StyleUnderline"/>
          <w:highlight w:val="green"/>
        </w:rPr>
        <w:t>freedom</w:t>
      </w:r>
      <w:r w:rsidRPr="000D07E2">
        <w:rPr>
          <w:rStyle w:val="StyleUnderline"/>
        </w:rPr>
        <w:t xml:space="preserve"> or responsibility are </w:t>
      </w:r>
      <w:r w:rsidRPr="00A42CA7">
        <w:rPr>
          <w:rStyle w:val="StyleUnderline"/>
          <w:highlight w:val="green"/>
        </w:rPr>
        <w:t>instruments of</w:t>
      </w:r>
      <w:r w:rsidRPr="000D07E2">
        <w:rPr>
          <w:rStyle w:val="StyleUnderline"/>
        </w:rPr>
        <w:t xml:space="preserve"> these forces </w:t>
      </w:r>
      <w:r w:rsidRPr="000D07E2">
        <w:t>of bad</w:t>
      </w:r>
      <w:r>
        <w:t xml:space="preserve"> oppressive </w:t>
      </w:r>
      <w:r w:rsidRPr="00A42CA7">
        <w:rPr>
          <w:rStyle w:val="StyleUnderline"/>
          <w:highlight w:val="green"/>
        </w:rPr>
        <w:t>domination</w:t>
      </w:r>
      <w:r>
        <w:t xml:space="preserve">, and </w:t>
      </w:r>
      <w:r w:rsidRPr="00A42CA7">
        <w:rPr>
          <w:rStyle w:val="StyleUnderline"/>
          <w:highlight w:val="green"/>
        </w:rPr>
        <w:t xml:space="preserve">therefore the </w:t>
      </w:r>
      <w:r w:rsidRPr="00A42CA7">
        <w:rPr>
          <w:rStyle w:val="Emphasis"/>
          <w:highlight w:val="green"/>
        </w:rPr>
        <w:t>only minimally</w:t>
      </w:r>
      <w:r w:rsidRPr="000D07E2">
        <w:rPr>
          <w:rStyle w:val="Emphasis"/>
        </w:rPr>
        <w:t xml:space="preserve"> </w:t>
      </w:r>
      <w:r w:rsidRPr="00A42CA7">
        <w:rPr>
          <w:rStyle w:val="Emphasis"/>
          <w:highlight w:val="green"/>
        </w:rPr>
        <w:t>affirmable virtues</w:t>
      </w:r>
      <w:r w:rsidRPr="00A42CA7">
        <w:rPr>
          <w:rStyle w:val="StyleUnderline"/>
          <w:highlight w:val="green"/>
        </w:rPr>
        <w:t xml:space="preserve"> are</w:t>
      </w:r>
      <w:r w:rsidRPr="000D07E2">
        <w:rPr>
          <w:rStyle w:val="StyleUnderline"/>
        </w:rPr>
        <w:t xml:space="preserve"> ephemerality</w:t>
      </w:r>
      <w:r>
        <w:t xml:space="preserve">, hybridity, </w:t>
      </w:r>
      <w:r w:rsidRPr="00A42CA7">
        <w:rPr>
          <w:rStyle w:val="Emphasis"/>
          <w:highlight w:val="green"/>
        </w:rPr>
        <w:t>destabilization, fugitivity</w:t>
      </w:r>
      <w:r>
        <w:t xml:space="preserve">. Abjuring positive formulations, </w:t>
      </w:r>
      <w:r w:rsidRPr="000D07E2">
        <w:rPr>
          <w:rStyle w:val="StyleUnderline"/>
        </w:rPr>
        <w:t>nihilism offers subtraction</w:t>
      </w:r>
      <w:r>
        <w:t xml:space="preserve">, qualification, </w:t>
      </w:r>
      <w:r w:rsidRPr="000D07E2">
        <w:rPr>
          <w:rStyle w:val="StyleUnderline"/>
        </w:rPr>
        <w:t>dissent</w:t>
      </w:r>
      <w:r>
        <w:t xml:space="preserve">, the </w:t>
      </w:r>
      <w:r w:rsidRPr="000D07E2">
        <w:rPr>
          <w:rStyle w:val="StyleUnderline"/>
        </w:rPr>
        <w:t>radicalism of the unspecifiable</w:t>
      </w:r>
      <w:r>
        <w:t>—</w:t>
      </w:r>
      <w:r w:rsidRPr="000D07E2">
        <w:rPr>
          <w:rStyle w:val="StyleUnderline"/>
        </w:rPr>
        <w:t>immediacy</w:t>
      </w:r>
      <w:r>
        <w:t xml:space="preserve"> as the planarity </w:t>
      </w:r>
      <w:r w:rsidRPr="000D07E2">
        <w:rPr>
          <w:rStyle w:val="StyleUnderline"/>
        </w:rPr>
        <w:t xml:space="preserve">of what </w:t>
      </w:r>
      <w:r w:rsidRPr="000D07E2">
        <w:rPr>
          <w:rStyle w:val="Emphasis"/>
        </w:rPr>
        <w:t>evades synthesis</w:t>
      </w:r>
      <w:r>
        <w:t xml:space="preserve">. </w:t>
      </w:r>
      <w:r w:rsidRPr="000D07E2">
        <w:rPr>
          <w:rStyle w:val="StyleUnderline"/>
        </w:rPr>
        <w:t xml:space="preserve">It aims at dissolution and dismantling, </w:t>
      </w:r>
      <w:r>
        <w:t xml:space="preserve">hypostasizing agency in destruction, </w:t>
      </w:r>
      <w:r w:rsidRPr="000D07E2">
        <w:rPr>
          <w:rStyle w:val="Emphasis"/>
        </w:rPr>
        <w:t>freedom in formlessness</w:t>
      </w:r>
      <w:r>
        <w:t>, and a preferable Eden in anti-mediation.46</w:t>
      </w:r>
    </w:p>
    <w:p w14:paraId="301FAAC9" w14:textId="77777777" w:rsidR="00E25B6D" w:rsidRDefault="00E25B6D" w:rsidP="00E25B6D">
      <w:r>
        <w:t xml:space="preserve">University of Minnesota’s Forerunners text A Billion Black Anthropocenes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w:t>
      </w:r>
      <w:r w:rsidRPr="000D07E2">
        <w:rPr>
          <w:rStyle w:val="StyleUnderline"/>
        </w:rPr>
        <w:t>there is also a dilution of the very term “Anthropocene”</w:t>
      </w:r>
      <w:r>
        <w:t xml:space="preserve"> </w:t>
      </w:r>
      <w:r w:rsidRPr="000D07E2">
        <w:rPr>
          <w:rStyle w:val="StyleUnderline"/>
        </w:rPr>
        <w:t>when</w:t>
      </w:r>
      <w:r>
        <w:t xml:space="preserve"> its </w:t>
      </w:r>
      <w:r w:rsidRPr="000D07E2">
        <w:rPr>
          <w:rStyle w:val="StyleUnderline"/>
        </w:rPr>
        <w:t>transformations</w:t>
      </w:r>
      <w:r>
        <w:t xml:space="preserve"> </w:t>
      </w:r>
      <w:r w:rsidRPr="000D07E2">
        <w:rPr>
          <w:rStyle w:val="StyleUnderline"/>
        </w:rPr>
        <w:t>of</w:t>
      </w:r>
      <w:r>
        <w:t xml:space="preserve"> the earth in the vein of anthropogenic </w:t>
      </w:r>
      <w:r w:rsidRPr="000D07E2">
        <w:rPr>
          <w:rStyle w:val="StyleUnderline"/>
        </w:rPr>
        <w:t>climate change are expanded to include the opposite</w:t>
      </w:r>
      <w:r>
        <w:t xml:space="preserve">: atmospheric </w:t>
      </w:r>
      <w:r w:rsidRPr="000D07E2">
        <w:rPr>
          <w:rStyle w:val="Emphasis"/>
        </w:rPr>
        <w:t>decarbonization</w:t>
      </w:r>
      <w:r>
        <w:t xml:space="preserve">. </w:t>
      </w:r>
      <w:r w:rsidRPr="000D07E2">
        <w:rPr>
          <w:rStyle w:val="StyleUnderline"/>
        </w:rPr>
        <w:t>Calling attention to a decrease as equal to an increase eradicates the distinctiveness of increasing carbon concentrations and of formulating a specific name</w:t>
      </w:r>
      <w:r>
        <w:t xml:space="preserve"> for that geologically significant process.</w:t>
      </w:r>
    </w:p>
    <w:p w14:paraId="49E7BB3C" w14:textId="77777777" w:rsidR="00E25B6D" w:rsidRDefault="00E25B6D" w:rsidP="00E25B6D">
      <w:r>
        <w:t xml:space="preserve">Ultimately, </w:t>
      </w:r>
      <w:r w:rsidRPr="003B6C99">
        <w:rPr>
          <w:rStyle w:val="StyleUnderline"/>
        </w:rPr>
        <w:t>this militant</w:t>
      </w:r>
      <w:r w:rsidRPr="000D07E2">
        <w:rPr>
          <w:rStyle w:val="StyleUnderline"/>
        </w:rPr>
        <w:t xml:space="preserve"> anti-distinction is the contribution made by</w:t>
      </w:r>
      <w:r>
        <w:t xml:space="preserve"> the book’s author, human geographer Kathryn </w:t>
      </w:r>
      <w:r w:rsidRPr="000D07E2">
        <w:rPr>
          <w:rStyle w:val="StyleUnderline"/>
        </w:rPr>
        <w:t>Yusoff</w:t>
      </w:r>
      <w:r>
        <w:t>, who rejects the coherence of the “Anthropocene” as a false division in what is really uninterrupted destruction since the dawn of time. “</w:t>
      </w:r>
      <w:r w:rsidRPr="000D07E2">
        <w:rPr>
          <w:rStyle w:val="StyleUnderline"/>
        </w:rPr>
        <w:t>The Anthropocene is not reducible to anthropogenic</w:t>
      </w:r>
      <w:r>
        <w:t xml:space="preserve"> </w:t>
      </w:r>
      <w:r w:rsidRPr="000D07E2">
        <w:rPr>
          <w:rStyle w:val="StyleUnderline"/>
        </w:rPr>
        <w:t>climate change or to a carbon or capitalist imaginary</w:t>
      </w:r>
      <w:r>
        <w:t xml:space="preserve">,” she writes, </w:t>
      </w:r>
      <w:r w:rsidRPr="000D07E2">
        <w:rPr>
          <w:rStyle w:val="StyleUnderline"/>
        </w:rPr>
        <w:t>diffusing</w:t>
      </w:r>
      <w:r>
        <w:t xml:space="preserve"> </w:t>
      </w:r>
      <w:r w:rsidRPr="000D07E2">
        <w:rPr>
          <w:rStyle w:val="StyleUnderline"/>
        </w:rPr>
        <w:t>the geological measure into the metaphysical measure of eternal anti-Blackness</w:t>
      </w:r>
      <w:r>
        <w:t xml:space="preserve">.47 Beyond this repudiation of the historical content of the Anthropocene, Yusoff also indicts its form; </w:t>
      </w:r>
      <w:r w:rsidRPr="00A42CA7">
        <w:rPr>
          <w:rStyle w:val="StyleUnderline"/>
          <w:highlight w:val="green"/>
        </w:rPr>
        <w:t xml:space="preserve">the </w:t>
      </w:r>
      <w:r w:rsidRPr="00A42CA7">
        <w:rPr>
          <w:rStyle w:val="Emphasis"/>
          <w:highlight w:val="green"/>
        </w:rPr>
        <w:t>very project of concept-making</w:t>
      </w:r>
      <w:r w:rsidRPr="00A42CA7">
        <w:rPr>
          <w:rStyle w:val="StyleUnderline"/>
          <w:highlight w:val="green"/>
        </w:rPr>
        <w:t xml:space="preserve"> and</w:t>
      </w:r>
      <w:r w:rsidRPr="000D07E2">
        <w:rPr>
          <w:rStyle w:val="StyleUnderline"/>
        </w:rPr>
        <w:t xml:space="preserve"> “</w:t>
      </w:r>
      <w:r w:rsidRPr="00A42CA7">
        <w:rPr>
          <w:rStyle w:val="StyleUnderline"/>
          <w:highlight w:val="green"/>
        </w:rPr>
        <w:t>description</w:t>
      </w:r>
      <w:r w:rsidRPr="000D07E2">
        <w:rPr>
          <w:rStyle w:val="StyleUnderline"/>
        </w:rPr>
        <w:t xml:space="preserve"> of the world” </w:t>
      </w:r>
      <w:r w:rsidRPr="00A42CA7">
        <w:rPr>
          <w:rStyle w:val="StyleUnderline"/>
          <w:highlight w:val="green"/>
        </w:rPr>
        <w:t>is discredited</w:t>
      </w:r>
      <w:r>
        <w:t xml:space="preserve">, she argues, </w:t>
      </w:r>
      <w:r w:rsidRPr="00A42CA7">
        <w:rPr>
          <w:rStyle w:val="StyleUnderline"/>
          <w:highlight w:val="green"/>
        </w:rPr>
        <w:t xml:space="preserve">by its </w:t>
      </w:r>
      <w:r w:rsidRPr="00A42CA7">
        <w:rPr>
          <w:rStyle w:val="Emphasis"/>
          <w:highlight w:val="green"/>
        </w:rPr>
        <w:t>resemblance to “property</w:t>
      </w:r>
      <w:r w:rsidRPr="00A42CA7">
        <w:rPr>
          <w:rStyle w:val="StyleUnderline"/>
          <w:highlight w:val="green"/>
        </w:rPr>
        <w:t>” and</w:t>
      </w:r>
      <w:r w:rsidRPr="000D07E2">
        <w:rPr>
          <w:rStyle w:val="StyleUnderline"/>
        </w:rPr>
        <w:t xml:space="preserve"> “</w:t>
      </w:r>
      <w:r w:rsidRPr="00A42CA7">
        <w:rPr>
          <w:rStyle w:val="Emphasis"/>
          <w:highlight w:val="green"/>
        </w:rPr>
        <w:t>captivity</w:t>
      </w:r>
      <w:r>
        <w:t xml:space="preserve">.”48 </w:t>
      </w:r>
      <w:r w:rsidRPr="000D07E2">
        <w:rPr>
          <w:rStyle w:val="StyleUnderline"/>
        </w:rPr>
        <w:t>Through</w:t>
      </w:r>
      <w:r>
        <w:t xml:space="preserve"> repeated </w:t>
      </w:r>
      <w:r w:rsidRPr="000D07E2">
        <w:rPr>
          <w:rStyle w:val="StyleUnderline"/>
        </w:rPr>
        <w:t>assimilations of analytic distinction to violence</w:t>
      </w:r>
      <w:r>
        <w:t xml:space="preserve">, </w:t>
      </w:r>
      <w:r w:rsidRPr="00A42CA7">
        <w:rPr>
          <w:rStyle w:val="StyleUnderline"/>
          <w:highlight w:val="green"/>
        </w:rPr>
        <w:t>Yusoff replaces</w:t>
      </w:r>
      <w:r w:rsidRPr="000D07E2">
        <w:rPr>
          <w:rStyle w:val="StyleUnderline"/>
        </w:rPr>
        <w:t xml:space="preserve"> </w:t>
      </w:r>
      <w:r w:rsidRPr="00A42CA7">
        <w:rPr>
          <w:rStyle w:val="StyleUnderline"/>
          <w:highlight w:val="green"/>
        </w:rPr>
        <w:t>representation</w:t>
      </w:r>
      <w:r w:rsidRPr="000D07E2">
        <w:rPr>
          <w:rStyle w:val="StyleUnderline"/>
        </w:rPr>
        <w:t xml:space="preserve"> and conceptualization </w:t>
      </w:r>
      <w:r w:rsidRPr="00A42CA7">
        <w:rPr>
          <w:rStyle w:val="StyleUnderline"/>
          <w:highlight w:val="green"/>
        </w:rPr>
        <w:t>with the</w:t>
      </w:r>
      <w:r w:rsidRPr="000D07E2">
        <w:rPr>
          <w:rStyle w:val="StyleUnderline"/>
        </w:rPr>
        <w:t xml:space="preserve"> </w:t>
      </w:r>
      <w:r w:rsidRPr="00A42CA7">
        <w:rPr>
          <w:rStyle w:val="Emphasis"/>
          <w:highlight w:val="green"/>
        </w:rPr>
        <w:t>unrepresentable</w:t>
      </w:r>
      <w:r w:rsidRPr="000D07E2">
        <w:rPr>
          <w:rStyle w:val="StyleUnderline"/>
        </w:rPr>
        <w:t xml:space="preserve"> and </w:t>
      </w:r>
      <w:r w:rsidRPr="000D07E2">
        <w:rPr>
          <w:rStyle w:val="Emphasis"/>
        </w:rPr>
        <w:t>unremediable</w:t>
      </w:r>
      <w:r>
        <w:t xml:space="preserve">. </w:t>
      </w:r>
      <w:r w:rsidRPr="000D07E2">
        <w:rPr>
          <w:rStyle w:val="StyleUnderline"/>
        </w:rPr>
        <w:t>Refuse any historical specificity,</w:t>
      </w:r>
      <w:r>
        <w:t xml:space="preserve"> </w:t>
      </w:r>
      <w:r w:rsidRPr="000D07E2">
        <w:rPr>
          <w:rStyle w:val="StyleUnderline"/>
        </w:rPr>
        <w:t>technical content</w:t>
      </w:r>
      <w:r>
        <w:t xml:space="preserve">, or conceptual integrity to “the Anthropocene,” since it is always and everywhere. No distinction, </w:t>
      </w:r>
      <w:r w:rsidRPr="00A42CA7">
        <w:rPr>
          <w:rStyle w:val="Emphasis"/>
          <w:highlight w:val="green"/>
        </w:rPr>
        <w:t>no causality, no carbon</w:t>
      </w:r>
      <w:r>
        <w:t xml:space="preserve">, and </w:t>
      </w:r>
      <w:r w:rsidRPr="000D07E2">
        <w:rPr>
          <w:rStyle w:val="StyleUnderline"/>
        </w:rPr>
        <w:t xml:space="preserve">thus </w:t>
      </w:r>
      <w:r w:rsidRPr="00A42CA7">
        <w:rPr>
          <w:rStyle w:val="StyleUnderline"/>
          <w:highlight w:val="green"/>
        </w:rPr>
        <w:t>no culpability</w:t>
      </w:r>
      <w:r w:rsidRPr="00A42CA7">
        <w:rPr>
          <w:highlight w:val="green"/>
        </w:rPr>
        <w:t xml:space="preserve">; </w:t>
      </w:r>
      <w:r w:rsidRPr="00A42CA7">
        <w:rPr>
          <w:rStyle w:val="Emphasis"/>
          <w:highlight w:val="green"/>
        </w:rPr>
        <w:t>only dematerialized ontology</w:t>
      </w:r>
      <w:r>
        <w:t xml:space="preserve"> of billionite expanse. </w:t>
      </w:r>
      <w:r w:rsidRPr="000D07E2">
        <w:rPr>
          <w:rStyle w:val="StyleUnderline"/>
        </w:rPr>
        <w:t>This absolutization</w:t>
      </w:r>
      <w:r>
        <w:t xml:space="preserve">, in all its algorithmic, flat infinity, all its exculpation of the actually guilty, all its negation without contradiction, </w:t>
      </w:r>
      <w:r w:rsidRPr="000D07E2">
        <w:rPr>
          <w:rStyle w:val="StyleUnderline"/>
        </w:rPr>
        <w:t>effectuates immediacy as antitheory style</w:t>
      </w:r>
      <w:r>
        <w:t>.</w:t>
      </w:r>
    </w:p>
    <w:p w14:paraId="5A06BAF2" w14:textId="77777777" w:rsidR="00E25B6D" w:rsidRPr="000D07E2" w:rsidRDefault="00E25B6D" w:rsidP="00E25B6D">
      <w:pPr>
        <w:rPr>
          <w:rStyle w:val="StyleUnderline"/>
        </w:rPr>
      </w:pPr>
      <w:r>
        <w:t xml:space="preserve">The leveling of distinctions characteristic of immediacy theory often broaches a </w:t>
      </w:r>
      <w:r w:rsidRPr="000D07E2">
        <w:rPr>
          <w:rStyle w:val="StyleUnderline"/>
        </w:rPr>
        <w:t>dissolutionist nihilism</w:t>
      </w:r>
      <w:r>
        <w:t xml:space="preserve"> that </w:t>
      </w:r>
      <w:r w:rsidRPr="000D07E2">
        <w:rPr>
          <w:rStyle w:val="StyleUnderline"/>
        </w:rPr>
        <w:t>absolutizes</w:t>
      </w:r>
      <w:r>
        <w:t xml:space="preserve"> and </w:t>
      </w:r>
      <w:r w:rsidRPr="000D07E2">
        <w:rPr>
          <w:rStyle w:val="StyleUnderline"/>
        </w:rPr>
        <w:t>dematerializes states, laws, and power relations</w:t>
      </w:r>
      <w:r>
        <w:t xml:space="preserve">, and </w:t>
      </w:r>
      <w:r w:rsidRPr="000D07E2">
        <w:rPr>
          <w:rStyle w:val="StyleUnderline"/>
        </w:rPr>
        <w:t xml:space="preserve">abnegates alternative </w:t>
      </w:r>
      <w:r w:rsidRPr="000D07E2">
        <w:t>formations</w:t>
      </w:r>
      <w:r>
        <w:t xml:space="preserve"> or alternative affordances </w:t>
      </w:r>
      <w:r w:rsidRPr="000D07E2">
        <w:t>of</w:t>
      </w:r>
      <w:r w:rsidRPr="000D07E2">
        <w:rPr>
          <w:rStyle w:val="StyleUnderline"/>
        </w:rPr>
        <w:t xml:space="preserve"> political-institutional forms</w:t>
      </w:r>
      <w:r>
        <w:t>. When that kind of argumentation prevails, its ambition is indistinction: harm-seeking laser vision sees particular injustices impugn the notion of justice; turtles all the way down. A brilliant and much-laureled example of this indistinction is the discourse of “</w:t>
      </w:r>
      <w:r w:rsidRPr="000D07E2">
        <w:rPr>
          <w:rStyle w:val="StyleUnderline"/>
        </w:rPr>
        <w:t>university abolition”</w:t>
      </w:r>
      <w:r>
        <w:t xml:space="preserve"> </w:t>
      </w:r>
      <w:r w:rsidRPr="000D07E2">
        <w:rPr>
          <w:rStyle w:val="StyleUnderline"/>
        </w:rPr>
        <w:t>in</w:t>
      </w:r>
      <w:r>
        <w:t xml:space="preserve"> the work of Stefano </w:t>
      </w:r>
      <w:r w:rsidRPr="000D07E2">
        <w:rPr>
          <w:rStyle w:val="StyleUnderline"/>
        </w:rPr>
        <w:t>Harney and</w:t>
      </w:r>
      <w:r>
        <w:t xml:space="preserve"> Fred </w:t>
      </w:r>
      <w:r w:rsidRPr="000D07E2">
        <w:rPr>
          <w:rStyle w:val="StyleUnderline"/>
        </w:rPr>
        <w:t>Moten</w:t>
      </w:r>
      <w:r>
        <w:t xml:space="preserve"> and their students/followers. </w:t>
      </w:r>
      <w:r w:rsidRPr="00A42CA7">
        <w:rPr>
          <w:rStyle w:val="StyleUnderline"/>
          <w:highlight w:val="green"/>
        </w:rPr>
        <w:t xml:space="preserve">Rather than </w:t>
      </w:r>
      <w:r w:rsidRPr="00A42CA7">
        <w:rPr>
          <w:rStyle w:val="Emphasis"/>
          <w:highlight w:val="green"/>
        </w:rPr>
        <w:t>distinguish</w:t>
      </w:r>
      <w:r w:rsidRPr="000D07E2">
        <w:rPr>
          <w:rStyle w:val="StyleUnderline"/>
        </w:rPr>
        <w:t xml:space="preserve"> between the </w:t>
      </w:r>
      <w:r w:rsidRPr="00A42CA7">
        <w:rPr>
          <w:rStyle w:val="Emphasis"/>
          <w:highlight w:val="green"/>
        </w:rPr>
        <w:t>institutional operations</w:t>
      </w:r>
      <w:r w:rsidRPr="000D07E2">
        <w:rPr>
          <w:rStyle w:val="StyleUnderline"/>
        </w:rPr>
        <w:t xml:space="preserve"> and </w:t>
      </w:r>
      <w:r w:rsidRPr="000D07E2">
        <w:rPr>
          <w:rStyle w:val="Emphasis"/>
        </w:rPr>
        <w:t>effects</w:t>
      </w:r>
      <w:r w:rsidRPr="000D07E2">
        <w:rPr>
          <w:rStyle w:val="StyleUnderline"/>
        </w:rPr>
        <w:t xml:space="preserve"> </w:t>
      </w:r>
      <w:r w:rsidRPr="00A42CA7">
        <w:rPr>
          <w:rStyle w:val="StyleUnderline"/>
          <w:highlight w:val="green"/>
        </w:rPr>
        <w:t xml:space="preserve">of the </w:t>
      </w:r>
      <w:r w:rsidRPr="00A42CA7">
        <w:rPr>
          <w:rStyle w:val="Emphasis"/>
          <w:highlight w:val="green"/>
        </w:rPr>
        <w:t>university</w:t>
      </w:r>
      <w:r w:rsidRPr="00A42CA7">
        <w:rPr>
          <w:rStyle w:val="StyleUnderline"/>
          <w:highlight w:val="green"/>
        </w:rPr>
        <w:t xml:space="preserve"> and the</w:t>
      </w:r>
      <w:r w:rsidRPr="000D07E2">
        <w:rPr>
          <w:rStyle w:val="StyleUnderline"/>
        </w:rPr>
        <w:t xml:space="preserve"> </w:t>
      </w:r>
      <w:r w:rsidRPr="00A42CA7">
        <w:rPr>
          <w:rStyle w:val="Emphasis"/>
          <w:highlight w:val="green"/>
        </w:rPr>
        <w:t>prison</w:t>
      </w:r>
      <w:r w:rsidRPr="000D07E2">
        <w:rPr>
          <w:rStyle w:val="Emphasis"/>
        </w:rPr>
        <w:t xml:space="preserve"> system</w:t>
      </w:r>
      <w:r>
        <w:t xml:space="preserve">, </w:t>
      </w:r>
      <w:r w:rsidRPr="00A42CA7">
        <w:rPr>
          <w:rStyle w:val="StyleUnderline"/>
          <w:highlight w:val="green"/>
        </w:rPr>
        <w:t>Harney and Moten</w:t>
      </w:r>
      <w:r w:rsidRPr="000D07E2">
        <w:rPr>
          <w:rStyle w:val="StyleUnderline"/>
        </w:rPr>
        <w:t xml:space="preserve"> recurrently </w:t>
      </w:r>
      <w:r w:rsidRPr="00A42CA7">
        <w:rPr>
          <w:rStyle w:val="Emphasis"/>
          <w:highlight w:val="green"/>
        </w:rPr>
        <w:t>assimilate the one to the other</w:t>
      </w:r>
      <w:r w:rsidRPr="000D07E2">
        <w:rPr>
          <w:rStyle w:val="StyleUnderline"/>
        </w:rPr>
        <w:t>.</w:t>
      </w:r>
      <w:r>
        <w:t xml:space="preserve"> In their essay “The University (Last Words),” for instance, </w:t>
      </w:r>
      <w:r w:rsidRPr="000D07E2">
        <w:rPr>
          <w:rStyle w:val="StyleUnderline"/>
        </w:rPr>
        <w:t>they directly liken a research fellowship to one of the cruelest of carceral practices, solitary confinement:</w:t>
      </w:r>
    </w:p>
    <w:p w14:paraId="4F3EC110" w14:textId="77777777" w:rsidR="00E25B6D" w:rsidRDefault="00E25B6D" w:rsidP="00E25B6D">
      <w:r>
        <w:t>The university is a fortress whose various appearances—refuge and refugee camp, writer’s colony and colony—betray its deep, various, nefarious functions ... only in the university can winning a fellowship mean access to solitude ... a set of fantasies, ranging from transparency to blackening, held in relational solitary confinement that mistakes the restricted (re)forms of the academy’s general population for the revolutionary force of a general intellectual metaeconomy.49</w:t>
      </w:r>
    </w:p>
    <w:p w14:paraId="358152E9" w14:textId="77777777" w:rsidR="00E25B6D" w:rsidRDefault="00E25B6D" w:rsidP="00E25B6D">
      <w:r>
        <w:t xml:space="preserve">A lecture and teach-in on this essay takes the point even farther: </w:t>
      </w:r>
      <w:r w:rsidRPr="000D07E2">
        <w:rPr>
          <w:rStyle w:val="StyleUnderline"/>
        </w:rPr>
        <w:t>in the middle of the largest protest</w:t>
      </w:r>
      <w:r>
        <w:t xml:space="preserve"> movement ever to transpire in this country, a </w:t>
      </w:r>
      <w:r w:rsidRPr="000D07E2">
        <w:rPr>
          <w:rStyle w:val="StyleUnderline"/>
        </w:rPr>
        <w:t>movement</w:t>
      </w:r>
      <w:r>
        <w:t xml:space="preserve"> explicitly </w:t>
      </w:r>
      <w:r w:rsidRPr="000D07E2">
        <w:rPr>
          <w:rStyle w:val="StyleUnderline"/>
        </w:rPr>
        <w:t>against police violence</w:t>
      </w:r>
      <w:r>
        <w:t xml:space="preserve">, </w:t>
      </w:r>
      <w:r w:rsidRPr="000D07E2">
        <w:rPr>
          <w:rStyle w:val="StyleUnderline"/>
        </w:rPr>
        <w:t>they observe “so much of our work is about how</w:t>
      </w:r>
      <w:r>
        <w:t xml:space="preserve"> ... </w:t>
      </w:r>
      <w:r w:rsidRPr="000D07E2">
        <w:rPr>
          <w:rStyle w:val="StyleUnderline"/>
        </w:rPr>
        <w:t>the vast majority of the policing that gets done in the university is</w:t>
      </w:r>
      <w:r>
        <w:t xml:space="preserve"> </w:t>
      </w:r>
      <w:r w:rsidRPr="000D07E2">
        <w:rPr>
          <w:rStyle w:val="StyleUnderline"/>
        </w:rPr>
        <w:t>done by administrators and faculty</w:t>
      </w:r>
      <w:r>
        <w:t xml:space="preserve"> and not by the police forces.”50 And </w:t>
      </w:r>
      <w:r w:rsidRPr="000D07E2">
        <w:rPr>
          <w:rStyle w:val="StyleUnderline"/>
        </w:rPr>
        <w:t>a manifesto authored by their</w:t>
      </w:r>
      <w:r>
        <w:t xml:space="preserve"> </w:t>
      </w:r>
      <w:r w:rsidRPr="000D07E2">
        <w:rPr>
          <w:rStyle w:val="StyleUnderline"/>
        </w:rPr>
        <w:t>students</w:t>
      </w:r>
      <w:r>
        <w:t xml:space="preserve"> in their name further </w:t>
      </w:r>
      <w:r w:rsidRPr="00A42CA7">
        <w:rPr>
          <w:rStyle w:val="StyleUnderline"/>
          <w:highlight w:val="green"/>
        </w:rPr>
        <w:t>blends the</w:t>
      </w:r>
      <w:r w:rsidRPr="000D07E2">
        <w:rPr>
          <w:rStyle w:val="StyleUnderline"/>
        </w:rPr>
        <w:t xml:space="preserve"> </w:t>
      </w:r>
      <w:r w:rsidRPr="000D07E2">
        <w:rPr>
          <w:rStyle w:val="Emphasis"/>
        </w:rPr>
        <w:t xml:space="preserve">concerted </w:t>
      </w:r>
      <w:r w:rsidRPr="00A42CA7">
        <w:rPr>
          <w:rStyle w:val="Emphasis"/>
          <w:highlight w:val="green"/>
        </w:rPr>
        <w:t>right-wing campaign</w:t>
      </w:r>
      <w:r w:rsidRPr="00A42CA7">
        <w:rPr>
          <w:highlight w:val="green"/>
        </w:rPr>
        <w:t xml:space="preserve"> </w:t>
      </w:r>
      <w:r w:rsidRPr="00A42CA7">
        <w:rPr>
          <w:rStyle w:val="StyleUnderline"/>
          <w:highlight w:val="green"/>
        </w:rPr>
        <w:t>to</w:t>
      </w:r>
      <w:r w:rsidRPr="000D07E2">
        <w:rPr>
          <w:rStyle w:val="StyleUnderline"/>
        </w:rPr>
        <w:t xml:space="preserve"> defund higher education</w:t>
      </w:r>
      <w:r>
        <w:t xml:space="preserve"> </w:t>
      </w:r>
      <w:r w:rsidRPr="000D07E2">
        <w:rPr>
          <w:rStyle w:val="StyleUnderline"/>
        </w:rPr>
        <w:t>into</w:t>
      </w:r>
      <w:r>
        <w:t xml:space="preserve"> a radically flashy movement to “</w:t>
      </w:r>
      <w:r w:rsidRPr="00A42CA7">
        <w:rPr>
          <w:rStyle w:val="Emphasis"/>
          <w:highlight w:val="green"/>
        </w:rPr>
        <w:t>abolish” college</w:t>
      </w:r>
      <w:r>
        <w:t xml:space="preserve">. While there are </w:t>
      </w:r>
      <w:r w:rsidRPr="000D07E2">
        <w:rPr>
          <w:rStyle w:val="StyleUnderline"/>
        </w:rPr>
        <w:t>countless critical pedagogy</w:t>
      </w:r>
      <w:r>
        <w:t xml:space="preserve"> critiques and studies </w:t>
      </w:r>
      <w:r w:rsidRPr="000D07E2">
        <w:rPr>
          <w:rStyle w:val="StyleUnderline"/>
        </w:rPr>
        <w:t>of the school-to-prison-pipeline</w:t>
      </w:r>
      <w:r>
        <w:t xml:space="preserve"> that </w:t>
      </w:r>
      <w:r w:rsidRPr="000D07E2">
        <w:rPr>
          <w:rStyle w:val="StyleUnderline"/>
        </w:rPr>
        <w:t>would substantiate</w:t>
      </w:r>
      <w:r>
        <w:t xml:space="preserve"> </w:t>
      </w:r>
      <w:r w:rsidRPr="000D07E2">
        <w:rPr>
          <w:rStyle w:val="StyleUnderline"/>
        </w:rPr>
        <w:t>more subtle versions</w:t>
      </w:r>
      <w:r>
        <w:t xml:space="preserve"> of these imbrications, </w:t>
      </w:r>
      <w:r w:rsidRPr="000D07E2">
        <w:rPr>
          <w:rStyle w:val="StyleUnderline"/>
        </w:rPr>
        <w:t>juxtaposed</w:t>
      </w:r>
      <w:r>
        <w:t xml:space="preserve"> </w:t>
      </w:r>
      <w:r w:rsidRPr="000D07E2">
        <w:rPr>
          <w:rStyle w:val="StyleUnderline"/>
        </w:rPr>
        <w:t>against</w:t>
      </w:r>
      <w:r>
        <w:t xml:space="preserve"> </w:t>
      </w:r>
      <w:r w:rsidRPr="000D07E2">
        <w:rPr>
          <w:rStyle w:val="StyleUnderline"/>
        </w:rPr>
        <w:t>the fact that the University of Chicago and Temple University</w:t>
      </w:r>
      <w:r>
        <w:t xml:space="preserve"> </w:t>
      </w:r>
      <w:r w:rsidRPr="000D07E2">
        <w:rPr>
          <w:rStyle w:val="StyleUnderline"/>
        </w:rPr>
        <w:t>have the largest private police forces in the country</w:t>
      </w:r>
      <w:r>
        <w:t>—</w:t>
      </w:r>
      <w:r w:rsidRPr="000D07E2">
        <w:rPr>
          <w:rStyle w:val="StyleUnderline"/>
        </w:rPr>
        <w:t>and they actually shoot people</w:t>
      </w:r>
      <w:r>
        <w:t xml:space="preserve">—such </w:t>
      </w:r>
      <w:r w:rsidRPr="00A42CA7">
        <w:rPr>
          <w:rStyle w:val="StyleUnderline"/>
          <w:highlight w:val="green"/>
        </w:rPr>
        <w:t>flattening</w:t>
      </w:r>
      <w:r w:rsidRPr="00A42CA7">
        <w:rPr>
          <w:highlight w:val="green"/>
        </w:rPr>
        <w:t xml:space="preserve"> </w:t>
      </w:r>
      <w:r w:rsidRPr="00A42CA7">
        <w:rPr>
          <w:rStyle w:val="StyleUnderline"/>
          <w:highlight w:val="green"/>
        </w:rPr>
        <w:t>associations</w:t>
      </w:r>
      <w:r w:rsidRPr="00A42CA7">
        <w:rPr>
          <w:highlight w:val="green"/>
        </w:rPr>
        <w:t xml:space="preserve"> </w:t>
      </w:r>
      <w:r w:rsidRPr="00A42CA7">
        <w:rPr>
          <w:rStyle w:val="Emphasis"/>
          <w:highlight w:val="green"/>
        </w:rPr>
        <w:t>actively disarm</w:t>
      </w:r>
      <w:r w:rsidRPr="000D07E2">
        <w:rPr>
          <w:rStyle w:val="StyleUnderline"/>
        </w:rPr>
        <w:t xml:space="preserve"> the </w:t>
      </w:r>
      <w:r w:rsidRPr="00A42CA7">
        <w:rPr>
          <w:rStyle w:val="Emphasis"/>
          <w:highlight w:val="green"/>
        </w:rPr>
        <w:t>specific project of disarming</w:t>
      </w:r>
      <w:r>
        <w:t xml:space="preserve"> and defunding </w:t>
      </w:r>
      <w:r w:rsidRPr="00A42CA7">
        <w:rPr>
          <w:rStyle w:val="Emphasis"/>
          <w:highlight w:val="green"/>
        </w:rPr>
        <w:t>campus</w:t>
      </w:r>
      <w:r w:rsidRPr="000D07E2">
        <w:rPr>
          <w:rStyle w:val="Emphasis"/>
        </w:rPr>
        <w:t xml:space="preserve"> </w:t>
      </w:r>
      <w:r w:rsidRPr="00A42CA7">
        <w:rPr>
          <w:rStyle w:val="Emphasis"/>
          <w:highlight w:val="green"/>
        </w:rPr>
        <w:t>cops</w:t>
      </w:r>
      <w:r>
        <w:t xml:space="preserve">, by </w:t>
      </w:r>
      <w:r w:rsidRPr="00A42CA7">
        <w:rPr>
          <w:rStyle w:val="Emphasis"/>
          <w:highlight w:val="green"/>
        </w:rPr>
        <w:t>generalizing everything</w:t>
      </w:r>
      <w:r w:rsidRPr="000D07E2">
        <w:rPr>
          <w:rStyle w:val="Emphasis"/>
        </w:rPr>
        <w:t xml:space="preserve"> on campus </w:t>
      </w:r>
      <w:r w:rsidRPr="00A42CA7">
        <w:rPr>
          <w:rStyle w:val="Emphasis"/>
          <w:highlight w:val="green"/>
        </w:rPr>
        <w:t>into acts of policing</w:t>
      </w:r>
      <w:r w:rsidRPr="000D07E2">
        <w:rPr>
          <w:rStyle w:val="Emphasis"/>
        </w:rPr>
        <w:t>.</w:t>
      </w:r>
      <w:r>
        <w:t xml:space="preserve"> Harney and Moten furthermore </w:t>
      </w:r>
      <w:r w:rsidRPr="000D07E2">
        <w:rPr>
          <w:rStyle w:val="StyleUnderline"/>
        </w:rPr>
        <w:t>discard the vast differences among institutions and outcomes</w:t>
      </w:r>
      <w:r>
        <w:t xml:space="preserve"> in higher education </w:t>
      </w:r>
      <w:r w:rsidRPr="000D07E2">
        <w:rPr>
          <w:rStyle w:val="StyleUnderline"/>
        </w:rPr>
        <w:t>in favor of this monolith of domination, “the university</w:t>
      </w:r>
      <w:r>
        <w:t xml:space="preserve">,” conveniently </w:t>
      </w:r>
      <w:r w:rsidRPr="000D07E2">
        <w:rPr>
          <w:rStyle w:val="StyleUnderline"/>
        </w:rPr>
        <w:t>eliding</w:t>
      </w:r>
      <w:r>
        <w:t xml:space="preserve"> that the majority of university instruction happens in small public places or </w:t>
      </w:r>
      <w:r w:rsidRPr="000D07E2">
        <w:rPr>
          <w:rStyle w:val="StyleUnderline"/>
        </w:rPr>
        <w:t>that the enormous earnings gap between degree holders and those with less education continues to widen</w:t>
      </w:r>
      <w:r>
        <w:t xml:space="preserve">, and </w:t>
      </w:r>
      <w:r w:rsidRPr="000D07E2">
        <w:rPr>
          <w:rStyle w:val="StyleUnderline"/>
        </w:rPr>
        <w:t xml:space="preserve">rankly allying with Republican efforts to </w:t>
      </w:r>
      <w:r w:rsidRPr="000D07E2">
        <w:rPr>
          <w:rStyle w:val="Emphasis"/>
        </w:rPr>
        <w:t>tar higher education</w:t>
      </w:r>
      <w:r w:rsidRPr="000D07E2">
        <w:rPr>
          <w:rStyle w:val="StyleUnderline"/>
        </w:rPr>
        <w:t xml:space="preserve"> as an </w:t>
      </w:r>
      <w:r w:rsidRPr="000D07E2">
        <w:rPr>
          <w:rStyle w:val="Emphasis"/>
        </w:rPr>
        <w:t>elite playground</w:t>
      </w:r>
      <w:r w:rsidRPr="000D07E2">
        <w:rPr>
          <w:rStyle w:val="StyleUnderline"/>
        </w:rPr>
        <w:t>.</w:t>
      </w:r>
      <w:r>
        <w:t xml:space="preserve"> Ecological theorist Andreas Malm decries this indistinction for the incapacity it begets; </w:t>
      </w:r>
      <w:r w:rsidRPr="000D07E2">
        <w:rPr>
          <w:rStyle w:val="StyleUnderline"/>
        </w:rPr>
        <w:t>the point of such flattening is “to ruin as much analytic equipment as possible.”</w:t>
      </w:r>
      <w:r>
        <w:t xml:space="preserve">51 </w:t>
      </w:r>
      <w:r w:rsidRPr="000D07E2">
        <w:rPr>
          <w:rStyle w:val="StyleUnderline"/>
        </w:rPr>
        <w:t>A vision that paints</w:t>
      </w:r>
      <w:r>
        <w:t xml:space="preserve"> </w:t>
      </w:r>
      <w:r w:rsidRPr="000D07E2">
        <w:rPr>
          <w:rStyle w:val="StyleUnderline"/>
        </w:rPr>
        <w:t>every human formation since the beginning of Western inscription with the same condemnatory brush</w:t>
      </w:r>
      <w:r>
        <w:t xml:space="preserve"> </w:t>
      </w:r>
      <w:r w:rsidRPr="000D07E2">
        <w:rPr>
          <w:rStyle w:val="StyleUnderline"/>
        </w:rPr>
        <w:t xml:space="preserve">can have as its only outcome the </w:t>
      </w:r>
      <w:r w:rsidRPr="000D07E2">
        <w:rPr>
          <w:rStyle w:val="Emphasis"/>
        </w:rPr>
        <w:t>aggrandizing of the critic</w:t>
      </w:r>
      <w:r>
        <w:t xml:space="preserve">. In perpetrating these indistinctions, criticism forswears its task of cutting, instead rhapsodizing dismantling when it could be honing the mantle of emancipatory structuration. Such theologies of the negative foreshadow and refract activist practice in the present omnicrisis, where </w:t>
      </w:r>
      <w:r w:rsidRPr="000D07E2">
        <w:rPr>
          <w:rStyle w:val="StyleUnderline"/>
        </w:rPr>
        <w:t xml:space="preserve">insurgencies </w:t>
      </w:r>
      <w:r w:rsidRPr="000D07E2">
        <w:rPr>
          <w:rStyle w:val="Emphasis"/>
        </w:rPr>
        <w:t>repudiate value assertions,</w:t>
      </w:r>
      <w:r>
        <w:t xml:space="preserve"> </w:t>
      </w:r>
      <w:r w:rsidRPr="000D07E2">
        <w:rPr>
          <w:rStyle w:val="StyleUnderline"/>
        </w:rPr>
        <w:t>anarchic rhizomes reject organization</w:t>
      </w:r>
      <w:r>
        <w:t xml:space="preserve">, </w:t>
      </w:r>
      <w:r w:rsidRPr="000D07E2">
        <w:rPr>
          <w:rStyle w:val="StyleUnderline"/>
        </w:rPr>
        <w:t>apathetic floods refuse voting</w:t>
      </w:r>
      <w:r>
        <w:t xml:space="preserve">, and </w:t>
      </w:r>
      <w:r w:rsidRPr="000D07E2">
        <w:rPr>
          <w:rStyle w:val="StyleUnderline"/>
        </w:rPr>
        <w:t>visions of total destruction decline positive</w:t>
      </w:r>
      <w:r>
        <w:t xml:space="preserve"> </w:t>
      </w:r>
      <w:r w:rsidRPr="000D07E2">
        <w:rPr>
          <w:rStyle w:val="StyleUnderline"/>
        </w:rPr>
        <w:t>constructions</w:t>
      </w:r>
      <w:r>
        <w:t>.</w:t>
      </w:r>
    </w:p>
    <w:p w14:paraId="3D569527" w14:textId="77777777" w:rsidR="00E25B6D" w:rsidRDefault="00E25B6D" w:rsidP="00E25B6D">
      <w:r w:rsidRPr="00A42CA7">
        <w:rPr>
          <w:rStyle w:val="StyleUnderline"/>
          <w:highlight w:val="green"/>
        </w:rPr>
        <w:t>In unhistorical</w:t>
      </w:r>
      <w:r w:rsidRPr="000D07E2">
        <w:rPr>
          <w:rStyle w:val="StyleUnderline"/>
        </w:rPr>
        <w:t xml:space="preserve"> dematerialized </w:t>
      </w:r>
      <w:r w:rsidRPr="00A42CA7">
        <w:rPr>
          <w:rStyle w:val="StyleUnderline"/>
          <w:highlight w:val="green"/>
        </w:rPr>
        <w:t>nihilism, horrors of the present are chained to</w:t>
      </w:r>
      <w:r w:rsidRPr="000D07E2">
        <w:rPr>
          <w:rStyle w:val="StyleUnderline"/>
        </w:rPr>
        <w:t xml:space="preserve"> horrors of </w:t>
      </w:r>
      <w:r w:rsidRPr="00A42CA7">
        <w:rPr>
          <w:rStyle w:val="StyleUnderline"/>
          <w:highlight w:val="green"/>
        </w:rPr>
        <w:t xml:space="preserve">the past in </w:t>
      </w:r>
      <w:r w:rsidRPr="00A42CA7">
        <w:rPr>
          <w:rStyle w:val="Emphasis"/>
          <w:highlight w:val="green"/>
        </w:rPr>
        <w:t>continuous</w:t>
      </w:r>
      <w:r w:rsidRPr="000D07E2">
        <w:rPr>
          <w:rStyle w:val="Emphasis"/>
        </w:rPr>
        <w:t xml:space="preserve"> current, </w:t>
      </w:r>
      <w:r w:rsidRPr="00A42CA7">
        <w:rPr>
          <w:rStyle w:val="Emphasis"/>
          <w:highlight w:val="green"/>
        </w:rPr>
        <w:t>overflowing</w:t>
      </w:r>
      <w:r w:rsidRPr="000D07E2">
        <w:rPr>
          <w:rStyle w:val="Emphasis"/>
        </w:rPr>
        <w:t xml:space="preserve"> the record of </w:t>
      </w:r>
      <w:r w:rsidRPr="00A42CA7">
        <w:rPr>
          <w:rStyle w:val="Emphasis"/>
          <w:highlight w:val="green"/>
        </w:rPr>
        <w:t>struggle</w:t>
      </w:r>
      <w:r w:rsidRPr="000D07E2">
        <w:rPr>
          <w:rStyle w:val="StyleUnderline"/>
        </w:rPr>
        <w:t xml:space="preserve"> for freedom and of contingent events with the </w:t>
      </w:r>
      <w:r w:rsidRPr="000D07E2">
        <w:rPr>
          <w:rStyle w:val="Emphasis"/>
        </w:rPr>
        <w:t>oceans of domination</w:t>
      </w:r>
      <w:r>
        <w:t xml:space="preserve">. </w:t>
      </w:r>
      <w:r w:rsidRPr="000D07E2">
        <w:rPr>
          <w:rStyle w:val="StyleUnderline"/>
        </w:rPr>
        <w:t>The identity of past and present (“It has always been this way”) poses to capture the essence of the social order in its unchanging stone</w:t>
      </w:r>
      <w:r>
        <w:t xml:space="preserve">, a revelation of truth that endures unscathed. Similarly does the disposition away from change and toward essence involve a frequent </w:t>
      </w:r>
      <w:r w:rsidRPr="00A42CA7">
        <w:rPr>
          <w:rStyle w:val="StyleUnderline"/>
          <w:highlight w:val="green"/>
        </w:rPr>
        <w:t>ontologization</w:t>
      </w:r>
      <w:r w:rsidRPr="00A42CA7">
        <w:rPr>
          <w:highlight w:val="green"/>
        </w:rPr>
        <w:t xml:space="preserve"> </w:t>
      </w:r>
      <w:r w:rsidRPr="00A42CA7">
        <w:rPr>
          <w:rStyle w:val="StyleUnderline"/>
          <w:highlight w:val="green"/>
        </w:rPr>
        <w:t>of contingent</w:t>
      </w:r>
      <w:r w:rsidRPr="000D07E2">
        <w:rPr>
          <w:rStyle w:val="StyleUnderline"/>
        </w:rPr>
        <w:t xml:space="preserve"> social </w:t>
      </w:r>
      <w:r w:rsidRPr="00A42CA7">
        <w:rPr>
          <w:rStyle w:val="StyleUnderline"/>
          <w:highlight w:val="green"/>
        </w:rPr>
        <w:t>processes</w:t>
      </w:r>
      <w:r w:rsidRPr="000D07E2">
        <w:rPr>
          <w:rStyle w:val="StyleUnderline"/>
        </w:rPr>
        <w:t xml:space="preserve">, </w:t>
      </w:r>
      <w:r w:rsidRPr="00A42CA7">
        <w:rPr>
          <w:rStyle w:val="StyleUnderline"/>
          <w:highlight w:val="green"/>
        </w:rPr>
        <w:t>so that “</w:t>
      </w:r>
      <w:r w:rsidRPr="00A42CA7">
        <w:rPr>
          <w:rStyle w:val="Emphasis"/>
          <w:highlight w:val="green"/>
        </w:rPr>
        <w:t>racialization</w:t>
      </w:r>
      <w:r w:rsidRPr="000D07E2">
        <w:rPr>
          <w:rStyle w:val="Emphasis"/>
        </w:rPr>
        <w:t xml:space="preserve">” </w:t>
      </w:r>
      <w:r w:rsidRPr="00A42CA7">
        <w:rPr>
          <w:rStyle w:val="Emphasis"/>
          <w:highlight w:val="green"/>
        </w:rPr>
        <w:t>becomes “ontological</w:t>
      </w:r>
      <w:r w:rsidRPr="000D07E2">
        <w:rPr>
          <w:rStyle w:val="Emphasis"/>
        </w:rPr>
        <w:t xml:space="preserve"> anti-Blackness</w:t>
      </w:r>
      <w:r>
        <w:t>” and “</w:t>
      </w:r>
      <w:r w:rsidRPr="000D07E2">
        <w:rPr>
          <w:rStyle w:val="Emphasis"/>
        </w:rPr>
        <w:t>patriarchy” becomes “the logic of misogyny.”</w:t>
      </w:r>
      <w:r>
        <w:t xml:space="preserve">52 There are </w:t>
      </w:r>
      <w:r w:rsidRPr="000D07E2">
        <w:rPr>
          <w:rStyle w:val="StyleUnderline"/>
        </w:rPr>
        <w:t xml:space="preserve">frequently </w:t>
      </w:r>
      <w:r w:rsidRPr="000D07E2">
        <w:rPr>
          <w:rStyle w:val="Emphasis"/>
        </w:rPr>
        <w:t>spiritual</w:t>
      </w:r>
      <w:r w:rsidRPr="000D07E2">
        <w:rPr>
          <w:rStyle w:val="StyleUnderline"/>
        </w:rPr>
        <w:t xml:space="preserve"> or theological </w:t>
      </w:r>
      <w:r w:rsidRPr="000D07E2">
        <w:rPr>
          <w:rStyle w:val="Emphasis"/>
        </w:rPr>
        <w:t>overtones</w:t>
      </w:r>
      <w:r>
        <w:t xml:space="preserve"> </w:t>
      </w:r>
      <w:r w:rsidRPr="000D07E2">
        <w:rPr>
          <w:rStyle w:val="StyleUnderline"/>
        </w:rPr>
        <w:t xml:space="preserve">to these </w:t>
      </w:r>
      <w:r w:rsidRPr="000D07E2">
        <w:rPr>
          <w:rStyle w:val="Emphasis"/>
        </w:rPr>
        <w:t>epics of “original sin,”</w:t>
      </w:r>
      <w:r>
        <w:t xml:space="preserve"> and </w:t>
      </w:r>
      <w:r w:rsidRPr="000D07E2">
        <w:rPr>
          <w:rStyle w:val="StyleUnderline"/>
        </w:rPr>
        <w:t>their rhetorical and epistemological effect, as historian Matt Karp and others have observed, is the keenness of immutability</w:t>
      </w:r>
      <w:r>
        <w:t>.53 By the light of the category of immediacy, we can see how this eternity of immanence, this ineluctable total everythingness, mirrors the motifs of timeless instantaneity and frictionless flow that organize the culture of circulation.</w:t>
      </w:r>
    </w:p>
    <w:p w14:paraId="3DA4D136" w14:textId="77777777" w:rsidR="00E25B6D" w:rsidRDefault="00E25B6D" w:rsidP="00E25B6D">
      <w:r>
        <w:t xml:space="preserve">The appeal of these “poetheories” and nihilisms is undeniable, and inarguability is baked into their ethos. Therefore, it is crucial to appreciate the </w:t>
      </w:r>
      <w:r w:rsidRPr="000D07E2">
        <w:rPr>
          <w:rStyle w:val="StyleUnderline"/>
        </w:rPr>
        <w:t>critiques and counterpositions offered by</w:t>
      </w:r>
      <w:r>
        <w:t xml:space="preserve"> more materialist and </w:t>
      </w:r>
      <w:r w:rsidRPr="000D07E2">
        <w:rPr>
          <w:rStyle w:val="StyleUnderline"/>
        </w:rPr>
        <w:t xml:space="preserve">dialectical thinkers of racialization, such as </w:t>
      </w:r>
      <w:r>
        <w:t xml:space="preserve">Angela </w:t>
      </w:r>
      <w:r w:rsidRPr="000D07E2">
        <w:rPr>
          <w:rStyle w:val="StyleUnderline"/>
        </w:rPr>
        <w:t>Davis</w:t>
      </w:r>
      <w:r>
        <w:t xml:space="preserve">, Achille </w:t>
      </w:r>
      <w:r w:rsidRPr="000D07E2">
        <w:rPr>
          <w:rStyle w:val="StyleUnderline"/>
        </w:rPr>
        <w:t>Mbembe</w:t>
      </w:r>
      <w:r>
        <w:t xml:space="preserve">, Olúf </w:t>
      </w:r>
      <w:r w:rsidRPr="000D07E2">
        <w:rPr>
          <w:rStyle w:val="StyleUnderline"/>
        </w:rPr>
        <w:t>Táíwò</w:t>
      </w:r>
      <w:r>
        <w:t xml:space="preserve">, or Anthony </w:t>
      </w:r>
      <w:r w:rsidRPr="000D07E2">
        <w:rPr>
          <w:rStyle w:val="StyleUnderline"/>
        </w:rPr>
        <w:t>Reed</w:t>
      </w:r>
      <w:r>
        <w:t>, who, in turn, find inspiration in the internationalist anti-imperialism of Frantz Fanon or Gayatri Spivak. Davis explicitly criticizes the “nationalism” and idealism of the paradigm of “anti- Blackness,” because the “center on pain and injury ... can create barriers to developing solidarity” and because “the importance of black people’s histories in the Americas resides precisely in the fact that there has been an ongoing freedom struggle for many centuries, the centrality of black struggles is much more about freedom than it is about blackness.”54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76FAC880" w14:textId="77777777" w:rsidR="00E25B6D" w:rsidRDefault="00E25B6D" w:rsidP="00E25B6D">
      <w:r w:rsidRPr="000D07E2">
        <w:rPr>
          <w:rStyle w:val="StyleUnderline"/>
        </w:rPr>
        <w:t>The most efficient logic of action is not flight and escape or fugitivity</w:t>
      </w:r>
      <w:r>
        <w:t xml:space="preserve"> (</w:t>
      </w:r>
      <w:r w:rsidRPr="000D07E2">
        <w:rPr>
          <w:rStyle w:val="StyleUnderline"/>
        </w:rPr>
        <w:t>but</w:t>
      </w:r>
      <w:r>
        <w:t xml:space="preserve">) clearing the pathways of </w:t>
      </w:r>
      <w:r w:rsidRPr="000D07E2">
        <w:rPr>
          <w:rStyle w:val="StyleUnderline"/>
        </w:rPr>
        <w:t>composition</w:t>
      </w:r>
      <w:r>
        <w:t>. This is not about fugitivity; it is about the capacity to assemble and compose ... it is a different way of inhabitation of the world ... Freedom consists in the full inhabitation of the world, an embrace of its contradictions.55</w:t>
      </w:r>
    </w:p>
    <w:p w14:paraId="0DEAC612" w14:textId="77777777" w:rsidR="00E25B6D" w:rsidRPr="000D07E2" w:rsidRDefault="00E25B6D" w:rsidP="00E25B6D">
      <w:pPr>
        <w:rPr>
          <w:rStyle w:val="StyleUnderline"/>
        </w:rPr>
      </w:pPr>
      <w:r>
        <w:t>Táíwò, in stark contrast to Yusoff’s demolition, takes the concept of the Anthropocene as an opportunity to advocate for “constructive” reparations: since “</w:t>
      </w:r>
      <w:r w:rsidRPr="000D07E2">
        <w:rPr>
          <w:rStyle w:val="StyleUnderline"/>
        </w:rPr>
        <w:t>the connection between climate crisis, slavery, and colonialism flows from distributions of wealth and vulnerability created by centuries of global politics and its ecological consequences</w:t>
      </w:r>
      <w:r>
        <w:t xml:space="preserve">, </w:t>
      </w:r>
      <w:r w:rsidRPr="000D07E2">
        <w:rPr>
          <w:rStyle w:val="StyleUnderline"/>
        </w:rPr>
        <w:t>layered with more recent histories of pollution in the Global North and corporate fossil fuel interests,”</w:t>
      </w:r>
      <w:r>
        <w:t xml:space="preserve"> </w:t>
      </w:r>
      <w:r w:rsidRPr="000D07E2">
        <w:rPr>
          <w:rStyle w:val="StyleUnderline"/>
        </w:rPr>
        <w:t>it is necessary for there to be centralized restitution that anticipates future suffering.</w:t>
      </w:r>
      <w:r>
        <w:t xml:space="preserve">56 Reed powerfully argues that “the turn to theorizing (anti)Blackness as ontology, and </w:t>
      </w:r>
      <w:r w:rsidRPr="000D07E2">
        <w:rPr>
          <w:rStyle w:val="StyleUnderline"/>
        </w:rPr>
        <w:t>the (re)turn to theorizing the inner life/subjective experience are two sides of one anticollective ultimately anti-utopian coin</w:t>
      </w:r>
      <w:r>
        <w:t xml:space="preserve">.”57 </w:t>
      </w:r>
      <w:r w:rsidRPr="000D07E2">
        <w:rPr>
          <w:rStyle w:val="StyleUnderline"/>
        </w:rPr>
        <w:t>The obverse of immediacy’s immutability and spiritualization is this embrace of construction, contradiction, contingency</w:t>
      </w:r>
      <w:r>
        <w:t xml:space="preserve">— </w:t>
      </w:r>
      <w:r w:rsidRPr="000D07E2">
        <w:rPr>
          <w:rStyle w:val="StyleUnderline"/>
        </w:rPr>
        <w:t>of</w:t>
      </w:r>
      <w:r>
        <w:t xml:space="preserve"> struggle and </w:t>
      </w:r>
      <w:r w:rsidRPr="000D07E2">
        <w:rPr>
          <w:rStyle w:val="StyleUnderline"/>
        </w:rPr>
        <w:t>solidarity</w:t>
      </w:r>
      <w:r>
        <w:t xml:space="preserve">. </w:t>
      </w:r>
      <w:r w:rsidRPr="000D07E2">
        <w:rPr>
          <w:rStyle w:val="StyleUnderline"/>
        </w:rPr>
        <w:t>Mediations</w:t>
      </w:r>
      <w:r>
        <w:t xml:space="preserve"> </w:t>
      </w:r>
      <w:r w:rsidRPr="000D07E2">
        <w:rPr>
          <w:rStyle w:val="StyleUnderline"/>
        </w:rPr>
        <w:t xml:space="preserve">are many-textured compositions that sustain inconsistencies </w:t>
      </w:r>
      <w:r>
        <w:t xml:space="preserve">and de-complete or de-immanentize, </w:t>
      </w:r>
      <w:r w:rsidRPr="000D07E2">
        <w:rPr>
          <w:rStyle w:val="StyleUnderline"/>
        </w:rPr>
        <w:t>holding open the possibilities of practical connection in and through action to build.</w:t>
      </w:r>
    </w:p>
    <w:p w14:paraId="02BD65DA" w14:textId="77777777" w:rsidR="00E25B6D" w:rsidRDefault="00E25B6D" w:rsidP="00E25B6D">
      <w:r w:rsidRPr="00A42CA7">
        <w:rPr>
          <w:rStyle w:val="StyleUnderline"/>
          <w:highlight w:val="green"/>
        </w:rPr>
        <w:t xml:space="preserve">The </w:t>
      </w:r>
      <w:r w:rsidRPr="00A42CA7">
        <w:rPr>
          <w:rStyle w:val="Emphasis"/>
          <w:highlight w:val="green"/>
        </w:rPr>
        <w:t>magnetism of immediacy</w:t>
      </w:r>
      <w:r w:rsidRPr="000D07E2">
        <w:rPr>
          <w:rStyle w:val="StyleUnderline"/>
        </w:rPr>
        <w:t xml:space="preserve"> theory, however, can </w:t>
      </w:r>
      <w:r w:rsidRPr="00A42CA7">
        <w:rPr>
          <w:rStyle w:val="StyleUnderline"/>
          <w:highlight w:val="green"/>
        </w:rPr>
        <w:t xml:space="preserve">repose in </w:t>
      </w:r>
      <w:r w:rsidRPr="00A42CA7">
        <w:rPr>
          <w:rStyle w:val="Emphasis"/>
          <w:highlight w:val="green"/>
        </w:rPr>
        <w:t>closing</w:t>
      </w:r>
      <w:r w:rsidRPr="00E5736D">
        <w:rPr>
          <w:rStyle w:val="Emphasis"/>
        </w:rPr>
        <w:t xml:space="preserve"> these </w:t>
      </w:r>
      <w:r w:rsidRPr="00A42CA7">
        <w:rPr>
          <w:rStyle w:val="Emphasis"/>
          <w:highlight w:val="green"/>
        </w:rPr>
        <w:t>possibilities</w:t>
      </w:r>
      <w:r>
        <w:t xml:space="preserve">. </w:t>
      </w:r>
      <w:r w:rsidRPr="00A42CA7">
        <w:rPr>
          <w:rStyle w:val="Emphasis"/>
          <w:highlight w:val="green"/>
        </w:rPr>
        <w:t>If nothing is changeable</w:t>
      </w:r>
      <w:r w:rsidRPr="00E5736D">
        <w:rPr>
          <w:rStyle w:val="Emphasis"/>
        </w:rPr>
        <w:t>, if</w:t>
      </w:r>
      <w:r w:rsidRPr="000D07E2">
        <w:rPr>
          <w:rStyle w:val="StyleUnderline"/>
        </w:rPr>
        <w:t xml:space="preserve"> </w:t>
      </w:r>
      <w:r w:rsidRPr="00E5736D">
        <w:rPr>
          <w:rStyle w:val="Emphasis"/>
        </w:rPr>
        <w:t>solidarity fails, if it is too late</w:t>
      </w:r>
      <w:r w:rsidRPr="000D07E2">
        <w:rPr>
          <w:rStyle w:val="StyleUnderline"/>
        </w:rPr>
        <w:t>,</w:t>
      </w:r>
      <w:r>
        <w:t xml:space="preserve"> </w:t>
      </w:r>
      <w:r w:rsidRPr="000D07E2">
        <w:rPr>
          <w:rStyle w:val="StyleUnderline"/>
        </w:rPr>
        <w:t xml:space="preserve">the </w:t>
      </w:r>
      <w:r w:rsidRPr="00A42CA7">
        <w:rPr>
          <w:rStyle w:val="StyleUnderline"/>
          <w:highlight w:val="green"/>
        </w:rPr>
        <w:t>obligation</w:t>
      </w:r>
      <w:r w:rsidRPr="000D07E2">
        <w:rPr>
          <w:rStyle w:val="StyleUnderline"/>
        </w:rPr>
        <w:t xml:space="preserve"> to act </w:t>
      </w:r>
      <w:r w:rsidRPr="00A42CA7">
        <w:rPr>
          <w:rStyle w:val="StyleUnderline"/>
          <w:highlight w:val="green"/>
        </w:rPr>
        <w:t>dissipates</w:t>
      </w:r>
      <w:r>
        <w:t xml:space="preserve">. </w:t>
      </w:r>
      <w:r w:rsidRPr="000D07E2">
        <w:rPr>
          <w:rStyle w:val="StyleUnderline"/>
        </w:rPr>
        <w:t>In its place</w:t>
      </w:r>
      <w:r>
        <w:t xml:space="preserve"> arise valiant </w:t>
      </w:r>
      <w:r w:rsidRPr="000D07E2">
        <w:rPr>
          <w:rStyle w:val="StyleUnderline"/>
        </w:rPr>
        <w:t>theories of the undesirability of action itself</w:t>
      </w:r>
      <w:r>
        <w:t xml:space="preserve">, </w:t>
      </w:r>
      <w:r w:rsidRPr="000D07E2">
        <w:rPr>
          <w:rStyle w:val="StyleUnderline"/>
        </w:rPr>
        <w:t>along with entire lexicons for recriminating the instrumentalism and compromise of politics</w:t>
      </w:r>
      <w:r>
        <w:t xml:space="preserve">, and </w:t>
      </w:r>
      <w:r w:rsidRPr="000D07E2">
        <w:rPr>
          <w:rStyle w:val="StyleUnderline"/>
        </w:rPr>
        <w:t>recasting politics as ontologization</w:t>
      </w:r>
      <w:r>
        <w:t>. An eloquent idiolect of this resignation is “</w:t>
      </w:r>
      <w:r w:rsidRPr="000D07E2">
        <w:rPr>
          <w:rStyle w:val="StyleUnderline"/>
        </w:rPr>
        <w:t>antipolitics</w:t>
      </w:r>
      <w:r>
        <w:t xml:space="preserve">,” a “beyond of politics” </w:t>
      </w:r>
      <w:r w:rsidRPr="000D07E2">
        <w:rPr>
          <w:rStyle w:val="StyleUnderline"/>
        </w:rPr>
        <w:t>in which alterity and negation disrupt</w:t>
      </w:r>
      <w:r>
        <w:t xml:space="preserve"> </w:t>
      </w:r>
      <w:r w:rsidRPr="000D07E2">
        <w:rPr>
          <w:rStyle w:val="StyleUnderline"/>
        </w:rPr>
        <w:t>and undo the ordinary order of things</w:t>
      </w:r>
      <w:r>
        <w:t xml:space="preserve">, </w:t>
      </w:r>
      <w:r w:rsidRPr="000D07E2">
        <w:rPr>
          <w:rStyle w:val="StyleUnderline"/>
        </w:rPr>
        <w:t>including its ordinary prescriptions</w:t>
      </w:r>
      <w:r>
        <w:t xml:space="preserve"> for organization and struggle.58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But now, in the present theoretical landscape, the questions seem decided and the match seems won; antipolitics renounces the mediation of organization, antitheory renounces the mediation of theory, and immediacy autonomizes.</w:t>
      </w:r>
    </w:p>
    <w:p w14:paraId="36F91059" w14:textId="77777777" w:rsidR="00E25B6D" w:rsidRDefault="00E25B6D" w:rsidP="00E25B6D">
      <w:r w:rsidRPr="000D07E2">
        <w:rPr>
          <w:rStyle w:val="StyleUnderline"/>
        </w:rPr>
        <w:t>Assessing not only the known world but also available paths out of it as “inherently unfixable and beyond resuscitation, reform</w:t>
      </w:r>
      <w:r>
        <w:t xml:space="preserve">, or rescue” (as one self-proclaimed “insurgent” journal declares), </w:t>
      </w:r>
      <w:r w:rsidRPr="000D07E2">
        <w:rPr>
          <w:rStyle w:val="StyleUnderline"/>
        </w:rPr>
        <w:t>contemporary antipolitics absolutizes a transhistorical, dematerialized ether of abjection while infinitely dispersing resistances that thwart amalgamation</w:t>
      </w:r>
      <w:r>
        <w:t xml:space="preserve">.59 While an “anarchist sublime” has long piqued theory-savvy politics, in its latest iterations the algorithmic imprint is undeniable: again, that pattern of infinitization paired with a succession of singularities.60 Immanence evacuates politics: “Power is no longer concentrated in one point in the world; it is the world itself, its flows and avenues,” the Invisible Committee intones, and thus any action expedites flow.61 Philosopher Roberto </w:t>
      </w:r>
      <w:r w:rsidRPr="000D07E2">
        <w:rPr>
          <w:rStyle w:val="StyleUnderline"/>
        </w:rPr>
        <w:t>Esposito</w:t>
      </w:r>
      <w:r>
        <w:t xml:space="preserve"> </w:t>
      </w:r>
      <w:r w:rsidRPr="000D07E2">
        <w:rPr>
          <w:rStyle w:val="StyleUnderline"/>
        </w:rPr>
        <w:t>outlines the restless negativity of antipolitic</w:t>
      </w:r>
      <w:r>
        <w:t xml:space="preserve">s vis-à-vis official exercises of power </w:t>
      </w:r>
      <w:r w:rsidRPr="000D07E2">
        <w:rPr>
          <w:rStyle w:val="StyleUnderline"/>
        </w:rPr>
        <w:t>with his notion of the “impolitical”:</w:t>
      </w:r>
      <w:r>
        <w:t xml:space="preserve"> “</w:t>
      </w:r>
      <w:r w:rsidRPr="000D07E2">
        <w:rPr>
          <w:rStyle w:val="StyleUnderline"/>
        </w:rPr>
        <w:t>Politics cannot be conceptualized in positive form but only on the basis of that which draws its contours</w:t>
      </w:r>
      <w:r>
        <w:t xml:space="preserve"> </w:t>
      </w:r>
      <w:r w:rsidRPr="000D07E2">
        <w:rPr>
          <w:rStyle w:val="StyleUnderline"/>
        </w:rPr>
        <w:t>at its outer margin and which determines it negatively</w:t>
      </w:r>
      <w:r>
        <w:t xml:space="preserve">, constituting both its ground and its reverse side.”62 </w:t>
      </w:r>
      <w:r w:rsidRPr="000D07E2">
        <w:rPr>
          <w:rStyle w:val="StyleUnderline"/>
        </w:rPr>
        <w:t>Negativity as end in itself animates</w:t>
      </w:r>
      <w:r>
        <w:t xml:space="preserve"> gender theorist Jack </w:t>
      </w:r>
      <w:r w:rsidRPr="000D07E2">
        <w:rPr>
          <w:rStyle w:val="StyleUnderline"/>
        </w:rPr>
        <w:t>Halberstam’s “anti-political project of unmaking.”</w:t>
      </w:r>
      <w:r>
        <w:t xml:space="preserve">63 And, most influentially, </w:t>
      </w:r>
      <w:r w:rsidRPr="000D07E2">
        <w:rPr>
          <w:rStyle w:val="StyleUnderline"/>
        </w:rPr>
        <w:t>Harney and Moten conceive flight from collective power as “fugitivity”</w:t>
      </w:r>
      <w:r>
        <w:t>:</w:t>
      </w:r>
    </w:p>
    <w:p w14:paraId="0BF4EA00" w14:textId="77777777" w:rsidR="00E25B6D" w:rsidRDefault="00E25B6D" w:rsidP="00E25B6D">
      <w:r w:rsidRPr="000D07E2">
        <w:rPr>
          <w:rStyle w:val="StyleUnderline"/>
        </w:rPr>
        <w:t>We owe it to each other to falsify the institution,</w:t>
      </w:r>
      <w:r>
        <w:t xml:space="preserve"> </w:t>
      </w:r>
      <w:r w:rsidRPr="000D07E2">
        <w:rPr>
          <w:rStyle w:val="StyleUnderline"/>
        </w:rPr>
        <w:t xml:space="preserve">to make politics incorrect, </w:t>
      </w:r>
      <w:r w:rsidRPr="000D07E2">
        <w:t>to</w:t>
      </w:r>
      <w:r>
        <w:t xml:space="preserve"> give the lie to our own determination. We owe each other the indeterminate. </w:t>
      </w:r>
      <w:r w:rsidRPr="000D07E2">
        <w:rPr>
          <w:rStyle w:val="StyleUnderline"/>
        </w:rPr>
        <w:t>We owe each other everything. An abdication of political responsibility?</w:t>
      </w:r>
      <w:r>
        <w:t xml:space="preserve"> OK. Whatever. </w:t>
      </w:r>
      <w:r w:rsidRPr="000D07E2">
        <w:rPr>
          <w:rStyle w:val="StyleUnderline"/>
        </w:rPr>
        <w:t>We’re just anti-politically romantic about actually existing social life</w:t>
      </w:r>
      <w:r>
        <w:t xml:space="preserve">. </w:t>
      </w:r>
      <w:r w:rsidRPr="000D07E2">
        <w:rPr>
          <w:rStyle w:val="StyleUnderline"/>
        </w:rPr>
        <w:t>We aren’t responsible for politics</w:t>
      </w:r>
      <w:r>
        <w:t xml:space="preserve">. </w:t>
      </w:r>
      <w:r w:rsidRPr="000D07E2">
        <w:rPr>
          <w:rStyle w:val="StyleUnderline"/>
        </w:rPr>
        <w:t>We are the general antagonism to politics</w:t>
      </w:r>
      <w:r>
        <w:t xml:space="preserve"> </w:t>
      </w:r>
      <w:r w:rsidRPr="000D07E2">
        <w:rPr>
          <w:rStyle w:val="StyleUnderline"/>
        </w:rPr>
        <w:t>looming outside</w:t>
      </w:r>
      <w:r>
        <w:t xml:space="preserve"> every attempt to politicize, </w:t>
      </w:r>
      <w:r w:rsidRPr="000D07E2">
        <w:rPr>
          <w:rStyle w:val="StyleUnderline"/>
        </w:rPr>
        <w:t>every imposition of self-governance</w:t>
      </w:r>
      <w:r>
        <w:t xml:space="preserve">, </w:t>
      </w:r>
      <w:r w:rsidRPr="000D07E2">
        <w:rPr>
          <w:rStyle w:val="StyleUnderline"/>
        </w:rPr>
        <w:t>every sovereign decision</w:t>
      </w:r>
      <w:r>
        <w:t xml:space="preserve"> and its degraded miniature, every emergent state and home sweet home.64 Immediacy style’s liquidation of determination, its flows and dissolutionisms, leave readers awash in the circulatory system, whose historic overweighting in the present precipitates the surging motif of exudent blur.</w:t>
      </w:r>
    </w:p>
    <w:p w14:paraId="4DC1A6F0" w14:textId="77777777" w:rsidR="00E25B6D" w:rsidRDefault="00E25B6D" w:rsidP="00E25B6D">
      <w:r>
        <w:t>Antipolitics could hardly be more explicit, but the immediatizing impulsion of this arc of contemporary theorization is perhaps most stark in the recent developments of high-profile communization theory. Mediation signals, for such theorists, not only theory’s deluded remove from experience, nor only generality’s oppressive effacement of identity, but the capitalist dispensation itself, with immediacy its sanctified annulment:</w:t>
      </w:r>
    </w:p>
    <w:p w14:paraId="192E3416" w14:textId="77777777" w:rsidR="00E25B6D" w:rsidRDefault="00E25B6D" w:rsidP="00E25B6D">
      <w:r>
        <w:t xml:space="preserve">To speak of immediacy, with respect to the revolution, is merely a shorthand for the fact that the </w:t>
      </w:r>
      <w:r w:rsidRPr="000D07E2">
        <w:t>revolution abolishes the mediations of the modern world</w:t>
      </w:r>
      <w:r>
        <w:t xml:space="preserve"> ... the revolution cannot be a matter of finding new ways to mediate relations.65</w:t>
      </w:r>
    </w:p>
    <w:p w14:paraId="1C90DCE0" w14:textId="77777777" w:rsidR="00E25B6D" w:rsidRDefault="00E25B6D" w:rsidP="00E25B6D">
      <w:r>
        <w:t xml:space="preserve">The anonymous theory collective Endnotes forgoes any figurations of communization, apart from their repeated underscoring of “undoing” and ascription of the movement as immanent to capitalism itself: “If communization is presenting itself currently, it is in the palpable sense of an impasse in the dynamic of the class relation.”66 </w:t>
      </w:r>
      <w:r w:rsidRPr="000D07E2">
        <w:rPr>
          <w:rStyle w:val="StyleUnderline"/>
        </w:rPr>
        <w:t>In claiming that “there can be no fixed theory of struggle ... there can only be a phenomenology of the experience of revolt</w:t>
      </w:r>
      <w:r>
        <w:t xml:space="preserve">,” </w:t>
      </w:r>
      <w:r w:rsidRPr="000D07E2">
        <w:rPr>
          <w:rStyle w:val="StyleUnderline"/>
        </w:rPr>
        <w:t>Endnotes propounds “spontaneity” and phenomenological connection</w:t>
      </w:r>
      <w:r>
        <w:t xml:space="preserve"> </w:t>
      </w:r>
      <w:r w:rsidRPr="000D07E2">
        <w:rPr>
          <w:rStyle w:val="StyleUnderline"/>
        </w:rPr>
        <w:t>as</w:t>
      </w:r>
      <w:r>
        <w:t xml:space="preserve"> embedded </w:t>
      </w:r>
      <w:r w:rsidRPr="00E5736D">
        <w:rPr>
          <w:rStyle w:val="StyleUnderline"/>
        </w:rPr>
        <w:t>antidotes to distanced conceptualization</w:t>
      </w:r>
      <w:r>
        <w:t xml:space="preserve">.67 </w:t>
      </w:r>
      <w:r w:rsidRPr="00E5736D">
        <w:rPr>
          <w:rStyle w:val="StyleUnderline"/>
        </w:rPr>
        <w:t>Theories</w:t>
      </w:r>
      <w:r>
        <w:t xml:space="preserve"> in this vein </w:t>
      </w:r>
      <w:r w:rsidRPr="00E5736D">
        <w:rPr>
          <w:rStyle w:val="StyleUnderline"/>
        </w:rPr>
        <w:t>trumpet</w:t>
      </w:r>
      <w:r>
        <w:t xml:space="preserve"> the “exhaustion of existing forms of organization that have tried to lead, dictate, or pre-empt struggles,” critic Benjamin Noys summarizes, and </w:t>
      </w:r>
      <w:r w:rsidRPr="000D07E2">
        <w:rPr>
          <w:rStyle w:val="StyleUnderline"/>
        </w:rPr>
        <w:t>they also resist specification or formalization, since struggles “contest(s) the tendency to affirm or adopt an alternative counter-identity</w:t>
      </w:r>
      <w:r>
        <w:t xml:space="preserve"> (worker, militant, anarchist, activist, etc.),” and indeed assert that it is possible to “begin enacting communism now, within capitalism.”68 Théorie Communiste, a different anonymous group, also echoes these immediatist overtones in insisting that there is an instantaneity of communist struggle:</w:t>
      </w:r>
    </w:p>
    <w:p w14:paraId="7C764FA5" w14:textId="77777777" w:rsidR="00E25B6D" w:rsidRDefault="00E25B6D" w:rsidP="00E25B6D">
      <w:r>
        <w:t>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61DA57B6" w14:textId="77777777" w:rsidR="00E25B6D" w:rsidRDefault="00E25B6D" w:rsidP="00E25B6D">
      <w:r>
        <w:t>Philosopher Alberto Toscano helpfully diagnoses this immediatism in noting the reflexive antipolitics of “</w:t>
      </w:r>
      <w:r w:rsidRPr="003B6C99">
        <w:rPr>
          <w:rStyle w:val="Emphasis"/>
        </w:rPr>
        <w:t>staking a claim</w:t>
      </w:r>
      <w:r w:rsidRPr="000D07E2">
        <w:rPr>
          <w:rStyle w:val="StyleUnderline"/>
        </w:rPr>
        <w:t xml:space="preserve"> </w:t>
      </w:r>
      <w:r w:rsidRPr="00E5736D">
        <w:t>to communism</w:t>
      </w:r>
      <w:r w:rsidRPr="000D07E2">
        <w:rPr>
          <w:rStyle w:val="StyleUnderline"/>
        </w:rPr>
        <w:t xml:space="preserve"> </w:t>
      </w:r>
      <w:r w:rsidRPr="003B6C99">
        <w:rPr>
          <w:rStyle w:val="StyleUnderline"/>
        </w:rPr>
        <w:t>but</w:t>
      </w:r>
      <w:r w:rsidRPr="000D07E2">
        <w:rPr>
          <w:rStyle w:val="StyleUnderline"/>
        </w:rPr>
        <w:t xml:space="preserve"> </w:t>
      </w:r>
      <w:r w:rsidRPr="003B6C99">
        <w:rPr>
          <w:rStyle w:val="Emphasis"/>
        </w:rPr>
        <w:t>refusing</w:t>
      </w:r>
      <w:r w:rsidRPr="000D07E2">
        <w:rPr>
          <w:rStyle w:val="Emphasis"/>
        </w:rPr>
        <w:t xml:space="preserve"> the politics of </w:t>
      </w:r>
      <w:r w:rsidRPr="003B6C99">
        <w:rPr>
          <w:rStyle w:val="Emphasis"/>
        </w:rPr>
        <w:t>transition</w:t>
      </w:r>
      <w:r>
        <w:t>.”70 Enunciating revolutionary theory as the demarcation of the present’s distance from the past (the old forms of mediated organizing don’t apply) but, simultaneously, as the melting of the present’s distance from the future (communism is not a project but a way of being in the moment), communization theory, Noys notes, “insists on immediacy.” Against the mediations of argument and the mediacy of capitalist relations, against transition and antipolitics, immersive phenomenology and insurgent effusion arouse immediacy theory today.</w:t>
      </w:r>
    </w:p>
    <w:p w14:paraId="1063DB2E" w14:textId="77777777" w:rsidR="00E25B6D" w:rsidRDefault="00E25B6D" w:rsidP="00E25B6D">
      <w:r>
        <w:t>syntheses against immediacy</w:t>
      </w:r>
    </w:p>
    <w:p w14:paraId="61DC2310" w14:textId="77777777" w:rsidR="00E25B6D" w:rsidRDefault="00E25B6D" w:rsidP="00E25B6D">
      <w:r>
        <w:t xml:space="preserve">If critical theory lacquers itself to contemporary cultural style, declining anything beyond immediacy, whither generative projects? </w:t>
      </w:r>
      <w:r w:rsidRPr="000D07E2">
        <w:rPr>
          <w:rStyle w:val="StyleUnderline"/>
        </w:rPr>
        <w:t>Theorists of cultural production</w:t>
      </w:r>
      <w:r>
        <w:t xml:space="preserve">—of </w:t>
      </w:r>
      <w:r w:rsidRPr="000D07E2">
        <w:rPr>
          <w:rStyle w:val="StyleUnderline"/>
        </w:rPr>
        <w:t>ideas and images, of figuration and</w:t>
      </w:r>
      <w:r>
        <w:t xml:space="preserve"> </w:t>
      </w:r>
      <w:r w:rsidRPr="000D07E2">
        <w:rPr>
          <w:rStyle w:val="StyleUnderline"/>
        </w:rPr>
        <w:t>language</w:t>
      </w:r>
      <w:r>
        <w:t xml:space="preserve">— </w:t>
      </w:r>
      <w:r w:rsidRPr="000D07E2">
        <w:rPr>
          <w:rStyle w:val="StyleUnderline"/>
        </w:rPr>
        <w:t>should be some of the people the very most qualified to make knowledge</w:t>
      </w:r>
      <w:r>
        <w:t xml:space="preserve">: </w:t>
      </w:r>
      <w:r w:rsidRPr="000D07E2">
        <w:rPr>
          <w:rStyle w:val="StyleUnderline"/>
        </w:rPr>
        <w:t>ideas for living</w:t>
      </w:r>
      <w:r>
        <w:t xml:space="preserve">, speculations as to the possible, </w:t>
      </w:r>
      <w:r w:rsidRPr="000D07E2">
        <w:rPr>
          <w:rStyle w:val="StyleUnderline"/>
        </w:rPr>
        <w:t>visions to hold in common</w:t>
      </w:r>
      <w:r>
        <w:t xml:space="preserve">. But lately, </w:t>
      </w:r>
      <w:r w:rsidRPr="00A42CA7">
        <w:rPr>
          <w:rStyle w:val="StyleUnderline"/>
          <w:highlight w:val="green"/>
        </w:rPr>
        <w:t xml:space="preserve">we have </w:t>
      </w:r>
      <w:r w:rsidRPr="00A42CA7">
        <w:rPr>
          <w:rStyle w:val="Emphasis"/>
          <w:highlight w:val="green"/>
        </w:rPr>
        <w:t xml:space="preserve">smeared argumentation as tyranny </w:t>
      </w:r>
      <w:r w:rsidRPr="00A42CA7">
        <w:rPr>
          <w:rStyle w:val="StyleUnderline"/>
          <w:highlight w:val="green"/>
        </w:rPr>
        <w:t>and decried</w:t>
      </w:r>
      <w:r w:rsidRPr="000D07E2">
        <w:rPr>
          <w:rStyle w:val="StyleUnderline"/>
        </w:rPr>
        <w:t xml:space="preserve"> </w:t>
      </w:r>
      <w:r w:rsidRPr="00A42CA7">
        <w:rPr>
          <w:rStyle w:val="StyleUnderline"/>
          <w:highlight w:val="green"/>
        </w:rPr>
        <w:t xml:space="preserve">the </w:t>
      </w:r>
      <w:r w:rsidRPr="00A42CA7">
        <w:rPr>
          <w:rStyle w:val="Emphasis"/>
          <w:highlight w:val="green"/>
        </w:rPr>
        <w:t xml:space="preserve">hubris of </w:t>
      </w:r>
      <w:r w:rsidRPr="003B6C99">
        <w:rPr>
          <w:rStyle w:val="Emphasis"/>
        </w:rPr>
        <w:t>convoking</w:t>
      </w:r>
      <w:r w:rsidRPr="000D07E2">
        <w:rPr>
          <w:rStyle w:val="Emphasis"/>
        </w:rPr>
        <w:t xml:space="preserve"> </w:t>
      </w:r>
      <w:r w:rsidRPr="00A42CA7">
        <w:rPr>
          <w:rStyle w:val="Emphasis"/>
          <w:highlight w:val="green"/>
        </w:rPr>
        <w:t>collectivity</w:t>
      </w:r>
      <w:r>
        <w:t xml:space="preserve">, mounting our work instead as emanating and entangling. Naming and historicizing these habits, this book does depart. </w:t>
      </w:r>
      <w:r w:rsidRPr="000D07E2">
        <w:rPr>
          <w:rStyle w:val="StyleUnderline"/>
        </w:rPr>
        <w:t>What comes after burning it all down, after indeterminacy and vibrant matter in the embers?</w:t>
      </w:r>
      <w:r>
        <w:t xml:space="preserve"> Can’t ideas animate us? Should not theory risk synthesis? </w:t>
      </w:r>
      <w:r w:rsidRPr="000D07E2">
        <w:rPr>
          <w:rStyle w:val="StyleUnderline"/>
        </w:rPr>
        <w:t>Endorsing mediacy against immediacy is a proscribed move</w:t>
      </w:r>
      <w:r>
        <w:t xml:space="preserve">—but the wager of this chapter and of this book has been that theory and aesthetic production must be impelled by their own essential and definitive promise of departure: </w:t>
      </w:r>
      <w:r w:rsidRPr="000D07E2">
        <w:rPr>
          <w:rStyle w:val="Emphasis"/>
        </w:rPr>
        <w:t>theory moves away from mere context</w:t>
      </w:r>
      <w:r>
        <w:t>, speculatively moving beyond reflexive cognition, propulsively moving against the merely extant; art and literature generate more than what is already given, speculatively proposing other worlds, other words, propulsively suspending ordinary ratiocination.</w:t>
      </w:r>
    </w:p>
    <w:p w14:paraId="553A1539" w14:textId="77777777" w:rsidR="00E25B6D" w:rsidRPr="000D07E2" w:rsidRDefault="00E25B6D" w:rsidP="00E25B6D">
      <w:pPr>
        <w:rPr>
          <w:rStyle w:val="StyleUnderline"/>
        </w:rPr>
      </w:pPr>
      <w:r w:rsidRPr="000D07E2">
        <w:rPr>
          <w:rStyle w:val="StyleUnderline"/>
        </w:rPr>
        <w:t xml:space="preserve">Theory negating mediation </w:t>
      </w:r>
      <w:r w:rsidRPr="000D07E2">
        <w:rPr>
          <w:rStyle w:val="Emphasis"/>
        </w:rPr>
        <w:t>performs immediacy</w:t>
      </w:r>
      <w:r w:rsidRPr="000D07E2">
        <w:rPr>
          <w:rStyle w:val="StyleUnderline"/>
        </w:rPr>
        <w:t xml:space="preserve"> </w:t>
      </w:r>
      <w:r w:rsidRPr="000D07E2">
        <w:rPr>
          <w:rStyle w:val="Emphasis"/>
        </w:rPr>
        <w:t>rather than interpreting it</w:t>
      </w:r>
      <w:r>
        <w:t xml:space="preserve">. </w:t>
      </w:r>
      <w:r w:rsidRPr="000D07E2">
        <w:rPr>
          <w:rStyle w:val="StyleUnderline"/>
        </w:rPr>
        <w:t>Interpretation mediates by encountering phenomena and putting them into medium, like an articulated category that connects them to other phenomena or a historical narrative that helps explain how they came to appear</w:t>
      </w:r>
      <w:r>
        <w:t xml:space="preserve">. Interpretation of a dialectical sort pays attention to contradictions and negations, including the openings for thought to negate the circumstances of its own emergence, as well as the contradictory relations dissembled by that which solely appears. Dialectics attune to what is not immediate—to what a perceiving self doesn’t first see about itself, to what is contingent, to what is on the move, to what does not dawn. Immediacy style’s reification of what merely appears, by contrast, stamps out contradiction. What you see is what you get. However much this self-identical manifestiveness feels warranted in these times, its voiding of contradiction eliminates the gap by which theory distinguishes between the actual and the possible. </w:t>
      </w:r>
      <w:r w:rsidRPr="000D07E2">
        <w:rPr>
          <w:rStyle w:val="StyleUnderline"/>
        </w:rPr>
        <w:t>Without this gap, there can be no projects, no synthesis. Nothing other than the too late.</w:t>
      </w:r>
    </w:p>
    <w:p w14:paraId="304D0193" w14:textId="77777777" w:rsidR="00E25B6D" w:rsidRDefault="00E25B6D" w:rsidP="00E25B6D">
      <w:r>
        <w:t xml:space="preserve">Theory must not guilelessly reproduce and reify what is immediately given; it must beguilingly bring into thinkability and perceptibility that which is not given. It is one thing for the dominant culture of a moment to fail the bar of immanent critique, reveling rather than revelatory—but it hits worse when theory also fails, and </w:t>
      </w:r>
      <w:r w:rsidRPr="000D07E2">
        <w:rPr>
          <w:rStyle w:val="StyleUnderline"/>
        </w:rPr>
        <w:t>worst of all</w:t>
      </w:r>
      <w:r>
        <w:t xml:space="preserve"> when that </w:t>
      </w:r>
      <w:r w:rsidRPr="000D07E2">
        <w:rPr>
          <w:rStyle w:val="StyleUnderline"/>
        </w:rPr>
        <w:t>failure is celebrated.</w:t>
      </w:r>
      <w:r>
        <w:t xml:space="preserve"> If there is a whiff of party-pooping in analyzing the form and content of immediacy theory today, this is only to recenter the contradiction between immediacy and theory. The construction of theory again as the metalevel seeing of how we see requires perceiving theory’s own conjunction with the ruling ideas and class rule, while nonetheless activating the dialectic through which that conjunction can also host the coherent, synthetic demand for that rule’s end. Theory can do more than fecundate immediacy, quicksanding all acts of knowing into the immanent blur. It can mediate us out of this place.</w:t>
      </w:r>
    </w:p>
    <w:p w14:paraId="15424463" w14:textId="77777777" w:rsidR="00E25B6D" w:rsidRPr="006E7673" w:rsidRDefault="00E25B6D" w:rsidP="00E25B6D"/>
    <w:p w14:paraId="2A465798" w14:textId="77777777" w:rsidR="00E25B6D" w:rsidRDefault="00E25B6D" w:rsidP="00E25B6D">
      <w:pPr>
        <w:pStyle w:val="Heading3"/>
      </w:pPr>
      <w:r>
        <w:t>Case</w:t>
      </w:r>
    </w:p>
    <w:p w14:paraId="679B1C96" w14:textId="77777777" w:rsidR="00E25B6D" w:rsidRDefault="00E25B6D" w:rsidP="00E25B6D">
      <w:pPr>
        <w:pStyle w:val="Heading4"/>
      </w:pPr>
      <w:r>
        <w:t xml:space="preserve">The aff’s existential project of shared spaces of queer intimacy for world-making reifies the bourgeois divide between private and public.   </w:t>
      </w:r>
    </w:p>
    <w:p w14:paraId="44A49370" w14:textId="77777777" w:rsidR="00E25B6D" w:rsidRDefault="00E25B6D" w:rsidP="00E25B6D">
      <w:r>
        <w:t xml:space="preserve">Christopher </w:t>
      </w:r>
      <w:r w:rsidRPr="006B76F3">
        <w:rPr>
          <w:rStyle w:val="Style13ptBold"/>
        </w:rPr>
        <w:t>CHITTY</w:t>
      </w:r>
      <w:r>
        <w:t xml:space="preserve"> PhD Candidate History of Consciousness @ UC Santa Cruz ’</w:t>
      </w:r>
      <w:r w:rsidRPr="006B76F3">
        <w:rPr>
          <w:rStyle w:val="Style13ptBold"/>
        </w:rPr>
        <w:t>20</w:t>
      </w:r>
      <w:r>
        <w:rPr>
          <w:rStyle w:val="Style13ptBold"/>
          <w:b w:val="0"/>
          <w:bCs w:val="0"/>
        </w:rPr>
        <w:t xml:space="preserve"> </w:t>
      </w:r>
      <w:r>
        <w:rPr>
          <w:rStyle w:val="Style13ptBold"/>
          <w:b w:val="0"/>
          <w:bCs w:val="0"/>
          <w:i/>
          <w:iCs/>
        </w:rPr>
        <w:t>Sexual Hegemony: Statecraft, Sodomy, and Capital in the Rise of the World System</w:t>
      </w:r>
      <w:r>
        <w:rPr>
          <w:rStyle w:val="Style13ptBold"/>
          <w:b w:val="0"/>
          <w:bCs w:val="0"/>
        </w:rPr>
        <w:t xml:space="preserve"> p. </w:t>
      </w:r>
      <w:r>
        <w:t>180-188</w:t>
      </w:r>
    </w:p>
    <w:p w14:paraId="78B90D92" w14:textId="77777777" w:rsidR="00E25B6D" w:rsidRDefault="00E25B6D" w:rsidP="00E25B6D">
      <w:r w:rsidRPr="00E266F6">
        <w:t xml:space="preserve">In the late 1990s, Michael </w:t>
      </w:r>
      <w:r w:rsidRPr="0081446D">
        <w:rPr>
          <w:rStyle w:val="StyleUnderline"/>
          <w:highlight w:val="yellow"/>
        </w:rPr>
        <w:t>Warner polemically opposed</w:t>
      </w:r>
      <w:r w:rsidRPr="00870BBB">
        <w:rPr>
          <w:rStyle w:val="StyleUnderline"/>
        </w:rPr>
        <w:t xml:space="preserve"> the homosexual </w:t>
      </w:r>
      <w:r w:rsidRPr="0081446D">
        <w:rPr>
          <w:rStyle w:val="StyleUnderline"/>
          <w:highlight w:val="yellow"/>
        </w:rPr>
        <w:t>politics of respectability</w:t>
      </w:r>
      <w:r w:rsidRPr="00E266F6">
        <w:t>, typified by Andrew Sullivan’s argument for normalcy</w:t>
      </w:r>
      <w:r w:rsidRPr="0081446D">
        <w:rPr>
          <w:highlight w:val="yellow"/>
        </w:rPr>
        <w:t xml:space="preserve">, </w:t>
      </w:r>
      <w:r w:rsidRPr="0081446D">
        <w:rPr>
          <w:rStyle w:val="StyleUnderline"/>
          <w:highlight w:val="yellow"/>
        </w:rPr>
        <w:t>by identifying</w:t>
      </w:r>
      <w:r w:rsidRPr="00E266F6">
        <w:t xml:space="preserve"> himself </w:t>
      </w:r>
      <w:r w:rsidRPr="00870BBB">
        <w:rPr>
          <w:rStyle w:val="StyleUnderline"/>
        </w:rPr>
        <w:t>with “</w:t>
      </w:r>
      <w:r w:rsidRPr="0081446D">
        <w:rPr>
          <w:rStyle w:val="Emphasis"/>
          <w:highlight w:val="yellow"/>
        </w:rPr>
        <w:t>queer counterpublics</w:t>
      </w:r>
      <w:r w:rsidRPr="00870BBB">
        <w:rPr>
          <w:rStyle w:val="StyleUnderline"/>
        </w:rPr>
        <w:t>”</w:t>
      </w:r>
      <w:r w:rsidRPr="00E266F6">
        <w:t xml:space="preserve">—a turn of Nancy Fraser’s phrase—which he defined as “scenes of criminal intimacy.”33 Historically, </w:t>
      </w:r>
      <w:r w:rsidRPr="0081446D">
        <w:rPr>
          <w:rStyle w:val="StyleUnderline"/>
          <w:highlight w:val="yellow"/>
        </w:rPr>
        <w:t>these scenes have been “</w:t>
      </w:r>
      <w:r w:rsidRPr="0081446D">
        <w:rPr>
          <w:rStyle w:val="Emphasis"/>
          <w:highlight w:val="yellow"/>
        </w:rPr>
        <w:t>tearooms,</w:t>
      </w:r>
      <w:r w:rsidRPr="0081446D">
        <w:rPr>
          <w:rStyle w:val="StyleUnderline"/>
          <w:highlight w:val="yellow"/>
        </w:rPr>
        <w:t xml:space="preserve"> streets, sex clubs, and parks</w:t>
      </w:r>
      <w:r w:rsidRPr="00E266F6">
        <w:t xml:space="preserve">,” according to Warner, </w:t>
      </w:r>
      <w:r w:rsidRPr="0081446D">
        <w:rPr>
          <w:rStyle w:val="StyleUnderline"/>
          <w:highlight w:val="yellow"/>
        </w:rPr>
        <w:t>and</w:t>
      </w:r>
      <w:r w:rsidRPr="00E266F6">
        <w:t xml:space="preserve"> together </w:t>
      </w:r>
      <w:r w:rsidRPr="0081446D">
        <w:rPr>
          <w:rStyle w:val="StyleUnderline"/>
          <w:highlight w:val="yellow"/>
        </w:rPr>
        <w:t xml:space="preserve">fostered “a </w:t>
      </w:r>
      <w:r w:rsidRPr="0081446D">
        <w:rPr>
          <w:rStyle w:val="Emphasis"/>
          <w:highlight w:val="yellow"/>
        </w:rPr>
        <w:t>common language of self- cultivation</w:t>
      </w:r>
      <w:r w:rsidRPr="00E266F6">
        <w:t xml:space="preserve">, </w:t>
      </w:r>
      <w:r w:rsidRPr="0081446D">
        <w:rPr>
          <w:rStyle w:val="StyleUnderline"/>
          <w:highlight w:val="yellow"/>
        </w:rPr>
        <w:t>shared knowledge and exchange of inwardness.</w:t>
      </w:r>
      <w:r w:rsidRPr="00E266F6">
        <w:t xml:space="preserve">”34 </w:t>
      </w:r>
      <w:r w:rsidRPr="0081446D">
        <w:rPr>
          <w:rStyle w:val="StyleUnderline"/>
          <w:highlight w:val="yellow"/>
        </w:rPr>
        <w:t>Warner’s book</w:t>
      </w:r>
      <w:r w:rsidRPr="00870BBB">
        <w:rPr>
          <w:rStyle w:val="StyleUnderline"/>
        </w:rPr>
        <w:t xml:space="preserve"> The Trouble with Normal</w:t>
      </w:r>
      <w:r w:rsidRPr="00E266F6">
        <w:t xml:space="preserve"> </w:t>
      </w:r>
      <w:r w:rsidRPr="0081446D">
        <w:rPr>
          <w:rStyle w:val="StyleUnderline"/>
          <w:highlight w:val="yellow"/>
        </w:rPr>
        <w:t>attempted to demonstrate</w:t>
      </w:r>
      <w:r w:rsidRPr="00870BBB">
        <w:rPr>
          <w:rStyle w:val="StyleUnderline"/>
        </w:rPr>
        <w:t xml:space="preserve"> how </w:t>
      </w:r>
      <w:r w:rsidRPr="0081446D">
        <w:rPr>
          <w:rStyle w:val="StyleUnderline"/>
          <w:highlight w:val="yellow"/>
        </w:rPr>
        <w:t>the</w:t>
      </w:r>
      <w:r w:rsidRPr="0081446D">
        <w:rPr>
          <w:highlight w:val="yellow"/>
        </w:rPr>
        <w:t xml:space="preserve"> </w:t>
      </w:r>
      <w:r w:rsidRPr="0081446D">
        <w:rPr>
          <w:rStyle w:val="StyleUnderline"/>
          <w:highlight w:val="yellow"/>
        </w:rPr>
        <w:t>bid for gay marriage</w:t>
      </w:r>
      <w:r w:rsidRPr="00870BBB">
        <w:rPr>
          <w:rStyle w:val="StyleUnderline"/>
        </w:rPr>
        <w:t xml:space="preserve"> and normalcy</w:t>
      </w:r>
      <w:r>
        <w:t xml:space="preserve"> </w:t>
      </w:r>
      <w:r w:rsidRPr="0081446D">
        <w:rPr>
          <w:rStyle w:val="StyleUnderline"/>
          <w:highlight w:val="yellow"/>
        </w:rPr>
        <w:t>threatens</w:t>
      </w:r>
      <w:r w:rsidRPr="00870BBB">
        <w:rPr>
          <w:rStyle w:val="StyleUnderline"/>
        </w:rPr>
        <w:t xml:space="preserve"> a thriving </w:t>
      </w:r>
      <w:r w:rsidRPr="0081446D">
        <w:rPr>
          <w:rStyle w:val="StyleUnderline"/>
          <w:highlight w:val="yellow"/>
        </w:rPr>
        <w:t>queer counterculture</w:t>
      </w:r>
      <w:r w:rsidRPr="00870BBB">
        <w:rPr>
          <w:rStyle w:val="StyleUnderline"/>
        </w:rPr>
        <w:t xml:space="preserve"> by re</w:t>
      </w:r>
      <w:r w:rsidRPr="0081446D">
        <w:rPr>
          <w:rStyle w:val="StyleUnderline"/>
          <w:highlight w:val="yellow"/>
        </w:rPr>
        <w:t>inscribing this language community within a “heteronormative” cultural dominant.</w:t>
      </w:r>
      <w:r>
        <w:t xml:space="preserve"> By opting out of the queer culture and into normative forms of intimacy, homosexuals not only assume a kind of false consciousness with respect to their own desires and interests but also risk withdrawing their solidarity from the imagined community of sexual deviants, leaving its queerer members exposed to more intense stigma and hardship. Sexual stigma, Warner argued, perpetuated the dynamics of shame and denial fueling the hiv/ aids epidemic among gay men.35</w:t>
      </w:r>
    </w:p>
    <w:p w14:paraId="6E4A8ABB" w14:textId="77777777" w:rsidR="00E25B6D" w:rsidRDefault="00E25B6D" w:rsidP="00E25B6D">
      <w:r w:rsidRPr="00C71834">
        <w:rPr>
          <w:rStyle w:val="StyleUnderline"/>
          <w:highlight w:val="yellow"/>
        </w:rPr>
        <w:t xml:space="preserve">Although Warner’s definition of “queer” is </w:t>
      </w:r>
      <w:r w:rsidRPr="00C71834">
        <w:rPr>
          <w:rStyle w:val="Emphasis"/>
          <w:highlight w:val="yellow"/>
        </w:rPr>
        <w:t>expressly non-identitarian</w:t>
      </w:r>
      <w:r>
        <w:t xml:space="preserve">— </w:t>
      </w:r>
      <w:r w:rsidRPr="00C71834">
        <w:rPr>
          <w:highlight w:val="yellow"/>
        </w:rPr>
        <w:t>e</w:t>
      </w:r>
      <w:r w:rsidRPr="00C71834">
        <w:rPr>
          <w:rStyle w:val="StyleUnderline"/>
          <w:highlight w:val="yellow"/>
        </w:rPr>
        <w:t xml:space="preserve">mphasizing </w:t>
      </w:r>
      <w:r w:rsidRPr="00C71834">
        <w:rPr>
          <w:rStyle w:val="Emphasis"/>
          <w:highlight w:val="yellow"/>
        </w:rPr>
        <w:t>alternative social architectures for intimacy</w:t>
      </w:r>
      <w:r w:rsidRPr="00C71834">
        <w:rPr>
          <w:rStyle w:val="StyleUnderline"/>
          <w:highlight w:val="yellow"/>
        </w:rPr>
        <w:t xml:space="preserve"> rather than psychological senses of self</w:t>
      </w:r>
      <w:r>
        <w:t>—</w:t>
      </w:r>
      <w:r w:rsidRPr="00FD23D6">
        <w:rPr>
          <w:rStyle w:val="StyleUnderline"/>
        </w:rPr>
        <w:t>h</w:t>
      </w:r>
      <w:r w:rsidRPr="00C71834">
        <w:rPr>
          <w:rStyle w:val="StyleUnderline"/>
          <w:highlight w:val="yellow"/>
        </w:rPr>
        <w:t xml:space="preserve">is argument still appeals to some </w:t>
      </w:r>
      <w:r w:rsidRPr="00C71834">
        <w:rPr>
          <w:rStyle w:val="Emphasis"/>
          <w:highlight w:val="yellow"/>
        </w:rPr>
        <w:t>vital queer essence</w:t>
      </w:r>
      <w:r w:rsidRPr="00C71834">
        <w:rPr>
          <w:rStyle w:val="StyleUnderline"/>
          <w:highlight w:val="yellow"/>
        </w:rPr>
        <w:t xml:space="preserve"> that would be </w:t>
      </w:r>
      <w:r w:rsidRPr="00C71834">
        <w:rPr>
          <w:rStyle w:val="Emphasis"/>
          <w:highlight w:val="yellow"/>
        </w:rPr>
        <w:t>existentially at stake</w:t>
      </w:r>
      <w:r w:rsidRPr="00C71834">
        <w:rPr>
          <w:rStyle w:val="StyleUnderline"/>
          <w:highlight w:val="yellow"/>
        </w:rPr>
        <w:t xml:space="preserve"> in the politics of respectability</w:t>
      </w:r>
      <w:r w:rsidRPr="00FD23D6">
        <w:rPr>
          <w:rStyle w:val="StyleUnderline"/>
        </w:rPr>
        <w:t>.</w:t>
      </w:r>
      <w:r>
        <w:t xml:space="preserve"> By identifying queer belonging as a language community attached to historical cultural forms, structures of feeling, and architectures of interaction, </w:t>
      </w:r>
      <w:r w:rsidRPr="00C71834">
        <w:rPr>
          <w:rStyle w:val="StyleUnderline"/>
          <w:highlight w:val="yellow"/>
        </w:rPr>
        <w:t xml:space="preserve">The Trouble with Normal appears, at turns, </w:t>
      </w:r>
      <w:r w:rsidRPr="00C71834">
        <w:rPr>
          <w:rStyle w:val="Emphasis"/>
          <w:highlight w:val="yellow"/>
        </w:rPr>
        <w:t>nostalgic for the weakening forms of bourgeois power t</w:t>
      </w:r>
      <w:r w:rsidRPr="00C71834">
        <w:rPr>
          <w:rStyle w:val="StyleUnderline"/>
          <w:highlight w:val="yellow"/>
        </w:rPr>
        <w:t xml:space="preserve">hat formed the </w:t>
      </w:r>
      <w:r w:rsidRPr="00C71834">
        <w:rPr>
          <w:rStyle w:val="Emphasis"/>
          <w:highlight w:val="yellow"/>
        </w:rPr>
        <w:t>counterpart of a resistant queer culture</w:t>
      </w:r>
      <w:r>
        <w:t xml:space="preserve">. While various wellsprings of queer counterculture, admittedly, were mercilessly paved over in the long march toward constituting a palatable, media-friendly image for the achievement of gay rights, the zero-sum logic of representational struggles posited by Warner is forced. </w:t>
      </w:r>
      <w:r w:rsidRPr="00C71834">
        <w:rPr>
          <w:rStyle w:val="StyleUnderline"/>
          <w:highlight w:val="yellow"/>
        </w:rPr>
        <w:t>It isn’t clear that the bid of some gay and lesbian people for normalcy must necessarily come at the expense of more subaltern queer cultures</w:t>
      </w:r>
      <w:r>
        <w:t xml:space="preserve">, however much this bid rep- resents an attempt to establish distance from these cultures. Warner’s accounts of struggles to overcome the stigmatization of hiv/aids and of the gentrification and policing of historically gay neighborhoods make some of these concerns more concrete; however, the phenomena in question are not directly attributable to homophobia. </w:t>
      </w:r>
      <w:r w:rsidRPr="00C71834">
        <w:rPr>
          <w:rStyle w:val="StyleUnderline"/>
          <w:highlight w:val="yellow"/>
        </w:rPr>
        <w:t>Debt-financed real estate speculation</w:t>
      </w:r>
      <w:r>
        <w:t xml:space="preserve">, the preponderance of </w:t>
      </w:r>
      <w:r w:rsidRPr="00C71834">
        <w:rPr>
          <w:rStyle w:val="StyleUnderline"/>
          <w:highlight w:val="yellow"/>
        </w:rPr>
        <w:t>low-wage service sector labor</w:t>
      </w:r>
      <w:r>
        <w:t xml:space="preserve">, and </w:t>
      </w:r>
      <w:r w:rsidRPr="00C71834">
        <w:rPr>
          <w:rStyle w:val="StyleUnderline"/>
          <w:highlight w:val="yellow"/>
        </w:rPr>
        <w:t>a general politics of slow death have produced socioeconomic phenomena</w:t>
      </w:r>
      <w:r w:rsidRPr="00FD23D6">
        <w:rPr>
          <w:rStyle w:val="StyleUnderline"/>
        </w:rPr>
        <w:t xml:space="preserve"> </w:t>
      </w:r>
      <w:r>
        <w:t xml:space="preserve">and forms of </w:t>
      </w:r>
      <w:r w:rsidRPr="00C71834">
        <w:rPr>
          <w:rStyle w:val="Emphasis"/>
          <w:highlight w:val="yellow"/>
        </w:rPr>
        <w:t>disempowered political subjectivity</w:t>
      </w:r>
      <w:r w:rsidRPr="00C71834">
        <w:rPr>
          <w:rStyle w:val="StyleUnderline"/>
          <w:highlight w:val="yellow"/>
        </w:rPr>
        <w:t xml:space="preserve"> </w:t>
      </w:r>
      <w:r w:rsidRPr="00C71834">
        <w:rPr>
          <w:rStyle w:val="Emphasis"/>
          <w:highlight w:val="yellow"/>
        </w:rPr>
        <w:t>not limited to</w:t>
      </w:r>
      <w:r>
        <w:t xml:space="preserve"> what Warner defines as </w:t>
      </w:r>
      <w:r w:rsidRPr="00C71834">
        <w:rPr>
          <w:rStyle w:val="Emphasis"/>
          <w:highlight w:val="yellow"/>
        </w:rPr>
        <w:t>queer culture</w:t>
      </w:r>
      <w:r>
        <w:t>. As Lauren Berlant writes, “the temporality of the work- day, the debt cycle, and consumer practice and fantasy” are crucial to understanding “scandals of appetite—along with food, there’s sex, smoking, shopping, and drinking as sites of moral disapprobation, social policy, and self-medication.”36</w:t>
      </w:r>
    </w:p>
    <w:p w14:paraId="3CB908F7" w14:textId="77777777" w:rsidR="00E25B6D" w:rsidRDefault="00E25B6D" w:rsidP="00E25B6D">
      <w:r w:rsidRPr="00FD23D6">
        <w:rPr>
          <w:rStyle w:val="StyleUnderline"/>
        </w:rPr>
        <w:t xml:space="preserve">Warner’s attack on liberalism from </w:t>
      </w:r>
      <w:r w:rsidRPr="00C71834">
        <w:rPr>
          <w:rStyle w:val="StyleUnderline"/>
          <w:highlight w:val="yellow"/>
        </w:rPr>
        <w:t>the standpoint of</w:t>
      </w:r>
      <w:r w:rsidRPr="00FD23D6">
        <w:rPr>
          <w:rStyle w:val="StyleUnderline"/>
        </w:rPr>
        <w:t xml:space="preserve"> “</w:t>
      </w:r>
      <w:r w:rsidRPr="00C71834">
        <w:rPr>
          <w:rStyle w:val="StyleUnderline"/>
          <w:highlight w:val="yellow"/>
        </w:rPr>
        <w:t>queer counterpublics</w:t>
      </w:r>
      <w:r w:rsidRPr="00FD23D6">
        <w:rPr>
          <w:rStyle w:val="StyleUnderline"/>
        </w:rPr>
        <w:t xml:space="preserve">” </w:t>
      </w:r>
      <w:r w:rsidRPr="00C71834">
        <w:rPr>
          <w:rStyle w:val="StyleUnderline"/>
          <w:highlight w:val="yellow"/>
        </w:rPr>
        <w:t>is</w:t>
      </w:r>
      <w:r w:rsidRPr="00FD23D6">
        <w:rPr>
          <w:rStyle w:val="StyleUnderline"/>
        </w:rPr>
        <w:t xml:space="preserve"> actually </w:t>
      </w:r>
      <w:r w:rsidRPr="00C71834">
        <w:rPr>
          <w:rStyle w:val="StyleUnderline"/>
          <w:highlight w:val="yellow"/>
        </w:rPr>
        <w:t>driven by</w:t>
      </w:r>
      <w:r w:rsidRPr="00C71834">
        <w:rPr>
          <w:highlight w:val="yellow"/>
        </w:rPr>
        <w:t xml:space="preserve"> </w:t>
      </w:r>
      <w:r w:rsidRPr="00C71834">
        <w:rPr>
          <w:rStyle w:val="StyleUnderline"/>
          <w:highlight w:val="yellow"/>
        </w:rPr>
        <w:t>a</w:t>
      </w:r>
      <w:r>
        <w:t xml:space="preserve"> more </w:t>
      </w:r>
      <w:r w:rsidRPr="00C71834">
        <w:rPr>
          <w:rStyle w:val="StyleUnderline"/>
          <w:highlight w:val="yellow"/>
        </w:rPr>
        <w:t>philosophical concern</w:t>
      </w:r>
      <w:r>
        <w:t xml:space="preserve"> (indebted to Arendt) </w:t>
      </w:r>
      <w:r w:rsidRPr="00C71834">
        <w:rPr>
          <w:rStyle w:val="StyleUnderline"/>
          <w:highlight w:val="yellow"/>
        </w:rPr>
        <w:t>that human capacities are endangered</w:t>
      </w:r>
      <w:r w:rsidRPr="00FD23D6">
        <w:rPr>
          <w:rStyle w:val="StyleUnderline"/>
        </w:rPr>
        <w:t xml:space="preserve"> by modern forms of </w:t>
      </w:r>
      <w:r w:rsidRPr="00C71834">
        <w:rPr>
          <w:rStyle w:val="StyleUnderline"/>
          <w:highlight w:val="yellow"/>
        </w:rPr>
        <w:t>private individualism</w:t>
      </w:r>
      <w:r w:rsidRPr="00C71834">
        <w:rPr>
          <w:highlight w:val="yellow"/>
        </w:rPr>
        <w:t>.</w:t>
      </w:r>
      <w:r>
        <w:t xml:space="preserve"> </w:t>
      </w:r>
      <w:r w:rsidRPr="00C71834">
        <w:rPr>
          <w:rStyle w:val="StyleUnderline"/>
          <w:highlight w:val="yellow"/>
        </w:rPr>
        <w:t>The politics of marriage</w:t>
      </w:r>
      <w:r>
        <w:t xml:space="preserve">, according to this view, </w:t>
      </w:r>
      <w:r w:rsidRPr="00FD23D6">
        <w:rPr>
          <w:rStyle w:val="StyleUnderline"/>
        </w:rPr>
        <w:t>ab</w:t>
      </w:r>
      <w:r w:rsidRPr="00C71834">
        <w:rPr>
          <w:rStyle w:val="StyleUnderline"/>
          <w:highlight w:val="yellow"/>
        </w:rPr>
        <w:t xml:space="preserve">andons a </w:t>
      </w:r>
      <w:r w:rsidRPr="00C71834">
        <w:rPr>
          <w:rStyle w:val="Emphasis"/>
          <w:highlight w:val="yellow"/>
        </w:rPr>
        <w:t>queer vita activa</w:t>
      </w:r>
      <w:r w:rsidRPr="00C71834">
        <w:rPr>
          <w:rStyle w:val="StyleUnderline"/>
          <w:highlight w:val="yellow"/>
        </w:rPr>
        <w:t xml:space="preserve"> of “</w:t>
      </w:r>
      <w:r w:rsidRPr="00C71834">
        <w:rPr>
          <w:rStyle w:val="Emphasis"/>
          <w:highlight w:val="yellow"/>
        </w:rPr>
        <w:t>world making</w:t>
      </w:r>
      <w:r w:rsidRPr="00C71834">
        <w:rPr>
          <w:rStyle w:val="StyleUnderline"/>
          <w:highlight w:val="yellow"/>
        </w:rPr>
        <w:t xml:space="preserve">” for a </w:t>
      </w:r>
      <w:r w:rsidRPr="00C71834">
        <w:rPr>
          <w:rStyle w:val="Emphasis"/>
          <w:highlight w:val="yellow"/>
        </w:rPr>
        <w:t>familial model</w:t>
      </w:r>
      <w:r w:rsidRPr="00C71834">
        <w:rPr>
          <w:rStyle w:val="StyleUnderline"/>
          <w:highlight w:val="yellow"/>
        </w:rPr>
        <w:t xml:space="preserve"> of coupling and national membership</w:t>
      </w:r>
      <w:r>
        <w:t xml:space="preserve">.37 </w:t>
      </w:r>
      <w:r w:rsidRPr="00FD23D6">
        <w:rPr>
          <w:rStyle w:val="StyleUnderline"/>
        </w:rPr>
        <w:t>Warner’s argument on behalf of these queer communities</w:t>
      </w:r>
      <w:r>
        <w:t xml:space="preserve"> in the late twentieth century </w:t>
      </w:r>
      <w:r w:rsidRPr="00FD23D6">
        <w:rPr>
          <w:rStyle w:val="StyleUnderline"/>
        </w:rPr>
        <w:t>thus appealed to the republican ideals</w:t>
      </w:r>
      <w:r>
        <w:t xml:space="preserve"> that formed the basis of Hans Blüher’s defense of the erotic culture of Wilhelmine Männer- bund at the start of the century. Whether or not one accepts Warner’s terms or the mutual exclusivity of world making and private coupling—it could be convincingly argued that </w:t>
      </w:r>
      <w:r w:rsidRPr="00C71834">
        <w:rPr>
          <w:rStyle w:val="StyleUnderline"/>
          <w:highlight w:val="yellow"/>
        </w:rPr>
        <w:t>the very cultural practices he cites are</w:t>
      </w:r>
      <w:r>
        <w:t xml:space="preserve"> </w:t>
      </w:r>
      <w:r w:rsidRPr="00C71834">
        <w:rPr>
          <w:rStyle w:val="StyleUnderline"/>
          <w:highlight w:val="yellow"/>
        </w:rPr>
        <w:t>formations of queer kinship</w:t>
      </w:r>
      <w:r>
        <w:t xml:space="preserve">, or </w:t>
      </w:r>
      <w:r w:rsidRPr="00FD23D6">
        <w:rPr>
          <w:rStyle w:val="StyleUnderline"/>
        </w:rPr>
        <w:t>semipublics</w:t>
      </w:r>
      <w:r>
        <w:t>, rather than the paragons of the active republican life that Arendt and Blüher had in mind—</w:t>
      </w:r>
      <w:r w:rsidRPr="00C71834">
        <w:rPr>
          <w:rStyle w:val="StyleUnderline"/>
          <w:highlight w:val="yellow"/>
        </w:rPr>
        <w:t xml:space="preserve">this </w:t>
      </w:r>
      <w:r w:rsidRPr="00C71834">
        <w:rPr>
          <w:rStyle w:val="Emphasis"/>
          <w:highlight w:val="yellow"/>
        </w:rPr>
        <w:t>romantic conception of human subjectivity</w:t>
      </w:r>
      <w:r w:rsidRPr="00C71834">
        <w:rPr>
          <w:rStyle w:val="StyleUnderline"/>
          <w:highlight w:val="yellow"/>
        </w:rPr>
        <w:t xml:space="preserve"> cannot grasp how homosexuality had already been captured by alienated private individualism,</w:t>
      </w:r>
      <w:r w:rsidRPr="00C71834">
        <w:rPr>
          <w:highlight w:val="yellow"/>
        </w:rPr>
        <w:t xml:space="preserve"> </w:t>
      </w:r>
      <w:r w:rsidRPr="00C71834">
        <w:rPr>
          <w:rStyle w:val="Emphasis"/>
          <w:highlight w:val="yellow"/>
        </w:rPr>
        <w:t>especially</w:t>
      </w:r>
      <w:r>
        <w:t xml:space="preserve"> during gay </w:t>
      </w:r>
      <w:r w:rsidRPr="00C71834">
        <w:rPr>
          <w:rStyle w:val="Emphasis"/>
          <w:highlight w:val="yellow"/>
        </w:rPr>
        <w:t>liberation</w:t>
      </w:r>
      <w:r>
        <w:t xml:space="preserve">.38 It cannot seriously grapple with the dedifferentiation of public and private that informed both Habermas’s and Arendt’s assessments of contemporary culture. </w:t>
      </w:r>
      <w:r w:rsidRPr="00C71834">
        <w:rPr>
          <w:rStyle w:val="StyleUnderline"/>
          <w:highlight w:val="yellow"/>
        </w:rPr>
        <w:t>The capture of homosexuality by alienated private individualism</w:t>
      </w:r>
      <w:r>
        <w:t xml:space="preserve"> and the blurring of public and private spheres implied by it </w:t>
      </w:r>
      <w:r w:rsidRPr="00C71834">
        <w:rPr>
          <w:rStyle w:val="StyleUnderline"/>
          <w:highlight w:val="yellow"/>
        </w:rPr>
        <w:t xml:space="preserve">formed necessary preconditions for a </w:t>
      </w:r>
      <w:r w:rsidRPr="00C71834">
        <w:rPr>
          <w:rStyle w:val="Emphasis"/>
          <w:highlight w:val="yellow"/>
        </w:rPr>
        <w:t>movement politicizing sexuality</w:t>
      </w:r>
      <w:r>
        <w:t>.39 The historical establishment and decomposition of the bourgeois public sphere were both crucial developments for the social development of the category of homosexuality.</w:t>
      </w:r>
    </w:p>
    <w:p w14:paraId="2199CE43" w14:textId="77777777" w:rsidR="00E25B6D" w:rsidRDefault="00E25B6D" w:rsidP="00E25B6D">
      <w:r>
        <w:t xml:space="preserve">At its Enlightenment inception, the notion of the individual or private person was advanced by juridical reformers as a limit on state power in the revolutionary struggle of the bourgeoisie against the ancien régime. </w:t>
      </w:r>
      <w:r w:rsidRPr="00FD23D6">
        <w:rPr>
          <w:rStyle w:val="StyleUnderline"/>
        </w:rPr>
        <w:t xml:space="preserve">Liberal thinking thus made private individuals the site, however fictional, of a generic humanity and the seat of natural rights </w:t>
      </w:r>
      <w:r w:rsidRPr="00FD23D6">
        <w:t>that represented, at</w:t>
      </w:r>
      <w:r>
        <w:t xml:space="preserve"> least theoretically, universal claims that could be made on the state. An increasing division of labor enabled individuals of certain classes to elaborate a private life that in turn became the basis for the performance of a personality for a wider public sphere.40 This </w:t>
      </w:r>
      <w:r w:rsidRPr="00C71834">
        <w:rPr>
          <w:rStyle w:val="StyleUnderline"/>
          <w:highlight w:val="yellow"/>
        </w:rPr>
        <w:t>historical expansion of selfhood</w:t>
      </w:r>
      <w:r>
        <w:t xml:space="preserve"> in the late eighteenth and early nineteenth centuries, </w:t>
      </w:r>
      <w:r w:rsidRPr="00FD23D6">
        <w:rPr>
          <w:rStyle w:val="StyleUnderline"/>
        </w:rPr>
        <w:t>an</w:t>
      </w:r>
      <w:r w:rsidRPr="00C71834">
        <w:rPr>
          <w:rStyle w:val="StyleUnderline"/>
          <w:highlight w:val="yellow"/>
        </w:rPr>
        <w:t xml:space="preserve">d its </w:t>
      </w:r>
      <w:r w:rsidRPr="00C71834">
        <w:rPr>
          <w:rStyle w:val="Emphasis"/>
          <w:highlight w:val="yellow"/>
        </w:rPr>
        <w:t>displacement</w:t>
      </w:r>
      <w:r w:rsidRPr="00C71834">
        <w:rPr>
          <w:rStyle w:val="StyleUnderline"/>
          <w:highlight w:val="yellow"/>
        </w:rPr>
        <w:t xml:space="preserve"> of</w:t>
      </w:r>
      <w:r w:rsidRPr="00FD23D6">
        <w:rPr>
          <w:rStyle w:val="StyleUnderline"/>
        </w:rPr>
        <w:t xml:space="preserve"> </w:t>
      </w:r>
      <w:r>
        <w:t xml:space="preserve">an older form of </w:t>
      </w:r>
      <w:r w:rsidRPr="00C71834">
        <w:rPr>
          <w:rStyle w:val="Emphasis"/>
          <w:highlight w:val="yellow"/>
        </w:rPr>
        <w:t>representative publicness</w:t>
      </w:r>
      <w:r w:rsidRPr="00C71834">
        <w:rPr>
          <w:highlight w:val="yellow"/>
        </w:rPr>
        <w:t xml:space="preserve">, </w:t>
      </w:r>
      <w:r w:rsidRPr="00C71834">
        <w:rPr>
          <w:rStyle w:val="StyleUnderline"/>
          <w:highlight w:val="yellow"/>
        </w:rPr>
        <w:t>formed necessary preconditions for the kind of intimacies and institutions associated with normative bourgeois family life and those of a homosexual identity</w:t>
      </w:r>
      <w:r>
        <w:t>.</w:t>
      </w:r>
    </w:p>
    <w:p w14:paraId="248AB4B6" w14:textId="77777777" w:rsidR="00E25B6D" w:rsidRDefault="00E25B6D" w:rsidP="00E25B6D">
      <w:r>
        <w:t>The enjoyment of time away from work and the free development of the human personality was a privilege resulting from one’s position in the division of labor. Bourgeois women were, for this reason, the largest reading publics of the French novel.41 This subjective freedom for some individuals rested on the exploitation of others in brutal working conditions that kept workers just above abject poverty and prevented the free development of their human potential. Bourgeois male homosexual self-understanding was inseparable from the fear of losing this privileged status in the division of labor. These men subjectivized the incompatibility of their desires with pre- vailing standards and institutions of respectability. This sometimes led to scandals and unseemly forms of solidarity with criminal classes, or to more socially acceptable concerns for the public welfare of working-class boys (or girls, in the case of female-identified bourgeois women in the settlement house movement).42</w:t>
      </w:r>
    </w:p>
    <w:p w14:paraId="784371D2" w14:textId="77777777" w:rsidR="00E25B6D" w:rsidRDefault="00E25B6D" w:rsidP="00E25B6D">
      <w:r>
        <w:t>The defeat of sodomy laws throughout the advanced capitalist world comes as a late liberal development of the idea of the private person as a limitation on state power, one positing sexual activities once considered revolting to bourgeois society as potentially universal and requiring protection against state incursions, one perhaps worthy of the officially sanctioned status of marriage. It is supremely appropriate that utilitarian philosopher Jeremy Bentham gave this liberal demand its birth certificate. “Offenses against One’s Self,” composed by Bentham around 1785 but never published, poses the paradox of the formal legal recognition of homosexuality nearly two centuries before the debate between Sullivan and Warner:</w:t>
      </w:r>
    </w:p>
    <w:p w14:paraId="4E727EF9" w14:textId="77777777" w:rsidR="00E25B6D" w:rsidRDefault="00E25B6D" w:rsidP="00E25B6D">
      <w:r>
        <w:t>The persecution [pederasts] meet with from all quarters, whether deservedly or not, has the effect in this instance which persecution has and must have more or less in all instances, the effect of rendering those persons who are the objects of it more attached than they would otherwise be to the practise it proscribes. It renders them the more attached to one another, sympathy of itself having a powerful tendency, independent of all other motives, to attach a man to his own companions in misfortune. This sympathy has at the same time a powerful tendency to beget a proportional antipathy even towards all such persons as appear to be involuntary, much more to such as appear to be the voluntary, authors of such misfortune. When a man is made to suffer it is enough on all other occasions to beget in him a prejudice against those by whose means or even for whose sake he is made to suffer. When the hand of every man is against a person, his hand, or his heart at least, will naturally be against every man.43</w:t>
      </w:r>
    </w:p>
    <w:p w14:paraId="197DEFB3" w14:textId="77777777" w:rsidR="00E25B6D" w:rsidRDefault="00E25B6D" w:rsidP="00E25B6D">
      <w:r>
        <w:t xml:space="preserve">The structures of feeling that once attached men with same-sex desires to one another and propelled them toward certain kinds of antipathy for the state and for trappings of bourgeois life were to a large extent products of shared suffering and outlaw status. </w:t>
      </w:r>
      <w:r w:rsidRPr="003E2F59">
        <w:rPr>
          <w:rStyle w:val="StyleUnderline"/>
          <w:highlight w:val="yellow"/>
        </w:rPr>
        <w:t>Homosexual enclaves were established in capital and port cities central to mobilizations for the First World War</w:t>
      </w:r>
      <w:r w:rsidRPr="00FD23D6">
        <w:rPr>
          <w:rStyle w:val="StyleUnderline"/>
        </w:rPr>
        <w:t>,</w:t>
      </w:r>
      <w:r>
        <w:t xml:space="preserve"> and </w:t>
      </w:r>
      <w:r w:rsidRPr="003E2F59">
        <w:rPr>
          <w:rStyle w:val="StyleUnderline"/>
          <w:highlight w:val="yellow"/>
        </w:rPr>
        <w:t>repressive measures increased over the course of the Second World War to rein in this socially visible sexual deviancy</w:t>
      </w:r>
      <w:r>
        <w:t xml:space="preserve">. </w:t>
      </w:r>
      <w:r w:rsidRPr="003E2F59">
        <w:rPr>
          <w:rStyle w:val="StyleUnderline"/>
          <w:highlight w:val="yellow"/>
        </w:rPr>
        <w:t>Senses of belonging thus intensified into a sexual identity and political consciousness seeking redress against such harms</w:t>
      </w:r>
      <w:r w:rsidRPr="003E2F59">
        <w:rPr>
          <w:highlight w:val="yellow"/>
        </w:rPr>
        <w:t>.</w:t>
      </w:r>
      <w:r>
        <w:t xml:space="preserve"> </w:t>
      </w:r>
    </w:p>
    <w:p w14:paraId="0F616652" w14:textId="77777777" w:rsidR="00E25B6D" w:rsidRDefault="00E25B6D" w:rsidP="00E25B6D"/>
    <w:p w14:paraId="269F056C" w14:textId="77777777" w:rsidR="00E25B6D" w:rsidRDefault="00E25B6D" w:rsidP="00E25B6D">
      <w:r>
        <w:t>The achievement of formal legal equality and general social acceptance may weaken these structures of belonging and cross-class solidarity, as these may undermine the historical basis for a shared homo- sexual grievance.</w:t>
      </w:r>
    </w:p>
    <w:p w14:paraId="3D9FCB76" w14:textId="77777777" w:rsidR="00E25B6D" w:rsidRDefault="00E25B6D" w:rsidP="00E25B6D">
      <w:r>
        <w:t>A profound structural transformation has accompanied the increasing social acceptance of homosexuality, forming an essential condition of its possibility. Warner’s own reading of Habermas acknowledges this transformation but demurs as to what possibilities, if any, it may offer to queer cultures, reducing the matter to a question of whether decentralized technologies can counter the force of an increasing capitalization of media.44 Habermas identified the present dedifferentiation of the public and private spheres as a “refeudalization” in which institutions of public welfare increasingly serve the apparent needs once met by private family units and publics assume strange new dimensions of private closeness by abandoning disinterested rational-critical debate in favor of a public culture of feeling, opinion polls, focus groups, and the now ubiquitous personality pageant of social media.45 Weakened family units and the advent of a semipublic, semiprivate gray zone together constituted, as Warner writes, “the context of modern social movements, including identity politics,” precisely because “movements around gender and sexuality do not always conform to the model of ‘rational-critical debate.’”46 In addition to the ability of identity politics to navigate new cultures of public feeling, the dedifferentiation of public and private eliminated the very basis for bourgeois moral hegemony.</w:t>
      </w:r>
    </w:p>
    <w:p w14:paraId="364D55CB" w14:textId="77777777" w:rsidR="00E25B6D" w:rsidRDefault="00E25B6D" w:rsidP="00E25B6D">
      <w:r w:rsidRPr="003E2F59">
        <w:rPr>
          <w:rStyle w:val="StyleUnderline"/>
          <w:highlight w:val="yellow"/>
        </w:rPr>
        <w:t xml:space="preserve">Warner’s catastrophism concerning the threatened institutions of queer culture relies on a </w:t>
      </w:r>
      <w:r w:rsidRPr="003E2F59">
        <w:rPr>
          <w:rStyle w:val="Emphasis"/>
          <w:highlight w:val="yellow"/>
        </w:rPr>
        <w:t>hypertrophied vision of “heteronormativity</w:t>
      </w:r>
      <w:r w:rsidRPr="003E2F59">
        <w:rPr>
          <w:highlight w:val="yellow"/>
        </w:rPr>
        <w:t xml:space="preserve">” </w:t>
      </w:r>
      <w:r w:rsidRPr="003E2F59">
        <w:rPr>
          <w:rStyle w:val="StyleUnderline"/>
          <w:highlight w:val="yellow"/>
        </w:rPr>
        <w:t xml:space="preserve">at a moment when </w:t>
      </w:r>
      <w:r w:rsidRPr="003E2F59">
        <w:rPr>
          <w:rStyle w:val="Emphasis"/>
          <w:highlight w:val="yellow"/>
        </w:rPr>
        <w:t>all signs point toward an epochal decline</w:t>
      </w:r>
      <w:r w:rsidRPr="003E2F59">
        <w:rPr>
          <w:rStyle w:val="StyleUnderline"/>
          <w:highlight w:val="yellow"/>
        </w:rPr>
        <w:t xml:space="preserve"> in the </w:t>
      </w:r>
      <w:r w:rsidRPr="003E2F59">
        <w:rPr>
          <w:rStyle w:val="Emphasis"/>
          <w:highlight w:val="yellow"/>
        </w:rPr>
        <w:t>power of the family to shape human subjectivity</w:t>
      </w:r>
      <w:r w:rsidRPr="003E2F59">
        <w:rPr>
          <w:rStyle w:val="StyleUnderline"/>
          <w:highlight w:val="yellow"/>
        </w:rPr>
        <w:t xml:space="preserve"> as it did at the height of bourgeois culture or during the generalization of the Fordist nuclear family.</w:t>
      </w:r>
      <w:r>
        <w:t xml:space="preserve"> The relation of this tendency to queer culture and life stories is obscured by the fact that, as the family evanesces into a more diffuse structure, media technologies interpellate children as sexual subjects at increasingly younger ages. The family’s social importance thus exists in inverse proportion to its narrative function as a backdrop for stories of sexual awakening. Here, too, the situation is a muddle. </w:t>
      </w:r>
      <w:r w:rsidRPr="003E2F59">
        <w:rPr>
          <w:rStyle w:val="StyleUnderline"/>
          <w:highlight w:val="yellow"/>
        </w:rPr>
        <w:t>The lack of economic opportunities has prolonged various kinds of family dependency</w:t>
      </w:r>
      <w:r w:rsidRPr="003E2F59">
        <w:rPr>
          <w:highlight w:val="yellow"/>
        </w:rPr>
        <w:t xml:space="preserve">, </w:t>
      </w:r>
      <w:r w:rsidRPr="003E2F59">
        <w:rPr>
          <w:rStyle w:val="StyleUnderline"/>
          <w:highlight w:val="yellow"/>
        </w:rPr>
        <w:t>signaling both a failure of capitalist social relations to reproduce normative family structures from one generation to the next and a continued, spectral existence of families formed in better economic times</w:t>
      </w:r>
      <w:r w:rsidRPr="00FD23D6">
        <w:rPr>
          <w:rStyle w:val="StyleUnderline"/>
        </w:rPr>
        <w:t>.</w:t>
      </w:r>
    </w:p>
    <w:p w14:paraId="4FE1241D" w14:textId="77777777" w:rsidR="00E25B6D" w:rsidRDefault="00E25B6D" w:rsidP="00E25B6D">
      <w:r>
        <w:t xml:space="preserve">This “refeudalization” of postmodern societies accounts for the resonance of the early modern period with queer theory, including Warner’s flirtation with a republican basis for opposing neoliberalism. Early modern forms of sexual subjectivity were both protocapitalist and nonbourgeois, producing self-conceptions that were not yet saturated by bourgeois conceits but nonetheless dependent on markets and new forms of waged labor. </w:t>
      </w:r>
      <w:r w:rsidRPr="003E2F59">
        <w:rPr>
          <w:rStyle w:val="StyleUnderline"/>
          <w:highlight w:val="yellow"/>
        </w:rPr>
        <w:t>Grasping such historical phenomena requires questioning historical thinking based on models of progressive development or of discontinuous breaks</w:t>
      </w:r>
      <w:r w:rsidRPr="003E2F59">
        <w:rPr>
          <w:highlight w:val="yellow"/>
        </w:rPr>
        <w:t>—</w:t>
      </w:r>
      <w:r w:rsidRPr="003E2F59">
        <w:rPr>
          <w:rStyle w:val="Emphasis"/>
          <w:highlight w:val="yellow"/>
        </w:rPr>
        <w:t>models that were</w:t>
      </w:r>
      <w:r w:rsidRPr="00FD23D6">
        <w:rPr>
          <w:rStyle w:val="StyleUnderline"/>
        </w:rPr>
        <w:t xml:space="preserve"> </w:t>
      </w:r>
      <w:r w:rsidRPr="00FD23D6">
        <w:t>themselves</w:t>
      </w:r>
      <w:r w:rsidRPr="00FD23D6">
        <w:rPr>
          <w:rStyle w:val="StyleUnderline"/>
        </w:rPr>
        <w:t xml:space="preserve"> </w:t>
      </w:r>
      <w:r w:rsidRPr="003E2F59">
        <w:rPr>
          <w:rStyle w:val="Emphasis"/>
          <w:highlight w:val="yellow"/>
        </w:rPr>
        <w:t>products of bourgeois societies</w:t>
      </w:r>
      <w:r>
        <w:t xml:space="preserve">—and exploring temporal relations more closely synced with the historic cycles of economic boom and bust in the Mediterranean littoral.47 </w:t>
      </w:r>
      <w:r w:rsidRPr="003E2F59">
        <w:rPr>
          <w:rStyle w:val="StyleUnderline"/>
          <w:highlight w:val="yellow"/>
        </w:rPr>
        <w:t>Developmentalist</w:t>
      </w:r>
      <w:r>
        <w:t xml:space="preserve"> and discontinuous </w:t>
      </w:r>
      <w:r w:rsidRPr="003E2F59">
        <w:rPr>
          <w:rStyle w:val="StyleUnderline"/>
          <w:highlight w:val="yellow"/>
        </w:rPr>
        <w:t>models of history were connected to particular bourgeois experiences of an interior self and life process</w:t>
      </w:r>
      <w:r>
        <w:t>, experiences bearing directly upon how one can conceive of sexuality and its history.</w:t>
      </w:r>
    </w:p>
    <w:p w14:paraId="0B333E6F" w14:textId="77777777" w:rsidR="00E25B6D" w:rsidRDefault="00E25B6D" w:rsidP="00E25B6D">
      <w:r>
        <w:t>Warner’s identification of “queer counterpublics” with “scenes of criminality” that produce “a common language of self-cultivation, shared knowledge and exchange of inwardness” could be enriched by making a connection between counterhegemonic queer activities or senses of belonging and a historically proletarian public sphere. Warner follows Habermas’s conceptualization and “leaves aside the plebeian public sphere as a variant that in a sense was suppressed in the historical process.”48 However, the suppression of a queer plebian counterpublic is precisely the problem Warner identifies in his polemic against Sullivan’s politics of homosexuality. The historical connection of queer counterpublics to the proletarian or plebeian public sphere could be articulated in neither the polemical context of The Trouble with Normal nor the abstract theoretical frame of the essays assembled in Publics and Counterpublics. An exploration of this theme would have required bringing these theoretical reflections back to bear on the his- tory of queer counterhegemonic participation in a plebeian public sphere or incursions on the bourgeois public sphere.49 Consideration of the “plebeian” character of the scene of male homosexuality—a sexual public made up of workers and heterogeneous urban lower classes, including elements of the bourgeoisie—would also account for the longer history of how this plebeian public was suppressed and eclipsed by a middle-class homosexual formation that became hegemonic.</w:t>
      </w:r>
    </w:p>
    <w:p w14:paraId="47EEF041" w14:textId="77777777" w:rsidR="00E25B6D" w:rsidRDefault="00E25B6D" w:rsidP="00E25B6D">
      <w:r>
        <w:t>Oskar Negt and Alexander Kluge’s critical reply to Habermas sought to rework his conceptualization to incorporate considerations of how the classical bourgeois public sphere was in fact a contingent “product” that actively concealed its own conditions of production. They discuss the ways in which proletarian experience was blocked temporally and spatially by conditions of work. In the concrete production process, workers interacted with partial objects of machines without any view of the whole, just as the life cycle of proletarian experience attenuated any coherent identity by compartmentalizing it into cycles of childhood, adolescence, and an adulthood hemmed in by the two forces of work and “the terrifying structure of the modern nuclear family.”50 By contrast, the amenities of bourgeois subject formation—stable forms of sexual subjectivity generated by the interiority of rooms, an epistolary subjectivity produced by letter writing, predictable patterns of domestic intimacy and separate beds and bedrooms for children and intimate partners—were completely foreign to the proletarian experiences of crowded boardinghouses; shared beds; institutions of confinement such as workhouses, prisons, brothels, labor camps, ships, and barracks; and irregular patterns of work and intimacy. Furthermore, what proletarian sexual subjectivity had to gain by publicizing itself—a meal or some other material exchange, life options however precarious, a modicum of pleasure in an otherwise brutalized existence—bourgeois sexual subjectivity had to lose: property, status, and marriageability.</w:t>
      </w:r>
    </w:p>
    <w:p w14:paraId="3483D5D7" w14:textId="77777777" w:rsidR="00E25B6D" w:rsidRDefault="00E25B6D" w:rsidP="00E25B6D">
      <w:r w:rsidRPr="003E2F59">
        <w:rPr>
          <w:rStyle w:val="StyleUnderline"/>
          <w:highlight w:val="yellow"/>
        </w:rPr>
        <w:t>Homosexuality has historically been an imagined community whose principles of belonging were based upon differing</w:t>
      </w:r>
      <w:r w:rsidRPr="00FD23D6">
        <w:rPr>
          <w:rStyle w:val="StyleUnderline"/>
        </w:rPr>
        <w:t>,</w:t>
      </w:r>
      <w:r>
        <w:t xml:space="preserve"> </w:t>
      </w:r>
      <w:r w:rsidRPr="00FD23D6">
        <w:t>perhaps</w:t>
      </w:r>
      <w:r w:rsidRPr="00FD23D6">
        <w:rPr>
          <w:rStyle w:val="StyleUnderline"/>
        </w:rPr>
        <w:t xml:space="preserve"> </w:t>
      </w:r>
      <w:r w:rsidRPr="003E2F59">
        <w:rPr>
          <w:rStyle w:val="StyleUnderline"/>
          <w:highlight w:val="yellow"/>
        </w:rPr>
        <w:t>fundamentally incompatible, self-understandings</w:t>
      </w:r>
      <w:r>
        <w:t xml:space="preserve">. Here it is necessary to part ways with </w:t>
      </w:r>
      <w:r w:rsidRPr="003E2F59">
        <w:rPr>
          <w:rStyle w:val="StyleUnderline"/>
          <w:highlight w:val="yellow"/>
        </w:rPr>
        <w:t>Warner’s</w:t>
      </w:r>
      <w:r>
        <w:t xml:space="preserve"> concept, for the Foucauldian assumption that “a </w:t>
      </w:r>
      <w:r w:rsidRPr="003E2F59">
        <w:rPr>
          <w:rStyle w:val="StyleUnderline"/>
          <w:highlight w:val="yellow"/>
        </w:rPr>
        <w:t>common language</w:t>
      </w:r>
      <w:r w:rsidRPr="003E2F59">
        <w:rPr>
          <w:highlight w:val="yellow"/>
        </w:rPr>
        <w:t xml:space="preserve">” </w:t>
      </w:r>
      <w:r w:rsidRPr="003E2F59">
        <w:rPr>
          <w:rStyle w:val="StyleUnderline"/>
          <w:highlight w:val="yellow"/>
        </w:rPr>
        <w:t>implies either “shared knowledge” or “exchanges of inwardness</w:t>
      </w:r>
      <w:r w:rsidRPr="003E2F59">
        <w:rPr>
          <w:highlight w:val="yellow"/>
        </w:rPr>
        <w:t xml:space="preserve">” </w:t>
      </w:r>
      <w:r w:rsidRPr="003E2F59">
        <w:rPr>
          <w:rStyle w:val="StyleUnderline"/>
          <w:highlight w:val="yellow"/>
        </w:rPr>
        <w:t>is based upon a story that attributed sweeping powers of subjective transformation to an intellectual formation of sexual science that never had the means of exerting such an influence over proletarian self-understandings.</w:t>
      </w:r>
      <w:r w:rsidRPr="00FD23D6">
        <w:rPr>
          <w:rStyle w:val="StyleUnderline"/>
        </w:rPr>
        <w:t xml:space="preserve"> </w:t>
      </w:r>
      <w:r>
        <w:t xml:space="preserve">Instead of making the bourgeois model of shared senses of interiority into the principle of group belonging, it is crucial to ask how criminal intimacies and cross-class encounters shaped multiple sexual subjectivities and principles of group cohesion and recognition by appropriating urban space in a struggle with forces seeking to impose a hegemonic moral order over such spaces. </w:t>
      </w:r>
      <w:r w:rsidRPr="003E2F59">
        <w:rPr>
          <w:rStyle w:val="StyleUnderline"/>
          <w:highlight w:val="yellow"/>
        </w:rPr>
        <w:t>Rather than viewing the private individual as the container of an inward-looking subjectivity, a critical approach seeks to understand how social space generated same-sex desires and sexual subjectivities that externalized themselves in the world</w:t>
      </w:r>
      <w:r>
        <w:t>.</w:t>
      </w:r>
    </w:p>
    <w:p w14:paraId="40AF65FB" w14:textId="77777777" w:rsidR="00E25B6D" w:rsidRDefault="00E25B6D" w:rsidP="00E25B6D">
      <w:pPr>
        <w:pStyle w:val="Heading4"/>
      </w:pPr>
      <w:r>
        <w:t xml:space="preserve">Only a frame of queer realism avoids the idealistic trap of phenomenology.  To denaturalize hegemonic versions of sexuality we should treat homonationalism as a </w:t>
      </w:r>
      <w:r w:rsidRPr="006B5320">
        <w:rPr>
          <w:u w:val="single"/>
        </w:rPr>
        <w:t>particular</w:t>
      </w:r>
      <w:r>
        <w:t xml:space="preserve"> historical form of sexual hegemony rather than a continuing background for generalized queerphobia.  </w:t>
      </w:r>
    </w:p>
    <w:p w14:paraId="23E835F6" w14:textId="77777777" w:rsidR="00E25B6D" w:rsidRDefault="00E25B6D" w:rsidP="00E25B6D">
      <w:r>
        <w:t xml:space="preserve">Christopher </w:t>
      </w:r>
      <w:r w:rsidRPr="006B76F3">
        <w:rPr>
          <w:rStyle w:val="Style13ptBold"/>
        </w:rPr>
        <w:t>CHITTY</w:t>
      </w:r>
      <w:r>
        <w:t xml:space="preserve"> PhD Candidate History of Consciousness @ UC Santa Cruz ’</w:t>
      </w:r>
      <w:r w:rsidRPr="006B76F3">
        <w:rPr>
          <w:rStyle w:val="Style13ptBold"/>
        </w:rPr>
        <w:t>20</w:t>
      </w:r>
      <w:r>
        <w:rPr>
          <w:rStyle w:val="Style13ptBold"/>
          <w:b w:val="0"/>
          <w:bCs w:val="0"/>
        </w:rPr>
        <w:t xml:space="preserve"> </w:t>
      </w:r>
      <w:r>
        <w:rPr>
          <w:rStyle w:val="Style13ptBold"/>
          <w:b w:val="0"/>
          <w:bCs w:val="0"/>
          <w:i/>
          <w:iCs/>
        </w:rPr>
        <w:t>Sexual Hegemony: Statecraft, Sodomy, and Capital in the Rise of the World System</w:t>
      </w:r>
      <w:r>
        <w:rPr>
          <w:rStyle w:val="Style13ptBold"/>
          <w:b w:val="0"/>
          <w:bCs w:val="0"/>
        </w:rPr>
        <w:t xml:space="preserve"> p. </w:t>
      </w:r>
      <w:r>
        <w:t>25-29</w:t>
      </w:r>
    </w:p>
    <w:p w14:paraId="1E6AE7CD" w14:textId="77777777" w:rsidR="00E25B6D" w:rsidRDefault="00E25B6D" w:rsidP="00E25B6D">
      <w:r>
        <w:t>Queer Realism</w:t>
      </w:r>
    </w:p>
    <w:p w14:paraId="064B5741" w14:textId="77777777" w:rsidR="00E25B6D" w:rsidRDefault="00E25B6D" w:rsidP="00E25B6D">
      <w:r>
        <w:t>A relationship of sexual hegemony exists wherever sexual norms benefiting a dominant social group shape the sexual conduct and self-understandings of other groups, whether or not they also stand to benefit from such norms and whether or not they can achieve them. Sexual norms operate at the level of aspirational fantasy and as a form of social status. Habituation to such norms has sometimes secured wealth and prestige for socially dominant groups and a wider sphere of influence for those in subaltern groups. Deviation from them has, at other times, altered these relations of force very little, and no strong relationship of sexual hegemony can be identified. Groups have achieved sexual hegemony with force and consent, repression and persuasion. At certain crucial points in its history, sexuality has provided a weapon for the strong and the weak in struggles for legitimacy and power.</w:t>
      </w:r>
    </w:p>
    <w:p w14:paraId="135EF96F" w14:textId="77777777" w:rsidR="00E25B6D" w:rsidRDefault="00E25B6D" w:rsidP="00E25B6D">
      <w:r>
        <w:t>Normalized sexual arrangements sometimes produced predictable, stable, and productive workforces, ensured national cohesion, and provided a rationale for extending state welfare assistance. Sexual norms also functioned in more oblique ways to impose a moral order upon public spaces and domestic arrangements, setting up sanitary geographies in which some bodies mattered and others didn’t. They have, at other times, been neutral with respect to these relations of power and matters of life and death.</w:t>
      </w:r>
    </w:p>
    <w:p w14:paraId="3D93E03B" w14:textId="77777777" w:rsidR="00E25B6D" w:rsidRDefault="00E25B6D" w:rsidP="00E25B6D">
      <w:r>
        <w:t>The problem of sexual hegemony: whether and how sexuality outside marriage and property relations congealed into opposition, defiance, or open antagonism toward socially dominant groups and their institutions. Put differently: How has sexual anarchy propped up such dominant groups and institutions by enhancing their prestige? How has marriage functioned to transmit property—and thus, the social dominance of one class over another—from generation to generation? How have the formation and dis- solution of sexual hegemonies been politically and economically necessary despite whatever moral hackles they raised?</w:t>
      </w:r>
    </w:p>
    <w:p w14:paraId="6D0E0728" w14:textId="77777777" w:rsidR="00E25B6D" w:rsidRDefault="00E25B6D" w:rsidP="00E25B6D">
      <w:r w:rsidRPr="003E2F59">
        <w:rPr>
          <w:rStyle w:val="StyleUnderline"/>
          <w:highlight w:val="yellow"/>
        </w:rPr>
        <w:t>I call my approach</w:t>
      </w:r>
      <w:r>
        <w:t xml:space="preserve"> to this very broad problem-field “</w:t>
      </w:r>
      <w:r w:rsidRPr="003E2F59">
        <w:rPr>
          <w:rStyle w:val="StyleUnderline"/>
          <w:highlight w:val="yellow"/>
        </w:rPr>
        <w:t xml:space="preserve">queer realism” for </w:t>
      </w:r>
      <w:r w:rsidRPr="003E2F59">
        <w:rPr>
          <w:rStyle w:val="StyleUnderline"/>
        </w:rPr>
        <w:t xml:space="preserve">a number of </w:t>
      </w:r>
      <w:r w:rsidRPr="003E2F59">
        <w:rPr>
          <w:rStyle w:val="StyleUnderline"/>
          <w:highlight w:val="yellow"/>
        </w:rPr>
        <w:t>methodological</w:t>
      </w:r>
      <w:r w:rsidRPr="003E2F59">
        <w:rPr>
          <w:highlight w:val="yellow"/>
        </w:rPr>
        <w:t>,</w:t>
      </w:r>
      <w:r>
        <w:t xml:space="preserve"> </w:t>
      </w:r>
      <w:r w:rsidRPr="003E2F59">
        <w:rPr>
          <w:rStyle w:val="StyleUnderline"/>
          <w:highlight w:val="yellow"/>
        </w:rPr>
        <w:t>aesthetic, and political reasons</w:t>
      </w:r>
      <w:r>
        <w:t xml:space="preserve">.16 </w:t>
      </w:r>
      <w:r w:rsidRPr="003E2F59">
        <w:rPr>
          <w:rStyle w:val="StyleUnderline"/>
          <w:highlight w:val="yellow"/>
        </w:rPr>
        <w:t>Queer realism is not a call for a return to positivism</w:t>
      </w:r>
      <w:r>
        <w:t xml:space="preserve">, as the term “realism” has some- times been used. Methodologically, </w:t>
      </w:r>
      <w:r w:rsidRPr="003E2F59">
        <w:rPr>
          <w:rStyle w:val="StyleUnderline"/>
          <w:highlight w:val="yellow"/>
        </w:rPr>
        <w:t>queer realism is not a theory of how power works to shape sexuality, according to some schema of repression or</w:t>
      </w:r>
      <w:r>
        <w:t xml:space="preserve"> that which is typically proposed </w:t>
      </w:r>
      <w:r w:rsidRPr="003E2F59">
        <w:rPr>
          <w:rStyle w:val="StyleUnderline"/>
          <w:highlight w:val="yellow"/>
        </w:rPr>
        <w:t>using concepts of “</w:t>
      </w:r>
      <w:r w:rsidRPr="003E2F59">
        <w:rPr>
          <w:rStyle w:val="Emphasis"/>
          <w:highlight w:val="yellow"/>
        </w:rPr>
        <w:t>normativity</w:t>
      </w:r>
      <w:r w:rsidRPr="003E2F59">
        <w:rPr>
          <w:rStyle w:val="StyleUnderline"/>
          <w:highlight w:val="yellow"/>
        </w:rPr>
        <w:t>” and “</w:t>
      </w:r>
      <w:r w:rsidRPr="003E2F59">
        <w:rPr>
          <w:rStyle w:val="Emphasis"/>
          <w:highlight w:val="yellow"/>
        </w:rPr>
        <w:t>homophobia</w:t>
      </w:r>
      <w:r>
        <w:t>.”</w:t>
      </w:r>
    </w:p>
    <w:p w14:paraId="4E356D8F" w14:textId="77777777" w:rsidR="00E25B6D" w:rsidRDefault="00E25B6D" w:rsidP="00E25B6D">
      <w:r w:rsidRPr="003E2F59">
        <w:rPr>
          <w:rStyle w:val="StyleUnderline"/>
          <w:highlight w:val="yellow"/>
        </w:rPr>
        <w:t>Overt societal repression of sexuality</w:t>
      </w:r>
      <w:r w:rsidRPr="003E2F59">
        <w:rPr>
          <w:highlight w:val="yellow"/>
        </w:rPr>
        <w:t>—</w:t>
      </w:r>
      <w:r w:rsidRPr="003E2F59">
        <w:rPr>
          <w:rStyle w:val="StyleUnderline"/>
          <w:highlight w:val="yellow"/>
        </w:rPr>
        <w:t>in terms of the ability to detect, prevent, exclude, punish, and prevent sexual deviance</w:t>
      </w:r>
      <w:r w:rsidRPr="003E2F59">
        <w:rPr>
          <w:highlight w:val="yellow"/>
        </w:rPr>
        <w:t>—</w:t>
      </w:r>
      <w:r w:rsidRPr="003E2F59">
        <w:rPr>
          <w:rStyle w:val="StyleUnderline"/>
          <w:highlight w:val="yellow"/>
        </w:rPr>
        <w:t>may be one function of sexual hegemony, but this power has historically accompanied the growth of state bureaucracies</w:t>
      </w:r>
      <w:r w:rsidRPr="003E2F59">
        <w:rPr>
          <w:highlight w:val="yellow"/>
        </w:rPr>
        <w:t xml:space="preserve">. </w:t>
      </w:r>
      <w:r w:rsidRPr="003E2F59">
        <w:rPr>
          <w:rStyle w:val="StyleUnderline"/>
          <w:highlight w:val="yellow"/>
        </w:rPr>
        <w:t>It makes for a poor basis of comparative analysis</w:t>
      </w:r>
      <w:r>
        <w:t xml:space="preserve"> with the early modern period, for increasing sexual repression only ever indexes the growth and penetration of state apparatuses into the social tissue of everyday life.</w:t>
      </w:r>
    </w:p>
    <w:p w14:paraId="72B8F3AB" w14:textId="77777777" w:rsidR="00E25B6D" w:rsidRDefault="00E25B6D" w:rsidP="00E25B6D">
      <w:r w:rsidRPr="003E2F59">
        <w:rPr>
          <w:rStyle w:val="StyleUnderline"/>
          <w:highlight w:val="yellow"/>
        </w:rPr>
        <w:t xml:space="preserve">The normal will </w:t>
      </w:r>
      <w:r w:rsidRPr="003E2F59">
        <w:rPr>
          <w:rStyle w:val="Emphasis"/>
          <w:highlight w:val="yellow"/>
        </w:rPr>
        <w:t>not</w:t>
      </w:r>
      <w:r w:rsidRPr="003E2F59">
        <w:rPr>
          <w:rStyle w:val="StyleUnderline"/>
          <w:highlight w:val="yellow"/>
        </w:rPr>
        <w:t xml:space="preserve"> be understood as “</w:t>
      </w:r>
      <w:r w:rsidRPr="003E2F59">
        <w:rPr>
          <w:rStyle w:val="Emphasis"/>
          <w:highlight w:val="yellow"/>
        </w:rPr>
        <w:t>normativity</w:t>
      </w:r>
      <w:r w:rsidRPr="003E2F59">
        <w:rPr>
          <w:highlight w:val="yellow"/>
        </w:rPr>
        <w:t>”—</w:t>
      </w:r>
      <w:r>
        <w:t xml:space="preserve">some </w:t>
      </w:r>
      <w:r w:rsidRPr="003E2F59">
        <w:rPr>
          <w:rStyle w:val="Emphasis"/>
          <w:highlight w:val="yellow"/>
        </w:rPr>
        <w:t>free-floating, regulative idea</w:t>
      </w:r>
      <w:r>
        <w:t xml:space="preserve">, perhaps </w:t>
      </w:r>
      <w:r w:rsidRPr="003E2F59">
        <w:rPr>
          <w:rStyle w:val="StyleUnderline"/>
          <w:highlight w:val="yellow"/>
        </w:rPr>
        <w:t>taking shape in particular institutions, according to which human activities are monitored and judged</w:t>
      </w:r>
      <w:r w:rsidRPr="003E2F59">
        <w:rPr>
          <w:highlight w:val="yellow"/>
        </w:rPr>
        <w:t xml:space="preserve">. </w:t>
      </w:r>
      <w:r w:rsidRPr="003E2F59">
        <w:rPr>
          <w:rStyle w:val="StyleUnderline"/>
          <w:highlight w:val="yellow"/>
        </w:rPr>
        <w:t>I</w:t>
      </w:r>
      <w:r>
        <w:t xml:space="preserve"> will instead </w:t>
      </w:r>
      <w:r w:rsidRPr="003E2F59">
        <w:rPr>
          <w:rStyle w:val="StyleUnderline"/>
          <w:highlight w:val="yellow"/>
        </w:rPr>
        <w:t xml:space="preserve">conceive of the </w:t>
      </w:r>
      <w:r w:rsidRPr="003E2F59">
        <w:rPr>
          <w:rStyle w:val="Emphasis"/>
          <w:highlight w:val="yellow"/>
        </w:rPr>
        <w:t>normal as a status</w:t>
      </w:r>
      <w:r>
        <w:t>, one which—</w:t>
      </w:r>
      <w:r w:rsidRPr="003E2F59">
        <w:rPr>
          <w:rStyle w:val="StyleUnderline"/>
          <w:highlight w:val="yellow"/>
        </w:rPr>
        <w:t>given certain concrete socioeconomic conditions</w:t>
      </w:r>
      <w:r w:rsidRPr="003E2F59">
        <w:rPr>
          <w:highlight w:val="yellow"/>
        </w:rPr>
        <w:t>—</w:t>
      </w:r>
      <w:r w:rsidRPr="003E2F59">
        <w:rPr>
          <w:rStyle w:val="StyleUnderline"/>
          <w:highlight w:val="yellow"/>
        </w:rPr>
        <w:t>accrues material advantages to those who achieve it</w:t>
      </w:r>
      <w:r>
        <w:t xml:space="preserve"> or happen to be born into it.17 This understanding restores a sociological significance to the term by </w:t>
      </w:r>
      <w:r w:rsidRPr="003E2F59">
        <w:rPr>
          <w:rStyle w:val="StyleUnderline"/>
          <w:highlight w:val="yellow"/>
        </w:rPr>
        <w:t>reframing</w:t>
      </w:r>
      <w:r w:rsidRPr="003E2F59">
        <w:rPr>
          <w:highlight w:val="yellow"/>
        </w:rPr>
        <w:t xml:space="preserve"> </w:t>
      </w:r>
      <w:r w:rsidRPr="003E2F59">
        <w:rPr>
          <w:rStyle w:val="StyleUnderline"/>
          <w:highlight w:val="yellow"/>
        </w:rPr>
        <w:t xml:space="preserve">whatever cultural competences it marks as </w:t>
      </w:r>
      <w:r w:rsidRPr="003E2F59">
        <w:rPr>
          <w:rStyle w:val="Emphasis"/>
          <w:highlight w:val="yellow"/>
        </w:rPr>
        <w:t>extensions of status property</w:t>
      </w:r>
      <w:r w:rsidRPr="003E2F59">
        <w:rPr>
          <w:highlight w:val="yellow"/>
        </w:rPr>
        <w:t>.</w:t>
      </w:r>
      <w:r>
        <w:t xml:space="preserve"> As Pierre Bourdieu writes, “</w:t>
      </w:r>
      <w:r w:rsidRPr="003E2F59">
        <w:rPr>
          <w:rStyle w:val="StyleUnderline"/>
          <w:highlight w:val="yellow"/>
        </w:rPr>
        <w:t>Only those who ought to have it can really acquire it and only those who are authorized to have it feel called upon to acquire it</w:t>
      </w:r>
      <w:r w:rsidRPr="00F83525">
        <w:rPr>
          <w:rStyle w:val="StyleUnderline"/>
        </w:rPr>
        <w:t>.</w:t>
      </w:r>
      <w:r>
        <w:t>”18</w:t>
      </w:r>
    </w:p>
    <w:p w14:paraId="3C68D677" w14:textId="77777777" w:rsidR="00E25B6D" w:rsidRDefault="00E25B6D" w:rsidP="00E25B6D">
      <w:r>
        <w:t>The “</w:t>
      </w:r>
      <w:r w:rsidRPr="003E2F59">
        <w:rPr>
          <w:rStyle w:val="StyleUnderline"/>
          <w:highlight w:val="yellow"/>
        </w:rPr>
        <w:t xml:space="preserve">queer” can </w:t>
      </w:r>
      <w:r w:rsidRPr="003E2F59">
        <w:rPr>
          <w:rStyle w:val="StyleUnderline"/>
        </w:rPr>
        <w:t xml:space="preserve">then </w:t>
      </w:r>
      <w:r w:rsidRPr="003E2F59">
        <w:rPr>
          <w:rStyle w:val="StyleUnderline"/>
          <w:highlight w:val="yellow"/>
        </w:rPr>
        <w:t>be recast as a narrower descriptive category, signifying the lack of such status property</w:t>
      </w:r>
      <w:r w:rsidRPr="003E2F59">
        <w:rPr>
          <w:highlight w:val="yellow"/>
        </w:rPr>
        <w:t xml:space="preserve">: </w:t>
      </w:r>
      <w:r w:rsidRPr="003E2F59">
        <w:rPr>
          <w:rStyle w:val="StyleUnderline"/>
          <w:highlight w:val="yellow"/>
        </w:rPr>
        <w:t xml:space="preserve">it captures the way in which norms of gender and sexuality get weakened, </w:t>
      </w:r>
      <w:r w:rsidRPr="003E2F59">
        <w:rPr>
          <w:rStyle w:val="StyleUnderline"/>
        </w:rPr>
        <w:t>damaged</w:t>
      </w:r>
      <w:r w:rsidRPr="003E2F59">
        <w:rPr>
          <w:rStyle w:val="StyleUnderline"/>
          <w:highlight w:val="yellow"/>
        </w:rPr>
        <w:t xml:space="preserve">, and reasserted under conditions of </w:t>
      </w:r>
      <w:r w:rsidRPr="003E2F59">
        <w:rPr>
          <w:rStyle w:val="StyleUnderline"/>
        </w:rPr>
        <w:t xml:space="preserve">local and generalized social, political, and economic </w:t>
      </w:r>
      <w:r w:rsidRPr="003E2F59">
        <w:rPr>
          <w:rStyle w:val="StyleUnderline"/>
          <w:highlight w:val="yellow"/>
        </w:rPr>
        <w:t>crisis</w:t>
      </w:r>
      <w:r>
        <w:t xml:space="preserve">. </w:t>
      </w:r>
      <w:r w:rsidRPr="00F83525">
        <w:rPr>
          <w:rStyle w:val="StyleUnderline"/>
        </w:rPr>
        <w:t>The queer would then imply a contradictory process in which such norms are simultaneously denatured and renaturalized.</w:t>
      </w:r>
      <w:r>
        <w:t xml:space="preserve"> </w:t>
      </w:r>
      <w:r w:rsidRPr="003E2F59">
        <w:rPr>
          <w:rStyle w:val="StyleUnderline"/>
          <w:highlight w:val="yellow"/>
        </w:rPr>
        <w:t xml:space="preserve">Rather than marking some utopian opening up of these </w:t>
      </w:r>
      <w:r w:rsidRPr="003E2F59">
        <w:rPr>
          <w:rStyle w:val="Emphasis"/>
          <w:highlight w:val="yellow"/>
        </w:rPr>
        <w:t>logics for self-transformative play</w:t>
      </w:r>
      <w:r w:rsidRPr="003E2F59">
        <w:rPr>
          <w:rStyle w:val="Emphasis"/>
        </w:rPr>
        <w:t>,</w:t>
      </w:r>
      <w:r>
        <w:t xml:space="preserve"> </w:t>
      </w:r>
      <w:r w:rsidRPr="003E2F59">
        <w:rPr>
          <w:rStyle w:val="StyleUnderline"/>
          <w:highlight w:val="yellow"/>
        </w:rPr>
        <w:t>the queer would describe forms of love and intimacy with a precarious social status outside the institutions of family, property, and couple form</w:t>
      </w:r>
      <w:r>
        <w:t xml:space="preserve">. This </w:t>
      </w:r>
      <w:r w:rsidRPr="003E2F59">
        <w:rPr>
          <w:rStyle w:val="StyleUnderline"/>
          <w:highlight w:val="yellow"/>
        </w:rPr>
        <w:t>critical redefinition of the categories of the normal and the queer has political implications for present, ongoing analyses of the intersection of gender, privilege, race, class, and sexuality</w:t>
      </w:r>
      <w:r>
        <w:t>.19</w:t>
      </w:r>
    </w:p>
    <w:p w14:paraId="1CF869ED" w14:textId="77777777" w:rsidR="00E25B6D" w:rsidRDefault="00E25B6D" w:rsidP="00E25B6D"/>
    <w:p w14:paraId="010462A6" w14:textId="77777777" w:rsidR="00E25B6D" w:rsidRDefault="00E25B6D" w:rsidP="00E25B6D"/>
    <w:p w14:paraId="20491A9A" w14:textId="77777777" w:rsidR="00E25B6D" w:rsidRDefault="00E25B6D" w:rsidP="00E25B6D">
      <w:r>
        <w:t xml:space="preserve">Queer realism takes its cue from the idea of an “open Marxism,” one inspired less by restrictive orthodox principles than by the ways in which Antonio Gramsci and others have sought to relate developments in the relations and forces of production to cultural developments and back again.20 In his Prison Notebooks, Gramsci makes the case that Marx’s (and Machiavelli’s) philosophical significance was to conceive of politics as operating according to principles and rules other than those of religion and morality. Princes make use of pieties when it’s favorable to do so and abandon them when it’s not. </w:t>
      </w:r>
      <w:r w:rsidRPr="003E2F59">
        <w:rPr>
          <w:rStyle w:val="StyleUnderline"/>
          <w:highlight w:val="yellow"/>
        </w:rPr>
        <w:t xml:space="preserve">My argument seeks to unsettle a commonplace that creeps into histories and theories of sexuality: that </w:t>
      </w:r>
      <w:r w:rsidRPr="003E2F59">
        <w:rPr>
          <w:rStyle w:val="Emphasis"/>
          <w:highlight w:val="yellow"/>
        </w:rPr>
        <w:t>moral or religious ideologies</w:t>
      </w:r>
      <w:r w:rsidRPr="003E2F59">
        <w:rPr>
          <w:rStyle w:val="StyleUnderline"/>
          <w:highlight w:val="yellow"/>
        </w:rPr>
        <w:t xml:space="preserve"> are at the core of sexual intolerance and oppression</w:t>
      </w:r>
      <w:r>
        <w:t xml:space="preserve">, which, in the final analysis, </w:t>
      </w:r>
      <w:r w:rsidRPr="003E2F59">
        <w:rPr>
          <w:rStyle w:val="StyleUnderline"/>
          <w:highlight w:val="yellow"/>
        </w:rPr>
        <w:t>boil down to a kind of irrational superstition or phobia awaiting the right conditions to break out</w:t>
      </w:r>
      <w:r w:rsidRPr="003E2F59">
        <w:rPr>
          <w:highlight w:val="yellow"/>
        </w:rPr>
        <w:t>.</w:t>
      </w:r>
      <w:r>
        <w:t xml:space="preserve"> </w:t>
      </w:r>
      <w:r w:rsidRPr="003E2F59">
        <w:rPr>
          <w:rStyle w:val="StyleUnderline"/>
          <w:highlight w:val="yellow"/>
        </w:rPr>
        <w:t xml:space="preserve">This kind of ideology critique frequently winds up </w:t>
      </w:r>
      <w:r w:rsidRPr="003E2F59">
        <w:rPr>
          <w:rStyle w:val="Emphasis"/>
          <w:highlight w:val="yellow"/>
        </w:rPr>
        <w:t>renaturalizing the very cultural phenomena it was meant to explain</w:t>
      </w:r>
      <w:r>
        <w:t>.</w:t>
      </w:r>
    </w:p>
    <w:p w14:paraId="2F8E4470" w14:textId="77777777" w:rsidR="00E25B6D" w:rsidRDefault="00E25B6D" w:rsidP="00E25B6D">
      <w:r>
        <w:t>The socialist tradition sought to portray sexual nonconformity as a logical outcome of the ruthless drive of capital toward greater profit, turning a liberal bourgeois atmospherics of scandal and titillation against itself. If property ownership incentivized stable family formations, then the development of capitalism had a tendency to generate a quasi-universal condition of propertylessness in which there was no basis for normal family life. This was especially true for the earliest phase of industrialization, during which Marx and Engels undertook their analyses.</w:t>
      </w:r>
    </w:p>
    <w:p w14:paraId="7FE44E65" w14:textId="77777777" w:rsidR="00E25B6D" w:rsidRDefault="00E25B6D" w:rsidP="00E25B6D">
      <w:r>
        <w:t>Marx’s own term for this propertyless condition—the “proletariat”— drew upon an analogy with the status of the propertyless citizens of ancient Rome. The proletarii of the Roman Constitution referred to free men who lacked sufficient property for full enfranchisement in the political community. Merely contributing a supply of human life to the polity (and occasional muscle for the Roman galleys) through their biological reproduction, they sustained the growth and expansion of the Empire.21 From this choice of words, it’s clear that Marx sought to distance himself from the moralism of his day in order to grasp the political significance of the destructive forces unleashed by capitalist development. Despite whatever liberal pieties were pronounced, the liquidation of traditional subsistence economies was a barbarous and ongoing process, providing a constant supply of new laborers to replace those destroyed by perilous working conditions and disease in cities.22</w:t>
      </w:r>
    </w:p>
    <w:p w14:paraId="74A068BE" w14:textId="77777777" w:rsidR="00E25B6D" w:rsidRDefault="00E25B6D" w:rsidP="00E25B6D">
      <w:r>
        <w:t>During the 1840s and especially following the revolutions of 1848, middle- class reformers fretted over the effects of this propertyless condition as if it were a metaphysical “crisis of the family.” In stark contrast to the nostalgia of early bourgeois sociologists such as Frédéric Le Play and Wilhelm Heinrich Riehl, who contrasted the instability of industrial society with the bucolic sexual innocence and patriarchal power of peasant families, Engels’s The Condition of the English Working Class (1844) and The Origin of the Family, Private Property, and the State (1884) and Marx’s conscription of reports gen- erated by factory, housing, and children’s labor inspectors in Capital (1867) sought to aesthetically estrange readers from liberalism’s affective tonality for registering sexual and moral differences. To do so they juxtaposed the alarmed reports of bourgeois reformers with a steely prose, assessing the structural causes and abstract, impersonal compulsions driving such apparent moral disorder. Oscar Wilde’s withering formulations in The Soul of Man under Socialism (1890) and George Orwell’s more introspective Road to Wigan Pier (1937) provide later, more self-critical examples of the technique. As representational interventions, these texts sought to demonstrate, by way of an estrangement from learned structures of feeling, that moral responses to abjection and poverty were themselves part of the problem.</w:t>
      </w:r>
    </w:p>
    <w:p w14:paraId="48DF46C5" w14:textId="77777777" w:rsidR="00E25B6D" w:rsidRDefault="00E25B6D" w:rsidP="00E25B6D">
      <w:r>
        <w:t xml:space="preserve">These old socialist representational strategies may no longer be suited to the present period of moral permissiveness and of widespread cynicism toward traditional ideologies. </w:t>
      </w:r>
      <w:r w:rsidRPr="003E2F59">
        <w:rPr>
          <w:rStyle w:val="StyleUnderline"/>
          <w:highlight w:val="yellow"/>
        </w:rPr>
        <w:t>Queer realism sets for itself the modest task of dedramatizing the kinds of stories we tell about the sexualities of the past</w:t>
      </w:r>
      <w:r>
        <w:t xml:space="preserve">. To do so is to short-circuit the connection between individual fantasy and collective identification. </w:t>
      </w:r>
      <w:r w:rsidRPr="003E2F59">
        <w:rPr>
          <w:rStyle w:val="StyleUnderline"/>
          <w:highlight w:val="yellow"/>
        </w:rPr>
        <w:t>As in</w:t>
      </w:r>
      <w:r>
        <w:t xml:space="preserve"> Bertolt </w:t>
      </w:r>
      <w:r w:rsidRPr="003E2F59">
        <w:rPr>
          <w:rStyle w:val="StyleUnderline"/>
          <w:highlight w:val="yellow"/>
        </w:rPr>
        <w:t xml:space="preserve">Brecht’s dedramatization of epic theater with juxtaposition, anecdote, and cut-up, the desired effect of this aesthetic realism is </w:t>
      </w:r>
      <w:r w:rsidRPr="003E2F59">
        <w:rPr>
          <w:rStyle w:val="Emphasis"/>
          <w:highlight w:val="yellow"/>
        </w:rPr>
        <w:t>deflationary</w:t>
      </w:r>
      <w:r>
        <w:t xml:space="preserve">.23 </w:t>
      </w:r>
      <w:r w:rsidRPr="003E2F59">
        <w:rPr>
          <w:rStyle w:val="StyleUnderline"/>
          <w:highlight w:val="yellow"/>
        </w:rPr>
        <w:t>Its purpose is to reopen the place for “big enough history</w:t>
      </w:r>
      <w:r>
        <w:t>,” as James Clifford writes: “</w:t>
      </w:r>
      <w:r w:rsidRPr="00F83525">
        <w:rPr>
          <w:rStyle w:val="StyleUnderline"/>
        </w:rPr>
        <w:t>Realism works self-consciously with partial histories, alert to their constitutive tensions</w:t>
      </w:r>
      <w:r>
        <w:t>.”24</w:t>
      </w:r>
    </w:p>
    <w:p w14:paraId="38AAD63F" w14:textId="77777777" w:rsidR="00E25B6D" w:rsidRPr="00F83525" w:rsidRDefault="00E25B6D" w:rsidP="00E25B6D">
      <w:pPr>
        <w:rPr>
          <w:rStyle w:val="StyleUnderline"/>
        </w:rPr>
      </w:pPr>
      <w:r w:rsidRPr="003E2F59">
        <w:rPr>
          <w:rStyle w:val="StyleUnderline"/>
          <w:highlight w:val="yellow"/>
        </w:rPr>
        <w:t xml:space="preserve">Dedramatization </w:t>
      </w:r>
      <w:r w:rsidRPr="003E2F59">
        <w:rPr>
          <w:rStyle w:val="Emphasis"/>
          <w:highlight w:val="yellow"/>
        </w:rPr>
        <w:t xml:space="preserve">eschews </w:t>
      </w:r>
      <w:r w:rsidRPr="003E2F59">
        <w:rPr>
          <w:highlight w:val="yellow"/>
        </w:rPr>
        <w:t>the</w:t>
      </w:r>
      <w:r w:rsidRPr="003E2F59">
        <w:rPr>
          <w:rStyle w:val="Emphasis"/>
          <w:highlight w:val="yellow"/>
        </w:rPr>
        <w:t xml:space="preserve"> whiggish </w:t>
      </w:r>
      <w:r w:rsidRPr="003E2F59">
        <w:rPr>
          <w:rStyle w:val="StyleUnderline"/>
          <w:highlight w:val="yellow"/>
        </w:rPr>
        <w:t>and</w:t>
      </w:r>
      <w:r w:rsidRPr="003E2F59">
        <w:rPr>
          <w:rStyle w:val="Emphasis"/>
          <w:highlight w:val="yellow"/>
        </w:rPr>
        <w:t xml:space="preserve"> tragic cathexes</w:t>
      </w:r>
      <w:r w:rsidRPr="003E2F59">
        <w:rPr>
          <w:rStyle w:val="StyleUnderline"/>
          <w:highlight w:val="yellow"/>
        </w:rPr>
        <w:t xml:space="preserve"> of history</w:t>
      </w:r>
      <w:r w:rsidRPr="003E2F59">
        <w:rPr>
          <w:highlight w:val="yellow"/>
        </w:rPr>
        <w:t xml:space="preserve"> </w:t>
      </w:r>
      <w:r w:rsidRPr="003E2F59">
        <w:rPr>
          <w:rStyle w:val="StyleUnderline"/>
          <w:highlight w:val="yellow"/>
        </w:rPr>
        <w:t>that inhere to liberal and romantic models, respectively</w:t>
      </w:r>
      <w:r w:rsidRPr="00F83525">
        <w:rPr>
          <w:rStyle w:val="StyleUnderline"/>
        </w:rPr>
        <w:t>.</w:t>
      </w:r>
      <w:r>
        <w:t xml:space="preserve"> </w:t>
      </w:r>
      <w:r w:rsidRPr="003E2F59">
        <w:rPr>
          <w:rStyle w:val="StyleUnderline"/>
          <w:highlight w:val="yellow"/>
        </w:rPr>
        <w:t>The intellectual formation thrown up by the gay liberation movement has</w:t>
      </w:r>
      <w:r>
        <w:t xml:space="preserve"> for decades </w:t>
      </w:r>
      <w:r w:rsidRPr="003E2F59">
        <w:rPr>
          <w:rStyle w:val="StyleUnderline"/>
          <w:highlight w:val="yellow"/>
        </w:rPr>
        <w:t>been divided</w:t>
      </w:r>
      <w:r>
        <w:t xml:space="preserve">, the efforts of one tendency fixed on the prize (and discontents) of formal equality and those of the other captured by overwhelming losses and defeats. </w:t>
      </w:r>
      <w:r w:rsidRPr="003E2F59">
        <w:rPr>
          <w:rStyle w:val="StyleUnderline"/>
          <w:highlight w:val="yellow"/>
        </w:rPr>
        <w:t>One</w:t>
      </w:r>
      <w:r>
        <w:t xml:space="preserve"> tendency </w:t>
      </w:r>
      <w:r w:rsidRPr="003E2F59">
        <w:rPr>
          <w:rStyle w:val="StyleUnderline"/>
          <w:highlight w:val="yellow"/>
        </w:rPr>
        <w:t>tells a story that mercilessly paves over such defeats with a yellow brick road of progress</w:t>
      </w:r>
      <w:r w:rsidRPr="003E2F59">
        <w:rPr>
          <w:highlight w:val="yellow"/>
        </w:rPr>
        <w:t xml:space="preserve">. </w:t>
      </w:r>
      <w:r w:rsidRPr="003E2F59">
        <w:rPr>
          <w:rStyle w:val="StyleUnderline"/>
          <w:highlight w:val="yellow"/>
        </w:rPr>
        <w:t>The other speaks of this</w:t>
      </w:r>
      <w:r w:rsidRPr="003E2F59">
        <w:rPr>
          <w:highlight w:val="yellow"/>
        </w:rPr>
        <w:t xml:space="preserve"> </w:t>
      </w:r>
      <w:r w:rsidRPr="003E2F59">
        <w:rPr>
          <w:rStyle w:val="StyleUnderline"/>
          <w:highlight w:val="yellow"/>
        </w:rPr>
        <w:t>past in a melancholic trance</w:t>
      </w:r>
      <w:r w:rsidRPr="003E2F59">
        <w:rPr>
          <w:highlight w:val="yellow"/>
        </w:rPr>
        <w:t xml:space="preserve">, </w:t>
      </w:r>
      <w:r w:rsidRPr="003E2F59">
        <w:rPr>
          <w:rStyle w:val="Emphasis"/>
          <w:highlight w:val="yellow"/>
        </w:rPr>
        <w:t>weighed down by the immeasurable losses of life</w:t>
      </w:r>
      <w:r>
        <w:t xml:space="preserve"> that brought an end to the gay counterculture of the 1970s.25 </w:t>
      </w:r>
      <w:r w:rsidRPr="003E2F59">
        <w:rPr>
          <w:rStyle w:val="StyleUnderline"/>
          <w:highlight w:val="yellow"/>
        </w:rPr>
        <w:t>To</w:t>
      </w:r>
      <w:r w:rsidRPr="003E2F59">
        <w:rPr>
          <w:highlight w:val="yellow"/>
        </w:rPr>
        <w:t xml:space="preserve"> </w:t>
      </w:r>
      <w:r w:rsidRPr="003E2F59">
        <w:rPr>
          <w:rStyle w:val="Emphasis"/>
          <w:highlight w:val="yellow"/>
        </w:rPr>
        <w:t>unburden sexual history</w:t>
      </w:r>
      <w:r w:rsidRPr="003E2F59">
        <w:rPr>
          <w:rStyle w:val="StyleUnderline"/>
          <w:highlight w:val="yellow"/>
        </w:rPr>
        <w:t xml:space="preserve"> from the </w:t>
      </w:r>
      <w:r w:rsidRPr="003E2F59">
        <w:rPr>
          <w:rStyle w:val="Emphasis"/>
          <w:highlight w:val="yellow"/>
        </w:rPr>
        <w:t>imperative</w:t>
      </w:r>
      <w:r w:rsidRPr="003E2F59">
        <w:rPr>
          <w:rStyle w:val="StyleUnderline"/>
          <w:highlight w:val="yellow"/>
        </w:rPr>
        <w:t xml:space="preserve"> that it </w:t>
      </w:r>
      <w:r w:rsidRPr="003E2F59">
        <w:rPr>
          <w:rStyle w:val="Emphasis"/>
          <w:highlight w:val="yellow"/>
        </w:rPr>
        <w:t>answer to present sexual identities</w:t>
      </w:r>
      <w:r w:rsidRPr="003E2F59">
        <w:rPr>
          <w:rStyle w:val="StyleUnderline"/>
          <w:highlight w:val="yellow"/>
        </w:rPr>
        <w:t xml:space="preserve"> and cultures is to relieve it from the sense of urgency of an earlier period</w:t>
      </w:r>
      <w:r w:rsidRPr="003E2F59">
        <w:rPr>
          <w:highlight w:val="yellow"/>
        </w:rPr>
        <w:t>.</w:t>
      </w:r>
      <w:r>
        <w:t xml:space="preserve"> </w:t>
      </w:r>
      <w:r w:rsidRPr="003E2F59">
        <w:rPr>
          <w:rStyle w:val="StyleUnderline"/>
          <w:highlight w:val="yellow"/>
        </w:rPr>
        <w:t xml:space="preserve">Although that sense of urgency was generative, this </w:t>
      </w:r>
      <w:r w:rsidRPr="003E2F59">
        <w:rPr>
          <w:rStyle w:val="Emphasis"/>
          <w:highlight w:val="yellow"/>
        </w:rPr>
        <w:t>disburdening</w:t>
      </w:r>
      <w:r w:rsidRPr="003E2F59">
        <w:rPr>
          <w:rStyle w:val="StyleUnderline"/>
          <w:highlight w:val="yellow"/>
        </w:rPr>
        <w:t xml:space="preserve"> seems to be a </w:t>
      </w:r>
      <w:r w:rsidRPr="003E2F59">
        <w:rPr>
          <w:rStyle w:val="Emphasis"/>
          <w:highlight w:val="yellow"/>
        </w:rPr>
        <w:t>necessary starting point</w:t>
      </w:r>
      <w:r w:rsidRPr="003E2F59">
        <w:rPr>
          <w:rStyle w:val="StyleUnderline"/>
          <w:highlight w:val="yellow"/>
        </w:rPr>
        <w:t xml:space="preserve"> for </w:t>
      </w:r>
      <w:r w:rsidRPr="003E2F59">
        <w:rPr>
          <w:rStyle w:val="Emphasis"/>
          <w:highlight w:val="yellow"/>
        </w:rPr>
        <w:t>experimenting with alternate kinds of historical narrative</w:t>
      </w:r>
      <w:r w:rsidRPr="003E2F59">
        <w:rPr>
          <w:rStyle w:val="StyleUnderline"/>
          <w:highlight w:val="yellow"/>
        </w:rPr>
        <w:t xml:space="preserve"> and </w:t>
      </w:r>
      <w:r w:rsidRPr="003E2F59">
        <w:rPr>
          <w:rStyle w:val="Emphasis"/>
          <w:highlight w:val="yellow"/>
        </w:rPr>
        <w:t>collective belonging</w:t>
      </w:r>
      <w:r w:rsidRPr="003E2F59">
        <w:rPr>
          <w:rStyle w:val="StyleUnderline"/>
          <w:highlight w:val="yellow"/>
        </w:rPr>
        <w:t>.</w:t>
      </w:r>
    </w:p>
    <w:p w14:paraId="0CEA1132" w14:textId="77777777" w:rsidR="00E25B6D" w:rsidRDefault="00E25B6D" w:rsidP="00E25B6D">
      <w:r>
        <w:t xml:space="preserve">My appeal to realism is thus a performative intervention. “Realness” was initially queer slang for the face one had to wear in the straight world—less deception or disguise than a disengaged persona and form of comportment. According to this slightly cynical understanding, realness has the meaning of subjectivating a sense of what is possible. </w:t>
      </w:r>
      <w:r w:rsidRPr="00F83525">
        <w:rPr>
          <w:rStyle w:val="StyleUnderline"/>
        </w:rPr>
        <w:t>This kind of realness has historically provided queers with rhetorical strategies for questioning dominant ideologies while nonetheless moving within them</w:t>
      </w:r>
      <w:r>
        <w:t xml:space="preserve">. </w:t>
      </w:r>
      <w:r w:rsidRPr="00F83525">
        <w:rPr>
          <w:rStyle w:val="StyleUnderline"/>
        </w:rPr>
        <w:t xml:space="preserve">The importance of a disengaged persona deserves a place alongside </w:t>
      </w:r>
      <w:r>
        <w:t xml:space="preserve">that often dreamy </w:t>
      </w:r>
      <w:r w:rsidRPr="00F83525">
        <w:rPr>
          <w:rStyle w:val="StyleUnderline"/>
        </w:rPr>
        <w:t>appeal to</w:t>
      </w:r>
      <w:r>
        <w:t xml:space="preserve"> some </w:t>
      </w:r>
      <w:r w:rsidRPr="00F83525">
        <w:rPr>
          <w:rStyle w:val="StyleUnderline"/>
        </w:rPr>
        <w:t>queer</w:t>
      </w:r>
      <w:r>
        <w:t xml:space="preserve"> </w:t>
      </w:r>
      <w:r w:rsidRPr="00F83525">
        <w:rPr>
          <w:rStyle w:val="StyleUnderline"/>
        </w:rPr>
        <w:t>utopian imaginary</w:t>
      </w:r>
      <w:r>
        <w:t>, however politically important and worth defending that may also be.</w:t>
      </w:r>
    </w:p>
    <w:p w14:paraId="496A18B1" w14:textId="44A8E69E" w:rsidR="00E25B6D" w:rsidRDefault="00E25B6D" w:rsidP="00E25B6D">
      <w:pPr>
        <w:rPr>
          <w:sz w:val="16"/>
        </w:rPr>
      </w:pPr>
    </w:p>
    <w:p w14:paraId="2350A980" w14:textId="16A3CFCD" w:rsidR="00E25B6D" w:rsidRDefault="00E25B6D" w:rsidP="00E25B6D">
      <w:pPr>
        <w:pStyle w:val="Heading2"/>
      </w:pPr>
      <w:r>
        <w:t>2NC</w:t>
      </w:r>
    </w:p>
    <w:p w14:paraId="3131FEDA" w14:textId="77777777" w:rsidR="00E25B6D" w:rsidRPr="00F82C18" w:rsidRDefault="00E25B6D" w:rsidP="00E25B6D">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660AC663" w14:textId="77777777" w:rsidR="00E25B6D" w:rsidRDefault="00E25B6D" w:rsidP="00E25B6D">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4669B1F6" w14:textId="77777777" w:rsidR="00E25B6D" w:rsidRPr="00C35841" w:rsidRDefault="00E25B6D" w:rsidP="00E25B6D">
      <w:pPr>
        <w:rPr>
          <w:sz w:val="16"/>
        </w:rPr>
      </w:pPr>
      <w:r w:rsidRPr="005C26FF">
        <w:rPr>
          <w:rStyle w:val="StyleUnderline"/>
          <w:highlight w:val="yellow"/>
        </w:rPr>
        <w:t>Reproductive labor</w:t>
      </w:r>
      <w:r w:rsidRPr="00C35841">
        <w:rPr>
          <w:sz w:val="16"/>
        </w:rPr>
        <w:t>, as the scholars Hortense Spillers, Jennifer Morgan, Dorothy Roberts, Alyss Weinbaum, and Neferti Tadiar note</w:t>
      </w:r>
      <w:r w:rsidRPr="0068261D">
        <w:rPr>
          <w:rStyle w:val="StyleUnderline"/>
        </w:rPr>
        <w:t xml:space="preserve">, </w:t>
      </w:r>
      <w:r w:rsidRPr="005C26FF">
        <w:rPr>
          <w:rStyle w:val="StyleUnderline"/>
          <w:highlight w:val="yellow"/>
        </w:rPr>
        <w:t>is central to thinking about</w:t>
      </w:r>
      <w:r w:rsidRPr="0068261D">
        <w:rPr>
          <w:rStyle w:val="StyleUnderline"/>
        </w:rPr>
        <w:t xml:space="preserve"> the gendered afterlife of </w:t>
      </w:r>
      <w:r w:rsidRPr="005C26FF">
        <w:rPr>
          <w:rStyle w:val="StyleUnderline"/>
          <w:highlight w:val="yellow"/>
        </w:rPr>
        <w:t>slavery and global capitalism</w:t>
      </w:r>
      <w:r w:rsidRPr="00C35841">
        <w:rPr>
          <w:sz w:val="16"/>
        </w:rPr>
        <w:t xml:space="preserve">.4 </w:t>
      </w:r>
      <w:r w:rsidRPr="0068261D">
        <w:rPr>
          <w:rStyle w:val="StyleUnderline"/>
        </w:rPr>
        <w:t xml:space="preserve">Yet </w:t>
      </w:r>
      <w:r w:rsidRPr="005C26FF">
        <w:rPr>
          <w:rStyle w:val="StyleUnderline"/>
          <w:highlight w:val="yellow"/>
        </w:rPr>
        <w:t>attending to</w:t>
      </w:r>
      <w:r w:rsidRPr="0068261D">
        <w:rPr>
          <w:rStyle w:val="StyleUnderline"/>
        </w:rPr>
        <w:t xml:space="preserve"> the status of </w:t>
      </w:r>
      <w:r w:rsidRPr="005C26FF">
        <w:rPr>
          <w:rStyle w:val="StyleUnderline"/>
          <w:highlight w:val="yellow"/>
        </w:rPr>
        <w:t>black women’s labors</w:t>
      </w:r>
      <w:r w:rsidRPr="0068261D">
        <w:rPr>
          <w:rStyle w:val="StyleUnderline"/>
        </w:rPr>
        <w:t xml:space="preserve"> </w:t>
      </w:r>
      <w:r w:rsidRPr="005C26FF">
        <w:rPr>
          <w:rStyle w:val="StyleUnderline"/>
          <w:highlight w:val="yellow"/>
        </w:rPr>
        <w:t>has confounded</w:t>
      </w:r>
      <w:r w:rsidRPr="0068261D">
        <w:rPr>
          <w:rStyle w:val="StyleUnderline"/>
        </w:rPr>
        <w:t xml:space="preserve"> our </w:t>
      </w:r>
      <w:r w:rsidRPr="005C26FF">
        <w:rPr>
          <w:rStyle w:val="StyleUnderline"/>
          <w:highlight w:val="yellow"/>
        </w:rPr>
        <w:t>conceptual</w:t>
      </w:r>
      <w:r w:rsidRPr="0068261D">
        <w:rPr>
          <w:rStyle w:val="StyleUnderline"/>
        </w:rPr>
        <w:t xml:space="preserve"> </w:t>
      </w:r>
      <w:r w:rsidRPr="005C26FF">
        <w:rPr>
          <w:rStyle w:val="StyleUnderline"/>
          <w:highlight w:val="yellow"/>
        </w:rPr>
        <w:t>categories</w:t>
      </w:r>
      <w:r w:rsidRPr="0068261D">
        <w:rPr>
          <w:rStyle w:val="StyleUnderline"/>
        </w:rPr>
        <w:t xml:space="preserve"> </w:t>
      </w:r>
      <w:r w:rsidRPr="005C26FF">
        <w:rPr>
          <w:rStyle w:val="StyleUnderline"/>
          <w:highlight w:val="yellow"/>
        </w:rPr>
        <w:t>and thrown our critical lexicon into crisis</w:t>
      </w:r>
      <w:r w:rsidRPr="0068261D">
        <w:rPr>
          <w:rStyle w:val="StyleUnderline"/>
        </w:rPr>
        <w:t xml:space="preserve">. On the slave ship, </w:t>
      </w:r>
      <w:r w:rsidRPr="005C26FF">
        <w:rPr>
          <w:rStyle w:val="StyleUnderline"/>
          <w:highlight w:val="yellow"/>
        </w:rPr>
        <w:t>captive women were accounted for as quantities</w:t>
      </w:r>
      <w:r w:rsidRPr="0068261D">
        <w:rPr>
          <w:rStyle w:val="StyleUnderline"/>
        </w:rPr>
        <w:t xml:space="preserve"> of greater and lesser mass, and the language of units and complete cargo 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5C26FF">
        <w:rPr>
          <w:rStyle w:val="StyleUnderline"/>
          <w:highlight w:val="yellow"/>
        </w:rPr>
        <w:t>represented a new social formation</w:t>
      </w:r>
      <w:r w:rsidRPr="00C35841">
        <w:rPr>
          <w:sz w:val="16"/>
        </w:rPr>
        <w:t xml:space="preserve">. Those </w:t>
      </w:r>
      <w:r w:rsidRPr="0068261D">
        <w:rPr>
          <w:rStyle w:val="StyleUnderline"/>
        </w:rPr>
        <w:t>African persons in Middle Passage</w:t>
      </w:r>
      <w:r w:rsidRPr="00C35841">
        <w:rPr>
          <w:sz w:val="16"/>
        </w:rPr>
        <w:t xml:space="preserve">, writes Spillers, </w:t>
      </w:r>
      <w:r w:rsidRPr="0068261D">
        <w:rPr>
          <w:rStyle w:val="StyleUnderline"/>
        </w:rPr>
        <w:t>were “</w:t>
      </w:r>
      <w:r w:rsidRPr="005C26FF">
        <w:rPr>
          <w:rStyle w:val="StyleUnderline"/>
          <w:highlight w:val="yellow"/>
        </w:rPr>
        <w:t>literally suspended in the oceanic</w:t>
      </w:r>
      <w:r w:rsidRPr="0068261D">
        <w:rPr>
          <w:rStyle w:val="StyleUnderline"/>
        </w:rPr>
        <w:t>.”</w:t>
      </w:r>
      <w:r w:rsidRPr="00C35841">
        <w:rPr>
          <w:sz w:val="16"/>
        </w:rPr>
        <w:t xml:space="preserve"> They were “</w:t>
      </w:r>
      <w:r w:rsidRPr="005C26FF">
        <w:rPr>
          <w:rStyle w:val="StyleUnderline"/>
          <w:highlight w:val="yellow"/>
        </w:rPr>
        <w:t>culturally 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5C26FF">
        <w:rPr>
          <w:rStyle w:val="StyleUnderline"/>
          <w:highlight w:val="yellow"/>
        </w:rPr>
        <w:t>flesh is produced by the violence of racial slavery</w:t>
      </w:r>
      <w:r w:rsidRPr="0068261D">
        <w:rPr>
          <w:rStyle w:val="StyleUnderline"/>
        </w:rPr>
        <w:t xml:space="preserve"> and yet it brings into view a new mode of relation.</w:t>
      </w:r>
    </w:p>
    <w:p w14:paraId="5FDCF6B8" w14:textId="77777777" w:rsidR="00E25B6D" w:rsidRPr="00C35841" w:rsidRDefault="00E25B6D" w:rsidP="00E25B6D">
      <w:pPr>
        <w:rPr>
          <w:sz w:val="16"/>
        </w:rPr>
      </w:pPr>
      <w:r w:rsidRPr="0068261D">
        <w:rPr>
          <w:rStyle w:val="StyleUnderline"/>
        </w:rPr>
        <w:t xml:space="preserve">On the plantation, </w:t>
      </w:r>
      <w:r w:rsidRPr="005C26FF">
        <w:rPr>
          <w:rStyle w:val="StyleUnderline"/>
          <w:highlight w:val="yellow"/>
        </w:rPr>
        <w:t>black women were required to toil as hard as men</w:t>
      </w:r>
      <w:r w:rsidRPr="0068261D">
        <w:rPr>
          <w:rStyle w:val="StyleUnderline"/>
        </w:rPr>
        <w:t>, and in this way “</w:t>
      </w:r>
      <w:r w:rsidRPr="005C26FF">
        <w:rPr>
          <w:rStyle w:val="StyleUnderline"/>
          <w:highlight w:val="yellow"/>
        </w:rPr>
        <w:t>ungendered</w:t>
      </w:r>
      <w:r w:rsidRPr="0068261D">
        <w:rPr>
          <w:rStyle w:val="StyleUnderline"/>
        </w:rPr>
        <w:t>,”</w:t>
      </w:r>
      <w:r w:rsidRPr="00C35841">
        <w:rPr>
          <w:sz w:val="16"/>
        </w:rPr>
        <w:t xml:space="preserve"> according to Spillers, by which she means that “female and male adhere to no symbolic integrity.” </w:t>
      </w:r>
      <w:r w:rsidRPr="005C26FF">
        <w:rPr>
          <w:rStyle w:val="StyleUnderline"/>
          <w:highlight w:val="yellow"/>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3AF1CE34" w14:textId="77777777" w:rsidR="00E25B6D" w:rsidRDefault="00E25B6D" w:rsidP="00E25B6D">
      <w:pPr>
        <w:rPr>
          <w:sz w:val="16"/>
        </w:rPr>
      </w:pPr>
      <w:r w:rsidRPr="0068261D">
        <w:rPr>
          <w:rStyle w:val="StyleUnderline"/>
        </w:rPr>
        <w:t xml:space="preserve">The role of gender and </w:t>
      </w:r>
      <w:r w:rsidRPr="005C26FF">
        <w:rPr>
          <w:rStyle w:val="Emphasis"/>
          <w:highlight w:val="yellow"/>
        </w:rPr>
        <w:t>sexual differentiation in the constitution of labor</w:t>
      </w:r>
      <w:r w:rsidRPr="0068261D">
        <w:rPr>
          <w:rStyle w:val="StyleUnderline"/>
        </w:rPr>
        <w:t xml:space="preserve"> are </w:t>
      </w:r>
      <w:r w:rsidRPr="005C26FF">
        <w:rPr>
          <w:rStyle w:val="StyleUnderline"/>
          <w:highlight w:val="yellow"/>
        </w:rPr>
        <w:t>especially</w:t>
      </w:r>
      <w:r w:rsidRPr="0068261D">
        <w:rPr>
          <w:rStyle w:val="StyleUnderline"/>
        </w:rPr>
        <w:t xml:space="preserve"> </w:t>
      </w:r>
      <w:r w:rsidRPr="005C26FF">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5C26FF">
        <w:rPr>
          <w:rStyle w:val="Emphasis"/>
          <w:highlight w:val="yellow"/>
        </w:rPr>
        <w:t>the category of labor insufficiently accounts for slavery as a mode of power, domination and production</w:t>
      </w:r>
      <w:r w:rsidRPr="00CE24BA">
        <w:rPr>
          <w:rStyle w:val="Emphasis"/>
        </w:rPr>
        <w:t>.</w:t>
      </w:r>
      <w:r w:rsidRPr="0068261D">
        <w:rPr>
          <w:rStyle w:val="StyleUnderline"/>
        </w:rPr>
        <w:t xml:space="preserve"> The fungibility of the slave,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the harnessing of the body as an instrument for social and physical reproduction unmakes the slave as gendered subject or reveals the primacy of gender and sexual differentiation in the making of the slave.</w:t>
      </w:r>
      <w:r w:rsidRPr="00C35841">
        <w:rPr>
          <w:sz w:val="16"/>
        </w:rPr>
        <w:t xml:space="preserve"> </w:t>
      </w:r>
      <w:r w:rsidRPr="005C26FF">
        <w:rPr>
          <w:rStyle w:val="Emphasis"/>
          <w:highlight w:val="yellow"/>
        </w:rPr>
        <w:t>Natal alienation</w:t>
      </w:r>
      <w:r w:rsidRPr="0068261D">
        <w:rPr>
          <w:rStyle w:val="StyleUnderline"/>
        </w:rPr>
        <w:t xml:space="preserve"> </w:t>
      </w:r>
      <w:r w:rsidRPr="005C26FF">
        <w:rPr>
          <w:rStyle w:val="StyleUnderline"/>
          <w:highlight w:val="yellow"/>
        </w:rPr>
        <w:t>is</w:t>
      </w:r>
      <w:r w:rsidRPr="0068261D">
        <w:rPr>
          <w:rStyle w:val="StyleUnderline"/>
        </w:rPr>
        <w:t xml:space="preserve"> one of the central attributes of the </w:t>
      </w:r>
      <w:r w:rsidRPr="005C26FF">
        <w:rPr>
          <w:rStyle w:val="Emphasis"/>
          <w:highlight w:val="yellow"/>
        </w:rPr>
        <w:t>social death of the slave</w:t>
      </w:r>
      <w:r w:rsidRPr="0068261D">
        <w:rPr>
          <w:rStyle w:val="StyleUnderline"/>
        </w:rPr>
        <w:t xml:space="preserve"> and gendered and sexual violence are central to the processes that </w:t>
      </w:r>
      <w:r w:rsidRPr="005C26FF">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 xml:space="preserve">the </w:t>
      </w:r>
      <w:r w:rsidRPr="005C26FF">
        <w:rPr>
          <w:rStyle w:val="StyleUnderline"/>
          <w:highlight w:val="yellow"/>
        </w:rPr>
        <w:t>lines of division between</w:t>
      </w:r>
      <w:r w:rsidRPr="00C35841">
        <w:rPr>
          <w:rStyle w:val="StyleUnderline"/>
        </w:rPr>
        <w:t xml:space="preserve"> the </w:t>
      </w:r>
      <w:r w:rsidRPr="005C26FF">
        <w:rPr>
          <w:rStyle w:val="StyleUnderline"/>
          <w:highlight w:val="yellow"/>
        </w:rPr>
        <w:t>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5C26FF">
        <w:rPr>
          <w:rStyle w:val="StyleUnderline"/>
          <w:highlight w:val="yellow"/>
        </w:rPr>
        <w:t>does not hold</w:t>
      </w:r>
      <w:r w:rsidRPr="00C35841">
        <w:rPr>
          <w:rStyle w:val="StyleUnderline"/>
        </w:rPr>
        <w:t xml:space="preserve"> </w:t>
      </w:r>
      <w:r w:rsidRPr="005C26FF">
        <w:rPr>
          <w:rStyle w:val="StyleUnderline"/>
          <w:highlight w:val="yellow"/>
        </w:rPr>
        <w:t>when describing the enslaved and the carceral</w:t>
      </w:r>
      <w:r w:rsidRPr="00C35841">
        <w:rPr>
          <w:rStyle w:val="StyleUnderline"/>
        </w:rPr>
        <w:t xml:space="preserve"> landscape of </w:t>
      </w:r>
      <w:r w:rsidRPr="005C26FF">
        <w:rPr>
          <w:rStyle w:val="StyleUnderline"/>
          <w:highlight w:val="yellow"/>
        </w:rPr>
        <w:t>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6980872A" w14:textId="77777777" w:rsidR="00E25B6D" w:rsidRPr="00C47A0F" w:rsidRDefault="00E25B6D" w:rsidP="00E25B6D"/>
    <w:p w14:paraId="28DA764F" w14:textId="77777777" w:rsidR="00E25B6D" w:rsidRPr="008F3783" w:rsidRDefault="00E25B6D" w:rsidP="00E25B6D">
      <w:pPr>
        <w:pStyle w:val="Heading4"/>
      </w:pPr>
      <w:r>
        <w:t xml:space="preserve">The use of universality and relationality </w:t>
      </w:r>
      <w:r>
        <w:rPr>
          <w:u w:val="single"/>
        </w:rPr>
        <w:t>specifically</w:t>
      </w:r>
      <w:r>
        <w:t xml:space="preserve"> through metaphor of flight and criminality is uniquely anti-Black. It conflates the violence of slavery and anti-queerness while </w:t>
      </w:r>
      <w:r>
        <w:rPr>
          <w:u w:val="single"/>
        </w:rPr>
        <w:t>refusing</w:t>
      </w:r>
      <w:r>
        <w:t xml:space="preserve"> to grapple with how Blackness struggles to positively embrace criminality</w:t>
      </w:r>
    </w:p>
    <w:p w14:paraId="5FF96AF2" w14:textId="77777777" w:rsidR="00E25B6D" w:rsidRDefault="00E25B6D" w:rsidP="00E25B6D">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7E88B33B" w14:textId="77777777" w:rsidR="00E25B6D" w:rsidRPr="008F3783" w:rsidRDefault="00E25B6D" w:rsidP="00E25B6D">
      <w:pPr>
        <w:rPr>
          <w:sz w:val="16"/>
        </w:rPr>
      </w:pPr>
      <w:r w:rsidRPr="008F3783">
        <w:rPr>
          <w:sz w:val="16"/>
        </w:rPr>
        <w:t xml:space="preserve">On this note, let us return to slavery. </w:t>
      </w:r>
      <w:r w:rsidRPr="008F3783">
        <w:rPr>
          <w:rStyle w:val="StyleUnderline"/>
        </w:rPr>
        <w:t xml:space="preserve">By </w:t>
      </w:r>
      <w:r w:rsidRPr="008F3783">
        <w:rPr>
          <w:rStyle w:val="StyleUnderline"/>
          <w:highlight w:val="yellow"/>
        </w:rPr>
        <w:t>decentering slavery as foundational</w:t>
      </w:r>
      <w:r w:rsidRPr="001049AC">
        <w:rPr>
          <w:rStyle w:val="StyleUnderline"/>
        </w:rPr>
        <w:t xml:space="preserve"> in order to align woman and Blackness through property, Edelman then shifts focus to consider the relationship between Blackness and queerness.</w:t>
      </w:r>
      <w:r w:rsidRPr="008F3783">
        <w:rPr>
          <w:sz w:val="16"/>
        </w:rPr>
        <w:t xml:space="preserve"> Edelman eschews the position taken by Amber Musser that sexuality produces an aphasia for race, arguing instead, “the point is neither to silence nor to absolutize such identities but to assume them instead as displacements, as figural (mis)namings of ab-sens.”22 In this respect, woman, Blackness, and queerness function as covers or sutures for what is absented “in the reality of sens-absexe.”23 However, it is when engaging the work of Calvin Warren that Edelman dismisses a deep engagement with the violence that distinguishes slaves from non-slaves. Warren writes,</w:t>
      </w:r>
    </w:p>
    <w:p w14:paraId="5D50DF29" w14:textId="77777777" w:rsidR="00E25B6D" w:rsidRPr="008F3783" w:rsidRDefault="00E25B6D" w:rsidP="00E25B6D">
      <w:pPr>
        <w:rPr>
          <w:sz w:val="16"/>
        </w:rPr>
      </w:pPr>
      <w:r w:rsidRPr="008F3783">
        <w:rPr>
          <w:rStyle w:val="StyleUnderline"/>
          <w:highlight w:val="yellow"/>
        </w:rPr>
        <w:t>A person understood as “queer” could purchase a black-object from the auction block</w:t>
      </w:r>
      <w:r w:rsidRPr="001049AC">
        <w:rPr>
          <w:rStyle w:val="StyleUnderline"/>
        </w:rPr>
        <w:t xml:space="preserve"> like his/her heteronormative counterpart. </w:t>
      </w:r>
      <w:r w:rsidRPr="008F3783">
        <w:rPr>
          <w:rStyle w:val="StyleUnderline"/>
          <w:highlight w:val="yellow"/>
        </w:rPr>
        <w:t>In</w:t>
      </w:r>
      <w:r w:rsidRPr="001049AC">
        <w:rPr>
          <w:rStyle w:val="StyleUnderline"/>
        </w:rPr>
        <w:t xml:space="preserve"> those </w:t>
      </w:r>
      <w:r w:rsidRPr="008F3783">
        <w:rPr>
          <w:rStyle w:val="StyleUnderline"/>
          <w:highlight w:val="yellow"/>
        </w:rPr>
        <w:t>rare in-stances where the black-as-object was able to participate in this economy</w:t>
      </w:r>
      <w:r w:rsidRPr="001049AC">
        <w:rPr>
          <w:rStyle w:val="StyleUnderline"/>
        </w:rPr>
        <w:t xml:space="preserve"> and purchase a black-object as well, </w:t>
      </w:r>
      <w:r w:rsidRPr="008F3783">
        <w:rPr>
          <w:rStyle w:val="StyleUnderline"/>
          <w:highlight w:val="yellow"/>
        </w:rPr>
        <w:t>the black purchaser could</w:t>
      </w:r>
      <w:r w:rsidRPr="001049AC">
        <w:rPr>
          <w:rStyle w:val="StyleUnderline"/>
        </w:rPr>
        <w:t xml:space="preserve">, </w:t>
      </w:r>
      <w:r w:rsidRPr="008F3783">
        <w:rPr>
          <w:rStyle w:val="StyleUnderline"/>
          <w:highlight w:val="yellow"/>
        </w:rPr>
        <w:t>at any moment</w:t>
      </w:r>
      <w:r w:rsidRPr="001049AC">
        <w:rPr>
          <w:rStyle w:val="StyleUnderline"/>
        </w:rPr>
        <w:t xml:space="preserve">, </w:t>
      </w:r>
      <w:r w:rsidRPr="008F3783">
        <w:rPr>
          <w:rStyle w:val="StyleUnderline"/>
          <w:highlight w:val="yellow"/>
        </w:rPr>
        <w:t>become another commodity</w:t>
      </w:r>
      <w:r w:rsidRPr="001049AC">
        <w:rPr>
          <w:rStyle w:val="StyleUnderline"/>
        </w:rPr>
        <w:t>—</w:t>
      </w:r>
      <w:r w:rsidRPr="008F3783">
        <w:rPr>
          <w:rStyle w:val="StyleUnderline"/>
          <w:highlight w:val="yellow"/>
        </w:rPr>
        <w:t>if found without freedom papers or validation from a white guardian</w:t>
      </w:r>
      <w:r w:rsidRPr="001049AC">
        <w:rPr>
          <w:rStyle w:val="StyleUnderline"/>
        </w:rPr>
        <w:t xml:space="preserve">—the system of </w:t>
      </w:r>
      <w:r w:rsidRPr="008F3783">
        <w:rPr>
          <w:rStyle w:val="StyleUnderline"/>
          <w:highlight w:val="yellow"/>
        </w:rPr>
        <w:t>fungible blackness made any black interchangeable</w:t>
      </w:r>
      <w:r w:rsidRPr="001049AC">
        <w:rPr>
          <w:rStyle w:val="StyleUnderline"/>
        </w:rPr>
        <w:t xml:space="preserve"> and substitutional. This </w:t>
      </w:r>
      <w:r w:rsidRPr="008F3783">
        <w:rPr>
          <w:rStyle w:val="Emphasis"/>
          <w:highlight w:val="yellow"/>
        </w:rPr>
        <w:t>movement between object and subject is not a problem for queerness</w:t>
      </w:r>
      <w:r w:rsidRPr="001049AC">
        <w:rPr>
          <w:rStyle w:val="StyleUnderline"/>
        </w:rPr>
        <w:t>, but is an unresolvable problem for blackness.</w:t>
      </w:r>
      <w:r w:rsidRPr="008F3783">
        <w:rPr>
          <w:sz w:val="16"/>
        </w:rPr>
        <w:t xml:space="preserve"> This is the important difference between the two.24</w:t>
      </w:r>
    </w:p>
    <w:p w14:paraId="028E03FC" w14:textId="77777777" w:rsidR="00E25B6D" w:rsidRPr="008F3783" w:rsidRDefault="00E25B6D" w:rsidP="00E25B6D">
      <w:pPr>
        <w:rPr>
          <w:sz w:val="16"/>
        </w:rPr>
      </w:pPr>
      <w:r w:rsidRPr="001049AC">
        <w:rPr>
          <w:rStyle w:val="StyleUnderline"/>
        </w:rPr>
        <w:t xml:space="preserve">Edelman pushes back against the stark divide Warren maintains between Blackness and queerness. </w:t>
      </w:r>
      <w:r w:rsidRPr="008F3783">
        <w:rPr>
          <w:rStyle w:val="StyleUnderline"/>
          <w:highlight w:val="yellow"/>
        </w:rPr>
        <w:t>Edelman dismisses</w:t>
      </w:r>
      <w:r w:rsidRPr="001049AC">
        <w:rPr>
          <w:rStyle w:val="StyleUnderline"/>
        </w:rPr>
        <w:t xml:space="preserve"> this provocation </w:t>
      </w:r>
      <w:r w:rsidRPr="008F3783">
        <w:rPr>
          <w:rStyle w:val="StyleUnderline"/>
          <w:highlight w:val="yellow"/>
        </w:rPr>
        <w:t>reducing the implications</w:t>
      </w:r>
      <w:r w:rsidRPr="001049AC">
        <w:rPr>
          <w:rStyle w:val="StyleUnderline"/>
        </w:rPr>
        <w:t xml:space="preserve"> of </w:t>
      </w:r>
      <w:r w:rsidRPr="008233E1">
        <w:rPr>
          <w:rStyle w:val="StyleUnderline"/>
          <w:highlight w:val="yellow"/>
        </w:rPr>
        <w:t>slavery to “epistemic consequences of centuries in which</w:t>
      </w:r>
      <w:r w:rsidRPr="001049AC">
        <w:rPr>
          <w:rStyle w:val="StyleUnderline"/>
        </w:rPr>
        <w:t xml:space="preserve"> legal and political </w:t>
      </w:r>
      <w:r w:rsidRPr="008233E1">
        <w:rPr>
          <w:rStyle w:val="StyleUnderline"/>
          <w:highlight w:val="yellow"/>
        </w:rPr>
        <w:t>institutions</w:t>
      </w:r>
      <w:r w:rsidRPr="001049AC">
        <w:rPr>
          <w:rStyle w:val="StyleUnderline"/>
        </w:rPr>
        <w:t xml:space="preserve"> have </w:t>
      </w:r>
      <w:r w:rsidRPr="008233E1">
        <w:rPr>
          <w:rStyle w:val="StyleUnderline"/>
          <w:highlight w:val="yellow"/>
        </w:rPr>
        <w:t>reduced Black persons</w:t>
      </w:r>
      <w:r w:rsidRPr="001049AC">
        <w:rPr>
          <w:rStyle w:val="StyleUnderline"/>
        </w:rPr>
        <w:t xml:space="preserve"> </w:t>
      </w:r>
      <w:r w:rsidRPr="008233E1">
        <w:rPr>
          <w:rStyle w:val="StyleUnderline"/>
          <w:highlight w:val="yellow"/>
        </w:rPr>
        <w:t>to</w:t>
      </w:r>
      <w:r w:rsidRPr="001049AC">
        <w:rPr>
          <w:rStyle w:val="StyleUnderline"/>
        </w:rPr>
        <w:t xml:space="preserve"> the status of an </w:t>
      </w:r>
      <w:r w:rsidRPr="008233E1">
        <w:rPr>
          <w:rStyle w:val="StyleUnderline"/>
          <w:highlight w:val="yellow"/>
        </w:rPr>
        <w:t>object</w:t>
      </w:r>
      <w:r w:rsidRPr="001049AC">
        <w:rPr>
          <w:rStyle w:val="StyleUnderline"/>
        </w:rPr>
        <w:t xml:space="preserve">.” </w:t>
      </w:r>
      <w:r w:rsidRPr="008233E1">
        <w:rPr>
          <w:rStyle w:val="StyleUnderline"/>
          <w:highlight w:val="yellow"/>
        </w:rPr>
        <w:t>How Blackness</w:t>
      </w:r>
      <w:r w:rsidRPr="008F3783">
        <w:rPr>
          <w:sz w:val="16"/>
        </w:rPr>
        <w:t>, in Warren’s assessment</w:t>
      </w:r>
      <w:r w:rsidRPr="001049AC">
        <w:rPr>
          <w:rStyle w:val="StyleUnderline"/>
        </w:rPr>
        <w:t xml:space="preserve">, </w:t>
      </w:r>
      <w:r w:rsidRPr="008233E1">
        <w:rPr>
          <w:rStyle w:val="StyleUnderline"/>
          <w:highlight w:val="yellow"/>
        </w:rPr>
        <w:t>becomes “Black persons”</w:t>
      </w:r>
      <w:r w:rsidRPr="001049AC">
        <w:rPr>
          <w:rStyle w:val="StyleUnderline"/>
        </w:rPr>
        <w:t xml:space="preserve"> here is a curious move that </w:t>
      </w:r>
      <w:r w:rsidRPr="008233E1">
        <w:rPr>
          <w:rStyle w:val="StyleUnderline"/>
          <w:highlight w:val="yellow"/>
        </w:rPr>
        <w:t>demands pause</w:t>
      </w:r>
      <w:r w:rsidRPr="001049AC">
        <w:rPr>
          <w:rStyle w:val="StyleUnderline"/>
        </w:rPr>
        <w:t>.</w:t>
      </w:r>
      <w:r w:rsidRPr="008F3783">
        <w:rPr>
          <w:sz w:val="16"/>
        </w:rPr>
        <w:t xml:space="preserve"> </w:t>
      </w:r>
      <w:r w:rsidRPr="001049AC">
        <w:rPr>
          <w:rStyle w:val="StyleUnderline"/>
        </w:rPr>
        <w:t xml:space="preserve">It </w:t>
      </w:r>
      <w:r w:rsidRPr="008233E1">
        <w:rPr>
          <w:rStyle w:val="StyleUnderline"/>
          <w:highlight w:val="yellow"/>
        </w:rPr>
        <w:t>reduces concerns about ontological exclusion to empirical questions about</w:t>
      </w:r>
      <w:r w:rsidRPr="001049AC">
        <w:rPr>
          <w:rStyle w:val="StyleUnderline"/>
        </w:rPr>
        <w:t xml:space="preserve"> racial </w:t>
      </w:r>
      <w:r w:rsidRPr="008233E1">
        <w:rPr>
          <w:rStyle w:val="StyleUnderline"/>
          <w:highlight w:val="yellow"/>
        </w:rPr>
        <w:t>treatment</w:t>
      </w:r>
      <w:r w:rsidRPr="001049AC">
        <w:rPr>
          <w:rStyle w:val="StyleUnderline"/>
        </w:rPr>
        <w:t>.</w:t>
      </w:r>
      <w:r w:rsidRPr="008F3783">
        <w:rPr>
          <w:sz w:val="16"/>
        </w:rPr>
        <w:t xml:space="preserve"> </w:t>
      </w:r>
      <w:r w:rsidRPr="001049AC">
        <w:rPr>
          <w:rStyle w:val="StyleUnderline"/>
        </w:rPr>
        <w:t xml:space="preserve">Is “Black persons” a material and social identity that was subjected to and by slavery? Or </w:t>
      </w:r>
      <w:r w:rsidRPr="008233E1">
        <w:rPr>
          <w:rStyle w:val="StyleUnderline"/>
          <w:highlight w:val="yellow"/>
        </w:rPr>
        <w:t>is what we know as “Black persons” a phantasm only made perceivable because</w:t>
      </w:r>
      <w:r w:rsidRPr="001049AC">
        <w:rPr>
          <w:rStyle w:val="StyleUnderline"/>
        </w:rPr>
        <w:t xml:space="preserve"> what existed </w:t>
      </w:r>
      <w:r w:rsidRPr="008233E1">
        <w:rPr>
          <w:rStyle w:val="StyleUnderline"/>
          <w:highlight w:val="yellow"/>
        </w:rPr>
        <w:t>prior was metaphysically expelled by the</w:t>
      </w:r>
      <w:r w:rsidRPr="001049AC">
        <w:rPr>
          <w:rStyle w:val="StyleUnderline"/>
        </w:rPr>
        <w:t xml:space="preserve"> intractable violence of the </w:t>
      </w:r>
      <w:r w:rsidRPr="008233E1">
        <w:rPr>
          <w:rStyle w:val="StyleUnderline"/>
          <w:highlight w:val="yellow"/>
        </w:rPr>
        <w:t>Middle Passage</w:t>
      </w:r>
      <w:r w:rsidRPr="001049AC">
        <w:rPr>
          <w:rStyle w:val="StyleUnderline"/>
        </w:rPr>
        <w:t>?</w:t>
      </w:r>
      <w:r w:rsidRPr="008F3783">
        <w:rPr>
          <w:sz w:val="16"/>
        </w:rPr>
        <w:t xml:space="preserve"> What does Black persons mean here in the context of an argument about sex, Blackness, and queerness?</w:t>
      </w:r>
    </w:p>
    <w:p w14:paraId="1D3B9717" w14:textId="77777777" w:rsidR="00E25B6D" w:rsidRPr="008F3783" w:rsidRDefault="00E25B6D" w:rsidP="00E25B6D">
      <w:pPr>
        <w:rPr>
          <w:sz w:val="16"/>
        </w:rPr>
      </w:pPr>
      <w:r w:rsidRPr="008F3783">
        <w:rPr>
          <w:sz w:val="16"/>
        </w:rPr>
        <w:t xml:space="preserve">Edelman contends that “we can trace the logic that enables that reduction” of Black persons “to the status of objects?”25 But can we? And if so, how? The institutional logic Edelman applies here, as to maintain slavery as a traceable momentary movement of Blackness between subject and object, is a conceptual leap. This, for me, is where his arguments against afro-pessimism erode. He demonstrates </w:t>
      </w:r>
      <w:r w:rsidRPr="001049AC">
        <w:rPr>
          <w:rStyle w:val="StyleUnderline"/>
        </w:rPr>
        <w:t xml:space="preserve">a </w:t>
      </w:r>
      <w:r w:rsidRPr="008233E1">
        <w:rPr>
          <w:rStyle w:val="StyleUnderline"/>
          <w:highlight w:val="yellow"/>
        </w:rPr>
        <w:t>theoretical refusal to contend with slavery</w:t>
      </w:r>
      <w:r w:rsidRPr="001049AC">
        <w:rPr>
          <w:rStyle w:val="StyleUnderline"/>
        </w:rPr>
        <w:t xml:space="preserve"> </w:t>
      </w:r>
      <w:r w:rsidRPr="008233E1">
        <w:rPr>
          <w:rStyle w:val="StyleUnderline"/>
          <w:highlight w:val="yellow"/>
        </w:rPr>
        <w:t>as</w:t>
      </w:r>
      <w:r w:rsidRPr="001049AC">
        <w:rPr>
          <w:rStyle w:val="StyleUnderline"/>
        </w:rPr>
        <w:t xml:space="preserve"> </w:t>
      </w:r>
      <w:r w:rsidRPr="008233E1">
        <w:rPr>
          <w:rStyle w:val="StyleUnderline"/>
          <w:highlight w:val="yellow"/>
        </w:rPr>
        <w:t>structural positionality</w:t>
      </w:r>
      <w:r w:rsidRPr="001049AC">
        <w:rPr>
          <w:rStyle w:val="StyleUnderline"/>
        </w:rPr>
        <w:t xml:space="preserve"> or (non)relationality rather than as a historical event or moment.</w:t>
      </w:r>
      <w:r w:rsidRPr="008F3783">
        <w:rPr>
          <w:sz w:val="16"/>
        </w:rPr>
        <w:t xml:space="preserve"> </w:t>
      </w:r>
      <w:r w:rsidRPr="001049AC">
        <w:rPr>
          <w:rStyle w:val="StyleUnderline"/>
        </w:rPr>
        <w:t>Situating this obscure constellation of “Black persons” as the place where Warren (and Wilderson) assumedly slips or evades the similar situatedness of Blackness and queerness is a metaphysical impasse embedded in the critique Edelman attempts to stir.</w:t>
      </w:r>
      <w:r w:rsidRPr="008F3783">
        <w:rPr>
          <w:sz w:val="16"/>
        </w:rPr>
        <w:t xml:space="preserve"> </w:t>
      </w:r>
      <w:r w:rsidRPr="008233E1">
        <w:rPr>
          <w:rStyle w:val="StyleUnderline"/>
          <w:highlight w:val="yellow"/>
        </w:rPr>
        <w:t>Warren’s holding the queer subject accountable to the violent relations of slavery as imposing a historically fixed division between Blackness and queerness is met with</w:t>
      </w:r>
      <w:r w:rsidRPr="001049AC">
        <w:rPr>
          <w:rStyle w:val="StyleUnderline"/>
        </w:rPr>
        <w:t xml:space="preserve"> Edelman’s </w:t>
      </w:r>
      <w:r w:rsidRPr="008233E1">
        <w:rPr>
          <w:rStyle w:val="StyleUnderline"/>
          <w:highlight w:val="yellow"/>
        </w:rPr>
        <w:t>attempts</w:t>
      </w:r>
      <w:r w:rsidRPr="001049AC">
        <w:rPr>
          <w:rStyle w:val="StyleUnderline"/>
        </w:rPr>
        <w:t xml:space="preserve"> </w:t>
      </w:r>
      <w:r w:rsidRPr="008233E1">
        <w:rPr>
          <w:rStyle w:val="StyleUnderline"/>
          <w:highlight w:val="yellow"/>
        </w:rPr>
        <w:t>to redirect the</w:t>
      </w:r>
      <w:r w:rsidRPr="001049AC">
        <w:rPr>
          <w:rStyle w:val="StyleUnderline"/>
        </w:rPr>
        <w:t xml:space="preserve"> </w:t>
      </w:r>
      <w:r w:rsidRPr="008233E1">
        <w:rPr>
          <w:rStyle w:val="StyleUnderline"/>
          <w:highlight w:val="yellow"/>
        </w:rPr>
        <w:t>conversation towards</w:t>
      </w:r>
      <w:r w:rsidRPr="001049AC">
        <w:rPr>
          <w:rStyle w:val="StyleUnderline"/>
        </w:rPr>
        <w:t xml:space="preserve"> the </w:t>
      </w:r>
      <w:r w:rsidRPr="008233E1">
        <w:rPr>
          <w:rStyle w:val="StyleUnderline"/>
          <w:highlight w:val="yellow"/>
        </w:rPr>
        <w:t>situational and empirical</w:t>
      </w:r>
      <w:r w:rsidRPr="001049AC">
        <w:rPr>
          <w:rStyle w:val="StyleUnderline"/>
        </w:rPr>
        <w:t xml:space="preserve"> and </w:t>
      </w:r>
      <w:r w:rsidRPr="008233E1">
        <w:rPr>
          <w:rStyle w:val="StyleUnderline"/>
          <w:highlight w:val="yellow"/>
        </w:rPr>
        <w:t>away from the paradigmatic</w:t>
      </w:r>
      <w:r w:rsidRPr="001049AC">
        <w:rPr>
          <w:rStyle w:val="StyleUnderline"/>
        </w:rPr>
        <w:t xml:space="preserve">. </w:t>
      </w:r>
      <w:r w:rsidRPr="008F3783">
        <w:rPr>
          <w:sz w:val="16"/>
        </w:rPr>
        <w:t>Edelman contends that slavery is just something that happened to “Black persons,” but many things have happened to some peoples. He argues, “Neither would ‘have’ a history but both, instead engender histories through the contingent destination of certain persons or groups.”26</w:t>
      </w:r>
    </w:p>
    <w:p w14:paraId="12201E35" w14:textId="77777777" w:rsidR="00E25B6D" w:rsidRPr="008F3783" w:rsidRDefault="00E25B6D" w:rsidP="00E25B6D">
      <w:pPr>
        <w:rPr>
          <w:sz w:val="16"/>
        </w:rPr>
      </w:pPr>
      <w:r w:rsidRPr="008F3783">
        <w:rPr>
          <w:sz w:val="16"/>
        </w:rPr>
        <w:t>What is most apropos in this disagreement is to consider what histories Blackness and queerness engender, specifically pertaining to sex and sexuality. If the confounding of sens-absexe typifies what the ab-sens cannot emerge, what are the intractable sexual divergences that divide and differentiate what makes Blackness and queerness uncontainable? As Warren further cautions, queerness may be tethered to presumptions about deviance, but “Blackness is much more than deviance; it is the object that allows the distinction between deviance and normativity to have any meaning at all.”27 This point is expressively critical.</w:t>
      </w:r>
    </w:p>
    <w:p w14:paraId="7533A15B" w14:textId="77777777" w:rsidR="00E25B6D" w:rsidRPr="008F3783" w:rsidRDefault="00E25B6D" w:rsidP="00E25B6D">
      <w:pPr>
        <w:rPr>
          <w:sz w:val="16"/>
        </w:rPr>
      </w:pPr>
      <w:r w:rsidRPr="008F3783">
        <w:rPr>
          <w:rStyle w:val="StyleUnderline"/>
        </w:rPr>
        <w:t xml:space="preserve">Where </w:t>
      </w:r>
      <w:r w:rsidRPr="008233E1">
        <w:rPr>
          <w:rStyle w:val="StyleUnderline"/>
          <w:highlight w:val="yellow"/>
        </w:rPr>
        <w:t xml:space="preserve">this </w:t>
      </w:r>
      <w:r w:rsidRPr="008233E1">
        <w:rPr>
          <w:rStyle w:val="Emphasis"/>
          <w:highlight w:val="yellow"/>
        </w:rPr>
        <w:t>conflation becomes salient</w:t>
      </w:r>
      <w:r w:rsidRPr="008F3783">
        <w:rPr>
          <w:rStyle w:val="StyleUnderline"/>
        </w:rPr>
        <w:t xml:space="preserve"> is </w:t>
      </w:r>
      <w:r w:rsidRPr="008233E1">
        <w:rPr>
          <w:rStyle w:val="Emphasis"/>
          <w:highlight w:val="yellow"/>
        </w:rPr>
        <w:t>in</w:t>
      </w:r>
      <w:r w:rsidRPr="008F3783">
        <w:rPr>
          <w:rStyle w:val="StyleUnderline"/>
        </w:rPr>
        <w:t xml:space="preserve"> </w:t>
      </w:r>
      <w:r w:rsidRPr="008233E1">
        <w:rPr>
          <w:rStyle w:val="StyleUnderline"/>
          <w:highlight w:val="yellow"/>
        </w:rPr>
        <w:t xml:space="preserve">recent </w:t>
      </w:r>
      <w:r w:rsidRPr="008233E1">
        <w:rPr>
          <w:rStyle w:val="Emphasis"/>
          <w:highlight w:val="yellow"/>
        </w:rPr>
        <w:t>readings</w:t>
      </w:r>
      <w:r w:rsidRPr="008233E1">
        <w:rPr>
          <w:rStyle w:val="Emphasis"/>
        </w:rPr>
        <w:t xml:space="preserve"> </w:t>
      </w:r>
      <w:r w:rsidRPr="008233E1">
        <w:rPr>
          <w:rStyle w:val="Emphasis"/>
          <w:highlight w:val="yellow"/>
        </w:rPr>
        <w:t>of the pervasive and rampant discourses on</w:t>
      </w:r>
      <w:r w:rsidRPr="008F3783">
        <w:rPr>
          <w:rStyle w:val="StyleUnderline"/>
        </w:rPr>
        <w:t xml:space="preserve"> </w:t>
      </w:r>
      <w:r w:rsidRPr="008233E1">
        <w:rPr>
          <w:rStyle w:val="Emphasis"/>
          <w:highlight w:val="yellow"/>
        </w:rPr>
        <w:t>deviant</w:t>
      </w:r>
      <w:r w:rsidRPr="008F3783">
        <w:rPr>
          <w:rStyle w:val="StyleUnderline"/>
        </w:rPr>
        <w:t xml:space="preserve">/divergent </w:t>
      </w:r>
      <w:r w:rsidRPr="008233E1">
        <w:rPr>
          <w:rStyle w:val="Emphasis"/>
          <w:highlight w:val="yellow"/>
        </w:rPr>
        <w:t>sexualities and Blackness</w:t>
      </w:r>
      <w:r w:rsidRPr="008F3783">
        <w:rPr>
          <w:rStyle w:val="StyleUnderline"/>
        </w:rPr>
        <w:t xml:space="preserve"> in nineteenth-century sexology. Despite the hyper-prevalent concerns about what is queer and what is Black appearing in sexological inquiries, Warren rightfully asks that we hold these instances as separate. He reminds us that </w:t>
      </w:r>
      <w:r w:rsidRPr="008233E1">
        <w:rPr>
          <w:rStyle w:val="StyleUnderline"/>
          <w:highlight w:val="yellow"/>
        </w:rPr>
        <w:t>“we can only speak in distorting similes</w:t>
      </w:r>
      <w:r w:rsidRPr="008F3783">
        <w:rPr>
          <w:rStyle w:val="StyleUnderline"/>
        </w:rPr>
        <w:t>—</w:t>
      </w:r>
      <w:r w:rsidRPr="008233E1">
        <w:rPr>
          <w:rStyle w:val="StyleUnderline"/>
          <w:highlight w:val="yellow"/>
        </w:rPr>
        <w:t>the rhetorical practice of likening one thing to another.”</w:t>
      </w:r>
      <w:r w:rsidRPr="008F3783">
        <w:rPr>
          <w:sz w:val="16"/>
        </w:rPr>
        <w:t xml:space="preserve">28 Axelle Karera similarly warns of the </w:t>
      </w:r>
      <w:r w:rsidRPr="008233E1">
        <w:rPr>
          <w:rStyle w:val="StyleUnderline"/>
          <w:highlight w:val="yellow"/>
        </w:rPr>
        <w:t>seductive lures of relationality</w:t>
      </w:r>
      <w:r w:rsidRPr="008F3783">
        <w:rPr>
          <w:sz w:val="16"/>
        </w:rPr>
        <w:t>, where she argues, “</w:t>
      </w:r>
      <w:r w:rsidRPr="008233E1">
        <w:rPr>
          <w:rStyle w:val="StyleUnderline"/>
          <w:highlight w:val="yellow"/>
        </w:rPr>
        <w:t>blackness</w:t>
      </w:r>
      <w:r w:rsidRPr="008F3783">
        <w:rPr>
          <w:rStyle w:val="StyleUnderline"/>
        </w:rPr>
        <w:t xml:space="preserve"> </w:t>
      </w:r>
      <w:r w:rsidRPr="008233E1">
        <w:rPr>
          <w:rStyle w:val="StyleUnderline"/>
          <w:highlight w:val="yellow"/>
        </w:rPr>
        <w:t>ruptures</w:t>
      </w:r>
      <w:r w:rsidRPr="008F3783">
        <w:rPr>
          <w:rStyle w:val="StyleUnderline"/>
        </w:rPr>
        <w:t xml:space="preserve"> the ‘spaces of </w:t>
      </w:r>
      <w:r w:rsidRPr="008233E1">
        <w:rPr>
          <w:rStyle w:val="StyleUnderline"/>
          <w:highlight w:val="yellow"/>
        </w:rPr>
        <w:t>ethics’</w:t>
      </w:r>
      <w:r w:rsidRPr="008F3783">
        <w:rPr>
          <w:rStyle w:val="StyleUnderline"/>
        </w:rPr>
        <w:t xml:space="preserve"> </w:t>
      </w:r>
      <w:r w:rsidRPr="008233E1">
        <w:rPr>
          <w:rStyle w:val="StyleUnderline"/>
          <w:highlight w:val="yellow"/>
        </w:rPr>
        <w:t>and throws its most revered</w:t>
      </w:r>
      <w:r w:rsidRPr="008F3783">
        <w:rPr>
          <w:rStyle w:val="StyleUnderline"/>
        </w:rPr>
        <w:t xml:space="preserve"> </w:t>
      </w:r>
      <w:r w:rsidRPr="008233E1">
        <w:rPr>
          <w:rStyle w:val="StyleUnderline"/>
          <w:highlight w:val="yellow"/>
        </w:rPr>
        <w:t>concepts</w:t>
      </w:r>
      <w:r w:rsidRPr="008F3783">
        <w:rPr>
          <w:rStyle w:val="StyleUnderline"/>
        </w:rPr>
        <w:t>—like relationality—</w:t>
      </w:r>
      <w:r w:rsidRPr="008233E1">
        <w:rPr>
          <w:rStyle w:val="StyleUnderline"/>
          <w:highlight w:val="yellow"/>
        </w:rPr>
        <w:t>into crisis</w:t>
      </w:r>
      <w:r w:rsidRPr="008F3783">
        <w:rPr>
          <w:rStyle w:val="StyleUnderline"/>
        </w:rPr>
        <w:t>.”</w:t>
      </w:r>
      <w:r w:rsidRPr="008F3783">
        <w:rPr>
          <w:sz w:val="16"/>
        </w:rPr>
        <w:t xml:space="preserve">29 </w:t>
      </w:r>
      <w:r w:rsidRPr="008F3783">
        <w:rPr>
          <w:rStyle w:val="StyleUnderline"/>
        </w:rPr>
        <w:t>She asks that we ponder “</w:t>
      </w:r>
      <w:r w:rsidRPr="008233E1">
        <w:rPr>
          <w:rStyle w:val="StyleUnderline"/>
          <w:highlight w:val="yellow"/>
        </w:rPr>
        <w:t>what would an ethics based on the radically non-relational look like?”</w:t>
      </w:r>
      <w:r w:rsidRPr="008F3783">
        <w:rPr>
          <w:sz w:val="16"/>
        </w:rPr>
        <w:t>30 This question is staged in pursuit of continuing to maintain steadfast attention to the ongoing deathly disregard that constitutes Black suffering.</w:t>
      </w:r>
    </w:p>
    <w:p w14:paraId="58C2128C" w14:textId="77777777" w:rsidR="00E25B6D" w:rsidRPr="008F3783" w:rsidRDefault="00E25B6D" w:rsidP="00E25B6D">
      <w:pPr>
        <w:rPr>
          <w:sz w:val="16"/>
        </w:rPr>
      </w:pPr>
      <w:r w:rsidRPr="008F3783">
        <w:rPr>
          <w:sz w:val="16"/>
        </w:rPr>
        <w:t xml:space="preserve">By historicizing the nineteenth century as the moment when queerness sediments as a thing that could be subjected to theorization, this argument holds that queerness and Blackness orient fundamentally distinct, though at times overlapping, logics of pathology and deviance. Nineteenth-century sexologists, naturalists, zoologists, and other scientists all repulse </w:t>
      </w:r>
      <w:r w:rsidRPr="008F3783">
        <w:rPr>
          <w:rStyle w:val="StyleUnderline"/>
        </w:rPr>
        <w:t>Black sex as its own stimulus to anxiety.</w:t>
      </w:r>
      <w:r w:rsidRPr="008F3783">
        <w:rPr>
          <w:sz w:val="16"/>
        </w:rPr>
        <w:t xml:space="preserve"> While queerness becomes delinked from religious understandings of inherent deviance, it emerges in sexology discourses as an abnormal yet natural deviation in Human sexual instincts. Simultaneously Blackness, the African, and the Negro maintain clear distinctions in theory as a predation that erodes the development of Human sexuality, both heterosexual and queer. Black sex is regarded as a mindless drive that is guided by unrestrained impulsivity, that is inconclusively separate from what drives animal instinct.</w:t>
      </w:r>
    </w:p>
    <w:p w14:paraId="284E73AE" w14:textId="77777777" w:rsidR="00E25B6D" w:rsidRPr="008F3783" w:rsidRDefault="00E25B6D" w:rsidP="00E25B6D">
      <w:pPr>
        <w:rPr>
          <w:rStyle w:val="StyleUnderline"/>
        </w:rPr>
      </w:pPr>
      <w:r w:rsidRPr="008F3783">
        <w:rPr>
          <w:rStyle w:val="StyleUnderline"/>
        </w:rPr>
        <w:t xml:space="preserve">One might argue that theory is not bound by the antiblack and queer pronouncements of nineteenth-century sexology as uncontested proof of an ontological divide that cannot otherwise be bridged. However, </w:t>
      </w:r>
      <w:r w:rsidRPr="008233E1">
        <w:rPr>
          <w:rStyle w:val="Emphasis"/>
          <w:highlight w:val="yellow"/>
        </w:rPr>
        <w:t>attempts to embrace deviance and negativity as shared relationality between Blackness and queerness</w:t>
      </w:r>
      <w:r w:rsidRPr="008233E1">
        <w:rPr>
          <w:rStyle w:val="StyleUnderline"/>
          <w:highlight w:val="yellow"/>
        </w:rPr>
        <w:t xml:space="preserve"> </w:t>
      </w:r>
      <w:r w:rsidRPr="008233E1">
        <w:rPr>
          <w:rStyle w:val="Emphasis"/>
          <w:highlight w:val="yellow"/>
        </w:rPr>
        <w:t>demonstrate</w:t>
      </w:r>
      <w:r w:rsidRPr="008F3783">
        <w:rPr>
          <w:rStyle w:val="StyleUnderline"/>
        </w:rPr>
        <w:t xml:space="preserve"> </w:t>
      </w:r>
      <w:r w:rsidRPr="008233E1">
        <w:rPr>
          <w:rStyle w:val="StyleUnderline"/>
          <w:highlight w:val="yellow"/>
        </w:rPr>
        <w:t xml:space="preserve">how </w:t>
      </w:r>
      <w:r w:rsidRPr="008233E1">
        <w:rPr>
          <w:rStyle w:val="Emphasis"/>
          <w:highlight w:val="yellow"/>
        </w:rPr>
        <w:t>Blackness struggles to embrace pejorative classifications as forms of flight.</w:t>
      </w:r>
      <w:r w:rsidRPr="008F3783">
        <w:rPr>
          <w:sz w:val="16"/>
        </w:rPr>
        <w:t xml:space="preserve"> </w:t>
      </w:r>
      <w:r w:rsidRPr="008F3783">
        <w:rPr>
          <w:rStyle w:val="StyleUnderline"/>
        </w:rPr>
        <w:t xml:space="preserve">Blackness </w:t>
      </w:r>
      <w:r w:rsidRPr="008233E1">
        <w:rPr>
          <w:rStyle w:val="StyleUnderline"/>
          <w:highlight w:val="yellow"/>
        </w:rPr>
        <w:t>contains no fixed referent to sustain</w:t>
      </w:r>
      <w:r w:rsidRPr="008F3783">
        <w:rPr>
          <w:rStyle w:val="StyleUnderline"/>
        </w:rPr>
        <w:t xml:space="preserve"> an </w:t>
      </w:r>
      <w:r w:rsidRPr="008233E1">
        <w:rPr>
          <w:rStyle w:val="StyleUnderline"/>
          <w:highlight w:val="yellow"/>
        </w:rPr>
        <w:t>alternative entry into contesting its condition</w:t>
      </w:r>
      <w:r w:rsidRPr="008F3783">
        <w:rPr>
          <w:rStyle w:val="StyleUnderline"/>
        </w:rPr>
        <w:t xml:space="preserve"> that does not redouble and engulf it in violence. </w:t>
      </w:r>
      <w:r w:rsidRPr="008F3783">
        <w:rPr>
          <w:sz w:val="16"/>
        </w:rPr>
        <w:t xml:space="preserve">Edelman argues that his focus on the </w:t>
      </w:r>
      <w:r w:rsidRPr="008F3783">
        <w:rPr>
          <w:rStyle w:val="StyleUnderline"/>
        </w:rPr>
        <w:t>“</w:t>
      </w:r>
      <w:r w:rsidRPr="008233E1">
        <w:rPr>
          <w:rStyle w:val="StyleUnderline"/>
          <w:highlight w:val="yellow"/>
        </w:rPr>
        <w:t>indeterminacy of reference</w:t>
      </w:r>
      <w:r w:rsidRPr="008F3783">
        <w:rPr>
          <w:rStyle w:val="StyleUnderline"/>
        </w:rPr>
        <w:t>” for queerness “</w:t>
      </w:r>
      <w:r w:rsidRPr="008233E1">
        <w:rPr>
          <w:rStyle w:val="StyleUnderline"/>
          <w:highlight w:val="yellow"/>
        </w:rPr>
        <w:t>might slow, if not prevent</w:t>
      </w:r>
      <w:r w:rsidRPr="008F3783">
        <w:rPr>
          <w:rStyle w:val="StyleUnderline"/>
        </w:rPr>
        <w:t xml:space="preserve">” the </w:t>
      </w:r>
      <w:r w:rsidRPr="008233E1">
        <w:rPr>
          <w:rStyle w:val="StyleUnderline"/>
          <w:highlight w:val="yellow"/>
        </w:rPr>
        <w:t>slippage between ontological concerns and “fixed social identities.”</w:t>
      </w:r>
      <w:r w:rsidRPr="008F3783">
        <w:rPr>
          <w:rStyle w:val="StyleUnderline"/>
        </w:rPr>
        <w:t xml:space="preserve"> </w:t>
      </w:r>
      <w:r w:rsidRPr="008233E1">
        <w:rPr>
          <w:rStyle w:val="StyleUnderline"/>
          <w:highlight w:val="yellow"/>
        </w:rPr>
        <w:t>Yet</w:t>
      </w:r>
      <w:r w:rsidRPr="008F3783">
        <w:rPr>
          <w:rStyle w:val="StyleUnderline"/>
        </w:rPr>
        <w:t xml:space="preserve"> the </w:t>
      </w:r>
      <w:r w:rsidRPr="008233E1">
        <w:rPr>
          <w:rStyle w:val="StyleUnderline"/>
          <w:highlight w:val="yellow"/>
        </w:rPr>
        <w:t>stakes of the argument are revealed by</w:t>
      </w:r>
      <w:r w:rsidRPr="008F3783">
        <w:rPr>
          <w:rStyle w:val="StyleUnderline"/>
        </w:rPr>
        <w:t xml:space="preserve"> this </w:t>
      </w:r>
      <w:r w:rsidRPr="008233E1">
        <w:rPr>
          <w:rStyle w:val="StyleUnderline"/>
          <w:highlight w:val="yellow"/>
        </w:rPr>
        <w:t>deputizing of queerness over Blackness as an analytical</w:t>
      </w:r>
      <w:r w:rsidRPr="008F3783">
        <w:rPr>
          <w:rStyle w:val="StyleUnderline"/>
        </w:rPr>
        <w:t xml:space="preserve"> </w:t>
      </w:r>
      <w:r w:rsidRPr="008233E1">
        <w:rPr>
          <w:rStyle w:val="StyleUnderline"/>
          <w:highlight w:val="yellow"/>
        </w:rPr>
        <w:t>framework</w:t>
      </w:r>
      <w:r w:rsidRPr="008F3783">
        <w:rPr>
          <w:rStyle w:val="StyleUnderline"/>
        </w:rPr>
        <w:t xml:space="preserve"> </w:t>
      </w:r>
      <w:r w:rsidRPr="008233E1">
        <w:rPr>
          <w:rStyle w:val="StyleUnderline"/>
          <w:highlight w:val="yellow"/>
        </w:rPr>
        <w:t>that can contend with</w:t>
      </w:r>
      <w:r w:rsidRPr="008F3783">
        <w:rPr>
          <w:rStyle w:val="StyleUnderline"/>
        </w:rPr>
        <w:t xml:space="preserve"> or dislodge </w:t>
      </w:r>
      <w:r w:rsidRPr="008233E1">
        <w:rPr>
          <w:rStyle w:val="StyleUnderline"/>
          <w:highlight w:val="yellow"/>
        </w:rPr>
        <w:t>Blackness from its place of no referent by relationally binding it to queerness.</w:t>
      </w:r>
      <w:r w:rsidRPr="008F3783">
        <w:rPr>
          <w:rStyle w:val="StyleUnderline"/>
        </w:rPr>
        <w:t xml:space="preserve"> Because of its situatedness within the context of Human suffering, queerness possesses indeterminacy. It is tethered to the movement between subjectivity and objectification.</w:t>
      </w:r>
    </w:p>
    <w:p w14:paraId="13130469" w14:textId="77777777" w:rsidR="00E25B6D" w:rsidRPr="00E25B6D" w:rsidRDefault="00E25B6D" w:rsidP="00E25B6D"/>
    <w:p w14:paraId="0642216F" w14:textId="77777777" w:rsidR="00E25B6D" w:rsidRPr="004F1BE7" w:rsidRDefault="00E25B6D" w:rsidP="00E25B6D"/>
    <w:p w14:paraId="32095EB7" w14:textId="77777777" w:rsidR="00E25B6D" w:rsidRPr="000E0EB6" w:rsidRDefault="00E25B6D" w:rsidP="00E25B6D"/>
    <w:p w14:paraId="31EEDBE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41ABD" w14:textId="77777777" w:rsidR="00637892" w:rsidRDefault="00637892" w:rsidP="00066D2C">
      <w:r>
        <w:separator/>
      </w:r>
    </w:p>
  </w:endnote>
  <w:endnote w:type="continuationSeparator" w:id="0">
    <w:p w14:paraId="034E3FC8" w14:textId="77777777" w:rsidR="00637892" w:rsidRDefault="0063789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CA25A" w14:textId="77777777" w:rsidR="00637892" w:rsidRDefault="00637892" w:rsidP="00066D2C">
      <w:r>
        <w:separator/>
      </w:r>
    </w:p>
  </w:footnote>
  <w:footnote w:type="continuationSeparator" w:id="0">
    <w:p w14:paraId="497B0699" w14:textId="77777777" w:rsidR="00637892" w:rsidRDefault="0063789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43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37892"/>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324"/>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139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B6D"/>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61D8C"/>
  <w15:chartTrackingRefBased/>
  <w15:docId w15:val="{B3C57B37-7401-B043-9DEF-B466F70F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4324"/>
    <w:rPr>
      <w:rFonts w:ascii="Calibri" w:hAnsi="Calibri" w:cs="Calibri"/>
    </w:rPr>
  </w:style>
  <w:style w:type="paragraph" w:styleId="Heading1">
    <w:name w:val="heading 1"/>
    <w:aliases w:val="Pocket"/>
    <w:basedOn w:val="Normal"/>
    <w:next w:val="Normal"/>
    <w:link w:val="Heading1Char"/>
    <w:qFormat/>
    <w:rsid w:val="00C543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43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C543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C543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432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543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432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543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54324"/>
    <w:rPr>
      <w:color w:val="auto"/>
      <w:u w:val="none"/>
    </w:rPr>
  </w:style>
  <w:style w:type="character" w:customStyle="1" w:styleId="Heading1Char">
    <w:name w:val="Heading 1 Char"/>
    <w:aliases w:val="Pocket Char"/>
    <w:basedOn w:val="DefaultParagraphFont"/>
    <w:link w:val="Heading1"/>
    <w:rsid w:val="00C543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432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543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C543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4324"/>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C54324"/>
    <w:rPr>
      <w:rFonts w:asciiTheme="minorHAnsi" w:hAnsiTheme="minorHAnsi"/>
      <w:b w:val="0"/>
      <w:sz w:val="22"/>
      <w:u w:val="single"/>
    </w:rPr>
  </w:style>
  <w:style w:type="character" w:styleId="Strong">
    <w:name w:val="Strong"/>
    <w:basedOn w:val="DefaultParagraphFont"/>
    <w:uiPriority w:val="22"/>
    <w:semiHidden/>
    <w:qFormat/>
    <w:rsid w:val="00C54324"/>
    <w:rPr>
      <w:b/>
      <w:bCs/>
    </w:rPr>
  </w:style>
  <w:style w:type="character" w:styleId="BookTitle">
    <w:name w:val="Book Title"/>
    <w:basedOn w:val="DefaultParagraphFont"/>
    <w:uiPriority w:val="33"/>
    <w:semiHidden/>
    <w:qFormat/>
    <w:rsid w:val="00C54324"/>
    <w:rPr>
      <w:b/>
      <w:bCs/>
      <w:i/>
      <w:iCs/>
      <w:spacing w:val="5"/>
    </w:rPr>
  </w:style>
  <w:style w:type="character" w:customStyle="1" w:styleId="Heading5Char">
    <w:name w:val="Heading 5 Char"/>
    <w:basedOn w:val="DefaultParagraphFont"/>
    <w:link w:val="Heading5"/>
    <w:uiPriority w:val="9"/>
    <w:semiHidden/>
    <w:rsid w:val="00C543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4324"/>
  </w:style>
  <w:style w:type="paragraph" w:styleId="Header">
    <w:name w:val="header"/>
    <w:basedOn w:val="Normal"/>
    <w:link w:val="HeaderChar"/>
    <w:uiPriority w:val="99"/>
    <w:semiHidden/>
    <w:rsid w:val="00C54324"/>
    <w:pPr>
      <w:tabs>
        <w:tab w:val="center" w:pos="4680"/>
        <w:tab w:val="right" w:pos="9360"/>
      </w:tabs>
    </w:pPr>
  </w:style>
  <w:style w:type="character" w:customStyle="1" w:styleId="HeaderChar">
    <w:name w:val="Header Char"/>
    <w:basedOn w:val="DefaultParagraphFont"/>
    <w:link w:val="Header"/>
    <w:uiPriority w:val="99"/>
    <w:semiHidden/>
    <w:rsid w:val="00C54324"/>
    <w:rPr>
      <w:rFonts w:ascii="Calibri" w:hAnsi="Calibri" w:cs="Calibri"/>
    </w:rPr>
  </w:style>
  <w:style w:type="paragraph" w:styleId="Footer">
    <w:name w:val="footer"/>
    <w:basedOn w:val="Normal"/>
    <w:link w:val="FooterChar"/>
    <w:uiPriority w:val="99"/>
    <w:semiHidden/>
    <w:rsid w:val="00C54324"/>
    <w:pPr>
      <w:tabs>
        <w:tab w:val="center" w:pos="4680"/>
        <w:tab w:val="right" w:pos="9360"/>
      </w:tabs>
    </w:pPr>
  </w:style>
  <w:style w:type="character" w:customStyle="1" w:styleId="FooterChar">
    <w:name w:val="Footer Char"/>
    <w:basedOn w:val="DefaultParagraphFont"/>
    <w:link w:val="Footer"/>
    <w:uiPriority w:val="99"/>
    <w:semiHidden/>
    <w:rsid w:val="00C54324"/>
    <w:rPr>
      <w:rFonts w:ascii="Calibri" w:hAnsi="Calibri" w:cs="Calibri"/>
    </w:rPr>
  </w:style>
  <w:style w:type="paragraph" w:styleId="BodyText">
    <w:name w:val="Body Text"/>
    <w:basedOn w:val="Normal"/>
    <w:link w:val="BodyTextChar"/>
    <w:uiPriority w:val="99"/>
    <w:semiHidden/>
    <w:unhideWhenUsed/>
    <w:rsid w:val="00C54324"/>
    <w:pPr>
      <w:spacing w:after="120"/>
    </w:pPr>
  </w:style>
  <w:style w:type="character" w:customStyle="1" w:styleId="BodyTextChar">
    <w:name w:val="Body Text Char"/>
    <w:basedOn w:val="DefaultParagraphFont"/>
    <w:link w:val="BodyText"/>
    <w:uiPriority w:val="99"/>
    <w:semiHidden/>
    <w:rsid w:val="00C54324"/>
    <w:rPr>
      <w:rFonts w:ascii="Calibri" w:hAnsi="Calibri" w:cs="Calibri"/>
    </w:rPr>
  </w:style>
  <w:style w:type="paragraph" w:styleId="NoSpacing">
    <w:name w:val="No Spacing"/>
    <w:link w:val="NoSpacingChar"/>
    <w:uiPriority w:val="99"/>
    <w:semiHidden/>
    <w:unhideWhenUsed/>
    <w:qFormat/>
    <w:rsid w:val="00C5432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54324"/>
    <w:rPr>
      <w:rFonts w:ascii="Calibri" w:hAnsi="Calibri" w:cs="Calibri"/>
    </w:rPr>
  </w:style>
  <w:style w:type="character" w:styleId="Hyperlink">
    <w:name w:val="Hyperlink"/>
    <w:basedOn w:val="DefaultParagraphFont"/>
    <w:uiPriority w:val="99"/>
    <w:unhideWhenUsed/>
    <w:rsid w:val="00C54324"/>
    <w:rPr>
      <w:color w:val="0563C1" w:themeColor="hyperlink"/>
      <w:u w:val="single"/>
    </w:rPr>
  </w:style>
  <w:style w:type="character" w:styleId="UnresolvedMention">
    <w:name w:val="Unresolved Mention"/>
    <w:basedOn w:val="DefaultParagraphFont"/>
    <w:uiPriority w:val="99"/>
    <w:semiHidden/>
    <w:unhideWhenUsed/>
    <w:rsid w:val="00C54324"/>
    <w:rPr>
      <w:color w:val="605E5C"/>
      <w:shd w:val="clear" w:color="auto" w:fill="E1DFDD"/>
    </w:rPr>
  </w:style>
  <w:style w:type="paragraph" w:customStyle="1" w:styleId="textbold">
    <w:name w:val="text bold"/>
    <w:basedOn w:val="Normal"/>
    <w:link w:val="Emphasis"/>
    <w:uiPriority w:val="8"/>
    <w:qFormat/>
    <w:rsid w:val="00E25B6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E25B6D"/>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16813</Words>
  <Characters>95839</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2025-11-02T17:53:00Z</dcterms:created>
  <dcterms:modified xsi:type="dcterms:W3CDTF">2025-11-02T17:54:00Z</dcterms:modified>
</cp:coreProperties>
</file>