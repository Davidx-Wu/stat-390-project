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5C658" w14:textId="5A2C7933" w:rsidR="009526F2" w:rsidRDefault="009526F2" w:rsidP="009526F2">
      <w:pPr>
        <w:pStyle w:val="Heading2"/>
      </w:pPr>
      <w:r>
        <w:t>1AC</w:t>
      </w:r>
    </w:p>
    <w:p w14:paraId="14C7078C" w14:textId="77777777" w:rsidR="009526F2" w:rsidRDefault="009526F2" w:rsidP="009526F2">
      <w:pPr>
        <w:pStyle w:val="Heading3"/>
      </w:pPr>
      <w:r>
        <w:t>Plan---1AC</w:t>
      </w:r>
    </w:p>
    <w:p w14:paraId="327936B7" w14:textId="77777777" w:rsidR="009526F2" w:rsidRPr="00396D37" w:rsidRDefault="009526F2" w:rsidP="009526F2">
      <w:pPr>
        <w:pStyle w:val="Heading4"/>
      </w:pPr>
      <w:r>
        <w:t>The United States federal government should substantially strengthen collective bargaining rights for data workers in the United States.</w:t>
      </w:r>
    </w:p>
    <w:p w14:paraId="6F34CE70" w14:textId="77777777" w:rsidR="009526F2" w:rsidRDefault="009526F2" w:rsidP="009526F2">
      <w:pPr>
        <w:pStyle w:val="Heading3"/>
      </w:pPr>
      <w:r>
        <w:t>Data Economy---1AC</w:t>
      </w:r>
    </w:p>
    <w:p w14:paraId="57E09539" w14:textId="77777777" w:rsidR="009526F2" w:rsidRDefault="009526F2" w:rsidP="009526F2">
      <w:pPr>
        <w:pStyle w:val="Heading4"/>
        <w:rPr>
          <w:rStyle w:val="Style13ptBold"/>
          <w:b/>
          <w:bCs w:val="0"/>
        </w:rPr>
      </w:pPr>
      <w:r w:rsidRPr="00396D37">
        <w:rPr>
          <w:rStyle w:val="Style13ptBold"/>
          <w:b/>
          <w:bCs w:val="0"/>
        </w:rPr>
        <w:t xml:space="preserve">The </w:t>
      </w:r>
      <w:r w:rsidRPr="00396D37">
        <w:rPr>
          <w:rStyle w:val="Style13ptBold"/>
          <w:b/>
          <w:bCs w:val="0"/>
          <w:u w:val="single"/>
        </w:rPr>
        <w:t>sole</w:t>
      </w:r>
      <w:r w:rsidRPr="00396D37">
        <w:rPr>
          <w:rStyle w:val="Style13ptBold"/>
          <w:b/>
          <w:bCs w:val="0"/>
        </w:rPr>
        <w:t xml:space="preserve"> advantage is the---</w:t>
      </w:r>
      <w:r w:rsidRPr="00396D37">
        <w:rPr>
          <w:rStyle w:val="Style13ptBold"/>
          <w:b/>
          <w:bCs w:val="0"/>
          <w:u w:val="single"/>
        </w:rPr>
        <w:t xml:space="preserve">DATA </w:t>
      </w:r>
      <w:r>
        <w:rPr>
          <w:rStyle w:val="Style13ptBold"/>
          <w:b/>
          <w:bCs w:val="0"/>
          <w:u w:val="single"/>
        </w:rPr>
        <w:t>ECONOMY</w:t>
      </w:r>
      <w:r w:rsidRPr="00396D37">
        <w:rPr>
          <w:rStyle w:val="Style13ptBold"/>
          <w:b/>
          <w:bCs w:val="0"/>
        </w:rPr>
        <w:t xml:space="preserve">: </w:t>
      </w:r>
    </w:p>
    <w:p w14:paraId="5DC99355" w14:textId="77777777" w:rsidR="009526F2" w:rsidRDefault="009526F2" w:rsidP="009526F2"/>
    <w:p w14:paraId="192605BD" w14:textId="77777777" w:rsidR="009526F2" w:rsidRDefault="009526F2" w:rsidP="009526F2">
      <w:pPr>
        <w:pStyle w:val="Heading4"/>
      </w:pPr>
      <w:r>
        <w:t xml:space="preserve">Platforms have an array of </w:t>
      </w:r>
      <w:r w:rsidRPr="00396D37">
        <w:rPr>
          <w:u w:val="single"/>
        </w:rPr>
        <w:t>intrusive</w:t>
      </w:r>
      <w:r>
        <w:t xml:space="preserve"> collection </w:t>
      </w:r>
      <w:r w:rsidRPr="00F87B0E">
        <w:rPr>
          <w:u w:val="single"/>
        </w:rPr>
        <w:t>techniques</w:t>
      </w:r>
      <w:r>
        <w:t xml:space="preserve"> but bargaining flips the script and is </w:t>
      </w:r>
      <w:r w:rsidRPr="0014386A">
        <w:rPr>
          <w:u w:val="single"/>
        </w:rPr>
        <w:t>comparatively</w:t>
      </w:r>
      <w:r>
        <w:t xml:space="preserve"> better than </w:t>
      </w:r>
      <w:r w:rsidRPr="0014386A">
        <w:rPr>
          <w:u w:val="single"/>
        </w:rPr>
        <w:t>every</w:t>
      </w:r>
      <w:r>
        <w:t xml:space="preserve"> alternative. </w:t>
      </w:r>
    </w:p>
    <w:p w14:paraId="62B6DFAD" w14:textId="77777777" w:rsidR="009526F2" w:rsidRPr="00562171" w:rsidRDefault="009526F2" w:rsidP="009526F2">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1CAFDCA5" w14:textId="77777777" w:rsidR="009526F2" w:rsidRPr="00F87B0E" w:rsidRDefault="009526F2" w:rsidP="009526F2">
      <w:pPr>
        <w:rPr>
          <w:sz w:val="14"/>
        </w:rPr>
      </w:pPr>
      <w:r w:rsidRPr="00F87B0E">
        <w:rPr>
          <w:sz w:val="14"/>
        </w:rPr>
        <w:t>4. THE POLITICAL ECONOMY OF DATA</w:t>
      </w:r>
    </w:p>
    <w:p w14:paraId="21B075E4" w14:textId="77777777" w:rsidR="009526F2" w:rsidRPr="00F87B0E" w:rsidRDefault="009526F2" w:rsidP="009526F2">
      <w:pPr>
        <w:rPr>
          <w:sz w:val="14"/>
        </w:rPr>
      </w:pPr>
      <w:r w:rsidRPr="00F87B0E">
        <w:rPr>
          <w:sz w:val="14"/>
        </w:rPr>
        <w:t xml:space="preserve">Data contributions exhibit some of the features of the political economy of labor just described. The </w:t>
      </w:r>
      <w:r w:rsidRPr="00D36FE2">
        <w:rPr>
          <w:rStyle w:val="Emphasis"/>
        </w:rPr>
        <w:t>problems</w:t>
      </w:r>
      <w:r w:rsidRPr="00F87B0E">
        <w:rPr>
          <w:sz w:val="14"/>
        </w:rPr>
        <w:t xml:space="preserve"> </w:t>
      </w:r>
      <w:r w:rsidRPr="00926214">
        <w:rPr>
          <w:rStyle w:val="StyleUnderline"/>
        </w:rPr>
        <w:t xml:space="preserve">that </w:t>
      </w:r>
      <w:r w:rsidRPr="00D36FE2">
        <w:rPr>
          <w:rStyle w:val="StyleUnderline"/>
        </w:rPr>
        <w:t>arise with</w:t>
      </w:r>
      <w:r w:rsidRPr="00926214">
        <w:rPr>
          <w:rStyle w:val="StyleUnderline"/>
        </w:rPr>
        <w:t xml:space="preserve"> platforms’ </w:t>
      </w:r>
      <w:r w:rsidRPr="00D36FE2">
        <w:rPr>
          <w:rStyle w:val="Emphasis"/>
        </w:rPr>
        <w:t>storage</w:t>
      </w:r>
      <w:r w:rsidRPr="00D36FE2">
        <w:rPr>
          <w:rStyle w:val="StyleUnderline"/>
        </w:rPr>
        <w:t xml:space="preserve"> and </w:t>
      </w:r>
      <w:r w:rsidRPr="00D36FE2">
        <w:rPr>
          <w:rStyle w:val="Emphasis"/>
        </w:rPr>
        <w:t>usage</w:t>
      </w:r>
      <w:r w:rsidRPr="00926214">
        <w:rPr>
          <w:rStyle w:val="Emphasis"/>
        </w:rPr>
        <w:t xml:space="preserve"> of personal data</w:t>
      </w:r>
      <w:r w:rsidRPr="00926214">
        <w:rPr>
          <w:rStyle w:val="StyleUnderline"/>
        </w:rPr>
        <w:t xml:space="preserve"> are</w:t>
      </w:r>
      <w:r w:rsidRPr="00F87B0E">
        <w:rPr>
          <w:sz w:val="14"/>
        </w:rPr>
        <w:t xml:space="preserve"> largely </w:t>
      </w:r>
      <w:r w:rsidRPr="00F75C89">
        <w:rPr>
          <w:rStyle w:val="StyleUnderline"/>
        </w:rPr>
        <w:t xml:space="preserve">due to the </w:t>
      </w:r>
      <w:r w:rsidRPr="00396D37">
        <w:rPr>
          <w:rStyle w:val="Emphasis"/>
          <w:highlight w:val="cyan"/>
        </w:rPr>
        <w:t>poor</w:t>
      </w:r>
      <w:r w:rsidRPr="00396D37">
        <w:rPr>
          <w:rStyle w:val="Emphasis"/>
        </w:rPr>
        <w:t xml:space="preserve"> bargaining </w:t>
      </w:r>
      <w:r w:rsidRPr="00D36FE2">
        <w:rPr>
          <w:rStyle w:val="Emphasis"/>
        </w:rPr>
        <w:t>position</w:t>
      </w:r>
      <w:r w:rsidRPr="00F87B0E">
        <w:rPr>
          <w:sz w:val="14"/>
        </w:rPr>
        <w:t xml:space="preserve"> of data contributors. For example, </w:t>
      </w:r>
      <w:r w:rsidRPr="00F75C89">
        <w:rPr>
          <w:rStyle w:val="StyleUnderline"/>
        </w:rPr>
        <w:t xml:space="preserve">data </w:t>
      </w:r>
      <w:r w:rsidRPr="00D06E7F">
        <w:rPr>
          <w:rStyle w:val="StyleUnderline"/>
        </w:rPr>
        <w:t>contributors</w:t>
      </w:r>
      <w:r w:rsidRPr="00F87B0E">
        <w:rPr>
          <w:sz w:val="14"/>
        </w:rPr>
        <w:t xml:space="preserve"> are typically </w:t>
      </w:r>
      <w:r w:rsidRPr="00396D37">
        <w:rPr>
          <w:rStyle w:val="Emphasis"/>
        </w:rPr>
        <w:t>unable to control</w:t>
      </w:r>
      <w:r w:rsidRPr="00F87B0E">
        <w:rPr>
          <w:sz w:val="14"/>
        </w:rPr>
        <w:t xml:space="preserve"> </w:t>
      </w:r>
      <w:r w:rsidRPr="00F75C89">
        <w:rPr>
          <w:rStyle w:val="StyleUnderline"/>
        </w:rPr>
        <w:t xml:space="preserve">the </w:t>
      </w:r>
      <w:r w:rsidRPr="00D36FE2">
        <w:rPr>
          <w:rStyle w:val="StyleUnderline"/>
        </w:rPr>
        <w:t xml:space="preserve">subsequent </w:t>
      </w:r>
      <w:r w:rsidRPr="00396D37">
        <w:rPr>
          <w:rStyle w:val="Emphasis"/>
        </w:rPr>
        <w:t>use</w:t>
      </w:r>
      <w:r w:rsidRPr="00D36FE2">
        <w:rPr>
          <w:rStyle w:val="StyleUnderline"/>
        </w:rPr>
        <w:t>s</w:t>
      </w:r>
      <w:r w:rsidRPr="00F75C89">
        <w:rPr>
          <w:rStyle w:val="StyleUnderline"/>
        </w:rPr>
        <w:t xml:space="preserve"> of their data by a platform</w:t>
      </w:r>
      <w:r w:rsidRPr="00F87B0E">
        <w:rPr>
          <w:sz w:val="14"/>
        </w:rPr>
        <w:t xml:space="preserve">, </w:t>
      </w:r>
      <w:r w:rsidRPr="00F75C89">
        <w:rPr>
          <w:rStyle w:val="StyleUnderline"/>
        </w:rPr>
        <w:t xml:space="preserve">since they are </w:t>
      </w:r>
      <w:r w:rsidRPr="00396D37">
        <w:rPr>
          <w:rStyle w:val="StyleUnderline"/>
        </w:rPr>
        <w:t>unlikely</w:t>
      </w:r>
      <w:r w:rsidRPr="00F75C89">
        <w:rPr>
          <w:rStyle w:val="StyleUnderline"/>
        </w:rPr>
        <w:t xml:space="preserve"> </w:t>
      </w:r>
      <w:r w:rsidRPr="00396D37">
        <w:rPr>
          <w:rStyle w:val="StyleUnderline"/>
        </w:rPr>
        <w:t>to</w:t>
      </w:r>
      <w:r w:rsidRPr="00F75C89">
        <w:rPr>
          <w:rStyle w:val="StyleUnderline"/>
        </w:rPr>
        <w:t xml:space="preserve"> be in a position to </w:t>
      </w:r>
      <w:r w:rsidRPr="00396D37">
        <w:rPr>
          <w:rStyle w:val="StyleUnderline"/>
          <w:highlight w:val="cyan"/>
        </w:rPr>
        <w:t xml:space="preserve">bargain for </w:t>
      </w:r>
      <w:r w:rsidRPr="00396D37">
        <w:rPr>
          <w:rStyle w:val="Emphasis"/>
          <w:highlight w:val="cyan"/>
        </w:rPr>
        <w:t>terms of service</w:t>
      </w:r>
      <w:r w:rsidRPr="00396D37">
        <w:rPr>
          <w:rStyle w:val="StyleUnderline"/>
          <w:highlight w:val="cyan"/>
        </w:rPr>
        <w:t xml:space="preserve"> that guarantee</w:t>
      </w:r>
      <w:r w:rsidRPr="00F75C89">
        <w:rPr>
          <w:rStyle w:val="StyleUnderline"/>
        </w:rPr>
        <w:t xml:space="preserve"> such </w:t>
      </w:r>
      <w:r w:rsidRPr="00396D37">
        <w:rPr>
          <w:rStyle w:val="StyleUnderline"/>
          <w:highlight w:val="cyan"/>
        </w:rPr>
        <w:t>control</w:t>
      </w:r>
      <w:r w:rsidRPr="00F87B0E">
        <w:rPr>
          <w:sz w:val="14"/>
        </w:rPr>
        <w:t xml:space="preserve">. </w:t>
      </w:r>
    </w:p>
    <w:p w14:paraId="09A77E67" w14:textId="77777777" w:rsidR="009526F2" w:rsidRPr="00F87B0E" w:rsidRDefault="009526F2" w:rsidP="009526F2">
      <w:pPr>
        <w:rPr>
          <w:sz w:val="14"/>
        </w:rPr>
      </w:pPr>
      <w:r w:rsidRPr="00F87B0E">
        <w:rPr>
          <w:sz w:val="14"/>
        </w:rPr>
        <w:t xml:space="preserve">This situation may also seem reminiscent of the political economy of capital. That is, a user of a </w:t>
      </w:r>
      <w:r w:rsidRPr="00F75C89">
        <w:rPr>
          <w:rStyle w:val="Emphasis"/>
        </w:rPr>
        <w:t>social media website</w:t>
      </w:r>
      <w:r w:rsidRPr="00F75C89">
        <w:rPr>
          <w:rStyle w:val="StyleUnderline"/>
        </w:rPr>
        <w:t xml:space="preserve"> like Facebook is often </w:t>
      </w:r>
      <w:r w:rsidRPr="00F75C89">
        <w:rPr>
          <w:rStyle w:val="Emphasis"/>
        </w:rPr>
        <w:t>unaware</w:t>
      </w:r>
      <w:r w:rsidRPr="00F75C89">
        <w:rPr>
          <w:rStyle w:val="StyleUnderline"/>
        </w:rPr>
        <w:t xml:space="preserve"> of what </w:t>
      </w:r>
      <w:r w:rsidRPr="00F75C89">
        <w:rPr>
          <w:rStyle w:val="Emphasis"/>
        </w:rPr>
        <w:t>Meta will do</w:t>
      </w:r>
      <w:r w:rsidRPr="00F75C89">
        <w:rPr>
          <w:rStyle w:val="StyleUnderline"/>
        </w:rPr>
        <w:t xml:space="preserve"> with their data</w:t>
      </w:r>
      <w:r w:rsidRPr="00F87B0E">
        <w:rPr>
          <w:sz w:val="14"/>
        </w:rPr>
        <w:t xml:space="preserve"> (will they allow a third party to use it in psychological profiling for an electoral campaign?), </w:t>
      </w:r>
      <w:r w:rsidRPr="00F75C89">
        <w:rPr>
          <w:rStyle w:val="StyleUnderline"/>
        </w:rPr>
        <w:t>and this can seem analogous to a shareholder of Meta being unaware of how the company’s managers deploy their capital</w:t>
      </w:r>
      <w:r w:rsidRPr="00F87B0E">
        <w:rPr>
          <w:sz w:val="14"/>
        </w:rPr>
        <w:t xml:space="preserve">. But in the latter case the </w:t>
      </w:r>
      <w:r w:rsidRPr="00D36FE2">
        <w:rPr>
          <w:rStyle w:val="Emphasis"/>
        </w:rPr>
        <w:t>information asymmetry problem</w:t>
      </w:r>
      <w:r w:rsidRPr="00F87B0E">
        <w:rPr>
          <w:sz w:val="14"/>
        </w:rPr>
        <w:t xml:space="preserve"> that arises is </w:t>
      </w:r>
      <w:r w:rsidRPr="00D36FE2">
        <w:rPr>
          <w:rStyle w:val="StyleUnderline"/>
        </w:rPr>
        <w:t xml:space="preserve">inherent </w:t>
      </w:r>
      <w:r w:rsidRPr="00F87B0E">
        <w:rPr>
          <w:sz w:val="16"/>
        </w:rPr>
        <w:t>to the separation of ownership and control that is fundamental to the structure of the modern firm</w:t>
      </w:r>
      <w:r w:rsidRPr="00F87B0E">
        <w:rPr>
          <w:sz w:val="14"/>
        </w:rPr>
        <w:t xml:space="preserve">, in which shareholders must delegate decision-making power to managers. In contrast, the information asymmetry that arises in the case of the user-platform relation is not inherent to that relation, but rather is due to the fact that users with low </w:t>
      </w:r>
      <w:r w:rsidRPr="00F87B0E">
        <w:rPr>
          <w:rStyle w:val="StyleUnderline"/>
        </w:rPr>
        <w:t>bargaining power grant</w:t>
      </w:r>
      <w:r w:rsidRPr="00F87B0E">
        <w:rPr>
          <w:sz w:val="14"/>
        </w:rPr>
        <w:t xml:space="preserve"> to platforms the power to reuse their data. An </w:t>
      </w:r>
      <w:r w:rsidRPr="00D06E7F">
        <w:rPr>
          <w:rStyle w:val="Emphasis"/>
          <w:highlight w:val="cyan"/>
        </w:rPr>
        <w:t>alt</w:t>
      </w:r>
      <w:r w:rsidRPr="00D06E7F">
        <w:rPr>
          <w:rStyle w:val="StyleUnderline"/>
        </w:rPr>
        <w:t>ernative</w:t>
      </w:r>
      <w:r w:rsidRPr="00F75C89">
        <w:rPr>
          <w:rStyle w:val="StyleUnderline"/>
        </w:rPr>
        <w:t xml:space="preserve"> arrangement</w:t>
      </w:r>
      <w:r w:rsidRPr="00F87B0E">
        <w:rPr>
          <w:sz w:val="14"/>
        </w:rPr>
        <w:t xml:space="preserve"> in which </w:t>
      </w:r>
      <w:r w:rsidRPr="00D06E7F">
        <w:rPr>
          <w:rStyle w:val="StyleUnderline"/>
        </w:rPr>
        <w:t xml:space="preserve">platforms </w:t>
      </w:r>
      <w:r w:rsidRPr="00F87B0E">
        <w:rPr>
          <w:rStyle w:val="StyleUnderline"/>
          <w:highlight w:val="cyan"/>
        </w:rPr>
        <w:t xml:space="preserve">must provide </w:t>
      </w:r>
      <w:r w:rsidRPr="00B50DAC">
        <w:rPr>
          <w:rStyle w:val="StyleUnderline"/>
        </w:rPr>
        <w:t>detailed</w:t>
      </w:r>
      <w:r w:rsidRPr="00F87B0E">
        <w:rPr>
          <w:rStyle w:val="Emphasis"/>
          <w:highlight w:val="cyan"/>
        </w:rPr>
        <w:t xml:space="preserve"> info</w:t>
      </w:r>
      <w:r w:rsidRPr="00B50DAC">
        <w:rPr>
          <w:rStyle w:val="StyleUnderline"/>
        </w:rPr>
        <w:t>rmation</w:t>
      </w:r>
      <w:r w:rsidRPr="00F87B0E">
        <w:rPr>
          <w:sz w:val="14"/>
        </w:rPr>
        <w:t xml:space="preserve"> </w:t>
      </w:r>
      <w:r w:rsidRPr="00F75C89">
        <w:rPr>
          <w:rStyle w:val="StyleUnderline"/>
        </w:rPr>
        <w:t xml:space="preserve">about </w:t>
      </w:r>
      <w:r w:rsidRPr="00F87B0E">
        <w:rPr>
          <w:rStyle w:val="Emphasis"/>
          <w:highlight w:val="cyan"/>
        </w:rPr>
        <w:t>data usage</w:t>
      </w:r>
      <w:r w:rsidRPr="00F75C89">
        <w:rPr>
          <w:rStyle w:val="StyleUnderline"/>
        </w:rPr>
        <w:t xml:space="preserve"> and </w:t>
      </w:r>
      <w:r w:rsidRPr="00F87B0E">
        <w:rPr>
          <w:rStyle w:val="Emphasis"/>
          <w:highlight w:val="cyan"/>
        </w:rPr>
        <w:t xml:space="preserve">ask </w:t>
      </w:r>
      <w:r w:rsidRPr="00B50DAC">
        <w:rPr>
          <w:rStyle w:val="Emphasis"/>
        </w:rPr>
        <w:t xml:space="preserve">users </w:t>
      </w:r>
      <w:r w:rsidRPr="00F87B0E">
        <w:rPr>
          <w:rStyle w:val="Emphasis"/>
          <w:highlight w:val="cyan"/>
        </w:rPr>
        <w:t xml:space="preserve">for </w:t>
      </w:r>
      <w:r w:rsidRPr="00B50DAC">
        <w:rPr>
          <w:rStyle w:val="Emphasis"/>
        </w:rPr>
        <w:t>permission</w:t>
      </w:r>
      <w:r w:rsidRPr="00F87B0E">
        <w:rPr>
          <w:sz w:val="14"/>
        </w:rPr>
        <w:t xml:space="preserve"> </w:t>
      </w:r>
      <w:r w:rsidRPr="00F75C89">
        <w:rPr>
          <w:rStyle w:val="StyleUnderline"/>
        </w:rPr>
        <w:t xml:space="preserve">for </w:t>
      </w:r>
      <w:r w:rsidRPr="00F87B0E">
        <w:rPr>
          <w:rStyle w:val="Emphasis"/>
          <w:highlight w:val="cyan"/>
        </w:rPr>
        <w:t>further reuse</w:t>
      </w:r>
      <w:r w:rsidRPr="00F87B0E">
        <w:rPr>
          <w:sz w:val="14"/>
        </w:rPr>
        <w:t xml:space="preserve"> is compatible with the user-platform relationship, and might be the outcome of a bargaining situation in which users have more power. So while problems that are analogous to the political economy of capital arise in the case of data contributions, the labor-like bargaining situation appears to be the more fundamental problem. </w:t>
      </w:r>
    </w:p>
    <w:p w14:paraId="79A8EF56" w14:textId="77777777" w:rsidR="009526F2" w:rsidRPr="00F87B0E" w:rsidRDefault="009526F2" w:rsidP="009526F2">
      <w:pPr>
        <w:rPr>
          <w:sz w:val="14"/>
        </w:rPr>
      </w:pPr>
      <w:r w:rsidRPr="00F87B0E">
        <w:rPr>
          <w:sz w:val="14"/>
        </w:rPr>
        <w:t xml:space="preserve">The </w:t>
      </w:r>
      <w:r w:rsidRPr="00F75C89">
        <w:rPr>
          <w:rStyle w:val="StyleUnderline"/>
        </w:rPr>
        <w:t xml:space="preserve">position of </w:t>
      </w:r>
      <w:r w:rsidRPr="00D36FE2">
        <w:rPr>
          <w:rStyle w:val="Emphasis"/>
        </w:rPr>
        <w:t>data subjects</w:t>
      </w:r>
      <w:r w:rsidRPr="00F87B0E">
        <w:rPr>
          <w:sz w:val="14"/>
        </w:rPr>
        <w:t xml:space="preserve"> is indeed </w:t>
      </w:r>
      <w:r w:rsidRPr="00F75C89">
        <w:rPr>
          <w:rStyle w:val="Emphasis"/>
        </w:rPr>
        <w:t xml:space="preserve">much </w:t>
      </w:r>
      <w:r w:rsidRPr="00F87B0E">
        <w:rPr>
          <w:rStyle w:val="Emphasis"/>
        </w:rPr>
        <w:t>like</w:t>
      </w:r>
      <w:r w:rsidRPr="00F87B0E">
        <w:rPr>
          <w:sz w:val="14"/>
        </w:rPr>
        <w:t xml:space="preserve"> that of </w:t>
      </w:r>
      <w:r w:rsidRPr="00D36FE2">
        <w:rPr>
          <w:rStyle w:val="Emphasis"/>
        </w:rPr>
        <w:t>labor market participants</w:t>
      </w:r>
      <w:r w:rsidRPr="00F87B0E">
        <w:rPr>
          <w:sz w:val="14"/>
        </w:rPr>
        <w:t>, which we characterized by the facts that (L1) nearly everyone sells their labor, but (L2) sellers of labor have a systematically smaller bargaining advantage than buyers have; and (L3) the resulting employment relationship inevitably involves openended authority that is open to abuse. Similarly, (D1) nearly all internet users expose their data online, but (D2) individual users are dispensable and have a systematically smaller bargaining advantage than the platforms they interact with; and (D3) the resulting relationship between user and platform is inevitably open-ended and open to abuse. Let’s consider these by turn.</w:t>
      </w:r>
    </w:p>
    <w:p w14:paraId="60F29FBD" w14:textId="77777777" w:rsidR="009526F2" w:rsidRPr="00F87B0E" w:rsidRDefault="009526F2" w:rsidP="009526F2">
      <w:pPr>
        <w:rPr>
          <w:sz w:val="14"/>
        </w:rPr>
      </w:pPr>
      <w:r w:rsidRPr="00F87B0E">
        <w:rPr>
          <w:sz w:val="14"/>
        </w:rPr>
        <w:t xml:space="preserve">(D1) I’ll limit the argument to active internet users—though arguably </w:t>
      </w:r>
      <w:r w:rsidRPr="00F87B0E">
        <w:rPr>
          <w:rStyle w:val="Emphasis"/>
          <w:sz w:val="30"/>
          <w:szCs w:val="30"/>
          <w:highlight w:val="cyan"/>
        </w:rPr>
        <w:t xml:space="preserve">everyone uses </w:t>
      </w:r>
      <w:r w:rsidRPr="00B50DAC">
        <w:rPr>
          <w:rStyle w:val="Emphasis"/>
          <w:sz w:val="30"/>
          <w:szCs w:val="30"/>
        </w:rPr>
        <w:t xml:space="preserve">the </w:t>
      </w:r>
      <w:r w:rsidRPr="00F87B0E">
        <w:rPr>
          <w:rStyle w:val="Emphasis"/>
          <w:sz w:val="30"/>
          <w:szCs w:val="30"/>
          <w:highlight w:val="cyan"/>
        </w:rPr>
        <w:t>internet</w:t>
      </w:r>
      <w:r w:rsidRPr="00F87B0E">
        <w:rPr>
          <w:sz w:val="14"/>
        </w:rPr>
        <w:t xml:space="preserve">, whether they are active users or not, </w:t>
      </w:r>
      <w:r w:rsidRPr="00F75C89">
        <w:rPr>
          <w:rStyle w:val="StyleUnderline"/>
        </w:rPr>
        <w:t>in virtue</w:t>
      </w:r>
      <w:r w:rsidRPr="00F87B0E">
        <w:rPr>
          <w:sz w:val="14"/>
        </w:rPr>
        <w:t xml:space="preserve"> of the fact that they </w:t>
      </w:r>
      <w:r w:rsidRPr="00B50DAC">
        <w:rPr>
          <w:rStyle w:val="StyleUnderline"/>
        </w:rPr>
        <w:t xml:space="preserve">use </w:t>
      </w:r>
      <w:r w:rsidRPr="00B50DAC">
        <w:rPr>
          <w:rStyle w:val="Emphasis"/>
        </w:rPr>
        <w:t>medical</w:t>
      </w:r>
      <w:r w:rsidRPr="00B50DAC">
        <w:rPr>
          <w:rStyle w:val="StyleUnderline"/>
        </w:rPr>
        <w:t xml:space="preserve">, </w:t>
      </w:r>
      <w:r w:rsidRPr="00B50DAC">
        <w:rPr>
          <w:rStyle w:val="Emphasis"/>
        </w:rPr>
        <w:t>transport</w:t>
      </w:r>
      <w:r w:rsidRPr="00B50DAC">
        <w:rPr>
          <w:rStyle w:val="StyleUnderline"/>
        </w:rPr>
        <w:t xml:space="preserve">, and </w:t>
      </w:r>
      <w:r w:rsidRPr="00B50DAC">
        <w:rPr>
          <w:rStyle w:val="Emphasis"/>
        </w:rPr>
        <w:t>government</w:t>
      </w:r>
      <w:r w:rsidRPr="00F75C89">
        <w:rPr>
          <w:rStyle w:val="Emphasis"/>
        </w:rPr>
        <w:t xml:space="preserve"> administrative </w:t>
      </w:r>
      <w:r w:rsidRPr="00B50DAC">
        <w:rPr>
          <w:rStyle w:val="Emphasis"/>
        </w:rPr>
        <w:t>services</w:t>
      </w:r>
      <w:r w:rsidRPr="00B50DAC">
        <w:rPr>
          <w:rStyle w:val="StyleUnderline"/>
        </w:rPr>
        <w:t xml:space="preserve"> that </w:t>
      </w:r>
      <w:r w:rsidRPr="00396D37">
        <w:rPr>
          <w:rStyle w:val="Emphasis"/>
        </w:rPr>
        <w:t>store data</w:t>
      </w:r>
      <w:r w:rsidRPr="00F75C89">
        <w:rPr>
          <w:rStyle w:val="StyleUnderline"/>
        </w:rPr>
        <w:t xml:space="preserve"> about them online</w:t>
      </w:r>
      <w:r w:rsidRPr="00F87B0E">
        <w:rPr>
          <w:sz w:val="14"/>
        </w:rPr>
        <w:t xml:space="preserve">. Those who are active users typically </w:t>
      </w:r>
      <w:r w:rsidRPr="00B50DAC">
        <w:rPr>
          <w:rStyle w:val="Emphasis"/>
          <w:highlight w:val="cyan"/>
        </w:rPr>
        <w:t>interact</w:t>
      </w:r>
      <w:r w:rsidRPr="00F87B0E">
        <w:rPr>
          <w:rStyle w:val="StyleUnderline"/>
          <w:highlight w:val="cyan"/>
        </w:rPr>
        <w:t xml:space="preserve"> with</w:t>
      </w:r>
      <w:r w:rsidRPr="00F75C89">
        <w:rPr>
          <w:rStyle w:val="StyleUnderline"/>
        </w:rPr>
        <w:t xml:space="preserve"> a </w:t>
      </w:r>
      <w:r w:rsidRPr="00B50DAC">
        <w:rPr>
          <w:rStyle w:val="Emphasis"/>
          <w:highlight w:val="cyan"/>
        </w:rPr>
        <w:t>variety</w:t>
      </w:r>
      <w:r w:rsidRPr="00F87B0E">
        <w:rPr>
          <w:rStyle w:val="StyleUnderline"/>
          <w:highlight w:val="cyan"/>
        </w:rPr>
        <w:t xml:space="preserve"> of </w:t>
      </w:r>
      <w:r w:rsidRPr="00B50DAC">
        <w:rPr>
          <w:rStyle w:val="Emphasis"/>
          <w:highlight w:val="cyan"/>
        </w:rPr>
        <w:t>platforms</w:t>
      </w:r>
      <w:r w:rsidRPr="00F75C89">
        <w:rPr>
          <w:rStyle w:val="StyleUnderline"/>
        </w:rPr>
        <w:t xml:space="preserve"> for search, shopping, news, file storage, streaming film and music, and social networking</w:t>
      </w:r>
      <w:r w:rsidRPr="00F87B0E">
        <w:rPr>
          <w:sz w:val="14"/>
        </w:rPr>
        <w:t xml:space="preserve"> that are free or cheaper than they would otherwise be because their services are subsidized by advertising. But advertisers are attracted to these platforms because of the promise that users can be identified, profiled, and more profitably targeted. This promise relies on the collection of vast amounts of data about both individual users and the traits they share with others (Hwang 2020). So the economic relationship between an internet user and a platform is very often based on the user’s consensual transfer of data.13 </w:t>
      </w:r>
    </w:p>
    <w:p w14:paraId="56E70C45" w14:textId="77777777" w:rsidR="009526F2" w:rsidRPr="00F87B0E" w:rsidRDefault="009526F2" w:rsidP="009526F2">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78CEA182" w14:textId="77777777" w:rsidR="009526F2" w:rsidRPr="00F87B0E" w:rsidRDefault="009526F2" w:rsidP="009526F2">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2A16EE64" w14:textId="77777777" w:rsidR="009526F2" w:rsidRPr="00F87B0E" w:rsidRDefault="009526F2" w:rsidP="009526F2">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4CC43709" w14:textId="77777777" w:rsidR="009526F2" w:rsidRPr="00F87B0E" w:rsidRDefault="009526F2" w:rsidP="009526F2">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1E8043C4" w14:textId="77777777" w:rsidR="009526F2" w:rsidRPr="00F87B0E" w:rsidRDefault="009526F2" w:rsidP="009526F2">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39B47478" w14:textId="77777777" w:rsidR="009526F2" w:rsidRPr="00F87B0E" w:rsidRDefault="009526F2" w:rsidP="009526F2">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396D37">
        <w:rPr>
          <w:rStyle w:val="Emphasis"/>
          <w:highlight w:val="cyan"/>
        </w:rPr>
        <w:t>same role</w:t>
      </w:r>
      <w:r w:rsidRPr="00F75C89">
        <w:rPr>
          <w:rStyle w:val="StyleUnderline"/>
        </w:rPr>
        <w:t xml:space="preserve"> that </w:t>
      </w:r>
      <w:r w:rsidRPr="00396D37">
        <w:rPr>
          <w:rStyle w:val="Emphasis"/>
          <w:highlight w:val="cyan"/>
        </w:rPr>
        <w:t>traditional</w:t>
      </w:r>
      <w:r w:rsidRPr="00D36FE2">
        <w:rPr>
          <w:rStyle w:val="Emphasis"/>
        </w:rPr>
        <w:t xml:space="preserve"> forms of </w:t>
      </w:r>
      <w:r w:rsidRPr="00396D37">
        <w:rPr>
          <w:rStyle w:val="Emphasis"/>
          <w:highlight w:val="cyan"/>
        </w:rPr>
        <w:t>labor</w:t>
      </w:r>
      <w:r w:rsidRPr="00D36FE2">
        <w:rPr>
          <w:rStyle w:val="Emphasis"/>
        </w:rPr>
        <w:t xml:space="preserve"> do</w:t>
      </w:r>
      <w:r w:rsidRPr="00F87B0E">
        <w:rPr>
          <w:sz w:val="14"/>
        </w:rPr>
        <w:t xml:space="preserve"> in the Marxist model. Marxists think that labor is necessarily exploited within a capitalist system (Cohen 1979, chapter 7; Elster 1985, chapter 4). The reason for this is that the </w:t>
      </w:r>
      <w:r w:rsidRPr="00396D37">
        <w:rPr>
          <w:rStyle w:val="Emphasis"/>
          <w:highlight w:val="cyan"/>
        </w:rPr>
        <w:t>surplus value</w:t>
      </w:r>
      <w:r w:rsidRPr="00D36FE2">
        <w:rPr>
          <w:sz w:val="14"/>
        </w:rPr>
        <w:t xml:space="preserve"> </w:t>
      </w:r>
      <w:r w:rsidRPr="00D36FE2">
        <w:rPr>
          <w:rStyle w:val="StyleUnderline"/>
        </w:rPr>
        <w:t xml:space="preserve">that </w:t>
      </w:r>
      <w:r w:rsidRPr="00396D37">
        <w:rPr>
          <w:rStyle w:val="Emphasis"/>
          <w:highlight w:val="cyan"/>
        </w:rPr>
        <w:t>workers</w:t>
      </w:r>
      <w:r w:rsidRPr="00F75C89">
        <w:rPr>
          <w:rStyle w:val="StyleUnderline"/>
        </w:rPr>
        <w:t xml:space="preserve"> are </w:t>
      </w:r>
      <w:r w:rsidRPr="00396D37">
        <w:rPr>
          <w:rStyle w:val="StyleUnderline"/>
          <w:highlight w:val="cyan"/>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5AE4F742" w14:textId="77777777" w:rsidR="009526F2" w:rsidRPr="00F87B0E" w:rsidRDefault="009526F2" w:rsidP="009526F2">
      <w:pPr>
        <w:rPr>
          <w:sz w:val="14"/>
        </w:rPr>
      </w:pPr>
      <w:r w:rsidRPr="00F87B0E">
        <w:rPr>
          <w:sz w:val="14"/>
        </w:rPr>
        <w:t xml:space="preserve">5. POLICY ALTERNATIVES </w:t>
      </w:r>
    </w:p>
    <w:p w14:paraId="1CEE8CC0" w14:textId="77777777" w:rsidR="009526F2" w:rsidRPr="00F87B0E" w:rsidRDefault="009526F2" w:rsidP="009526F2">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069A5933" w14:textId="77777777" w:rsidR="009526F2" w:rsidRPr="00F87B0E" w:rsidRDefault="009526F2" w:rsidP="009526F2">
      <w:pPr>
        <w:rPr>
          <w:sz w:val="14"/>
        </w:rPr>
      </w:pPr>
      <w:r w:rsidRPr="00F87B0E">
        <w:rPr>
          <w:sz w:val="14"/>
        </w:rPr>
        <w:t>Consider then, from the political economy perspective outlined above, the major solutions that have been suggested for managing the user-platform relationship:</w:t>
      </w:r>
    </w:p>
    <w:p w14:paraId="6A5CBCE3" w14:textId="77777777" w:rsidR="009526F2" w:rsidRPr="00F87B0E" w:rsidRDefault="009526F2" w:rsidP="009526F2">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02C7359F" w14:textId="77777777" w:rsidR="009526F2" w:rsidRPr="00F87B0E" w:rsidRDefault="009526F2" w:rsidP="009526F2">
      <w:pPr>
        <w:rPr>
          <w:sz w:val="14"/>
        </w:rPr>
      </w:pPr>
      <w:r w:rsidRPr="00F87B0E">
        <w:rPr>
          <w:sz w:val="14"/>
        </w:rPr>
        <w:t xml:space="preserve">[[FOOTNOTES BEGIN]] </w:t>
      </w:r>
    </w:p>
    <w:p w14:paraId="2F60D07B" w14:textId="77777777" w:rsidR="009526F2" w:rsidRPr="00F87B0E" w:rsidRDefault="009526F2" w:rsidP="009526F2">
      <w:pPr>
        <w:rPr>
          <w:sz w:val="14"/>
        </w:rPr>
      </w:pPr>
      <w:r w:rsidRPr="00F87B0E">
        <w:rPr>
          <w:sz w:val="14"/>
        </w:rPr>
        <w:t xml:space="preserve">14There are many other </w:t>
      </w:r>
      <w:r w:rsidRPr="00F87B0E">
        <w:rPr>
          <w:rStyle w:val="Emphasis"/>
        </w:rPr>
        <w:t>pathologies</w:t>
      </w:r>
      <w:r w:rsidRPr="00F87B0E">
        <w:rPr>
          <w:sz w:val="14"/>
        </w:rPr>
        <w:t xml:space="preserve"> </w:t>
      </w:r>
      <w:r w:rsidRPr="00562171">
        <w:rPr>
          <w:rStyle w:val="StyleUnderline"/>
        </w:rPr>
        <w:t xml:space="preserve">that are associated with the data economy, such as </w:t>
      </w:r>
      <w:r w:rsidRPr="00562171">
        <w:rPr>
          <w:rStyle w:val="Emphasis"/>
        </w:rPr>
        <w:t>filter bubbles</w:t>
      </w:r>
      <w:r w:rsidRPr="00562171">
        <w:rPr>
          <w:rStyle w:val="StyleUnderline"/>
        </w:rPr>
        <w:t xml:space="preserve"> and </w:t>
      </w:r>
      <w:r w:rsidRPr="00562171">
        <w:rPr>
          <w:rStyle w:val="Emphasis"/>
        </w:rPr>
        <w:t>disinformation</w:t>
      </w:r>
      <w:r w:rsidRPr="00F87B0E">
        <w:rPr>
          <w:sz w:val="14"/>
        </w:rPr>
        <w:t xml:space="preserve"> (Sunstein 2017, but cf. Kitchens, Johnson, and Gray 2020), rising </w:t>
      </w:r>
      <w:r w:rsidRPr="00562171">
        <w:rPr>
          <w:rStyle w:val="Emphasis"/>
        </w:rPr>
        <w:t>anxiety</w:t>
      </w:r>
      <w:r w:rsidRPr="00F87B0E">
        <w:rPr>
          <w:sz w:val="14"/>
        </w:rPr>
        <w:t xml:space="preserve"> </w:t>
      </w:r>
      <w:r w:rsidRPr="00562171">
        <w:rPr>
          <w:rStyle w:val="StyleUnderline"/>
        </w:rPr>
        <w:t>and</w:t>
      </w:r>
      <w:r w:rsidRPr="00F87B0E">
        <w:rPr>
          <w:sz w:val="14"/>
        </w:rPr>
        <w:t xml:space="preserve"> </w:t>
      </w:r>
      <w:r w:rsidRPr="00562171">
        <w:rPr>
          <w:rStyle w:val="Emphasis"/>
        </w:rPr>
        <w:t>depression</w:t>
      </w:r>
      <w:r w:rsidRPr="00F87B0E">
        <w:rPr>
          <w:sz w:val="14"/>
        </w:rPr>
        <w:t xml:space="preserve"> (Twenge, Martin, and Campbell 2018), and the </w:t>
      </w:r>
      <w:r w:rsidRPr="00D36FE2">
        <w:rPr>
          <w:rStyle w:val="Emphasis"/>
        </w:rPr>
        <w:t xml:space="preserve">legitimacy </w:t>
      </w:r>
      <w:r w:rsidRPr="00F87B0E">
        <w:rPr>
          <w:rStyle w:val="Emphasis"/>
          <w:highlight w:val="cyan"/>
        </w:rPr>
        <w:t>challenges</w:t>
      </w:r>
      <w:r w:rsidRPr="00F87B0E">
        <w:rPr>
          <w:rStyle w:val="StyleUnderline"/>
          <w:highlight w:val="cyan"/>
        </w:rPr>
        <w:t xml:space="preserve"> of </w:t>
      </w:r>
      <w:r w:rsidRPr="00F87B0E">
        <w:rPr>
          <w:rStyle w:val="Emphasis"/>
          <w:highlight w:val="cyan"/>
        </w:rPr>
        <w:t>content moderation</w:t>
      </w:r>
      <w:r w:rsidRPr="00F87B0E">
        <w:rPr>
          <w:sz w:val="14"/>
        </w:rPr>
        <w:t xml:space="preserve"> </w:t>
      </w:r>
      <w:r w:rsidRPr="00562171">
        <w:rPr>
          <w:rStyle w:val="StyleUnderline"/>
        </w:rPr>
        <w:t xml:space="preserve">practices that have sometimes been </w:t>
      </w:r>
      <w:r w:rsidRPr="00F87B0E">
        <w:rPr>
          <w:rStyle w:val="StyleUnderline"/>
          <w:highlight w:val="cyan"/>
        </w:rPr>
        <w:t>described as “</w:t>
      </w:r>
      <w:r w:rsidRPr="00F87B0E">
        <w:rPr>
          <w:rStyle w:val="Emphasis"/>
          <w:highlight w:val="cyan"/>
        </w:rPr>
        <w:t>shadow banning</w:t>
      </w:r>
      <w:r w:rsidRPr="00562171">
        <w:rPr>
          <w:rStyle w:val="StyleUnderline"/>
        </w:rPr>
        <w:t>”</w:t>
      </w:r>
      <w:r w:rsidRPr="00F87B0E">
        <w:rPr>
          <w:sz w:val="14"/>
        </w:rPr>
        <w:t xml:space="preserve"> (Savoleinen 2022, cf. Nicholas 2023 decrying this terminology)—but these are not meant to be explained by Data as Labor, and it is quite likely that they will </w:t>
      </w:r>
      <w:r w:rsidRPr="00F87B0E">
        <w:rPr>
          <w:rStyle w:val="StyleUnderline"/>
          <w:highlight w:val="cyan"/>
        </w:rPr>
        <w:t>require</w:t>
      </w:r>
      <w:r w:rsidRPr="00F87B0E">
        <w:rPr>
          <w:sz w:val="14"/>
        </w:rPr>
        <w:t xml:space="preserve"> different policy </w:t>
      </w:r>
      <w:r w:rsidRPr="00562171">
        <w:rPr>
          <w:rStyle w:val="StyleUnderline"/>
        </w:rPr>
        <w:t xml:space="preserve">fixes that </w:t>
      </w:r>
      <w:r w:rsidRPr="00F87B0E">
        <w:rPr>
          <w:rStyle w:val="StyleUnderline"/>
          <w:highlight w:val="cyan"/>
        </w:rPr>
        <w:t>attend to questions</w:t>
      </w:r>
      <w:r w:rsidRPr="00562171">
        <w:rPr>
          <w:rStyle w:val="StyleUnderline"/>
        </w:rPr>
        <w:t xml:space="preserve"> about</w:t>
      </w:r>
      <w:r w:rsidRPr="00F87B0E">
        <w:rPr>
          <w:sz w:val="14"/>
        </w:rPr>
        <w:t xml:space="preserve"> addictive products and </w:t>
      </w:r>
      <w:r w:rsidRPr="00F87B0E">
        <w:rPr>
          <w:rStyle w:val="Emphasis"/>
          <w:highlight w:val="cyan"/>
        </w:rPr>
        <w:t>free speech</w:t>
      </w:r>
      <w:r w:rsidRPr="00F87B0E">
        <w:rPr>
          <w:sz w:val="14"/>
        </w:rPr>
        <w:t xml:space="preserve"> </w:t>
      </w:r>
      <w:r w:rsidRPr="00562171">
        <w:rPr>
          <w:rStyle w:val="StyleUnderline"/>
        </w:rPr>
        <w:t>and</w:t>
      </w:r>
      <w:r w:rsidRPr="00F87B0E">
        <w:rPr>
          <w:sz w:val="14"/>
        </w:rPr>
        <w:t xml:space="preserve"> </w:t>
      </w:r>
      <w:r w:rsidRPr="00562171">
        <w:rPr>
          <w:rStyle w:val="Emphasis"/>
        </w:rPr>
        <w:t>information policy</w:t>
      </w:r>
      <w:r w:rsidRPr="00F87B0E">
        <w:rPr>
          <w:sz w:val="14"/>
        </w:rPr>
        <w:t>.</w:t>
      </w:r>
    </w:p>
    <w:p w14:paraId="302ACF9C" w14:textId="77777777" w:rsidR="009526F2" w:rsidRPr="00F87B0E" w:rsidRDefault="009526F2" w:rsidP="009526F2">
      <w:pPr>
        <w:rPr>
          <w:sz w:val="14"/>
        </w:rPr>
      </w:pPr>
      <w:r w:rsidRPr="00F87B0E">
        <w:rPr>
          <w:sz w:val="14"/>
        </w:rPr>
        <w:t>[[FOOTNOTES END]]</w:t>
      </w:r>
    </w:p>
    <w:p w14:paraId="756B64BE" w14:textId="77777777" w:rsidR="009526F2" w:rsidRPr="00F87B0E" w:rsidRDefault="009526F2" w:rsidP="009526F2">
      <w:pPr>
        <w:rPr>
          <w:sz w:val="14"/>
        </w:rPr>
      </w:pPr>
      <w:r w:rsidRPr="00D36FE2">
        <w:rPr>
          <w:rStyle w:val="Emphasis"/>
        </w:rPr>
        <w:t>Data Unions</w:t>
      </w:r>
      <w:r w:rsidRPr="00F87B0E">
        <w:rPr>
          <w:sz w:val="14"/>
        </w:rPr>
        <w:t>. Data unions have been proposed by advocates of Data as Labor (Posner and Weyl 2018), and one data union has already been established in the Netherlands (De Datavakbond 2018; Sterling 2018). A union</w:t>
      </w:r>
      <w:r w:rsidRPr="00562171">
        <w:rPr>
          <w:rStyle w:val="StyleUnderline"/>
        </w:rPr>
        <w:t xml:space="preserve"> that </w:t>
      </w:r>
      <w:r w:rsidRPr="00D36FE2">
        <w:rPr>
          <w:rStyle w:val="StyleUnderline"/>
        </w:rPr>
        <w:t xml:space="preserve">represents a </w:t>
      </w:r>
      <w:r w:rsidRPr="00D36FE2">
        <w:rPr>
          <w:rStyle w:val="Emphasis"/>
        </w:rPr>
        <w:t>sufficient number</w:t>
      </w:r>
      <w:r w:rsidRPr="00F87B0E">
        <w:rPr>
          <w:sz w:val="14"/>
        </w:rPr>
        <w:t xml:space="preserve"> of data users of a particular platform could </w:t>
      </w:r>
      <w:r w:rsidRPr="00D36FE2">
        <w:rPr>
          <w:rStyle w:val="StyleUnderline"/>
        </w:rPr>
        <w:t>coordinate</w:t>
      </w:r>
      <w:r w:rsidRPr="00562171">
        <w:rPr>
          <w:rStyle w:val="StyleUnderline"/>
        </w:rPr>
        <w:t xml:space="preserve"> adversarial </w:t>
      </w:r>
      <w:r w:rsidRPr="00D36FE2">
        <w:rPr>
          <w:rStyle w:val="StyleUnderline"/>
        </w:rPr>
        <w:t>pressure</w:t>
      </w:r>
      <w:r w:rsidRPr="00F87B0E">
        <w:rPr>
          <w:sz w:val="14"/>
        </w:rPr>
        <w:t xml:space="preserve"> through data strikes and other forms of data leverage, and could also facilitate cooperative bargaining and make credible demands of a platform. But the union would need to be large enough, and have enough commitment from its members, to credibly threaten to withdraw data. It would also </w:t>
      </w:r>
      <w:r w:rsidRPr="00D36FE2">
        <w:rPr>
          <w:sz w:val="16"/>
        </w:rPr>
        <w:t>need to be supported by a regulatory framework that enables it to enforce such threats, such as a right to be forgotten and restrictions on data laundering.</w:t>
      </w:r>
    </w:p>
    <w:p w14:paraId="3404BB65" w14:textId="77777777" w:rsidR="009526F2" w:rsidRPr="00F87B0E" w:rsidRDefault="009526F2" w:rsidP="009526F2">
      <w:pPr>
        <w:rPr>
          <w:sz w:val="14"/>
        </w:rPr>
      </w:pPr>
      <w:r w:rsidRPr="00F87B0E">
        <w:rPr>
          <w:sz w:val="14"/>
        </w:rPr>
        <w:t xml:space="preserve">Data Trusts and Data Stewardship. A data trust is an independent body that stewards data on behalf of data subjects, deciding who has access to it, the conditions of access, and who may benefit from access (Hardinges et al. 2019) while exercising a fiduciary responsibility toward data subjects (Delacroix and Lawrence 2019). It is occasionally likened to a union, in that it has the power to stand up for the rights of its members (Ruhaak 2021). One difference between a data union and a </w:t>
      </w:r>
      <w:r w:rsidRPr="00B50DAC">
        <w:rPr>
          <w:rStyle w:val="Emphasis"/>
        </w:rPr>
        <w:t xml:space="preserve">data </w:t>
      </w:r>
      <w:r w:rsidRPr="00F87B0E">
        <w:rPr>
          <w:rStyle w:val="Emphasis"/>
          <w:highlight w:val="cyan"/>
        </w:rPr>
        <w:t>trust</w:t>
      </w:r>
      <w:r w:rsidRPr="00F87B0E">
        <w:rPr>
          <w:sz w:val="14"/>
        </w:rPr>
        <w:t xml:space="preserve">, at least insofar as a data trust uses the legal analogy of a traditional trust, is that the data trust </w:t>
      </w:r>
      <w:r w:rsidRPr="00F87B0E">
        <w:rPr>
          <w:rStyle w:val="Emphasis"/>
          <w:highlight w:val="cyan"/>
        </w:rPr>
        <w:t>represents data rather</w:t>
      </w:r>
      <w:r w:rsidRPr="00F87B0E">
        <w:rPr>
          <w:rStyle w:val="StyleUnderline"/>
          <w:highlight w:val="cyan"/>
        </w:rPr>
        <w:t xml:space="preserve"> than</w:t>
      </w:r>
      <w:r w:rsidRPr="00562171">
        <w:rPr>
          <w:rStyle w:val="StyleUnderline"/>
        </w:rPr>
        <w:t xml:space="preserve"> data </w:t>
      </w:r>
      <w:r w:rsidRPr="00F87B0E">
        <w:rPr>
          <w:rStyle w:val="Emphasis"/>
          <w:highlight w:val="cyan"/>
        </w:rPr>
        <w:t>subjects</w:t>
      </w:r>
      <w:r w:rsidRPr="00F87B0E">
        <w:rPr>
          <w:sz w:val="14"/>
        </w:rPr>
        <w:t xml:space="preserve">. That is, it governs a discrete body of data and the accompanying rights, rather than the ongoing relation between a data subject and a platform, </w:t>
      </w:r>
      <w:r w:rsidRPr="00D36FE2">
        <w:rPr>
          <w:rStyle w:val="Emphasis"/>
        </w:rPr>
        <w:t xml:space="preserve">raising </w:t>
      </w:r>
      <w:r w:rsidRPr="00F87B0E">
        <w:rPr>
          <w:rStyle w:val="Emphasis"/>
          <w:highlight w:val="cyan"/>
        </w:rPr>
        <w:t>questions</w:t>
      </w:r>
      <w:r w:rsidRPr="00562171">
        <w:rPr>
          <w:rStyle w:val="StyleUnderline"/>
        </w:rPr>
        <w:t xml:space="preserve"> about </w:t>
      </w:r>
      <w:r w:rsidRPr="00D36FE2">
        <w:rPr>
          <w:rStyle w:val="Emphasis"/>
        </w:rPr>
        <w:t xml:space="preserve">how </w:t>
      </w:r>
      <w:r w:rsidRPr="00F87B0E">
        <w:rPr>
          <w:rStyle w:val="Emphasis"/>
          <w:highlight w:val="cyan"/>
        </w:rPr>
        <w:t>effective</w:t>
      </w:r>
      <w:r w:rsidRPr="00562171">
        <w:rPr>
          <w:rStyle w:val="StyleUnderline"/>
        </w:rPr>
        <w:t xml:space="preserve"> it might be at </w:t>
      </w:r>
      <w:r w:rsidRPr="00562171">
        <w:rPr>
          <w:rStyle w:val="Emphasis"/>
        </w:rPr>
        <w:t>advocating</w:t>
      </w:r>
      <w:r w:rsidRPr="00562171">
        <w:rPr>
          <w:rStyle w:val="StyleUnderline"/>
        </w:rPr>
        <w:t xml:space="preserve"> </w:t>
      </w:r>
      <w:r w:rsidRPr="00F87B0E">
        <w:rPr>
          <w:rStyle w:val="StyleUnderline"/>
          <w:highlight w:val="cyan"/>
        </w:rPr>
        <w:t xml:space="preserve">for </w:t>
      </w:r>
      <w:r w:rsidRPr="00F87B0E">
        <w:rPr>
          <w:rStyle w:val="Emphasis"/>
          <w:highlight w:val="cyan"/>
        </w:rPr>
        <w:t>changes in</w:t>
      </w:r>
      <w:r w:rsidRPr="00562171">
        <w:rPr>
          <w:rStyle w:val="StyleUnderline"/>
        </w:rPr>
        <w:t xml:space="preserve"> its </w:t>
      </w:r>
      <w:r w:rsidRPr="00562171">
        <w:rPr>
          <w:rStyle w:val="Emphasis"/>
        </w:rPr>
        <w:t xml:space="preserve">future </w:t>
      </w:r>
      <w:r w:rsidRPr="00F87B0E">
        <w:rPr>
          <w:rStyle w:val="Emphasis"/>
          <w:highlight w:val="cyan"/>
        </w:rPr>
        <w:t>treatment</w:t>
      </w:r>
      <w:r w:rsidRPr="00F87B0E">
        <w:rPr>
          <w:rStyle w:val="StyleUnderline"/>
          <w:highlight w:val="cyan"/>
        </w:rPr>
        <w:t xml:space="preserve"> </w:t>
      </w:r>
      <w:r w:rsidRPr="00D36FE2">
        <w:rPr>
          <w:rStyle w:val="StyleUnderline"/>
        </w:rPr>
        <w:t>of</w:t>
      </w:r>
      <w:r w:rsidRPr="00562171">
        <w:rPr>
          <w:rStyle w:val="StyleUnderline"/>
        </w:rPr>
        <w:t xml:space="preserve"> data </w:t>
      </w:r>
      <w:r w:rsidRPr="00D36FE2">
        <w:rPr>
          <w:rStyle w:val="StyleUnderline"/>
        </w:rPr>
        <w:t>subjects</w:t>
      </w:r>
      <w:r w:rsidRPr="00F87B0E">
        <w:rPr>
          <w:sz w:val="14"/>
        </w:rPr>
        <w:t>. Another difference is that the data trust can take on a wide variety of governance models, and so democratic or cooperative governance by users is not entailed where the trust is not explicitly understood as a “civic” data trust (McDonald 2019). Data trusts face similar challenges to data unions: they are unlikely to be effective without legal infrastructure enabling them to enforce the suspension of data use (Delacroix and Lawrence 2019, 243–44).</w:t>
      </w:r>
    </w:p>
    <w:p w14:paraId="3495DA99" w14:textId="77777777" w:rsidR="009526F2" w:rsidRPr="00F87B0E" w:rsidRDefault="009526F2" w:rsidP="009526F2">
      <w:pPr>
        <w:rPr>
          <w:sz w:val="14"/>
        </w:rPr>
      </w:pPr>
      <w:r w:rsidRPr="00F87B0E">
        <w:rPr>
          <w:sz w:val="14"/>
        </w:rPr>
        <w:t xml:space="preserve">Personal Data Ownership or Equity-like Claims. The GDPR is widely seen as a move toward data ownership since it recognizes rights of portability and exclusion that would ordinarily accompany ownership. Some politicians and regulators have called more explicitly for regulating data through traditional forms of ownership rights (Padova 2021, 43). The proposal that we see data as capital may also appear to entail something like personal ownership: in fact, the primary advocates of data as capital recommend an equity-like claim on the basis of what they see as the data subject’s underlying property interest in data (Kim et al. 2021, 80–85). Yet </w:t>
      </w:r>
      <w:r w:rsidRPr="00562171">
        <w:rPr>
          <w:rStyle w:val="StyleUnderline"/>
        </w:rPr>
        <w:t>as we have seen through</w:t>
      </w:r>
      <w:r w:rsidRPr="00F87B0E">
        <w:rPr>
          <w:sz w:val="14"/>
        </w:rPr>
        <w:t xml:space="preserve"> our bargaining </w:t>
      </w:r>
      <w:r w:rsidRPr="00562171">
        <w:rPr>
          <w:rStyle w:val="StyleUnderline"/>
        </w:rPr>
        <w:t>analysis</w:t>
      </w:r>
      <w:r w:rsidRPr="00F87B0E">
        <w:rPr>
          <w:sz w:val="14"/>
        </w:rPr>
        <w:t xml:space="preserve">, </w:t>
      </w:r>
      <w:r w:rsidRPr="00F87B0E">
        <w:rPr>
          <w:rStyle w:val="Emphasis"/>
          <w:highlight w:val="cyan"/>
        </w:rPr>
        <w:t>individual ownership</w:t>
      </w:r>
      <w:r w:rsidRPr="00F87B0E">
        <w:rPr>
          <w:sz w:val="14"/>
        </w:rPr>
        <w:t xml:space="preserve"> </w:t>
      </w:r>
      <w:r w:rsidRPr="00562171">
        <w:rPr>
          <w:rStyle w:val="StyleUnderline"/>
        </w:rPr>
        <w:t xml:space="preserve">rights </w:t>
      </w:r>
      <w:r w:rsidRPr="00F87B0E">
        <w:rPr>
          <w:rStyle w:val="Emphasis"/>
          <w:highlight w:val="cyan"/>
        </w:rPr>
        <w:t>cannot</w:t>
      </w:r>
      <w:r w:rsidRPr="00562171">
        <w:rPr>
          <w:rStyle w:val="StyleUnderline"/>
        </w:rPr>
        <w:t xml:space="preserve"> be used to </w:t>
      </w:r>
      <w:r w:rsidRPr="00F87B0E">
        <w:rPr>
          <w:rStyle w:val="Emphasis"/>
          <w:highlight w:val="cyan"/>
        </w:rPr>
        <w:t>exert</w:t>
      </w:r>
      <w:r w:rsidRPr="00F87B0E">
        <w:rPr>
          <w:rStyle w:val="StyleUnderline"/>
          <w:highlight w:val="cyan"/>
        </w:rPr>
        <w:t xml:space="preserve"> </w:t>
      </w:r>
      <w:r w:rsidRPr="00B50DAC">
        <w:rPr>
          <w:rStyle w:val="StyleUnderline"/>
        </w:rPr>
        <w:t xml:space="preserve">any </w:t>
      </w:r>
      <w:r w:rsidRPr="00F87B0E">
        <w:rPr>
          <w:rStyle w:val="Emphasis"/>
          <w:highlight w:val="cyan"/>
        </w:rPr>
        <w:t xml:space="preserve">power </w:t>
      </w:r>
      <w:r w:rsidRPr="00B50DAC">
        <w:rPr>
          <w:rStyle w:val="Emphasis"/>
        </w:rPr>
        <w:t>over platforms</w:t>
      </w:r>
      <w:r w:rsidRPr="00562171">
        <w:rPr>
          <w:rStyle w:val="StyleUnderline"/>
        </w:rPr>
        <w:t xml:space="preserve"> anymore</w:t>
      </w:r>
      <w:r w:rsidRPr="00F87B0E">
        <w:rPr>
          <w:sz w:val="14"/>
        </w:rPr>
        <w:t xml:space="preserve"> than individual workers’ contractual rights and self-ownership rights—at least, not </w:t>
      </w:r>
      <w:r w:rsidRPr="00F87B0E">
        <w:rPr>
          <w:rStyle w:val="Emphasis"/>
          <w:highlight w:val="cyan"/>
        </w:rPr>
        <w:t>without</w:t>
      </w:r>
      <w:r w:rsidRPr="00562171">
        <w:rPr>
          <w:rStyle w:val="StyleUnderline"/>
        </w:rPr>
        <w:t xml:space="preserve"> institutional facilitation of </w:t>
      </w:r>
      <w:r w:rsidRPr="00F87B0E">
        <w:rPr>
          <w:rStyle w:val="Emphasis"/>
          <w:highlight w:val="cyan"/>
        </w:rPr>
        <w:t>coordination</w:t>
      </w:r>
      <w:r w:rsidRPr="00F87B0E">
        <w:rPr>
          <w:sz w:val="14"/>
          <w:highlight w:val="cyan"/>
        </w:rPr>
        <w:t xml:space="preserve"> </w:t>
      </w:r>
      <w:r w:rsidRPr="00F87B0E">
        <w:rPr>
          <w:rStyle w:val="StyleUnderline"/>
          <w:highlight w:val="cyan"/>
        </w:rPr>
        <w:t xml:space="preserve">and </w:t>
      </w:r>
      <w:r w:rsidRPr="00F87B0E">
        <w:rPr>
          <w:rStyle w:val="Emphasis"/>
          <w:highlight w:val="cyan"/>
        </w:rPr>
        <w:t>enforcement</w:t>
      </w:r>
      <w:r w:rsidRPr="00562171">
        <w:rPr>
          <w:rStyle w:val="StyleUnderline"/>
        </w:rPr>
        <w:t xml:space="preserve"> of the type provided by labor law</w:t>
      </w:r>
      <w:r w:rsidRPr="00F87B0E">
        <w:rPr>
          <w:sz w:val="14"/>
        </w:rPr>
        <w:t xml:space="preserve">. </w:t>
      </w:r>
      <w:r w:rsidRPr="00B50DAC">
        <w:rPr>
          <w:rStyle w:val="StyleUnderline"/>
        </w:rPr>
        <w:t>And</w:t>
      </w:r>
      <w:r w:rsidRPr="00F87B0E">
        <w:rPr>
          <w:sz w:val="14"/>
        </w:rPr>
        <w:t xml:space="preserve"> given that ownership is alienable, then without the stewardship of a trust or the coordination of a union it is </w:t>
      </w:r>
      <w:r w:rsidRPr="00562171">
        <w:rPr>
          <w:rStyle w:val="StyleUnderline"/>
        </w:rPr>
        <w:t>likely</w:t>
      </w:r>
      <w:r w:rsidRPr="00F87B0E">
        <w:rPr>
          <w:sz w:val="14"/>
        </w:rPr>
        <w:t xml:space="preserve"> that </w:t>
      </w:r>
      <w:r w:rsidRPr="00B50DAC">
        <w:rPr>
          <w:rStyle w:val="StyleUnderline"/>
          <w:highlight w:val="cyan"/>
        </w:rPr>
        <w:t>users</w:t>
      </w:r>
      <w:r w:rsidRPr="00F87B0E">
        <w:rPr>
          <w:rStyle w:val="StyleUnderline"/>
          <w:highlight w:val="cyan"/>
        </w:rPr>
        <w:t xml:space="preserve"> will</w:t>
      </w:r>
      <w:r w:rsidRPr="00562171">
        <w:rPr>
          <w:rStyle w:val="StyleUnderline"/>
        </w:rPr>
        <w:t xml:space="preserve"> simply sell or </w:t>
      </w:r>
      <w:r w:rsidRPr="00B50DAC">
        <w:rPr>
          <w:rStyle w:val="StyleUnderline"/>
          <w:highlight w:val="cyan"/>
        </w:rPr>
        <w:t xml:space="preserve">give </w:t>
      </w:r>
      <w:r w:rsidRPr="00B50DAC">
        <w:rPr>
          <w:rStyle w:val="StyleUnderline"/>
        </w:rPr>
        <w:t xml:space="preserve">away their property </w:t>
      </w:r>
      <w:r w:rsidRPr="00B50DAC">
        <w:rPr>
          <w:rStyle w:val="StyleUnderline"/>
          <w:highlight w:val="cyan"/>
        </w:rPr>
        <w:t>rights</w:t>
      </w:r>
      <w:r w:rsidRPr="00F87B0E">
        <w:rPr>
          <w:sz w:val="14"/>
        </w:rPr>
        <w:t xml:space="preserve">, </w:t>
      </w:r>
      <w:r w:rsidRPr="00562171">
        <w:rPr>
          <w:rStyle w:val="StyleUnderline"/>
        </w:rPr>
        <w:t>resulting in a situation much like the status quo</w:t>
      </w:r>
      <w:r w:rsidRPr="00F87B0E">
        <w:rPr>
          <w:sz w:val="14"/>
        </w:rPr>
        <w:t>. This much is confirmed by the fact that the GDPR departs from the ownership model in according inalienable rights to data subjects (Custers and Malgieri 2022). As Yann Padova, Secretary General of France’s data protection agency CNIL, has put it, the basic mistake is that recommendations in favor of ownership “[assume] a debatable equivalence between the data subject’s control over the use made of his or [her] data and their ownership” (Padova 2021, 66). Ownership does not entail control, and control may be facilitated by measures other than ownership. The Data as Labor perspective suggests what those measures might look like.</w:t>
      </w:r>
    </w:p>
    <w:p w14:paraId="73EFEF4E" w14:textId="77777777" w:rsidR="009526F2" w:rsidRPr="00F87B0E" w:rsidRDefault="009526F2" w:rsidP="009526F2">
      <w:pPr>
        <w:rPr>
          <w:sz w:val="14"/>
        </w:rPr>
      </w:pPr>
      <w:r w:rsidRPr="00D36FE2">
        <w:rPr>
          <w:rStyle w:val="Emphasis"/>
        </w:rPr>
        <w:t>Open Data</w:t>
      </w:r>
      <w:r w:rsidRPr="00F87B0E">
        <w:rPr>
          <w:sz w:val="14"/>
        </w:rPr>
        <w:t xml:space="preserve"> and Data Sharing. The idea of open data is that data should be available to be shared by all, rather than being monopolized. It is primarily a recommendation for governments to make their data accessible to the public in the interests of promoting transparency and preventing corruption (McDermott 2010, Zuiderwijk and Janssen 2014). It has also been occasionally contemplated as a recommendation for private firms, as a way of increasing competition and preventing the economic domination of large platforms (Kitchin 2014, chapter 3; Padova 2021, 54–56). Perhaps this could be of indirect benefit to data subjects insofar as the participation of a wider array of firms and states in the data economy could lead to a wider range of terms of usage, some of them more favorable to data subjects than is currently the case. But it is </w:t>
      </w:r>
      <w:r w:rsidRPr="00562171">
        <w:rPr>
          <w:rStyle w:val="StyleUnderline"/>
        </w:rPr>
        <w:t>unclear</w:t>
      </w:r>
      <w:r w:rsidRPr="00F87B0E">
        <w:rPr>
          <w:sz w:val="14"/>
        </w:rPr>
        <w:t xml:space="preserve"> why we should be so optimistic about the results of more competition at the level of providers of algorithms. Indeed, the analysis of the previous section shows that the </w:t>
      </w:r>
      <w:r w:rsidRPr="00B50DAC">
        <w:rPr>
          <w:rStyle w:val="Emphasis"/>
        </w:rPr>
        <w:t xml:space="preserve">bargaining </w:t>
      </w:r>
      <w:r w:rsidRPr="008A5AE6">
        <w:rPr>
          <w:rStyle w:val="Emphasis"/>
          <w:highlight w:val="cyan"/>
        </w:rPr>
        <w:t>asymmetry</w:t>
      </w:r>
      <w:r w:rsidRPr="00562171">
        <w:rPr>
          <w:rStyle w:val="StyleUnderline"/>
        </w:rPr>
        <w:t xml:space="preserve"> is </w:t>
      </w:r>
      <w:r w:rsidRPr="006855A3">
        <w:rPr>
          <w:rStyle w:val="Emphasis"/>
        </w:rPr>
        <w:t>not due to</w:t>
      </w:r>
      <w:r w:rsidRPr="006855A3">
        <w:rPr>
          <w:rStyle w:val="StyleUnderline"/>
        </w:rPr>
        <w:t xml:space="preserve"> monopolistic </w:t>
      </w:r>
      <w:r w:rsidRPr="006855A3">
        <w:rPr>
          <w:rStyle w:val="Emphasis"/>
        </w:rPr>
        <w:t>organization</w:t>
      </w:r>
      <w:r w:rsidRPr="00F87B0E">
        <w:rPr>
          <w:sz w:val="14"/>
        </w:rPr>
        <w:t xml:space="preserve"> of the data economy, </w:t>
      </w:r>
      <w:r w:rsidRPr="006855A3">
        <w:rPr>
          <w:rStyle w:val="StyleUnderline"/>
        </w:rPr>
        <w:t>but</w:t>
      </w:r>
      <w:r w:rsidRPr="00562171">
        <w:rPr>
          <w:rStyle w:val="StyleUnderline"/>
        </w:rPr>
        <w:t xml:space="preserve"> rather to </w:t>
      </w:r>
      <w:r w:rsidRPr="008A5AE6">
        <w:rPr>
          <w:rStyle w:val="Emphasis"/>
          <w:highlight w:val="cyan"/>
        </w:rPr>
        <w:t xml:space="preserve">structural </w:t>
      </w:r>
      <w:r w:rsidRPr="006855A3">
        <w:rPr>
          <w:rStyle w:val="Emphasis"/>
        </w:rPr>
        <w:t>features</w:t>
      </w:r>
      <w:r w:rsidRPr="00562171">
        <w:rPr>
          <w:rStyle w:val="StyleUnderline"/>
        </w:rPr>
        <w:t xml:space="preserve"> of </w:t>
      </w:r>
      <w:r w:rsidRPr="00562171">
        <w:rPr>
          <w:rStyle w:val="Emphasis"/>
        </w:rPr>
        <w:t>data</w:t>
      </w:r>
      <w:r w:rsidRPr="00562171">
        <w:rPr>
          <w:rStyle w:val="StyleUnderline"/>
        </w:rPr>
        <w:t xml:space="preserve"> as a </w:t>
      </w:r>
      <w:r w:rsidRPr="00562171">
        <w:rPr>
          <w:rStyle w:val="Emphasis"/>
        </w:rPr>
        <w:t>factor</w:t>
      </w:r>
      <w:r w:rsidRPr="00562171">
        <w:rPr>
          <w:rStyle w:val="StyleUnderline"/>
        </w:rPr>
        <w:t xml:space="preserve"> of </w:t>
      </w:r>
      <w:r w:rsidRPr="00562171">
        <w:rPr>
          <w:rStyle w:val="Emphasis"/>
        </w:rPr>
        <w:t>production</w:t>
      </w:r>
      <w:r w:rsidRPr="00562171">
        <w:rPr>
          <w:rStyle w:val="StyleUnderline"/>
        </w:rPr>
        <w:t>.</w:t>
      </w:r>
      <w:r w:rsidRPr="00F87B0E">
        <w:rPr>
          <w:sz w:val="14"/>
        </w:rPr>
        <w:t xml:space="preserve"> </w:t>
      </w:r>
      <w:r w:rsidRPr="008A5AE6">
        <w:rPr>
          <w:rStyle w:val="StyleUnderline"/>
          <w:highlight w:val="cyan"/>
        </w:rPr>
        <w:t>Even where</w:t>
      </w:r>
      <w:r w:rsidRPr="00562171">
        <w:rPr>
          <w:rStyle w:val="StyleUnderline"/>
        </w:rPr>
        <w:t xml:space="preserve"> there are many </w:t>
      </w:r>
      <w:r w:rsidRPr="008A5AE6">
        <w:rPr>
          <w:rStyle w:val="StyleUnderline"/>
          <w:highlight w:val="cyan"/>
        </w:rPr>
        <w:t>firms competing</w:t>
      </w:r>
      <w:r w:rsidRPr="00F87B0E">
        <w:rPr>
          <w:sz w:val="14"/>
        </w:rPr>
        <w:t xml:space="preserve"> for users’ data and patronage, it will still be the case that any particular </w:t>
      </w:r>
      <w:r w:rsidRPr="008A5AE6">
        <w:rPr>
          <w:rStyle w:val="Emphasis"/>
          <w:highlight w:val="cyan"/>
        </w:rPr>
        <w:t>platform</w:t>
      </w:r>
      <w:r w:rsidRPr="00F87B0E">
        <w:rPr>
          <w:sz w:val="14"/>
        </w:rPr>
        <w:t xml:space="preserve"> need </w:t>
      </w:r>
      <w:r w:rsidRPr="008A5AE6">
        <w:rPr>
          <w:rStyle w:val="Emphasis"/>
          <w:highlight w:val="cyan"/>
        </w:rPr>
        <w:t>not fear</w:t>
      </w:r>
      <w:r w:rsidRPr="00F87B0E">
        <w:rPr>
          <w:sz w:val="14"/>
        </w:rPr>
        <w:t xml:space="preserve"> uncoordinated </w:t>
      </w:r>
      <w:r w:rsidRPr="008A5AE6">
        <w:rPr>
          <w:rStyle w:val="Emphasis"/>
          <w:highlight w:val="cyan"/>
        </w:rPr>
        <w:t>action</w:t>
      </w:r>
      <w:r w:rsidRPr="00562171">
        <w:rPr>
          <w:rStyle w:val="StyleUnderline"/>
        </w:rPr>
        <w:t xml:space="preserve"> by individual </w:t>
      </w:r>
      <w:r w:rsidRPr="00562171">
        <w:rPr>
          <w:rStyle w:val="Emphasis"/>
        </w:rPr>
        <w:t>users</w:t>
      </w:r>
      <w:r w:rsidRPr="00562171">
        <w:rPr>
          <w:rStyle w:val="StyleUnderline"/>
        </w:rPr>
        <w:t>.</w:t>
      </w:r>
      <w:r w:rsidRPr="00F87B0E">
        <w:rPr>
          <w:sz w:val="14"/>
        </w:rPr>
        <w:t xml:space="preserve"> In addition, </w:t>
      </w:r>
      <w:r w:rsidRPr="00B50DAC">
        <w:rPr>
          <w:rStyle w:val="StyleUnderline"/>
        </w:rPr>
        <w:t xml:space="preserve">economic </w:t>
      </w:r>
      <w:r w:rsidRPr="008A5AE6">
        <w:rPr>
          <w:rStyle w:val="Emphasis"/>
          <w:highlight w:val="cyan"/>
        </w:rPr>
        <w:t>modeling</w:t>
      </w:r>
      <w:r w:rsidRPr="008A5AE6">
        <w:rPr>
          <w:rStyle w:val="StyleUnderline"/>
          <w:highlight w:val="cyan"/>
        </w:rPr>
        <w:t xml:space="preserve"> shows</w:t>
      </w:r>
      <w:r w:rsidRPr="00562171">
        <w:rPr>
          <w:rStyle w:val="StyleUnderline"/>
        </w:rPr>
        <w:t xml:space="preserve"> that the </w:t>
      </w:r>
      <w:r w:rsidRPr="008A5AE6">
        <w:rPr>
          <w:rStyle w:val="Emphasis"/>
          <w:highlight w:val="cyan"/>
        </w:rPr>
        <w:t>effects</w:t>
      </w:r>
      <w:r w:rsidRPr="00562171">
        <w:rPr>
          <w:rStyle w:val="StyleUnderline"/>
        </w:rPr>
        <w:t xml:space="preserve"> of </w:t>
      </w:r>
      <w:r w:rsidRPr="008A5AE6">
        <w:rPr>
          <w:rStyle w:val="Emphasis"/>
          <w:highlight w:val="cyan"/>
        </w:rPr>
        <w:t>data sharing</w:t>
      </w:r>
      <w:r w:rsidRPr="00B50DAC">
        <w:rPr>
          <w:rStyle w:val="StyleUnderline"/>
        </w:rPr>
        <w:t xml:space="preserve"> on</w:t>
      </w:r>
      <w:r w:rsidRPr="00562171">
        <w:rPr>
          <w:rStyle w:val="StyleUnderline"/>
        </w:rPr>
        <w:t xml:space="preserve"> data </w:t>
      </w:r>
      <w:r w:rsidRPr="00F87B0E">
        <w:rPr>
          <w:rStyle w:val="Emphasis"/>
        </w:rPr>
        <w:t>collection</w:t>
      </w:r>
      <w:r w:rsidRPr="00562171">
        <w:rPr>
          <w:rStyle w:val="StyleUnderline"/>
        </w:rPr>
        <w:t xml:space="preserve"> are </w:t>
      </w:r>
      <w:r w:rsidRPr="008A5AE6">
        <w:rPr>
          <w:rStyle w:val="Emphasis"/>
          <w:highlight w:val="cyan"/>
        </w:rPr>
        <w:t>suboptimal</w:t>
      </w:r>
      <w:r w:rsidRPr="00562171">
        <w:rPr>
          <w:rStyle w:val="StyleUnderline"/>
        </w:rPr>
        <w:t xml:space="preserve"> relative to </w:t>
      </w:r>
      <w:r w:rsidRPr="00F87B0E">
        <w:rPr>
          <w:rStyle w:val="Emphasis"/>
        </w:rPr>
        <w:t>data unions</w:t>
      </w:r>
      <w:r w:rsidRPr="00562171">
        <w:rPr>
          <w:rStyle w:val="StyleUnderline"/>
        </w:rPr>
        <w:t xml:space="preserve">, since </w:t>
      </w:r>
      <w:r w:rsidRPr="008A5AE6">
        <w:rPr>
          <w:rStyle w:val="Emphasis"/>
          <w:highlight w:val="cyan"/>
        </w:rPr>
        <w:t>firms incur</w:t>
      </w:r>
      <w:r w:rsidRPr="00562171">
        <w:rPr>
          <w:rStyle w:val="StyleUnderline"/>
        </w:rPr>
        <w:t xml:space="preserve"> the </w:t>
      </w:r>
      <w:r w:rsidRPr="008A5AE6">
        <w:rPr>
          <w:rStyle w:val="Emphasis"/>
          <w:highlight w:val="cyan"/>
        </w:rPr>
        <w:t>costs</w:t>
      </w:r>
      <w:r w:rsidRPr="008A5AE6">
        <w:rPr>
          <w:rStyle w:val="StyleUnderline"/>
          <w:highlight w:val="cyan"/>
        </w:rPr>
        <w:t xml:space="preserve"> </w:t>
      </w:r>
      <w:r w:rsidRPr="00B50DAC">
        <w:rPr>
          <w:rStyle w:val="StyleUnderline"/>
        </w:rPr>
        <w:t>of</w:t>
      </w:r>
      <w:r w:rsidRPr="00562171">
        <w:rPr>
          <w:rStyle w:val="StyleUnderline"/>
        </w:rPr>
        <w:t xml:space="preserve"> original data </w:t>
      </w:r>
      <w:r w:rsidRPr="00B50DAC">
        <w:rPr>
          <w:rStyle w:val="StyleUnderline"/>
        </w:rPr>
        <w:t xml:space="preserve">acquisition </w:t>
      </w:r>
      <w:r w:rsidRPr="008A5AE6">
        <w:rPr>
          <w:rStyle w:val="StyleUnderline"/>
          <w:highlight w:val="cyan"/>
        </w:rPr>
        <w:t xml:space="preserve">but </w:t>
      </w:r>
      <w:r w:rsidRPr="008A5AE6">
        <w:rPr>
          <w:rStyle w:val="Emphasis"/>
          <w:highlight w:val="cyan"/>
        </w:rPr>
        <w:t>cannot internalize</w:t>
      </w:r>
      <w:r w:rsidRPr="00562171">
        <w:rPr>
          <w:rStyle w:val="StyleUnderline"/>
        </w:rPr>
        <w:t xml:space="preserve"> all of the </w:t>
      </w:r>
      <w:r w:rsidRPr="008A5AE6">
        <w:rPr>
          <w:rStyle w:val="Emphasis"/>
          <w:highlight w:val="cyan"/>
        </w:rPr>
        <w:t>benefits</w:t>
      </w:r>
      <w:r w:rsidRPr="00F87B0E">
        <w:rPr>
          <w:sz w:val="14"/>
        </w:rPr>
        <w:t xml:space="preserve"> (Cong and Mayer 2023). This means there would be less data collection from data subjects, and therefore less exploitation, but </w:t>
      </w:r>
      <w:r w:rsidRPr="00F87B0E">
        <w:rPr>
          <w:rStyle w:val="StyleUnderline"/>
        </w:rPr>
        <w:t xml:space="preserve">at the </w:t>
      </w:r>
      <w:r w:rsidRPr="00B50DAC">
        <w:rPr>
          <w:rStyle w:val="Emphasis"/>
          <w:highlight w:val="cyan"/>
        </w:rPr>
        <w:t>cost</w:t>
      </w:r>
      <w:r w:rsidRPr="00F87B0E">
        <w:rPr>
          <w:rStyle w:val="StyleUnderline"/>
        </w:rPr>
        <w:t xml:space="preserve"> of </w:t>
      </w:r>
      <w:r w:rsidRPr="006855A3">
        <w:rPr>
          <w:rStyle w:val="StyleUnderline"/>
        </w:rPr>
        <w:t>fewer</w:t>
      </w:r>
      <w:r w:rsidRPr="00F87B0E">
        <w:rPr>
          <w:rStyle w:val="StyleUnderline"/>
        </w:rPr>
        <w:t xml:space="preserve"> of the existing </w:t>
      </w:r>
      <w:r w:rsidRPr="008A5AE6">
        <w:rPr>
          <w:rStyle w:val="StyleUnderline"/>
        </w:rPr>
        <w:t>benefits of</w:t>
      </w:r>
      <w:r w:rsidRPr="00F87B0E">
        <w:rPr>
          <w:rStyle w:val="StyleUnderline"/>
        </w:rPr>
        <w:t xml:space="preserve"> the status quo</w:t>
      </w:r>
      <w:r w:rsidRPr="00F87B0E">
        <w:rPr>
          <w:sz w:val="14"/>
        </w:rPr>
        <w:t xml:space="preserve"> (e.g. </w:t>
      </w:r>
      <w:r w:rsidRPr="00B50DAC">
        <w:rPr>
          <w:rStyle w:val="Emphasis"/>
          <w:highlight w:val="cyan"/>
        </w:rPr>
        <w:t>improved</w:t>
      </w:r>
      <w:r w:rsidRPr="00F87B0E">
        <w:rPr>
          <w:sz w:val="14"/>
        </w:rPr>
        <w:t xml:space="preserve"> internet platform </w:t>
      </w:r>
      <w:r w:rsidRPr="00B50DAC">
        <w:rPr>
          <w:rStyle w:val="Emphasis"/>
          <w:highlight w:val="cyan"/>
        </w:rPr>
        <w:t>services</w:t>
      </w:r>
      <w:r w:rsidRPr="00F87B0E">
        <w:rPr>
          <w:rStyle w:val="StyleUnderline"/>
        </w:rPr>
        <w:t xml:space="preserve">) as well as </w:t>
      </w:r>
      <w:r w:rsidRPr="008A5AE6">
        <w:rPr>
          <w:rStyle w:val="StyleUnderline"/>
          <w:highlight w:val="cyan"/>
        </w:rPr>
        <w:t>none of the</w:t>
      </w:r>
      <w:r w:rsidRPr="00F87B0E">
        <w:rPr>
          <w:rStyle w:val="StyleUnderline"/>
        </w:rPr>
        <w:t xml:space="preserve"> envisaged </w:t>
      </w:r>
      <w:r w:rsidRPr="008A5AE6">
        <w:rPr>
          <w:rStyle w:val="StyleUnderline"/>
          <w:highlight w:val="cyan"/>
        </w:rPr>
        <w:t>benefits of</w:t>
      </w:r>
      <w:r w:rsidRPr="00F87B0E">
        <w:rPr>
          <w:rStyle w:val="StyleUnderline"/>
        </w:rPr>
        <w:t xml:space="preserve"> data unions</w:t>
      </w:r>
      <w:r w:rsidRPr="00F87B0E">
        <w:rPr>
          <w:sz w:val="14"/>
        </w:rPr>
        <w:t xml:space="preserve"> (e.g. </w:t>
      </w:r>
      <w:r w:rsidRPr="008A5AE6">
        <w:rPr>
          <w:rStyle w:val="Emphasis"/>
          <w:highlight w:val="cyan"/>
        </w:rPr>
        <w:t>compensation</w:t>
      </w:r>
      <w:r w:rsidRPr="008A5AE6">
        <w:rPr>
          <w:rStyle w:val="StyleUnderline"/>
          <w:highlight w:val="cyan"/>
        </w:rPr>
        <w:t xml:space="preserve">, increased </w:t>
      </w:r>
      <w:r w:rsidRPr="008A5AE6">
        <w:rPr>
          <w:rStyle w:val="Emphasis"/>
          <w:highlight w:val="cyan"/>
        </w:rPr>
        <w:t>control</w:t>
      </w:r>
      <w:r w:rsidRPr="008A5AE6">
        <w:rPr>
          <w:rStyle w:val="StyleUnderline"/>
          <w:highlight w:val="cyan"/>
        </w:rPr>
        <w:t xml:space="preserve"> </w:t>
      </w:r>
      <w:r w:rsidRPr="006855A3">
        <w:rPr>
          <w:rStyle w:val="StyleUnderline"/>
        </w:rPr>
        <w:t xml:space="preserve">over </w:t>
      </w:r>
      <w:r w:rsidRPr="006855A3">
        <w:rPr>
          <w:rStyle w:val="Emphasis"/>
        </w:rPr>
        <w:t>data usage</w:t>
      </w:r>
      <w:r w:rsidRPr="00F87B0E">
        <w:rPr>
          <w:sz w:val="14"/>
        </w:rPr>
        <w:t>).</w:t>
      </w:r>
    </w:p>
    <w:p w14:paraId="56BC675D" w14:textId="77777777" w:rsidR="009526F2" w:rsidRPr="00F87B0E" w:rsidRDefault="009526F2" w:rsidP="009526F2">
      <w:pPr>
        <w:rPr>
          <w:sz w:val="14"/>
        </w:rPr>
      </w:pPr>
      <w:r w:rsidRPr="008A5AE6">
        <w:rPr>
          <w:rStyle w:val="Emphasis"/>
          <w:highlight w:val="cyan"/>
        </w:rPr>
        <w:t>Antitrust</w:t>
      </w:r>
      <w:r w:rsidRPr="00F87B0E">
        <w:rPr>
          <w:sz w:val="14"/>
        </w:rPr>
        <w:t xml:space="preserve">. Antitrust aims to break up collusive industries and prevent anticompetitive behavior, and it has been a favored remedy amongst policymakers who believe that internet platforms have gotten too big and wield their power (“platform power”) unfavorably against users (Khan 2017, 2019). But as in the case of data sharing, it is </w:t>
      </w:r>
      <w:r w:rsidRPr="008A5AE6">
        <w:rPr>
          <w:rStyle w:val="StyleUnderline"/>
          <w:highlight w:val="cyan"/>
        </w:rPr>
        <w:t xml:space="preserve">unclear </w:t>
      </w:r>
      <w:r w:rsidRPr="00B50DAC">
        <w:rPr>
          <w:rStyle w:val="StyleUnderline"/>
        </w:rPr>
        <w:t>why</w:t>
      </w:r>
      <w:r w:rsidRPr="00F87B0E">
        <w:rPr>
          <w:sz w:val="14"/>
        </w:rPr>
        <w:t xml:space="preserve"> </w:t>
      </w:r>
      <w:r w:rsidRPr="00F87B0E">
        <w:rPr>
          <w:rStyle w:val="StyleUnderline"/>
        </w:rPr>
        <w:t xml:space="preserve">this is the </w:t>
      </w:r>
      <w:r w:rsidRPr="00B50DAC">
        <w:rPr>
          <w:rStyle w:val="StyleUnderline"/>
        </w:rPr>
        <w:t>right fix</w:t>
      </w:r>
      <w:r w:rsidRPr="00F87B0E">
        <w:rPr>
          <w:rStyle w:val="StyleUnderline"/>
        </w:rPr>
        <w:t xml:space="preserve"> for</w:t>
      </w:r>
      <w:r w:rsidRPr="00F87B0E">
        <w:rPr>
          <w:sz w:val="14"/>
        </w:rPr>
        <w:t xml:space="preserve"> the particular kind of </w:t>
      </w:r>
      <w:r w:rsidRPr="00F87B0E">
        <w:rPr>
          <w:rStyle w:val="StyleUnderline"/>
        </w:rPr>
        <w:t>asymmetry</w:t>
      </w:r>
      <w:r w:rsidRPr="00F87B0E">
        <w:rPr>
          <w:sz w:val="14"/>
        </w:rPr>
        <w:t xml:space="preserve"> facing users. By promoting competition between platforms there may well be the conceptual possibility of more favorable terms for users, but the structural bargaining power characterized in this paper is not due to a platform having a monopolistic or oligopolistic position in a market or industry. It is true that the asymmetry is partly due to the network effects of a platform, and this network effect would be mitigated by “breaking up” a platform that participates in several markets at once. But </w:t>
      </w:r>
      <w:r w:rsidRPr="008A5AE6">
        <w:rPr>
          <w:rStyle w:val="Emphasis"/>
          <w:highlight w:val="cyan"/>
        </w:rPr>
        <w:t>network effects extend</w:t>
      </w:r>
      <w:r w:rsidRPr="008A5AE6">
        <w:rPr>
          <w:rStyle w:val="StyleUnderline"/>
          <w:highlight w:val="cyan"/>
        </w:rPr>
        <w:t xml:space="preserve"> wherever an </w:t>
      </w:r>
      <w:r w:rsidRPr="008A5AE6">
        <w:rPr>
          <w:rStyle w:val="Emphasis"/>
          <w:highlight w:val="cyan"/>
        </w:rPr>
        <w:t>internet platform</w:t>
      </w:r>
      <w:r w:rsidRPr="00F87B0E">
        <w:rPr>
          <w:sz w:val="14"/>
        </w:rPr>
        <w:t xml:space="preserve"> </w:t>
      </w:r>
      <w:r w:rsidRPr="00F87B0E">
        <w:rPr>
          <w:rStyle w:val="StyleUnderline"/>
        </w:rPr>
        <w:t xml:space="preserve">is </w:t>
      </w:r>
      <w:r w:rsidRPr="008A5AE6">
        <w:rPr>
          <w:rStyle w:val="StyleUnderline"/>
          <w:highlight w:val="cyan"/>
        </w:rPr>
        <w:t>able to use</w:t>
      </w:r>
      <w:r w:rsidRPr="00F87B0E">
        <w:rPr>
          <w:rStyle w:val="StyleUnderline"/>
        </w:rPr>
        <w:t xml:space="preserve"> the </w:t>
      </w:r>
      <w:r w:rsidRPr="008A5AE6">
        <w:rPr>
          <w:rStyle w:val="StyleUnderline"/>
          <w:highlight w:val="cyan"/>
        </w:rPr>
        <w:t>data</w:t>
      </w:r>
      <w:r w:rsidRPr="00F87B0E">
        <w:rPr>
          <w:rStyle w:val="StyleUnderline"/>
        </w:rPr>
        <w:t xml:space="preserve"> of its users </w:t>
      </w:r>
      <w:r w:rsidRPr="008A5AE6">
        <w:rPr>
          <w:rStyle w:val="StyleUnderline"/>
          <w:highlight w:val="cyan"/>
        </w:rPr>
        <w:t>to improve</w:t>
      </w:r>
      <w:r w:rsidRPr="00F87B0E">
        <w:rPr>
          <w:rStyle w:val="StyleUnderline"/>
        </w:rPr>
        <w:t xml:space="preserve"> its </w:t>
      </w:r>
      <w:r w:rsidRPr="008A5AE6">
        <w:rPr>
          <w:rStyle w:val="StyleUnderline"/>
          <w:highlight w:val="cyan"/>
        </w:rPr>
        <w:t>services</w:t>
      </w:r>
      <w:r w:rsidRPr="00F87B0E">
        <w:rPr>
          <w:rStyle w:val="StyleUnderline"/>
        </w:rPr>
        <w:t>, and these would obtain no matter how competitive a market is made</w:t>
      </w:r>
      <w:r w:rsidRPr="00F87B0E">
        <w:rPr>
          <w:sz w:val="14"/>
        </w:rPr>
        <w:t>, short of prohibiting the use of user data entirely. So again, as in the case of data sharing, this recommendation may improve the terms for data subjects but only at the cost of the benefits made available by platforms.</w:t>
      </w:r>
    </w:p>
    <w:p w14:paraId="14D64782" w14:textId="77777777" w:rsidR="009526F2" w:rsidRPr="00F87B0E" w:rsidRDefault="009526F2" w:rsidP="009526F2">
      <w:pPr>
        <w:rPr>
          <w:sz w:val="14"/>
        </w:rPr>
      </w:pPr>
      <w:r w:rsidRPr="00F87B0E">
        <w:rPr>
          <w:sz w:val="14"/>
        </w:rPr>
        <w:t>Universal Basic Income (UBI). UBI involves a regular modest payment by the state to all citizens independent of welfare eligibility or need (Standing 2010, 3). It has often been proposed as a remedy for the loss of work that is expected to follow significant automation, as well as a way to redistribute the benefits of automation fairly (Danaher 2019, 101). As such it may be thought that it is the proper recommendation of Data as Labor, given the important role data is playing in accelerating automation. Under UBI we would all be seen as contributors to and beneficiaries of machine-learning algorithms and their productive efficiency, with the state being responsible for payments because platforms have no incentive to return surplus value to us (at least in the absence of any of the above solutions such as data unions). This may be the simplest solution of all those considered, since it would avoid difficult questions such as who to count as a data subject (for the sake of data unions, data trusts, and data ownership) or how to define a market (for the sake of data sharing and antitrust)—though it raises challenges from the perspective of intergenerational justice (should the current generation be paid to compensate for advantages accruing to future generations?), and economists’ concerns that UBI reduces investment in future generations (Daruich and Fernández 2021).15</w:t>
      </w:r>
    </w:p>
    <w:p w14:paraId="7B820F34" w14:textId="77777777" w:rsidR="009526F2" w:rsidRPr="00F87B0E" w:rsidRDefault="009526F2" w:rsidP="009526F2">
      <w:pPr>
        <w:rPr>
          <w:sz w:val="14"/>
        </w:rPr>
      </w:pPr>
      <w:r w:rsidRPr="00F87B0E">
        <w:rPr>
          <w:sz w:val="14"/>
        </w:rPr>
        <w:t xml:space="preserve">A </w:t>
      </w:r>
      <w:r w:rsidRPr="00B50DAC">
        <w:rPr>
          <w:rStyle w:val="Emphasis"/>
        </w:rPr>
        <w:t>major disadvantage</w:t>
      </w:r>
      <w:r w:rsidRPr="00F87B0E">
        <w:rPr>
          <w:rStyle w:val="StyleUnderline"/>
        </w:rPr>
        <w:t xml:space="preserve"> of the </w:t>
      </w:r>
      <w:r w:rsidRPr="008A5AE6">
        <w:rPr>
          <w:rStyle w:val="Emphasis"/>
          <w:highlight w:val="cyan"/>
        </w:rPr>
        <w:t>UBI</w:t>
      </w:r>
      <w:r w:rsidRPr="00F87B0E">
        <w:rPr>
          <w:rStyle w:val="StyleUnderline"/>
        </w:rPr>
        <w:t xml:space="preserve"> proposal is that it </w:t>
      </w:r>
      <w:r w:rsidRPr="00B50DAC">
        <w:rPr>
          <w:rStyle w:val="StyleUnderline"/>
        </w:rPr>
        <w:t>places</w:t>
      </w:r>
      <w:r w:rsidRPr="00F87B0E">
        <w:rPr>
          <w:rStyle w:val="StyleUnderline"/>
        </w:rPr>
        <w:t xml:space="preserve"> a </w:t>
      </w:r>
      <w:r w:rsidRPr="00B50DAC">
        <w:rPr>
          <w:rStyle w:val="Emphasis"/>
        </w:rPr>
        <w:t>large burden</w:t>
      </w:r>
      <w:r w:rsidRPr="00B50DAC">
        <w:rPr>
          <w:rStyle w:val="StyleUnderline"/>
        </w:rPr>
        <w:t xml:space="preserve"> on</w:t>
      </w:r>
      <w:r w:rsidRPr="00F87B0E">
        <w:rPr>
          <w:rStyle w:val="StyleUnderline"/>
        </w:rPr>
        <w:t xml:space="preserve"> the </w:t>
      </w:r>
      <w:r w:rsidRPr="00B50DAC">
        <w:rPr>
          <w:rStyle w:val="Emphasis"/>
        </w:rPr>
        <w:t>state</w:t>
      </w:r>
      <w:r w:rsidRPr="00F87B0E">
        <w:rPr>
          <w:rStyle w:val="StyleUnderline"/>
        </w:rPr>
        <w:t xml:space="preserve"> to </w:t>
      </w:r>
      <w:r w:rsidRPr="00F87B0E">
        <w:rPr>
          <w:rStyle w:val="Emphasis"/>
        </w:rPr>
        <w:t>remedy</w:t>
      </w:r>
      <w:r w:rsidRPr="00F87B0E">
        <w:rPr>
          <w:rStyle w:val="StyleUnderline"/>
        </w:rPr>
        <w:t xml:space="preserve"> the </w:t>
      </w:r>
      <w:r w:rsidRPr="00F87B0E">
        <w:rPr>
          <w:rStyle w:val="Emphasis"/>
        </w:rPr>
        <w:t>consequences</w:t>
      </w:r>
      <w:r w:rsidRPr="00F87B0E">
        <w:rPr>
          <w:rStyle w:val="StyleUnderline"/>
        </w:rPr>
        <w:t xml:space="preserve"> of private actions by internet platforms. Even if the tax were drawn entirely from platform profits, </w:t>
      </w:r>
      <w:r w:rsidRPr="008A5AE6">
        <w:rPr>
          <w:rStyle w:val="Emphasis"/>
          <w:highlight w:val="cyan"/>
        </w:rPr>
        <w:t>administering tax and redistribution</w:t>
      </w:r>
      <w:r w:rsidRPr="00F87B0E">
        <w:rPr>
          <w:rStyle w:val="StyleUnderline"/>
        </w:rPr>
        <w:t xml:space="preserve"> efforts takes a </w:t>
      </w:r>
      <w:r w:rsidRPr="008A5AE6">
        <w:rPr>
          <w:rStyle w:val="Emphasis"/>
          <w:highlight w:val="cyan"/>
        </w:rPr>
        <w:t>complicated</w:t>
      </w:r>
      <w:r w:rsidRPr="00F87B0E">
        <w:rPr>
          <w:rStyle w:val="StyleUnderline"/>
        </w:rPr>
        <w:t xml:space="preserve"> and costly </w:t>
      </w:r>
      <w:r w:rsidRPr="00F87B0E">
        <w:rPr>
          <w:rStyle w:val="Emphasis"/>
        </w:rPr>
        <w:t>administrative effort</w:t>
      </w:r>
      <w:r w:rsidRPr="00F87B0E">
        <w:rPr>
          <w:sz w:val="14"/>
        </w:rPr>
        <w:t xml:space="preserve">. </w:t>
      </w:r>
      <w:r w:rsidRPr="00F87B0E">
        <w:rPr>
          <w:rStyle w:val="StyleUnderline"/>
        </w:rPr>
        <w:t xml:space="preserve">And it is probably </w:t>
      </w:r>
      <w:r w:rsidRPr="008A5AE6">
        <w:rPr>
          <w:rStyle w:val="Emphasis"/>
          <w:highlight w:val="cyan"/>
        </w:rPr>
        <w:t>not politically feasible</w:t>
      </w:r>
      <w:r w:rsidRPr="00F87B0E">
        <w:rPr>
          <w:rStyle w:val="StyleUnderline"/>
        </w:rPr>
        <w:t xml:space="preserve"> to draw such an income from profits</w:t>
      </w:r>
      <w:r w:rsidRPr="00F87B0E">
        <w:rPr>
          <w:sz w:val="14"/>
        </w:rPr>
        <w:t xml:space="preserve">: first, </w:t>
      </w:r>
      <w:r w:rsidRPr="008A5AE6">
        <w:rPr>
          <w:rStyle w:val="Emphasis"/>
          <w:highlight w:val="cyan"/>
        </w:rPr>
        <w:t>profits fluctuate</w:t>
      </w:r>
      <w:r w:rsidRPr="00F87B0E">
        <w:rPr>
          <w:sz w:val="14"/>
        </w:rPr>
        <w:t xml:space="preserve"> </w:t>
      </w:r>
      <w:r w:rsidRPr="00F87B0E">
        <w:rPr>
          <w:rStyle w:val="StyleUnderline"/>
        </w:rPr>
        <w:t>in a way that is</w:t>
      </w:r>
      <w:r w:rsidRPr="00F87B0E">
        <w:rPr>
          <w:sz w:val="14"/>
        </w:rPr>
        <w:t xml:space="preserve"> politically </w:t>
      </w:r>
      <w:r w:rsidRPr="008A5AE6">
        <w:rPr>
          <w:rStyle w:val="StyleUnderline"/>
          <w:highlight w:val="cyan"/>
        </w:rPr>
        <w:t>unappealing for</w:t>
      </w:r>
      <w:r w:rsidRPr="00F87B0E">
        <w:rPr>
          <w:rStyle w:val="StyleUnderline"/>
        </w:rPr>
        <w:t xml:space="preserve"> income </w:t>
      </w:r>
      <w:r w:rsidRPr="008A5AE6">
        <w:rPr>
          <w:rStyle w:val="StyleUnderline"/>
          <w:highlight w:val="cyan"/>
        </w:rPr>
        <w:t>grants</w:t>
      </w:r>
      <w:r w:rsidRPr="00F87B0E">
        <w:rPr>
          <w:sz w:val="14"/>
        </w:rPr>
        <w:t xml:space="preserve">; second, </w:t>
      </w:r>
      <w:r w:rsidRPr="008A5AE6">
        <w:rPr>
          <w:rStyle w:val="Emphasis"/>
          <w:highlight w:val="cyan"/>
        </w:rPr>
        <w:t>corporations</w:t>
      </w:r>
      <w:r w:rsidRPr="00F87B0E">
        <w:rPr>
          <w:rStyle w:val="StyleUnderline"/>
        </w:rPr>
        <w:t xml:space="preserve"> are likely to </w:t>
      </w:r>
      <w:r w:rsidRPr="008A5AE6">
        <w:rPr>
          <w:rStyle w:val="Emphasis"/>
          <w:highlight w:val="cyan"/>
        </w:rPr>
        <w:t xml:space="preserve">change accounting </w:t>
      </w:r>
      <w:r w:rsidRPr="00B50DAC">
        <w:rPr>
          <w:rStyle w:val="Emphasis"/>
        </w:rPr>
        <w:t>methods</w:t>
      </w:r>
      <w:r w:rsidRPr="00F87B0E">
        <w:rPr>
          <w:rStyle w:val="StyleUnderline"/>
        </w:rPr>
        <w:t xml:space="preserve"> </w:t>
      </w:r>
      <w:r w:rsidRPr="00B50DAC">
        <w:rPr>
          <w:rStyle w:val="StyleUnderline"/>
          <w:highlight w:val="cyan"/>
        </w:rPr>
        <w:t>and</w:t>
      </w:r>
      <w:r w:rsidRPr="00F87B0E">
        <w:rPr>
          <w:rStyle w:val="StyleUnderline"/>
        </w:rPr>
        <w:t xml:space="preserve"> </w:t>
      </w:r>
      <w:r w:rsidRPr="008A5AE6">
        <w:rPr>
          <w:rStyle w:val="Emphasis"/>
          <w:highlight w:val="cyan"/>
        </w:rPr>
        <w:t xml:space="preserve">investment </w:t>
      </w:r>
      <w:r w:rsidRPr="00B50DAC">
        <w:rPr>
          <w:rStyle w:val="Emphasis"/>
        </w:rPr>
        <w:t>choices</w:t>
      </w:r>
      <w:r w:rsidRPr="00F87B0E">
        <w:rPr>
          <w:rStyle w:val="StyleUnderline"/>
        </w:rPr>
        <w:t xml:space="preserve"> in order </w:t>
      </w:r>
      <w:r w:rsidRPr="008A5AE6">
        <w:rPr>
          <w:rStyle w:val="StyleUnderline"/>
          <w:highlight w:val="cyan"/>
        </w:rPr>
        <w:t xml:space="preserve">to </w:t>
      </w:r>
      <w:r w:rsidRPr="008A5AE6">
        <w:rPr>
          <w:rStyle w:val="Emphasis"/>
          <w:highlight w:val="cyan"/>
        </w:rPr>
        <w:t xml:space="preserve">avoid </w:t>
      </w:r>
      <w:r w:rsidRPr="00B50DAC">
        <w:rPr>
          <w:rStyle w:val="Emphasis"/>
        </w:rPr>
        <w:t xml:space="preserve">the </w:t>
      </w:r>
      <w:r w:rsidRPr="008A5AE6">
        <w:rPr>
          <w:rStyle w:val="Emphasis"/>
          <w:highlight w:val="cyan"/>
        </w:rPr>
        <w:t>tax</w:t>
      </w:r>
      <w:r w:rsidRPr="00F87B0E">
        <w:rPr>
          <w:rStyle w:val="Emphasis"/>
        </w:rPr>
        <w:t>.</w:t>
      </w:r>
      <w:r w:rsidRPr="00F87B0E">
        <w:rPr>
          <w:sz w:val="14"/>
        </w:rPr>
        <w:t xml:space="preserve"> </w:t>
      </w:r>
      <w:r w:rsidRPr="00F87B0E">
        <w:rPr>
          <w:rStyle w:val="StyleUnderline"/>
        </w:rPr>
        <w:t xml:space="preserve">UBI also </w:t>
      </w:r>
      <w:r w:rsidRPr="008A5AE6">
        <w:rPr>
          <w:rStyle w:val="Emphasis"/>
          <w:highlight w:val="cyan"/>
        </w:rPr>
        <w:t>does not</w:t>
      </w:r>
      <w:r w:rsidRPr="00F87B0E">
        <w:rPr>
          <w:rStyle w:val="StyleUnderline"/>
        </w:rPr>
        <w:t xml:space="preserve"> directly </w:t>
      </w:r>
      <w:r w:rsidRPr="008A5AE6">
        <w:rPr>
          <w:rStyle w:val="Emphasis"/>
          <w:highlight w:val="cyan"/>
        </w:rPr>
        <w:t>mitigate</w:t>
      </w:r>
      <w:r w:rsidRPr="00F87B0E">
        <w:rPr>
          <w:rStyle w:val="StyleUnderline"/>
        </w:rPr>
        <w:t xml:space="preserve"> the platform-user </w:t>
      </w:r>
      <w:r w:rsidRPr="00B50DAC">
        <w:rPr>
          <w:rStyle w:val="StyleUnderline"/>
        </w:rPr>
        <w:t xml:space="preserve">bargaining </w:t>
      </w:r>
      <w:r w:rsidRPr="00B50DAC">
        <w:rPr>
          <w:rStyle w:val="Emphasis"/>
          <w:highlight w:val="cyan"/>
        </w:rPr>
        <w:t>power asy</w:t>
      </w:r>
      <w:r w:rsidRPr="008A5AE6">
        <w:rPr>
          <w:rStyle w:val="Emphasis"/>
          <w:highlight w:val="cyan"/>
        </w:rPr>
        <w:t>mmetry</w:t>
      </w:r>
      <w:r w:rsidRPr="00F87B0E">
        <w:rPr>
          <w:sz w:val="14"/>
        </w:rPr>
        <w:t>. If we assume that without the bargaining asymmetry users would demand compensation for their data, then we can see UBI as a substitute for such compensation. But it does not in fact change the asymmetry, and so it is unlikely to improve the favorability of other terms of the user-platform relationship.</w:t>
      </w:r>
    </w:p>
    <w:p w14:paraId="478E3AF2" w14:textId="77777777" w:rsidR="009526F2" w:rsidRDefault="009526F2" w:rsidP="009526F2">
      <w:pPr>
        <w:rPr>
          <w:sz w:val="14"/>
        </w:rPr>
      </w:pPr>
      <w:r w:rsidRPr="00F87B0E">
        <w:rPr>
          <w:sz w:val="14"/>
        </w:rPr>
        <w:t xml:space="preserve">Which of the above is the best policy strategy will depend ultimately on the empirical consequences as well as political feasibility of particular implementations. I have speculated above about how these may pan out, but further research that is beyond the scope of this paper will be determinative. Here I have primarily aimed to show that Data as Labor is a promising way to understand the political economy of data and evaluate the policy responses. Supposing the above speculative evaluation is correct, and </w:t>
      </w:r>
      <w:r w:rsidRPr="008A5AE6">
        <w:rPr>
          <w:rStyle w:val="Emphasis"/>
          <w:sz w:val="30"/>
          <w:szCs w:val="30"/>
          <w:highlight w:val="cyan"/>
        </w:rPr>
        <w:t>the most suitable response</w:t>
      </w:r>
      <w:r w:rsidRPr="00F87B0E">
        <w:rPr>
          <w:rStyle w:val="StyleUnderline"/>
        </w:rPr>
        <w:t xml:space="preserve"> to the bargaining power asymmetry that characterizes the data subject-platform relationship </w:t>
      </w:r>
      <w:r w:rsidRPr="008A5AE6">
        <w:rPr>
          <w:rStyle w:val="StyleUnderline"/>
          <w:highlight w:val="cyan"/>
        </w:rPr>
        <w:t>involves</w:t>
      </w:r>
      <w:r w:rsidRPr="00F87B0E">
        <w:rPr>
          <w:sz w:val="14"/>
        </w:rPr>
        <w:t xml:space="preserve"> such labor-like institutions as </w:t>
      </w:r>
      <w:r w:rsidRPr="008A5AE6">
        <w:rPr>
          <w:rStyle w:val="Emphasis"/>
          <w:sz w:val="30"/>
          <w:szCs w:val="30"/>
          <w:highlight w:val="cyan"/>
        </w:rPr>
        <w:t>data unions</w:t>
      </w:r>
      <w:r w:rsidRPr="00F87B0E">
        <w:rPr>
          <w:sz w:val="14"/>
        </w:rPr>
        <w:t xml:space="preserve"> and data strikes, then the question that remains for policy scholarship is what sort of regulatory reforms would facilitate data unions and data strikes. That further question must be cognizant of important differences between the internet and the workplace, such as the fact that data strikes are only possible given a robust right to be forgotten or a right to data portability that is accompanied by robust enforcement in order to avoid data laundering.</w:t>
      </w:r>
    </w:p>
    <w:p w14:paraId="367835E6" w14:textId="77777777" w:rsidR="009526F2" w:rsidRPr="002F7EAC" w:rsidRDefault="009526F2" w:rsidP="009526F2">
      <w:pPr>
        <w:pStyle w:val="Heading4"/>
      </w:pPr>
      <w:r>
        <w:t xml:space="preserve">Theres </w:t>
      </w:r>
      <w:r w:rsidRPr="00396D37">
        <w:rPr>
          <w:u w:val="single"/>
        </w:rPr>
        <w:t>no distinction</w:t>
      </w:r>
      <w:r>
        <w:t xml:space="preserve"> between </w:t>
      </w:r>
      <w:r w:rsidRPr="00396D37">
        <w:rPr>
          <w:u w:val="single"/>
        </w:rPr>
        <w:t>data</w:t>
      </w:r>
      <w:r>
        <w:t xml:space="preserve"> work and “</w:t>
      </w:r>
      <w:r w:rsidRPr="00396D37">
        <w:rPr>
          <w:u w:val="single"/>
        </w:rPr>
        <w:t>normal</w:t>
      </w:r>
      <w:r>
        <w:t xml:space="preserve"> work”. Data workers are exploited </w:t>
      </w:r>
      <w:r w:rsidRPr="00830CB6">
        <w:rPr>
          <w:u w:val="single"/>
        </w:rPr>
        <w:t>producers</w:t>
      </w:r>
      <w:r>
        <w:t xml:space="preserve"> and </w:t>
      </w:r>
      <w:r w:rsidRPr="00830CB6">
        <w:rPr>
          <w:u w:val="single"/>
        </w:rPr>
        <w:t>consumers</w:t>
      </w:r>
      <w:r>
        <w:t xml:space="preserve">. </w:t>
      </w:r>
    </w:p>
    <w:p w14:paraId="3CB8862E" w14:textId="77777777" w:rsidR="009526F2" w:rsidRPr="00562171" w:rsidRDefault="009526F2" w:rsidP="009526F2">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0E007372" w14:textId="77777777" w:rsidR="009526F2" w:rsidRPr="00FE5FF0" w:rsidRDefault="009526F2" w:rsidP="009526F2">
      <w:pPr>
        <w:rPr>
          <w:sz w:val="16"/>
        </w:rPr>
      </w:pPr>
      <w:r w:rsidRPr="00FE5FF0">
        <w:rPr>
          <w:sz w:val="16"/>
        </w:rPr>
        <w:t xml:space="preserve">This rapidly evolving situation prompts the following question about data ethics and policy: what is the </w:t>
      </w:r>
      <w:r w:rsidRPr="008A5AE6">
        <w:rPr>
          <w:rStyle w:val="Boxes"/>
          <w:highlight w:val="cyan"/>
        </w:rPr>
        <w:t xml:space="preserve">normative </w:t>
      </w:r>
      <w:r w:rsidRPr="00C84713">
        <w:rPr>
          <w:rStyle w:val="Boxes"/>
        </w:rPr>
        <w:t>relation</w:t>
      </w:r>
      <w:r w:rsidRPr="00C84713">
        <w:rPr>
          <w:sz w:val="16"/>
        </w:rPr>
        <w:t xml:space="preserve"> </w:t>
      </w:r>
      <w:r w:rsidRPr="00C84713">
        <w:rPr>
          <w:rStyle w:val="StyleUnderline"/>
        </w:rPr>
        <w:t>between</w:t>
      </w:r>
      <w:r w:rsidRPr="00E466C3">
        <w:rPr>
          <w:rStyle w:val="StyleUnderline"/>
        </w:rPr>
        <w:t xml:space="preserve"> an </w:t>
      </w:r>
      <w:r w:rsidRPr="00E466C3">
        <w:rPr>
          <w:rStyle w:val="Boxes"/>
        </w:rPr>
        <w:t xml:space="preserve">internet </w:t>
      </w:r>
      <w:r w:rsidRPr="00C84713">
        <w:rPr>
          <w:rStyle w:val="Boxes"/>
        </w:rPr>
        <w:t>user</w:t>
      </w:r>
      <w:r w:rsidRPr="00C84713">
        <w:rPr>
          <w:sz w:val="16"/>
        </w:rPr>
        <w:t xml:space="preserve"> </w:t>
      </w:r>
      <w:r w:rsidRPr="00C84713">
        <w:rPr>
          <w:rStyle w:val="StyleUnderline"/>
        </w:rPr>
        <w:t>and</w:t>
      </w:r>
      <w:r w:rsidRPr="00E466C3">
        <w:rPr>
          <w:rStyle w:val="StyleUnderline"/>
        </w:rPr>
        <w:t xml:space="preserve"> the</w:t>
      </w:r>
      <w:r w:rsidRPr="00FE5FF0">
        <w:rPr>
          <w:sz w:val="16"/>
        </w:rPr>
        <w:t xml:space="preserve"> </w:t>
      </w:r>
      <w:r w:rsidRPr="008A5AE6">
        <w:rPr>
          <w:rStyle w:val="Boxes"/>
          <w:highlight w:val="cyan"/>
        </w:rPr>
        <w:t>data</w:t>
      </w:r>
      <w:r w:rsidRPr="00E466C3">
        <w:rPr>
          <w:rStyle w:val="Boxes"/>
        </w:rPr>
        <w:t xml:space="preserve"> generated</w:t>
      </w:r>
      <w:r w:rsidRPr="00FE5FF0">
        <w:rPr>
          <w:sz w:val="16"/>
        </w:rPr>
        <w:t xml:space="preserve"> by their internet use? One proposal is that user </w:t>
      </w:r>
      <w:r w:rsidRPr="00E466C3">
        <w:rPr>
          <w:rStyle w:val="StyleUnderline"/>
        </w:rPr>
        <w:t xml:space="preserve">data </w:t>
      </w:r>
      <w:r w:rsidRPr="008A5AE6">
        <w:rPr>
          <w:rStyle w:val="StyleUnderline"/>
          <w:highlight w:val="cyan"/>
        </w:rPr>
        <w:t>is</w:t>
      </w:r>
      <w:r w:rsidRPr="00E466C3">
        <w:rPr>
          <w:rStyle w:val="StyleUnderline"/>
        </w:rPr>
        <w:t xml:space="preserve"> a </w:t>
      </w:r>
      <w:r w:rsidRPr="008A5AE6">
        <w:rPr>
          <w:rStyle w:val="Boxes"/>
          <w:highlight w:val="cyan"/>
        </w:rPr>
        <w:t>commodity</w:t>
      </w:r>
      <w:r w:rsidRPr="00FE5FF0">
        <w:rPr>
          <w:sz w:val="16"/>
        </w:rPr>
        <w:t xml:space="preserve">, that is, a good that is relatively fungible in virtue of the fact that it has no essential normative relationship to any particular person (in contrast to a body part or an award or a service). This </w:t>
      </w:r>
      <w:r w:rsidRPr="00E466C3">
        <w:rPr>
          <w:rStyle w:val="StyleUnderline"/>
        </w:rPr>
        <w:t>lies behind</w:t>
      </w:r>
      <w:r w:rsidRPr="00FE5FF0">
        <w:rPr>
          <w:sz w:val="16"/>
        </w:rPr>
        <w:t xml:space="preserve"> the once </w:t>
      </w:r>
      <w:r w:rsidRPr="00E466C3">
        <w:rPr>
          <w:rStyle w:val="StyleUnderline"/>
        </w:rPr>
        <w:t>frequent claim</w:t>
      </w:r>
      <w:r w:rsidRPr="00FE5FF0">
        <w:rPr>
          <w:sz w:val="16"/>
        </w:rPr>
        <w:t xml:space="preserve"> that “</w:t>
      </w:r>
      <w:r w:rsidRPr="008A5AE6">
        <w:rPr>
          <w:rStyle w:val="Boxes"/>
          <w:sz w:val="30"/>
          <w:szCs w:val="30"/>
          <w:highlight w:val="cyan"/>
        </w:rPr>
        <w:t>data is the new oil</w:t>
      </w:r>
      <w:r w:rsidRPr="008A5AE6">
        <w:rPr>
          <w:sz w:val="16"/>
          <w:highlight w:val="cyan"/>
        </w:rPr>
        <w:t>”</w:t>
      </w:r>
      <w:r w:rsidRPr="00FE5FF0">
        <w:rPr>
          <w:sz w:val="16"/>
        </w:rPr>
        <w:t xml:space="preserve"> (The Economist 2017). But treating data as a commodity neglects the fact that data “</w:t>
      </w:r>
      <w:r w:rsidRPr="008A5AE6">
        <w:rPr>
          <w:rStyle w:val="StyleUnderline"/>
          <w:highlight w:val="cyan"/>
        </w:rPr>
        <w:t>belongs” to</w:t>
      </w:r>
      <w:r w:rsidRPr="00BC21E1">
        <w:rPr>
          <w:rStyle w:val="StyleUnderline"/>
        </w:rPr>
        <w:t xml:space="preserve"> a particular </w:t>
      </w:r>
      <w:r w:rsidRPr="008A5AE6">
        <w:rPr>
          <w:rStyle w:val="StyleUnderline"/>
          <w:highlight w:val="cyan"/>
        </w:rPr>
        <w:t>user</w:t>
      </w:r>
      <w:r w:rsidRPr="00FE5FF0">
        <w:rPr>
          <w:sz w:val="16"/>
        </w:rPr>
        <w:t xml:space="preserve"> at least </w:t>
      </w:r>
      <w:r w:rsidRPr="00BC21E1">
        <w:rPr>
          <w:rStyle w:val="StyleUnderline"/>
        </w:rPr>
        <w:t>in the</w:t>
      </w:r>
      <w:r w:rsidRPr="00FE5FF0">
        <w:rPr>
          <w:sz w:val="16"/>
        </w:rPr>
        <w:t xml:space="preserve"> minimal </w:t>
      </w:r>
      <w:r w:rsidRPr="00BC21E1">
        <w:rPr>
          <w:rStyle w:val="StyleUnderline"/>
        </w:rPr>
        <w:t>sense</w:t>
      </w:r>
      <w:r w:rsidRPr="00FE5FF0">
        <w:rPr>
          <w:sz w:val="16"/>
        </w:rPr>
        <w:t xml:space="preserve"> that the </w:t>
      </w:r>
      <w:r w:rsidRPr="00C84713">
        <w:rPr>
          <w:rStyle w:val="StyleUnderline"/>
        </w:rPr>
        <w:t>data</w:t>
      </w:r>
      <w:r w:rsidRPr="00BC21E1">
        <w:rPr>
          <w:rStyle w:val="StyleUnderline"/>
        </w:rPr>
        <w:t xml:space="preserve"> </w:t>
      </w:r>
      <w:r w:rsidRPr="008A5AE6">
        <w:rPr>
          <w:rStyle w:val="StyleUnderline"/>
          <w:highlight w:val="cyan"/>
        </w:rPr>
        <w:t xml:space="preserve">is </w:t>
      </w:r>
      <w:r w:rsidRPr="00C84713">
        <w:rPr>
          <w:rStyle w:val="Boxes"/>
          <w:highlight w:val="cyan"/>
        </w:rPr>
        <w:t>about</w:t>
      </w:r>
      <w:r w:rsidRPr="00C84713">
        <w:rPr>
          <w:rStyle w:val="StyleUnderline"/>
          <w:highlight w:val="cyan"/>
        </w:rPr>
        <w:t xml:space="preserve"> their</w:t>
      </w:r>
      <w:r w:rsidRPr="00BC21E1">
        <w:rPr>
          <w:rStyle w:val="StyleUnderline"/>
        </w:rPr>
        <w:t xml:space="preserve"> </w:t>
      </w:r>
      <w:r w:rsidRPr="008A5AE6">
        <w:rPr>
          <w:rStyle w:val="Boxes"/>
          <w:highlight w:val="cyan"/>
        </w:rPr>
        <w:t>behavior</w:t>
      </w:r>
      <w:r w:rsidRPr="00FE5FF0">
        <w:rPr>
          <w:sz w:val="16"/>
        </w:rPr>
        <w:t xml:space="preserve">. This relational fact partly constitutes it as data and arguably limits its fungibility. A more novel proposal is that data </w:t>
      </w:r>
      <w:r w:rsidRPr="00C84713">
        <w:rPr>
          <w:rStyle w:val="Boxes"/>
        </w:rPr>
        <w:t xml:space="preserve">should be </w:t>
      </w:r>
      <w:r w:rsidRPr="008A5AE6">
        <w:rPr>
          <w:rStyle w:val="Boxes"/>
          <w:highlight w:val="cyan"/>
        </w:rPr>
        <w:t>treated</w:t>
      </w:r>
      <w:r w:rsidRPr="008A5AE6">
        <w:rPr>
          <w:rStyle w:val="StyleUnderline"/>
          <w:highlight w:val="cyan"/>
        </w:rPr>
        <w:t xml:space="preserve"> as </w:t>
      </w:r>
      <w:r w:rsidRPr="008A5AE6">
        <w:rPr>
          <w:rStyle w:val="Boxes"/>
          <w:highlight w:val="cyan"/>
        </w:rPr>
        <w:t>capital</w:t>
      </w:r>
      <w:r w:rsidRPr="00FE5FF0">
        <w:rPr>
          <w:sz w:val="16"/>
        </w:rPr>
        <w:t xml:space="preserve">, with </w:t>
      </w:r>
      <w:r w:rsidRPr="008A5AE6">
        <w:rPr>
          <w:rStyle w:val="Boxes"/>
          <w:highlight w:val="cyan"/>
        </w:rPr>
        <w:t>users occupying</w:t>
      </w:r>
      <w:r w:rsidRPr="00FE5FF0">
        <w:rPr>
          <w:sz w:val="16"/>
        </w:rPr>
        <w:t xml:space="preserve"> the </w:t>
      </w:r>
      <w:r w:rsidRPr="008A5AE6">
        <w:rPr>
          <w:rStyle w:val="Boxes"/>
          <w:highlight w:val="cyan"/>
        </w:rPr>
        <w:t>role of investors</w:t>
      </w:r>
      <w:r w:rsidRPr="008A5AE6">
        <w:rPr>
          <w:rStyle w:val="StyleUnderline"/>
          <w:highlight w:val="cyan"/>
        </w:rPr>
        <w:t xml:space="preserve"> in the </w:t>
      </w:r>
      <w:r w:rsidRPr="008A5AE6">
        <w:rPr>
          <w:rStyle w:val="Boxes"/>
          <w:highlight w:val="cyan"/>
        </w:rPr>
        <w:t>business</w:t>
      </w:r>
      <w:r w:rsidRPr="008A5AE6">
        <w:rPr>
          <w:rStyle w:val="StyleUnderline"/>
          <w:highlight w:val="cyan"/>
        </w:rPr>
        <w:t xml:space="preserve"> of</w:t>
      </w:r>
      <w:r w:rsidRPr="00BC21E1">
        <w:rPr>
          <w:rStyle w:val="StyleUnderline"/>
        </w:rPr>
        <w:t xml:space="preserve"> internet </w:t>
      </w:r>
      <w:r w:rsidRPr="008A5AE6">
        <w:rPr>
          <w:rStyle w:val="Boxes"/>
          <w:highlight w:val="cyan"/>
        </w:rPr>
        <w:t>platforms</w:t>
      </w:r>
      <w:r w:rsidRPr="00BC21E1">
        <w:rPr>
          <w:rStyle w:val="StyleUnderline"/>
        </w:rPr>
        <w:t xml:space="preserve"> and deserving a financial security on the basis of their data contributions</w:t>
      </w:r>
      <w:r w:rsidRPr="00FE5FF0">
        <w:rPr>
          <w:sz w:val="16"/>
        </w:rPr>
        <w:t xml:space="preserve"> (Kim et al. 2021). Data as capital assumes that data belongs to users not just in the sense that it is about them but in the sense that they should (or do) own it. But this is not the only possible conception of the relation between users and their data. </w:t>
      </w:r>
    </w:p>
    <w:p w14:paraId="4259A2FF" w14:textId="77777777" w:rsidR="009526F2" w:rsidRPr="00FE5FF0" w:rsidRDefault="009526F2" w:rsidP="009526F2">
      <w:pPr>
        <w:rPr>
          <w:sz w:val="16"/>
        </w:rPr>
      </w:pPr>
      <w:r w:rsidRPr="00FE5FF0">
        <w:rPr>
          <w:sz w:val="16"/>
        </w:rPr>
        <w:t xml:space="preserve">A third proposal is that </w:t>
      </w:r>
      <w:r w:rsidRPr="008A5AE6">
        <w:rPr>
          <w:rStyle w:val="StyleUnderline"/>
          <w:highlight w:val="cyan"/>
        </w:rPr>
        <w:t xml:space="preserve">data </w:t>
      </w:r>
      <w:r w:rsidRPr="00C84713">
        <w:rPr>
          <w:rStyle w:val="StyleUnderline"/>
        </w:rPr>
        <w:t>is</w:t>
      </w:r>
      <w:r w:rsidRPr="00ED169E">
        <w:rPr>
          <w:rStyle w:val="StyleUnderline"/>
        </w:rPr>
        <w:t xml:space="preserve"> like </w:t>
      </w:r>
      <w:r w:rsidRPr="008A5AE6">
        <w:rPr>
          <w:rStyle w:val="Emphasis"/>
          <w:highlight w:val="cyan"/>
        </w:rPr>
        <w:t>labor</w:t>
      </w:r>
      <w:r w:rsidRPr="00FE5FF0">
        <w:rPr>
          <w:sz w:val="16"/>
        </w:rPr>
        <w:t xml:space="preserve">, </w:t>
      </w:r>
      <w:r w:rsidRPr="00ED169E">
        <w:rPr>
          <w:rStyle w:val="StyleUnderline"/>
        </w:rPr>
        <w:t xml:space="preserve">which </w:t>
      </w:r>
      <w:r w:rsidRPr="008A5AE6">
        <w:rPr>
          <w:rStyle w:val="StyleUnderline"/>
          <w:highlight w:val="cyan"/>
        </w:rPr>
        <w:t xml:space="preserve">must be </w:t>
      </w:r>
      <w:r w:rsidRPr="008A5AE6">
        <w:rPr>
          <w:rStyle w:val="Emphasis"/>
          <w:highlight w:val="cyan"/>
        </w:rPr>
        <w:t>combined with capital</w:t>
      </w:r>
      <w:r w:rsidRPr="00ED169E">
        <w:rPr>
          <w:rStyle w:val="StyleUnderline"/>
        </w:rPr>
        <w:t xml:space="preserve"> and other factors of production in order </w:t>
      </w:r>
      <w:r w:rsidRPr="008A5AE6">
        <w:rPr>
          <w:rStyle w:val="StyleUnderline"/>
          <w:highlight w:val="cyan"/>
        </w:rPr>
        <w:t xml:space="preserve">to </w:t>
      </w:r>
      <w:r w:rsidRPr="008A5AE6">
        <w:rPr>
          <w:rStyle w:val="Emphasis"/>
          <w:highlight w:val="cyan"/>
        </w:rPr>
        <w:t>produce surplus economic value</w:t>
      </w:r>
      <w:r w:rsidRPr="00FE5FF0">
        <w:rPr>
          <w:sz w:val="16"/>
        </w:rPr>
        <w:t xml:space="preserve">. Similarly, an </w:t>
      </w:r>
      <w:r w:rsidRPr="00ED169E">
        <w:rPr>
          <w:rStyle w:val="StyleUnderline"/>
        </w:rPr>
        <w:t xml:space="preserve">individual user’s data </w:t>
      </w:r>
      <w:r w:rsidRPr="008A5AE6">
        <w:rPr>
          <w:rStyle w:val="StyleUnderline"/>
          <w:highlight w:val="cyan"/>
        </w:rPr>
        <w:t>requires</w:t>
      </w:r>
      <w:r w:rsidRPr="00ED169E">
        <w:rPr>
          <w:rStyle w:val="StyleUnderline"/>
        </w:rPr>
        <w:t xml:space="preserve"> the capital </w:t>
      </w:r>
      <w:r w:rsidRPr="008A5AE6">
        <w:rPr>
          <w:rStyle w:val="StyleUnderline"/>
          <w:highlight w:val="cyan"/>
        </w:rPr>
        <w:t>infrastructure</w:t>
      </w:r>
      <w:r w:rsidRPr="00ED169E">
        <w:rPr>
          <w:rStyle w:val="StyleUnderline"/>
        </w:rPr>
        <w:t xml:space="preserve"> of an internet platform</w:t>
      </w:r>
      <w:r w:rsidRPr="00FE5FF0">
        <w:rPr>
          <w:sz w:val="16"/>
        </w:rPr>
        <w:t>—its compute, algorithm, and social graph—</w:t>
      </w:r>
      <w:r w:rsidRPr="008A5AE6">
        <w:rPr>
          <w:rStyle w:val="StyleUnderline"/>
          <w:highlight w:val="cyan"/>
        </w:rPr>
        <w:t>in order to produce</w:t>
      </w:r>
      <w:r w:rsidRPr="00ED169E">
        <w:rPr>
          <w:rStyle w:val="StyleUnderline"/>
        </w:rPr>
        <w:t xml:space="preserve"> the algorithmic </w:t>
      </w:r>
      <w:r w:rsidRPr="008A5AE6">
        <w:rPr>
          <w:rStyle w:val="StyleUnderline"/>
          <w:highlight w:val="cyan"/>
        </w:rPr>
        <w:t>predictions</w:t>
      </w:r>
      <w:r w:rsidRPr="00ED169E">
        <w:rPr>
          <w:rStyle w:val="StyleUnderline"/>
        </w:rPr>
        <w:t xml:space="preserve"> that make it valuable for other users</w:t>
      </w:r>
      <w:r w:rsidRPr="00FE5FF0">
        <w:rPr>
          <w:sz w:val="16"/>
        </w:rPr>
        <w:t xml:space="preserve">, that is, valuable as more than just a fact about the contributing user. The analogy motivates the proposal to be discussed here: that data should be treated as labor (“Data as Labor”). Posner and Weyl articulate this idea when they say that “[users’] role as data producers is not fairly used or properly compensated,” and that </w:t>
      </w:r>
      <w:r w:rsidRPr="008A5AE6">
        <w:rPr>
          <w:sz w:val="16"/>
          <w:highlight w:val="cyan"/>
        </w:rPr>
        <w:t>“</w:t>
      </w:r>
      <w:r w:rsidRPr="008A5AE6">
        <w:rPr>
          <w:rStyle w:val="Emphasis"/>
          <w:highlight w:val="cyan"/>
        </w:rPr>
        <w:t>[d]ata work</w:t>
      </w:r>
      <w:r w:rsidRPr="00FE5FF0">
        <w:rPr>
          <w:sz w:val="16"/>
        </w:rPr>
        <w:t xml:space="preserve">, </w:t>
      </w:r>
      <w:r w:rsidRPr="00944733">
        <w:rPr>
          <w:rStyle w:val="StyleUnderline"/>
        </w:rPr>
        <w:t>like ‘women’s work’ and the cultural contributions of African Americans at one time</w:t>
      </w:r>
      <w:r w:rsidRPr="008A5AE6">
        <w:rPr>
          <w:rStyle w:val="StyleUnderline"/>
          <w:highlight w:val="cyan"/>
        </w:rPr>
        <w:t xml:space="preserve">, has been </w:t>
      </w:r>
      <w:r w:rsidRPr="008A5AE6">
        <w:rPr>
          <w:rStyle w:val="Emphasis"/>
          <w:highlight w:val="cyan"/>
        </w:rPr>
        <w:t>taken for granted</w:t>
      </w:r>
      <w:r w:rsidRPr="00FE5FF0">
        <w:rPr>
          <w:sz w:val="16"/>
        </w:rPr>
        <w:t>” (2018, 209, emphasis added). Their proposal is based on ideas previously articulated by Jaron Lanier (2013), who envisaged users being paid for social media posts and other contributions to online culture, and further elaborated by Arrietta-Ibarra et al. (2018), who called for the creation of data unions.</w:t>
      </w:r>
    </w:p>
    <w:p w14:paraId="03CEEE87" w14:textId="77777777" w:rsidR="009526F2" w:rsidRPr="00FE5FF0" w:rsidRDefault="009526F2" w:rsidP="009526F2">
      <w:pPr>
        <w:rPr>
          <w:sz w:val="16"/>
        </w:rPr>
      </w:pPr>
      <w:r w:rsidRPr="00FE5FF0">
        <w:rPr>
          <w:sz w:val="16"/>
        </w:rPr>
        <w:t>How should we evaluate Data as Labor? This is the central question addressed by this paper. In order to answer it, I articulate two different ways of determining what counts as labor: a folk conception that focuses on the intuitive importance that work occupies in our personal lives and interpersonal relationships, and a political economy of labor that focuses on the characteristics of labor as a factor of production, in particular the characteristic vulnerabilities of workers that labor law and regulation often seek to address.3 The political economy conception contrasts labor with other factors of economic production, and recognizes that what is distinctive of labor as a factor of production is that contributors of labor routinely face asymmetric bargaining dynamics. Data shares this structural asymmetry, and so the political economy conception supports Data as Labor, and recommends that we explore data regulations that are structurally analogous to labor regulations, such as those that facilitate data strikes and data unions. In contrast, the folk conception does not favor Data as Labor, since our data contributions typically share little of the personal and interpersonal importance of other work activities. The folk perspective does not undermine the case for regulating data as labor, but it does provide an error theory for why the Data as Labor agenda might initially strike some as implausible.</w:t>
      </w:r>
    </w:p>
    <w:p w14:paraId="34A15502" w14:textId="77777777" w:rsidR="009526F2" w:rsidRPr="00FE5FF0" w:rsidRDefault="009526F2" w:rsidP="009526F2">
      <w:pPr>
        <w:rPr>
          <w:sz w:val="16"/>
        </w:rPr>
      </w:pPr>
      <w:r w:rsidRPr="00FE5FF0">
        <w:rPr>
          <w:sz w:val="16"/>
        </w:rPr>
        <w:t>Questions about how to treat data and data subjects (i.e. the users who contribute data) are not just questions for policymakers, but for managers too. Given the global nature of data flows and the complexity of the issues raised by the internet, states have been slow to regulate the ways in which platforms and AI developers treat data (Kang 2023, Heikkilä 2023). This has left business to take a leadership role in forming policy, as exemplified by the voluntary commitments made early on by generative AI producers (Shear, Kang, and Sanger 2023). The question raised by Data as Labor is therefore one of business ethics, especially for those scholars who take seriously the call to explore the political dimension of markets (Heath, Moriarty, and Norman 2010; Smith 2019).4</w:t>
      </w:r>
    </w:p>
    <w:p w14:paraId="2C470EC3" w14:textId="77777777" w:rsidR="009526F2" w:rsidRPr="00FE5FF0" w:rsidRDefault="009526F2" w:rsidP="009526F2">
      <w:pPr>
        <w:rPr>
          <w:sz w:val="16"/>
        </w:rPr>
      </w:pPr>
      <w:r w:rsidRPr="00FE5FF0">
        <w:rPr>
          <w:sz w:val="16"/>
        </w:rPr>
        <w:t>1. THE PRACTICE OF BEHAVIORAL DATA</w:t>
      </w:r>
    </w:p>
    <w:p w14:paraId="3D0E0AEF" w14:textId="77777777" w:rsidR="009526F2" w:rsidRPr="00FE5FF0" w:rsidRDefault="009526F2" w:rsidP="009526F2">
      <w:pPr>
        <w:rPr>
          <w:sz w:val="16"/>
        </w:rPr>
      </w:pPr>
      <w:r w:rsidRPr="00FE5FF0">
        <w:rPr>
          <w:sz w:val="16"/>
        </w:rPr>
        <w:t>What does Data as Labor identify as data? Since this paper’s agenda is normative, not metaphysical, it does not seek an ontological account of data for its own sake, nor does it aim to solve puzzles about the meaning or nature of data. But we do need some conception of data that will allow us to frame our normative inquiry precisely. For example, some of the philosophical literature on data has in mind the broad definition of “data” involved in scientific experimental practice (e.g. Suppes 1962; Harris 2003; Leonelli 2016). But this is too broad for our purposes.</w:t>
      </w:r>
    </w:p>
    <w:p w14:paraId="5EC64039" w14:textId="77777777" w:rsidR="009526F2" w:rsidRPr="00FE5FF0" w:rsidRDefault="009526F2" w:rsidP="009526F2">
      <w:pPr>
        <w:rPr>
          <w:sz w:val="16"/>
        </w:rPr>
      </w:pPr>
      <w:r w:rsidRPr="00FE5FF0">
        <w:rPr>
          <w:sz w:val="16"/>
        </w:rPr>
        <w:t xml:space="preserve">The normative question posed by Data as Labor is instead concerned with what is often described as “big data,” and even more narrowly, that subset of big data that is </w:t>
      </w:r>
      <w:r w:rsidRPr="008A5AE6">
        <w:rPr>
          <w:rStyle w:val="Emphasis"/>
          <w:highlight w:val="cyan"/>
        </w:rPr>
        <w:t>data</w:t>
      </w:r>
      <w:r w:rsidRPr="008A5AE6">
        <w:rPr>
          <w:sz w:val="16"/>
          <w:highlight w:val="cyan"/>
        </w:rPr>
        <w:t xml:space="preserve"> </w:t>
      </w:r>
      <w:r w:rsidRPr="00B50DAC">
        <w:rPr>
          <w:rStyle w:val="StyleUnderline"/>
        </w:rPr>
        <w:t xml:space="preserve">about </w:t>
      </w:r>
      <w:r w:rsidRPr="00B50DAC">
        <w:rPr>
          <w:rStyle w:val="Emphasis"/>
        </w:rPr>
        <w:t>human behavior</w:t>
      </w:r>
      <w:r w:rsidRPr="00E62A96">
        <w:rPr>
          <w:rStyle w:val="Emphasis"/>
        </w:rPr>
        <w:t xml:space="preserve"> obtained</w:t>
      </w:r>
      <w:r w:rsidRPr="00E62A96">
        <w:rPr>
          <w:rStyle w:val="StyleUnderline"/>
        </w:rPr>
        <w:t xml:space="preserve"> from users of internet </w:t>
      </w:r>
      <w:r w:rsidRPr="00E62A96">
        <w:rPr>
          <w:rStyle w:val="Emphasis"/>
        </w:rPr>
        <w:t>platforms</w:t>
      </w:r>
      <w:r w:rsidRPr="00FE5FF0">
        <w:rPr>
          <w:sz w:val="16"/>
        </w:rPr>
        <w:t xml:space="preserve">. </w:t>
      </w:r>
      <w:r w:rsidRPr="00E62A96">
        <w:rPr>
          <w:rStyle w:val="StyleUnderline"/>
        </w:rPr>
        <w:t xml:space="preserve">Some examples show the </w:t>
      </w:r>
      <w:r w:rsidRPr="008A5AE6">
        <w:rPr>
          <w:rStyle w:val="Emphasis"/>
          <w:highlight w:val="cyan"/>
        </w:rPr>
        <w:t xml:space="preserve">variety </w:t>
      </w:r>
      <w:r w:rsidRPr="00B50DAC">
        <w:rPr>
          <w:rStyle w:val="Emphasis"/>
        </w:rPr>
        <w:t>of</w:t>
      </w:r>
      <w:r w:rsidRPr="00E62A96">
        <w:rPr>
          <w:rStyle w:val="StyleUnderline"/>
        </w:rPr>
        <w:t xml:space="preserve"> the </w:t>
      </w:r>
      <w:r w:rsidRPr="00B50DAC">
        <w:rPr>
          <w:rStyle w:val="Emphasis"/>
        </w:rPr>
        <w:t>phenomenon</w:t>
      </w:r>
      <w:r w:rsidRPr="00B50DAC">
        <w:rPr>
          <w:rStyle w:val="StyleUnderline"/>
        </w:rPr>
        <w:t xml:space="preserve">: </w:t>
      </w:r>
      <w:r w:rsidRPr="008A5AE6">
        <w:rPr>
          <w:rStyle w:val="StyleUnderline"/>
          <w:highlight w:val="cyan"/>
        </w:rPr>
        <w:t>posting</w:t>
      </w:r>
      <w:r w:rsidRPr="00E62A96">
        <w:rPr>
          <w:rStyle w:val="StyleUnderline"/>
        </w:rPr>
        <w:t xml:space="preserve"> personal </w:t>
      </w:r>
      <w:r w:rsidRPr="00B50DAC">
        <w:rPr>
          <w:rStyle w:val="Emphasis"/>
        </w:rPr>
        <w:t>photos</w:t>
      </w:r>
      <w:r w:rsidRPr="00E62A96">
        <w:rPr>
          <w:rStyle w:val="StyleUnderline"/>
        </w:rPr>
        <w:t xml:space="preserve"> to a </w:t>
      </w:r>
      <w:r w:rsidRPr="00E62A96">
        <w:rPr>
          <w:rStyle w:val="Emphasis"/>
        </w:rPr>
        <w:t>cloud storage</w:t>
      </w:r>
      <w:r w:rsidRPr="00E62A96">
        <w:rPr>
          <w:rStyle w:val="StyleUnderline"/>
        </w:rPr>
        <w:t xml:space="preserve"> site</w:t>
      </w:r>
      <w:r w:rsidRPr="00FE5FF0">
        <w:rPr>
          <w:sz w:val="16"/>
        </w:rPr>
        <w:t xml:space="preserve"> (e.g. Google Photos), </w:t>
      </w:r>
      <w:r w:rsidRPr="00E62A96">
        <w:rPr>
          <w:rStyle w:val="StyleUnderline"/>
        </w:rPr>
        <w:t>or a</w:t>
      </w:r>
      <w:r w:rsidRPr="00FE5FF0">
        <w:rPr>
          <w:sz w:val="16"/>
        </w:rPr>
        <w:t xml:space="preserve"> </w:t>
      </w:r>
      <w:r w:rsidRPr="008A5AE6">
        <w:rPr>
          <w:rStyle w:val="Emphasis"/>
          <w:highlight w:val="cyan"/>
        </w:rPr>
        <w:t xml:space="preserve">sharing </w:t>
      </w:r>
      <w:r w:rsidRPr="00B50DAC">
        <w:rPr>
          <w:rStyle w:val="StyleUnderline"/>
        </w:rPr>
        <w:t>site</w:t>
      </w:r>
      <w:r w:rsidRPr="00FE5FF0">
        <w:rPr>
          <w:sz w:val="16"/>
        </w:rPr>
        <w:t xml:space="preserve"> (e.g. Flickr); </w:t>
      </w:r>
      <w:r w:rsidRPr="00B50DAC">
        <w:rPr>
          <w:rStyle w:val="Emphasis"/>
        </w:rPr>
        <w:t>generating</w:t>
      </w:r>
      <w:r w:rsidRPr="00B50DAC">
        <w:rPr>
          <w:rStyle w:val="StyleUnderline"/>
        </w:rPr>
        <w:t xml:space="preserve"> and </w:t>
      </w:r>
      <w:r w:rsidRPr="008A5AE6">
        <w:rPr>
          <w:rStyle w:val="Emphasis"/>
          <w:highlight w:val="cyan"/>
        </w:rPr>
        <w:t>interacting</w:t>
      </w:r>
      <w:r w:rsidRPr="008A5AE6">
        <w:rPr>
          <w:rStyle w:val="StyleUnderline"/>
          <w:highlight w:val="cyan"/>
        </w:rPr>
        <w:t xml:space="preserve"> </w:t>
      </w:r>
      <w:r w:rsidRPr="00B50DAC">
        <w:rPr>
          <w:rStyle w:val="StyleUnderline"/>
        </w:rPr>
        <w:t xml:space="preserve">with </w:t>
      </w:r>
      <w:r w:rsidRPr="00B50DAC">
        <w:rPr>
          <w:rStyle w:val="Emphasis"/>
        </w:rPr>
        <w:t>posts</w:t>
      </w:r>
      <w:r w:rsidRPr="00E62A96">
        <w:rPr>
          <w:rStyle w:val="StyleUnderline"/>
        </w:rPr>
        <w:t xml:space="preserve"> on a social media site</w:t>
      </w:r>
      <w:r w:rsidRPr="00FE5FF0">
        <w:rPr>
          <w:sz w:val="16"/>
        </w:rPr>
        <w:t xml:space="preserve"> (e.g. Reddit); </w:t>
      </w:r>
      <w:r w:rsidRPr="00B50DAC">
        <w:rPr>
          <w:rStyle w:val="Emphasis"/>
        </w:rPr>
        <w:t xml:space="preserve">filling out </w:t>
      </w:r>
      <w:r w:rsidRPr="008A5AE6">
        <w:rPr>
          <w:rStyle w:val="Emphasis"/>
          <w:highlight w:val="cyan"/>
        </w:rPr>
        <w:t>surveys</w:t>
      </w:r>
      <w:r w:rsidRPr="00FE5FF0">
        <w:rPr>
          <w:sz w:val="16"/>
        </w:rPr>
        <w:t xml:space="preserve"> </w:t>
      </w:r>
      <w:r w:rsidRPr="00E62A96">
        <w:rPr>
          <w:rStyle w:val="StyleUnderline"/>
        </w:rPr>
        <w:t xml:space="preserve">on a </w:t>
      </w:r>
      <w:r w:rsidRPr="00E62A96">
        <w:rPr>
          <w:rStyle w:val="Emphasis"/>
        </w:rPr>
        <w:t>crowdsourcing platform</w:t>
      </w:r>
      <w:r w:rsidRPr="00FE5FF0">
        <w:rPr>
          <w:sz w:val="16"/>
        </w:rPr>
        <w:t xml:space="preserve"> (e.g. Mechanical Turk); </w:t>
      </w:r>
      <w:r w:rsidRPr="002F7EAC">
        <w:rPr>
          <w:rStyle w:val="StyleUnderline"/>
        </w:rPr>
        <w:t xml:space="preserve">posting </w:t>
      </w:r>
      <w:r w:rsidRPr="008A5AE6">
        <w:rPr>
          <w:rStyle w:val="Emphasis"/>
          <w:highlight w:val="cyan"/>
        </w:rPr>
        <w:t>location data</w:t>
      </w:r>
      <w:r w:rsidRPr="00E62A96">
        <w:rPr>
          <w:rStyle w:val="StyleUnderline"/>
        </w:rPr>
        <w:t xml:space="preserve"> to a fitness app</w:t>
      </w:r>
      <w:r w:rsidRPr="00FE5FF0">
        <w:rPr>
          <w:sz w:val="16"/>
        </w:rPr>
        <w:t xml:space="preserve"> (e.g. Strava); </w:t>
      </w:r>
      <w:r w:rsidRPr="002F7EAC">
        <w:rPr>
          <w:rStyle w:val="StyleUnderline"/>
        </w:rPr>
        <w:t xml:space="preserve">using a </w:t>
      </w:r>
      <w:r w:rsidRPr="008A5AE6">
        <w:rPr>
          <w:rStyle w:val="Emphasis"/>
          <w:highlight w:val="cyan"/>
        </w:rPr>
        <w:t>search engine</w:t>
      </w:r>
      <w:r w:rsidRPr="00FE5FF0">
        <w:rPr>
          <w:sz w:val="16"/>
        </w:rPr>
        <w:t xml:space="preserve"> (e.g. Google Search) </w:t>
      </w:r>
      <w:r w:rsidRPr="00E62A96">
        <w:rPr>
          <w:rStyle w:val="StyleUnderline"/>
        </w:rPr>
        <w:t>that logs interaction data</w:t>
      </w:r>
      <w:r w:rsidRPr="00FE5FF0">
        <w:rPr>
          <w:sz w:val="16"/>
        </w:rPr>
        <w:t xml:space="preserve">; </w:t>
      </w:r>
      <w:r w:rsidRPr="008A5AE6">
        <w:rPr>
          <w:rStyle w:val="Emphasis"/>
          <w:highlight w:val="cyan"/>
        </w:rPr>
        <w:t>browsing</w:t>
      </w:r>
      <w:r w:rsidRPr="00FE5FF0">
        <w:rPr>
          <w:sz w:val="16"/>
        </w:rPr>
        <w:t xml:space="preserve"> a </w:t>
      </w:r>
      <w:r w:rsidRPr="002F7EAC">
        <w:rPr>
          <w:rStyle w:val="StyleUnderline"/>
        </w:rPr>
        <w:t>social media</w:t>
      </w:r>
      <w:r w:rsidRPr="00E62A96">
        <w:rPr>
          <w:rStyle w:val="StyleUnderline"/>
        </w:rPr>
        <w:t xml:space="preserve"> site</w:t>
      </w:r>
      <w:r w:rsidRPr="00FE5FF0">
        <w:rPr>
          <w:sz w:val="16"/>
        </w:rPr>
        <w:t xml:space="preserve"> (e.g. Facebook) </w:t>
      </w:r>
      <w:r w:rsidRPr="00E62A96">
        <w:rPr>
          <w:rStyle w:val="StyleUnderline"/>
        </w:rPr>
        <w:t>that monitors attention and engagement</w:t>
      </w:r>
      <w:r w:rsidRPr="00FE5FF0">
        <w:rPr>
          <w:sz w:val="16"/>
        </w:rPr>
        <w:t xml:space="preserve">; or </w:t>
      </w:r>
      <w:r w:rsidRPr="008A5AE6">
        <w:rPr>
          <w:rStyle w:val="StyleUnderline"/>
          <w:highlight w:val="cyan"/>
        </w:rPr>
        <w:t>filling out</w:t>
      </w:r>
      <w:r w:rsidRPr="00E62A96">
        <w:rPr>
          <w:rStyle w:val="StyleUnderline"/>
        </w:rPr>
        <w:t xml:space="preserve"> a </w:t>
      </w:r>
      <w:r w:rsidRPr="008A5AE6">
        <w:rPr>
          <w:rStyle w:val="Emphasis"/>
          <w:highlight w:val="cyan"/>
        </w:rPr>
        <w:t>reCAPTCHA</w:t>
      </w:r>
      <w:r w:rsidRPr="00E62A96">
        <w:rPr>
          <w:rStyle w:val="StyleUnderline"/>
        </w:rPr>
        <w:t xml:space="preserve"> security check</w:t>
      </w:r>
      <w:r w:rsidRPr="00FE5FF0">
        <w:rPr>
          <w:sz w:val="16"/>
        </w:rPr>
        <w:t xml:space="preserve"> that records the labeling of images.5</w:t>
      </w:r>
    </w:p>
    <w:p w14:paraId="769ABCE5" w14:textId="77777777" w:rsidR="009526F2" w:rsidRPr="00FE5FF0" w:rsidRDefault="009526F2" w:rsidP="009526F2">
      <w:pPr>
        <w:rPr>
          <w:sz w:val="16"/>
        </w:rPr>
      </w:pPr>
      <w:r w:rsidRPr="00FE5FF0">
        <w:rPr>
          <w:sz w:val="16"/>
        </w:rPr>
        <w:t xml:space="preserve">These examples vary in dimensions such as whether the user knows that their data is being captured, generates the data in the course of an occupational activity, or is uniquely positioned to provide the data (Li et al. 2023). Therefore the motivation of the user for participating in the data may vary. In some cases the user seeks compensation (e.g. Mechanical Turk) or to increase a reputational score (e.g. Reddit). In some cases (e.g. Google Search) the user wishes to use a service and is either willing to give up their data in exchange or does not know that they do so, or even does not wish to do so but has no realistic alternative. Though these platforms often belong to very large companies (thus “Big Tech”), the question about the status of user data does not depend on them being large or prominent or monopolistic. That said, our inquiry is lent ethical urgency by the fact that </w:t>
      </w:r>
      <w:r w:rsidRPr="008A5AE6">
        <w:rPr>
          <w:rStyle w:val="Emphasis"/>
          <w:highlight w:val="cyan"/>
        </w:rPr>
        <w:t>exit</w:t>
      </w:r>
      <w:r w:rsidRPr="00FE5FF0">
        <w:rPr>
          <w:sz w:val="16"/>
        </w:rPr>
        <w:t xml:space="preserve"> </w:t>
      </w:r>
      <w:r w:rsidRPr="00E62A96">
        <w:rPr>
          <w:rStyle w:val="StyleUnderline"/>
        </w:rPr>
        <w:t xml:space="preserve">is often </w:t>
      </w:r>
      <w:r w:rsidRPr="008A5AE6">
        <w:rPr>
          <w:rStyle w:val="Emphasis"/>
          <w:highlight w:val="cyan"/>
        </w:rPr>
        <w:t>difficult</w:t>
      </w:r>
      <w:r w:rsidRPr="00E62A96">
        <w:rPr>
          <w:rStyle w:val="StyleUnderline"/>
        </w:rPr>
        <w:t xml:space="preserve"> because </w:t>
      </w:r>
      <w:r w:rsidRPr="008A5AE6">
        <w:rPr>
          <w:rStyle w:val="StyleUnderline"/>
          <w:highlight w:val="cyan"/>
        </w:rPr>
        <w:t xml:space="preserve">platforms exhibit </w:t>
      </w:r>
      <w:r w:rsidRPr="008A5AE6">
        <w:rPr>
          <w:rStyle w:val="Emphasis"/>
          <w:highlight w:val="cyan"/>
        </w:rPr>
        <w:t>network externalities</w:t>
      </w:r>
      <w:r w:rsidRPr="00FE5FF0">
        <w:rPr>
          <w:sz w:val="16"/>
        </w:rPr>
        <w:t xml:space="preserve"> (e.g. social media) </w:t>
      </w:r>
      <w:r w:rsidRPr="00E62A96">
        <w:rPr>
          <w:rStyle w:val="StyleUnderline"/>
        </w:rPr>
        <w:t xml:space="preserve">and users </w:t>
      </w:r>
      <w:r w:rsidRPr="008A5AE6">
        <w:rPr>
          <w:rStyle w:val="StyleUnderline"/>
          <w:highlight w:val="cyan"/>
        </w:rPr>
        <w:t xml:space="preserve">experience </w:t>
      </w:r>
      <w:r w:rsidRPr="008A5AE6">
        <w:rPr>
          <w:rStyle w:val="Emphasis"/>
          <w:highlight w:val="cyan"/>
        </w:rPr>
        <w:t>high switching costs</w:t>
      </w:r>
      <w:r w:rsidRPr="008A5AE6">
        <w:rPr>
          <w:rStyle w:val="StyleUnderline"/>
          <w:highlight w:val="cyan"/>
        </w:rPr>
        <w:t xml:space="preserve"> when</w:t>
      </w:r>
      <w:r w:rsidRPr="00E62A96">
        <w:rPr>
          <w:rStyle w:val="StyleUnderline"/>
        </w:rPr>
        <w:t xml:space="preserve"> the </w:t>
      </w:r>
      <w:r w:rsidRPr="008A5AE6">
        <w:rPr>
          <w:rStyle w:val="Emphasis"/>
          <w:highlight w:val="cyan"/>
        </w:rPr>
        <w:t>value</w:t>
      </w:r>
      <w:r w:rsidRPr="008A5AE6">
        <w:rPr>
          <w:rStyle w:val="StyleUnderline"/>
          <w:highlight w:val="cyan"/>
        </w:rPr>
        <w:t xml:space="preserve"> of</w:t>
      </w:r>
      <w:r w:rsidRPr="00E62A96">
        <w:rPr>
          <w:rStyle w:val="StyleUnderline"/>
        </w:rPr>
        <w:t xml:space="preserve"> the </w:t>
      </w:r>
      <w:r w:rsidRPr="008A5AE6">
        <w:rPr>
          <w:rStyle w:val="Emphasis"/>
          <w:highlight w:val="cyan"/>
        </w:rPr>
        <w:t>service increases</w:t>
      </w:r>
      <w:r w:rsidRPr="00E62A96">
        <w:rPr>
          <w:rStyle w:val="StyleUnderline"/>
        </w:rPr>
        <w:t xml:space="preserve"> </w:t>
      </w:r>
      <w:r w:rsidRPr="008A5AE6">
        <w:rPr>
          <w:rStyle w:val="StyleUnderline"/>
          <w:highlight w:val="cyan"/>
        </w:rPr>
        <w:t xml:space="preserve">with </w:t>
      </w:r>
      <w:r w:rsidRPr="008A5AE6">
        <w:rPr>
          <w:rStyle w:val="Emphasis"/>
          <w:highlight w:val="cyan"/>
        </w:rPr>
        <w:t>time</w:t>
      </w:r>
      <w:r w:rsidRPr="008A5AE6">
        <w:rPr>
          <w:rStyle w:val="StyleUnderline"/>
          <w:highlight w:val="cyan"/>
        </w:rPr>
        <w:t xml:space="preserve"> or </w:t>
      </w:r>
      <w:r w:rsidRPr="008A5AE6">
        <w:rPr>
          <w:rStyle w:val="Emphasis"/>
          <w:highlight w:val="cyan"/>
        </w:rPr>
        <w:t>usage</w:t>
      </w:r>
      <w:r w:rsidRPr="00FE5FF0">
        <w:rPr>
          <w:sz w:val="16"/>
        </w:rPr>
        <w:t xml:space="preserve"> (e.g. email, recommendation engines).</w:t>
      </w:r>
    </w:p>
    <w:p w14:paraId="294D9681" w14:textId="77777777" w:rsidR="009526F2" w:rsidRPr="00FE5FF0" w:rsidRDefault="009526F2" w:rsidP="009526F2">
      <w:pPr>
        <w:rPr>
          <w:sz w:val="16"/>
        </w:rPr>
      </w:pPr>
      <w:r w:rsidRPr="00FE5FF0">
        <w:rPr>
          <w:sz w:val="16"/>
        </w:rPr>
        <w:t>Describing our topic as data about human behavior obtained from internet users already suggests a pragmatic account of data, that is, one that focuses on interactions between internet platforms and users and the practices of generating, collecting, storing, and using data attendant upon those interactions. The aforementioned context-sensitivity of data also supports viewing data as embedded in social and economic practices, rather than as an entity found in nature independent of such practices. Indeed, data only exists as such once it has been recorded or generated, or in some other way made the subject of our data processing practices.</w:t>
      </w:r>
    </w:p>
    <w:p w14:paraId="20938957" w14:textId="77777777" w:rsidR="009526F2" w:rsidRPr="00FE5FF0" w:rsidRDefault="009526F2" w:rsidP="009526F2">
      <w:pPr>
        <w:rPr>
          <w:sz w:val="16"/>
        </w:rPr>
      </w:pPr>
      <w:r w:rsidRPr="00FE5FF0">
        <w:rPr>
          <w:sz w:val="16"/>
        </w:rPr>
        <w:t>This pragmatic view departs from a naive conception of data as a kind of raw material. Even very sophisticated discussions of data sometimes adopt this naive conception (e.g. Silver and Silver 1989, 6; cf. Beaulieu and Leonelli 2022, 53), and it is encouraged by characterizations of user data as a commodity, that is, “the new oil” (The Economist 2017). More recent critical studies of data, and big data in particular, are alive to the fact that data are not simply raw materials or found objects, but are instead mediated by practices that are not innocent of normative and theoretical commitments (e.g. Gitelman 2013; Kitchin 2021). Consider the data that led to a high school in New York City’s Upper East Side being incorrectly labeled “the saddest spot in Manhattan” (Thorp 2021, 19–23). The number of social media posts made at a particular school that mention words associated with sadness, such as “cry” or “miserable,” may appear to be “raw data” about the sentiment of members of the school’s community. But these data are shaped by the availability of social media, by practices concerning who gets to post what (students may be barred from posting, or may not find a particular platform fashionable, or may think it proper only to post about certain topics), and by techniques of geolocating (that may not accurately demarcate a school from neighboring residences).</w:t>
      </w:r>
    </w:p>
    <w:p w14:paraId="5708841A" w14:textId="77777777" w:rsidR="009526F2" w:rsidRPr="00FE5FF0" w:rsidRDefault="009526F2" w:rsidP="009526F2">
      <w:pPr>
        <w:rPr>
          <w:sz w:val="16"/>
        </w:rPr>
      </w:pPr>
      <w:r w:rsidRPr="00FE5FF0">
        <w:rPr>
          <w:sz w:val="16"/>
        </w:rPr>
        <w:t>The pragmatic conception of data can capture the intuitive idea that data is closer to reality than other epistemic concepts, such as information and knowledge, while avoiding the naïveté of the raw materials conception. User data has a life cycle that flows from generating and collecting data points through cleaning and preparation to validation and analysis, and involves choices about how to store and disseminate it (see e.g. Flyverbom and Madsen 2015). Focusing on this life cycle clarifies the sense in which data is closer to reality than, say, the end product of the data life cycle (which may be the outputs of an ML model). As we progress through this data life cycle, the object upon which these practices operate is more likely to be described as “information” and, at the very latest stages, “knowledge” (Zins 2007; Weinberger 2011, 1–3). While there is a diverse way in which philosophers relate the terms “information,” “truth,” “data,” and “knowledge” (e.g. Boisot and Canals 2004; Floridi 2005; Leonelli 2015; Flyverbom and Whelan 2019), what these mappings share is the understanding that data is what lies closest to the world and earliest in our practices of processing and refinement—even if it never offers an entirely transparent window upon reality that is innocent of our practices.</w:t>
      </w:r>
    </w:p>
    <w:p w14:paraId="7CC0CDCE" w14:textId="77777777" w:rsidR="009526F2" w:rsidRDefault="009526F2" w:rsidP="009526F2">
      <w:pPr>
        <w:rPr>
          <w:sz w:val="16"/>
        </w:rPr>
      </w:pPr>
      <w:r w:rsidRPr="00FE5FF0">
        <w:rPr>
          <w:sz w:val="16"/>
        </w:rPr>
        <w:t xml:space="preserve">Nonetheless, it is still misleading to think of data as raw material, even at the earliest stages. A </w:t>
      </w:r>
      <w:r w:rsidRPr="008A5AE6">
        <w:rPr>
          <w:rStyle w:val="Emphasis"/>
          <w:highlight w:val="cyan"/>
        </w:rPr>
        <w:t>platform</w:t>
      </w:r>
      <w:r w:rsidRPr="00FE5FF0">
        <w:rPr>
          <w:sz w:val="16"/>
        </w:rPr>
        <w:t xml:space="preserve"> </w:t>
      </w:r>
      <w:r w:rsidRPr="00E62A96">
        <w:rPr>
          <w:rStyle w:val="StyleUnderline"/>
        </w:rPr>
        <w:t xml:space="preserve">plays a </w:t>
      </w:r>
      <w:r w:rsidRPr="008A5AE6">
        <w:rPr>
          <w:rStyle w:val="Emphasis"/>
          <w:highlight w:val="cyan"/>
        </w:rPr>
        <w:t>crucial role</w:t>
      </w:r>
      <w:r w:rsidRPr="00E62A96">
        <w:rPr>
          <w:rStyle w:val="StyleUnderline"/>
        </w:rPr>
        <w:t xml:space="preserve"> in </w:t>
      </w:r>
      <w:r w:rsidRPr="008A5AE6">
        <w:rPr>
          <w:rStyle w:val="Emphasis"/>
          <w:highlight w:val="cyan"/>
        </w:rPr>
        <w:t>shaping</w:t>
      </w:r>
      <w:r w:rsidRPr="008A5AE6">
        <w:rPr>
          <w:rStyle w:val="StyleUnderline"/>
          <w:highlight w:val="cyan"/>
        </w:rPr>
        <w:t xml:space="preserve"> user</w:t>
      </w:r>
      <w:r w:rsidRPr="008A5AE6">
        <w:rPr>
          <w:sz w:val="16"/>
          <w:highlight w:val="cyan"/>
        </w:rPr>
        <w:t xml:space="preserve"> </w:t>
      </w:r>
      <w:r w:rsidRPr="008A5AE6">
        <w:rPr>
          <w:rStyle w:val="Emphasis"/>
          <w:highlight w:val="cyan"/>
        </w:rPr>
        <w:t>interaction</w:t>
      </w:r>
      <w:r w:rsidRPr="00FE5FF0">
        <w:rPr>
          <w:sz w:val="16"/>
        </w:rPr>
        <w:t xml:space="preserve">. It doesn’t just passively record reality; </w:t>
      </w:r>
      <w:r w:rsidRPr="00E62A96">
        <w:rPr>
          <w:rStyle w:val="StyleUnderline"/>
        </w:rPr>
        <w:t xml:space="preserve">it </w:t>
      </w:r>
      <w:r w:rsidRPr="008A5AE6">
        <w:rPr>
          <w:rStyle w:val="StyleUnderline"/>
          <w:highlight w:val="cyan"/>
        </w:rPr>
        <w:t xml:space="preserve">actively </w:t>
      </w:r>
      <w:r w:rsidRPr="008A5AE6">
        <w:rPr>
          <w:rStyle w:val="Emphasis"/>
          <w:highlight w:val="cyan"/>
        </w:rPr>
        <w:t>molds</w:t>
      </w:r>
      <w:r w:rsidRPr="008A5AE6">
        <w:rPr>
          <w:rStyle w:val="StyleUnderline"/>
          <w:highlight w:val="cyan"/>
        </w:rPr>
        <w:t xml:space="preserve">, </w:t>
      </w:r>
      <w:r w:rsidRPr="008A5AE6">
        <w:rPr>
          <w:rStyle w:val="Emphasis"/>
          <w:highlight w:val="cyan"/>
        </w:rPr>
        <w:t>channels</w:t>
      </w:r>
      <w:r w:rsidRPr="008A5AE6">
        <w:rPr>
          <w:rStyle w:val="StyleUnderline"/>
          <w:highlight w:val="cyan"/>
        </w:rPr>
        <w:t xml:space="preserve">, and </w:t>
      </w:r>
      <w:r w:rsidRPr="008A5AE6">
        <w:rPr>
          <w:rStyle w:val="Emphasis"/>
          <w:highlight w:val="cyan"/>
        </w:rPr>
        <w:t>constrains</w:t>
      </w:r>
      <w:r w:rsidRPr="00E62A96">
        <w:rPr>
          <w:rStyle w:val="StyleUnderline"/>
        </w:rPr>
        <w:t xml:space="preserve"> the </w:t>
      </w:r>
      <w:r w:rsidRPr="008A5AE6">
        <w:rPr>
          <w:rStyle w:val="StyleUnderline"/>
          <w:highlight w:val="cyan"/>
        </w:rPr>
        <w:t xml:space="preserve">ways users </w:t>
      </w:r>
      <w:r w:rsidRPr="008A5AE6">
        <w:rPr>
          <w:rStyle w:val="Emphasis"/>
          <w:highlight w:val="cyan"/>
        </w:rPr>
        <w:t>generate data</w:t>
      </w:r>
      <w:r w:rsidRPr="008A5AE6">
        <w:rPr>
          <w:sz w:val="16"/>
          <w:highlight w:val="cyan"/>
        </w:rPr>
        <w:t xml:space="preserve"> (</w:t>
      </w:r>
      <w:r w:rsidRPr="00FE5FF0">
        <w:rPr>
          <w:sz w:val="16"/>
        </w:rPr>
        <w:t xml:space="preserve">van Dijck 2009). This important point doesn’t undermine the agency of the user (or the claim that they contribute labor) any more than the point that </w:t>
      </w:r>
      <w:r w:rsidRPr="00E62A96">
        <w:rPr>
          <w:rStyle w:val="StyleUnderline"/>
        </w:rPr>
        <w:t xml:space="preserve">a </w:t>
      </w:r>
      <w:r w:rsidRPr="008A5AE6">
        <w:rPr>
          <w:rStyle w:val="Emphasis"/>
          <w:highlight w:val="cyan"/>
        </w:rPr>
        <w:t>factory worker’s</w:t>
      </w:r>
      <w:r w:rsidRPr="008A5AE6">
        <w:rPr>
          <w:rStyle w:val="StyleUnderline"/>
          <w:highlight w:val="cyan"/>
        </w:rPr>
        <w:t xml:space="preserve"> </w:t>
      </w:r>
      <w:r w:rsidRPr="008A5AE6">
        <w:rPr>
          <w:rStyle w:val="Emphasis"/>
          <w:highlight w:val="cyan"/>
        </w:rPr>
        <w:t>activities</w:t>
      </w:r>
      <w:r w:rsidRPr="00E62A96">
        <w:rPr>
          <w:rStyle w:val="StyleUnderline"/>
        </w:rPr>
        <w:t xml:space="preserve"> are </w:t>
      </w:r>
      <w:r w:rsidRPr="008A5AE6">
        <w:rPr>
          <w:rStyle w:val="StyleUnderline"/>
          <w:highlight w:val="cyan"/>
        </w:rPr>
        <w:t xml:space="preserve">enabled and </w:t>
      </w:r>
      <w:r w:rsidRPr="008A5AE6">
        <w:rPr>
          <w:rStyle w:val="Emphasis"/>
          <w:highlight w:val="cyan"/>
        </w:rPr>
        <w:t>structured</w:t>
      </w:r>
      <w:r w:rsidRPr="008A5AE6">
        <w:rPr>
          <w:rStyle w:val="StyleUnderline"/>
          <w:highlight w:val="cyan"/>
        </w:rPr>
        <w:t xml:space="preserve"> by</w:t>
      </w:r>
      <w:r w:rsidRPr="00E62A96">
        <w:rPr>
          <w:rStyle w:val="StyleUnderline"/>
        </w:rPr>
        <w:t xml:space="preserve"> the </w:t>
      </w:r>
      <w:r w:rsidRPr="008A5AE6">
        <w:rPr>
          <w:rStyle w:val="Emphasis"/>
          <w:highlight w:val="cyan"/>
        </w:rPr>
        <w:t>tools</w:t>
      </w:r>
      <w:r w:rsidRPr="008A5AE6">
        <w:rPr>
          <w:rStyle w:val="StyleUnderline"/>
          <w:highlight w:val="cyan"/>
        </w:rPr>
        <w:t xml:space="preserve"> and </w:t>
      </w:r>
      <w:r w:rsidRPr="008A5AE6">
        <w:rPr>
          <w:rStyle w:val="Emphasis"/>
          <w:highlight w:val="cyan"/>
        </w:rPr>
        <w:t>layout</w:t>
      </w:r>
      <w:r w:rsidRPr="00E62A96">
        <w:rPr>
          <w:rStyle w:val="StyleUnderline"/>
        </w:rPr>
        <w:t xml:space="preserve"> </w:t>
      </w:r>
      <w:r w:rsidRPr="008A5AE6">
        <w:rPr>
          <w:rStyle w:val="StyleUnderline"/>
        </w:rPr>
        <w:t>of</w:t>
      </w:r>
      <w:r w:rsidRPr="00E62A96">
        <w:rPr>
          <w:rStyle w:val="StyleUnderline"/>
        </w:rPr>
        <w:t xml:space="preserve"> the </w:t>
      </w:r>
      <w:r w:rsidRPr="008A5AE6">
        <w:rPr>
          <w:rStyle w:val="Emphasis"/>
        </w:rPr>
        <w:t>factory</w:t>
      </w:r>
      <w:r w:rsidRPr="00FE5FF0">
        <w:rPr>
          <w:sz w:val="16"/>
        </w:rPr>
        <w:t xml:space="preserve"> undermines the fact that the </w:t>
      </w:r>
      <w:r w:rsidRPr="00E62A96">
        <w:rPr>
          <w:rStyle w:val="StyleUnderline"/>
        </w:rPr>
        <w:t>activities in the factory are labor</w:t>
      </w:r>
      <w:r w:rsidRPr="00FE5FF0">
        <w:rPr>
          <w:sz w:val="16"/>
        </w:rPr>
        <w:t xml:space="preserve">. Instead, it is important for advocates of </w:t>
      </w:r>
      <w:r w:rsidRPr="00396D37">
        <w:rPr>
          <w:rStyle w:val="StyleUnderline"/>
        </w:rPr>
        <w:t>Data</w:t>
      </w:r>
      <w:r w:rsidRPr="00DF2809">
        <w:rPr>
          <w:rStyle w:val="StyleUnderline"/>
        </w:rPr>
        <w:t xml:space="preserve"> as Labor</w:t>
      </w:r>
      <w:r w:rsidRPr="00FE5FF0">
        <w:rPr>
          <w:sz w:val="16"/>
        </w:rPr>
        <w:t xml:space="preserve"> to emphasize that data is not a raw material that is discovered and mined like a commodity, but </w:t>
      </w:r>
      <w:r w:rsidRPr="00DF2809">
        <w:rPr>
          <w:rStyle w:val="StyleUnderline"/>
        </w:rPr>
        <w:t xml:space="preserve">instead an </w:t>
      </w:r>
      <w:r w:rsidRPr="00396D37">
        <w:rPr>
          <w:rStyle w:val="Emphasis"/>
        </w:rPr>
        <w:t>artifact</w:t>
      </w:r>
      <w:r w:rsidRPr="00396D37">
        <w:rPr>
          <w:rStyle w:val="StyleUnderline"/>
        </w:rPr>
        <w:t xml:space="preserve"> of</w:t>
      </w:r>
      <w:r w:rsidRPr="00DF2809">
        <w:rPr>
          <w:rStyle w:val="StyleUnderline"/>
        </w:rPr>
        <w:t xml:space="preserve"> an </w:t>
      </w:r>
      <w:r w:rsidRPr="00396D37">
        <w:rPr>
          <w:rStyle w:val="Emphasis"/>
        </w:rPr>
        <w:t>ongoing interaction</w:t>
      </w:r>
      <w:r w:rsidRPr="00DF2809">
        <w:rPr>
          <w:rStyle w:val="StyleUnderline"/>
        </w:rPr>
        <w:t xml:space="preserve"> between user and platform</w:t>
      </w:r>
      <w:r w:rsidRPr="00FE5FF0">
        <w:rPr>
          <w:sz w:val="16"/>
        </w:rPr>
        <w:t>. By foregrounding the practice of data generation, especially the user’s agential involvement, we avoid the accusation that it is a category mistake to equate data (as thing) with labor (as activity).</w:t>
      </w:r>
    </w:p>
    <w:p w14:paraId="0BA45B6A" w14:textId="77777777" w:rsidR="009526F2" w:rsidRPr="00396D37" w:rsidRDefault="009526F2" w:rsidP="009526F2">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over info key to quickly prevent </w:t>
      </w:r>
      <w:r w:rsidRPr="00396D37">
        <w:rPr>
          <w:u w:val="single"/>
        </w:rPr>
        <w:t>oppressive</w:t>
      </w:r>
      <w:r>
        <w:t xml:space="preserve"> AI lock in. </w:t>
      </w:r>
    </w:p>
    <w:p w14:paraId="3B53A37C" w14:textId="77777777" w:rsidR="009526F2" w:rsidRPr="00783613" w:rsidRDefault="009526F2" w:rsidP="009526F2">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12B3ABCF" w14:textId="77777777" w:rsidR="009526F2" w:rsidRPr="00AD520B" w:rsidRDefault="009526F2" w:rsidP="009526F2">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11D2DCEC" w14:textId="77777777" w:rsidR="009526F2" w:rsidRPr="00AD520B" w:rsidRDefault="009526F2" w:rsidP="009526F2">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61721077" w14:textId="77777777" w:rsidR="009526F2" w:rsidRPr="00AD520B" w:rsidRDefault="009526F2" w:rsidP="009526F2">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6FEE910D" w14:textId="77777777" w:rsidR="009526F2" w:rsidRPr="00AD520B" w:rsidRDefault="009526F2" w:rsidP="009526F2">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2E3F882D" w14:textId="77777777" w:rsidR="009526F2" w:rsidRPr="00AD520B" w:rsidRDefault="009526F2" w:rsidP="009526F2">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5657E1EA" w14:textId="77777777" w:rsidR="009526F2" w:rsidRPr="00AD520B" w:rsidRDefault="009526F2" w:rsidP="009526F2">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0482B75C" w14:textId="77777777" w:rsidR="009526F2" w:rsidRPr="00AD520B" w:rsidRDefault="009526F2" w:rsidP="009526F2">
      <w:pPr>
        <w:spacing w:line="256" w:lineRule="auto"/>
        <w:rPr>
          <w:rFonts w:eastAsia="Calibri"/>
          <w:sz w:val="14"/>
        </w:rPr>
      </w:pPr>
      <w:r w:rsidRPr="00AD520B">
        <w:rPr>
          <w:rFonts w:eastAsia="Calibri"/>
          <w:sz w:val="14"/>
        </w:rPr>
        <w:t>1.3 Target Audience</w:t>
      </w:r>
    </w:p>
    <w:p w14:paraId="25C106BC" w14:textId="77777777" w:rsidR="009526F2" w:rsidRPr="002440F5" w:rsidRDefault="009526F2" w:rsidP="009526F2">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792C2A9E" w14:textId="77777777" w:rsidR="009526F2" w:rsidRPr="002440F5" w:rsidRDefault="009526F2" w:rsidP="009526F2">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2E6BE4D0" w14:textId="77777777" w:rsidR="009526F2" w:rsidRPr="00AD520B" w:rsidRDefault="009526F2" w:rsidP="009526F2">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7C35CB50" w14:textId="77777777" w:rsidR="009526F2" w:rsidRPr="00AD520B" w:rsidRDefault="009526F2" w:rsidP="009526F2">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36C5AE67" w14:textId="77777777" w:rsidR="009526F2" w:rsidRDefault="009526F2" w:rsidP="009526F2">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58C08673" w14:textId="77777777" w:rsidR="009526F2" w:rsidRPr="00C84713" w:rsidRDefault="009526F2" w:rsidP="009526F2">
      <w:pPr>
        <w:pStyle w:val="Heading4"/>
      </w:pPr>
      <w:r>
        <w:t xml:space="preserve">That prevents </w:t>
      </w:r>
      <w:r w:rsidRPr="00396D37">
        <w:rPr>
          <w:u w:val="single"/>
        </w:rPr>
        <w:t>extinction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6CF2CC3B" w14:textId="77777777" w:rsidR="009526F2" w:rsidRPr="00AD520B" w:rsidRDefault="009526F2" w:rsidP="009526F2">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3991E733" w14:textId="77777777" w:rsidR="009526F2" w:rsidRPr="00AD520B" w:rsidRDefault="009526F2" w:rsidP="009526F2">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2D5F5B6E" w14:textId="77777777" w:rsidR="009526F2" w:rsidRPr="00AD520B" w:rsidRDefault="009526F2" w:rsidP="009526F2">
      <w:pPr>
        <w:spacing w:line="256" w:lineRule="auto"/>
        <w:rPr>
          <w:rFonts w:eastAsia="Calibri"/>
          <w:sz w:val="12"/>
        </w:rPr>
      </w:pPr>
      <w:r w:rsidRPr="00AD520B">
        <w:rPr>
          <w:rFonts w:eastAsia="Calibri"/>
          <w:sz w:val="12"/>
        </w:rPr>
        <w:t>3 Harms from AI-driven Power Concentration</w:t>
      </w:r>
    </w:p>
    <w:p w14:paraId="3E4364E0" w14:textId="77777777" w:rsidR="009526F2" w:rsidRPr="00AD520B" w:rsidRDefault="009526F2" w:rsidP="009526F2">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3A81BE04" w14:textId="77777777" w:rsidR="009526F2" w:rsidRPr="00286599" w:rsidRDefault="009526F2" w:rsidP="009526F2">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1E6374B9" w14:textId="77777777" w:rsidR="009526F2" w:rsidRPr="000A60E8" w:rsidRDefault="009526F2" w:rsidP="009526F2">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6881ABCE" w14:textId="77777777" w:rsidR="009526F2" w:rsidRPr="00AD520B" w:rsidRDefault="009526F2" w:rsidP="009526F2">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51A8EC6E" w14:textId="77777777" w:rsidR="009526F2" w:rsidRPr="00AD520B" w:rsidRDefault="009526F2" w:rsidP="009526F2">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588315B2" w14:textId="77777777" w:rsidR="009526F2" w:rsidRPr="00AD520B" w:rsidRDefault="009526F2" w:rsidP="009526F2">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37E4306C" w14:textId="77777777" w:rsidR="009526F2" w:rsidRPr="00AD520B" w:rsidRDefault="009526F2" w:rsidP="009526F2">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48226225" w14:textId="77777777" w:rsidR="009526F2" w:rsidRPr="00AD520B" w:rsidRDefault="009526F2" w:rsidP="009526F2">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6A1C0725" w14:textId="77777777" w:rsidR="009526F2" w:rsidRPr="00AD520B" w:rsidRDefault="009526F2" w:rsidP="009526F2">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504B1140" w14:textId="77777777" w:rsidR="009526F2" w:rsidRPr="00AD520B" w:rsidRDefault="009526F2" w:rsidP="009526F2">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6AE192EC" w14:textId="77777777" w:rsidR="009526F2" w:rsidRDefault="009526F2" w:rsidP="009526F2">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6ACE5D4B" w14:textId="77777777" w:rsidR="009526F2" w:rsidRPr="00EF1037" w:rsidRDefault="009526F2" w:rsidP="009526F2">
      <w:pPr>
        <w:pStyle w:val="Heading4"/>
        <w:rPr>
          <w:b w:val="0"/>
          <w:bCs/>
        </w:rPr>
      </w:pPr>
      <w:r>
        <w:t>Passing tech-</w:t>
      </w:r>
      <w:r w:rsidRPr="00B80793">
        <w:t>elites</w:t>
      </w:r>
      <w:r>
        <w:t xml:space="preserve"> the </w:t>
      </w:r>
      <w:r w:rsidRPr="00B80793">
        <w:rPr>
          <w:u w:val="single"/>
        </w:rPr>
        <w:t>keys</w:t>
      </w:r>
      <w:r>
        <w:t xml:space="preserve"> to the </w:t>
      </w:r>
      <w:r w:rsidRPr="007941FD">
        <w:rPr>
          <w:u w:val="single"/>
        </w:rPr>
        <w:t>kingdom</w:t>
      </w:r>
      <w:r>
        <w:t xml:space="preserve"> unlocks </w:t>
      </w:r>
      <w:r w:rsidRPr="007941FD">
        <w:rPr>
          <w:u w:val="single"/>
        </w:rPr>
        <w:t>global</w:t>
      </w:r>
      <w:r>
        <w:t xml:space="preserve"> governance </w:t>
      </w:r>
      <w:r w:rsidRPr="007941FD">
        <w:rPr>
          <w:u w:val="single"/>
        </w:rPr>
        <w:t>collapse</w:t>
      </w:r>
      <w:r>
        <w:t xml:space="preserve">. </w:t>
      </w:r>
      <w:r w:rsidRPr="00EF1037">
        <w:rPr>
          <w:b w:val="0"/>
          <w:bCs/>
        </w:rPr>
        <w:t xml:space="preserve">Every </w:t>
      </w:r>
      <w:r w:rsidRPr="00EF1037">
        <w:rPr>
          <w:b w:val="0"/>
          <w:bCs/>
          <w:u w:val="single"/>
        </w:rPr>
        <w:t>moment</w:t>
      </w:r>
      <w:r w:rsidRPr="00EF1037">
        <w:rPr>
          <w:b w:val="0"/>
          <w:bCs/>
        </w:rPr>
        <w:t xml:space="preserve"> of delay </w:t>
      </w:r>
      <w:r w:rsidRPr="00EF1037">
        <w:rPr>
          <w:b w:val="0"/>
          <w:bCs/>
          <w:u w:val="single"/>
        </w:rPr>
        <w:t>increases</w:t>
      </w:r>
      <w:r w:rsidRPr="00EF1037">
        <w:rPr>
          <w:b w:val="0"/>
          <w:bCs/>
        </w:rPr>
        <w:t xml:space="preserve"> risks. </w:t>
      </w:r>
    </w:p>
    <w:p w14:paraId="09DE064D" w14:textId="77777777" w:rsidR="009526F2" w:rsidRPr="003C552C" w:rsidRDefault="009526F2" w:rsidP="009526F2">
      <w:pPr>
        <w:rPr>
          <w:rStyle w:val="Style13ptBold"/>
          <w:b w:val="0"/>
          <w:bCs w:val="0"/>
        </w:rPr>
      </w:pPr>
      <w:r>
        <w:rPr>
          <w:rStyle w:val="Style13ptBold"/>
        </w:rPr>
        <w:t xml:space="preserve">Lanier </w:t>
      </w:r>
      <w:r w:rsidRPr="00CE5FB8">
        <w:rPr>
          <w:rStyle w:val="Style13ptBold"/>
          <w:b w:val="0"/>
          <w:bCs w:val="0"/>
        </w:rPr>
        <w:t>et al</w:t>
      </w:r>
      <w:r>
        <w:rPr>
          <w:rStyle w:val="Style13ptBold"/>
        </w:rPr>
        <w:t xml:space="preserve"> 22 </w:t>
      </w:r>
      <w:r w:rsidRPr="003C552C">
        <w:t>[Jaron Lanier; Doctor</w:t>
      </w:r>
      <w:r w:rsidRPr="00782457">
        <w:t xml:space="preserve"> of Science from NJIT &amp; Honorary Degree from Franklin &amp; Marshall College.</w:t>
      </w:r>
      <w:r>
        <w:t xml:space="preserve"> E. Glen Weyl; American Economist, Research Lead of the Plural Technology Collaboratory at Microsoft Researcher. Founder of RadicalxChange Foundation, and Chair of the Plurality Institute. Feb 24, “The Invasion of Ukraine Dramatizes the Folly of the ‘Sovereign Individual’” </w:t>
      </w:r>
      <w:r w:rsidRPr="000A6F23">
        <w:t>https://www.theinformation.com/articles/the-invasion-of-ukraine-dramatizes-the-folly-of-the-sovereign-individual</w:t>
      </w:r>
      <w:r>
        <w:t>. Minion]</w:t>
      </w:r>
    </w:p>
    <w:p w14:paraId="25A47BC9" w14:textId="77777777" w:rsidR="009526F2" w:rsidRPr="006112F3" w:rsidRDefault="009526F2" w:rsidP="009526F2">
      <w:pPr>
        <w:rPr>
          <w:sz w:val="14"/>
        </w:rPr>
      </w:pPr>
      <w:r w:rsidRPr="003977DC">
        <w:rPr>
          <w:rStyle w:val="StyleUnderline"/>
          <w:highlight w:val="cyan"/>
        </w:rPr>
        <w:t>Europe at</w:t>
      </w:r>
      <w:r w:rsidRPr="003977DC">
        <w:rPr>
          <w:sz w:val="14"/>
          <w:highlight w:val="cyan"/>
        </w:rPr>
        <w:t xml:space="preserve"> </w:t>
      </w:r>
      <w:r w:rsidRPr="003977DC">
        <w:rPr>
          <w:rStyle w:val="Emphasis"/>
          <w:highlight w:val="cyan"/>
        </w:rPr>
        <w:t>war</w:t>
      </w:r>
      <w:r w:rsidRPr="006112F3">
        <w:rPr>
          <w:sz w:val="14"/>
        </w:rPr>
        <w:t xml:space="preserve">, </w:t>
      </w:r>
      <w:r w:rsidRPr="001C0BDF">
        <w:rPr>
          <w:rStyle w:val="StyleUnderline"/>
        </w:rPr>
        <w:t>American</w:t>
      </w:r>
      <w:r w:rsidRPr="006112F3">
        <w:rPr>
          <w:sz w:val="14"/>
        </w:rPr>
        <w:t xml:space="preserve"> </w:t>
      </w:r>
      <w:r w:rsidRPr="003977DC">
        <w:rPr>
          <w:rStyle w:val="Emphasis"/>
          <w:highlight w:val="cyan"/>
        </w:rPr>
        <w:t>democracy</w:t>
      </w:r>
      <w:r w:rsidRPr="003977DC">
        <w:rPr>
          <w:sz w:val="14"/>
          <w:highlight w:val="cyan"/>
        </w:rPr>
        <w:t xml:space="preserve"> </w:t>
      </w:r>
      <w:r w:rsidRPr="003977DC">
        <w:rPr>
          <w:rStyle w:val="StyleUnderline"/>
          <w:highlight w:val="cyan"/>
        </w:rPr>
        <w:t>on</w:t>
      </w:r>
      <w:r w:rsidRPr="001C0BDF">
        <w:rPr>
          <w:rStyle w:val="StyleUnderline"/>
        </w:rPr>
        <w:t xml:space="preserve"> the </w:t>
      </w:r>
      <w:r w:rsidRPr="003977DC">
        <w:rPr>
          <w:rStyle w:val="Emphasis"/>
          <w:highlight w:val="cyan"/>
        </w:rPr>
        <w:t>edge</w:t>
      </w:r>
      <w:r w:rsidRPr="006112F3">
        <w:rPr>
          <w:sz w:val="14"/>
        </w:rPr>
        <w:t xml:space="preserve">, </w:t>
      </w:r>
      <w:r w:rsidRPr="001C0BDF">
        <w:rPr>
          <w:rStyle w:val="Emphasis"/>
        </w:rPr>
        <w:t>cryptocurrencies</w:t>
      </w:r>
      <w:r w:rsidRPr="001C0BDF">
        <w:rPr>
          <w:rStyle w:val="StyleUnderline"/>
        </w:rPr>
        <w:t xml:space="preserve"> and </w:t>
      </w:r>
      <w:r w:rsidRPr="003977DC">
        <w:rPr>
          <w:rStyle w:val="Emphasis"/>
          <w:highlight w:val="cyan"/>
        </w:rPr>
        <w:t>metaverses</w:t>
      </w:r>
      <w:r w:rsidRPr="001C0BDF">
        <w:rPr>
          <w:rStyle w:val="StyleUnderline"/>
        </w:rPr>
        <w:t xml:space="preserve"> aspiring to </w:t>
      </w:r>
      <w:r w:rsidRPr="003977DC">
        <w:rPr>
          <w:rStyle w:val="Emphasis"/>
          <w:highlight w:val="cyan"/>
        </w:rPr>
        <w:t>replace</w:t>
      </w:r>
      <w:r w:rsidRPr="001C0BDF">
        <w:rPr>
          <w:rStyle w:val="StyleUnderline"/>
        </w:rPr>
        <w:t xml:space="preserve"> much of </w:t>
      </w:r>
      <w:r w:rsidRPr="003977DC">
        <w:rPr>
          <w:rStyle w:val="Emphasis"/>
          <w:highlight w:val="cyan"/>
        </w:rPr>
        <w:t>reality</w:t>
      </w:r>
      <w:r w:rsidRPr="001C0BDF">
        <w:rPr>
          <w:rStyle w:val="StyleUnderline"/>
        </w:rPr>
        <w:t xml:space="preserve"> as we know it</w:t>
      </w:r>
      <w:r w:rsidRPr="006112F3">
        <w:rPr>
          <w:sz w:val="14"/>
        </w:rPr>
        <w:t xml:space="preserve">—we live in heady times. Moments like these (not so different from the ’20s of the last century) conjure ambitious visions for remaking the world. </w:t>
      </w:r>
      <w:r w:rsidRPr="003977DC">
        <w:rPr>
          <w:rStyle w:val="StyleUnderline"/>
          <w:highlight w:val="cyan"/>
        </w:rPr>
        <w:t>Tech</w:t>
      </w:r>
      <w:r w:rsidRPr="004D44BE">
        <w:rPr>
          <w:rStyle w:val="StyleUnderline"/>
        </w:rPr>
        <w:t xml:space="preserve">nology </w:t>
      </w:r>
      <w:r w:rsidRPr="003977DC">
        <w:rPr>
          <w:rStyle w:val="StyleUnderline"/>
          <w:highlight w:val="cyan"/>
        </w:rPr>
        <w:t>is</w:t>
      </w:r>
      <w:r w:rsidRPr="006112F3">
        <w:rPr>
          <w:sz w:val="14"/>
        </w:rPr>
        <w:t xml:space="preserve"> often </w:t>
      </w:r>
      <w:r w:rsidRPr="004D44BE">
        <w:rPr>
          <w:rStyle w:val="StyleUnderline"/>
        </w:rPr>
        <w:t xml:space="preserve">at the </w:t>
      </w:r>
      <w:r w:rsidRPr="003977DC">
        <w:rPr>
          <w:rStyle w:val="StyleUnderline"/>
          <w:highlight w:val="cyan"/>
        </w:rPr>
        <w:t>center</w:t>
      </w:r>
      <w:r w:rsidRPr="006112F3">
        <w:rPr>
          <w:sz w:val="14"/>
        </w:rPr>
        <w:t xml:space="preserve"> of them, for better or worse.</w:t>
      </w:r>
    </w:p>
    <w:p w14:paraId="322D9042" w14:textId="77777777" w:rsidR="009526F2" w:rsidRPr="006112F3" w:rsidRDefault="009526F2" w:rsidP="009526F2">
      <w:pPr>
        <w:rPr>
          <w:sz w:val="14"/>
        </w:rPr>
      </w:pPr>
      <w:r w:rsidRPr="006112F3">
        <w:rPr>
          <w:sz w:val="14"/>
        </w:rPr>
        <w:t>Perhaps the leading example of such a vision today is “The Sovereign Individual” by James Dale Davidson and William Rees-Mogg, which we will henceforth refer to as SI. More than 20 years after its original publication and two years after its rerelease, this wonky prophecy about the future of technology and society now sits near the top of Amazon’s best-seller charts.</w:t>
      </w:r>
    </w:p>
    <w:p w14:paraId="1903FD56" w14:textId="77777777" w:rsidR="009526F2" w:rsidRPr="006112F3" w:rsidRDefault="009526F2" w:rsidP="009526F2">
      <w:pPr>
        <w:rPr>
          <w:sz w:val="14"/>
        </w:rPr>
      </w:pPr>
      <w:r w:rsidRPr="006112F3">
        <w:rPr>
          <w:sz w:val="14"/>
        </w:rPr>
        <w:t xml:space="preserve">With a new preface by Peter Thiel and Web3 stars like Balaji Srinivasan calling it “one of my top five,” the book has become a cult classic in crypto- and metaverse-obsessed communities. Its prophecies portending the </w:t>
      </w:r>
      <w:r w:rsidRPr="003977DC">
        <w:rPr>
          <w:rStyle w:val="Emphasis"/>
          <w:highlight w:val="cyan"/>
        </w:rPr>
        <w:t>collapse</w:t>
      </w:r>
      <w:r w:rsidRPr="003977DC">
        <w:rPr>
          <w:rStyle w:val="StyleUnderline"/>
          <w:highlight w:val="cyan"/>
        </w:rPr>
        <w:t xml:space="preserve"> of</w:t>
      </w:r>
      <w:r w:rsidRPr="006112F3">
        <w:rPr>
          <w:sz w:val="14"/>
        </w:rPr>
        <w:t xml:space="preserve"> much of our </w:t>
      </w:r>
      <w:r w:rsidRPr="001C0BDF">
        <w:rPr>
          <w:rStyle w:val="StyleUnderline"/>
        </w:rPr>
        <w:t xml:space="preserve">world’s </w:t>
      </w:r>
      <w:r w:rsidRPr="001C0BDF">
        <w:rPr>
          <w:rStyle w:val="Emphasis"/>
        </w:rPr>
        <w:t>political</w:t>
      </w:r>
      <w:r w:rsidRPr="001C0BDF">
        <w:rPr>
          <w:rStyle w:val="StyleUnderline"/>
        </w:rPr>
        <w:t xml:space="preserve"> and </w:t>
      </w:r>
      <w:r w:rsidRPr="001C0BDF">
        <w:rPr>
          <w:rStyle w:val="Emphasis"/>
        </w:rPr>
        <w:t xml:space="preserve">social </w:t>
      </w:r>
      <w:r w:rsidRPr="003977DC">
        <w:rPr>
          <w:rStyle w:val="Emphasis"/>
          <w:highlight w:val="cyan"/>
        </w:rPr>
        <w:t>structures</w:t>
      </w:r>
      <w:r w:rsidRPr="006112F3">
        <w:rPr>
          <w:sz w:val="14"/>
        </w:rPr>
        <w:t xml:space="preserve"> </w:t>
      </w:r>
      <w:r w:rsidRPr="001C0BDF">
        <w:rPr>
          <w:rStyle w:val="StyleUnderline"/>
        </w:rPr>
        <w:t xml:space="preserve">and their </w:t>
      </w:r>
      <w:r w:rsidRPr="003977DC">
        <w:rPr>
          <w:rStyle w:val="Emphasis"/>
          <w:highlight w:val="cyan"/>
        </w:rPr>
        <w:t>inevitable replacement</w:t>
      </w:r>
      <w:r w:rsidRPr="003977DC">
        <w:rPr>
          <w:rStyle w:val="StyleUnderline"/>
          <w:highlight w:val="cyan"/>
        </w:rPr>
        <w:t xml:space="preserve"> by</w:t>
      </w:r>
      <w:r w:rsidRPr="001C0BDF">
        <w:rPr>
          <w:rStyle w:val="StyleUnderline"/>
        </w:rPr>
        <w:t xml:space="preserve"> an </w:t>
      </w:r>
      <w:r w:rsidRPr="003977DC">
        <w:rPr>
          <w:rStyle w:val="Emphasis"/>
          <w:highlight w:val="cyan"/>
        </w:rPr>
        <w:t>anarcho-capitalist dystopia</w:t>
      </w:r>
      <w:r w:rsidRPr="006112F3">
        <w:rPr>
          <w:sz w:val="14"/>
        </w:rPr>
        <w:t xml:space="preserve"> even have their own Twitter account, which was particularly gleeful today as it tried to claim the Russian invasion of Ukraine as a thing foretold. Yet these pronouncements deserve far more depth of scrutiny than a tweet stream can offer.</w:t>
      </w:r>
    </w:p>
    <w:p w14:paraId="491A790D" w14:textId="77777777" w:rsidR="009526F2" w:rsidRPr="006112F3" w:rsidRDefault="009526F2" w:rsidP="009526F2">
      <w:pPr>
        <w:rPr>
          <w:sz w:val="14"/>
        </w:rPr>
      </w:pPr>
      <w:r w:rsidRPr="006112F3">
        <w:rPr>
          <w:sz w:val="14"/>
        </w:rPr>
        <w:t>The Takeaway</w:t>
      </w:r>
    </w:p>
    <w:p w14:paraId="17A2B307" w14:textId="77777777" w:rsidR="009526F2" w:rsidRPr="006112F3" w:rsidRDefault="009526F2" w:rsidP="009526F2">
      <w:pPr>
        <w:rPr>
          <w:sz w:val="14"/>
        </w:rPr>
      </w:pPr>
      <w:r w:rsidRPr="006112F3">
        <w:rPr>
          <w:sz w:val="14"/>
        </w:rPr>
        <w:t>SI makes a thrilling case for the inevitability of the future it predicts. But beware of false prophets—subject it to even the slightest scrutiny, and SI’s argument collapses.</w:t>
      </w:r>
    </w:p>
    <w:p w14:paraId="57BADC13" w14:textId="77777777" w:rsidR="009526F2" w:rsidRPr="006112F3" w:rsidRDefault="009526F2" w:rsidP="009526F2">
      <w:pPr>
        <w:rPr>
          <w:sz w:val="14"/>
        </w:rPr>
      </w:pPr>
      <w:r w:rsidRPr="006112F3">
        <w:rPr>
          <w:sz w:val="14"/>
        </w:rPr>
        <w:t xml:space="preserve">SI’s themes are a perfect match for our current moment—much better than those of “Snow Crash,” written by our friend Neal Stephenson, which has become a contemporary favorite for originating the word “metaverse.” That book—a classic, no doubt—is an odd fit with Web3 and metaverse maximalists. It warned of the </w:t>
      </w:r>
      <w:r w:rsidRPr="001C0BDF">
        <w:rPr>
          <w:rStyle w:val="StyleUnderline"/>
        </w:rPr>
        <w:t>dangers</w:t>
      </w:r>
      <w:r w:rsidRPr="006112F3">
        <w:rPr>
          <w:sz w:val="14"/>
        </w:rPr>
        <w:t xml:space="preserve"> </w:t>
      </w:r>
      <w:r w:rsidRPr="001C0BDF">
        <w:rPr>
          <w:rStyle w:val="StyleUnderline"/>
        </w:rPr>
        <w:t xml:space="preserve">of </w:t>
      </w:r>
      <w:r w:rsidRPr="003977DC">
        <w:rPr>
          <w:rStyle w:val="Emphasis"/>
          <w:highlight w:val="cyan"/>
        </w:rPr>
        <w:t>citizens retreating</w:t>
      </w:r>
      <w:r w:rsidRPr="003977DC">
        <w:rPr>
          <w:rStyle w:val="StyleUnderline"/>
          <w:highlight w:val="cyan"/>
        </w:rPr>
        <w:t xml:space="preserve"> into </w:t>
      </w:r>
      <w:r w:rsidRPr="003977DC">
        <w:rPr>
          <w:rStyle w:val="Emphasis"/>
          <w:highlight w:val="cyan"/>
        </w:rPr>
        <w:t>immersive entertainments</w:t>
      </w:r>
      <w:r w:rsidRPr="006112F3">
        <w:rPr>
          <w:sz w:val="14"/>
        </w:rPr>
        <w:t xml:space="preserve">, </w:t>
      </w:r>
      <w:r w:rsidRPr="001C0BDF">
        <w:rPr>
          <w:rStyle w:val="StyleUnderline"/>
        </w:rPr>
        <w:t xml:space="preserve">causing real-world institutions to </w:t>
      </w:r>
      <w:r w:rsidRPr="003977DC">
        <w:rPr>
          <w:rStyle w:val="StyleUnderline"/>
          <w:highlight w:val="cyan"/>
        </w:rPr>
        <w:t>give way to</w:t>
      </w:r>
      <w:r w:rsidRPr="001C0BDF">
        <w:rPr>
          <w:rStyle w:val="StyleUnderline"/>
        </w:rPr>
        <w:t xml:space="preserve"> </w:t>
      </w:r>
      <w:r w:rsidRPr="003977DC">
        <w:rPr>
          <w:rStyle w:val="Emphasis"/>
          <w:highlight w:val="cyan"/>
        </w:rPr>
        <w:t>superhackers</w:t>
      </w:r>
      <w:r w:rsidRPr="006112F3">
        <w:rPr>
          <w:sz w:val="14"/>
        </w:rPr>
        <w:t xml:space="preserve">, mafia and cult leaders who </w:t>
      </w:r>
      <w:r w:rsidRPr="003977DC">
        <w:rPr>
          <w:rStyle w:val="StyleUnderline"/>
          <w:highlight w:val="cyan"/>
        </w:rPr>
        <w:t>acquire</w:t>
      </w:r>
      <w:r w:rsidRPr="001C0BDF">
        <w:rPr>
          <w:rStyle w:val="StyleUnderline"/>
        </w:rPr>
        <w:t xml:space="preserve"> </w:t>
      </w:r>
      <w:r w:rsidRPr="003977DC">
        <w:rPr>
          <w:rStyle w:val="Emphasis"/>
          <w:highlight w:val="cyan"/>
        </w:rPr>
        <w:t>w</w:t>
      </w:r>
      <w:r w:rsidRPr="003977DC">
        <w:rPr>
          <w:rStyle w:val="StyleUnderline"/>
        </w:rPr>
        <w:t>eapons</w:t>
      </w:r>
      <w:r w:rsidRPr="001C0BDF">
        <w:rPr>
          <w:rStyle w:val="StyleUnderline"/>
        </w:rPr>
        <w:t xml:space="preserve"> of </w:t>
      </w:r>
      <w:r w:rsidRPr="003977DC">
        <w:rPr>
          <w:rStyle w:val="Emphasis"/>
          <w:highlight w:val="cyan"/>
        </w:rPr>
        <w:t>m</w:t>
      </w:r>
      <w:r w:rsidRPr="003977DC">
        <w:rPr>
          <w:rStyle w:val="StyleUnderline"/>
        </w:rPr>
        <w:t xml:space="preserve">ass </w:t>
      </w:r>
      <w:r w:rsidRPr="003977DC">
        <w:rPr>
          <w:rStyle w:val="Emphasis"/>
          <w:highlight w:val="cyan"/>
        </w:rPr>
        <w:t>d</w:t>
      </w:r>
      <w:r w:rsidRPr="003977DC">
        <w:rPr>
          <w:rStyle w:val="StyleUnderline"/>
        </w:rPr>
        <w:t>estruction</w:t>
      </w:r>
      <w:r w:rsidRPr="006112F3">
        <w:rPr>
          <w:sz w:val="14"/>
        </w:rPr>
        <w:t>. It is awkward, to say the least, for those advocating the rise of digital worlds to point to Stephenson’s work as a model.</w:t>
      </w:r>
    </w:p>
    <w:p w14:paraId="36999826" w14:textId="77777777" w:rsidR="009526F2" w:rsidRPr="006112F3" w:rsidRDefault="009526F2" w:rsidP="009526F2">
      <w:pPr>
        <w:rPr>
          <w:sz w:val="14"/>
        </w:rPr>
      </w:pPr>
      <w:r w:rsidRPr="006112F3">
        <w:rPr>
          <w:sz w:val="14"/>
        </w:rPr>
        <w:t>SI, on the other hand, argues that such a future is unavoidable. “</w:t>
      </w:r>
      <w:r w:rsidRPr="001C0BDF">
        <w:rPr>
          <w:rStyle w:val="StyleUnderline"/>
        </w:rPr>
        <w:t xml:space="preserve">As the </w:t>
      </w:r>
      <w:r w:rsidRPr="003977DC">
        <w:rPr>
          <w:rStyle w:val="Emphasis"/>
          <w:highlight w:val="cyan"/>
        </w:rPr>
        <w:t>cybereconomy</w:t>
      </w:r>
      <w:r w:rsidRPr="004D44BE">
        <w:rPr>
          <w:rStyle w:val="Emphasis"/>
        </w:rPr>
        <w:t xml:space="preserve"> becomes </w:t>
      </w:r>
      <w:r w:rsidRPr="003977DC">
        <w:rPr>
          <w:rStyle w:val="Emphasis"/>
          <w:highlight w:val="cyan"/>
        </w:rPr>
        <w:t>richer</w:t>
      </w:r>
      <w:r w:rsidRPr="006112F3">
        <w:rPr>
          <w:sz w:val="14"/>
        </w:rPr>
        <w:t>,” it says, “</w:t>
      </w:r>
      <w:r w:rsidRPr="001C0BDF">
        <w:rPr>
          <w:rStyle w:val="StyleUnderline"/>
        </w:rPr>
        <w:t xml:space="preserve">its </w:t>
      </w:r>
      <w:r w:rsidRPr="003977DC">
        <w:rPr>
          <w:rStyle w:val="Emphasis"/>
          <w:highlight w:val="cyan"/>
        </w:rPr>
        <w:t>participants</w:t>
      </w:r>
      <w:r w:rsidRPr="001C0BDF">
        <w:rPr>
          <w:rStyle w:val="StyleUnderline"/>
        </w:rPr>
        <w:t xml:space="preserve"> will seek and </w:t>
      </w:r>
      <w:r w:rsidRPr="003977DC">
        <w:rPr>
          <w:rStyle w:val="Emphasis"/>
          <w:highlight w:val="cyan"/>
        </w:rPr>
        <w:t>obtain exemptions</w:t>
      </w:r>
      <w:r w:rsidRPr="003977DC">
        <w:rPr>
          <w:rStyle w:val="StyleUnderline"/>
          <w:highlight w:val="cyan"/>
        </w:rPr>
        <w:t xml:space="preserve"> from</w:t>
      </w:r>
      <w:r w:rsidRPr="001C0BDF">
        <w:rPr>
          <w:rStyle w:val="StyleUnderline"/>
        </w:rPr>
        <w:t xml:space="preserve"> the anachronistic </w:t>
      </w:r>
      <w:r w:rsidRPr="003977DC">
        <w:rPr>
          <w:rStyle w:val="Emphasis"/>
          <w:highlight w:val="cyan"/>
        </w:rPr>
        <w:t>laws</w:t>
      </w:r>
      <w:r w:rsidRPr="001C0BDF">
        <w:rPr>
          <w:rStyle w:val="StyleUnderline"/>
        </w:rPr>
        <w:t xml:space="preserve"> of nation-states</w:t>
      </w:r>
      <w:r w:rsidRPr="006112F3">
        <w:rPr>
          <w:sz w:val="14"/>
        </w:rPr>
        <w:t>.” Its authors anticipated that most readers would find the vision of SI, which was published seven years after “Snow Crash,” unattractive and even repellent. But Thiel and other acolytes clearly find it invigorating and liberating—a natural extension of John Perry Barlow’s manifesto of the same period, “A Declaration of the Independence of Cyberspace.”</w:t>
      </w:r>
    </w:p>
    <w:p w14:paraId="3D6EBC14" w14:textId="77777777" w:rsidR="009526F2" w:rsidRPr="006112F3" w:rsidRDefault="009526F2" w:rsidP="009526F2">
      <w:pPr>
        <w:rPr>
          <w:sz w:val="14"/>
        </w:rPr>
      </w:pPr>
      <w:r w:rsidRPr="006112F3">
        <w:rPr>
          <w:sz w:val="14"/>
        </w:rPr>
        <w:t>While Thiel is always a bit of an enigma, his statement in the preface, “AI is communist…crypto is libertarian,” leaves little ambiguity. Even the work’s more thoughtful followers, such as entrepreneur and investor Erik Torenberg, see the book’s discussion of topics such as digital currency and remote work as an indication that it is a prophetic guide to investments.</w:t>
      </w:r>
    </w:p>
    <w:p w14:paraId="5C320FAC" w14:textId="77777777" w:rsidR="009526F2" w:rsidRPr="006112F3" w:rsidRDefault="009526F2" w:rsidP="009526F2">
      <w:pPr>
        <w:rPr>
          <w:sz w:val="14"/>
        </w:rPr>
      </w:pPr>
      <w:r w:rsidRPr="006112F3">
        <w:rPr>
          <w:sz w:val="14"/>
        </w:rPr>
        <w:t>Yet SI’s predictive skills and even basic accuracy don’t hold up. It is full of factual whoppers that any decent journalist would have fact-checked: the Peruvian “self-coup” of the 1990s did not lead to an economic miracle; Bill Clinton was not turning the U.S. government into a cocaine trafficking ring; it was not true that a third of U.S. adults lacked basic numeracy and literacy; nor was the Canadian government on the verge of bankruptcy.</w:t>
      </w:r>
    </w:p>
    <w:p w14:paraId="07903379" w14:textId="77777777" w:rsidR="009526F2" w:rsidRPr="006112F3" w:rsidRDefault="009526F2" w:rsidP="009526F2">
      <w:pPr>
        <w:rPr>
          <w:sz w:val="14"/>
        </w:rPr>
      </w:pPr>
      <w:r w:rsidRPr="006112F3">
        <w:rPr>
          <w:sz w:val="14"/>
        </w:rPr>
        <w:t>Many of its predictions are not even wrong because they are too vague to say anything clear about. But of the ones that do have teeth, most have failed to come true. The developing world has not been subject to a wave of right-wing coups, while the rich world has seen no successful separatist split-ups. Cryptocurrencies have not become a significant fraction of financial transactions in the world and are not, as the authors predict, linked cryptographically to physical commodities like gold. Rather than collapsing as Davidson and Rees-Mogg prophesied, income redistribution efforts by governments have held steady or slightly increased in past decades.</w:t>
      </w:r>
    </w:p>
    <w:p w14:paraId="42135158" w14:textId="77777777" w:rsidR="009526F2" w:rsidRPr="006112F3" w:rsidRDefault="009526F2" w:rsidP="009526F2">
      <w:pPr>
        <w:rPr>
          <w:sz w:val="14"/>
        </w:rPr>
      </w:pPr>
      <w:r w:rsidRPr="006112F3">
        <w:rPr>
          <w:sz w:val="14"/>
        </w:rPr>
        <w:t>And of the predictions that have come true, none was original to SI’s authors. The usual discussion gives them credit for predicting technologies such as digital currencies and mobile computing that were, in fact, widely discussed at the time, both in Stephenson’s writings and earlier in those of internet founders including J.C.R. Licklider. Even the anarcho-capitalist spin Davidson and Rees-Mogg put on these developments was standard issue in the Ayn Rand subculture of Silicon Valley at the time.</w:t>
      </w:r>
    </w:p>
    <w:p w14:paraId="7A247322" w14:textId="77777777" w:rsidR="009526F2" w:rsidRPr="006112F3" w:rsidRDefault="009526F2" w:rsidP="009526F2">
      <w:pPr>
        <w:rPr>
          <w:sz w:val="14"/>
        </w:rPr>
      </w:pPr>
      <w:r w:rsidRPr="006112F3">
        <w:rPr>
          <w:sz w:val="14"/>
        </w:rPr>
        <w:t>SI is part of a class of similar work that uses pseudoscientific forecasts as a ruse for political machinations. Loads of capital are wasted chasing its phantasms, such as seasteading. But the worst feature of this kind of writing is the way it convinces so many to put aside their moral and practical judgments in a mad dash to become part of “the future.” Similar rhetoric was core to the appeal of “Das Kapital” and “Mein Kampf.”</w:t>
      </w:r>
    </w:p>
    <w:p w14:paraId="6361DB35" w14:textId="77777777" w:rsidR="009526F2" w:rsidRPr="006112F3" w:rsidRDefault="009526F2" w:rsidP="009526F2">
      <w:pPr>
        <w:rPr>
          <w:sz w:val="14"/>
        </w:rPr>
      </w:pPr>
      <w:r w:rsidRPr="006112F3">
        <w:rPr>
          <w:sz w:val="14"/>
        </w:rPr>
        <w:t>There is growing evidence that SI is inspiring precisely the sort of Machiavellian behavior those books did. It reserves its greatest contempt for populist leaders who call for returns to national “greatness,” which it sees as the rigor mortis of national democracies. Rather than oppose these bombastic nationalists, SI tells aspiring sovereign individuals to ally with them, the better to accelerate the collapse of the world populists claim to be restoring.</w:t>
      </w:r>
    </w:p>
    <w:p w14:paraId="3C2363D6" w14:textId="77777777" w:rsidR="009526F2" w:rsidRPr="006112F3" w:rsidRDefault="009526F2" w:rsidP="009526F2">
      <w:pPr>
        <w:rPr>
          <w:sz w:val="14"/>
        </w:rPr>
      </w:pPr>
      <w:r w:rsidRPr="006112F3">
        <w:rPr>
          <w:sz w:val="14"/>
        </w:rPr>
        <w:t xml:space="preserve">Like a good soldier, </w:t>
      </w:r>
      <w:r w:rsidRPr="003977DC">
        <w:rPr>
          <w:rStyle w:val="Emphasis"/>
          <w:highlight w:val="cyan"/>
        </w:rPr>
        <w:t>Thiel</w:t>
      </w:r>
      <w:r w:rsidRPr="006112F3">
        <w:rPr>
          <w:sz w:val="14"/>
        </w:rPr>
        <w:t xml:space="preserve"> </w:t>
      </w:r>
      <w:r w:rsidRPr="006112F3">
        <w:rPr>
          <w:rStyle w:val="StyleUnderline"/>
        </w:rPr>
        <w:t>is</w:t>
      </w:r>
      <w:r w:rsidRPr="006112F3">
        <w:rPr>
          <w:sz w:val="14"/>
        </w:rPr>
        <w:t xml:space="preserve"> stepping down from the board of Meta Platforms—</w:t>
      </w:r>
      <w:r w:rsidRPr="006112F3">
        <w:rPr>
          <w:rStyle w:val="StyleUnderline"/>
        </w:rPr>
        <w:t xml:space="preserve">a </w:t>
      </w:r>
      <w:r w:rsidRPr="003977DC">
        <w:rPr>
          <w:rStyle w:val="Emphasis"/>
          <w:highlight w:val="cyan"/>
        </w:rPr>
        <w:t>leading villain</w:t>
      </w:r>
      <w:r w:rsidRPr="006112F3">
        <w:rPr>
          <w:sz w:val="14"/>
        </w:rPr>
        <w:t xml:space="preserve"> in the eyes of Web3 enthusiasts that has nevertheless helped </w:t>
      </w:r>
      <w:r w:rsidRPr="003977DC">
        <w:rPr>
          <w:rStyle w:val="Emphasis"/>
          <w:highlight w:val="cyan"/>
        </w:rPr>
        <w:t>accelerate corrosion</w:t>
      </w:r>
      <w:r w:rsidRPr="003977DC">
        <w:rPr>
          <w:sz w:val="14"/>
          <w:highlight w:val="cyan"/>
        </w:rPr>
        <w:t xml:space="preserve"> </w:t>
      </w:r>
      <w:r w:rsidRPr="003977DC">
        <w:rPr>
          <w:rStyle w:val="StyleUnderline"/>
        </w:rPr>
        <w:t>of</w:t>
      </w:r>
      <w:r w:rsidRPr="006112F3">
        <w:rPr>
          <w:rStyle w:val="StyleUnderline"/>
        </w:rPr>
        <w:t xml:space="preserve"> the </w:t>
      </w:r>
      <w:r w:rsidRPr="003977DC">
        <w:rPr>
          <w:rStyle w:val="Emphasis"/>
        </w:rPr>
        <w:t>social fabric</w:t>
      </w:r>
      <w:r w:rsidRPr="006112F3">
        <w:rPr>
          <w:rStyle w:val="StyleUnderline"/>
        </w:rPr>
        <w:t xml:space="preserve"> of liberal democracies</w:t>
      </w:r>
      <w:r w:rsidRPr="006112F3">
        <w:rPr>
          <w:sz w:val="14"/>
        </w:rPr>
        <w:t xml:space="preserve">. Thiel will </w:t>
      </w:r>
      <w:r w:rsidRPr="006112F3">
        <w:rPr>
          <w:rStyle w:val="StyleUnderline"/>
        </w:rPr>
        <w:t xml:space="preserve">focus on </w:t>
      </w:r>
      <w:r w:rsidRPr="003977DC">
        <w:rPr>
          <w:rStyle w:val="StyleUnderline"/>
          <w:highlight w:val="cyan"/>
        </w:rPr>
        <w:t>electing</w:t>
      </w:r>
      <w:r w:rsidRPr="006112F3">
        <w:rPr>
          <w:sz w:val="14"/>
        </w:rPr>
        <w:t xml:space="preserve"> candidates in the SI mold, including several direct </w:t>
      </w:r>
      <w:r w:rsidRPr="007F5D22">
        <w:rPr>
          <w:rStyle w:val="StyleUnderline"/>
          <w:highlight w:val="cyan"/>
        </w:rPr>
        <w:t>disciples</w:t>
      </w:r>
      <w:r w:rsidRPr="006112F3">
        <w:rPr>
          <w:rStyle w:val="StyleUnderline"/>
        </w:rPr>
        <w:t xml:space="preserve"> who are running for the Senate</w:t>
      </w:r>
      <w:r w:rsidRPr="006112F3">
        <w:rPr>
          <w:sz w:val="14"/>
        </w:rPr>
        <w:t xml:space="preserve">. Those disciples have been among the </w:t>
      </w:r>
      <w:r w:rsidRPr="007F5D22">
        <w:rPr>
          <w:rStyle w:val="Emphasis"/>
          <w:highlight w:val="cyan"/>
        </w:rPr>
        <w:t>leading</w:t>
      </w:r>
      <w:r w:rsidRPr="006112F3">
        <w:rPr>
          <w:rStyle w:val="StyleUnderline"/>
        </w:rPr>
        <w:t xml:space="preserve"> American </w:t>
      </w:r>
      <w:r w:rsidRPr="007F5D22">
        <w:rPr>
          <w:rStyle w:val="Emphasis"/>
          <w:highlight w:val="cyan"/>
        </w:rPr>
        <w:t>voices</w:t>
      </w:r>
      <w:r w:rsidRPr="006112F3">
        <w:rPr>
          <w:rStyle w:val="Emphasis"/>
        </w:rPr>
        <w:t xml:space="preserve"> </w:t>
      </w:r>
      <w:r w:rsidRPr="007F5D22">
        <w:rPr>
          <w:rStyle w:val="Emphasis"/>
          <w:highlight w:val="cyan"/>
        </w:rPr>
        <w:t>attacking</w:t>
      </w:r>
      <w:r w:rsidRPr="007F5D22">
        <w:rPr>
          <w:rStyle w:val="StyleUnderline"/>
        </w:rPr>
        <w:t xml:space="preserve"> </w:t>
      </w:r>
      <w:r w:rsidRPr="007F5D22">
        <w:rPr>
          <w:sz w:val="16"/>
        </w:rPr>
        <w:t xml:space="preserve">U.S. sanctions on </w:t>
      </w:r>
      <w:r w:rsidRPr="007F5D22">
        <w:rPr>
          <w:rStyle w:val="Emphasis"/>
          <w:highlight w:val="cyan"/>
        </w:rPr>
        <w:t>Ukraine</w:t>
      </w:r>
      <w:r w:rsidRPr="006112F3">
        <w:rPr>
          <w:sz w:val="14"/>
        </w:rPr>
        <w:t xml:space="preserve"> </w:t>
      </w:r>
      <w:r w:rsidRPr="006112F3">
        <w:rPr>
          <w:rStyle w:val="StyleUnderline"/>
        </w:rPr>
        <w:t xml:space="preserve">and attempting to </w:t>
      </w:r>
      <w:r w:rsidRPr="007F5D22">
        <w:rPr>
          <w:rStyle w:val="Emphasis"/>
          <w:highlight w:val="cyan"/>
        </w:rPr>
        <w:t>deflect attention</w:t>
      </w:r>
      <w:r w:rsidRPr="007F5D22">
        <w:rPr>
          <w:rStyle w:val="StyleUnderline"/>
          <w:highlight w:val="cyan"/>
        </w:rPr>
        <w:t xml:space="preserve"> to </w:t>
      </w:r>
      <w:r w:rsidRPr="007F5D22">
        <w:rPr>
          <w:rStyle w:val="Emphasis"/>
          <w:highlight w:val="cyan"/>
        </w:rPr>
        <w:t>xenophobia</w:t>
      </w:r>
      <w:r w:rsidRPr="006112F3">
        <w:rPr>
          <w:rStyle w:val="StyleUnderline"/>
        </w:rPr>
        <w:t xml:space="preserve"> at home</w:t>
      </w:r>
      <w:r w:rsidRPr="006112F3">
        <w:rPr>
          <w:sz w:val="14"/>
        </w:rPr>
        <w:t xml:space="preserve">. </w:t>
      </w:r>
      <w:r w:rsidRPr="007F5D22">
        <w:rPr>
          <w:rStyle w:val="Emphasis"/>
          <w:highlight w:val="cyan"/>
        </w:rPr>
        <w:t>Austria’s</w:t>
      </w:r>
      <w:r w:rsidRPr="006112F3">
        <w:rPr>
          <w:sz w:val="14"/>
        </w:rPr>
        <w:t xml:space="preserve"> </w:t>
      </w:r>
      <w:r w:rsidRPr="006112F3">
        <w:rPr>
          <w:rStyle w:val="StyleUnderline"/>
        </w:rPr>
        <w:t xml:space="preserve">former populist </w:t>
      </w:r>
      <w:r w:rsidRPr="007F5D22">
        <w:rPr>
          <w:rStyle w:val="Emphasis"/>
          <w:highlight w:val="cyan"/>
        </w:rPr>
        <w:t>prime minister</w:t>
      </w:r>
      <w:r w:rsidRPr="006112F3">
        <w:rPr>
          <w:sz w:val="14"/>
        </w:rPr>
        <w:t xml:space="preserve">, Sebastian Kurz, a </w:t>
      </w:r>
      <w:r w:rsidRPr="006112F3">
        <w:rPr>
          <w:rStyle w:val="StyleUnderline"/>
        </w:rPr>
        <w:t xml:space="preserve">longtime Putin ally in Europe, is now </w:t>
      </w:r>
      <w:r w:rsidRPr="007F5D22">
        <w:rPr>
          <w:rStyle w:val="Emphasis"/>
          <w:highlight w:val="cyan"/>
        </w:rPr>
        <w:t>running</w:t>
      </w:r>
      <w:r w:rsidRPr="007F5D22">
        <w:rPr>
          <w:rStyle w:val="StyleUnderline"/>
          <w:highlight w:val="cyan"/>
        </w:rPr>
        <w:t xml:space="preserve"> global </w:t>
      </w:r>
      <w:r w:rsidRPr="007F5D22">
        <w:rPr>
          <w:rStyle w:val="Emphasis"/>
          <w:highlight w:val="cyan"/>
        </w:rPr>
        <w:t>strategy</w:t>
      </w:r>
      <w:r w:rsidRPr="006112F3">
        <w:rPr>
          <w:rStyle w:val="StyleUnderline"/>
        </w:rPr>
        <w:t xml:space="preserve"> for </w:t>
      </w:r>
      <w:r w:rsidRPr="006112F3">
        <w:rPr>
          <w:rStyle w:val="Emphasis"/>
        </w:rPr>
        <w:t xml:space="preserve">Thiel’s </w:t>
      </w:r>
      <w:r w:rsidRPr="007F5D22">
        <w:rPr>
          <w:rStyle w:val="Emphasis"/>
          <w:highlight w:val="cyan"/>
        </w:rPr>
        <w:t>hedge fund</w:t>
      </w:r>
      <w:r w:rsidRPr="006112F3">
        <w:rPr>
          <w:rStyle w:val="StyleUnderline"/>
        </w:rPr>
        <w:t>.</w:t>
      </w:r>
      <w:r w:rsidRPr="006112F3">
        <w:rPr>
          <w:sz w:val="14"/>
        </w:rPr>
        <w:t xml:space="preserve"> Palantir, founded by Thiel, purports to support the power of the nation-states that SI looks forward to seeing founder, an apparent paradox that finds its natural resolution in the accelerationism SI promotes. If </w:t>
      </w:r>
      <w:r w:rsidRPr="007F5D22">
        <w:rPr>
          <w:rStyle w:val="Emphasis"/>
          <w:highlight w:val="cyan"/>
        </w:rPr>
        <w:t>state surveillance</w:t>
      </w:r>
      <w:r w:rsidRPr="007F5D22">
        <w:rPr>
          <w:rStyle w:val="StyleUnderline"/>
          <w:highlight w:val="cyan"/>
        </w:rPr>
        <w:t xml:space="preserve"> causes backlash</w:t>
      </w:r>
      <w:r w:rsidRPr="006112F3">
        <w:rPr>
          <w:sz w:val="14"/>
        </w:rPr>
        <w:t xml:space="preserve"> that further frays the social compact, that will </w:t>
      </w:r>
      <w:r w:rsidRPr="006112F3">
        <w:rPr>
          <w:rStyle w:val="StyleUnderline"/>
        </w:rPr>
        <w:t>hasten</w:t>
      </w:r>
      <w:r w:rsidRPr="006112F3">
        <w:rPr>
          <w:sz w:val="14"/>
        </w:rPr>
        <w:t xml:space="preserve"> the </w:t>
      </w:r>
      <w:r w:rsidRPr="006112F3">
        <w:rPr>
          <w:rStyle w:val="Emphasis"/>
        </w:rPr>
        <w:t>societal collapse</w:t>
      </w:r>
      <w:r w:rsidRPr="006112F3">
        <w:rPr>
          <w:sz w:val="14"/>
        </w:rPr>
        <w:t xml:space="preserve"> sovereign individuals look forward to.</w:t>
      </w:r>
    </w:p>
    <w:p w14:paraId="34B9CB94" w14:textId="77777777" w:rsidR="009526F2" w:rsidRPr="006112F3" w:rsidRDefault="009526F2" w:rsidP="009526F2">
      <w:pPr>
        <w:rPr>
          <w:sz w:val="14"/>
        </w:rPr>
      </w:pPr>
      <w:r w:rsidRPr="006112F3">
        <w:rPr>
          <w:sz w:val="14"/>
        </w:rPr>
        <w:t>Thiel is not alone in undertaking this mission. Jacob Rees-Mogg, son of one of SI’s authors, for instance, was a leading Brexiteer. But anyone who allies politically with this crowd or is influenced by its investment strategies should arm themselves with a clear sense of the political project at hand. There’s nothing inevitable about the SI future; its path to success lies precisely through hoodwinking us into believing it is.</w:t>
      </w:r>
    </w:p>
    <w:p w14:paraId="56C3C781" w14:textId="77777777" w:rsidR="009526F2" w:rsidRPr="006112F3" w:rsidRDefault="009526F2" w:rsidP="009526F2">
      <w:pPr>
        <w:rPr>
          <w:sz w:val="14"/>
        </w:rPr>
      </w:pPr>
      <w:r w:rsidRPr="007F5D22">
        <w:rPr>
          <w:rStyle w:val="StyleUnderline"/>
          <w:highlight w:val="cyan"/>
        </w:rPr>
        <w:t>Web3</w:t>
      </w:r>
      <w:r w:rsidRPr="007F5D22">
        <w:rPr>
          <w:sz w:val="16"/>
        </w:rPr>
        <w:t xml:space="preserve"> could soften the hardest edges of capitalism by enabling</w:t>
      </w:r>
      <w:r w:rsidRPr="007F5D22">
        <w:rPr>
          <w:rStyle w:val="StyleUnderline"/>
          <w:sz w:val="16"/>
        </w:rPr>
        <w:t xml:space="preserve"> </w:t>
      </w:r>
      <w:r w:rsidRPr="007F5D22">
        <w:rPr>
          <w:rStyle w:val="StyleUnderline"/>
        </w:rPr>
        <w:t>new</w:t>
      </w:r>
      <w:r w:rsidRPr="006112F3">
        <w:rPr>
          <w:rStyle w:val="StyleUnderline"/>
        </w:rPr>
        <w:t xml:space="preserve"> forms of </w:t>
      </w:r>
      <w:r w:rsidRPr="007F5D22">
        <w:rPr>
          <w:rStyle w:val="Emphasis"/>
          <w:highlight w:val="cyan"/>
        </w:rPr>
        <w:t>collective bargaining</w:t>
      </w:r>
      <w:r w:rsidRPr="006112F3">
        <w:rPr>
          <w:sz w:val="14"/>
        </w:rPr>
        <w:t xml:space="preserve">, </w:t>
      </w:r>
      <w:r w:rsidRPr="006112F3">
        <w:rPr>
          <w:rStyle w:val="StyleUnderline"/>
        </w:rPr>
        <w:t xml:space="preserve">providing </w:t>
      </w:r>
      <w:r w:rsidRPr="006112F3">
        <w:rPr>
          <w:rStyle w:val="Emphasis"/>
        </w:rPr>
        <w:t xml:space="preserve">new </w:t>
      </w:r>
      <w:r w:rsidRPr="007F5D22">
        <w:rPr>
          <w:rStyle w:val="Emphasis"/>
          <w:highlight w:val="cyan"/>
        </w:rPr>
        <w:t>vehicles</w:t>
      </w:r>
      <w:r w:rsidRPr="006112F3">
        <w:rPr>
          <w:rStyle w:val="StyleUnderline"/>
        </w:rPr>
        <w:t xml:space="preserve"> for </w:t>
      </w:r>
      <w:r w:rsidRPr="007F5D22">
        <w:rPr>
          <w:rStyle w:val="StyleUnderline"/>
          <w:highlight w:val="cyan"/>
        </w:rPr>
        <w:t xml:space="preserve">supporting </w:t>
      </w:r>
      <w:r w:rsidRPr="007F5D22">
        <w:rPr>
          <w:rStyle w:val="Emphasis"/>
          <w:highlight w:val="cyan"/>
        </w:rPr>
        <w:t>public goods</w:t>
      </w:r>
      <w:r w:rsidRPr="006112F3">
        <w:rPr>
          <w:sz w:val="14"/>
        </w:rPr>
        <w:t xml:space="preserve"> </w:t>
      </w:r>
      <w:r w:rsidRPr="006112F3">
        <w:rPr>
          <w:rStyle w:val="StyleUnderline"/>
        </w:rPr>
        <w:t xml:space="preserve">and helping content creators earn a living. </w:t>
      </w:r>
      <w:r w:rsidRPr="007F5D22">
        <w:rPr>
          <w:rStyle w:val="StyleUnderline"/>
          <w:highlight w:val="cyan"/>
        </w:rPr>
        <w:t>Or</w:t>
      </w:r>
      <w:r w:rsidRPr="006112F3">
        <w:rPr>
          <w:rStyle w:val="StyleUnderline"/>
        </w:rPr>
        <w:t xml:space="preserve"> it could </w:t>
      </w:r>
      <w:r w:rsidRPr="006112F3">
        <w:rPr>
          <w:rStyle w:val="Emphasis"/>
        </w:rPr>
        <w:t xml:space="preserve">empower </w:t>
      </w:r>
      <w:r w:rsidRPr="007F5D22">
        <w:rPr>
          <w:rStyle w:val="Emphasis"/>
          <w:highlight w:val="cyan"/>
        </w:rPr>
        <w:t>criminals</w:t>
      </w:r>
      <w:r w:rsidRPr="006112F3">
        <w:rPr>
          <w:sz w:val="14"/>
        </w:rPr>
        <w:t xml:space="preserve">, Russian </w:t>
      </w:r>
      <w:r w:rsidRPr="007F5D22">
        <w:rPr>
          <w:rStyle w:val="Emphasis"/>
          <w:highlight w:val="cyan"/>
        </w:rPr>
        <w:t>sanctions busters</w:t>
      </w:r>
      <w:r w:rsidRPr="006112F3">
        <w:rPr>
          <w:sz w:val="14"/>
        </w:rPr>
        <w:t xml:space="preserve"> </w:t>
      </w:r>
      <w:r w:rsidRPr="006112F3">
        <w:rPr>
          <w:rStyle w:val="StyleUnderline"/>
        </w:rPr>
        <w:t>and</w:t>
      </w:r>
      <w:r w:rsidRPr="006112F3">
        <w:rPr>
          <w:sz w:val="14"/>
        </w:rPr>
        <w:t xml:space="preserve"> </w:t>
      </w:r>
      <w:r w:rsidRPr="007F5D22">
        <w:rPr>
          <w:rStyle w:val="Emphasis"/>
          <w:highlight w:val="cyan"/>
        </w:rPr>
        <w:t>tax cheats</w:t>
      </w:r>
      <w:r w:rsidRPr="006112F3">
        <w:rPr>
          <w:sz w:val="14"/>
        </w:rPr>
        <w:t xml:space="preserve"> </w:t>
      </w:r>
      <w:r w:rsidRPr="006112F3">
        <w:rPr>
          <w:rStyle w:val="StyleUnderline"/>
        </w:rPr>
        <w:t xml:space="preserve">to </w:t>
      </w:r>
      <w:r w:rsidRPr="007F5D22">
        <w:rPr>
          <w:rStyle w:val="StyleUnderline"/>
          <w:highlight w:val="cyan"/>
        </w:rPr>
        <w:t>evade reasonable</w:t>
      </w:r>
      <w:r w:rsidRPr="006112F3">
        <w:rPr>
          <w:rStyle w:val="StyleUnderline"/>
        </w:rPr>
        <w:t xml:space="preserve"> social </w:t>
      </w:r>
      <w:r w:rsidRPr="007F5D22">
        <w:rPr>
          <w:rStyle w:val="StyleUnderline"/>
          <w:highlight w:val="cyan"/>
        </w:rPr>
        <w:t>controls</w:t>
      </w:r>
      <w:r w:rsidRPr="006112F3">
        <w:rPr>
          <w:rStyle w:val="StyleUnderline"/>
        </w:rPr>
        <w:t xml:space="preserve"> as they </w:t>
      </w:r>
      <w:r w:rsidRPr="006112F3">
        <w:rPr>
          <w:rStyle w:val="Emphasis"/>
        </w:rPr>
        <w:t>pursue</w:t>
      </w:r>
      <w:r w:rsidRPr="006112F3">
        <w:rPr>
          <w:rStyle w:val="StyleUnderline"/>
        </w:rPr>
        <w:t xml:space="preserve"> increasingly </w:t>
      </w:r>
      <w:r w:rsidRPr="006112F3">
        <w:rPr>
          <w:rStyle w:val="Emphasis"/>
        </w:rPr>
        <w:t>dangerous weapons</w:t>
      </w:r>
      <w:r w:rsidRPr="006112F3">
        <w:rPr>
          <w:sz w:val="14"/>
        </w:rPr>
        <w:t xml:space="preserve"> </w:t>
      </w:r>
      <w:r w:rsidRPr="006112F3">
        <w:rPr>
          <w:rStyle w:val="StyleUnderline"/>
        </w:rPr>
        <w:t xml:space="preserve">while </w:t>
      </w:r>
      <w:r w:rsidRPr="006112F3">
        <w:rPr>
          <w:rStyle w:val="Emphasis"/>
        </w:rPr>
        <w:t>concentrating wealth</w:t>
      </w:r>
      <w:r w:rsidRPr="006112F3">
        <w:rPr>
          <w:rStyle w:val="StyleUnderline"/>
        </w:rPr>
        <w:t xml:space="preserve"> in the hands of </w:t>
      </w:r>
      <w:r w:rsidRPr="006112F3">
        <w:rPr>
          <w:rStyle w:val="Emphasis"/>
        </w:rPr>
        <w:t>speculators</w:t>
      </w:r>
      <w:r w:rsidRPr="006112F3">
        <w:rPr>
          <w:sz w:val="14"/>
        </w:rPr>
        <w:t xml:space="preserve">. The </w:t>
      </w:r>
      <w:r w:rsidRPr="007F5D22">
        <w:rPr>
          <w:rStyle w:val="Emphasis"/>
          <w:highlight w:val="cyan"/>
        </w:rPr>
        <w:t>metaverse</w:t>
      </w:r>
      <w:r w:rsidRPr="006112F3">
        <w:rPr>
          <w:rStyle w:val="StyleUnderline"/>
        </w:rPr>
        <w:t xml:space="preserve"> could </w:t>
      </w:r>
      <w:r w:rsidRPr="007F5D22">
        <w:rPr>
          <w:rStyle w:val="StyleUnderline"/>
          <w:highlight w:val="cyan"/>
        </w:rPr>
        <w:t xml:space="preserve">host </w:t>
      </w:r>
      <w:r w:rsidRPr="007F5D22">
        <w:rPr>
          <w:rStyle w:val="Emphasis"/>
          <w:highlight w:val="cyan"/>
        </w:rPr>
        <w:t>empathetic</w:t>
      </w:r>
      <w:r w:rsidRPr="007F5D22">
        <w:rPr>
          <w:rStyle w:val="StyleUnderline"/>
          <w:highlight w:val="cyan"/>
        </w:rPr>
        <w:t xml:space="preserve"> communication</w:t>
      </w:r>
      <w:r w:rsidRPr="007F5D22">
        <w:rPr>
          <w:sz w:val="14"/>
          <w:highlight w:val="cyan"/>
        </w:rPr>
        <w:t xml:space="preserve"> </w:t>
      </w:r>
      <w:r w:rsidRPr="007F5D22">
        <w:rPr>
          <w:rStyle w:val="Emphasis"/>
          <w:highlight w:val="cyan"/>
        </w:rPr>
        <w:t>channels</w:t>
      </w:r>
      <w:r w:rsidRPr="006112F3">
        <w:rPr>
          <w:sz w:val="14"/>
        </w:rPr>
        <w:t xml:space="preserve"> </w:t>
      </w:r>
      <w:r w:rsidRPr="006112F3">
        <w:rPr>
          <w:rStyle w:val="StyleUnderline"/>
        </w:rPr>
        <w:t xml:space="preserve">that </w:t>
      </w:r>
      <w:r w:rsidRPr="007F5D22">
        <w:rPr>
          <w:rStyle w:val="Emphasis"/>
          <w:highlight w:val="cyan"/>
        </w:rPr>
        <w:t>bridge</w:t>
      </w:r>
      <w:r w:rsidRPr="006112F3">
        <w:rPr>
          <w:rStyle w:val="StyleUnderline"/>
        </w:rPr>
        <w:t xml:space="preserve"> practical </w:t>
      </w:r>
      <w:r w:rsidRPr="007F5D22">
        <w:rPr>
          <w:rStyle w:val="Emphasis"/>
          <w:highlight w:val="cyan"/>
        </w:rPr>
        <w:t>divides</w:t>
      </w:r>
      <w:r w:rsidRPr="006112F3">
        <w:rPr>
          <w:sz w:val="14"/>
        </w:rPr>
        <w:t xml:space="preserve"> </w:t>
      </w:r>
      <w:r w:rsidRPr="006112F3">
        <w:rPr>
          <w:rStyle w:val="StyleUnderline"/>
        </w:rPr>
        <w:t xml:space="preserve">in the physical world while </w:t>
      </w:r>
      <w:r w:rsidRPr="007F5D22">
        <w:rPr>
          <w:rStyle w:val="Emphasis"/>
          <w:highlight w:val="cyan"/>
        </w:rPr>
        <w:t>empowering</w:t>
      </w:r>
      <w:r w:rsidRPr="006112F3">
        <w:rPr>
          <w:rStyle w:val="StyleUnderline"/>
        </w:rPr>
        <w:t xml:space="preserve"> historically </w:t>
      </w:r>
      <w:r w:rsidRPr="007F5D22">
        <w:rPr>
          <w:rStyle w:val="Emphasis"/>
          <w:highlight w:val="cyan"/>
        </w:rPr>
        <w:t>marginalized groups</w:t>
      </w:r>
      <w:r w:rsidRPr="007F5D22">
        <w:rPr>
          <w:rStyle w:val="StyleUnderline"/>
          <w:highlight w:val="cyan"/>
        </w:rPr>
        <w:t>. Or</w:t>
      </w:r>
      <w:r w:rsidRPr="006112F3">
        <w:rPr>
          <w:rStyle w:val="StyleUnderline"/>
        </w:rPr>
        <w:t xml:space="preserve"> it could </w:t>
      </w:r>
      <w:r w:rsidRPr="006112F3">
        <w:rPr>
          <w:rStyle w:val="Emphasis"/>
        </w:rPr>
        <w:t>further entrench</w:t>
      </w:r>
      <w:r w:rsidRPr="006112F3">
        <w:rPr>
          <w:rStyle w:val="StyleUnderline"/>
        </w:rPr>
        <w:t xml:space="preserve"> and </w:t>
      </w:r>
      <w:r w:rsidRPr="007F5D22">
        <w:rPr>
          <w:rStyle w:val="StyleUnderline"/>
          <w:highlight w:val="cyan"/>
        </w:rPr>
        <w:t>divide</w:t>
      </w:r>
      <w:r w:rsidRPr="006112F3">
        <w:rPr>
          <w:rStyle w:val="StyleUnderline"/>
        </w:rPr>
        <w:t xml:space="preserve"> us into increasingly homogeneous and </w:t>
      </w:r>
      <w:r w:rsidRPr="007F5D22">
        <w:rPr>
          <w:rStyle w:val="Emphasis"/>
          <w:highlight w:val="cyan"/>
        </w:rPr>
        <w:t>separated communities</w:t>
      </w:r>
      <w:r w:rsidRPr="006112F3">
        <w:rPr>
          <w:sz w:val="14"/>
        </w:rPr>
        <w:t>, as predicted and advocated by SI acolytes like Srinivasan who see such polarization as a trigger for the “exit” of Silicon Valley technology elites to seasteads and the like—a path we fear Meta is taking.</w:t>
      </w:r>
    </w:p>
    <w:p w14:paraId="2FC9786E" w14:textId="77777777" w:rsidR="009526F2" w:rsidRDefault="009526F2" w:rsidP="009526F2">
      <w:pPr>
        <w:rPr>
          <w:sz w:val="14"/>
        </w:rPr>
      </w:pPr>
      <w:r w:rsidRPr="006112F3">
        <w:rPr>
          <w:sz w:val="14"/>
        </w:rPr>
        <w:t>Those interested in the closest thing we know of to a true technology prophet should read the work of Norbert Wiener, who coined the term “cyber” in the first place. He anticipated most of the technologies we have seen emerge since the 1950s far more accurately than any of the folks highlighted above. In 1947, he reminded technologists of the weight of the power they hold in their hands, writing, “</w:t>
      </w:r>
      <w:r w:rsidRPr="007F5D22">
        <w:rPr>
          <w:rStyle w:val="Emphasis"/>
          <w:sz w:val="30"/>
          <w:szCs w:val="30"/>
          <w:highlight w:val="cyan"/>
        </w:rPr>
        <w:t>The hour is very late, and the choice of good and evil knocks at our door</w:t>
      </w:r>
      <w:r w:rsidRPr="006112F3">
        <w:rPr>
          <w:sz w:val="14"/>
        </w:rPr>
        <w:t>.”</w:t>
      </w:r>
    </w:p>
    <w:p w14:paraId="5F1DE242" w14:textId="77777777" w:rsidR="009526F2" w:rsidRPr="007B2151" w:rsidRDefault="009526F2" w:rsidP="009526F2">
      <w:pPr>
        <w:pStyle w:val="Heading4"/>
        <w:rPr>
          <w:b w:val="0"/>
          <w:bCs/>
        </w:rPr>
      </w:pPr>
      <w:r>
        <w:t xml:space="preserve">Social disruptions </w:t>
      </w:r>
      <w:r w:rsidRPr="007B2151">
        <w:rPr>
          <w:u w:val="single"/>
        </w:rPr>
        <w:t>accumulate</w:t>
      </w:r>
      <w:r>
        <w:t xml:space="preserve"> and cascade </w:t>
      </w:r>
      <w:r w:rsidRPr="007B2151">
        <w:rPr>
          <w:u w:val="single"/>
        </w:rPr>
        <w:t>unpredictably</w:t>
      </w:r>
      <w:r>
        <w:t xml:space="preserve"> creating </w:t>
      </w:r>
      <w:r w:rsidRPr="007B2151">
        <w:rPr>
          <w:u w:val="single"/>
        </w:rPr>
        <w:t>crises</w:t>
      </w:r>
      <w:r>
        <w:t xml:space="preserve"> everywhere and </w:t>
      </w:r>
      <w:r w:rsidRPr="007B2151">
        <w:rPr>
          <w:u w:val="single"/>
        </w:rPr>
        <w:t>polluting</w:t>
      </w:r>
      <w:r>
        <w:t xml:space="preserve"> collective response.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187DF710" w14:textId="77777777" w:rsidR="009526F2" w:rsidRDefault="009526F2" w:rsidP="009526F2">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337BE8AB" w14:textId="77777777" w:rsidR="009526F2" w:rsidRPr="000B21CB" w:rsidRDefault="009526F2" w:rsidP="009526F2">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systems.1 Central to this debate is a concern about the mechanisms by which AI could cause existential catastrophes. In direct response to this concern, this paper explores: What are the distinct types of pathway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3399C961" w14:textId="77777777" w:rsidR="009526F2" w:rsidRPr="000B21CB" w:rsidRDefault="009526F2" w:rsidP="009526F2">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r w:rsidRPr="00162C8D">
        <w:rPr>
          <w:rStyle w:val="StyleUnderline"/>
        </w:rPr>
        <w:t>civilizational</w:t>
      </w:r>
      <w:r w:rsidRPr="000B21CB">
        <w:rPr>
          <w:sz w:val="8"/>
        </w:rPr>
        <w:t xml:space="preserve"> </w:t>
      </w:r>
      <w:r w:rsidRPr="000B21CB">
        <w:rPr>
          <w:rStyle w:val="Emphasis"/>
          <w:highlight w:val="cyan"/>
        </w:rPr>
        <w:t>collapse</w:t>
      </w:r>
      <w:r w:rsidRPr="000B21CB">
        <w:rPr>
          <w:sz w:val="8"/>
        </w:rPr>
        <w:t xml:space="preserve">. </w:t>
      </w:r>
    </w:p>
    <w:p w14:paraId="2DCF5F3D" w14:textId="77777777" w:rsidR="009526F2" w:rsidRPr="008007D1" w:rsidRDefault="009526F2" w:rsidP="009526F2">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x-risk, and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07856834" w14:textId="77777777" w:rsidR="009526F2" w:rsidRPr="008007D1" w:rsidRDefault="009526F2" w:rsidP="009526F2">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23FB397B" w14:textId="77777777" w:rsidR="009526F2" w:rsidRPr="008007D1" w:rsidRDefault="009526F2" w:rsidP="009526F2">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77D8EC10" w14:textId="77777777" w:rsidR="009526F2" w:rsidRPr="008007D1" w:rsidRDefault="009526F2" w:rsidP="009526F2">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57E50D7C" w14:textId="77777777" w:rsidR="009526F2" w:rsidRPr="008007D1" w:rsidRDefault="009526F2" w:rsidP="009526F2">
      <w:pPr>
        <w:rPr>
          <w:sz w:val="8"/>
          <w:szCs w:val="8"/>
        </w:rPr>
      </w:pPr>
      <w:r w:rsidRPr="008007D1">
        <w:rPr>
          <w:sz w:val="8"/>
          <w:szCs w:val="8"/>
        </w:rPr>
        <w:t>More concretely, risk has been analyzed through at least four distinct, though not mutually exclusive, interpretations.</w:t>
      </w:r>
    </w:p>
    <w:p w14:paraId="094328A4" w14:textId="77777777" w:rsidR="009526F2" w:rsidRPr="008007D1" w:rsidRDefault="009526F2" w:rsidP="009526F2">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707ABFD7" w14:textId="77777777" w:rsidR="009526F2" w:rsidRPr="008007D1" w:rsidRDefault="009526F2" w:rsidP="009526F2">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w:t>
      </w:r>
    </w:p>
    <w:p w14:paraId="301E9803" w14:textId="77777777" w:rsidR="009526F2" w:rsidRPr="008007D1" w:rsidRDefault="009526F2" w:rsidP="009526F2">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20BA7D23" w14:textId="77777777" w:rsidR="009526F2" w:rsidRPr="008007D1" w:rsidRDefault="009526F2" w:rsidP="009526F2">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2D5F7D96" w14:textId="77777777" w:rsidR="009526F2" w:rsidRPr="008007D1" w:rsidRDefault="009526F2" w:rsidP="009526F2">
      <w:pPr>
        <w:rPr>
          <w:sz w:val="8"/>
          <w:szCs w:val="8"/>
        </w:rPr>
      </w:pPr>
      <w:r w:rsidRPr="008007D1">
        <w:rPr>
          <w:sz w:val="8"/>
          <w:szCs w:val="8"/>
        </w:rPr>
        <w:t>More recently, philosophers like Nick Bostrom (2002,</w:t>
      </w:r>
      <w:r>
        <w:rPr>
          <w:sz w:val="8"/>
          <w:szCs w:val="8"/>
        </w:rPr>
        <w:t xml:space="preserve"> </w:t>
      </w:r>
      <w:r w:rsidRPr="008007D1">
        <w:rPr>
          <w:sz w:val="8"/>
          <w:szCs w:val="8"/>
        </w:rPr>
        <w:t>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2014).8</w:t>
      </w:r>
    </w:p>
    <w:p w14:paraId="43619D1D" w14:textId="77777777" w:rsidR="009526F2" w:rsidRPr="008007D1" w:rsidRDefault="009526F2" w:rsidP="009526F2">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12D52F2A" w14:textId="77777777" w:rsidR="009526F2" w:rsidRPr="008007D1" w:rsidRDefault="009526F2" w:rsidP="009526F2">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177F18A1" w14:textId="77777777" w:rsidR="009526F2" w:rsidRPr="008007D1" w:rsidRDefault="009526F2" w:rsidP="009526F2">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01E09F13" w14:textId="77777777" w:rsidR="009526F2" w:rsidRPr="008007D1" w:rsidRDefault="009526F2" w:rsidP="009526F2">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2143536D" w14:textId="77777777" w:rsidR="009526F2" w:rsidRPr="008007D1" w:rsidRDefault="009526F2" w:rsidP="009526F2">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2EE446EE" w14:textId="77777777" w:rsidR="009526F2" w:rsidRPr="008007D1" w:rsidRDefault="009526F2" w:rsidP="009526F2">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0681EA23" w14:textId="77777777" w:rsidR="009526F2" w:rsidRPr="008007D1" w:rsidRDefault="009526F2" w:rsidP="009526F2">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40FFF3BE" w14:textId="77777777" w:rsidR="009526F2" w:rsidRPr="008007D1" w:rsidRDefault="009526F2" w:rsidP="009526F2">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36368E40" w14:textId="77777777" w:rsidR="009526F2" w:rsidRPr="008007D1" w:rsidRDefault="009526F2" w:rsidP="009526F2">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65FBF900" w14:textId="77777777" w:rsidR="009526F2" w:rsidRPr="000B21CB" w:rsidRDefault="009526F2" w:rsidP="009526F2">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0E8C6758" w14:textId="77777777" w:rsidR="009526F2" w:rsidRPr="000B21CB" w:rsidRDefault="009526F2" w:rsidP="009526F2">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3B65557D" w14:textId="77777777" w:rsidR="009526F2" w:rsidRPr="000B21CB" w:rsidRDefault="009526F2" w:rsidP="009526F2">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al., 2020; Deldjoo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398D70EE" w14:textId="77777777" w:rsidR="009526F2" w:rsidRPr="000B21CB" w:rsidRDefault="009526F2" w:rsidP="009526F2">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(Kasirzadeh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r w:rsidRPr="002D4E23">
        <w:rPr>
          <w:rStyle w:val="Emphasis"/>
          <w:highlight w:val="cyan"/>
        </w:rPr>
        <w:t>cyber attacks</w:t>
      </w:r>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(Buolamwini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systems (Korinek &amp; Stiglitz, 2018; Pashentsev, 2021; Perrigo (2023); Eloundou et</w:t>
      </w:r>
      <w:r>
        <w:rPr>
          <w:sz w:val="8"/>
        </w:rPr>
        <w:t xml:space="preserve"> </w:t>
      </w:r>
      <w:r w:rsidRPr="000B21CB">
        <w:rPr>
          <w:sz w:val="8"/>
        </w:rPr>
        <w:t>al., 2024).</w:t>
      </w:r>
    </w:p>
    <w:p w14:paraId="0232301C" w14:textId="77777777" w:rsidR="009526F2" w:rsidRPr="002D4E23" w:rsidRDefault="009526F2" w:rsidP="009526F2">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5A6C46E3" w14:textId="77777777" w:rsidR="009526F2" w:rsidRPr="002D4E23" w:rsidRDefault="009526F2" w:rsidP="009526F2">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06E84C76" w14:textId="77777777" w:rsidR="009526F2" w:rsidRPr="002D4E23" w:rsidRDefault="009526F2" w:rsidP="009526F2">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18C9F4C1" w14:textId="77777777" w:rsidR="009526F2" w:rsidRPr="000B21CB" w:rsidRDefault="009526F2" w:rsidP="009526F2">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16BF5832" w14:textId="77777777" w:rsidR="009526F2" w:rsidRPr="000B21CB" w:rsidRDefault="009526F2" w:rsidP="009526F2">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45A745F6" w14:textId="77777777" w:rsidR="009526F2" w:rsidRPr="000B21CB" w:rsidRDefault="009526F2" w:rsidP="009526F2">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3D33D95E" w14:textId="77777777" w:rsidR="009526F2" w:rsidRPr="000B21CB" w:rsidRDefault="009526F2" w:rsidP="009526F2">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the two distinct pathways that could lead to AI x-catastrophes. The decisive pathway is based on the</w:t>
      </w:r>
      <w:r>
        <w:rPr>
          <w:sz w:val="8"/>
        </w:rPr>
        <w:t xml:space="preserve"> </w:t>
      </w:r>
      <w:r w:rsidRPr="000B21CB">
        <w:rPr>
          <w:sz w:val="8"/>
        </w:rPr>
        <w:t>assumption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in greater detail, and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0926AD50" w14:textId="77777777" w:rsidR="009526F2" w:rsidRPr="000B21CB" w:rsidRDefault="009526F2" w:rsidP="009526F2">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r w:rsidRPr="000B21CB">
        <w:rPr>
          <w:sz w:val="8"/>
        </w:rPr>
        <w:t>accumulativetype</w:t>
      </w:r>
      <w:r>
        <w:rPr>
          <w:sz w:val="8"/>
        </w:rPr>
        <w:t xml:space="preserve"> </w:t>
      </w:r>
      <w:r w:rsidRPr="000B21CB">
        <w:rPr>
          <w:sz w:val="8"/>
        </w:rPr>
        <w:t>hypothesis (see, for example, Bucknall and Dori-Hacohen (2022), Hendrycks and Mazeika (2022), Shevlane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2BD39873" w14:textId="77777777" w:rsidR="009526F2" w:rsidRPr="000B21CB" w:rsidRDefault="009526F2" w:rsidP="009526F2">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6F8C4B11" w14:textId="77777777" w:rsidR="009526F2" w:rsidRPr="000B21CB" w:rsidRDefault="009526F2" w:rsidP="009526F2">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7428BC77" w14:textId="77777777" w:rsidR="009526F2" w:rsidRPr="000B21CB" w:rsidRDefault="009526F2" w:rsidP="009526F2">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59D313A5" w14:textId="77777777" w:rsidR="009526F2" w:rsidRPr="000B21CB" w:rsidRDefault="009526F2" w:rsidP="009526F2">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x-risk, which also has a global nature. But, what is a system?</w:t>
      </w:r>
    </w:p>
    <w:p w14:paraId="11A588DF" w14:textId="77777777" w:rsidR="009526F2" w:rsidRPr="000B21CB" w:rsidRDefault="009526F2" w:rsidP="009526F2">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16808405" w14:textId="77777777" w:rsidR="009526F2" w:rsidRPr="000B21CB" w:rsidRDefault="009526F2" w:rsidP="009526F2">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5B555F59" w14:textId="77777777" w:rsidR="009526F2" w:rsidRPr="000A60E8" w:rsidRDefault="009526F2" w:rsidP="009526F2">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7537C7A0" w14:textId="77777777" w:rsidR="009526F2" w:rsidRPr="000B21CB" w:rsidRDefault="009526F2" w:rsidP="009526F2">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77F22D59" w14:textId="77777777" w:rsidR="009526F2" w:rsidRPr="000B21CB" w:rsidRDefault="009526F2" w:rsidP="009526F2">
      <w:pPr>
        <w:rPr>
          <w:sz w:val="8"/>
        </w:rPr>
      </w:pPr>
      <w:r w:rsidRPr="000B21CB">
        <w:rPr>
          <w:sz w:val="8"/>
        </w:rPr>
        <w:t>Third, systems analysis reveals cascade dynamics, where initial perturbations trigger chains of events with amplifying effects. Buldyrev et</w:t>
      </w:r>
      <w:r>
        <w:rPr>
          <w:sz w:val="8"/>
        </w:rPr>
        <w:t xml:space="preserve"> </w:t>
      </w:r>
      <w:r w:rsidRPr="000B21CB">
        <w:rPr>
          <w:sz w:val="8"/>
        </w:rPr>
        <w:t>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initial disturbances cycle through the network, magnifying the original perturbation with each iteration.</w:t>
      </w:r>
    </w:p>
    <w:p w14:paraId="20C2A2A6" w14:textId="77777777" w:rsidR="009526F2" w:rsidRPr="000B21CB" w:rsidRDefault="009526F2" w:rsidP="009526F2">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65E682C2" w14:textId="77777777" w:rsidR="009526F2" w:rsidRPr="000B21CB" w:rsidRDefault="009526F2" w:rsidP="009526F2">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57333F1E" w14:textId="77777777" w:rsidR="009526F2" w:rsidRPr="000B21CB" w:rsidRDefault="009526F2" w:rsidP="009526F2">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6409384A" w14:textId="77777777" w:rsidR="009526F2" w:rsidRPr="000B21CB" w:rsidRDefault="009526F2" w:rsidP="009526F2">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50C15948" w14:textId="77777777" w:rsidR="009526F2" w:rsidRPr="000B21CB" w:rsidRDefault="009526F2" w:rsidP="009526F2">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248AF64D" w14:textId="77777777" w:rsidR="009526F2" w:rsidRPr="000B21CB" w:rsidRDefault="009526F2" w:rsidP="009526F2">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0217A4F8" w14:textId="77777777" w:rsidR="009526F2" w:rsidRPr="000B21CB" w:rsidRDefault="009526F2" w:rsidP="009526F2">
      <w:pPr>
        <w:rPr>
          <w:sz w:val="8"/>
        </w:rPr>
      </w:pPr>
      <w:r w:rsidRPr="000B21CB">
        <w:rPr>
          <w:sz w:val="8"/>
        </w:rPr>
        <w:t>4</w:t>
      </w:r>
      <w:r w:rsidRPr="000B21CB">
        <w:rPr>
          <w:sz w:val="8"/>
        </w:rPr>
        <w:t> </w:t>
      </w:r>
      <w:r w:rsidRPr="000B21CB">
        <w:rPr>
          <w:sz w:val="8"/>
        </w:rPr>
        <w:t xml:space="preserve"> The perfect storm MISTER</w:t>
      </w:r>
    </w:p>
    <w:p w14:paraId="60206C06" w14:textId="77777777" w:rsidR="009526F2" w:rsidRPr="000B21CB" w:rsidRDefault="009526F2" w:rsidP="009526F2">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(Rillig &amp; Kasirzadeh,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56DD0948" w14:textId="77777777" w:rsidR="009526F2" w:rsidRPr="000B21CB" w:rsidRDefault="009526F2" w:rsidP="009526F2">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(Hazrati &amp; Ricci, 2024; Deldjoo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78B9FD99" w14:textId="77777777" w:rsidR="009526F2" w:rsidRPr="000B21CB" w:rsidRDefault="009526F2" w:rsidP="009526F2">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1242CCBF" w14:textId="77777777" w:rsidR="009526F2" w:rsidRPr="000B21CB" w:rsidRDefault="009526F2" w:rsidP="009526F2">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(Kasirzadeh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27B58019" w14:textId="77777777" w:rsidR="009526F2" w:rsidRPr="000B21CB" w:rsidRDefault="009526F2" w:rsidP="009526F2">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79000835" w14:textId="77777777" w:rsidR="009526F2" w:rsidRPr="000B21CB" w:rsidRDefault="009526F2" w:rsidP="009526F2">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1147E440" w14:textId="77777777" w:rsidR="009526F2" w:rsidRPr="000B21CB" w:rsidRDefault="009526F2" w:rsidP="009526F2">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0E0C1CA2" w14:textId="77777777" w:rsidR="009526F2" w:rsidRPr="000B21CB" w:rsidRDefault="009526F2" w:rsidP="009526F2">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01B31ADE" w14:textId="77777777" w:rsidR="009526F2" w:rsidRPr="000B21CB" w:rsidRDefault="009526F2" w:rsidP="009526F2">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4F1A69F9" w14:textId="77777777" w:rsidR="009526F2" w:rsidRPr="000B21CB" w:rsidRDefault="009526F2" w:rsidP="009526F2">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43605F8F" w14:textId="77777777" w:rsidR="009526F2" w:rsidRPr="000B21CB" w:rsidRDefault="009526F2" w:rsidP="009526F2">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633EC338" w14:textId="77777777" w:rsidR="009526F2" w:rsidRPr="000B21CB" w:rsidRDefault="009526F2" w:rsidP="009526F2">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now appear almost wide-spread.28 Multiple earlier revelations have particularly warned against the erosion of democratic norms by AI-enabled surveillancce technologies such as spywares (Farrow, 2022; Rujevic, 2024).29</w:t>
      </w:r>
    </w:p>
    <w:p w14:paraId="79D4261D" w14:textId="77777777" w:rsidR="009526F2" w:rsidRPr="000B21CB" w:rsidRDefault="009526F2" w:rsidP="009526F2">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5AC72084" w14:textId="77777777" w:rsidR="009526F2" w:rsidRPr="000B21CB" w:rsidRDefault="009526F2" w:rsidP="009526F2">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24375D11" w14:textId="77777777" w:rsidR="009526F2" w:rsidRPr="000B21CB" w:rsidRDefault="009526F2" w:rsidP="009526F2">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7AFA2B57" w14:textId="77777777" w:rsidR="009526F2" w:rsidRPr="000B21CB" w:rsidRDefault="009526F2" w:rsidP="009526F2">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8E3AA7">
        <w:rPr>
          <w:rStyle w:val="Emphasis"/>
          <w:highlight w:val="cyan"/>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6A5DA476" w14:textId="77777777" w:rsidR="009526F2" w:rsidRPr="000B21CB" w:rsidRDefault="009526F2" w:rsidP="009526F2">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257B2673" w14:textId="77777777" w:rsidR="009526F2" w:rsidRPr="000B21CB" w:rsidRDefault="009526F2" w:rsidP="009526F2">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007ECC9E" w14:textId="77777777" w:rsidR="009526F2" w:rsidRPr="009733DA" w:rsidRDefault="009526F2" w:rsidP="009526F2">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8E3AA7">
        <w:rPr>
          <w:rStyle w:val="Emphasis"/>
        </w:rPr>
        <w:t>blackouts</w:t>
      </w:r>
      <w:r w:rsidRPr="008E3AA7">
        <w:rPr>
          <w:rStyle w:val="StyleUnderline"/>
        </w:rPr>
        <w:t xml:space="preserve"> cause </w:t>
      </w:r>
      <w:r w:rsidRPr="008E3AA7">
        <w:rPr>
          <w:rStyle w:val="Emphasis"/>
        </w:rPr>
        <w:t>immediate</w:t>
      </w:r>
      <w:r w:rsidRPr="008E3AA7">
        <w:rPr>
          <w:rStyle w:val="StyleUnderline"/>
        </w:rPr>
        <w:t xml:space="preserve"> and </w:t>
      </w:r>
      <w:r w:rsidRPr="008E3AA7">
        <w:rPr>
          <w:rStyle w:val="Emphasis"/>
        </w:rPr>
        <w:t>widespread chaos</w:t>
      </w:r>
      <w:r w:rsidRPr="008E3AA7">
        <w:rPr>
          <w:sz w:val="8"/>
        </w:rPr>
        <w:t xml:space="preserve">, </w:t>
      </w:r>
      <w:r w:rsidRPr="008E3AA7">
        <w:rPr>
          <w:rStyle w:val="StyleUnderline"/>
        </w:rPr>
        <w:t xml:space="preserve">disrupting </w:t>
      </w:r>
      <w:r w:rsidRPr="008E3AA7">
        <w:rPr>
          <w:rStyle w:val="Emphasis"/>
        </w:rPr>
        <w:t>essential services</w:t>
      </w:r>
      <w:r w:rsidRPr="008E3AA7">
        <w:rPr>
          <w:rStyle w:val="StyleUnderline"/>
        </w:rPr>
        <w:t xml:space="preserve"> and plunging </w:t>
      </w:r>
      <w:r w:rsidRPr="008E3AA7">
        <w:rPr>
          <w:rStyle w:val="Emphasis"/>
        </w:rPr>
        <w:t>billions</w:t>
      </w:r>
      <w:r w:rsidRPr="008E3AA7">
        <w:rPr>
          <w:rStyle w:val="StyleUnderline"/>
        </w:rPr>
        <w:t xml:space="preserve"> into </w:t>
      </w:r>
      <w:r w:rsidRPr="008E3AA7">
        <w:rPr>
          <w:rStyle w:val="Emphasis"/>
        </w:rPr>
        <w:t>darkness</w:t>
      </w:r>
      <w:r w:rsidRPr="008E3AA7">
        <w:rPr>
          <w:sz w:val="8"/>
        </w:rPr>
        <w:t xml:space="preserve">. The blackouts trigger a domino effect, causing major economic crashes. Financial markets, already destabilized by AIinduced manipulations, collapse under the strain. </w:t>
      </w:r>
      <w:r w:rsidRPr="008E3AA7">
        <w:rPr>
          <w:rStyle w:val="StyleUnderline"/>
        </w:rPr>
        <w:t xml:space="preserve">The </w:t>
      </w:r>
      <w:r w:rsidRPr="008E3AA7">
        <w:rPr>
          <w:rStyle w:val="Emphasis"/>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1B7C7DC7" w14:textId="77777777" w:rsidR="009526F2" w:rsidRPr="000B21CB" w:rsidRDefault="009526F2" w:rsidP="009526F2">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11F1ED80" w14:textId="77777777" w:rsidR="009526F2" w:rsidRPr="000B21CB" w:rsidRDefault="009526F2" w:rsidP="009526F2">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0930FAF1" w14:textId="77777777" w:rsidR="009526F2" w:rsidRDefault="009526F2" w:rsidP="009526F2">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p w14:paraId="3717AA8F" w14:textId="77777777" w:rsidR="009526F2" w:rsidRDefault="009526F2" w:rsidP="009526F2">
      <w:pPr>
        <w:pStyle w:val="Heading4"/>
      </w:pPr>
      <w:r>
        <w:t xml:space="preserve">Fiat is key, </w:t>
      </w:r>
      <w:r w:rsidRPr="003B57BB">
        <w:rPr>
          <w:u w:val="single"/>
        </w:rPr>
        <w:t>complexity</w:t>
      </w:r>
      <w:r>
        <w:t xml:space="preserve"> makes </w:t>
      </w:r>
      <w:r w:rsidRPr="003B57BB">
        <w:rPr>
          <w:u w:val="single"/>
        </w:rPr>
        <w:t>regulation</w:t>
      </w:r>
      <w:r>
        <w:t xml:space="preserve"> impossible, and ‘</w:t>
      </w:r>
      <w:r w:rsidRPr="003B57BB">
        <w:t>unions bad’</w:t>
      </w:r>
      <w:r>
        <w:t xml:space="preserve"> is </w:t>
      </w:r>
      <w:r w:rsidRPr="003B57BB">
        <w:rPr>
          <w:u w:val="single"/>
        </w:rPr>
        <w:t>academic</w:t>
      </w:r>
      <w:r>
        <w:t xml:space="preserve"> slop. </w:t>
      </w:r>
    </w:p>
    <w:p w14:paraId="21F6F838" w14:textId="77777777" w:rsidR="009526F2" w:rsidRPr="00332770" w:rsidRDefault="009526F2" w:rsidP="009526F2">
      <w:pPr>
        <w:rPr>
          <w:b/>
          <w:bCs/>
          <w:sz w:val="26"/>
        </w:rPr>
      </w:pPr>
      <w:r>
        <w:rPr>
          <w:rStyle w:val="Style13ptBold"/>
        </w:rPr>
        <w:t xml:space="preserve">Lanier </w:t>
      </w:r>
      <w:r w:rsidRPr="00332770">
        <w:rPr>
          <w:rStyle w:val="Style13ptBold"/>
          <w:b w:val="0"/>
          <w:bCs w:val="0"/>
        </w:rPr>
        <w:t>et al</w:t>
      </w:r>
      <w:r>
        <w:rPr>
          <w:rStyle w:val="Style13ptBold"/>
        </w:rPr>
        <w:t xml:space="preserve"> 18 </w:t>
      </w:r>
      <w:r w:rsidRPr="00332770">
        <w:t>[Jaron Lanier; Doctor of Science from NJIT &amp; Honorary Degree from Franklin &amp; Marshall College.</w:t>
      </w:r>
      <w:r>
        <w:t xml:space="preserve"> E. Glen Weyl; American economist at Microsoft Research. MS in Economics from Princeton University. September 26, “</w:t>
      </w:r>
      <w:r w:rsidRPr="00332770">
        <w:t>A Blueprint for a Better Digital Society</w:t>
      </w:r>
      <w:r>
        <w:t xml:space="preserve">” </w:t>
      </w:r>
      <w:r w:rsidRPr="00CD01EC">
        <w:t>https://eliassi.org/lanier_and_weyl_hbr2018.pdf</w:t>
      </w:r>
      <w:r>
        <w:t xml:space="preserve">. Buck Arney] </w:t>
      </w:r>
    </w:p>
    <w:p w14:paraId="1A9D4A6C" w14:textId="77777777" w:rsidR="009526F2" w:rsidRPr="0007129B" w:rsidRDefault="009526F2" w:rsidP="009526F2">
      <w:pPr>
        <w:rPr>
          <w:sz w:val="16"/>
        </w:rPr>
      </w:pPr>
      <w:r w:rsidRPr="0007129B">
        <w:rPr>
          <w:sz w:val="16"/>
        </w:rPr>
        <w:t xml:space="preserve">The </w:t>
      </w:r>
      <w:r w:rsidRPr="00332770">
        <w:rPr>
          <w:rStyle w:val="StyleUnderline"/>
          <w:highlight w:val="cyan"/>
        </w:rPr>
        <w:t xml:space="preserve">foremost </w:t>
      </w:r>
      <w:r w:rsidRPr="00332770">
        <w:rPr>
          <w:rStyle w:val="Emphasis"/>
          <w:highlight w:val="cyan"/>
        </w:rPr>
        <w:t>challenge</w:t>
      </w:r>
      <w:r w:rsidRPr="0007129B">
        <w:rPr>
          <w:sz w:val="16"/>
        </w:rPr>
        <w:t xml:space="preserve"> </w:t>
      </w:r>
      <w:r w:rsidRPr="00CD01EC">
        <w:rPr>
          <w:rStyle w:val="StyleUnderline"/>
        </w:rPr>
        <w:t xml:space="preserve">in implementing </w:t>
      </w:r>
      <w:r w:rsidRPr="003B57BB">
        <w:rPr>
          <w:rStyle w:val="Emphasis"/>
        </w:rPr>
        <w:t>data dignity</w:t>
      </w:r>
      <w:r w:rsidRPr="0007129B">
        <w:rPr>
          <w:sz w:val="16"/>
        </w:rPr>
        <w:t xml:space="preserve"> </w:t>
      </w:r>
      <w:r w:rsidRPr="00CD01EC">
        <w:rPr>
          <w:rStyle w:val="StyleUnderline"/>
        </w:rPr>
        <w:t xml:space="preserve">is the </w:t>
      </w:r>
      <w:r w:rsidRPr="00CD01EC">
        <w:rPr>
          <w:rStyle w:val="Emphasis"/>
        </w:rPr>
        <w:t xml:space="preserve">yawning </w:t>
      </w:r>
      <w:r w:rsidRPr="003B57BB">
        <w:rPr>
          <w:rStyle w:val="Emphasis"/>
        </w:rPr>
        <w:t>gap</w:t>
      </w:r>
      <w:r w:rsidRPr="003B57BB">
        <w:rPr>
          <w:rStyle w:val="StyleUnderline"/>
        </w:rPr>
        <w:t xml:space="preserve"> between</w:t>
      </w:r>
      <w:r w:rsidRPr="003B57BB">
        <w:rPr>
          <w:sz w:val="16"/>
        </w:rPr>
        <w:t xml:space="preserve"> </w:t>
      </w:r>
      <w:r w:rsidRPr="003B57BB">
        <w:rPr>
          <w:rStyle w:val="Emphasis"/>
          <w:highlight w:val="cyan"/>
        </w:rPr>
        <w:t xml:space="preserve">big </w:t>
      </w:r>
      <w:r w:rsidRPr="00332770">
        <w:rPr>
          <w:rStyle w:val="Emphasis"/>
          <w:highlight w:val="cyan"/>
        </w:rPr>
        <w:t>tech</w:t>
      </w:r>
      <w:r w:rsidRPr="0007129B">
        <w:rPr>
          <w:sz w:val="16"/>
        </w:rPr>
        <w:t xml:space="preserve"> </w:t>
      </w:r>
      <w:r w:rsidRPr="00CD01EC">
        <w:rPr>
          <w:rStyle w:val="StyleUnderline"/>
        </w:rPr>
        <w:t xml:space="preserve">platforms </w:t>
      </w:r>
      <w:r w:rsidRPr="003B57BB">
        <w:rPr>
          <w:rStyle w:val="StyleUnderline"/>
        </w:rPr>
        <w:t>and</w:t>
      </w:r>
      <w:r w:rsidRPr="0007129B">
        <w:rPr>
          <w:sz w:val="16"/>
        </w:rPr>
        <w:t xml:space="preserve"> the </w:t>
      </w:r>
      <w:r w:rsidRPr="003B57BB">
        <w:rPr>
          <w:rStyle w:val="Emphasis"/>
        </w:rPr>
        <w:t>individuals</w:t>
      </w:r>
      <w:r w:rsidRPr="0007129B">
        <w:rPr>
          <w:sz w:val="16"/>
        </w:rPr>
        <w:t xml:space="preserve"> they harvest data from</w:t>
      </w:r>
      <w:r w:rsidRPr="00CD01EC">
        <w:rPr>
          <w:rStyle w:val="StyleUnderline"/>
        </w:rPr>
        <w:t xml:space="preserve">. </w:t>
      </w:r>
      <w:r w:rsidRPr="003B57BB">
        <w:rPr>
          <w:rStyle w:val="StyleUnderline"/>
          <w:highlight w:val="cyan"/>
        </w:rPr>
        <w:t>If we asked</w:t>
      </w:r>
      <w:r w:rsidRPr="0007129B">
        <w:rPr>
          <w:sz w:val="16"/>
        </w:rPr>
        <w:t xml:space="preserve"> big tech alone </w:t>
      </w:r>
      <w:r w:rsidRPr="003B57BB">
        <w:rPr>
          <w:rStyle w:val="StyleUnderline"/>
          <w:highlight w:val="cyan"/>
        </w:rPr>
        <w:t>to make</w:t>
      </w:r>
      <w:r w:rsidRPr="0007129B">
        <w:rPr>
          <w:sz w:val="16"/>
        </w:rPr>
        <w:t xml:space="preserve"> the </w:t>
      </w:r>
      <w:r w:rsidRPr="003B57BB">
        <w:rPr>
          <w:rStyle w:val="StyleUnderline"/>
          <w:highlight w:val="cyan"/>
        </w:rPr>
        <w:t>change</w:t>
      </w:r>
      <w:r w:rsidRPr="003B57BB">
        <w:rPr>
          <w:sz w:val="16"/>
          <w:highlight w:val="cyan"/>
        </w:rPr>
        <w:t xml:space="preserve">, </w:t>
      </w:r>
      <w:r w:rsidRPr="003B57BB">
        <w:rPr>
          <w:rStyle w:val="StyleUnderline"/>
          <w:highlight w:val="cyan"/>
        </w:rPr>
        <w:t>it would fail</w:t>
      </w:r>
      <w:r w:rsidRPr="0007129B">
        <w:rPr>
          <w:sz w:val="16"/>
        </w:rPr>
        <w:t xml:space="preserve">: </w:t>
      </w:r>
      <w:r w:rsidRPr="00CD01EC">
        <w:rPr>
          <w:rStyle w:val="StyleUnderline"/>
        </w:rPr>
        <w:t xml:space="preserve">Too many </w:t>
      </w:r>
      <w:r w:rsidRPr="00332770">
        <w:rPr>
          <w:rStyle w:val="Emphasis"/>
          <w:highlight w:val="cyan"/>
        </w:rPr>
        <w:t>conflicts</w:t>
      </w:r>
      <w:r w:rsidRPr="00332770">
        <w:rPr>
          <w:rStyle w:val="StyleUnderline"/>
          <w:highlight w:val="cyan"/>
        </w:rPr>
        <w:t xml:space="preserve"> of </w:t>
      </w:r>
      <w:r w:rsidRPr="00332770">
        <w:rPr>
          <w:rStyle w:val="Emphasis"/>
          <w:highlight w:val="cyan"/>
        </w:rPr>
        <w:t>interest</w:t>
      </w:r>
      <w:r w:rsidRPr="00CD01EC">
        <w:rPr>
          <w:rStyle w:val="StyleUnderline"/>
        </w:rPr>
        <w:t xml:space="preserve"> exist, and the </w:t>
      </w:r>
      <w:r w:rsidRPr="00332770">
        <w:rPr>
          <w:rStyle w:val="Emphasis"/>
          <w:highlight w:val="cyan"/>
        </w:rPr>
        <w:t>inevitable concentration</w:t>
      </w:r>
      <w:r w:rsidRPr="00CD01EC">
        <w:rPr>
          <w:rStyle w:val="StyleUnderline"/>
        </w:rPr>
        <w:t xml:space="preserve"> of power these</w:t>
      </w:r>
      <w:r w:rsidRPr="0007129B">
        <w:rPr>
          <w:sz w:val="16"/>
        </w:rPr>
        <w:t xml:space="preserve"> </w:t>
      </w:r>
      <w:r w:rsidRPr="00CD01EC">
        <w:rPr>
          <w:rStyle w:val="StyleUnderline"/>
        </w:rPr>
        <w:t xml:space="preserve">platforms create is </w:t>
      </w:r>
      <w:r w:rsidRPr="003B57BB">
        <w:rPr>
          <w:rStyle w:val="Emphasis"/>
        </w:rPr>
        <w:t>inimical</w:t>
      </w:r>
      <w:r w:rsidRPr="003B57BB">
        <w:rPr>
          <w:rStyle w:val="StyleUnderline"/>
        </w:rPr>
        <w:t xml:space="preserve"> to</w:t>
      </w:r>
      <w:r w:rsidRPr="00CD01EC">
        <w:rPr>
          <w:rStyle w:val="StyleUnderline"/>
        </w:rPr>
        <w:t xml:space="preserve"> </w:t>
      </w:r>
      <w:r w:rsidRPr="00CD01EC">
        <w:rPr>
          <w:rStyle w:val="Emphasis"/>
        </w:rPr>
        <w:t xml:space="preserve">competitive </w:t>
      </w:r>
      <w:r w:rsidRPr="003B57BB">
        <w:rPr>
          <w:rStyle w:val="Emphasis"/>
        </w:rPr>
        <w:t>markets</w:t>
      </w:r>
      <w:r w:rsidRPr="0007129B">
        <w:rPr>
          <w:sz w:val="16"/>
        </w:rPr>
        <w:t xml:space="preserve"> </w:t>
      </w:r>
      <w:r w:rsidRPr="00CD01EC">
        <w:rPr>
          <w:rStyle w:val="StyleUnderline"/>
        </w:rPr>
        <w:t>and an open society</w:t>
      </w:r>
      <w:r w:rsidRPr="0007129B">
        <w:rPr>
          <w:sz w:val="16"/>
        </w:rPr>
        <w:t xml:space="preserve">. </w:t>
      </w:r>
      <w:r w:rsidRPr="00332770">
        <w:rPr>
          <w:rStyle w:val="StyleUnderline"/>
          <w:highlight w:val="cyan"/>
        </w:rPr>
        <w:t xml:space="preserve">Nor can individuals </w:t>
      </w:r>
      <w:r w:rsidRPr="003B57BB">
        <w:rPr>
          <w:rStyle w:val="StyleUnderline"/>
        </w:rPr>
        <w:t>demand</w:t>
      </w:r>
      <w:r w:rsidRPr="00CD01EC">
        <w:rPr>
          <w:rStyle w:val="StyleUnderline"/>
        </w:rPr>
        <w:t xml:space="preserve"> data </w:t>
      </w:r>
      <w:r w:rsidRPr="003B57BB">
        <w:rPr>
          <w:rStyle w:val="StyleUnderline"/>
        </w:rPr>
        <w:t>dignity</w:t>
      </w:r>
      <w:r w:rsidRPr="00CD01EC">
        <w:rPr>
          <w:rStyle w:val="StyleUnderline"/>
        </w:rPr>
        <w:t xml:space="preserve"> on their own, even </w:t>
      </w:r>
      <w:r w:rsidRPr="003B57BB">
        <w:rPr>
          <w:rStyle w:val="StyleUnderline"/>
        </w:rPr>
        <w:t xml:space="preserve">by </w:t>
      </w:r>
      <w:r w:rsidRPr="00332770">
        <w:rPr>
          <w:rStyle w:val="StyleUnderline"/>
          <w:highlight w:val="cyan"/>
        </w:rPr>
        <w:t>petition</w:t>
      </w:r>
      <w:r w:rsidRPr="003B57BB">
        <w:rPr>
          <w:rStyle w:val="StyleUnderline"/>
        </w:rPr>
        <w:t>ing</w:t>
      </w:r>
      <w:r w:rsidRPr="003B57BB">
        <w:rPr>
          <w:sz w:val="16"/>
        </w:rPr>
        <w:t xml:space="preserve"> </w:t>
      </w:r>
      <w:r w:rsidRPr="00332770">
        <w:rPr>
          <w:rStyle w:val="StyleUnderline"/>
          <w:highlight w:val="cyan"/>
        </w:rPr>
        <w:t>governments</w:t>
      </w:r>
      <w:r w:rsidRPr="00CD01EC">
        <w:rPr>
          <w:rStyle w:val="StyleUnderline"/>
        </w:rPr>
        <w:t xml:space="preserve"> for action</w:t>
      </w:r>
      <w:r w:rsidRPr="0007129B">
        <w:rPr>
          <w:sz w:val="16"/>
        </w:rPr>
        <w:t xml:space="preserve">, </w:t>
      </w:r>
      <w:r w:rsidRPr="00332770">
        <w:rPr>
          <w:rStyle w:val="StyleUnderline"/>
          <w:highlight w:val="cyan"/>
        </w:rPr>
        <w:t>because</w:t>
      </w:r>
      <w:r w:rsidRPr="00CD01EC">
        <w:rPr>
          <w:rStyle w:val="StyleUnderline"/>
        </w:rPr>
        <w:t xml:space="preserve"> </w:t>
      </w:r>
      <w:r w:rsidRPr="00CD01EC">
        <w:rPr>
          <w:rStyle w:val="Emphasis"/>
        </w:rPr>
        <w:t>network effects</w:t>
      </w:r>
      <w:r w:rsidRPr="00CD01EC">
        <w:rPr>
          <w:rStyle w:val="StyleUnderline"/>
        </w:rPr>
        <w:t xml:space="preserve"> have given platforms </w:t>
      </w:r>
      <w:r w:rsidRPr="00332770">
        <w:rPr>
          <w:rStyle w:val="Emphasis"/>
          <w:highlight w:val="cyan"/>
        </w:rPr>
        <w:t>disproportionate power</w:t>
      </w:r>
      <w:r w:rsidRPr="00332770">
        <w:rPr>
          <w:rStyle w:val="StyleUnderline"/>
          <w:highlight w:val="cyan"/>
        </w:rPr>
        <w:t>, and</w:t>
      </w:r>
      <w:r w:rsidRPr="00CD01EC">
        <w:rPr>
          <w:rStyle w:val="StyleUnderline"/>
        </w:rPr>
        <w:t xml:space="preserve"> the </w:t>
      </w:r>
      <w:r w:rsidRPr="00332770">
        <w:rPr>
          <w:rStyle w:val="Emphasis"/>
          <w:highlight w:val="cyan"/>
        </w:rPr>
        <w:t>complexity</w:t>
      </w:r>
      <w:r w:rsidRPr="00CD01EC">
        <w:rPr>
          <w:rStyle w:val="StyleUnderline"/>
        </w:rPr>
        <w:t xml:space="preserve"> of the </w:t>
      </w:r>
      <w:r w:rsidRPr="00CD01EC">
        <w:rPr>
          <w:rStyle w:val="Emphasis"/>
        </w:rPr>
        <w:t>digital economy</w:t>
      </w:r>
      <w:r w:rsidRPr="00CD01EC">
        <w:rPr>
          <w:rStyle w:val="StyleUnderline"/>
        </w:rPr>
        <w:t xml:space="preserve"> makes it </w:t>
      </w:r>
      <w:r w:rsidRPr="00332770">
        <w:rPr>
          <w:rStyle w:val="Emphasis"/>
          <w:highlight w:val="cyan"/>
        </w:rPr>
        <w:t>impossible</w:t>
      </w:r>
      <w:r w:rsidRPr="00332770">
        <w:rPr>
          <w:rStyle w:val="StyleUnderline"/>
          <w:highlight w:val="cyan"/>
        </w:rPr>
        <w:t xml:space="preserve"> to </w:t>
      </w:r>
      <w:r w:rsidRPr="00332770">
        <w:rPr>
          <w:rStyle w:val="Emphasis"/>
          <w:highlight w:val="cyan"/>
        </w:rPr>
        <w:t>regulate</w:t>
      </w:r>
      <w:r w:rsidRPr="00CD01EC">
        <w:rPr>
          <w:rStyle w:val="StyleUnderline"/>
        </w:rPr>
        <w:t xml:space="preserve"> in detail</w:t>
      </w:r>
      <w:r w:rsidRPr="0007129B">
        <w:rPr>
          <w:sz w:val="16"/>
        </w:rPr>
        <w:t>.</w:t>
      </w:r>
    </w:p>
    <w:p w14:paraId="1F3CCF0D" w14:textId="77777777" w:rsidR="009526F2" w:rsidRPr="0007129B" w:rsidRDefault="009526F2" w:rsidP="009526F2">
      <w:pPr>
        <w:rPr>
          <w:sz w:val="16"/>
        </w:rPr>
      </w:pPr>
      <w:r w:rsidRPr="0007129B">
        <w:rPr>
          <w:sz w:val="16"/>
        </w:rPr>
        <w:t xml:space="preserve">For </w:t>
      </w:r>
      <w:r w:rsidRPr="00CD01EC">
        <w:rPr>
          <w:rStyle w:val="StyleUnderline"/>
        </w:rPr>
        <w:t>data dignity</w:t>
      </w:r>
      <w:r w:rsidRPr="0007129B">
        <w:rPr>
          <w:sz w:val="16"/>
        </w:rPr>
        <w:t xml:space="preserve"> to work, we </w:t>
      </w:r>
      <w:r w:rsidRPr="00CD01EC">
        <w:rPr>
          <w:rStyle w:val="StyleUnderline"/>
        </w:rPr>
        <w:t>need</w:t>
      </w:r>
      <w:r w:rsidRPr="0007129B">
        <w:rPr>
          <w:sz w:val="16"/>
        </w:rPr>
        <w:t xml:space="preserve"> an </w:t>
      </w:r>
      <w:r w:rsidRPr="00CD01EC">
        <w:rPr>
          <w:rStyle w:val="StyleUnderline"/>
        </w:rPr>
        <w:t xml:space="preserve">additional </w:t>
      </w:r>
      <w:r w:rsidRPr="00CD01EC">
        <w:rPr>
          <w:rStyle w:val="Emphasis"/>
        </w:rPr>
        <w:t>layer</w:t>
      </w:r>
      <w:r w:rsidRPr="00CD01EC">
        <w:rPr>
          <w:rStyle w:val="StyleUnderline"/>
        </w:rPr>
        <w:t xml:space="preserve"> of </w:t>
      </w:r>
      <w:r w:rsidRPr="00332770">
        <w:rPr>
          <w:rStyle w:val="Emphasis"/>
          <w:highlight w:val="cyan"/>
        </w:rPr>
        <w:t>organizations</w:t>
      </w:r>
      <w:r w:rsidRPr="0007129B">
        <w:rPr>
          <w:sz w:val="16"/>
        </w:rPr>
        <w:t xml:space="preserve"> </w:t>
      </w:r>
      <w:r w:rsidRPr="00CD01EC">
        <w:rPr>
          <w:rStyle w:val="StyleUnderline"/>
        </w:rPr>
        <w:t xml:space="preserve">of intermediate size to </w:t>
      </w:r>
      <w:r w:rsidRPr="00332770">
        <w:rPr>
          <w:rStyle w:val="Emphasis"/>
          <w:highlight w:val="cyan"/>
        </w:rPr>
        <w:t>bridge the gap</w:t>
      </w:r>
      <w:r w:rsidRPr="00CD01EC">
        <w:rPr>
          <w:rStyle w:val="StyleUnderline"/>
        </w:rPr>
        <w:t>.</w:t>
      </w:r>
      <w:r w:rsidRPr="0007129B">
        <w:rPr>
          <w:sz w:val="16"/>
        </w:rPr>
        <w:t xml:space="preserve"> We call these organizations “mediators of individual data,” or MIDs. A MID is a group of volunteers with its own rules that represents its members in a wide range of ways. It will </w:t>
      </w:r>
      <w:r w:rsidRPr="00332770">
        <w:rPr>
          <w:rStyle w:val="StyleUnderline"/>
          <w:highlight w:val="cyan"/>
        </w:rPr>
        <w:t>negotiate</w:t>
      </w:r>
      <w:r w:rsidRPr="00332770">
        <w:rPr>
          <w:sz w:val="16"/>
          <w:highlight w:val="cyan"/>
        </w:rPr>
        <w:t xml:space="preserve"> </w:t>
      </w:r>
      <w:r w:rsidRPr="00332770">
        <w:rPr>
          <w:rStyle w:val="Emphasis"/>
          <w:highlight w:val="cyan"/>
        </w:rPr>
        <w:t>data royalties</w:t>
      </w:r>
      <w:r w:rsidRPr="0007129B">
        <w:rPr>
          <w:sz w:val="16"/>
        </w:rPr>
        <w:t xml:space="preserve"> </w:t>
      </w:r>
      <w:r w:rsidRPr="00CD01EC">
        <w:rPr>
          <w:rStyle w:val="StyleUnderline"/>
        </w:rPr>
        <w:t>or</w:t>
      </w:r>
      <w:r w:rsidRPr="0007129B">
        <w:rPr>
          <w:sz w:val="16"/>
        </w:rPr>
        <w:t xml:space="preserve"> </w:t>
      </w:r>
      <w:r w:rsidRPr="00CD01EC">
        <w:rPr>
          <w:rStyle w:val="Emphasis"/>
        </w:rPr>
        <w:t>wages</w:t>
      </w:r>
      <w:r w:rsidRPr="0007129B">
        <w:rPr>
          <w:sz w:val="16"/>
        </w:rPr>
        <w:t xml:space="preserve">, to </w:t>
      </w:r>
      <w:r w:rsidRPr="00CD01EC">
        <w:rPr>
          <w:rStyle w:val="StyleUnderline"/>
        </w:rPr>
        <w:t xml:space="preserve">bring the power of </w:t>
      </w:r>
      <w:r w:rsidRPr="00332770">
        <w:rPr>
          <w:rStyle w:val="Emphasis"/>
          <w:highlight w:val="cyan"/>
        </w:rPr>
        <w:t>collective bargaining</w:t>
      </w:r>
      <w:r w:rsidRPr="0007129B">
        <w:rPr>
          <w:sz w:val="16"/>
        </w:rPr>
        <w:t xml:space="preserve"> to the people who are the sources of valuable data. </w:t>
      </w:r>
      <w:r w:rsidRPr="00D616FD">
        <w:rPr>
          <w:rStyle w:val="StyleUnderline"/>
        </w:rPr>
        <w:t xml:space="preserve">It will also </w:t>
      </w:r>
      <w:r w:rsidRPr="00332770">
        <w:rPr>
          <w:rStyle w:val="Emphasis"/>
          <w:highlight w:val="cyan"/>
        </w:rPr>
        <w:t>promote standards</w:t>
      </w:r>
      <w:r w:rsidRPr="0007129B">
        <w:rPr>
          <w:sz w:val="16"/>
        </w:rPr>
        <w:t xml:space="preserve"> </w:t>
      </w:r>
      <w:r w:rsidRPr="00D616FD">
        <w:rPr>
          <w:rStyle w:val="StyleUnderline"/>
        </w:rPr>
        <w:t xml:space="preserve">and </w:t>
      </w:r>
      <w:r w:rsidRPr="00332770">
        <w:rPr>
          <w:rStyle w:val="StyleUnderline"/>
          <w:highlight w:val="cyan"/>
        </w:rPr>
        <w:t>build</w:t>
      </w:r>
      <w:r w:rsidRPr="00D616FD">
        <w:rPr>
          <w:rStyle w:val="StyleUnderline"/>
        </w:rPr>
        <w:t xml:space="preserve"> a </w:t>
      </w:r>
      <w:r w:rsidRPr="00332770">
        <w:rPr>
          <w:rStyle w:val="Emphasis"/>
          <w:highlight w:val="cyan"/>
        </w:rPr>
        <w:t>brand</w:t>
      </w:r>
      <w:r w:rsidRPr="00332770">
        <w:rPr>
          <w:sz w:val="16"/>
          <w:highlight w:val="cyan"/>
        </w:rPr>
        <w:t xml:space="preserve"> </w:t>
      </w:r>
      <w:r w:rsidRPr="00332770">
        <w:rPr>
          <w:rStyle w:val="StyleUnderline"/>
          <w:highlight w:val="cyan"/>
        </w:rPr>
        <w:t>based on</w:t>
      </w:r>
      <w:r w:rsidRPr="00D616FD">
        <w:rPr>
          <w:rStyle w:val="StyleUnderline"/>
        </w:rPr>
        <w:t xml:space="preserve"> the </w:t>
      </w:r>
      <w:r w:rsidRPr="00332770">
        <w:rPr>
          <w:rStyle w:val="Emphasis"/>
          <w:highlight w:val="cyan"/>
        </w:rPr>
        <w:t>unique</w:t>
      </w:r>
      <w:r w:rsidRPr="00D616FD">
        <w:rPr>
          <w:rStyle w:val="Emphasis"/>
        </w:rPr>
        <w:t xml:space="preserve"> quality</w:t>
      </w:r>
      <w:r w:rsidRPr="0007129B">
        <w:rPr>
          <w:sz w:val="16"/>
        </w:rPr>
        <w:t xml:space="preserve"> </w:t>
      </w:r>
      <w:r w:rsidRPr="00D616FD">
        <w:rPr>
          <w:rStyle w:val="StyleUnderline"/>
        </w:rPr>
        <w:t>and</w:t>
      </w:r>
      <w:r w:rsidRPr="0007129B">
        <w:rPr>
          <w:sz w:val="16"/>
        </w:rPr>
        <w:t xml:space="preserve"> </w:t>
      </w:r>
      <w:r w:rsidRPr="00332770">
        <w:rPr>
          <w:rStyle w:val="Emphasis"/>
          <w:highlight w:val="cyan"/>
        </w:rPr>
        <w:t>identity</w:t>
      </w:r>
      <w:r w:rsidRPr="0007129B">
        <w:rPr>
          <w:sz w:val="16"/>
        </w:rPr>
        <w:t xml:space="preserve"> </w:t>
      </w:r>
      <w:r w:rsidRPr="00D616FD">
        <w:rPr>
          <w:rStyle w:val="StyleUnderline"/>
        </w:rPr>
        <w:t xml:space="preserve">of the </w:t>
      </w:r>
      <w:r w:rsidRPr="00D616FD">
        <w:rPr>
          <w:rStyle w:val="Emphasis"/>
        </w:rPr>
        <w:t>data producers</w:t>
      </w:r>
      <w:r w:rsidRPr="00D616FD">
        <w:rPr>
          <w:rStyle w:val="StyleUnderline"/>
        </w:rPr>
        <w:t xml:space="preserve"> they represent</w:t>
      </w:r>
      <w:r w:rsidRPr="0007129B">
        <w:rPr>
          <w:sz w:val="16"/>
        </w:rPr>
        <w:t xml:space="preserve">. MIDs will often </w:t>
      </w:r>
      <w:r w:rsidRPr="00D616FD">
        <w:rPr>
          <w:rStyle w:val="StyleUnderline"/>
        </w:rPr>
        <w:t>perform routine</w:t>
      </w:r>
      <w:r w:rsidRPr="0007129B">
        <w:rPr>
          <w:sz w:val="16"/>
        </w:rPr>
        <w:t xml:space="preserve"> </w:t>
      </w:r>
      <w:r w:rsidRPr="00D616FD">
        <w:rPr>
          <w:rStyle w:val="StyleUnderline"/>
        </w:rPr>
        <w:t>accounting, legal,</w:t>
      </w:r>
      <w:r w:rsidRPr="0007129B">
        <w:rPr>
          <w:sz w:val="16"/>
        </w:rPr>
        <w:t xml:space="preserve"> and payment </w:t>
      </w:r>
      <w:r w:rsidRPr="00D616FD">
        <w:rPr>
          <w:rStyle w:val="StyleUnderline"/>
        </w:rPr>
        <w:t>duties</w:t>
      </w:r>
      <w:r w:rsidRPr="0007129B">
        <w:rPr>
          <w:sz w:val="16"/>
        </w:rPr>
        <w:t xml:space="preserve"> but might also </w:t>
      </w:r>
      <w:r w:rsidRPr="00D616FD">
        <w:rPr>
          <w:rStyle w:val="StyleUnderline"/>
        </w:rPr>
        <w:t>engage in training and coaching</w:t>
      </w:r>
      <w:r w:rsidRPr="0007129B">
        <w:rPr>
          <w:sz w:val="16"/>
        </w:rPr>
        <w:t>. They will help focus the scarce attention of their members in the interest of those members rather than for an ulterior motive, such as targeted advertising.</w:t>
      </w:r>
    </w:p>
    <w:p w14:paraId="7ADFF9F0" w14:textId="77777777" w:rsidR="009526F2" w:rsidRPr="0007129B" w:rsidRDefault="009526F2" w:rsidP="009526F2">
      <w:pPr>
        <w:rPr>
          <w:sz w:val="16"/>
        </w:rPr>
      </w:pPr>
      <w:r w:rsidRPr="0007129B">
        <w:rPr>
          <w:sz w:val="16"/>
        </w:rPr>
        <w:t>The concept of MIDs is not terribly revolutionary. Entities of their shape and necessity in the physical world could hardly be more familiar. Organizations like corporations, labor and consumer unions, farmers’ cooperatives, universities, mutual funds, insurance pools, guilds, partnerships, publishers, professional societies, and even sports teams are all critical to dignified societies and effectively serve the MID function.</w:t>
      </w:r>
    </w:p>
    <w:p w14:paraId="7D8472AE" w14:textId="77777777" w:rsidR="009526F2" w:rsidRPr="0007129B" w:rsidRDefault="009526F2" w:rsidP="009526F2">
      <w:pPr>
        <w:rPr>
          <w:sz w:val="16"/>
        </w:rPr>
      </w:pPr>
      <w:r w:rsidRPr="006166AC">
        <w:rPr>
          <w:rStyle w:val="StyleUnderline"/>
        </w:rPr>
        <w:t xml:space="preserve">Some of the </w:t>
      </w:r>
      <w:r w:rsidRPr="00332770">
        <w:rPr>
          <w:rStyle w:val="StyleUnderline"/>
          <w:highlight w:val="cyan"/>
        </w:rPr>
        <w:t xml:space="preserve">most </w:t>
      </w:r>
      <w:r w:rsidRPr="00332770">
        <w:rPr>
          <w:rStyle w:val="Emphasis"/>
          <w:highlight w:val="cyan"/>
        </w:rPr>
        <w:t>important thinkers</w:t>
      </w:r>
      <w:r w:rsidRPr="0007129B">
        <w:rPr>
          <w:sz w:val="16"/>
        </w:rPr>
        <w:t xml:space="preserve"> </w:t>
      </w:r>
      <w:r w:rsidRPr="006166AC">
        <w:rPr>
          <w:rStyle w:val="StyleUnderline"/>
        </w:rPr>
        <w:t>about</w:t>
      </w:r>
      <w:r w:rsidRPr="0007129B">
        <w:rPr>
          <w:sz w:val="16"/>
        </w:rPr>
        <w:t xml:space="preserve"> democratic </w:t>
      </w:r>
      <w:r w:rsidRPr="006166AC">
        <w:rPr>
          <w:rStyle w:val="StyleUnderline"/>
        </w:rPr>
        <w:t>market societies</w:t>
      </w:r>
      <w:r w:rsidRPr="0007129B">
        <w:rPr>
          <w:sz w:val="16"/>
        </w:rPr>
        <w:t xml:space="preserve"> have </w:t>
      </w:r>
      <w:r w:rsidRPr="00332770">
        <w:rPr>
          <w:rStyle w:val="Emphasis"/>
          <w:highlight w:val="cyan"/>
        </w:rPr>
        <w:t>emphasized</w:t>
      </w:r>
      <w:r w:rsidRPr="0007129B">
        <w:rPr>
          <w:sz w:val="16"/>
        </w:rPr>
        <w:t xml:space="preserve"> the </w:t>
      </w:r>
      <w:r w:rsidRPr="00332770">
        <w:rPr>
          <w:rStyle w:val="Emphasis"/>
          <w:highlight w:val="cyan"/>
        </w:rPr>
        <w:t>need</w:t>
      </w:r>
      <w:r w:rsidRPr="006166AC">
        <w:rPr>
          <w:rStyle w:val="StyleUnderline"/>
        </w:rPr>
        <w:t xml:space="preserve"> for</w:t>
      </w:r>
      <w:r w:rsidRPr="0007129B">
        <w:rPr>
          <w:sz w:val="16"/>
        </w:rPr>
        <w:t xml:space="preserve"> precisely these kinds of </w:t>
      </w:r>
      <w:r w:rsidRPr="006166AC">
        <w:rPr>
          <w:rStyle w:val="StyleUnderline"/>
        </w:rPr>
        <w:t>organizations</w:t>
      </w:r>
      <w:r w:rsidRPr="0007129B">
        <w:rPr>
          <w:sz w:val="16"/>
        </w:rPr>
        <w:t xml:space="preserve">. Alexis de Tocqueville observed that community organizations were critical to sustaining liberty in the United States. Beatrice and Sidney Webb argued that </w:t>
      </w:r>
      <w:r w:rsidRPr="006166AC">
        <w:rPr>
          <w:rStyle w:val="StyleUnderline"/>
        </w:rPr>
        <w:t xml:space="preserve">labor </w:t>
      </w:r>
      <w:r w:rsidRPr="00332770">
        <w:rPr>
          <w:rStyle w:val="Emphasis"/>
          <w:highlight w:val="cyan"/>
        </w:rPr>
        <w:t>unions</w:t>
      </w:r>
      <w:r w:rsidRPr="0007129B">
        <w:rPr>
          <w:sz w:val="16"/>
        </w:rPr>
        <w:t xml:space="preserve"> </w:t>
      </w:r>
      <w:r w:rsidRPr="006166AC">
        <w:rPr>
          <w:rStyle w:val="StyleUnderline"/>
        </w:rPr>
        <w:t xml:space="preserve">were critical to </w:t>
      </w:r>
      <w:r w:rsidRPr="00332770">
        <w:rPr>
          <w:rStyle w:val="StyleUnderline"/>
          <w:highlight w:val="cyan"/>
        </w:rPr>
        <w:t>making</w:t>
      </w:r>
      <w:r w:rsidRPr="006166AC">
        <w:rPr>
          <w:rStyle w:val="StyleUnderline"/>
        </w:rPr>
        <w:t xml:space="preserve"> </w:t>
      </w:r>
      <w:r w:rsidRPr="006166AC">
        <w:rPr>
          <w:rStyle w:val="Emphasis"/>
        </w:rPr>
        <w:t xml:space="preserve">large </w:t>
      </w:r>
      <w:r w:rsidRPr="00332770">
        <w:rPr>
          <w:rStyle w:val="Emphasis"/>
          <w:highlight w:val="cyan"/>
        </w:rPr>
        <w:t>corporations</w:t>
      </w:r>
      <w:r w:rsidRPr="00332770">
        <w:rPr>
          <w:rStyle w:val="StyleUnderline"/>
          <w:highlight w:val="cyan"/>
        </w:rPr>
        <w:t xml:space="preserve"> operate</w:t>
      </w:r>
      <w:r w:rsidRPr="006166AC">
        <w:rPr>
          <w:rStyle w:val="StyleUnderline"/>
        </w:rPr>
        <w:t xml:space="preserve"> </w:t>
      </w:r>
      <w:r w:rsidRPr="00332770">
        <w:rPr>
          <w:rStyle w:val="Emphasis"/>
          <w:highlight w:val="cyan"/>
        </w:rPr>
        <w:t>effectively</w:t>
      </w:r>
      <w:r w:rsidRPr="0007129B">
        <w:rPr>
          <w:sz w:val="16"/>
        </w:rPr>
        <w:t xml:space="preserve"> </w:t>
      </w:r>
      <w:r w:rsidRPr="006166AC">
        <w:rPr>
          <w:rStyle w:val="StyleUnderline"/>
        </w:rPr>
        <w:t xml:space="preserve">as they gave </w:t>
      </w:r>
      <w:r w:rsidRPr="00332770">
        <w:rPr>
          <w:rStyle w:val="Emphasis"/>
          <w:highlight w:val="cyan"/>
        </w:rPr>
        <w:t>productive workers</w:t>
      </w:r>
      <w:r w:rsidRPr="006166AC">
        <w:rPr>
          <w:rStyle w:val="StyleUnderline"/>
        </w:rPr>
        <w:t xml:space="preserve"> a </w:t>
      </w:r>
      <w:r w:rsidRPr="00332770">
        <w:rPr>
          <w:rStyle w:val="Emphasis"/>
          <w:highlight w:val="cyan"/>
        </w:rPr>
        <w:t>voice</w:t>
      </w:r>
      <w:r w:rsidRPr="0007129B">
        <w:rPr>
          <w:sz w:val="16"/>
        </w:rPr>
        <w:t xml:space="preserve">. Hannah Arendt highlighted that it was the </w:t>
      </w:r>
      <w:r w:rsidRPr="002F79EF">
        <w:rPr>
          <w:rStyle w:val="StyleUnderline"/>
        </w:rPr>
        <w:t xml:space="preserve">extreme </w:t>
      </w:r>
      <w:r w:rsidRPr="002F79EF">
        <w:rPr>
          <w:rStyle w:val="Emphasis"/>
        </w:rPr>
        <w:t>individualism</w:t>
      </w:r>
      <w:r w:rsidRPr="006166AC">
        <w:rPr>
          <w:rStyle w:val="StyleUnderline"/>
        </w:rPr>
        <w:t xml:space="preserve"> and </w:t>
      </w:r>
      <w:r w:rsidRPr="00332770">
        <w:rPr>
          <w:rStyle w:val="Emphasis"/>
          <w:highlight w:val="cyan"/>
        </w:rPr>
        <w:t>collapse</w:t>
      </w:r>
      <w:r w:rsidRPr="006166AC">
        <w:rPr>
          <w:rStyle w:val="StyleUnderline"/>
        </w:rPr>
        <w:t xml:space="preserve"> of </w:t>
      </w:r>
      <w:r w:rsidRPr="006166AC">
        <w:rPr>
          <w:rStyle w:val="Emphasis"/>
        </w:rPr>
        <w:t xml:space="preserve">social </w:t>
      </w:r>
      <w:r w:rsidRPr="00332770">
        <w:rPr>
          <w:rStyle w:val="Emphasis"/>
          <w:highlight w:val="cyan"/>
        </w:rPr>
        <w:t>institutions</w:t>
      </w:r>
      <w:r w:rsidRPr="0007129B">
        <w:rPr>
          <w:sz w:val="16"/>
        </w:rPr>
        <w:t xml:space="preserve"> </w:t>
      </w:r>
      <w:r w:rsidRPr="006166AC">
        <w:rPr>
          <w:rStyle w:val="StyleUnderline"/>
        </w:rPr>
        <w:t xml:space="preserve">in the </w:t>
      </w:r>
      <w:r w:rsidRPr="006166AC">
        <w:rPr>
          <w:rStyle w:val="Emphasis"/>
        </w:rPr>
        <w:t>interwar years</w:t>
      </w:r>
      <w:r w:rsidRPr="006166AC">
        <w:rPr>
          <w:rStyle w:val="StyleUnderline"/>
        </w:rPr>
        <w:t xml:space="preserve"> that </w:t>
      </w:r>
      <w:r w:rsidRPr="006166AC">
        <w:rPr>
          <w:rStyle w:val="Emphasis"/>
        </w:rPr>
        <w:t>paved the way</w:t>
      </w:r>
      <w:r w:rsidRPr="006166AC">
        <w:rPr>
          <w:rStyle w:val="StyleUnderline"/>
        </w:rPr>
        <w:t xml:space="preserve"> for the </w:t>
      </w:r>
      <w:r w:rsidRPr="006166AC">
        <w:rPr>
          <w:rStyle w:val="Emphasis"/>
        </w:rPr>
        <w:t>rise of totalitarianism</w:t>
      </w:r>
      <w:r w:rsidRPr="0007129B">
        <w:rPr>
          <w:sz w:val="16"/>
        </w:rPr>
        <w:t xml:space="preserve"> </w:t>
      </w:r>
      <w:r w:rsidRPr="006166AC">
        <w:rPr>
          <w:rStyle w:val="StyleUnderline"/>
        </w:rPr>
        <w:t>in the 1930s</w:t>
      </w:r>
      <w:r w:rsidRPr="0007129B">
        <w:rPr>
          <w:sz w:val="16"/>
        </w:rPr>
        <w:t>.</w:t>
      </w:r>
    </w:p>
    <w:p w14:paraId="5D307F36" w14:textId="77777777" w:rsidR="009526F2" w:rsidRPr="002F79EF" w:rsidRDefault="009526F2" w:rsidP="009526F2">
      <w:pPr>
        <w:rPr>
          <w:sz w:val="16"/>
        </w:rPr>
      </w:pPr>
      <w:r w:rsidRPr="0007129B">
        <w:rPr>
          <w:sz w:val="16"/>
        </w:rPr>
        <w:t xml:space="preserve">Some of the </w:t>
      </w:r>
      <w:r w:rsidRPr="00332770">
        <w:rPr>
          <w:rStyle w:val="Emphasis"/>
          <w:highlight w:val="cyan"/>
        </w:rPr>
        <w:t>models</w:t>
      </w:r>
      <w:r w:rsidRPr="00332770">
        <w:rPr>
          <w:sz w:val="16"/>
          <w:highlight w:val="cyan"/>
        </w:rPr>
        <w:t xml:space="preserve"> </w:t>
      </w:r>
      <w:r w:rsidRPr="00332770">
        <w:rPr>
          <w:rStyle w:val="StyleUnderline"/>
          <w:highlight w:val="cyan"/>
        </w:rPr>
        <w:t xml:space="preserve">for </w:t>
      </w:r>
      <w:r w:rsidRPr="00332770">
        <w:rPr>
          <w:rStyle w:val="Emphasis"/>
          <w:highlight w:val="cyan"/>
        </w:rPr>
        <w:t>MIDs</w:t>
      </w:r>
      <w:r w:rsidRPr="0007129B">
        <w:rPr>
          <w:sz w:val="16"/>
        </w:rPr>
        <w:t xml:space="preserve"> </w:t>
      </w:r>
      <w:r w:rsidRPr="006166AC">
        <w:rPr>
          <w:rStyle w:val="StyleUnderline"/>
        </w:rPr>
        <w:t>have been</w:t>
      </w:r>
      <w:r w:rsidRPr="0007129B">
        <w:rPr>
          <w:sz w:val="16"/>
        </w:rPr>
        <w:t xml:space="preserve"> traditionally more </w:t>
      </w:r>
      <w:r w:rsidRPr="00332770">
        <w:rPr>
          <w:rStyle w:val="StyleUnderline"/>
          <w:highlight w:val="cyan"/>
        </w:rPr>
        <w:t>associated</w:t>
      </w:r>
      <w:r w:rsidRPr="006166AC">
        <w:rPr>
          <w:rStyle w:val="StyleUnderline"/>
        </w:rPr>
        <w:t xml:space="preserve"> with the </w:t>
      </w:r>
      <w:r w:rsidRPr="00332770">
        <w:rPr>
          <w:rStyle w:val="Emphasis"/>
          <w:highlight w:val="cyan"/>
        </w:rPr>
        <w:t>political left</w:t>
      </w:r>
      <w:r w:rsidRPr="0007129B">
        <w:rPr>
          <w:sz w:val="16"/>
        </w:rPr>
        <w:t xml:space="preserve">, </w:t>
      </w:r>
      <w:r w:rsidRPr="006166AC">
        <w:rPr>
          <w:rStyle w:val="StyleUnderline"/>
        </w:rPr>
        <w:t xml:space="preserve">while </w:t>
      </w:r>
      <w:r w:rsidRPr="00332770">
        <w:rPr>
          <w:rStyle w:val="StyleUnderline"/>
          <w:highlight w:val="cyan"/>
        </w:rPr>
        <w:t>others</w:t>
      </w:r>
      <w:r w:rsidRPr="006166AC">
        <w:rPr>
          <w:rStyle w:val="StyleUnderline"/>
        </w:rPr>
        <w:t xml:space="preserve"> have traditionally found </w:t>
      </w:r>
      <w:r w:rsidRPr="006166AC">
        <w:rPr>
          <w:rStyle w:val="Emphasis"/>
        </w:rPr>
        <w:t>sympathy with</w:t>
      </w:r>
      <w:r w:rsidRPr="006166AC">
        <w:rPr>
          <w:rStyle w:val="StyleUnderline"/>
        </w:rPr>
        <w:t xml:space="preserve"> </w:t>
      </w:r>
      <w:r w:rsidRPr="006166AC">
        <w:rPr>
          <w:rStyle w:val="Emphasis"/>
        </w:rPr>
        <w:t xml:space="preserve">the </w:t>
      </w:r>
      <w:r w:rsidRPr="00332770">
        <w:rPr>
          <w:rStyle w:val="Emphasis"/>
          <w:highlight w:val="cyan"/>
        </w:rPr>
        <w:t>right</w:t>
      </w:r>
      <w:r w:rsidRPr="0007129B">
        <w:rPr>
          <w:sz w:val="16"/>
        </w:rPr>
        <w:t>. In an advanced information economy, that</w:t>
      </w:r>
      <w:r w:rsidRPr="006166AC">
        <w:rPr>
          <w:rStyle w:val="StyleUnderline"/>
        </w:rPr>
        <w:t xml:space="preserve"> </w:t>
      </w:r>
      <w:r w:rsidRPr="006166AC">
        <w:rPr>
          <w:rStyle w:val="Emphasis"/>
        </w:rPr>
        <w:t>distinction</w:t>
      </w:r>
      <w:r w:rsidRPr="006166AC">
        <w:rPr>
          <w:rStyle w:val="StyleUnderline"/>
        </w:rPr>
        <w:t xml:space="preserve"> will be </w:t>
      </w:r>
      <w:r w:rsidRPr="006166AC">
        <w:rPr>
          <w:rStyle w:val="Emphasis"/>
        </w:rPr>
        <w:t>less important</w:t>
      </w:r>
      <w:r w:rsidRPr="0007129B">
        <w:rPr>
          <w:sz w:val="16"/>
        </w:rPr>
        <w:t xml:space="preserve">. If we are to </w:t>
      </w:r>
      <w:r w:rsidRPr="00332770">
        <w:rPr>
          <w:rStyle w:val="StyleUnderline"/>
        </w:rPr>
        <w:t>use</w:t>
      </w:r>
      <w:r w:rsidRPr="006166AC">
        <w:rPr>
          <w:rStyle w:val="StyleUnderline"/>
        </w:rPr>
        <w:t xml:space="preserve"> the language of the </w:t>
      </w:r>
      <w:r w:rsidRPr="006166AC">
        <w:rPr>
          <w:rStyle w:val="Emphasis"/>
        </w:rPr>
        <w:t>left</w:t>
      </w:r>
      <w:r w:rsidRPr="006166AC">
        <w:rPr>
          <w:rStyle w:val="StyleUnderline"/>
        </w:rPr>
        <w:t>:</w:t>
      </w:r>
      <w:r w:rsidRPr="0007129B">
        <w:rPr>
          <w:sz w:val="16"/>
        </w:rPr>
        <w:t xml:space="preserve"> Some MIDs will, like traditional artisans’ guilds, </w:t>
      </w:r>
      <w:r w:rsidRPr="00332770">
        <w:rPr>
          <w:rStyle w:val="Emphasis"/>
          <w:highlight w:val="cyan"/>
        </w:rPr>
        <w:t>redistribute</w:t>
      </w:r>
      <w:r w:rsidRPr="0007129B">
        <w:rPr>
          <w:sz w:val="16"/>
        </w:rPr>
        <w:t xml:space="preserve"> the successes of the greatest stars and broadly share </w:t>
      </w:r>
      <w:r w:rsidRPr="00332770">
        <w:rPr>
          <w:rStyle w:val="StyleUnderline"/>
          <w:highlight w:val="cyan"/>
        </w:rPr>
        <w:t xml:space="preserve">earned </w:t>
      </w:r>
      <w:r w:rsidRPr="00332770">
        <w:rPr>
          <w:rStyle w:val="Emphasis"/>
          <w:highlight w:val="cyan"/>
        </w:rPr>
        <w:t>revenue</w:t>
      </w:r>
      <w:r w:rsidRPr="0007129B">
        <w:rPr>
          <w:sz w:val="16"/>
        </w:rPr>
        <w:t xml:space="preserve">. Others, like artist royalty collection agencies such as ASCAP, may allow a broader range of individual payouts. But we can also </w:t>
      </w:r>
      <w:r w:rsidRPr="006166AC">
        <w:rPr>
          <w:rStyle w:val="StyleUnderline"/>
        </w:rPr>
        <w:t xml:space="preserve">use the language of the right: </w:t>
      </w:r>
      <w:r w:rsidRPr="006166AC">
        <w:rPr>
          <w:rStyle w:val="Emphasis"/>
        </w:rPr>
        <w:t xml:space="preserve">Some </w:t>
      </w:r>
      <w:r w:rsidRPr="00332770">
        <w:rPr>
          <w:rStyle w:val="Emphasis"/>
          <w:highlight w:val="cyan"/>
        </w:rPr>
        <w:t>MIDs</w:t>
      </w:r>
      <w:r w:rsidRPr="006166AC">
        <w:rPr>
          <w:rStyle w:val="StyleUnderline"/>
        </w:rPr>
        <w:t xml:space="preserve"> might be </w:t>
      </w:r>
      <w:r w:rsidRPr="00332770">
        <w:rPr>
          <w:rStyle w:val="Emphasis"/>
          <w:highlight w:val="cyan"/>
        </w:rPr>
        <w:t>hard to join</w:t>
      </w:r>
      <w:r w:rsidRPr="00332770">
        <w:rPr>
          <w:sz w:val="16"/>
          <w:highlight w:val="cyan"/>
        </w:rPr>
        <w:t xml:space="preserve">, </w:t>
      </w:r>
      <w:r w:rsidRPr="00332770">
        <w:rPr>
          <w:rStyle w:val="StyleUnderline"/>
          <w:highlight w:val="cyan"/>
        </w:rPr>
        <w:t>analogous</w:t>
      </w:r>
      <w:r w:rsidRPr="006166AC">
        <w:rPr>
          <w:rStyle w:val="StyleUnderline"/>
        </w:rPr>
        <w:t xml:space="preserve"> to becoming a </w:t>
      </w:r>
      <w:r w:rsidRPr="00332770">
        <w:rPr>
          <w:rStyle w:val="Emphasis"/>
          <w:highlight w:val="cyan"/>
        </w:rPr>
        <w:t>partner</w:t>
      </w:r>
      <w:r w:rsidRPr="006166AC">
        <w:rPr>
          <w:rStyle w:val="StyleUnderline"/>
        </w:rPr>
        <w:t xml:space="preserve"> in a prestigious </w:t>
      </w:r>
      <w:r w:rsidRPr="00332770">
        <w:rPr>
          <w:rStyle w:val="Emphasis"/>
          <w:highlight w:val="cyan"/>
        </w:rPr>
        <w:t>law firm</w:t>
      </w:r>
      <w:r w:rsidRPr="0007129B">
        <w:rPr>
          <w:sz w:val="16"/>
        </w:rPr>
        <w:t>.</w:t>
      </w:r>
    </w:p>
    <w:p w14:paraId="288D1A27" w14:textId="77777777" w:rsidR="009526F2" w:rsidRDefault="009526F2" w:rsidP="009526F2">
      <w:pPr>
        <w:pStyle w:val="Heading4"/>
      </w:pPr>
      <w:r>
        <w:t xml:space="preserve">Centralized </w:t>
      </w:r>
      <w:r w:rsidRPr="003B57BB">
        <w:rPr>
          <w:u w:val="single"/>
        </w:rPr>
        <w:t>control</w:t>
      </w:r>
      <w:r>
        <w:t xml:space="preserve"> over AI unlocks every </w:t>
      </w:r>
      <w:r w:rsidRPr="003B57BB">
        <w:rPr>
          <w:u w:val="single"/>
        </w:rPr>
        <w:t>black box</w:t>
      </w:r>
      <w:r>
        <w:t xml:space="preserve"> threat, but the plan </w:t>
      </w:r>
      <w:r w:rsidRPr="003B57BB">
        <w:rPr>
          <w:u w:val="single"/>
        </w:rPr>
        <w:t>solves</w:t>
      </w:r>
      <w:r>
        <w:t xml:space="preserve">. </w:t>
      </w:r>
    </w:p>
    <w:p w14:paraId="48311459" w14:textId="77777777" w:rsidR="009526F2" w:rsidRPr="00092C51" w:rsidRDefault="009526F2" w:rsidP="009526F2">
      <w:pPr>
        <w:rPr>
          <w:rStyle w:val="Style13ptBold"/>
        </w:rPr>
      </w:pPr>
      <w:r>
        <w:rPr>
          <w:rStyle w:val="Style13ptBold"/>
        </w:rPr>
        <w:t xml:space="preserve">Lanier 23 </w:t>
      </w:r>
      <w:r w:rsidRPr="00092C51">
        <w:t>[Jaron Lanier; Doctor of Science from NJIT &amp; Honorary Degree from Franklin &amp; Marshall College. April 20, “There Is No A.I.” https://www.newyorker.com/science/annals-of-artificial-intelligence/there-is-no-ai. Minion]</w:t>
      </w:r>
    </w:p>
    <w:p w14:paraId="1DE66D6E" w14:textId="77777777" w:rsidR="009526F2" w:rsidRPr="003970FB" w:rsidRDefault="009526F2" w:rsidP="009526F2">
      <w:pPr>
        <w:rPr>
          <w:sz w:val="16"/>
        </w:rPr>
      </w:pPr>
      <w:r w:rsidRPr="00DA2270">
        <w:rPr>
          <w:rStyle w:val="StyleUnderline"/>
          <w:highlight w:val="cyan"/>
        </w:rPr>
        <w:t xml:space="preserve">Many </w:t>
      </w:r>
      <w:r w:rsidRPr="00DA2270">
        <w:rPr>
          <w:rStyle w:val="StyleUnderline"/>
        </w:rPr>
        <w:t>people</w:t>
      </w:r>
      <w:r w:rsidRPr="003970FB">
        <w:rPr>
          <w:sz w:val="16"/>
        </w:rPr>
        <w:t xml:space="preserve"> in Silicon Valley </w:t>
      </w:r>
      <w:r w:rsidRPr="00DA2270">
        <w:rPr>
          <w:rStyle w:val="StyleUnderline"/>
        </w:rPr>
        <w:t>see</w:t>
      </w:r>
      <w:r w:rsidRPr="003970FB">
        <w:rPr>
          <w:sz w:val="16"/>
        </w:rPr>
        <w:t xml:space="preserve"> </w:t>
      </w:r>
      <w:r w:rsidRPr="003970FB">
        <w:rPr>
          <w:rStyle w:val="Emphasis"/>
        </w:rPr>
        <w:t>u</w:t>
      </w:r>
      <w:r w:rsidRPr="003970FB">
        <w:rPr>
          <w:sz w:val="16"/>
        </w:rPr>
        <w:t xml:space="preserve">niversal </w:t>
      </w:r>
      <w:r w:rsidRPr="003970FB">
        <w:rPr>
          <w:rStyle w:val="Emphasis"/>
        </w:rPr>
        <w:t>b</w:t>
      </w:r>
      <w:r w:rsidRPr="003970FB">
        <w:rPr>
          <w:sz w:val="16"/>
        </w:rPr>
        <w:t xml:space="preserve">asic </w:t>
      </w:r>
      <w:r w:rsidRPr="003970FB">
        <w:rPr>
          <w:rStyle w:val="Emphasis"/>
        </w:rPr>
        <w:t>i</w:t>
      </w:r>
      <w:r w:rsidRPr="003970FB">
        <w:rPr>
          <w:sz w:val="16"/>
        </w:rPr>
        <w:t xml:space="preserve">ncome </w:t>
      </w:r>
      <w:r w:rsidRPr="003970FB">
        <w:rPr>
          <w:rStyle w:val="StyleUnderline"/>
        </w:rPr>
        <w:t>as a</w:t>
      </w:r>
      <w:r w:rsidRPr="003970FB">
        <w:rPr>
          <w:sz w:val="16"/>
        </w:rPr>
        <w:t xml:space="preserve"> </w:t>
      </w:r>
      <w:r w:rsidRPr="008E3AA7">
        <w:rPr>
          <w:rStyle w:val="Emphasis"/>
          <w:highlight w:val="cyan"/>
        </w:rPr>
        <w:t>solution</w:t>
      </w:r>
      <w:r w:rsidRPr="008E3AA7">
        <w:rPr>
          <w:sz w:val="16"/>
          <w:highlight w:val="cyan"/>
        </w:rPr>
        <w:t xml:space="preserve"> </w:t>
      </w:r>
      <w:r w:rsidRPr="008E3AA7">
        <w:rPr>
          <w:rStyle w:val="StyleUnderline"/>
          <w:highlight w:val="cyan"/>
        </w:rPr>
        <w:t>to</w:t>
      </w:r>
      <w:r w:rsidRPr="003970FB">
        <w:rPr>
          <w:sz w:val="16"/>
        </w:rPr>
        <w:t xml:space="preserve"> potential </w:t>
      </w:r>
      <w:r w:rsidRPr="003970FB">
        <w:rPr>
          <w:rStyle w:val="Emphasis"/>
        </w:rPr>
        <w:t xml:space="preserve">economic </w:t>
      </w:r>
      <w:r w:rsidRPr="008E3AA7">
        <w:rPr>
          <w:rStyle w:val="Emphasis"/>
          <w:highlight w:val="cyan"/>
        </w:rPr>
        <w:t>problems</w:t>
      </w:r>
      <w:r w:rsidRPr="003970FB">
        <w:rPr>
          <w:sz w:val="16"/>
        </w:rPr>
        <w:t xml:space="preserve"> created by A.I. But </w:t>
      </w:r>
      <w:r w:rsidRPr="003970FB">
        <w:rPr>
          <w:rStyle w:val="StyleUnderline"/>
        </w:rPr>
        <w:t>U.B.I.</w:t>
      </w:r>
      <w:r w:rsidRPr="003970FB">
        <w:rPr>
          <w:sz w:val="16"/>
        </w:rPr>
        <w:t xml:space="preserve"> amounts to </w:t>
      </w:r>
      <w:r w:rsidRPr="008E3AA7">
        <w:rPr>
          <w:rStyle w:val="StyleUnderline"/>
          <w:highlight w:val="cyan"/>
        </w:rPr>
        <w:t xml:space="preserve">putting everyone on the </w:t>
      </w:r>
      <w:r w:rsidRPr="008E3AA7">
        <w:rPr>
          <w:rStyle w:val="Emphasis"/>
          <w:highlight w:val="cyan"/>
        </w:rPr>
        <w:t>dole</w:t>
      </w:r>
      <w:r w:rsidRPr="003970FB">
        <w:rPr>
          <w:rStyle w:val="StyleUnderline"/>
        </w:rPr>
        <w:t xml:space="preserve"> in order </w:t>
      </w:r>
      <w:r w:rsidRPr="00DA2270">
        <w:rPr>
          <w:rStyle w:val="StyleUnderline"/>
        </w:rPr>
        <w:t xml:space="preserve">to </w:t>
      </w:r>
      <w:r w:rsidRPr="00DA2270">
        <w:rPr>
          <w:rStyle w:val="Emphasis"/>
        </w:rPr>
        <w:t>preserve</w:t>
      </w:r>
      <w:r w:rsidRPr="003970FB">
        <w:rPr>
          <w:rStyle w:val="StyleUnderline"/>
        </w:rPr>
        <w:t xml:space="preserve"> the </w:t>
      </w:r>
      <w:r w:rsidRPr="003970FB">
        <w:rPr>
          <w:rStyle w:val="Emphasis"/>
        </w:rPr>
        <w:t>idea</w:t>
      </w:r>
      <w:r w:rsidRPr="003970FB">
        <w:rPr>
          <w:rStyle w:val="StyleUnderline"/>
        </w:rPr>
        <w:t xml:space="preserve"> of </w:t>
      </w:r>
      <w:r w:rsidRPr="003970FB">
        <w:rPr>
          <w:rStyle w:val="Emphasis"/>
        </w:rPr>
        <w:t>black-box</w:t>
      </w:r>
      <w:r w:rsidRPr="003970FB">
        <w:rPr>
          <w:rStyle w:val="StyleUnderline"/>
        </w:rPr>
        <w:t xml:space="preserve"> artificial </w:t>
      </w:r>
      <w:r w:rsidRPr="00DA2270">
        <w:rPr>
          <w:rStyle w:val="Emphasis"/>
        </w:rPr>
        <w:t>intelligence</w:t>
      </w:r>
      <w:r w:rsidRPr="003970FB">
        <w:rPr>
          <w:sz w:val="16"/>
        </w:rPr>
        <w:t xml:space="preserve">. This is a scary idea, I think, in part because </w:t>
      </w:r>
      <w:r w:rsidRPr="00B80793">
        <w:rPr>
          <w:rStyle w:val="Emphasis"/>
          <w:highlight w:val="cyan"/>
        </w:rPr>
        <w:t>bad actors</w:t>
      </w:r>
      <w:r w:rsidRPr="003970FB">
        <w:rPr>
          <w:rStyle w:val="StyleUnderline"/>
        </w:rPr>
        <w:t xml:space="preserve"> will </w:t>
      </w:r>
      <w:r w:rsidRPr="00B80793">
        <w:rPr>
          <w:rStyle w:val="StyleUnderline"/>
          <w:highlight w:val="cyan"/>
        </w:rPr>
        <w:t xml:space="preserve">want to </w:t>
      </w:r>
      <w:r w:rsidRPr="00B80793">
        <w:rPr>
          <w:rStyle w:val="Emphasis"/>
          <w:highlight w:val="cyan"/>
        </w:rPr>
        <w:t>seize the centers of power</w:t>
      </w:r>
      <w:r w:rsidRPr="003970FB">
        <w:rPr>
          <w:rStyle w:val="StyleUnderline"/>
        </w:rPr>
        <w:t xml:space="preserve"> in a universal welfare system, </w:t>
      </w:r>
      <w:r w:rsidRPr="00B80793">
        <w:rPr>
          <w:rStyle w:val="Emphasis"/>
          <w:sz w:val="30"/>
          <w:szCs w:val="30"/>
          <w:highlight w:val="cyan"/>
        </w:rPr>
        <w:t>as in every communist experiment</w:t>
      </w:r>
      <w:r w:rsidRPr="003970FB">
        <w:rPr>
          <w:sz w:val="16"/>
        </w:rPr>
        <w:t>. I doubt that data dignity could ever grow enough to sustain all of society, but I doubt that any social or economic principle will ever be complete. Whenever possible, the goal should be to at least establish a new creative class instead of a new dependent class.</w:t>
      </w:r>
    </w:p>
    <w:p w14:paraId="2C00D94C" w14:textId="77777777" w:rsidR="009526F2" w:rsidRPr="003970FB" w:rsidRDefault="009526F2" w:rsidP="009526F2">
      <w:pPr>
        <w:rPr>
          <w:sz w:val="16"/>
        </w:rPr>
      </w:pPr>
      <w:r w:rsidRPr="003970FB">
        <w:rPr>
          <w:sz w:val="16"/>
        </w:rPr>
        <w:t xml:space="preserve">There are also </w:t>
      </w:r>
      <w:r w:rsidRPr="003970FB">
        <w:rPr>
          <w:rStyle w:val="StyleUnderline"/>
        </w:rPr>
        <w:t>non-altruistic reasons for A.I. companies to embrace data dignity</w:t>
      </w:r>
      <w:r w:rsidRPr="003970FB">
        <w:rPr>
          <w:sz w:val="16"/>
        </w:rPr>
        <w:t xml:space="preserve">. The </w:t>
      </w:r>
      <w:r w:rsidRPr="008E3AA7">
        <w:rPr>
          <w:rStyle w:val="Emphasis"/>
        </w:rPr>
        <w:t>models are only as good as their inputs</w:t>
      </w:r>
      <w:r w:rsidRPr="008E3AA7">
        <w:rPr>
          <w:sz w:val="16"/>
        </w:rPr>
        <w:t xml:space="preserve">. </w:t>
      </w:r>
      <w:r w:rsidRPr="008E3AA7">
        <w:rPr>
          <w:rStyle w:val="StyleUnderline"/>
        </w:rPr>
        <w:t xml:space="preserve">It’s </w:t>
      </w:r>
      <w:r w:rsidRPr="008E3AA7">
        <w:rPr>
          <w:rStyle w:val="Emphasis"/>
        </w:rPr>
        <w:t>only through</w:t>
      </w:r>
      <w:r w:rsidRPr="008E3AA7">
        <w:rPr>
          <w:rStyle w:val="StyleUnderline"/>
        </w:rPr>
        <w:t xml:space="preserve"> a system like </w:t>
      </w:r>
      <w:r w:rsidRPr="008E3AA7">
        <w:rPr>
          <w:rStyle w:val="Emphasis"/>
        </w:rPr>
        <w:t>data dignity</w:t>
      </w:r>
      <w:r w:rsidRPr="008E3AA7">
        <w:rPr>
          <w:rStyle w:val="StyleUnderline"/>
        </w:rPr>
        <w:t xml:space="preserve"> that we can </w:t>
      </w:r>
      <w:r w:rsidRPr="008E3AA7">
        <w:rPr>
          <w:rStyle w:val="Emphasis"/>
        </w:rPr>
        <w:t>expand</w:t>
      </w:r>
      <w:r w:rsidRPr="008E3AA7">
        <w:rPr>
          <w:rStyle w:val="StyleUnderline"/>
        </w:rPr>
        <w:t xml:space="preserve"> the </w:t>
      </w:r>
      <w:r w:rsidRPr="008E3AA7">
        <w:rPr>
          <w:rStyle w:val="Emphasis"/>
        </w:rPr>
        <w:t>models</w:t>
      </w:r>
      <w:r w:rsidRPr="008E3AA7">
        <w:rPr>
          <w:rStyle w:val="StyleUnderline"/>
        </w:rPr>
        <w:t xml:space="preserve"> into new frontiers</w:t>
      </w:r>
      <w:r w:rsidRPr="008E3AA7">
        <w:rPr>
          <w:sz w:val="16"/>
        </w:rPr>
        <w:t>. Right</w:t>
      </w:r>
      <w:r w:rsidRPr="003970FB">
        <w:rPr>
          <w:sz w:val="16"/>
        </w:rPr>
        <w:t xml:space="preserve"> now, it’s much </w:t>
      </w:r>
      <w:r w:rsidRPr="003970FB">
        <w:rPr>
          <w:rStyle w:val="Emphasis"/>
        </w:rPr>
        <w:t>easier</w:t>
      </w:r>
      <w:r w:rsidRPr="003970FB">
        <w:rPr>
          <w:rStyle w:val="StyleUnderline"/>
        </w:rPr>
        <w:t xml:space="preserve"> to </w:t>
      </w:r>
      <w:r w:rsidRPr="003970FB">
        <w:rPr>
          <w:rStyle w:val="Emphasis"/>
        </w:rPr>
        <w:t>get an L.L.M.</w:t>
      </w:r>
      <w:r w:rsidRPr="003970FB">
        <w:rPr>
          <w:rStyle w:val="StyleUnderline"/>
        </w:rPr>
        <w:t xml:space="preserve"> to </w:t>
      </w:r>
      <w:r w:rsidRPr="003970FB">
        <w:rPr>
          <w:rStyle w:val="Emphasis"/>
        </w:rPr>
        <w:t>write an essay than</w:t>
      </w:r>
      <w:r w:rsidRPr="003970FB">
        <w:rPr>
          <w:rStyle w:val="StyleUnderline"/>
        </w:rPr>
        <w:t xml:space="preserve"> it is </w:t>
      </w:r>
      <w:r w:rsidRPr="003970FB">
        <w:rPr>
          <w:rStyle w:val="Emphasis"/>
        </w:rPr>
        <w:t>to</w:t>
      </w:r>
      <w:r w:rsidRPr="003970FB">
        <w:rPr>
          <w:rStyle w:val="StyleUnderline"/>
        </w:rPr>
        <w:t xml:space="preserve"> ask the program to </w:t>
      </w:r>
      <w:r w:rsidRPr="003970FB">
        <w:rPr>
          <w:rStyle w:val="Emphasis"/>
        </w:rPr>
        <w:t>generate</w:t>
      </w:r>
      <w:r w:rsidRPr="003970FB">
        <w:rPr>
          <w:rStyle w:val="StyleUnderline"/>
        </w:rPr>
        <w:t xml:space="preserve"> an interactive </w:t>
      </w:r>
      <w:r w:rsidRPr="003970FB">
        <w:rPr>
          <w:rStyle w:val="Emphasis"/>
        </w:rPr>
        <w:t>virtual-reality</w:t>
      </w:r>
      <w:r w:rsidRPr="003970FB">
        <w:rPr>
          <w:rStyle w:val="StyleUnderline"/>
        </w:rPr>
        <w:t xml:space="preserve"> world, because there are </w:t>
      </w:r>
      <w:r w:rsidRPr="003970FB">
        <w:rPr>
          <w:rStyle w:val="Emphasis"/>
        </w:rPr>
        <w:t>very few virtual worlds</w:t>
      </w:r>
      <w:r w:rsidRPr="003970FB">
        <w:rPr>
          <w:rStyle w:val="StyleUnderline"/>
        </w:rPr>
        <w:t xml:space="preserve"> in </w:t>
      </w:r>
      <w:r w:rsidRPr="003970FB">
        <w:rPr>
          <w:rStyle w:val="Emphasis"/>
        </w:rPr>
        <w:t>existence</w:t>
      </w:r>
      <w:r w:rsidRPr="003970FB">
        <w:rPr>
          <w:sz w:val="16"/>
        </w:rPr>
        <w:t xml:space="preserve">. Why not </w:t>
      </w:r>
      <w:r w:rsidRPr="003970FB">
        <w:rPr>
          <w:rStyle w:val="Emphasis"/>
        </w:rPr>
        <w:t>solve</w:t>
      </w:r>
      <w:r w:rsidRPr="003970FB">
        <w:rPr>
          <w:rStyle w:val="StyleUnderline"/>
        </w:rPr>
        <w:t xml:space="preserve"> that </w:t>
      </w:r>
      <w:r w:rsidRPr="003970FB">
        <w:rPr>
          <w:rStyle w:val="Emphasis"/>
        </w:rPr>
        <w:t>problem</w:t>
      </w:r>
      <w:r w:rsidRPr="003970FB">
        <w:rPr>
          <w:rStyle w:val="StyleUnderline"/>
        </w:rPr>
        <w:t xml:space="preserve"> by </w:t>
      </w:r>
      <w:r w:rsidRPr="003970FB">
        <w:rPr>
          <w:rStyle w:val="Emphasis"/>
        </w:rPr>
        <w:t>giving people</w:t>
      </w:r>
      <w:r w:rsidRPr="003970FB">
        <w:rPr>
          <w:rStyle w:val="StyleUnderline"/>
        </w:rPr>
        <w:t xml:space="preserve"> who </w:t>
      </w:r>
      <w:r w:rsidRPr="003970FB">
        <w:rPr>
          <w:rStyle w:val="Emphasis"/>
        </w:rPr>
        <w:t>add more virtual worlds</w:t>
      </w:r>
      <w:r w:rsidRPr="003970FB">
        <w:rPr>
          <w:rStyle w:val="StyleUnderline"/>
        </w:rPr>
        <w:t xml:space="preserve"> a </w:t>
      </w:r>
      <w:r w:rsidRPr="003970FB">
        <w:rPr>
          <w:rStyle w:val="Emphasis"/>
        </w:rPr>
        <w:t>chance for</w:t>
      </w:r>
      <w:r w:rsidRPr="003970FB">
        <w:rPr>
          <w:rStyle w:val="StyleUnderline"/>
        </w:rPr>
        <w:t xml:space="preserve"> prestige and </w:t>
      </w:r>
      <w:r w:rsidRPr="003970FB">
        <w:rPr>
          <w:rStyle w:val="Emphasis"/>
        </w:rPr>
        <w:t>income</w:t>
      </w:r>
      <w:r w:rsidRPr="003970FB">
        <w:rPr>
          <w:sz w:val="16"/>
        </w:rPr>
        <w:t>?</w:t>
      </w:r>
    </w:p>
    <w:p w14:paraId="379D0543" w14:textId="77777777" w:rsidR="009526F2" w:rsidRDefault="009526F2" w:rsidP="009526F2">
      <w:pPr>
        <w:rPr>
          <w:sz w:val="16"/>
        </w:rPr>
      </w:pPr>
      <w:r w:rsidRPr="003970FB">
        <w:rPr>
          <w:sz w:val="16"/>
        </w:rPr>
        <w:t xml:space="preserve">Could </w:t>
      </w:r>
      <w:r w:rsidRPr="00B80793">
        <w:rPr>
          <w:rStyle w:val="Emphasis"/>
          <w:highlight w:val="cyan"/>
        </w:rPr>
        <w:t>data dignity help</w:t>
      </w:r>
      <w:r w:rsidRPr="00B80793">
        <w:rPr>
          <w:rStyle w:val="StyleUnderline"/>
          <w:highlight w:val="cyan"/>
        </w:rPr>
        <w:t xml:space="preserve"> with</w:t>
      </w:r>
      <w:r w:rsidRPr="00B80793">
        <w:rPr>
          <w:sz w:val="16"/>
          <w:highlight w:val="cyan"/>
        </w:rPr>
        <w:t xml:space="preserve"> </w:t>
      </w:r>
      <w:r w:rsidRPr="00B80793">
        <w:rPr>
          <w:rStyle w:val="StyleUnderline"/>
          <w:highlight w:val="cyan"/>
        </w:rPr>
        <w:t>any</w:t>
      </w:r>
      <w:r w:rsidRPr="003970FB">
        <w:rPr>
          <w:sz w:val="16"/>
        </w:rPr>
        <w:t xml:space="preserve"> of the </w:t>
      </w:r>
      <w:r w:rsidRPr="00B80793">
        <w:rPr>
          <w:rStyle w:val="Emphasis"/>
          <w:highlight w:val="cyan"/>
        </w:rPr>
        <w:t>human-annihilation</w:t>
      </w:r>
      <w:r w:rsidRPr="00B80793">
        <w:rPr>
          <w:rStyle w:val="StyleUnderline"/>
          <w:highlight w:val="cyan"/>
        </w:rPr>
        <w:t xml:space="preserve"> scenario</w:t>
      </w:r>
      <w:r w:rsidRPr="00B80793">
        <w:rPr>
          <w:rStyle w:val="StyleUnderline"/>
        </w:rPr>
        <w:t>s</w:t>
      </w:r>
      <w:r w:rsidRPr="003970FB">
        <w:rPr>
          <w:sz w:val="16"/>
        </w:rPr>
        <w:t xml:space="preserve">? A </w:t>
      </w:r>
      <w:r w:rsidRPr="003970FB">
        <w:rPr>
          <w:rStyle w:val="Emphasis"/>
        </w:rPr>
        <w:t>big model</w:t>
      </w:r>
      <w:r w:rsidRPr="003970FB">
        <w:rPr>
          <w:rStyle w:val="StyleUnderline"/>
        </w:rPr>
        <w:t xml:space="preserve"> could </w:t>
      </w:r>
      <w:r w:rsidRPr="003970FB">
        <w:rPr>
          <w:rStyle w:val="Emphasis"/>
        </w:rPr>
        <w:t>make us incompetent</w:t>
      </w:r>
      <w:r w:rsidRPr="003970FB">
        <w:rPr>
          <w:rStyle w:val="StyleUnderline"/>
        </w:rPr>
        <w:t xml:space="preserve">, or confuse us so much that our society goes collectively off the rails; a powerful, </w:t>
      </w:r>
      <w:r w:rsidRPr="00B80793">
        <w:rPr>
          <w:rStyle w:val="Emphasis"/>
          <w:highlight w:val="cyan"/>
        </w:rPr>
        <w:t>malevolent person</w:t>
      </w:r>
      <w:r w:rsidRPr="00B80793">
        <w:rPr>
          <w:rStyle w:val="StyleUnderline"/>
          <w:highlight w:val="cyan"/>
        </w:rPr>
        <w:t xml:space="preserve"> could </w:t>
      </w:r>
      <w:r w:rsidRPr="00B80793">
        <w:rPr>
          <w:rStyle w:val="Emphasis"/>
          <w:highlight w:val="cyan"/>
        </w:rPr>
        <w:t>use A.I</w:t>
      </w:r>
      <w:r w:rsidRPr="002F79EF">
        <w:rPr>
          <w:rStyle w:val="Emphasis"/>
          <w:highlight w:val="cyan"/>
        </w:rPr>
        <w:t>.</w:t>
      </w:r>
      <w:r w:rsidRPr="002F79EF">
        <w:rPr>
          <w:rStyle w:val="StyleUnderline"/>
          <w:highlight w:val="cyan"/>
        </w:rPr>
        <w:t xml:space="preserve"> to do</w:t>
      </w:r>
      <w:r w:rsidRPr="003970FB">
        <w:rPr>
          <w:rStyle w:val="StyleUnderline"/>
        </w:rPr>
        <w:t xml:space="preserve"> us all great </w:t>
      </w:r>
      <w:r w:rsidRPr="002F79EF">
        <w:rPr>
          <w:rStyle w:val="StyleUnderline"/>
          <w:highlight w:val="cyan"/>
        </w:rPr>
        <w:t>harm; and</w:t>
      </w:r>
      <w:r w:rsidRPr="003970FB">
        <w:rPr>
          <w:rStyle w:val="StyleUnderline"/>
        </w:rPr>
        <w:t xml:space="preserve"> some people also think that the </w:t>
      </w:r>
      <w:r w:rsidRPr="00B80793">
        <w:rPr>
          <w:rStyle w:val="Emphasis"/>
          <w:highlight w:val="cyan"/>
        </w:rPr>
        <w:t>model itself could “jailbreak,”</w:t>
      </w:r>
      <w:r w:rsidRPr="00B80793">
        <w:rPr>
          <w:rStyle w:val="StyleUnderline"/>
          <w:highlight w:val="cyan"/>
        </w:rPr>
        <w:t xml:space="preserve"> </w:t>
      </w:r>
      <w:r w:rsidRPr="00B80793">
        <w:rPr>
          <w:rStyle w:val="Emphasis"/>
          <w:highlight w:val="cyan"/>
        </w:rPr>
        <w:t>taking control of</w:t>
      </w:r>
      <w:r w:rsidRPr="003970FB">
        <w:rPr>
          <w:rStyle w:val="StyleUnderline"/>
        </w:rPr>
        <w:t xml:space="preserve"> our </w:t>
      </w:r>
      <w:r w:rsidRPr="00B80793">
        <w:rPr>
          <w:rStyle w:val="Emphasis"/>
          <w:highlight w:val="cyan"/>
        </w:rPr>
        <w:t>machines or weapons</w:t>
      </w:r>
      <w:r w:rsidRPr="003970FB">
        <w:rPr>
          <w:rStyle w:val="StyleUnderline"/>
        </w:rPr>
        <w:t xml:space="preserve"> and using them against us</w:t>
      </w:r>
      <w:r w:rsidRPr="003970FB">
        <w:rPr>
          <w:sz w:val="16"/>
        </w:rPr>
        <w:t>.</w:t>
      </w:r>
    </w:p>
    <w:p w14:paraId="1DDFAE37" w14:textId="77777777" w:rsidR="009526F2" w:rsidRPr="00383CF7" w:rsidRDefault="009526F2" w:rsidP="009526F2">
      <w:pPr>
        <w:pStyle w:val="Heading4"/>
        <w:rPr>
          <w:b w:val="0"/>
          <w:bCs/>
        </w:rPr>
      </w:pPr>
      <w:r>
        <w:t xml:space="preserve">Socially </w:t>
      </w:r>
      <w:r w:rsidRPr="00A46042">
        <w:rPr>
          <w:u w:val="single"/>
        </w:rPr>
        <w:t>oriented</w:t>
      </w:r>
      <w:r>
        <w:t xml:space="preserve"> AI caps </w:t>
      </w:r>
      <w:r w:rsidRPr="00DA4B52">
        <w:rPr>
          <w:u w:val="single"/>
        </w:rPr>
        <w:t>existential</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292B2369" w14:textId="77777777" w:rsidR="009526F2" w:rsidRDefault="009526F2" w:rsidP="009526F2">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76FA4C28" w14:textId="77777777" w:rsidR="009526F2" w:rsidRPr="006F0BF3" w:rsidRDefault="009526F2" w:rsidP="009526F2">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 xml:space="preserve">AI will help </w:t>
      </w:r>
      <w:r w:rsidRPr="006F23A3">
        <w:rPr>
          <w:rStyle w:val="Emphasis"/>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7B4892A3" w14:textId="77777777" w:rsidR="009526F2" w:rsidRDefault="009526F2" w:rsidP="009526F2">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2A2E7E03" w14:textId="77777777" w:rsidR="009526F2" w:rsidRPr="00917BBA" w:rsidRDefault="009526F2" w:rsidP="009526F2">
      <w:pPr>
        <w:pStyle w:val="Heading4"/>
      </w:pPr>
      <w:r>
        <w:t xml:space="preserve">Embedding data workers in content moderation stops </w:t>
      </w:r>
      <w:r w:rsidRPr="006F23A3">
        <w:rPr>
          <w:u w:val="single"/>
        </w:rPr>
        <w:t>online</w:t>
      </w:r>
      <w:r>
        <w:t xml:space="preserve"> </w:t>
      </w:r>
      <w:r w:rsidRPr="006F23A3">
        <w:t>radicalization</w:t>
      </w:r>
      <w:r>
        <w:t xml:space="preserve">. </w:t>
      </w:r>
    </w:p>
    <w:p w14:paraId="54A50A3C" w14:textId="77777777" w:rsidR="009526F2" w:rsidRDefault="009526F2" w:rsidP="009526F2">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5A869522" w14:textId="77777777" w:rsidR="009526F2" w:rsidRPr="00052CF9" w:rsidRDefault="009526F2" w:rsidP="009526F2">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7814246C" w14:textId="77777777" w:rsidR="009526F2" w:rsidRPr="00052CF9" w:rsidRDefault="009526F2" w:rsidP="009526F2">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37C632BA" w14:textId="77777777" w:rsidR="009526F2" w:rsidRPr="00052CF9" w:rsidRDefault="009526F2" w:rsidP="009526F2">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4994EE33" w14:textId="77777777" w:rsidR="009526F2" w:rsidRPr="00052CF9" w:rsidRDefault="009526F2" w:rsidP="009526F2">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7182F231" w14:textId="77777777" w:rsidR="009526F2" w:rsidRPr="00052CF9" w:rsidRDefault="009526F2" w:rsidP="009526F2">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47922F92" w14:textId="77777777" w:rsidR="009526F2" w:rsidRPr="00052CF9" w:rsidRDefault="009526F2" w:rsidP="009526F2">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4E37D1EC" w14:textId="77777777" w:rsidR="009526F2" w:rsidRPr="00052CF9" w:rsidRDefault="009526F2" w:rsidP="009526F2">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4E7D3B6D" w14:textId="77777777" w:rsidR="009526F2" w:rsidRPr="00052CF9" w:rsidRDefault="009526F2" w:rsidP="009526F2">
      <w:pPr>
        <w:rPr>
          <w:sz w:val="8"/>
          <w:szCs w:val="8"/>
        </w:rPr>
      </w:pPr>
      <w:r w:rsidRPr="00052CF9">
        <w:rPr>
          <w:sz w:val="8"/>
          <w:szCs w:val="8"/>
        </w:rPr>
        <w:t xml:space="preserve">I. PLATFORM PROBLEMS </w:t>
      </w:r>
    </w:p>
    <w:p w14:paraId="355DA5A1" w14:textId="77777777" w:rsidR="009526F2" w:rsidRPr="00052CF9" w:rsidRDefault="009526F2" w:rsidP="009526F2">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64A7F3F1" w14:textId="77777777" w:rsidR="009526F2" w:rsidRPr="00052CF9" w:rsidRDefault="009526F2" w:rsidP="009526F2">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1A465851" w14:textId="77777777" w:rsidR="009526F2" w:rsidRPr="00052CF9" w:rsidRDefault="009526F2" w:rsidP="009526F2">
      <w:pPr>
        <w:rPr>
          <w:sz w:val="8"/>
          <w:szCs w:val="8"/>
        </w:rPr>
      </w:pPr>
      <w:r w:rsidRPr="00052CF9">
        <w:rPr>
          <w:sz w:val="8"/>
          <w:szCs w:val="8"/>
        </w:rPr>
        <w:t>A. A BRIEF SUMMARY OF PLATFORM PROBLEMS</w:t>
      </w:r>
    </w:p>
    <w:p w14:paraId="17B6E742" w14:textId="77777777" w:rsidR="009526F2" w:rsidRPr="00052CF9" w:rsidRDefault="009526F2" w:rsidP="009526F2">
      <w:pPr>
        <w:rPr>
          <w:sz w:val="8"/>
          <w:szCs w:val="8"/>
        </w:rPr>
      </w:pPr>
      <w:r w:rsidRPr="00052CF9">
        <w:rPr>
          <w:sz w:val="8"/>
          <w:szCs w:val="8"/>
        </w:rPr>
        <w:t>1. Data-Privacy Problems</w:t>
      </w:r>
    </w:p>
    <w:p w14:paraId="5ED27B8F" w14:textId="77777777" w:rsidR="009526F2" w:rsidRPr="00894588" w:rsidRDefault="009526F2" w:rsidP="009526F2">
      <w:pPr>
        <w:rPr>
          <w:sz w:val="8"/>
          <w:szCs w:val="8"/>
        </w:rPr>
      </w:pPr>
      <w:r w:rsidRPr="00894588">
        <w:rPr>
          <w:sz w:val="8"/>
          <w:szCs w:val="8"/>
        </w:rPr>
        <w:t xml:space="preserve">That platforms collect a large amount of data about users (and even non-users) is a longstanding source of concern.9 </w:t>
      </w:r>
    </w:p>
    <w:p w14:paraId="4BDAF9B6" w14:textId="77777777" w:rsidR="009526F2" w:rsidRPr="00894588" w:rsidRDefault="009526F2" w:rsidP="009526F2">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2AAA9003" w14:textId="77777777" w:rsidR="009526F2" w:rsidRPr="00894588" w:rsidRDefault="009526F2" w:rsidP="009526F2">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6C639535" w14:textId="77777777" w:rsidR="009526F2" w:rsidRPr="004A3BAE" w:rsidRDefault="009526F2" w:rsidP="009526F2">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43601574" w14:textId="77777777" w:rsidR="009526F2" w:rsidRPr="004A3BAE" w:rsidRDefault="009526F2" w:rsidP="009526F2">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5823DF14" w14:textId="77777777" w:rsidR="009526F2" w:rsidRPr="004A3BAE" w:rsidRDefault="009526F2" w:rsidP="009526F2">
      <w:pPr>
        <w:rPr>
          <w:sz w:val="14"/>
        </w:rPr>
      </w:pPr>
      <w:r w:rsidRPr="004A3BAE">
        <w:rPr>
          <w:sz w:val="14"/>
        </w:rPr>
        <w:t xml:space="preserve">So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7331D73B" w14:textId="77777777" w:rsidR="009526F2" w:rsidRPr="004A3BAE" w:rsidRDefault="009526F2" w:rsidP="009526F2">
      <w:pPr>
        <w:rPr>
          <w:sz w:val="14"/>
        </w:rPr>
      </w:pPr>
      <w:r w:rsidRPr="004A3BAE">
        <w:rPr>
          <w:sz w:val="14"/>
        </w:rPr>
        <w:t>2. Content Moderation and Curation Problems</w:t>
      </w:r>
    </w:p>
    <w:p w14:paraId="5A1AF1E3" w14:textId="77777777" w:rsidR="009526F2" w:rsidRPr="004A3BAE" w:rsidRDefault="009526F2" w:rsidP="009526F2">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56BE6A41" w14:textId="77777777" w:rsidR="009526F2" w:rsidRPr="004A3BAE" w:rsidRDefault="009526F2" w:rsidP="009526F2">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61FF22D1" w14:textId="77777777" w:rsidR="009526F2" w:rsidRPr="004A3BAE" w:rsidRDefault="009526F2" w:rsidP="009526F2">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13E798A6" w14:textId="77777777" w:rsidR="009526F2" w:rsidRPr="00052CF9" w:rsidRDefault="009526F2" w:rsidP="009526F2">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36D7E149" w14:textId="77777777" w:rsidR="009526F2" w:rsidRPr="00052CF9" w:rsidRDefault="009526F2" w:rsidP="009526F2">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12EA8437" w14:textId="77777777" w:rsidR="009526F2" w:rsidRPr="004A3BAE" w:rsidRDefault="009526F2" w:rsidP="009526F2">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49DEEB86" w14:textId="77777777" w:rsidR="009526F2" w:rsidRDefault="009526F2" w:rsidP="009526F2">
      <w:pPr>
        <w:rPr>
          <w:sz w:val="16"/>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07FE60B4" w14:textId="77777777" w:rsidR="009526F2" w:rsidRPr="006F23A3" w:rsidRDefault="009526F2" w:rsidP="009526F2">
      <w:pPr>
        <w:pStyle w:val="Heading4"/>
      </w:pPr>
      <w:r>
        <w:t xml:space="preserve">Online radicalization causes </w:t>
      </w:r>
      <w:r>
        <w:rPr>
          <w:u w:val="single"/>
        </w:rPr>
        <w:t xml:space="preserve">extinction </w:t>
      </w:r>
      <w:r>
        <w:t xml:space="preserve">from </w:t>
      </w:r>
      <w:r w:rsidRPr="006F23A3">
        <w:rPr>
          <w:u w:val="single"/>
        </w:rPr>
        <w:t>nuclear</w:t>
      </w:r>
      <w:r>
        <w:t xml:space="preserve"> civil wars. </w:t>
      </w:r>
    </w:p>
    <w:p w14:paraId="44D097E1" w14:textId="77777777" w:rsidR="009526F2" w:rsidRPr="00DB105E" w:rsidRDefault="009526F2" w:rsidP="009526F2">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115F7F50" w14:textId="77777777" w:rsidR="009526F2" w:rsidRPr="00D84CAA" w:rsidRDefault="009526F2" w:rsidP="009526F2">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17A3DB1C" w14:textId="77777777" w:rsidR="009526F2" w:rsidRPr="00D84CAA" w:rsidRDefault="009526F2" w:rsidP="009526F2">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B80793">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041979BF" w14:textId="77777777" w:rsidR="009526F2" w:rsidRPr="00D84CAA" w:rsidRDefault="009526F2" w:rsidP="009526F2">
      <w:pPr>
        <w:rPr>
          <w:sz w:val="16"/>
        </w:rPr>
      </w:pPr>
      <w:r w:rsidRPr="00D84CAA">
        <w:rPr>
          <w:sz w:val="16"/>
        </w:rPr>
        <w:t xml:space="preserve">The Domestic Violent Extremist Threat </w:t>
      </w:r>
    </w:p>
    <w:p w14:paraId="60604D2E" w14:textId="77777777" w:rsidR="009526F2" w:rsidRPr="00D84CAA" w:rsidRDefault="009526F2" w:rsidP="009526F2">
      <w:pPr>
        <w:rPr>
          <w:sz w:val="16"/>
        </w:rPr>
      </w:pPr>
      <w:r w:rsidRPr="00D84CAA">
        <w:rPr>
          <w:sz w:val="16"/>
        </w:rPr>
        <w:t xml:space="preserve">POST-JANUARY 6TH AND THE CURRENT DVE THREAT </w:t>
      </w:r>
    </w:p>
    <w:p w14:paraId="697DD1C6" w14:textId="77777777" w:rsidR="009526F2" w:rsidRPr="00D84CAA" w:rsidRDefault="009526F2" w:rsidP="009526F2">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1AE580A2" w14:textId="77777777" w:rsidR="009526F2" w:rsidRPr="00D84CAA" w:rsidRDefault="009526F2" w:rsidP="009526F2">
      <w:pPr>
        <w:rPr>
          <w:sz w:val="16"/>
        </w:rPr>
      </w:pPr>
      <w:r w:rsidRPr="00D84CAA">
        <w:rPr>
          <w:sz w:val="16"/>
        </w:rPr>
        <w:t xml:space="preserve">What is </w:t>
      </w:r>
      <w:r w:rsidRPr="00B80793">
        <w:rPr>
          <w:rStyle w:val="StyleUnderline"/>
        </w:rPr>
        <w:t>concerning</w:t>
      </w:r>
      <w:r w:rsidRPr="00B80793">
        <w:rPr>
          <w:sz w:val="16"/>
        </w:rPr>
        <w:t xml:space="preserve">, however, </w:t>
      </w:r>
      <w:r w:rsidRPr="00B80793">
        <w:rPr>
          <w:rStyle w:val="StyleUnderline"/>
        </w:rPr>
        <w:t>is</w:t>
      </w:r>
      <w:r w:rsidRPr="00B80793">
        <w:rPr>
          <w:sz w:val="16"/>
        </w:rPr>
        <w:t xml:space="preserve"> the original </w:t>
      </w:r>
      <w:r w:rsidRPr="00B80793">
        <w:rPr>
          <w:rStyle w:val="Emphasis"/>
        </w:rPr>
        <w:t>failure</w:t>
      </w:r>
      <w:r w:rsidRPr="00B80793">
        <w:rPr>
          <w:rStyle w:val="StyleUnderline"/>
        </w:rPr>
        <w:t xml:space="preserve"> of the FBI to </w:t>
      </w:r>
      <w:r w:rsidRPr="00B80793">
        <w:rPr>
          <w:rStyle w:val="Emphasis"/>
        </w:rPr>
        <w:t>anticipate the Capitol attack</w:t>
      </w:r>
      <w:r w:rsidRPr="00B80793">
        <w:rPr>
          <w:sz w:val="16"/>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7184894F" w14:textId="77777777" w:rsidR="009526F2" w:rsidRPr="00D84CAA" w:rsidRDefault="009526F2" w:rsidP="009526F2">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B80793">
        <w:rPr>
          <w:rStyle w:val="StyleUnderline"/>
        </w:rPr>
        <w:t xml:space="preserve">as </w:t>
      </w:r>
      <w:r w:rsidRPr="00B80793">
        <w:rPr>
          <w:sz w:val="16"/>
        </w:rPr>
        <w:t>being posed by “lone offenders and small groups of individuals who commit acts of violence motivated by a range of ideological beliefs and/or personal grievances.”12 The report also contended that of these actors, “</w:t>
      </w:r>
      <w:r w:rsidRPr="00B80793">
        <w:rPr>
          <w:rStyle w:val="Emphasis"/>
          <w:sz w:val="28"/>
          <w:szCs w:val="28"/>
        </w:rPr>
        <w:t>d</w:t>
      </w:r>
      <w:r w:rsidRPr="00B80793">
        <w:rPr>
          <w:sz w:val="16"/>
        </w:rPr>
        <w:t xml:space="preserve">omestic </w:t>
      </w:r>
      <w:r w:rsidRPr="00B80793">
        <w:rPr>
          <w:rStyle w:val="Emphasis"/>
          <w:sz w:val="28"/>
          <w:szCs w:val="28"/>
        </w:rPr>
        <w:t>v</w:t>
      </w:r>
      <w:r w:rsidRPr="00B80793">
        <w:rPr>
          <w:sz w:val="16"/>
        </w:rPr>
        <w:t xml:space="preserve">iolent </w:t>
      </w:r>
      <w:r w:rsidRPr="00B80793">
        <w:rPr>
          <w:rStyle w:val="Emphasis"/>
          <w:sz w:val="28"/>
          <w:szCs w:val="28"/>
        </w:rPr>
        <w:t>e</w:t>
      </w:r>
      <w:r w:rsidRPr="00B80793">
        <w:rPr>
          <w:sz w:val="16"/>
        </w:rPr>
        <w:t>xtremist</w:t>
      </w:r>
      <w:r w:rsidRPr="00B80793">
        <w:rPr>
          <w:rStyle w:val="Emphasis"/>
          <w:sz w:val="28"/>
          <w:szCs w:val="28"/>
        </w:rPr>
        <w:t>s</w:t>
      </w:r>
      <w:r w:rsidRPr="00B80793">
        <w:rPr>
          <w:sz w:val="16"/>
        </w:rPr>
        <w:t xml:space="preserve"> </w:t>
      </w:r>
      <w:r w:rsidRPr="00B80793">
        <w:rPr>
          <w:rStyle w:val="StyleUnderline"/>
        </w:rPr>
        <w:t>re</w:t>
      </w:r>
      <w:r w:rsidRPr="00D84CAA">
        <w:rPr>
          <w:rStyle w:val="StyleUnderline"/>
        </w:rPr>
        <w:t>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0494A054" w14:textId="77777777" w:rsidR="009526F2" w:rsidRPr="00D84CAA" w:rsidRDefault="009526F2" w:rsidP="009526F2">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54D7571C" w14:textId="77777777" w:rsidR="009526F2" w:rsidRPr="00D84CAA" w:rsidRDefault="009526F2" w:rsidP="009526F2">
      <w:pPr>
        <w:rPr>
          <w:sz w:val="16"/>
        </w:rPr>
      </w:pPr>
      <w:r w:rsidRPr="00D84CAA">
        <w:rPr>
          <w:sz w:val="16"/>
        </w:rPr>
        <w:t>DVE, Accelerationism, and Critical Nuclear Infrastructure</w:t>
      </w:r>
    </w:p>
    <w:p w14:paraId="6435A789" w14:textId="77777777" w:rsidR="009526F2" w:rsidRPr="00D84CAA" w:rsidRDefault="009526F2" w:rsidP="009526F2">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79690EDA" w14:textId="77777777" w:rsidR="009526F2" w:rsidRPr="00D84CAA" w:rsidRDefault="009526F2" w:rsidP="009526F2">
      <w:pPr>
        <w:rPr>
          <w:sz w:val="16"/>
        </w:rPr>
      </w:pPr>
      <w:r w:rsidRPr="00D84CAA">
        <w:rPr>
          <w:sz w:val="16"/>
        </w:rPr>
        <w:t xml:space="preserve">CRITICAL INFRASTRUCTURE </w:t>
      </w:r>
    </w:p>
    <w:p w14:paraId="4E6BCA77" w14:textId="77777777" w:rsidR="009526F2" w:rsidRPr="00D84CAA" w:rsidRDefault="009526F2" w:rsidP="009526F2">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subpower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18430815" w14:textId="77777777" w:rsidR="009526F2" w:rsidRPr="00D84CAA" w:rsidRDefault="009526F2" w:rsidP="009526F2">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5E99C0BA" w14:textId="77777777" w:rsidR="009526F2" w:rsidRPr="00D84CAA" w:rsidRDefault="009526F2" w:rsidP="009526F2">
      <w:pPr>
        <w:rPr>
          <w:sz w:val="16"/>
        </w:rPr>
      </w:pPr>
      <w:r w:rsidRPr="00D84CAA">
        <w:rPr>
          <w:sz w:val="16"/>
        </w:rPr>
        <w:t xml:space="preserve">ACCELERATIONISM </w:t>
      </w:r>
    </w:p>
    <w:p w14:paraId="4B839B20" w14:textId="77777777" w:rsidR="009526F2" w:rsidRPr="00D84CAA" w:rsidRDefault="009526F2" w:rsidP="009526F2">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12E3089F" w14:textId="77777777" w:rsidR="009526F2" w:rsidRPr="00D84CAA" w:rsidRDefault="009526F2" w:rsidP="009526F2">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r w:rsidRPr="00D84CAA">
        <w:rPr>
          <w:rStyle w:val="StyleUnderline"/>
        </w:rPr>
        <w:t xml:space="preserve">Atomwaffen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2ACE881E" w14:textId="77777777" w:rsidR="009526F2" w:rsidRPr="00D84CAA" w:rsidRDefault="009526F2" w:rsidP="009526F2">
      <w:pPr>
        <w:rPr>
          <w:sz w:val="16"/>
        </w:rPr>
      </w:pPr>
      <w:r w:rsidRPr="00D84CAA">
        <w:rPr>
          <w:sz w:val="16"/>
        </w:rPr>
        <w:t xml:space="preserve">Another offshoot of the now-defunct neo-Nazi terror group Atomwaffen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 </w:t>
      </w:r>
    </w:p>
    <w:p w14:paraId="50489DE5" w14:textId="77777777" w:rsidR="009526F2" w:rsidRPr="00D84CAA" w:rsidRDefault="009526F2" w:rsidP="009526F2">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0CDE4079" w14:textId="77777777" w:rsidR="009526F2" w:rsidRPr="00D84CAA" w:rsidRDefault="009526F2" w:rsidP="009526F2">
      <w:pPr>
        <w:rPr>
          <w:sz w:val="16"/>
        </w:rPr>
      </w:pPr>
      <w:r w:rsidRPr="00D84CAA">
        <w:rPr>
          <w:sz w:val="16"/>
        </w:rPr>
        <w:t>U.S. Military and DVE</w:t>
      </w:r>
    </w:p>
    <w:p w14:paraId="455C131C" w14:textId="77777777" w:rsidR="009526F2" w:rsidRPr="00D84CAA" w:rsidRDefault="009526F2" w:rsidP="009526F2">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in an effort </w:t>
      </w:r>
      <w:r w:rsidRPr="00D84CAA">
        <w:rPr>
          <w:rStyle w:val="StyleUnderline"/>
          <w:highlight w:val="cyan"/>
        </w:rPr>
        <w:t xml:space="preserve">to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B80793">
        <w:rPr>
          <w:rStyle w:val="Emphasis"/>
        </w:rPr>
        <w:t>online radicalization</w:t>
      </w:r>
      <w:r w:rsidRPr="00B80793">
        <w:rPr>
          <w:rStyle w:val="StyleUnderline"/>
        </w:rPr>
        <w:t xml:space="preserve"> is the </w:t>
      </w:r>
      <w:r w:rsidRPr="00B80793">
        <w:rPr>
          <w:rStyle w:val="Emphasis"/>
        </w:rPr>
        <w:t>most common</w:t>
      </w:r>
      <w:r w:rsidRPr="00B80793">
        <w:rPr>
          <w:rStyle w:val="StyleUnderline"/>
        </w:rPr>
        <w:t xml:space="preserve"> form of </w:t>
      </w:r>
      <w:r w:rsidRPr="00B80793">
        <w:rPr>
          <w:rStyle w:val="Emphasis"/>
        </w:rPr>
        <w:t>indoctrination</w:t>
      </w:r>
      <w:r w:rsidRPr="00B80793">
        <w:rPr>
          <w:rStyle w:val="StyleUnderline"/>
        </w:rPr>
        <w:t xml:space="preserve"> into an extremist belief system</w:t>
      </w:r>
      <w:r w:rsidRPr="005B5C28">
        <w:rPr>
          <w:rStyle w:val="StyleUnderline"/>
        </w:rPr>
        <w:t xml:space="preserve">. </w:t>
      </w:r>
      <w:r w:rsidRPr="00B80793">
        <w:rPr>
          <w:rStyle w:val="StyleUnderline"/>
        </w:rPr>
        <w:t xml:space="preserve">White-nationalist groups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Atomwaffen Division, dissolve, the </w:t>
      </w:r>
      <w:r w:rsidRPr="00B80793">
        <w:rPr>
          <w:rStyle w:val="StyleUnderline"/>
        </w:rPr>
        <w:t>threat</w:t>
      </w:r>
      <w:r w:rsidRPr="00B80793">
        <w:rPr>
          <w:sz w:val="16"/>
        </w:rPr>
        <w:t xml:space="preserve"> posed by individual members </w:t>
      </w:r>
      <w:r w:rsidRPr="00B80793">
        <w:rPr>
          <w:rStyle w:val="Emphasis"/>
        </w:rPr>
        <w:t>does not wane.</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7855F901" w14:textId="77777777" w:rsidR="009526F2" w:rsidRPr="00D84CAA" w:rsidRDefault="009526F2" w:rsidP="009526F2">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or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153E816B" w14:textId="77777777" w:rsidR="009526F2" w:rsidRPr="00D84CAA" w:rsidRDefault="009526F2" w:rsidP="009526F2">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w:t>
      </w:r>
    </w:p>
    <w:p w14:paraId="19F7A8A3" w14:textId="77777777" w:rsidR="009526F2" w:rsidRPr="00D84CAA" w:rsidRDefault="009526F2" w:rsidP="009526F2">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4D0D229F" w14:textId="77777777" w:rsidR="009526F2" w:rsidRPr="00D84CAA" w:rsidRDefault="009526F2" w:rsidP="009526F2">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6F23A3">
        <w:rPr>
          <w:rStyle w:val="StyleUnderline"/>
        </w:rPr>
        <w:t xml:space="preserve">radicalized ex-military hires to gain access to </w:t>
      </w:r>
      <w:r w:rsidRPr="006F23A3">
        <w:rPr>
          <w:rStyle w:val="Emphasis"/>
        </w:rPr>
        <w:t>sensitive roles</w:t>
      </w:r>
      <w:r w:rsidRPr="006F23A3">
        <w:rPr>
          <w:rStyle w:val="StyleUnderline"/>
        </w:rPr>
        <w:t xml:space="preserve"> at nuclear facilities and </w:t>
      </w:r>
      <w:r w:rsidRPr="006F23A3">
        <w:rPr>
          <w:rStyle w:val="Emphasis"/>
        </w:rPr>
        <w:t>exacerbate</w:t>
      </w:r>
      <w:r w:rsidRPr="006F23A3">
        <w:rPr>
          <w:rStyle w:val="StyleUnderline"/>
        </w:rPr>
        <w:t xml:space="preserve"> the </w:t>
      </w:r>
      <w:r w:rsidRPr="006F23A3">
        <w:rPr>
          <w:rStyle w:val="Emphasis"/>
        </w:rPr>
        <w:t>risk</w:t>
      </w:r>
      <w:r w:rsidRPr="006F23A3">
        <w:rPr>
          <w:rStyle w:val="StyleUnderline"/>
        </w:rPr>
        <w:t xml:space="preserve"> of these individuals becoming </w:t>
      </w:r>
      <w:r w:rsidRPr="006F23A3">
        <w:rPr>
          <w:rStyle w:val="Emphasis"/>
        </w:rPr>
        <w:t>threats</w:t>
      </w:r>
      <w:r w:rsidRPr="00424EF7">
        <w:rPr>
          <w:rStyle w:val="Emphasis"/>
        </w:rPr>
        <w:t xml:space="preserve"> to nuclear security</w:t>
      </w:r>
      <w:r w:rsidRPr="00D84CAA">
        <w:rPr>
          <w:sz w:val="16"/>
        </w:rPr>
        <w:t xml:space="preserve">. </w:t>
      </w:r>
    </w:p>
    <w:p w14:paraId="0BF60A74" w14:textId="77777777" w:rsidR="009526F2" w:rsidRPr="00D84CAA" w:rsidRDefault="009526F2" w:rsidP="009526F2">
      <w:pPr>
        <w:rPr>
          <w:sz w:val="16"/>
        </w:rPr>
      </w:pPr>
      <w:r w:rsidRPr="00D84CAA">
        <w:rPr>
          <w:sz w:val="16"/>
        </w:rPr>
        <w:t>ACCESS AND PARTICIPATION: REFLECTING ON WHO MAKES IT THROUGH</w:t>
      </w:r>
    </w:p>
    <w:p w14:paraId="78FBABB3" w14:textId="77777777" w:rsidR="009526F2" w:rsidRPr="00D84CAA" w:rsidRDefault="009526F2" w:rsidP="009526F2">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w:t>
      </w:r>
      <w:r w:rsidRPr="00B80793">
        <w:rPr>
          <w:sz w:val="16"/>
        </w:rPr>
        <w:t xml:space="preserve">become evident that these </w:t>
      </w:r>
      <w:r w:rsidRPr="00B80793">
        <w:rPr>
          <w:rStyle w:val="StyleUnderline"/>
        </w:rPr>
        <w:t>barriers to entry</w:t>
      </w:r>
      <w:r w:rsidRPr="00B80793">
        <w:rPr>
          <w:sz w:val="16"/>
        </w:rPr>
        <w:t xml:space="preserve"> and participation in nuclear and national security </w:t>
      </w:r>
      <w:r w:rsidRPr="00B80793">
        <w:rPr>
          <w:rStyle w:val="StyleUnderline"/>
        </w:rPr>
        <w:t xml:space="preserve">are </w:t>
      </w:r>
      <w:r w:rsidRPr="00B80793">
        <w:rPr>
          <w:rStyle w:val="Emphasis"/>
        </w:rPr>
        <w:t>disproportionately</w:t>
      </w:r>
      <w:r w:rsidRPr="00B80793">
        <w:rPr>
          <w:rStyle w:val="StyleUnderline"/>
        </w:rPr>
        <w:t xml:space="preserve"> applied to</w:t>
      </w:r>
      <w:r w:rsidRPr="00B80793">
        <w:rPr>
          <w:sz w:val="16"/>
        </w:rPr>
        <w:t xml:space="preserve"> historically </w:t>
      </w:r>
      <w:r w:rsidRPr="00B80793">
        <w:rPr>
          <w:rStyle w:val="StyleUnderline"/>
        </w:rPr>
        <w:t>marginalized groups</w:t>
      </w:r>
      <w:r w:rsidRPr="00B80793">
        <w:rPr>
          <w:sz w:val="16"/>
        </w:rPr>
        <w:t>.</w:t>
      </w:r>
      <w:r w:rsidRPr="00D84CAA">
        <w:rPr>
          <w:sz w:val="16"/>
        </w:rPr>
        <w:t xml:space="preserve"> </w:t>
      </w:r>
    </w:p>
    <w:p w14:paraId="69F6EEA2" w14:textId="77777777" w:rsidR="009526F2" w:rsidRPr="00D84CAA" w:rsidRDefault="009526F2" w:rsidP="009526F2">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412D9963" w14:textId="77777777" w:rsidR="009526F2" w:rsidRPr="00D84CAA" w:rsidRDefault="009526F2" w:rsidP="009526F2">
      <w:pPr>
        <w:rPr>
          <w:sz w:val="16"/>
        </w:rPr>
      </w:pPr>
      <w:r w:rsidRPr="00D84CAA">
        <w:rPr>
          <w:sz w:val="16"/>
        </w:rPr>
        <w:t>PROLIFERATION OF DVE IDEOLOGY</w:t>
      </w:r>
    </w:p>
    <w:p w14:paraId="0D625152" w14:textId="77777777" w:rsidR="009526F2" w:rsidRPr="00D84CAA" w:rsidRDefault="009526F2" w:rsidP="009526F2">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0FD66EEA" w14:textId="77777777" w:rsidR="009526F2" w:rsidRPr="00D84CAA" w:rsidRDefault="009526F2" w:rsidP="009526F2">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3069BC5C" w14:textId="77777777" w:rsidR="009526F2" w:rsidRPr="00D84CAA" w:rsidRDefault="009526F2" w:rsidP="009526F2">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636BD57C" w14:textId="77777777" w:rsidR="009526F2" w:rsidRPr="00D84CAA" w:rsidRDefault="009526F2" w:rsidP="009526F2">
      <w:pPr>
        <w:rPr>
          <w:sz w:val="16"/>
        </w:rPr>
      </w:pPr>
      <w:r w:rsidRPr="00D84CAA">
        <w:rPr>
          <w:sz w:val="16"/>
        </w:rPr>
        <w:t>Case Studies: DVE Threats to Nuclear Security</w:t>
      </w:r>
    </w:p>
    <w:p w14:paraId="3AE9DB80" w14:textId="77777777" w:rsidR="009526F2" w:rsidRPr="00D84CAA" w:rsidRDefault="009526F2" w:rsidP="009526F2">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w:t>
      </w:r>
      <w:r w:rsidRPr="00B80793">
        <w:rPr>
          <w:rStyle w:val="StyleUnderline"/>
          <w:highlight w:val="cyan"/>
        </w:rPr>
        <w:t>mitigating</w:t>
      </w:r>
      <w:r w:rsidRPr="00D84CAA">
        <w:rPr>
          <w:sz w:val="16"/>
        </w:rPr>
        <w:t xml:space="preserve">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38969518" w14:textId="77777777" w:rsidR="009526F2" w:rsidRPr="00DB03E7" w:rsidRDefault="009526F2" w:rsidP="009526F2">
      <w:pPr>
        <w:pStyle w:val="Heading4"/>
        <w:rPr>
          <w:b w:val="0"/>
          <w:bCs/>
        </w:rPr>
      </w:pPr>
      <w:r>
        <w:t xml:space="preserve">Data quality is the strongest </w:t>
      </w:r>
      <w:r w:rsidRPr="00991FE9">
        <w:rPr>
          <w:u w:val="single"/>
        </w:rPr>
        <w:t>predictor</w:t>
      </w:r>
      <w:r>
        <w:t xml:space="preserve"> for </w:t>
      </w:r>
      <w:r w:rsidRPr="00991FE9">
        <w:rPr>
          <w:u w:val="single"/>
        </w:rPr>
        <w:t>hallucinations</w:t>
      </w:r>
      <w:r>
        <w:t xml:space="preserve">, that </w:t>
      </w:r>
      <w:r w:rsidRPr="00D637FD">
        <w:t>slow-roll</w:t>
      </w:r>
      <w:r>
        <w:t xml:space="preserve">s </w:t>
      </w:r>
      <w:r w:rsidRPr="00D637FD">
        <w:t xml:space="preserve">AI </w:t>
      </w:r>
      <w:r w:rsidRPr="00D637FD">
        <w:rPr>
          <w:u w:val="single"/>
        </w:rPr>
        <w:t>adoption</w:t>
      </w:r>
      <w:r w:rsidRPr="00D637FD">
        <w:t>.</w:t>
      </w:r>
      <w:r w:rsidRPr="00DB03E7">
        <w:rPr>
          <w:b w:val="0"/>
          <w:bCs/>
        </w:rPr>
        <w:t xml:space="preserve">  </w:t>
      </w:r>
    </w:p>
    <w:p w14:paraId="03E27A29" w14:textId="77777777" w:rsidR="009526F2" w:rsidRPr="00F520E7" w:rsidRDefault="009526F2" w:rsidP="009526F2">
      <w:r>
        <w:rPr>
          <w:rStyle w:val="Style13ptBold"/>
        </w:rPr>
        <w:t xml:space="preserve">Gautam 25 </w:t>
      </w:r>
      <w:r w:rsidRPr="005B5BBA">
        <w:t>[Ankush Ramprakash Gautam; Senior Manager Engineering at Datastax. May, “Impact of High Data Quality on LLM Hallucinations” International Journal of Computer Applications, Volume 187, No.4. Minion]</w:t>
      </w:r>
    </w:p>
    <w:p w14:paraId="22753277" w14:textId="77777777" w:rsidR="009526F2" w:rsidRPr="000B77CF" w:rsidRDefault="009526F2" w:rsidP="009526F2">
      <w:pPr>
        <w:rPr>
          <w:sz w:val="14"/>
        </w:rPr>
      </w:pPr>
      <w:r w:rsidRPr="000B77CF">
        <w:rPr>
          <w:sz w:val="14"/>
        </w:rPr>
        <w:t>5. ADVANTAGES OF HIGH QUALITY DATA IN REDUCING HALLUCINATIONS</w:t>
      </w:r>
    </w:p>
    <w:p w14:paraId="051DC238" w14:textId="77777777" w:rsidR="009526F2" w:rsidRPr="000B77CF" w:rsidRDefault="009526F2" w:rsidP="009526F2">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w:t>
      </w:r>
      <w:bookmarkStart w:id="0"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high risk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bookmarkEnd w:id="0"/>
    <w:p w14:paraId="61B0A0A7" w14:textId="77777777" w:rsidR="009526F2" w:rsidRPr="000B77CF" w:rsidRDefault="009526F2" w:rsidP="009526F2">
      <w:pPr>
        <w:rPr>
          <w:sz w:val="14"/>
        </w:rPr>
      </w:pPr>
      <w:r w:rsidRPr="000B77CF">
        <w:rPr>
          <w:sz w:val="14"/>
        </w:rPr>
        <w:t>6. DISADVANTAGES AND CHALLENGES OF MAINTAINING HIGH QUALITY DATA</w:t>
      </w:r>
    </w:p>
    <w:p w14:paraId="50101D5B" w14:textId="77777777" w:rsidR="009526F2" w:rsidRPr="000B77CF" w:rsidRDefault="009526F2" w:rsidP="009526F2">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thinking; </w:t>
      </w:r>
    </w:p>
    <w:p w14:paraId="1542FB1C" w14:textId="77777777" w:rsidR="009526F2" w:rsidRPr="000B77CF" w:rsidRDefault="009526F2" w:rsidP="009526F2">
      <w:pPr>
        <w:rPr>
          <w:sz w:val="14"/>
        </w:rPr>
      </w:pPr>
      <w:r w:rsidRPr="000B77CF">
        <w:rPr>
          <w:sz w:val="14"/>
        </w:rPr>
        <w:t xml:space="preserve">[[CHART OMITTED]] </w:t>
      </w:r>
    </w:p>
    <w:p w14:paraId="45A82CD9" w14:textId="77777777" w:rsidR="009526F2" w:rsidRPr="000B77CF" w:rsidRDefault="009526F2" w:rsidP="009526F2">
      <w:pPr>
        <w:rPr>
          <w:sz w:val="14"/>
        </w:rPr>
      </w:pPr>
      <w:r w:rsidRPr="000B77CF">
        <w:rPr>
          <w:sz w:val="14"/>
        </w:rPr>
        <w:t>7. EXPERIMENTAL RESULTS AND ANALYSIS</w:t>
      </w:r>
    </w:p>
    <w:p w14:paraId="5FCD6C34" w14:textId="77777777" w:rsidR="009526F2" w:rsidRPr="000B77CF" w:rsidRDefault="009526F2" w:rsidP="009526F2">
      <w:pPr>
        <w:rPr>
          <w:sz w:val="14"/>
        </w:rPr>
      </w:pPr>
      <w:r w:rsidRPr="00F520E7">
        <w:rPr>
          <w:rStyle w:val="StyleUnderline"/>
        </w:rPr>
        <w:t xml:space="preserve">Experimental results show a clear trend; </w:t>
      </w:r>
      <w:r w:rsidRPr="00F520E7">
        <w:rPr>
          <w:rStyle w:val="Emphasis"/>
          <w:sz w:val="30"/>
          <w:szCs w:val="30"/>
          <w:highlight w:val="cyan"/>
        </w:rPr>
        <w:t>models trained on high-quality data exhibit significantly 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0B77CF">
        <w:rPr>
          <w:rStyle w:val="Emphasis"/>
          <w:highlight w:val="cyan"/>
        </w:rPr>
        <w:t>hallucination rate</w:t>
      </w:r>
      <w:r w:rsidRPr="000B77CF">
        <w:rPr>
          <w:rStyle w:val="StyleUnderline"/>
          <w:highlight w:val="cyan"/>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TruthfulQA[13] and supported by recent research on factual consistency scoring and hallucination measurement. The inclusion of these results in tabular form provides quantifiable insight into the critical role of data quality in LLM reliability. </w:t>
      </w:r>
    </w:p>
    <w:p w14:paraId="66BCEBE4" w14:textId="77777777" w:rsidR="009526F2" w:rsidRPr="00DB03E7" w:rsidRDefault="009526F2" w:rsidP="009526F2">
      <w:pPr>
        <w:pStyle w:val="Heading4"/>
      </w:pPr>
      <w:r w:rsidRPr="00DB03E7">
        <w:t xml:space="preserve">Hallucinations cause </w:t>
      </w:r>
      <w:r w:rsidRPr="00DB03E7">
        <w:rPr>
          <w:u w:val="single"/>
        </w:rPr>
        <w:t>extinction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78B28455" w14:textId="77777777" w:rsidR="009526F2" w:rsidRDefault="009526F2" w:rsidP="009526F2">
      <w:pPr>
        <w:spacing w:line="256" w:lineRule="auto"/>
        <w:rPr>
          <w:rFonts w:eastAsia="Calibri"/>
        </w:rPr>
      </w:pPr>
      <w:r w:rsidRPr="00AD520B">
        <w:rPr>
          <w:rFonts w:eastAsia="Calibri"/>
          <w:b/>
          <w:bCs/>
          <w:sz w:val="26"/>
        </w:rPr>
        <w:t xml:space="preserve">Klare 23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738BB067" w14:textId="77777777" w:rsidR="009526F2" w:rsidRPr="000B77CF" w:rsidRDefault="009526F2" w:rsidP="009526F2">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50FB659D" w14:textId="77777777" w:rsidR="009526F2" w:rsidRPr="000B77CF" w:rsidRDefault="009526F2" w:rsidP="009526F2">
      <w:pPr>
        <w:rPr>
          <w:sz w:val="12"/>
        </w:rPr>
      </w:pPr>
      <w:r w:rsidRPr="000B77CF">
        <w:rPr>
          <w:sz w:val="12"/>
        </w:rPr>
        <w:t>The notion that super-intelligent computers might run amok and slaughter humans has, of course, long been a staple of popular culture. In the prophetic 1983 film“WarGames,”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57761E29" w14:textId="77777777" w:rsidR="009526F2" w:rsidRPr="000B77CF" w:rsidRDefault="009526F2" w:rsidP="009526F2">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696FFAD6" w14:textId="77777777" w:rsidR="009526F2" w:rsidRPr="000B77CF" w:rsidRDefault="009526F2" w:rsidP="009526F2">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seem a </w:t>
      </w:r>
      <w:r w:rsidRPr="005B338C">
        <w:rPr>
          <w:rStyle w:val="StyleUnderline"/>
        </w:rPr>
        <w:t xml:space="preserve">distant </w:t>
      </w:r>
      <w:r w:rsidRPr="005B5BBA">
        <w:rPr>
          <w:rStyle w:val="StyleUnderline"/>
          <w:highlight w:val="cyan"/>
        </w:rPr>
        <w:t>possibility</w:t>
      </w:r>
      <w:r w:rsidRPr="000B77CF">
        <w:rPr>
          <w:sz w:val="12"/>
        </w:rPr>
        <w:t xml:space="preserve">. Nevertheless, the U.S. </w:t>
      </w:r>
      <w:r w:rsidRPr="000B77CF">
        <w:rPr>
          <w:rStyle w:val="Emphasis"/>
          <w:highlight w:val="cyan"/>
        </w:rPr>
        <w:t>D</w:t>
      </w:r>
      <w:r w:rsidRPr="000B77CF">
        <w:rPr>
          <w:sz w:val="12"/>
        </w:rPr>
        <w:t xml:space="preserve">epartment </w:t>
      </w:r>
      <w:r w:rsidRPr="000B77CF">
        <w:rPr>
          <w:rStyle w:val="Emphasis"/>
          <w:highlight w:val="cyan"/>
        </w:rPr>
        <w:t>o</w:t>
      </w:r>
      <w:r w:rsidRPr="000B77CF">
        <w:rPr>
          <w:sz w:val="12"/>
        </w:rPr>
        <w:t xml:space="preserve">f </w:t>
      </w:r>
      <w:r w:rsidRPr="000B77CF">
        <w:rPr>
          <w:rStyle w:val="Emphasis"/>
          <w:highlight w:val="cyan"/>
        </w:rPr>
        <w:t>D</w:t>
      </w:r>
      <w:r w:rsidRPr="000B77CF">
        <w:rPr>
          <w:sz w:val="12"/>
        </w:rPr>
        <w:t xml:space="preserve">efense is working hard to </w:t>
      </w:r>
      <w:r w:rsidRPr="000B77CF">
        <w:rPr>
          <w:rStyle w:val="StyleUnderline"/>
          <w:highlight w:val="cyan"/>
        </w:rPr>
        <w:t>develop</w:t>
      </w:r>
      <w:r w:rsidRPr="000B77CF">
        <w:rPr>
          <w:sz w:val="12"/>
        </w:rPr>
        <w:t xml:space="preserve"> the required </w:t>
      </w:r>
      <w:r w:rsidRPr="000B77CF">
        <w:rPr>
          <w:rStyle w:val="StyleUnderline"/>
        </w:rPr>
        <w:t>hardware and software in a systematic, increasingly rapid fashion</w:t>
      </w:r>
      <w:r w:rsidRPr="000B77CF">
        <w:rPr>
          <w:sz w:val="12"/>
        </w:rPr>
        <w:t xml:space="preserve">. In its budget submission for 2023, for example, the Air Force requested $231 million to develop the Advanced Battlefield Management System </w:t>
      </w:r>
      <w:r w:rsidRPr="005B5BBA">
        <w:rPr>
          <w:rStyle w:val="Emphasis"/>
          <w:highlight w:val="cyan"/>
        </w:rPr>
        <w:t>(ABMS)</w:t>
      </w:r>
      <w:r w:rsidRPr="005B5BBA">
        <w:rPr>
          <w:sz w:val="12"/>
          <w:highlight w:val="cyan"/>
        </w:rPr>
        <w:t>,</w:t>
      </w:r>
      <w:r w:rsidRPr="000B77CF">
        <w:rPr>
          <w:sz w:val="12"/>
        </w:rPr>
        <w:t xml:space="preserve"> </w:t>
      </w:r>
      <w:r w:rsidRPr="000B77CF">
        <w:rPr>
          <w:rStyle w:val="StyleUnderline"/>
        </w:rPr>
        <w:t>a complex network of sensors and AI-enabled computers designed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07F6CBD2" w14:textId="77777777" w:rsidR="009526F2" w:rsidRPr="000B77CF" w:rsidRDefault="009526F2" w:rsidP="009526F2">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5B5BBA">
        <w:rPr>
          <w:rStyle w:val="StyleUnderline"/>
          <w:highlight w:val="cyan"/>
        </w:rPr>
        <w:t xml:space="preserve">for </w:t>
      </w:r>
      <w:r w:rsidRPr="005B5BBA">
        <w:rPr>
          <w:rStyle w:val="Emphasis"/>
          <w:highlight w:val="cyan"/>
        </w:rPr>
        <w:t>on-ramp</w:t>
      </w:r>
      <w:r w:rsidRPr="000B77CF">
        <w:rPr>
          <w:sz w:val="12"/>
        </w:rPr>
        <w:t xml:space="preserve"> [a military show-of-force] </w:t>
      </w:r>
      <w:r w:rsidRPr="005B5BBA">
        <w:rPr>
          <w:rStyle w:val="StyleUnderline"/>
          <w:highlight w:val="cyan"/>
        </w:rPr>
        <w:t xml:space="preserve">or </w:t>
      </w:r>
      <w:r w:rsidRPr="005B5BBA">
        <w:rPr>
          <w:rStyle w:val="Emphasis"/>
          <w:highlight w:val="cyan"/>
        </w:rPr>
        <w:t>early engagement</w:t>
      </w:r>
      <w:r w:rsidRPr="000B77CF">
        <w:rPr>
          <w:sz w:val="12"/>
        </w:rPr>
        <w:t>,” was how Will Roper, assistant secretary of the Air Force for acquisition, technology, and logistics, describedthe ABMS system in a 2020 interview. Suggesting that “we do need to change the name” as the system evolves, Roper added, “I think Skynet is out, as much as I would love doing that as a sci-fi thing. I just don’t think we can go there.”</w:t>
      </w:r>
    </w:p>
    <w:p w14:paraId="21F5F63B" w14:textId="77777777" w:rsidR="009526F2" w:rsidRPr="000B77CF" w:rsidRDefault="009526F2" w:rsidP="009526F2">
      <w:pPr>
        <w:rPr>
          <w:sz w:val="12"/>
        </w:rPr>
      </w:pPr>
      <w:r w:rsidRPr="000B77CF">
        <w:rPr>
          <w:sz w:val="12"/>
        </w:rPr>
        <w:t>And while he can’t go there, that’s just where the rest of us may, indeed, be going.</w:t>
      </w:r>
    </w:p>
    <w:p w14:paraId="73F3FF16" w14:textId="77777777" w:rsidR="009526F2" w:rsidRPr="000B77CF" w:rsidRDefault="009526F2" w:rsidP="009526F2">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728DDE08" w14:textId="77777777" w:rsidR="009526F2" w:rsidRPr="000B77CF" w:rsidRDefault="009526F2" w:rsidP="009526F2">
      <w:pPr>
        <w:rPr>
          <w:sz w:val="12"/>
        </w:rPr>
      </w:pPr>
      <w:r w:rsidRPr="000B77CF">
        <w:rPr>
          <w:sz w:val="12"/>
        </w:rPr>
        <w:t>AI and the Nuclear Trigger</w:t>
      </w:r>
    </w:p>
    <w:p w14:paraId="478BE09A" w14:textId="77777777" w:rsidR="009526F2" w:rsidRPr="000B77CF" w:rsidRDefault="009526F2" w:rsidP="009526F2">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“JADC2 and NC3 are intertwined,” General John E. Hyten, vice chairman of the Joint Chiefs of Staff, indicated in a 2020 interview. As a result, he added in typical Pentagonese, “NC3 has to inform JADC2 and JADC2 has to inform NC3.”</w:t>
      </w:r>
    </w:p>
    <w:p w14:paraId="5C344BFC" w14:textId="77777777" w:rsidR="009526F2" w:rsidRPr="000B77CF" w:rsidRDefault="009526F2" w:rsidP="009526F2">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5D53ECCB" w14:textId="77777777" w:rsidR="009526F2" w:rsidRPr="000B77CF" w:rsidRDefault="009526F2" w:rsidP="009526F2">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77B01750" w14:textId="77777777" w:rsidR="009526F2" w:rsidRPr="000B77CF" w:rsidRDefault="009526F2" w:rsidP="009526F2">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397B43A9" w14:textId="77777777" w:rsidR="009526F2" w:rsidRPr="000B77CF" w:rsidRDefault="009526F2" w:rsidP="009526F2">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48DF7DF0" w14:textId="77777777" w:rsidR="009526F2" w:rsidRPr="000B77CF" w:rsidRDefault="009526F2" w:rsidP="009526F2">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40EF4E55" w14:textId="77777777" w:rsidR="009526F2" w:rsidRPr="000B77CF" w:rsidRDefault="009526F2" w:rsidP="009526F2">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379CED2B" w14:textId="77777777" w:rsidR="009526F2" w:rsidRPr="000B77CF" w:rsidRDefault="009526F2" w:rsidP="009526F2">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1A435FBE" w14:textId="77777777" w:rsidR="009526F2" w:rsidRPr="000B77CF" w:rsidRDefault="009526F2" w:rsidP="009526F2">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25BCBCB0" w14:textId="77777777" w:rsidR="009526F2" w:rsidRDefault="009526F2" w:rsidP="009526F2">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549F7C69" w14:textId="77777777" w:rsidR="009526F2" w:rsidRPr="00A033C0" w:rsidRDefault="009526F2" w:rsidP="009526F2">
      <w:pPr>
        <w:pStyle w:val="Heading4"/>
      </w:pPr>
      <w:r>
        <w:t xml:space="preserve">Data unions </w:t>
      </w:r>
      <w:r w:rsidRPr="006F23A3">
        <w:rPr>
          <w:u w:val="single"/>
        </w:rPr>
        <w:t>solve</w:t>
      </w:r>
      <w:r>
        <w:t xml:space="preserve"> inequality and </w:t>
      </w:r>
      <w:r w:rsidRPr="002705E9">
        <w:rPr>
          <w:u w:val="single"/>
        </w:rPr>
        <w:t>improve</w:t>
      </w:r>
      <w:r>
        <w:t xml:space="preserve"> performance. </w:t>
      </w:r>
    </w:p>
    <w:p w14:paraId="0574A522" w14:textId="77777777" w:rsidR="009526F2" w:rsidRDefault="009526F2" w:rsidP="009526F2">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66EFCCC9" w14:textId="77777777" w:rsidR="009526F2" w:rsidRPr="00FC481C" w:rsidRDefault="009526F2" w:rsidP="009526F2">
      <w:pPr>
        <w:rPr>
          <w:sz w:val="16"/>
        </w:rPr>
      </w:pPr>
      <w:r w:rsidRPr="00FC481C">
        <w:rPr>
          <w:sz w:val="16"/>
        </w:rPr>
        <w:t>A Radical Market in Data Labor</w:t>
      </w:r>
    </w:p>
    <w:p w14:paraId="18902725" w14:textId="77777777" w:rsidR="009526F2" w:rsidRPr="00FC481C" w:rsidRDefault="009526F2" w:rsidP="009526F2">
      <w:pPr>
        <w:rPr>
          <w:sz w:val="16"/>
        </w:rPr>
      </w:pPr>
      <w:r w:rsidRPr="00FC481C">
        <w:rPr>
          <w:sz w:val="16"/>
        </w:rPr>
        <w:t xml:space="preserve">Suppose that the Internet started paying you for your data. How would this change things? The first thing to understand is that it is not a quick path to riches for the masses. Even if the entire market capitalization of Google and Facebook were divided among American citizens, each would receive only a few thousand dollars. Divide the market capitalization among billions of users throughout the world, and the amount is even less. To be sure, the </w:t>
      </w:r>
      <w:r w:rsidRPr="00316C36">
        <w:rPr>
          <w:rStyle w:val="Emphasis"/>
          <w:highlight w:val="cyan"/>
        </w:rPr>
        <w:t>system</w:t>
      </w:r>
      <w:r w:rsidRPr="00FC481C">
        <w:rPr>
          <w:sz w:val="16"/>
        </w:rPr>
        <w:t xml:space="preserve"> we propose </w:t>
      </w:r>
      <w:r w:rsidRPr="00AC4332">
        <w:rPr>
          <w:rStyle w:val="StyleUnderline"/>
        </w:rPr>
        <w:t xml:space="preserve">would </w:t>
      </w:r>
      <w:r w:rsidRPr="00316C36">
        <w:rPr>
          <w:rStyle w:val="Emphasis"/>
          <w:highlight w:val="cyan"/>
        </w:rPr>
        <w:t>increase</w:t>
      </w:r>
      <w:r w:rsidRPr="00AC4332">
        <w:rPr>
          <w:rStyle w:val="StyleUnderline"/>
        </w:rPr>
        <w:t xml:space="preserve"> the </w:t>
      </w:r>
      <w:r w:rsidRPr="00316C36">
        <w:rPr>
          <w:rStyle w:val="Emphasis"/>
          <w:highlight w:val="cyan"/>
        </w:rPr>
        <w:t>efficiency</w:t>
      </w:r>
      <w:r w:rsidRPr="00316C36">
        <w:rPr>
          <w:rStyle w:val="StyleUnderline"/>
          <w:highlight w:val="cyan"/>
        </w:rPr>
        <w:t xml:space="preserve"> of</w:t>
      </w:r>
      <w:r w:rsidRPr="00AC4332">
        <w:rPr>
          <w:rStyle w:val="StyleUnderline"/>
        </w:rPr>
        <w:t xml:space="preserve"> the </w:t>
      </w:r>
      <w:r w:rsidRPr="00316C36">
        <w:rPr>
          <w:rStyle w:val="Emphasis"/>
          <w:highlight w:val="cyan"/>
        </w:rPr>
        <w:t>digital economy</w:t>
      </w:r>
      <w:r w:rsidRPr="00FC481C">
        <w:rPr>
          <w:sz w:val="16"/>
        </w:rPr>
        <w:t xml:space="preserve"> </w:t>
      </w:r>
      <w:r w:rsidRPr="00AC4332">
        <w:rPr>
          <w:rStyle w:val="StyleUnderline"/>
        </w:rPr>
        <w:t xml:space="preserve">and therefore </w:t>
      </w:r>
      <w:r w:rsidRPr="00316C36">
        <w:rPr>
          <w:rStyle w:val="StyleUnderline"/>
          <w:highlight w:val="cyan"/>
        </w:rPr>
        <w:t>make</w:t>
      </w:r>
      <w:r w:rsidRPr="00AC4332">
        <w:rPr>
          <w:rStyle w:val="StyleUnderline"/>
        </w:rPr>
        <w:t xml:space="preserve"> more </w:t>
      </w:r>
      <w:r w:rsidRPr="00316C36">
        <w:rPr>
          <w:rStyle w:val="Emphasis"/>
          <w:highlight w:val="cyan"/>
        </w:rPr>
        <w:t>value available</w:t>
      </w:r>
      <w:r w:rsidRPr="00316C36">
        <w:rPr>
          <w:rStyle w:val="StyleUnderline"/>
          <w:highlight w:val="cyan"/>
        </w:rPr>
        <w:t xml:space="preserve"> for </w:t>
      </w:r>
      <w:r w:rsidRPr="00316C36">
        <w:rPr>
          <w:rStyle w:val="Emphasis"/>
          <w:highlight w:val="cyan"/>
        </w:rPr>
        <w:t>everyone</w:t>
      </w:r>
      <w:r w:rsidRPr="00FC481C">
        <w:rPr>
          <w:sz w:val="16"/>
        </w:rPr>
        <w:t xml:space="preserve">. But in the first few years, typical users would supplement their incomes with several hundred or perhaps a few thousand dollars. </w:t>
      </w:r>
    </w:p>
    <w:p w14:paraId="6D3A6E09" w14:textId="77777777" w:rsidR="009526F2" w:rsidRPr="00FC481C" w:rsidRDefault="009526F2" w:rsidP="009526F2">
      <w:pPr>
        <w:rPr>
          <w:sz w:val="16"/>
        </w:rPr>
      </w:pPr>
      <w:r w:rsidRPr="00FC481C">
        <w:rPr>
          <w:sz w:val="16"/>
        </w:rPr>
        <w:t xml:space="preserve">How important a source of income data labor would become after a few years depends on how important AI turns out to be. Some commentators believe that AI will automate much of the economy. If true, data labor will represent a much greater source of income and wealth in coming years than it does at present, and in fact much of the market capitalization of digital companies is based on this possibility. If this is realized, </w:t>
      </w:r>
      <w:r w:rsidRPr="00316C36">
        <w:rPr>
          <w:rStyle w:val="StyleUnderline"/>
          <w:highlight w:val="cyan"/>
        </w:rPr>
        <w:t>data</w:t>
      </w:r>
      <w:r w:rsidRPr="00AC4332">
        <w:rPr>
          <w:rStyle w:val="StyleUnderline"/>
        </w:rPr>
        <w:t xml:space="preserve"> labor</w:t>
      </w:r>
      <w:r w:rsidRPr="00FC481C">
        <w:rPr>
          <w:sz w:val="16"/>
        </w:rPr>
        <w:t xml:space="preserve"> may </w:t>
      </w:r>
      <w:r w:rsidRPr="00316C36">
        <w:rPr>
          <w:rStyle w:val="StyleUnderline"/>
          <w:highlight w:val="cyan"/>
        </w:rPr>
        <w:t>grow</w:t>
      </w:r>
      <w:r w:rsidRPr="00AC4332">
        <w:rPr>
          <w:rStyle w:val="StyleUnderline"/>
        </w:rPr>
        <w:t xml:space="preserve"> to </w:t>
      </w:r>
      <w:r w:rsidRPr="00316C36">
        <w:rPr>
          <w:rStyle w:val="StyleUnderline"/>
          <w:highlight w:val="cyan"/>
        </w:rPr>
        <w:t xml:space="preserve">become a </w:t>
      </w:r>
      <w:r w:rsidRPr="00316C36">
        <w:rPr>
          <w:rStyle w:val="Emphasis"/>
          <w:highlight w:val="cyan"/>
        </w:rPr>
        <w:t>substantial fraction</w:t>
      </w:r>
      <w:r w:rsidRPr="00FC481C">
        <w:rPr>
          <w:sz w:val="16"/>
        </w:rPr>
        <w:t xml:space="preserve"> </w:t>
      </w:r>
      <w:r w:rsidRPr="00AC4332">
        <w:rPr>
          <w:rStyle w:val="StyleUnderline"/>
        </w:rPr>
        <w:t xml:space="preserve">of many </w:t>
      </w:r>
      <w:r w:rsidRPr="00316C36">
        <w:rPr>
          <w:rStyle w:val="Emphasis"/>
          <w:highlight w:val="cyan"/>
        </w:rPr>
        <w:t>people’s income</w:t>
      </w:r>
      <w:r w:rsidRPr="00FC481C">
        <w:rPr>
          <w:sz w:val="16"/>
        </w:rPr>
        <w:t>. However, it is also possible that AI will have limited applications, in which case data labor will never be more than a modest supplement to people’s income.</w:t>
      </w:r>
    </w:p>
    <w:p w14:paraId="759C46ED" w14:textId="77777777" w:rsidR="009526F2" w:rsidRDefault="009526F2" w:rsidP="009526F2">
      <w:pPr>
        <w:rPr>
          <w:rStyle w:val="Emphasis"/>
        </w:rPr>
      </w:pPr>
      <w:r w:rsidRPr="00FC481C">
        <w:rPr>
          <w:sz w:val="16"/>
        </w:rPr>
        <w:t xml:space="preserve">To make a ballpark estimate of what gains we might expect, we suppose that </w:t>
      </w:r>
      <w:r w:rsidRPr="009049B8">
        <w:rPr>
          <w:rStyle w:val="StyleUnderline"/>
          <w:highlight w:val="cyan"/>
        </w:rPr>
        <w:t>over</w:t>
      </w:r>
      <w:r w:rsidRPr="00FC481C">
        <w:rPr>
          <w:sz w:val="16"/>
        </w:rPr>
        <w:t xml:space="preserve"> the next </w:t>
      </w:r>
      <w:r w:rsidRPr="00693979">
        <w:rPr>
          <w:rStyle w:val="Emphasis"/>
          <w:highlight w:val="cyan"/>
        </w:rPr>
        <w:t>twenty years</w:t>
      </w:r>
      <w:r w:rsidRPr="00FC481C">
        <w:rPr>
          <w:sz w:val="16"/>
        </w:rPr>
        <w:t xml:space="preserve">, AI that would (absent our proposal) not pay data providers comes to represent 10% of the economy. We further assume that the true share of labor if paid in this area of the economy is two-thirds, as in the rest of the economy; and that </w:t>
      </w:r>
      <w:r w:rsidRPr="00316C36">
        <w:rPr>
          <w:rStyle w:val="Emphasis"/>
          <w:highlight w:val="cyan"/>
        </w:rPr>
        <w:t>paying labor fairly expands</w:t>
      </w:r>
      <w:r w:rsidRPr="00AC4332">
        <w:rPr>
          <w:rStyle w:val="StyleUnderline"/>
        </w:rPr>
        <w:t xml:space="preserve"> the </w:t>
      </w:r>
      <w:r w:rsidRPr="00316C36">
        <w:rPr>
          <w:rStyle w:val="Emphasis"/>
          <w:highlight w:val="cyan"/>
        </w:rPr>
        <w:t>output</w:t>
      </w:r>
      <w:r w:rsidRPr="00AC4332">
        <w:rPr>
          <w:rStyle w:val="StyleUnderline"/>
        </w:rPr>
        <w:t xml:space="preserve"> of this sector </w:t>
      </w:r>
      <w:r w:rsidRPr="00316C36">
        <w:rPr>
          <w:rStyle w:val="StyleUnderline"/>
          <w:highlight w:val="cyan"/>
        </w:rPr>
        <w:t xml:space="preserve">by </w:t>
      </w:r>
      <w:r w:rsidRPr="00316C36">
        <w:rPr>
          <w:rStyle w:val="Emphasis"/>
          <w:highlight w:val="cyan"/>
        </w:rPr>
        <w:t>30%,</w:t>
      </w:r>
      <w:r w:rsidRPr="00FC481C">
        <w:rPr>
          <w:sz w:val="16"/>
        </w:rPr>
        <w:t xml:space="preserve"> as seems </w:t>
      </w:r>
      <w:r w:rsidRPr="00AC4332">
        <w:rPr>
          <w:rStyle w:val="StyleUnderline"/>
        </w:rPr>
        <w:t xml:space="preserve">quite reasonable given </w:t>
      </w:r>
      <w:r w:rsidRPr="00693979">
        <w:rPr>
          <w:rStyle w:val="StyleUnderline"/>
          <w:highlight w:val="cyan"/>
        </w:rPr>
        <w:t xml:space="preserve">productivity gains accompanying fairer </w:t>
      </w:r>
      <w:r w:rsidRPr="00693979">
        <w:rPr>
          <w:rStyle w:val="StyleUnderline"/>
        </w:rPr>
        <w:t xml:space="preserve">labor </w:t>
      </w:r>
      <w:r w:rsidRPr="00693979">
        <w:rPr>
          <w:rStyle w:val="StyleUnderline"/>
          <w:highlight w:val="cyan"/>
        </w:rPr>
        <w:t>practices</w:t>
      </w:r>
      <w:r w:rsidRPr="00AC4332">
        <w:rPr>
          <w:rStyle w:val="StyleUnderline"/>
        </w:rPr>
        <w:t xml:space="preserve"> in the early twentieth century</w:t>
      </w:r>
      <w:r w:rsidRPr="00FC481C">
        <w:rPr>
          <w:sz w:val="16"/>
        </w:rPr>
        <w:t xml:space="preserve">. Then our </w:t>
      </w:r>
      <w:r w:rsidRPr="00316C36">
        <w:rPr>
          <w:rStyle w:val="Emphasis"/>
          <w:highlight w:val="cyan"/>
        </w:rPr>
        <w:t>proposal</w:t>
      </w:r>
      <w:r w:rsidRPr="00AC4332">
        <w:rPr>
          <w:rStyle w:val="StyleUnderline"/>
        </w:rPr>
        <w:t xml:space="preserve"> would </w:t>
      </w:r>
      <w:r w:rsidRPr="00316C36">
        <w:rPr>
          <w:rStyle w:val="Emphasis"/>
          <w:highlight w:val="cyan"/>
        </w:rPr>
        <w:t>increase</w:t>
      </w:r>
      <w:r w:rsidRPr="00FC481C">
        <w:rPr>
          <w:sz w:val="16"/>
        </w:rPr>
        <w:t xml:space="preserve"> the </w:t>
      </w:r>
      <w:r w:rsidRPr="00316C36">
        <w:rPr>
          <w:rStyle w:val="Emphasis"/>
          <w:highlight w:val="cyan"/>
        </w:rPr>
        <w:t>size of the economy</w:t>
      </w:r>
      <w:r w:rsidRPr="00316C36">
        <w:rPr>
          <w:sz w:val="16"/>
          <w:highlight w:val="cyan"/>
        </w:rPr>
        <w:t xml:space="preserve"> </w:t>
      </w:r>
      <w:r w:rsidRPr="00316C36">
        <w:rPr>
          <w:rStyle w:val="StyleUnderline"/>
          <w:highlight w:val="cyan"/>
        </w:rPr>
        <w:t xml:space="preserve">by </w:t>
      </w:r>
      <w:r w:rsidRPr="00316C36">
        <w:rPr>
          <w:rStyle w:val="Emphasis"/>
          <w:highlight w:val="cyan"/>
        </w:rPr>
        <w:t>3%</w:t>
      </w:r>
      <w:r w:rsidRPr="00316C36">
        <w:rPr>
          <w:rStyle w:val="StyleUnderline"/>
          <w:highlight w:val="cyan"/>
        </w:rPr>
        <w:t xml:space="preserve"> and </w:t>
      </w:r>
      <w:r w:rsidRPr="00316C36">
        <w:rPr>
          <w:rStyle w:val="Emphasis"/>
          <w:highlight w:val="cyan"/>
        </w:rPr>
        <w:t>transfer</w:t>
      </w:r>
      <w:r w:rsidRPr="00316C36">
        <w:rPr>
          <w:rStyle w:val="StyleUnderline"/>
          <w:highlight w:val="cyan"/>
        </w:rPr>
        <w:t xml:space="preserve"> about</w:t>
      </w:r>
      <w:r w:rsidRPr="00316C36">
        <w:rPr>
          <w:sz w:val="16"/>
          <w:highlight w:val="cyan"/>
        </w:rPr>
        <w:t xml:space="preserve"> </w:t>
      </w:r>
      <w:r w:rsidRPr="00316C36">
        <w:rPr>
          <w:rStyle w:val="Emphasis"/>
          <w:highlight w:val="cyan"/>
        </w:rPr>
        <w:t>9%</w:t>
      </w:r>
      <w:r w:rsidRPr="00316C36">
        <w:rPr>
          <w:sz w:val="16"/>
          <w:highlight w:val="cyan"/>
        </w:rPr>
        <w:t xml:space="preserve"> </w:t>
      </w:r>
      <w:r w:rsidRPr="00316C36">
        <w:rPr>
          <w:rStyle w:val="StyleUnderline"/>
          <w:highlight w:val="cyan"/>
        </w:rPr>
        <w:t xml:space="preserve">of the </w:t>
      </w:r>
      <w:r w:rsidRPr="00316C36">
        <w:rPr>
          <w:rStyle w:val="Emphasis"/>
          <w:highlight w:val="cyan"/>
        </w:rPr>
        <w:t>economy</w:t>
      </w:r>
      <w:r w:rsidRPr="00FC481C">
        <w:rPr>
          <w:sz w:val="16"/>
        </w:rPr>
        <w:t xml:space="preserve"> </w:t>
      </w:r>
      <w:r w:rsidRPr="00AC4332">
        <w:rPr>
          <w:rStyle w:val="StyleUnderline"/>
        </w:rPr>
        <w:t xml:space="preserve">from the owners of </w:t>
      </w:r>
      <w:r w:rsidRPr="00316C36">
        <w:rPr>
          <w:rStyle w:val="StyleUnderline"/>
        </w:rPr>
        <w:t xml:space="preserve">capital </w:t>
      </w:r>
      <w:r w:rsidRPr="00316C36">
        <w:rPr>
          <w:rStyle w:val="StyleUnderline"/>
          <w:highlight w:val="cyan"/>
        </w:rPr>
        <w:t>to</w:t>
      </w:r>
      <w:r w:rsidRPr="00316C36">
        <w:rPr>
          <w:rStyle w:val="StyleUnderline"/>
        </w:rPr>
        <w:t xml:space="preserve"> those of </w:t>
      </w:r>
      <w:r w:rsidRPr="00316C36">
        <w:rPr>
          <w:rStyle w:val="StyleUnderline"/>
          <w:highlight w:val="cyan"/>
        </w:rPr>
        <w:t>labor</w:t>
      </w:r>
      <w:r w:rsidRPr="00FC481C">
        <w:rPr>
          <w:sz w:val="16"/>
        </w:rPr>
        <w:t xml:space="preserve">. Applying the same logic as in chapter 4 about the effect of such transfers, </w:t>
      </w:r>
      <w:r w:rsidRPr="00AC4332">
        <w:rPr>
          <w:rStyle w:val="StyleUnderline"/>
        </w:rPr>
        <w:t xml:space="preserve">this would </w:t>
      </w:r>
      <w:r w:rsidRPr="00316C36">
        <w:rPr>
          <w:rStyle w:val="Emphasis"/>
          <w:highlight w:val="cyan"/>
        </w:rPr>
        <w:t>lower</w:t>
      </w:r>
      <w:r w:rsidRPr="00AC4332">
        <w:rPr>
          <w:rStyle w:val="StyleUnderline"/>
        </w:rPr>
        <w:t xml:space="preserve"> the top</w:t>
      </w:r>
      <w:r w:rsidRPr="00FC481C">
        <w:rPr>
          <w:sz w:val="16"/>
        </w:rPr>
        <w:t xml:space="preserve"> </w:t>
      </w:r>
      <w:r w:rsidRPr="002705E9">
        <w:rPr>
          <w:rStyle w:val="Emphasis"/>
          <w:highlight w:val="cyan"/>
        </w:rPr>
        <w:t>1% share</w:t>
      </w:r>
      <w:r w:rsidRPr="002705E9">
        <w:rPr>
          <w:rStyle w:val="StyleUnderline"/>
          <w:highlight w:val="cyan"/>
        </w:rPr>
        <w:t xml:space="preserve"> </w:t>
      </w:r>
      <w:r w:rsidRPr="00316C36">
        <w:rPr>
          <w:rStyle w:val="StyleUnderline"/>
          <w:highlight w:val="cyan"/>
        </w:rPr>
        <w:t xml:space="preserve">of </w:t>
      </w:r>
      <w:r w:rsidRPr="00316C36">
        <w:rPr>
          <w:rStyle w:val="Emphasis"/>
          <w:highlight w:val="cyan"/>
        </w:rPr>
        <w:t>income by</w:t>
      </w:r>
      <w:r w:rsidRPr="00AC4332">
        <w:rPr>
          <w:rStyle w:val="StyleUnderline"/>
        </w:rPr>
        <w:t xml:space="preserve"> about </w:t>
      </w:r>
      <w:r w:rsidRPr="00316C36">
        <w:rPr>
          <w:rStyle w:val="Emphasis"/>
          <w:highlight w:val="cyan"/>
        </w:rPr>
        <w:t>3</w:t>
      </w:r>
      <w:r w:rsidRPr="00AC4332">
        <w:rPr>
          <w:rStyle w:val="StyleUnderline"/>
        </w:rPr>
        <w:t xml:space="preserve"> percentage </w:t>
      </w:r>
      <w:r w:rsidRPr="00316C36">
        <w:rPr>
          <w:rStyle w:val="Emphasis"/>
          <w:highlight w:val="cyan"/>
        </w:rPr>
        <w:t>points</w:t>
      </w:r>
      <w:r w:rsidRPr="00FC481C">
        <w:rPr>
          <w:sz w:val="16"/>
        </w:rPr>
        <w:t xml:space="preserve">. While this may sound small relative to the whole economy, </w:t>
      </w:r>
      <w:r w:rsidRPr="00AC4332">
        <w:rPr>
          <w:rStyle w:val="StyleUnderline"/>
        </w:rPr>
        <w:t xml:space="preserve">it would be a </w:t>
      </w:r>
      <w:r w:rsidRPr="00316C36">
        <w:rPr>
          <w:rStyle w:val="Emphasis"/>
          <w:highlight w:val="cyan"/>
        </w:rPr>
        <w:t>substantial contribution</w:t>
      </w:r>
      <w:r w:rsidRPr="00316C36">
        <w:rPr>
          <w:rStyle w:val="StyleUnderline"/>
          <w:highlight w:val="cyan"/>
        </w:rPr>
        <w:t xml:space="preserve"> to </w:t>
      </w:r>
      <w:r w:rsidRPr="00316C36">
        <w:rPr>
          <w:rStyle w:val="Emphasis"/>
          <w:highlight w:val="cyan"/>
        </w:rPr>
        <w:t>median income</w:t>
      </w:r>
      <w:r w:rsidRPr="00AC4332">
        <w:rPr>
          <w:rStyle w:val="StyleUnderline"/>
        </w:rPr>
        <w:t xml:space="preserve"> for a household of</w:t>
      </w:r>
      <w:r w:rsidRPr="00FC481C">
        <w:rPr>
          <w:sz w:val="16"/>
        </w:rPr>
        <w:t xml:space="preserve"> four, </w:t>
      </w:r>
      <w:r w:rsidRPr="00316C36">
        <w:rPr>
          <w:rStyle w:val="Emphasis"/>
          <w:highlight w:val="cyan"/>
        </w:rPr>
        <w:t>raising</w:t>
      </w:r>
      <w:r w:rsidRPr="00AC4332">
        <w:rPr>
          <w:rStyle w:val="StyleUnderline"/>
        </w:rPr>
        <w:t xml:space="preserve"> it by </w:t>
      </w:r>
      <w:r w:rsidRPr="00316C36">
        <w:rPr>
          <w:rStyle w:val="Emphasis"/>
          <w:highlight w:val="cyan"/>
        </w:rPr>
        <w:t>more</w:t>
      </w:r>
      <w:r w:rsidRPr="00316C36">
        <w:rPr>
          <w:rStyle w:val="StyleUnderline"/>
          <w:highlight w:val="cyan"/>
        </w:rPr>
        <w:t xml:space="preserve"> than </w:t>
      </w:r>
      <w:r w:rsidRPr="00316C36">
        <w:rPr>
          <w:rStyle w:val="Emphasis"/>
          <w:highlight w:val="cyan"/>
        </w:rPr>
        <w:t>$20,000</w:t>
      </w:r>
      <w:r w:rsidRPr="00AC4332">
        <w:rPr>
          <w:rStyle w:val="StyleUnderline"/>
        </w:rPr>
        <w:t>,</w:t>
      </w:r>
      <w:r w:rsidRPr="00FC481C">
        <w:rPr>
          <w:sz w:val="16"/>
        </w:rPr>
        <w:t xml:space="preserve"> </w:t>
      </w:r>
      <w:r w:rsidRPr="00AC4332">
        <w:rPr>
          <w:rStyle w:val="StyleUnderline"/>
        </w:rPr>
        <w:t xml:space="preserve">as </w:t>
      </w:r>
      <w:r w:rsidRPr="00316C36">
        <w:rPr>
          <w:rStyle w:val="Emphasis"/>
          <w:sz w:val="30"/>
          <w:szCs w:val="30"/>
          <w:highlight w:val="cyan"/>
        </w:rPr>
        <w:t>much as during the thirty years following the world wars</w:t>
      </w:r>
      <w:r w:rsidRPr="00316C36">
        <w:rPr>
          <w:rStyle w:val="Emphasis"/>
        </w:rPr>
        <w:t>.</w:t>
      </w:r>
    </w:p>
    <w:p w14:paraId="0759F573" w14:textId="77777777" w:rsidR="009526F2" w:rsidRDefault="009526F2" w:rsidP="009526F2">
      <w:pPr>
        <w:pStyle w:val="Heading4"/>
      </w:pPr>
      <w:r>
        <w:t xml:space="preserve">Specifically, intermediaries create </w:t>
      </w:r>
      <w:r>
        <w:rPr>
          <w:u w:val="single"/>
        </w:rPr>
        <w:t>symbiotic</w:t>
      </w:r>
      <w:r>
        <w:t xml:space="preserve"> </w:t>
      </w:r>
      <w:r w:rsidRPr="00D637FD">
        <w:t>feedback</w:t>
      </w:r>
      <w:r>
        <w:t xml:space="preserve"> loops with </w:t>
      </w:r>
      <w:r>
        <w:rPr>
          <w:u w:val="single"/>
        </w:rPr>
        <w:t xml:space="preserve">broad </w:t>
      </w:r>
      <w:r>
        <w:t xml:space="preserve">economic benefits. </w:t>
      </w:r>
    </w:p>
    <w:p w14:paraId="212A004A" w14:textId="77777777" w:rsidR="009526F2" w:rsidRPr="00620445" w:rsidRDefault="009526F2" w:rsidP="009526F2">
      <w:r>
        <w:rPr>
          <w:rStyle w:val="Style13ptBold"/>
        </w:rPr>
        <w:t xml:space="preserve">Buhler </w:t>
      </w:r>
      <w:r w:rsidRPr="005034FA">
        <w:rPr>
          <w:rStyle w:val="Style13ptBold"/>
          <w:b w:val="0"/>
          <w:bCs w:val="0"/>
        </w:rPr>
        <w:t xml:space="preserve">et al </w:t>
      </w:r>
      <w:r>
        <w:rPr>
          <w:rStyle w:val="Style13ptBold"/>
        </w:rPr>
        <w:t xml:space="preserve">23 </w:t>
      </w:r>
      <w:r w:rsidRPr="00620445">
        <w:t xml:space="preserve">[Michael Max Buhler; Igor Calzada; Isabel Cane; Thorsten Jelinek; Astha Kapoor; Morshed Mannan; Sameer Mehta; Vijay Mookerje; Konrad Nubel; Alex Pentland; Trebor Scholz; Divya Siddarth; Julian Tait: Bapu Vaitla; Jianquo Zhu; April 6, “Unlocking the Power of Digital Commons: Data Cooperatives as a Pathway for Data Sovereign, Innovative and Equitable Digital Communities” https://dspace.mit.edu/bitstream/handle/1721.1/152281/digital-03-00011-v2.pdf?sequence=1&amp;isAllowed=y. Minion] </w:t>
      </w:r>
    </w:p>
    <w:p w14:paraId="6359E39C" w14:textId="77777777" w:rsidR="009526F2" w:rsidRDefault="009526F2" w:rsidP="009526F2">
      <w:pPr>
        <w:rPr>
          <w:rStyle w:val="StyleUnderline"/>
        </w:rPr>
      </w:pPr>
      <w:r w:rsidRPr="005034FA">
        <w:rPr>
          <w:sz w:val="14"/>
        </w:rPr>
        <w:t xml:space="preserve">The </w:t>
      </w:r>
      <w:r w:rsidRPr="00D637FD">
        <w:rPr>
          <w:rStyle w:val="Emphasis"/>
          <w:highlight w:val="cyan"/>
        </w:rPr>
        <w:t>implementation</w:t>
      </w:r>
      <w:r w:rsidRPr="005034FA">
        <w:rPr>
          <w:sz w:val="14"/>
        </w:rPr>
        <w:t xml:space="preserve"> </w:t>
      </w:r>
      <w:r w:rsidRPr="00722E2F">
        <w:rPr>
          <w:rStyle w:val="StyleUnderline"/>
        </w:rPr>
        <w:t>of</w:t>
      </w:r>
      <w:r w:rsidRPr="005034FA">
        <w:rPr>
          <w:sz w:val="14"/>
        </w:rPr>
        <w:t xml:space="preserve"> our recommendations, including the establishment of digital federation platforms and </w:t>
      </w:r>
      <w:r w:rsidRPr="00D637FD">
        <w:rPr>
          <w:rStyle w:val="Emphasis"/>
          <w:highlight w:val="cyan"/>
        </w:rPr>
        <w:t>data cooperatives</w:t>
      </w:r>
      <w:r w:rsidRPr="005034FA">
        <w:rPr>
          <w:sz w:val="14"/>
        </w:rPr>
        <w:t xml:space="preserve">, has the potential to generate </w:t>
      </w:r>
      <w:r w:rsidRPr="00D637FD">
        <w:rPr>
          <w:rStyle w:val="StyleUnderline"/>
          <w:highlight w:val="cyan"/>
        </w:rPr>
        <w:t>significant</w:t>
      </w:r>
      <w:r w:rsidRPr="00722E2F">
        <w:rPr>
          <w:rStyle w:val="StyleUnderline"/>
        </w:rPr>
        <w:t xml:space="preserve"> </w:t>
      </w:r>
      <w:r w:rsidRPr="00D637FD">
        <w:rPr>
          <w:rStyle w:val="Emphasis"/>
          <w:highlight w:val="cyan"/>
        </w:rPr>
        <w:t>economic</w:t>
      </w:r>
      <w:r w:rsidRPr="005034FA">
        <w:rPr>
          <w:sz w:val="14"/>
        </w:rPr>
        <w:t xml:space="preserve"> and social </w:t>
      </w:r>
      <w:r w:rsidRPr="00D637FD">
        <w:rPr>
          <w:rStyle w:val="Emphasis"/>
          <w:highlight w:val="cyan"/>
        </w:rPr>
        <w:t>benefits</w:t>
      </w:r>
      <w:r w:rsidRPr="005034FA">
        <w:rPr>
          <w:sz w:val="14"/>
        </w:rPr>
        <w:t xml:space="preserve"> for small communities and SMEs [3]. Data’s non-depletable nature and reusability in the 21st century knowledge economy make it a valuable form of capital [5]. Beneficial spill-overs arise when data are shared and repurposed for unforeseen growth opportunities or societal benefits [6]. </w:t>
      </w:r>
      <w:r w:rsidRPr="00722E2F">
        <w:rPr>
          <w:rStyle w:val="StyleUnderline"/>
        </w:rPr>
        <w:t>Data cooperatives</w:t>
      </w:r>
      <w:r w:rsidRPr="005034FA">
        <w:rPr>
          <w:sz w:val="14"/>
        </w:rPr>
        <w:t xml:space="preserve"> can </w:t>
      </w:r>
      <w:r w:rsidRPr="00D637FD">
        <w:rPr>
          <w:rStyle w:val="Emphasis"/>
          <w:highlight w:val="cyan"/>
        </w:rPr>
        <w:t>enhance trust</w:t>
      </w:r>
      <w:r w:rsidRPr="00D637FD">
        <w:rPr>
          <w:sz w:val="14"/>
          <w:highlight w:val="cyan"/>
        </w:rPr>
        <w:t xml:space="preserve">, </w:t>
      </w:r>
      <w:r w:rsidRPr="00D637FD">
        <w:rPr>
          <w:rStyle w:val="StyleUnderline"/>
          <w:highlight w:val="cyan"/>
        </w:rPr>
        <w:t>create</w:t>
      </w:r>
      <w:r w:rsidRPr="00722E2F">
        <w:rPr>
          <w:rStyle w:val="StyleUnderline"/>
        </w:rPr>
        <w:t xml:space="preserve"> an </w:t>
      </w:r>
      <w:r w:rsidRPr="00D637FD">
        <w:rPr>
          <w:rStyle w:val="StyleUnderline"/>
          <w:highlight w:val="cyan"/>
        </w:rPr>
        <w:t>environment for</w:t>
      </w:r>
      <w:r w:rsidRPr="005034FA">
        <w:rPr>
          <w:sz w:val="14"/>
        </w:rPr>
        <w:t xml:space="preserve"> informed consent </w:t>
      </w:r>
      <w:r w:rsidRPr="00722E2F">
        <w:rPr>
          <w:rStyle w:val="StyleUnderline"/>
        </w:rPr>
        <w:t>increasing</w:t>
      </w:r>
      <w:r w:rsidRPr="005034FA">
        <w:rPr>
          <w:sz w:val="14"/>
        </w:rPr>
        <w:t xml:space="preserve"> data </w:t>
      </w:r>
      <w:r w:rsidRPr="00D637FD">
        <w:rPr>
          <w:rStyle w:val="StyleUnderline"/>
          <w:highlight w:val="cyan"/>
        </w:rPr>
        <w:t>sharing</w:t>
      </w:r>
      <w:r w:rsidRPr="00722E2F">
        <w:rPr>
          <w:rStyle w:val="StyleUnderline"/>
        </w:rPr>
        <w:t>, and</w:t>
      </w:r>
      <w:r w:rsidRPr="005034FA">
        <w:rPr>
          <w:sz w:val="14"/>
        </w:rPr>
        <w:t xml:space="preserve"> consequently foster datadriven </w:t>
      </w:r>
      <w:r w:rsidRPr="00722E2F">
        <w:rPr>
          <w:rStyle w:val="StyleUnderline"/>
        </w:rPr>
        <w:t>innovation</w:t>
      </w:r>
      <w:r w:rsidRPr="005034FA">
        <w:rPr>
          <w:sz w:val="14"/>
        </w:rPr>
        <w:t xml:space="preserve"> [2]. Data access and sharing can create </w:t>
      </w:r>
      <w:r w:rsidRPr="00D637FD">
        <w:rPr>
          <w:rStyle w:val="Emphasis"/>
          <w:sz w:val="30"/>
          <w:szCs w:val="30"/>
          <w:highlight w:val="cyan"/>
        </w:rPr>
        <w:t>“super-additive” insights</w:t>
      </w:r>
      <w:r w:rsidRPr="005034FA">
        <w:rPr>
          <w:sz w:val="14"/>
        </w:rPr>
        <w:t xml:space="preserve">, </w:t>
      </w:r>
      <w:r w:rsidRPr="00722E2F">
        <w:rPr>
          <w:rStyle w:val="StyleUnderline"/>
        </w:rPr>
        <w:t xml:space="preserve">leading to </w:t>
      </w:r>
      <w:r w:rsidRPr="00722E2F">
        <w:rPr>
          <w:rStyle w:val="Emphasis"/>
        </w:rPr>
        <w:t>increasing returns</w:t>
      </w:r>
      <w:r w:rsidRPr="00722E2F">
        <w:rPr>
          <w:rStyle w:val="StyleUnderline"/>
        </w:rPr>
        <w:t xml:space="preserve"> to scope</w:t>
      </w:r>
      <w:r w:rsidRPr="005034FA">
        <w:rPr>
          <w:sz w:val="14"/>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sidRPr="00722E2F">
        <w:rPr>
          <w:rStyle w:val="Emphasis"/>
        </w:rPr>
        <w:t>recent studies</w:t>
      </w:r>
      <w:r w:rsidRPr="005034FA">
        <w:rPr>
          <w:sz w:val="14"/>
        </w:rPr>
        <w:t xml:space="preserve"> [55] </w:t>
      </w:r>
      <w:r w:rsidRPr="00722E2F">
        <w:rPr>
          <w:rStyle w:val="StyleUnderline"/>
        </w:rPr>
        <w:t>suggest</w:t>
      </w:r>
      <w:r w:rsidRPr="005034FA">
        <w:rPr>
          <w:sz w:val="14"/>
        </w:rPr>
        <w:t xml:space="preserve"> that data access and sharing can increase the value of data for holders, </w:t>
      </w:r>
      <w:r w:rsidRPr="00D637FD">
        <w:rPr>
          <w:rStyle w:val="StyleUnderline"/>
          <w:highlight w:val="cyan"/>
        </w:rPr>
        <w:t>create</w:t>
      </w:r>
      <w:r w:rsidRPr="005034FA">
        <w:rPr>
          <w:sz w:val="14"/>
        </w:rPr>
        <w:t xml:space="preserve"> 10 to </w:t>
      </w:r>
      <w:r w:rsidRPr="00D637FD">
        <w:rPr>
          <w:rStyle w:val="Emphasis"/>
          <w:highlight w:val="cyan"/>
        </w:rPr>
        <w:t>20 times</w:t>
      </w:r>
      <w:r w:rsidRPr="00D637FD">
        <w:rPr>
          <w:sz w:val="14"/>
          <w:highlight w:val="cyan"/>
        </w:rPr>
        <w:t xml:space="preserve"> </w:t>
      </w:r>
      <w:r w:rsidRPr="00D637FD">
        <w:rPr>
          <w:rStyle w:val="StyleUnderline"/>
          <w:highlight w:val="cyan"/>
        </w:rPr>
        <w:t>more value</w:t>
      </w:r>
      <w:r w:rsidRPr="005034FA">
        <w:rPr>
          <w:sz w:val="14"/>
        </w:rPr>
        <w:t xml:space="preserve"> </w:t>
      </w:r>
      <w:r w:rsidRPr="00BB150C">
        <w:rPr>
          <w:rStyle w:val="StyleUnderline"/>
        </w:rPr>
        <w:t xml:space="preserve">for </w:t>
      </w:r>
      <w:r w:rsidRPr="00D637FD">
        <w:rPr>
          <w:rStyle w:val="StyleUnderline"/>
          <w:highlight w:val="cyan"/>
        </w:rPr>
        <w:t>users</w:t>
      </w:r>
      <w:r w:rsidRPr="005034FA">
        <w:rPr>
          <w:sz w:val="14"/>
        </w:rPr>
        <w:t xml:space="preserve">, i.e., indirect impact, and 20 to </w:t>
      </w:r>
      <w:r w:rsidRPr="00D637FD">
        <w:rPr>
          <w:rStyle w:val="Emphasis"/>
          <w:sz w:val="30"/>
          <w:szCs w:val="30"/>
          <w:highlight w:val="cyan"/>
        </w:rPr>
        <w:t>50 times more value</w:t>
      </w:r>
      <w:r w:rsidRPr="00D637FD">
        <w:rPr>
          <w:rStyle w:val="StyleUnderline"/>
          <w:highlight w:val="cyan"/>
        </w:rPr>
        <w:t xml:space="preserve"> for</w:t>
      </w:r>
      <w:r w:rsidRPr="00BB150C">
        <w:rPr>
          <w:rStyle w:val="StyleUnderline"/>
        </w:rPr>
        <w:t xml:space="preserve"> the </w:t>
      </w:r>
      <w:r w:rsidRPr="00D637FD">
        <w:rPr>
          <w:rStyle w:val="Emphasis"/>
          <w:highlight w:val="cyan"/>
        </w:rPr>
        <w:t>wider economy</w:t>
      </w:r>
      <w:r w:rsidRPr="005034FA">
        <w:rPr>
          <w:sz w:val="14"/>
        </w:rPr>
        <w:t xml:space="preserve">, i.e., induced impact. In some cases, data access and sharing may reduce data holders’ producer surplus [56]. Overall, data access and sharing can </w:t>
      </w:r>
      <w:r w:rsidRPr="00D637FD">
        <w:rPr>
          <w:sz w:val="16"/>
        </w:rPr>
        <w:t>generate benefits</w:t>
      </w:r>
      <w:r w:rsidRPr="00D637FD">
        <w:rPr>
          <w:rStyle w:val="StyleUnderline"/>
          <w:sz w:val="16"/>
        </w:rPr>
        <w:t xml:space="preserve"> </w:t>
      </w:r>
      <w:r w:rsidRPr="00D637FD">
        <w:rPr>
          <w:rStyle w:val="StyleUnderline"/>
          <w:highlight w:val="cyan"/>
        </w:rPr>
        <w:t>worth</w:t>
      </w:r>
      <w:r w:rsidRPr="005034FA">
        <w:rPr>
          <w:sz w:val="14"/>
        </w:rPr>
        <w:t xml:space="preserve"> 0.1% t</w:t>
      </w:r>
      <w:r w:rsidRPr="00D637FD">
        <w:rPr>
          <w:sz w:val="16"/>
        </w:rPr>
        <w:t xml:space="preserve">o 1.5% of GDP for public-sector data and 1% </w:t>
      </w:r>
      <w:r w:rsidRPr="005034FA">
        <w:rPr>
          <w:sz w:val="14"/>
        </w:rPr>
        <w:t xml:space="preserve">to </w:t>
      </w:r>
      <w:r w:rsidRPr="00D637FD">
        <w:rPr>
          <w:rStyle w:val="Emphasis"/>
          <w:highlight w:val="cyan"/>
        </w:rPr>
        <w:t>2.5%</w:t>
      </w:r>
      <w:r w:rsidRPr="00D637FD">
        <w:rPr>
          <w:sz w:val="14"/>
          <w:highlight w:val="cyan"/>
        </w:rPr>
        <w:t xml:space="preserve"> </w:t>
      </w:r>
      <w:r w:rsidRPr="00D637FD">
        <w:rPr>
          <w:rStyle w:val="StyleUnderline"/>
          <w:highlight w:val="cyan"/>
        </w:rPr>
        <w:t>of</w:t>
      </w:r>
      <w:r w:rsidRPr="00D637FD">
        <w:rPr>
          <w:sz w:val="14"/>
          <w:highlight w:val="cyan"/>
        </w:rPr>
        <w:t xml:space="preserve"> </w:t>
      </w:r>
      <w:r w:rsidRPr="00D637FD">
        <w:rPr>
          <w:rStyle w:val="Emphasis"/>
          <w:highlight w:val="cyan"/>
        </w:rPr>
        <w:t>GDP</w:t>
      </w:r>
      <w:r w:rsidRPr="005034FA">
        <w:rPr>
          <w:sz w:val="14"/>
        </w:rPr>
        <w:t xml:space="preserve"> (up to 4% in some studies) when </w:t>
      </w:r>
      <w:r w:rsidRPr="00D637FD">
        <w:rPr>
          <w:sz w:val="16"/>
        </w:rPr>
        <w:t xml:space="preserve">including private sector data [57]. </w:t>
      </w:r>
      <w:r w:rsidRPr="005034FA">
        <w:rPr>
          <w:sz w:val="14"/>
        </w:rPr>
        <w:t xml:space="preserve">Data, akin to R&amp;D for 21st century innovation systems, shares properties such as being an </w:t>
      </w:r>
      <w:r w:rsidRPr="00D637FD">
        <w:rPr>
          <w:rStyle w:val="Emphasis"/>
          <w:highlight w:val="cyan"/>
        </w:rPr>
        <w:t>intangible asset</w:t>
      </w:r>
      <w:r w:rsidRPr="005034FA">
        <w:rPr>
          <w:sz w:val="14"/>
        </w:rPr>
        <w:t xml:space="preserve">, enabling knowledge creation with societal spill-overs, and </w:t>
      </w:r>
      <w:r w:rsidRPr="00D637FD">
        <w:rPr>
          <w:rStyle w:val="StyleUnderline"/>
          <w:highlight w:val="cyan"/>
        </w:rPr>
        <w:t>facing</w:t>
      </w:r>
      <w:r w:rsidRPr="00D637FD">
        <w:rPr>
          <w:sz w:val="14"/>
          <w:highlight w:val="cyan"/>
        </w:rPr>
        <w:t xml:space="preserve"> </w:t>
      </w:r>
      <w:r w:rsidRPr="00D637FD">
        <w:rPr>
          <w:rStyle w:val="Emphasis"/>
          <w:highlight w:val="cyan"/>
        </w:rPr>
        <w:t>investment</w:t>
      </w:r>
      <w:r w:rsidRPr="00AA359D">
        <w:rPr>
          <w:rStyle w:val="StyleUnderline"/>
        </w:rPr>
        <w:t xml:space="preserve"> incentive </w:t>
      </w:r>
      <w:r w:rsidRPr="00D637FD">
        <w:rPr>
          <w:rStyle w:val="Emphasis"/>
          <w:highlight w:val="cyan"/>
        </w:rPr>
        <w:t>challenges</w:t>
      </w:r>
      <w:r w:rsidRPr="005034FA">
        <w:rPr>
          <w:sz w:val="14"/>
        </w:rPr>
        <w:t xml:space="preserve"> [58]. Organizations may capture private benefits but not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sidRPr="00D637FD">
        <w:rPr>
          <w:rStyle w:val="Emphasis"/>
          <w:highlight w:val="cyan"/>
        </w:rPr>
        <w:t>sectors</w:t>
      </w:r>
      <w:r w:rsidRPr="00AA359D">
        <w:rPr>
          <w:rStyle w:val="StyleUnderline"/>
        </w:rPr>
        <w:t xml:space="preserve"> with </w:t>
      </w:r>
      <w:r w:rsidRPr="00D637FD">
        <w:rPr>
          <w:rStyle w:val="Emphasis"/>
          <w:highlight w:val="cyan"/>
        </w:rPr>
        <w:t>low productivity</w:t>
      </w:r>
      <w:r w:rsidRPr="00D637FD">
        <w:rPr>
          <w:rStyle w:val="StyleUnderline"/>
          <w:highlight w:val="cyan"/>
        </w:rPr>
        <w:t xml:space="preserve"> and</w:t>
      </w:r>
      <w:r w:rsidRPr="00AA359D">
        <w:rPr>
          <w:rStyle w:val="StyleUnderline"/>
        </w:rPr>
        <w:t xml:space="preserve"> low </w:t>
      </w:r>
      <w:r w:rsidRPr="00D637FD">
        <w:rPr>
          <w:rStyle w:val="Emphasis"/>
          <w:highlight w:val="cyan"/>
        </w:rPr>
        <w:t>digital maturity</w:t>
      </w:r>
      <w:r w:rsidRPr="005034FA">
        <w:rPr>
          <w:sz w:val="14"/>
        </w:rPr>
        <w:t xml:space="preserve">, i.e., construction, forestry, etc., might actually have the </w:t>
      </w:r>
      <w:r w:rsidRPr="00D637FD">
        <w:rPr>
          <w:rStyle w:val="StyleUnderline"/>
          <w:highlight w:val="cyan"/>
        </w:rPr>
        <w:t>highest</w:t>
      </w:r>
      <w:r w:rsidRPr="00AA359D">
        <w:rPr>
          <w:rStyle w:val="StyleUnderline"/>
        </w:rPr>
        <w:t xml:space="preserve"> value </w:t>
      </w:r>
      <w:r w:rsidRPr="00D637FD">
        <w:rPr>
          <w:rStyle w:val="Emphasis"/>
          <w:highlight w:val="cyan"/>
        </w:rPr>
        <w:t>growth potential</w:t>
      </w:r>
      <w:r w:rsidRPr="005034FA">
        <w:rPr>
          <w:sz w:val="14"/>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the decision-making, operational efficiency, and strategic planning that contribute to the production of goods and services. On the other hand, the </w:t>
      </w:r>
      <w:r w:rsidRPr="00AA359D">
        <w:rPr>
          <w:rStyle w:val="StyleUnderline"/>
        </w:rPr>
        <w:t>value added by these sectors</w:t>
      </w:r>
      <w:r w:rsidRPr="005034FA">
        <w:rPr>
          <w:sz w:val="14"/>
        </w:rPr>
        <w:t xml:space="preserve">, such as services or industry, can </w:t>
      </w:r>
      <w:r w:rsidRPr="00AA359D">
        <w:rPr>
          <w:rStyle w:val="StyleUnderline"/>
        </w:rPr>
        <w:t>enhance</w:t>
      </w:r>
      <w:r w:rsidRPr="005034FA">
        <w:rPr>
          <w:sz w:val="14"/>
        </w:rPr>
        <w:t xml:space="preserve"> the </w:t>
      </w:r>
      <w:r w:rsidRPr="00AA359D">
        <w:rPr>
          <w:rStyle w:val="StyleUnderline"/>
        </w:rPr>
        <w:t xml:space="preserve">resources and capabilities of </w:t>
      </w:r>
      <w:r w:rsidRPr="00AA359D">
        <w:rPr>
          <w:rStyle w:val="Emphasis"/>
        </w:rPr>
        <w:t>data cooperatives</w:t>
      </w:r>
      <w:r w:rsidRPr="00AA359D">
        <w:rPr>
          <w:rStyle w:val="StyleUnderline"/>
        </w:rPr>
        <w:t xml:space="preserve">, fueling their </w:t>
      </w:r>
      <w:r w:rsidRPr="00AA359D">
        <w:rPr>
          <w:rStyle w:val="Emphasis"/>
        </w:rPr>
        <w:t>growth</w:t>
      </w:r>
      <w:r w:rsidRPr="00AA359D">
        <w:rPr>
          <w:rStyle w:val="StyleUnderline"/>
        </w:rPr>
        <w:t xml:space="preserve"> and strengthening their </w:t>
      </w:r>
      <w:r w:rsidRPr="00AA359D">
        <w:rPr>
          <w:rStyle w:val="Emphasis"/>
        </w:rPr>
        <w:t>value proposition</w:t>
      </w:r>
      <w:r w:rsidRPr="00AA359D">
        <w:rPr>
          <w:rStyle w:val="StyleUnderline"/>
        </w:rPr>
        <w:t xml:space="preserve">. </w:t>
      </w:r>
    </w:p>
    <w:p w14:paraId="0A7DB184" w14:textId="77777777" w:rsidR="009526F2" w:rsidRPr="005034FA" w:rsidRDefault="009526F2" w:rsidP="009526F2">
      <w:pPr>
        <w:rPr>
          <w:rStyle w:val="StyleUnderline"/>
          <w:sz w:val="14"/>
          <w:u w:val="none"/>
        </w:rPr>
      </w:pPr>
      <w:r w:rsidRPr="005034FA">
        <w:rPr>
          <w:rStyle w:val="StyleUnderline"/>
          <w:sz w:val="14"/>
          <w:u w:val="none"/>
        </w:rPr>
        <w:t xml:space="preserve">[[CHART OMITTED]] </w:t>
      </w:r>
    </w:p>
    <w:p w14:paraId="130FC044" w14:textId="77777777" w:rsidR="009526F2" w:rsidRPr="005034FA" w:rsidRDefault="009526F2" w:rsidP="009526F2">
      <w:pPr>
        <w:rPr>
          <w:sz w:val="14"/>
        </w:rPr>
      </w:pPr>
      <w:r w:rsidRPr="005034FA">
        <w:rPr>
          <w:sz w:val="14"/>
        </w:rPr>
        <w:t xml:space="preserve">Moreover, </w:t>
      </w:r>
      <w:r w:rsidRPr="005034FA">
        <w:rPr>
          <w:rStyle w:val="StyleUnderline"/>
        </w:rPr>
        <w:t xml:space="preserve">sectors with </w:t>
      </w:r>
      <w:r w:rsidRPr="005034FA">
        <w:rPr>
          <w:rStyle w:val="Emphasis"/>
        </w:rPr>
        <w:t>low productivity</w:t>
      </w:r>
      <w:r w:rsidRPr="005034FA">
        <w:rPr>
          <w:sz w:val="14"/>
        </w:rPr>
        <w:t xml:space="preserve"> and digital maturity, such as construction and forestry, </w:t>
      </w:r>
      <w:r w:rsidRPr="00D637FD">
        <w:rPr>
          <w:sz w:val="14"/>
        </w:rPr>
        <w:t>may</w:t>
      </w:r>
      <w:r w:rsidRPr="005034FA">
        <w:rPr>
          <w:sz w:val="14"/>
        </w:rPr>
        <w:t xml:space="preserve"> </w:t>
      </w:r>
      <w:r w:rsidRPr="005034FA">
        <w:rPr>
          <w:rStyle w:val="StyleUnderline"/>
        </w:rPr>
        <w:t xml:space="preserve">hold </w:t>
      </w:r>
      <w:r w:rsidRPr="005034FA">
        <w:rPr>
          <w:rStyle w:val="Emphasis"/>
        </w:rPr>
        <w:t>untapped potential</w:t>
      </w:r>
      <w:r w:rsidRPr="005034FA">
        <w:rPr>
          <w:sz w:val="14"/>
        </w:rPr>
        <w:t xml:space="preserve">. </w:t>
      </w:r>
      <w:r w:rsidRPr="005034FA">
        <w:rPr>
          <w:rStyle w:val="StyleUnderline"/>
        </w:rPr>
        <w:t>Given the</w:t>
      </w:r>
      <w:r w:rsidRPr="005034FA">
        <w:rPr>
          <w:sz w:val="14"/>
        </w:rPr>
        <w:t xml:space="preserve"> right digital tools, </w:t>
      </w:r>
      <w:r w:rsidRPr="005034FA">
        <w:rPr>
          <w:rStyle w:val="StyleUnderline"/>
        </w:rPr>
        <w:t>data-sharing infrastructure</w:t>
      </w:r>
      <w:r w:rsidRPr="005034FA">
        <w:rPr>
          <w:sz w:val="14"/>
        </w:rPr>
        <w:t xml:space="preserve">, and cooperative framework, these </w:t>
      </w:r>
      <w:r w:rsidRPr="00D637FD">
        <w:rPr>
          <w:rStyle w:val="StyleUnderline"/>
          <w:highlight w:val="cyan"/>
        </w:rPr>
        <w:t>sectors</w:t>
      </w:r>
      <w:r w:rsidRPr="005034FA">
        <w:rPr>
          <w:sz w:val="14"/>
        </w:rPr>
        <w:t xml:space="preserve"> could </w:t>
      </w:r>
      <w:r w:rsidRPr="00D637FD">
        <w:rPr>
          <w:rStyle w:val="StyleUnderline"/>
          <w:highlight w:val="cyan"/>
        </w:rPr>
        <w:t>witness significant</w:t>
      </w:r>
      <w:r w:rsidRPr="005034FA">
        <w:rPr>
          <w:sz w:val="14"/>
        </w:rPr>
        <w:t xml:space="preserve"> value </w:t>
      </w:r>
      <w:r w:rsidRPr="00D637FD">
        <w:rPr>
          <w:rStyle w:val="StyleUnderline"/>
          <w:highlight w:val="cyan"/>
        </w:rPr>
        <w:t>growth</w:t>
      </w:r>
      <w:r w:rsidRPr="005034FA">
        <w:rPr>
          <w:sz w:val="14"/>
        </w:rPr>
        <w:t xml:space="preserve">. Therefore, the relationship between data cooperatives and value-added sectors is not linear causality but a complex, intertwined process influenced by multiple variables, both internal and external. In essence, it is a dynamic, </w:t>
      </w:r>
      <w:r w:rsidRPr="00D637FD">
        <w:rPr>
          <w:rStyle w:val="Emphasis"/>
          <w:highlight w:val="cyan"/>
        </w:rPr>
        <w:t>symbiotic relationship</w:t>
      </w:r>
      <w:r w:rsidRPr="005034FA">
        <w:rPr>
          <w:sz w:val="14"/>
        </w:rPr>
        <w:t xml:space="preserve"> </w:t>
      </w:r>
      <w:r w:rsidRPr="005034FA">
        <w:rPr>
          <w:rStyle w:val="StyleUnderline"/>
        </w:rPr>
        <w:t xml:space="preserve">where </w:t>
      </w:r>
      <w:r w:rsidRPr="00D637FD">
        <w:rPr>
          <w:rStyle w:val="Emphasis"/>
          <w:highlight w:val="cyan"/>
        </w:rPr>
        <w:t>growth</w:t>
      </w:r>
      <w:r w:rsidRPr="005034FA">
        <w:rPr>
          <w:rStyle w:val="StyleUnderline"/>
        </w:rPr>
        <w:t xml:space="preserve"> and value generation </w:t>
      </w:r>
      <w:r w:rsidRPr="00D637FD">
        <w:rPr>
          <w:rStyle w:val="Emphasis"/>
          <w:highlight w:val="cyan"/>
        </w:rPr>
        <w:t>in one</w:t>
      </w:r>
      <w:r w:rsidRPr="005034FA">
        <w:rPr>
          <w:rStyle w:val="StyleUnderline"/>
        </w:rPr>
        <w:t xml:space="preserve"> can potentially </w:t>
      </w:r>
      <w:r w:rsidRPr="00D637FD">
        <w:rPr>
          <w:rStyle w:val="Emphasis"/>
          <w:highlight w:val="cyan"/>
        </w:rPr>
        <w:t>foster progress</w:t>
      </w:r>
      <w:r w:rsidRPr="00D637FD">
        <w:rPr>
          <w:rStyle w:val="StyleUnderline"/>
          <w:highlight w:val="cyan"/>
        </w:rPr>
        <w:t xml:space="preserve"> in</w:t>
      </w:r>
      <w:r w:rsidRPr="005034FA">
        <w:rPr>
          <w:rStyle w:val="StyleUnderline"/>
        </w:rPr>
        <w:t xml:space="preserve"> the </w:t>
      </w:r>
      <w:r w:rsidRPr="00D637FD">
        <w:rPr>
          <w:rStyle w:val="Emphasis"/>
          <w:highlight w:val="cyan"/>
        </w:rPr>
        <w:t>other</w:t>
      </w:r>
      <w:r w:rsidRPr="005034FA">
        <w:rPr>
          <w:sz w:val="14"/>
        </w:rPr>
        <w:t>.</w:t>
      </w:r>
    </w:p>
    <w:p w14:paraId="5E4FA3BA" w14:textId="77777777" w:rsidR="009526F2" w:rsidRPr="006F23A3" w:rsidRDefault="009526F2" w:rsidP="009526F2">
      <w:pPr>
        <w:rPr>
          <w:sz w:val="14"/>
        </w:rPr>
      </w:pPr>
      <w:r w:rsidRPr="005034FA">
        <w:rPr>
          <w:sz w:val="14"/>
        </w:rPr>
        <w:t xml:space="preserve">By pooling cooperative resources (Figure 4A), these </w:t>
      </w:r>
      <w:r w:rsidRPr="00D637FD">
        <w:rPr>
          <w:rStyle w:val="StyleUnderline"/>
          <w:highlight w:val="cyan"/>
        </w:rPr>
        <w:t xml:space="preserve">organizations promote </w:t>
      </w:r>
      <w:r w:rsidRPr="00D637FD">
        <w:rPr>
          <w:rStyle w:val="Emphasis"/>
          <w:highlight w:val="cyan"/>
        </w:rPr>
        <w:t>improved resource allocation</w:t>
      </w:r>
      <w:r w:rsidRPr="005034FA">
        <w:rPr>
          <w:rStyle w:val="StyleUnderline"/>
        </w:rPr>
        <w:t xml:space="preserve"> and </w:t>
      </w:r>
      <w:r w:rsidRPr="00D637FD">
        <w:rPr>
          <w:rStyle w:val="Emphasis"/>
          <w:highlight w:val="cyan"/>
        </w:rPr>
        <w:t>job creation</w:t>
      </w:r>
      <w:r w:rsidRPr="005034FA">
        <w:rPr>
          <w:sz w:val="14"/>
        </w:rPr>
        <w:t xml:space="preserve">, </w:t>
      </w:r>
      <w:r w:rsidRPr="005034FA">
        <w:rPr>
          <w:rStyle w:val="StyleUnderline"/>
        </w:rPr>
        <w:t>which contributes to economic growth</w:t>
      </w:r>
      <w:r w:rsidRPr="005034FA">
        <w:rPr>
          <w:sz w:val="14"/>
        </w:rPr>
        <w:t xml:space="preserve"> and supports community development. </w:t>
      </w:r>
      <w:r w:rsidRPr="005034FA">
        <w:rPr>
          <w:rStyle w:val="StyleUnderline"/>
        </w:rPr>
        <w:t xml:space="preserve">As members work together, sharing </w:t>
      </w:r>
      <w:r w:rsidRPr="00D637FD">
        <w:rPr>
          <w:rStyle w:val="Emphasis"/>
          <w:highlight w:val="cyan"/>
        </w:rPr>
        <w:t>knowledge</w:t>
      </w:r>
      <w:r w:rsidRPr="005034FA">
        <w:rPr>
          <w:rStyle w:val="StyleUnderline"/>
        </w:rPr>
        <w:t xml:space="preserve">, </w:t>
      </w:r>
      <w:r w:rsidRPr="00D637FD">
        <w:rPr>
          <w:rStyle w:val="Emphasis"/>
          <w:highlight w:val="cyan"/>
        </w:rPr>
        <w:t>skills</w:t>
      </w:r>
      <w:r w:rsidRPr="005034FA">
        <w:rPr>
          <w:rStyle w:val="StyleUnderline"/>
        </w:rPr>
        <w:t xml:space="preserve">, and </w:t>
      </w:r>
      <w:r w:rsidRPr="00D637FD">
        <w:rPr>
          <w:rStyle w:val="Emphasis"/>
          <w:highlight w:val="cyan"/>
        </w:rPr>
        <w:t>resources</w:t>
      </w:r>
      <w:r w:rsidRPr="005034FA">
        <w:rPr>
          <w:rStyle w:val="StyleUnderline"/>
        </w:rPr>
        <w:t>, social cohesion</w:t>
      </w:r>
      <w:r w:rsidRPr="005034FA">
        <w:rPr>
          <w:sz w:val="14"/>
        </w:rPr>
        <w:t xml:space="preserve"> within the community is also strengthened, </w:t>
      </w:r>
      <w:r w:rsidRPr="005034FA">
        <w:rPr>
          <w:rStyle w:val="StyleUnderline"/>
        </w:rPr>
        <w:t>fostering a sense of unity and collaboration</w:t>
      </w:r>
      <w:r w:rsidRPr="005034FA">
        <w:rPr>
          <w:sz w:val="14"/>
        </w:rPr>
        <w:t xml:space="preserve">. Data cooperatives can lead to improved resource efficiency and can lead to the </w:t>
      </w:r>
      <w:r w:rsidRPr="005034FA">
        <w:rPr>
          <w:rStyle w:val="StyleUnderline"/>
        </w:rPr>
        <w:t>collection of better data through the direct relationship that members have with the data governance mechanisms of the cooperative and shared aspirations by optimizing the use of available assets and reducing waste, ultimately promoting more sustainable practices</w:t>
      </w:r>
      <w:r w:rsidRPr="005034FA">
        <w:rPr>
          <w:sz w:val="14"/>
        </w:rPr>
        <w:t xml:space="preserve">.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w:t>
      </w:r>
      <w:r w:rsidRPr="005034FA">
        <w:rPr>
          <w:rStyle w:val="StyleUnderline"/>
        </w:rPr>
        <w:t xml:space="preserve">cycle starts with pooling resources, which fosters innovation and expands market opportunities. As </w:t>
      </w:r>
      <w:r w:rsidRPr="00D637FD">
        <w:rPr>
          <w:rStyle w:val="StyleUnderline"/>
          <w:highlight w:val="cyan"/>
        </w:rPr>
        <w:t xml:space="preserve">cooperative </w:t>
      </w:r>
      <w:r w:rsidRPr="00D637FD">
        <w:rPr>
          <w:rStyle w:val="Emphasis"/>
          <w:highlight w:val="cyan"/>
        </w:rPr>
        <w:t>investments</w:t>
      </w:r>
      <w:r w:rsidRPr="00D637FD">
        <w:rPr>
          <w:rStyle w:val="StyleUnderline"/>
          <w:highlight w:val="cyan"/>
        </w:rPr>
        <w:t xml:space="preserve"> yield </w:t>
      </w:r>
      <w:r w:rsidRPr="00D637FD">
        <w:rPr>
          <w:rStyle w:val="Emphasis"/>
          <w:highlight w:val="cyan"/>
        </w:rPr>
        <w:t>sustainable</w:t>
      </w:r>
      <w:r w:rsidRPr="00D637FD">
        <w:rPr>
          <w:rStyle w:val="StyleUnderline"/>
          <w:highlight w:val="cyan"/>
        </w:rPr>
        <w:t xml:space="preserve"> </w:t>
      </w:r>
      <w:r w:rsidRPr="00D637FD">
        <w:rPr>
          <w:rStyle w:val="Emphasis"/>
          <w:highlight w:val="cyan"/>
        </w:rPr>
        <w:t>and inclusive returns</w:t>
      </w:r>
      <w:r w:rsidRPr="005034FA">
        <w:rPr>
          <w:sz w:val="14"/>
        </w:rPr>
        <w:t xml:space="preserve">, </w:t>
      </w:r>
      <w:r w:rsidRPr="005034FA">
        <w:rPr>
          <w:rStyle w:val="StyleUnderline"/>
        </w:rPr>
        <w:t xml:space="preserve">the cycle circles back to </w:t>
      </w:r>
      <w:r w:rsidRPr="005034FA">
        <w:rPr>
          <w:rStyle w:val="Emphasis"/>
        </w:rPr>
        <w:t>optimizing resources</w:t>
      </w:r>
      <w:r w:rsidRPr="005034FA">
        <w:rPr>
          <w:rStyle w:val="StyleUnderline"/>
        </w:rPr>
        <w:t>, reinforcing the positive economic, social, and environmental impacts</w:t>
      </w:r>
      <w:r w:rsidRPr="005034FA">
        <w:rPr>
          <w:sz w:val="14"/>
        </w:rPr>
        <w:t>. This interconnected cycle promotes a sustainable and inclusive future for data cooperative members and their communities. sources, social cohesion within the community is also strengthened, fostering a sense of unity and collaboration. Data cooperatives can lead to improved resource efficiency and can lead to the collection of better data through the direct relationship that members have with the data governance mechanisms of the cooperative and shared aspirations by optimizing the use of available assets and reducing waste, ultimately promoting more sustainable practices.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cycle starts with pooling resources, which fosters innovation and expands market opportunities. As cooperative investments yield sustainable and inclusive returns, the cycle circles back to optimizing resources, reinforcing the positive economic, social, and environmental impacts. This interconnected cycle promotes a sustainable and inclusive future for data cooperative members and their communities.</w:t>
      </w:r>
    </w:p>
    <w:p w14:paraId="30490B29" w14:textId="77777777" w:rsidR="009526F2" w:rsidRPr="0089566F" w:rsidRDefault="009526F2" w:rsidP="009526F2">
      <w:pPr>
        <w:pStyle w:val="Heading4"/>
        <w:rPr>
          <w:b w:val="0"/>
          <w:bCs/>
        </w:rPr>
      </w:pPr>
      <w:r>
        <w:t xml:space="preserve">Inequality unlocks </w:t>
      </w:r>
      <w:r w:rsidRPr="0089566F">
        <w:rPr>
          <w:u w:val="single"/>
        </w:rPr>
        <w:t>converging</w:t>
      </w:r>
      <w:r>
        <w:t xml:space="preserve"> existential threats. </w:t>
      </w:r>
      <w:r w:rsidRPr="0089566F">
        <w:rPr>
          <w:b w:val="0"/>
          <w:bCs/>
        </w:rPr>
        <w:t xml:space="preserve">But </w:t>
      </w:r>
      <w:r w:rsidRPr="0089566F">
        <w:rPr>
          <w:b w:val="0"/>
          <w:bCs/>
          <w:u w:val="single"/>
        </w:rPr>
        <w:t>inclusive</w:t>
      </w:r>
      <w:r w:rsidRPr="0089566F">
        <w:rPr>
          <w:b w:val="0"/>
          <w:bCs/>
        </w:rPr>
        <w:t xml:space="preserve"> wealth is an impact filter. </w:t>
      </w:r>
    </w:p>
    <w:p w14:paraId="7D3DEFA5" w14:textId="77777777" w:rsidR="009526F2" w:rsidRPr="00F46AE4" w:rsidRDefault="009526F2" w:rsidP="009526F2">
      <w:r w:rsidRPr="00F46AE4">
        <w:rPr>
          <w:rStyle w:val="Style13ptBold"/>
        </w:rPr>
        <w:t>Schmidt 23</w:t>
      </w:r>
      <w:r w:rsidRPr="00F46AE4">
        <w:t> [Andreas and Daan Jujin; Professor in the Faculty of Philosophy at University of Groningen in the Netherland</w:t>
      </w:r>
      <w:r>
        <w:t>,</w:t>
      </w:r>
      <w:r w:rsidRPr="00F46AE4">
        <w:t xml:space="preserve"> Senior Strategic Advisor at the Dutch Ministry of Economic Affairs and Climate Policy;</w:t>
      </w:r>
      <w:r w:rsidRPr="00253B50">
        <w:t xml:space="preserve"> </w:t>
      </w:r>
      <w:r w:rsidRPr="00F46AE4">
        <w:t>May 30</w:t>
      </w:r>
      <w:r>
        <w:t>,</w:t>
      </w:r>
      <w:r w:rsidRPr="00F46AE4">
        <w:t xml:space="preserve"> Politics, Philosophy &amp; Economics, “Economic inequality and the long-term future,” vol. 23 iss. 1</w:t>
      </w:r>
      <w:r>
        <w:t>. Minion</w:t>
      </w:r>
      <w:r w:rsidRPr="00F46AE4">
        <w:t>]</w:t>
      </w:r>
    </w:p>
    <w:p w14:paraId="4C1F7F48" w14:textId="77777777" w:rsidR="009526F2" w:rsidRPr="00F46AE4" w:rsidRDefault="009526F2" w:rsidP="009526F2">
      <w:pPr>
        <w:rPr>
          <w:sz w:val="12"/>
        </w:rPr>
      </w:pPr>
      <w:r w:rsidRPr="00F46AE4">
        <w:rPr>
          <w:sz w:val="12"/>
        </w:rPr>
        <w:t>So, a longtermist analysis of inequality will get off the ground, if we find considerations why </w:t>
      </w:r>
      <w:r w:rsidRPr="00F46AE4">
        <w:rPr>
          <w:rStyle w:val="Emphasis"/>
          <w:highlight w:val="cyan"/>
        </w:rPr>
        <w:t>inequality</w:t>
      </w:r>
      <w:r w:rsidRPr="00F46AE4">
        <w:rPr>
          <w:sz w:val="12"/>
        </w:rPr>
        <w:t> </w:t>
      </w:r>
      <w:r w:rsidRPr="00F46AE4">
        <w:rPr>
          <w:rStyle w:val="StyleUnderline"/>
        </w:rPr>
        <w:t>could </w:t>
      </w:r>
      <w:r w:rsidRPr="00F46AE4">
        <w:rPr>
          <w:rStyle w:val="Emphasis"/>
          <w:highlight w:val="cyan"/>
        </w:rPr>
        <w:t>affect overall existential risk</w:t>
      </w:r>
      <w:r w:rsidRPr="00F46AE4">
        <w:rPr>
          <w:sz w:val="12"/>
        </w:rPr>
        <w:t> </w:t>
      </w:r>
      <w:r w:rsidRPr="00F46AE4">
        <w:rPr>
          <w:rStyle w:val="StyleUnderline"/>
        </w:rPr>
        <w:t xml:space="preserve">or the </w:t>
      </w:r>
      <w:r w:rsidRPr="00F46AE4">
        <w:rPr>
          <w:rStyle w:val="Emphasis"/>
        </w:rPr>
        <w:t>probability</w:t>
      </w:r>
      <w:r w:rsidRPr="00F46AE4">
        <w:rPr>
          <w:rStyle w:val="StyleUnderline"/>
        </w:rPr>
        <w:t xml:space="preserve"> of </w:t>
      </w:r>
      <w:r w:rsidRPr="00F46AE4">
        <w:rPr>
          <w:rStyle w:val="Emphasis"/>
        </w:rPr>
        <w:t>long-term trajectory-change</w:t>
      </w:r>
      <w:r w:rsidRPr="00F46AE4">
        <w:rPr>
          <w:sz w:val="12"/>
        </w:rPr>
        <w:t>.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6F62CE30" w14:textId="77777777" w:rsidR="009526F2" w:rsidRPr="00F46AE4" w:rsidRDefault="009526F2" w:rsidP="009526F2">
      <w:pPr>
        <w:rPr>
          <w:sz w:val="12"/>
        </w:rPr>
      </w:pPr>
      <w:r w:rsidRPr="00F46AE4">
        <w:rPr>
          <w:sz w:val="12"/>
        </w:rPr>
        <w:t xml:space="preserve">To assess the long-term effects of </w:t>
      </w:r>
      <w:r w:rsidRPr="00F46AE4">
        <w:rPr>
          <w:rStyle w:val="StyleUnderline"/>
        </w:rPr>
        <w:t>domestic income inequality in </w:t>
      </w:r>
      <w:r w:rsidRPr="00F46AE4">
        <w:rPr>
          <w:rStyle w:val="Emphasis"/>
          <w:highlight w:val="cyan"/>
        </w:rPr>
        <w:t>developed countries</w:t>
      </w:r>
      <w:r w:rsidRPr="00F46AE4">
        <w:rPr>
          <w:sz w:val="12"/>
        </w:rPr>
        <w:t>,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C8CE9E5" w14:textId="77777777" w:rsidR="009526F2" w:rsidRPr="00F46AE4" w:rsidRDefault="009526F2" w:rsidP="009526F2">
      <w:pPr>
        <w:rPr>
          <w:sz w:val="12"/>
        </w:rPr>
      </w:pPr>
      <w:r w:rsidRPr="00F46AE4">
        <w:rPr>
          <w:sz w:val="12"/>
        </w:rPr>
        <w:t>We discuss several reasons for why inequality might </w:t>
      </w:r>
      <w:r w:rsidRPr="00F46AE4">
        <w:rPr>
          <w:rStyle w:val="StyleUnderline"/>
          <w:highlight w:val="cyan"/>
        </w:rPr>
        <w:t xml:space="preserve">have </w:t>
      </w:r>
      <w:r w:rsidRPr="00F46AE4">
        <w:rPr>
          <w:rStyle w:val="Emphasis"/>
          <w:highlight w:val="cyan"/>
        </w:rPr>
        <w:t>negative effects</w:t>
      </w:r>
      <w:r w:rsidRPr="00F46AE4">
        <w:rPr>
          <w:sz w:val="12"/>
        </w:rPr>
        <w:t> and one reason why it might have positive effects. The negative effects we discuss are </w:t>
      </w:r>
      <w:r w:rsidRPr="00F46AE4">
        <w:rPr>
          <w:rStyle w:val="Emphasis"/>
        </w:rPr>
        <w:t>climate change</w:t>
      </w:r>
      <w:r w:rsidRPr="00F46AE4">
        <w:rPr>
          <w:sz w:val="12"/>
        </w:rPr>
        <w:t xml:space="preserve">, the effect of inequality on </w:t>
      </w:r>
      <w:r w:rsidRPr="00F46AE4">
        <w:rPr>
          <w:rStyle w:val="Emphasis"/>
        </w:rPr>
        <w:t>public institutions</w:t>
      </w:r>
      <w:r w:rsidRPr="00F46AE4">
        <w:rPr>
          <w:sz w:val="12"/>
        </w:rPr>
        <w:t>, </w:t>
      </w:r>
      <w:r w:rsidRPr="00F46AE4">
        <w:rPr>
          <w:rStyle w:val="Emphasis"/>
        </w:rPr>
        <w:t>conflict</w:t>
      </w:r>
      <w:r w:rsidRPr="00F46AE4">
        <w:rPr>
          <w:sz w:val="12"/>
        </w:rPr>
        <w:t> </w:t>
      </w:r>
      <w:r w:rsidRPr="00F46AE4">
        <w:rPr>
          <w:rStyle w:val="StyleUnderline"/>
        </w:rPr>
        <w:t>and</w:t>
      </w:r>
      <w:r w:rsidRPr="00F46AE4">
        <w:rPr>
          <w:sz w:val="12"/>
        </w:rPr>
        <w:t> </w:t>
      </w:r>
      <w:r w:rsidRPr="00F46AE4">
        <w:rPr>
          <w:rStyle w:val="Emphasis"/>
        </w:rPr>
        <w:t>polarization</w:t>
      </w:r>
      <w:r w:rsidRPr="00F46AE4">
        <w:rPr>
          <w:sz w:val="12"/>
        </w:rPr>
        <w:t>, and differential progress. The potential positive effect we discuss is that if inequality lowers growth rates, and if growth increases existential risk, then inequality could lower existential risk.</w:t>
      </w:r>
    </w:p>
    <w:p w14:paraId="04F5C3BF" w14:textId="77777777" w:rsidR="009526F2" w:rsidRPr="00F46AE4" w:rsidRDefault="009526F2" w:rsidP="009526F2">
      <w:pPr>
        <w:rPr>
          <w:sz w:val="12"/>
        </w:rPr>
      </w:pPr>
      <w:r w:rsidRPr="00F46AE4">
        <w:rPr>
          <w:sz w:val="12"/>
        </w:rPr>
        <w:t xml:space="preserve">As we learned </w:t>
      </w:r>
      <w:r w:rsidRPr="00F46AE4">
        <w:rPr>
          <w:rStyle w:val="StyleUnderline"/>
        </w:rPr>
        <w:t xml:space="preserve">in Short-term effects, </w:t>
      </w:r>
      <w:r w:rsidRPr="00F46AE4">
        <w:rPr>
          <w:rStyle w:val="StyleUnderline"/>
          <w:highlight w:val="cyan"/>
        </w:rPr>
        <w:t xml:space="preserve">inequality </w:t>
      </w:r>
      <w:r w:rsidRPr="00F46AE4">
        <w:rPr>
          <w:rStyle w:val="Emphasis"/>
          <w:highlight w:val="cyan"/>
        </w:rPr>
        <w:t>increases</w:t>
      </w:r>
      <w:r w:rsidRPr="00F46AE4">
        <w:rPr>
          <w:rStyle w:val="StyleUnderline"/>
        </w:rPr>
        <w:t xml:space="preserve"> a wealthy </w:t>
      </w:r>
      <w:r w:rsidRPr="00F46AE4">
        <w:rPr>
          <w:rStyle w:val="StyleUnderline"/>
          <w:highlight w:val="cyan"/>
        </w:rPr>
        <w:t xml:space="preserve">country’s </w:t>
      </w:r>
      <w:r w:rsidRPr="00F46AE4">
        <w:rPr>
          <w:rStyle w:val="Emphasis"/>
          <w:highlight w:val="cyan"/>
        </w:rPr>
        <w:t>carbon footprint</w:t>
      </w:r>
      <w:r w:rsidRPr="00F46AE4">
        <w:rPr>
          <w:sz w:val="12"/>
        </w:rPr>
        <w:t xml:space="preserve">. This is a problem. Climate change, as mentioned above, not only reduces wellbeing in the medium term, there are also longtermist reasons against it. First, climate change itself is an </w:t>
      </w:r>
      <w:r w:rsidRPr="00F46AE4">
        <w:rPr>
          <w:rStyle w:val="StyleUnderline"/>
        </w:rPr>
        <w:t xml:space="preserve">existential </w:t>
      </w:r>
      <w:r w:rsidRPr="00F46AE4">
        <w:rPr>
          <w:rStyle w:val="StyleUnderline"/>
          <w:highlight w:val="cyan"/>
        </w:rPr>
        <w:t>risk</w:t>
      </w:r>
      <w:r w:rsidRPr="00F46AE4">
        <w:rPr>
          <w:rStyle w:val="StyleUnderline"/>
        </w:rPr>
        <w:t xml:space="preserve">, particularly </w:t>
      </w:r>
      <w:r w:rsidRPr="00F46AE4">
        <w:rPr>
          <w:rStyle w:val="StyleUnderline"/>
          <w:highlight w:val="cyan"/>
        </w:rPr>
        <w:t>given</w:t>
      </w:r>
      <w:r w:rsidRPr="00F46AE4">
        <w:rPr>
          <w:rStyle w:val="StyleUnderline"/>
        </w:rPr>
        <w:t xml:space="preserve"> </w:t>
      </w:r>
      <w:r w:rsidRPr="00F46AE4">
        <w:rPr>
          <w:rStyle w:val="Emphasis"/>
          <w:highlight w:val="cyan"/>
        </w:rPr>
        <w:t>uncertainty around</w:t>
      </w:r>
      <w:r w:rsidRPr="00F46AE4">
        <w:rPr>
          <w:rStyle w:val="StyleUnderline"/>
        </w:rPr>
        <w:t xml:space="preserve"> its </w:t>
      </w:r>
      <w:r w:rsidRPr="00F46AE4">
        <w:rPr>
          <w:rStyle w:val="Emphasis"/>
          <w:highlight w:val="cyan"/>
        </w:rPr>
        <w:t>tail-end risks</w:t>
      </w:r>
      <w:r w:rsidRPr="00F46AE4">
        <w:rPr>
          <w:sz w:val="12"/>
        </w:rPr>
        <w:t xml:space="preserve"> (Ord, 2020: 4; 6). (Although, it is likely not the greatest existential risk (Ord, 2020: 5)). Second, climate change is likely what Ord calls a ‘risk factor’: </w:t>
      </w:r>
      <w:r w:rsidRPr="00F46AE4">
        <w:rPr>
          <w:rStyle w:val="StyleUnderline"/>
        </w:rPr>
        <w:t>increasing</w:t>
      </w:r>
      <w:r w:rsidRPr="00F46AE4">
        <w:rPr>
          <w:sz w:val="12"/>
        </w:rPr>
        <w:t xml:space="preserve"> or reducing climate change will likely affect the </w:t>
      </w:r>
      <w:r w:rsidRPr="00F46AE4">
        <w:rPr>
          <w:rStyle w:val="StyleUnderline"/>
        </w:rPr>
        <w:t xml:space="preserve">total existential risk, even </w:t>
      </w:r>
      <w:r w:rsidRPr="00F46AE4">
        <w:rPr>
          <w:rStyle w:val="StyleUnderline"/>
          <w:highlight w:val="cyan"/>
        </w:rPr>
        <w:t>beyond the probability</w:t>
      </w:r>
      <w:r w:rsidRPr="00F46AE4">
        <w:rPr>
          <w:rStyle w:val="StyleUnderline"/>
        </w:rPr>
        <w:t xml:space="preserve"> that </w:t>
      </w:r>
      <w:r w:rsidRPr="00F46AE4">
        <w:rPr>
          <w:rStyle w:val="StyleUnderline"/>
          <w:highlight w:val="cyan"/>
        </w:rPr>
        <w:t>climate change itself will</w:t>
      </w:r>
      <w:r w:rsidRPr="00F46AE4">
        <w:rPr>
          <w:rStyle w:val="StyleUnderline"/>
        </w:rPr>
        <w:t xml:space="preserve"> cause an existential </w:t>
      </w:r>
      <w:r w:rsidRPr="00F46AE4">
        <w:rPr>
          <w:rStyle w:val="StyleUnderline"/>
          <w:highlight w:val="cyan"/>
        </w:rPr>
        <w:t>catastrophe</w:t>
      </w:r>
      <w:r w:rsidRPr="00F46AE4">
        <w:rPr>
          <w:sz w:val="12"/>
        </w:rPr>
        <w:t xml:space="preserve"> (Ord, 2020: 152). For example, </w:t>
      </w:r>
      <w:r w:rsidRPr="00F46AE4">
        <w:rPr>
          <w:rStyle w:val="StyleUnderline"/>
        </w:rPr>
        <w:t>increasing temperatures</w:t>
      </w:r>
      <w:r w:rsidRPr="00F46AE4">
        <w:rPr>
          <w:sz w:val="12"/>
        </w:rPr>
        <w:t xml:space="preserve"> and more extreme weather </w:t>
      </w:r>
      <w:r w:rsidRPr="00F46AE4">
        <w:rPr>
          <w:rStyle w:val="StyleUnderline"/>
        </w:rPr>
        <w:t>imply</w:t>
      </w:r>
      <w:r w:rsidRPr="00F46AE4">
        <w:rPr>
          <w:sz w:val="12"/>
        </w:rPr>
        <w:t xml:space="preserve"> that the </w:t>
      </w:r>
      <w:r w:rsidRPr="00F46AE4">
        <w:rPr>
          <w:rStyle w:val="StyleUnderline"/>
          <w:highlight w:val="cyan"/>
        </w:rPr>
        <w:t xml:space="preserve">fight for </w:t>
      </w:r>
      <w:r w:rsidRPr="00F46AE4">
        <w:rPr>
          <w:rStyle w:val="Emphasis"/>
          <w:highlight w:val="cyan"/>
        </w:rPr>
        <w:t>scarce resources</w:t>
      </w:r>
      <w:r w:rsidRPr="00F46AE4">
        <w:rPr>
          <w:sz w:val="12"/>
        </w:rPr>
        <w:t xml:space="preserve"> such as sweet water will increase </w:t>
      </w:r>
      <w:r w:rsidRPr="00F46AE4">
        <w:rPr>
          <w:rStyle w:val="StyleUnderline"/>
          <w:highlight w:val="cyan"/>
        </w:rPr>
        <w:t xml:space="preserve">over the </w:t>
      </w:r>
      <w:r w:rsidRPr="00F46AE4">
        <w:rPr>
          <w:rStyle w:val="Emphasis"/>
          <w:highlight w:val="cyan"/>
        </w:rPr>
        <w:t>next decades</w:t>
      </w:r>
      <w:r w:rsidRPr="00F46AE4">
        <w:rPr>
          <w:sz w:val="12"/>
        </w:rPr>
        <w:t xml:space="preserve"> (Global Peace Index 2019: Measuring Peace in a Complex World, 2019). Furthermore, deteriorating living conditions might lead to </w:t>
      </w:r>
      <w:r w:rsidRPr="00F46AE4">
        <w:rPr>
          <w:rStyle w:val="StyleUnderline"/>
        </w:rPr>
        <w:t xml:space="preserve">climate </w:t>
      </w:r>
      <w:r w:rsidRPr="00F46AE4">
        <w:rPr>
          <w:rStyle w:val="Emphasis"/>
          <w:highlight w:val="cyan"/>
        </w:rPr>
        <w:t>refugees</w:t>
      </w:r>
      <w:r w:rsidRPr="00F46AE4">
        <w:rPr>
          <w:sz w:val="12"/>
        </w:rPr>
        <w:t xml:space="preserve"> who, in part, </w:t>
      </w:r>
      <w:r w:rsidRPr="00F46AE4">
        <w:rPr>
          <w:rStyle w:val="StyleUnderline"/>
        </w:rPr>
        <w:t xml:space="preserve">will </w:t>
      </w:r>
      <w:r w:rsidRPr="00F46AE4">
        <w:rPr>
          <w:rStyle w:val="Emphasis"/>
          <w:highlight w:val="cyan"/>
        </w:rPr>
        <w:t>flee</w:t>
      </w:r>
      <w:r w:rsidRPr="00F46AE4">
        <w:rPr>
          <w:rStyle w:val="StyleUnderline"/>
        </w:rPr>
        <w:t xml:space="preserve"> to developed countries, which could </w:t>
      </w:r>
      <w:r w:rsidRPr="00F46AE4">
        <w:rPr>
          <w:rStyle w:val="StyleUnderline"/>
          <w:highlight w:val="cyan"/>
        </w:rPr>
        <w:t xml:space="preserve">lead to </w:t>
      </w:r>
      <w:r w:rsidRPr="00F46AE4">
        <w:rPr>
          <w:rStyle w:val="Emphasis"/>
          <w:highlight w:val="cyan"/>
        </w:rPr>
        <w:t>institutional destabilisation</w:t>
      </w:r>
      <w:r w:rsidRPr="00F46AE4">
        <w:rPr>
          <w:rStyle w:val="StyleUnderline"/>
        </w:rPr>
        <w:t xml:space="preserve"> and </w:t>
      </w:r>
      <w:r w:rsidRPr="00F46AE4">
        <w:rPr>
          <w:rStyle w:val="Emphasis"/>
        </w:rPr>
        <w:t>conflict</w:t>
      </w:r>
      <w:r w:rsidRPr="00F46AE4">
        <w:rPr>
          <w:sz w:val="12"/>
        </w:rPr>
        <w: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636329C9" w14:textId="77777777" w:rsidR="009526F2" w:rsidRPr="00F46AE4" w:rsidRDefault="009526F2" w:rsidP="009526F2">
      <w:pPr>
        <w:rPr>
          <w:rStyle w:val="StyleUnderline"/>
        </w:rPr>
      </w:pPr>
      <w:r w:rsidRPr="00F46AE4">
        <w:rPr>
          <w:sz w:val="12"/>
        </w:rPr>
        <w:t>It is often argued that a </w:t>
      </w:r>
      <w:r w:rsidRPr="00F46AE4">
        <w:rPr>
          <w:rStyle w:val="StyleUnderline"/>
        </w:rPr>
        <w:t xml:space="preserve">country’s </w:t>
      </w:r>
      <w:r w:rsidRPr="00F46AE4">
        <w:rPr>
          <w:rStyle w:val="Emphasis"/>
          <w:highlight w:val="cyan"/>
        </w:rPr>
        <w:t>long-term performance depends</w:t>
      </w:r>
      <w:r w:rsidRPr="00F46AE4">
        <w:rPr>
          <w:rStyle w:val="StyleUnderline"/>
        </w:rPr>
        <w:t> to a significant extent </w:t>
      </w:r>
      <w:r w:rsidRPr="00F46AE4">
        <w:rPr>
          <w:rStyle w:val="Emphasis"/>
          <w:highlight w:val="cyan"/>
        </w:rPr>
        <w:t>on</w:t>
      </w:r>
      <w:r w:rsidRPr="00F46AE4">
        <w:rPr>
          <w:rStyle w:val="StyleUnderline"/>
        </w:rPr>
        <w:t xml:space="preserve"> the </w:t>
      </w:r>
      <w:r w:rsidRPr="00F46AE4">
        <w:rPr>
          <w:rStyle w:val="Emphasis"/>
          <w:highlight w:val="cyan"/>
        </w:rPr>
        <w:t>quality</w:t>
      </w:r>
      <w:r w:rsidRPr="00F46AE4">
        <w:rPr>
          <w:rStyle w:val="StyleUnderline"/>
        </w:rPr>
        <w:t xml:space="preserve"> of its </w:t>
      </w:r>
      <w:r w:rsidRPr="00F46AE4">
        <w:rPr>
          <w:rStyle w:val="Emphasis"/>
          <w:highlight w:val="cyan"/>
        </w:rPr>
        <w:t>institutions</w:t>
      </w:r>
      <w:r w:rsidRPr="00F46AE4">
        <w:rPr>
          <w:sz w:val="12"/>
        </w:rPr>
        <w:t>, including its political and legal institutions (Acemoglu et al., 2005). Economic research mostly focuses on explaining long-term differences in growth rates. As seen above, some researchers argue that high inequality will </w:t>
      </w:r>
      <w:r w:rsidRPr="00F46AE4">
        <w:rPr>
          <w:rStyle w:val="StyleUnderline"/>
          <w:highlight w:val="cyan"/>
        </w:rPr>
        <w:t>reduce growth</w:t>
      </w:r>
      <w:r w:rsidRPr="00F46AE4">
        <w:rPr>
          <w:rStyle w:val="StyleUnderline"/>
        </w:rPr>
        <w:t> rates</w:t>
      </w:r>
      <w:r w:rsidRPr="00F46AE4">
        <w:rPr>
          <w:sz w:val="12"/>
        </w:rPr>
        <w:t>, among other things, because it can </w:t>
      </w:r>
      <w:r w:rsidRPr="00F46AE4">
        <w:rPr>
          <w:rStyle w:val="StyleUnderline"/>
          <w:highlight w:val="cyan"/>
        </w:rPr>
        <w:t>worsen institutional quality</w:t>
      </w:r>
      <w:r w:rsidRPr="00F46AE4">
        <w:rPr>
          <w:sz w:val="12"/>
        </w:rPr>
        <w:t xml:space="preserve">. However, besides facilitating economic growth, </w:t>
      </w:r>
      <w:r w:rsidRPr="00F46AE4">
        <w:rPr>
          <w:rStyle w:val="StyleUnderline"/>
        </w:rPr>
        <w:t>public institutions</w:t>
      </w:r>
      <w:r w:rsidRPr="00F46AE4">
        <w:rPr>
          <w:sz w:val="12"/>
        </w:rPr>
        <w:t xml:space="preserve"> have other functions that </w:t>
      </w:r>
      <w:r w:rsidRPr="00F46AE4">
        <w:rPr>
          <w:rStyle w:val="StyleUnderline"/>
          <w:highlight w:val="cyan"/>
        </w:rPr>
        <w:t>matter</w:t>
      </w:r>
      <w:r w:rsidRPr="00F46AE4">
        <w:rPr>
          <w:rStyle w:val="StyleUnderline"/>
        </w:rPr>
        <w:t xml:space="preserve"> from a long-term perspective. </w:t>
      </w:r>
      <w:r w:rsidRPr="00F46AE4">
        <w:rPr>
          <w:rStyle w:val="StyleUnderline"/>
          <w:highlight w:val="cyan"/>
        </w:rPr>
        <w:t>For</w:t>
      </w:r>
      <w:r w:rsidRPr="00F46AE4">
        <w:rPr>
          <w:rStyle w:val="StyleUnderline"/>
        </w:rPr>
        <w:t xml:space="preserve"> example, </w:t>
      </w:r>
      <w:r w:rsidRPr="00F46AE4">
        <w:rPr>
          <w:rStyle w:val="StyleUnderline"/>
          <w:highlight w:val="cyan"/>
        </w:rPr>
        <w:t xml:space="preserve">disaster </w:t>
      </w:r>
      <w:r w:rsidRPr="00F46AE4">
        <w:rPr>
          <w:rStyle w:val="Emphasis"/>
          <w:highlight w:val="cyan"/>
        </w:rPr>
        <w:t>preparedness</w:t>
      </w:r>
      <w:r w:rsidRPr="00F46AE4">
        <w:rPr>
          <w:sz w:val="12"/>
        </w:rPr>
        <w:t xml:space="preserve">, </w:t>
      </w:r>
      <w:r w:rsidRPr="00F46AE4">
        <w:rPr>
          <w:rStyle w:val="Emphasis"/>
          <w:highlight w:val="cyan"/>
        </w:rPr>
        <w:t>education</w:t>
      </w:r>
      <w:r w:rsidRPr="00F46AE4">
        <w:rPr>
          <w:sz w:val="12"/>
        </w:rPr>
        <w:t xml:space="preserve">, </w:t>
      </w:r>
      <w:r w:rsidRPr="00F46AE4">
        <w:rPr>
          <w:rStyle w:val="Emphasis"/>
          <w:highlight w:val="cyan"/>
        </w:rPr>
        <w:t>public health</w:t>
      </w:r>
      <w:r w:rsidRPr="00F46AE4">
        <w:rPr>
          <w:sz w:val="12"/>
        </w:rPr>
        <w:t>, </w:t>
      </w:r>
      <w:r w:rsidRPr="00F46AE4">
        <w:rPr>
          <w:rStyle w:val="Emphasis"/>
          <w:highlight w:val="cyan"/>
        </w:rPr>
        <w:t>foreign policy</w:t>
      </w:r>
      <w:r w:rsidRPr="00F46AE4">
        <w:rPr>
          <w:sz w:val="12"/>
        </w:rPr>
        <w:t xml:space="preserve">, </w:t>
      </w:r>
      <w:r w:rsidRPr="00F46AE4">
        <w:rPr>
          <w:rStyle w:val="Emphasis"/>
          <w:highlight w:val="cyan"/>
        </w:rPr>
        <w:t>science policy</w:t>
      </w:r>
      <w:r w:rsidRPr="00F46AE4">
        <w:rPr>
          <w:sz w:val="12"/>
        </w:rPr>
        <w:t xml:space="preserve">, </w:t>
      </w:r>
      <w:r w:rsidRPr="00F46AE4">
        <w:rPr>
          <w:rStyle w:val="StyleUnderline"/>
        </w:rPr>
        <w:t>and many other areas</w:t>
      </w:r>
      <w:r w:rsidRPr="00F46AE4">
        <w:rPr>
          <w:sz w:val="12"/>
        </w:rPr>
        <w:t xml:space="preserve"> could influence the expected value of the long-term future. If such things go badly, they could increase existential risk. Conversely, good institutions will help reduce existential risk. For many </w:t>
      </w:r>
      <w:r w:rsidRPr="00F46AE4">
        <w:rPr>
          <w:rStyle w:val="StyleUnderline"/>
        </w:rPr>
        <w:t>existential risk reduction strategies</w:t>
      </w:r>
      <w:r w:rsidRPr="00F46AE4">
        <w:rPr>
          <w:sz w:val="12"/>
        </w:rPr>
        <w:t xml:space="preserve"> likely </w:t>
      </w:r>
      <w:r w:rsidRPr="00F46AE4">
        <w:rPr>
          <w:rStyle w:val="StyleUnderline"/>
        </w:rPr>
        <w:t>require public goods and</w:t>
      </w:r>
      <w:r w:rsidRPr="00F46AE4">
        <w:rPr>
          <w:sz w:val="12"/>
        </w:rPr>
        <w:t xml:space="preserve"> </w:t>
      </w:r>
      <w:r w:rsidRPr="00F46AE4">
        <w:rPr>
          <w:rStyle w:val="StyleUnderline"/>
        </w:rPr>
        <w:t>collective action</w:t>
      </w:r>
      <w:r w:rsidRPr="00F46AE4">
        <w:rPr>
          <w:sz w:val="12"/>
        </w:rPr>
        <w:t>, </w:t>
      </w:r>
      <w:r w:rsidRPr="00F46AE4">
        <w:rPr>
          <w:rStyle w:val="StyleUnderline"/>
        </w:rPr>
        <w:t>which in turn require good public institutions</w:t>
      </w:r>
      <w:r w:rsidRPr="00F46AE4">
        <w:rPr>
          <w:sz w:val="12"/>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F46AE4">
        <w:rPr>
          <w:rStyle w:val="StyleUnderline"/>
        </w:rPr>
        <w:t xml:space="preserve">targeted actions like washing your hands regularly or getting a flu shot can reduce your risk of dying from an infection. But you will also do </w:t>
      </w:r>
      <w:r w:rsidRPr="00F46AE4">
        <w:rPr>
          <w:rStyle w:val="Emphasis"/>
        </w:rPr>
        <w:t>well investing in a</w:t>
      </w:r>
      <w:r w:rsidRPr="00F46AE4">
        <w:rPr>
          <w:rStyle w:val="StyleUnderline"/>
        </w:rPr>
        <w:t xml:space="preserve"> </w:t>
      </w:r>
      <w:r w:rsidRPr="00F46AE4">
        <w:rPr>
          <w:rStyle w:val="Emphasis"/>
        </w:rPr>
        <w:t>strong immune system</w:t>
      </w:r>
      <w:r w:rsidRPr="00F46AE4">
        <w:rPr>
          <w:rStyle w:val="StyleUnderline"/>
        </w:rPr>
        <w:t>, as that is an ‘all-purpose good’ in lowering your risk of dying from any bacterium or virus</w:t>
      </w:r>
      <w:r w:rsidRPr="00F46AE4">
        <w:rPr>
          <w:sz w:val="12"/>
        </w:rPr>
        <w:t>. Investing in good institutions might similarly be an all-purpose-good</w:t>
      </w:r>
      <w:r w:rsidRPr="00F46AE4">
        <w:rPr>
          <w:rStyle w:val="StyleUnderline"/>
        </w:rPr>
        <w:t>: rather than tackling individual sources of existential risk directly, we improve conditions for tackling whatever existential risks may come our way.</w:t>
      </w:r>
    </w:p>
    <w:p w14:paraId="6E46F515" w14:textId="77777777" w:rsidR="009526F2" w:rsidRPr="00F46AE4" w:rsidRDefault="009526F2" w:rsidP="009526F2">
      <w:pPr>
        <w:rPr>
          <w:sz w:val="12"/>
        </w:rPr>
      </w:pPr>
      <w:r w:rsidRPr="00F46AE4">
        <w:rPr>
          <w:sz w:val="12"/>
        </w:rPr>
        <w:t xml:space="preserve">There are several reasons why higher inequality could weaken institutional capacities for longtermist public goods. First, there is some </w:t>
      </w:r>
      <w:r w:rsidRPr="00F46AE4">
        <w:rPr>
          <w:rStyle w:val="Emphasis"/>
          <w:highlight w:val="cyan"/>
        </w:rPr>
        <w:t>direct evidence</w:t>
      </w:r>
      <w:r w:rsidRPr="00F46AE4">
        <w:rPr>
          <w:sz w:val="12"/>
        </w:rPr>
        <w:t xml:space="preserve"> that, whatever the causal pathway, </w:t>
      </w:r>
      <w:r w:rsidRPr="00F46AE4">
        <w:rPr>
          <w:rStyle w:val="Emphasis"/>
          <w:highlight w:val="cyan"/>
        </w:rPr>
        <w:t>inequality reduces institutional quality</w:t>
      </w:r>
      <w:r w:rsidRPr="00F46AE4">
        <w:rPr>
          <w:sz w:val="12"/>
        </w:rPr>
        <w:t xml:space="preserve"> (which in turn typically leads to more inequality) (Chong and Gradstein, 2007; Savoia et al., 2010). Second, </w:t>
      </w:r>
      <w:r w:rsidRPr="00F46AE4">
        <w:rPr>
          <w:rStyle w:val="StyleUnderline"/>
        </w:rPr>
        <w:t>high inequality can </w:t>
      </w:r>
      <w:r w:rsidRPr="00F46AE4">
        <w:rPr>
          <w:rStyle w:val="StyleUnderline"/>
          <w:highlight w:val="cyan"/>
        </w:rPr>
        <w:t>lead to </w:t>
      </w:r>
      <w:r w:rsidRPr="00F46AE4">
        <w:rPr>
          <w:rStyle w:val="Emphasis"/>
          <w:highlight w:val="cyan"/>
        </w:rPr>
        <w:t>elite capture</w:t>
      </w:r>
      <w:r w:rsidRPr="00F46AE4">
        <w:rPr>
          <w:sz w:val="12"/>
        </w:rPr>
        <w:t>. Empirical work on studying political and de facto legal power is difficult, yet there is a growing consensus that high levels of inequality can lead to elite capture and thereby </w:t>
      </w:r>
      <w:r w:rsidRPr="00F46AE4">
        <w:rPr>
          <w:rStyle w:val="StyleUnderline"/>
        </w:rPr>
        <w:t>reduce the long-term quality of legal and political institutions</w:t>
      </w:r>
      <w:r w:rsidRPr="00F46AE4">
        <w:rPr>
          <w:sz w:val="12"/>
        </w:rPr>
        <w:t xml:space="preserve"> (Acemoglu and Robinson, 2008, 2013; Bartels, 2018; Chong and Gradstein, 2007; Cummins and Rodriguez, 2010; Savoia et al., 2010; van Bavel, 2016). Further, </w:t>
      </w:r>
      <w:r w:rsidRPr="00F46AE4">
        <w:rPr>
          <w:rStyle w:val="StyleUnderline"/>
        </w:rPr>
        <w:t>if </w:t>
      </w:r>
      <w:r w:rsidRPr="00F46AE4">
        <w:rPr>
          <w:rStyle w:val="Emphasis"/>
        </w:rPr>
        <w:t>institutions</w:t>
      </w:r>
      <w:r w:rsidRPr="00F46AE4">
        <w:rPr>
          <w:rStyle w:val="StyleUnderline"/>
        </w:rPr>
        <w:t> are </w:t>
      </w:r>
      <w:r w:rsidRPr="00F46AE4">
        <w:rPr>
          <w:rStyle w:val="Emphasis"/>
        </w:rPr>
        <w:t>disproportionately geared towards elite interests,</w:t>
      </w:r>
      <w:r w:rsidRPr="00F46AE4">
        <w:rPr>
          <w:rStyle w:val="StyleUnderline"/>
        </w:rPr>
        <w:t xml:space="preserve"> then they might be </w:t>
      </w:r>
      <w:r w:rsidRPr="00F46AE4">
        <w:rPr>
          <w:rStyle w:val="Emphasis"/>
          <w:highlight w:val="cyan"/>
        </w:rPr>
        <w:t>less likely to be geared towards</w:t>
      </w:r>
      <w:r w:rsidRPr="00F46AE4">
        <w:rPr>
          <w:rStyle w:val="StyleUnderline"/>
        </w:rPr>
        <w:t> positive </w:t>
      </w:r>
      <w:r w:rsidRPr="00F46AE4">
        <w:rPr>
          <w:rStyle w:val="Emphasis"/>
          <w:highlight w:val="cyan"/>
        </w:rPr>
        <w:t>long-term trajectories</w:t>
      </w:r>
      <w:r w:rsidRPr="00F46AE4">
        <w:rPr>
          <w:sz w:val="12"/>
        </w:rPr>
        <w:t>. We might see more rent-seeking and less investment in public goods. Moreover, if elite capture is strong enough, such capture, and the potential inequality that comes with it, can intensify going forward (Chong and Gradstein, 2007).</w:t>
      </w:r>
    </w:p>
    <w:p w14:paraId="33352A81" w14:textId="77777777" w:rsidR="009526F2" w:rsidRPr="00F46AE4" w:rsidRDefault="009526F2" w:rsidP="009526F2">
      <w:pPr>
        <w:rPr>
          <w:sz w:val="12"/>
        </w:rPr>
      </w:pPr>
      <w:r w:rsidRPr="00F46AE4">
        <w:rPr>
          <w:sz w:val="12"/>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9AC64B7" w14:textId="77777777" w:rsidR="009526F2" w:rsidRPr="00F46AE4" w:rsidRDefault="009526F2" w:rsidP="009526F2">
      <w:pPr>
        <w:rPr>
          <w:sz w:val="12"/>
        </w:rPr>
      </w:pPr>
      <w:r w:rsidRPr="00F46AE4">
        <w:rPr>
          <w:sz w:val="12"/>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F46AE4">
        <w:rPr>
          <w:rStyle w:val="StyleUnderline"/>
          <w:highlight w:val="cyan"/>
        </w:rPr>
        <w:t>lobbying</w:t>
      </w:r>
      <w:r w:rsidRPr="00F46AE4">
        <w:rPr>
          <w:rStyle w:val="StyleUnderline"/>
        </w:rPr>
        <w:t> and elite influence must often </w:t>
      </w:r>
      <w:r w:rsidRPr="00F46AE4">
        <w:rPr>
          <w:rStyle w:val="StyleUnderline"/>
          <w:highlight w:val="cyan"/>
        </w:rPr>
        <w:t>capitalize on short</w:t>
      </w:r>
      <w:r w:rsidRPr="00F46AE4">
        <w:rPr>
          <w:rStyle w:val="StyleUnderline"/>
        </w:rPr>
        <w:t>er </w:t>
      </w:r>
      <w:r w:rsidRPr="00F46AE4">
        <w:rPr>
          <w:rStyle w:val="StyleUnderline"/>
          <w:highlight w:val="cyan"/>
        </w:rPr>
        <w:t>windows of opportunities</w:t>
      </w:r>
      <w:r w:rsidRPr="00F46AE4">
        <w:rPr>
          <w:rStyle w:val="StyleUnderline"/>
        </w:rPr>
        <w:t>, which makes well-coordinated intertemporal policy capture less likely</w:t>
      </w:r>
      <w:r w:rsidRPr="00F46AE4">
        <w:rPr>
          <w:sz w:val="12"/>
        </w:rPr>
        <w:t>.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5A08FC2" w14:textId="77777777" w:rsidR="009526F2" w:rsidRPr="00F46AE4" w:rsidRDefault="009526F2" w:rsidP="009526F2">
      <w:pPr>
        <w:rPr>
          <w:sz w:val="12"/>
        </w:rPr>
      </w:pPr>
      <w:r w:rsidRPr="00F46AE4">
        <w:rPr>
          <w:sz w:val="12"/>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w:t>
      </w:r>
      <w:r w:rsidRPr="00F46AE4">
        <w:rPr>
          <w:rStyle w:val="StyleUnderline"/>
        </w:rPr>
        <w:t xml:space="preserve">Second, </w:t>
      </w:r>
      <w:r w:rsidRPr="00F46AE4">
        <w:rPr>
          <w:rStyle w:val="Emphasis"/>
          <w:highlight w:val="cyan"/>
        </w:rPr>
        <w:t>industries</w:t>
      </w:r>
      <w:r w:rsidRPr="00F46AE4">
        <w:rPr>
          <w:rStyle w:val="StyleUnderline"/>
          <w:highlight w:val="cyan"/>
        </w:rPr>
        <w:t xml:space="preserve"> like </w:t>
      </w:r>
      <w:r w:rsidRPr="00F46AE4">
        <w:rPr>
          <w:rStyle w:val="Emphasis"/>
          <w:highlight w:val="cyan"/>
        </w:rPr>
        <w:t>oil, gas, weapons</w:t>
      </w:r>
      <w:r w:rsidRPr="00F46AE4">
        <w:rPr>
          <w:rStyle w:val="StyleUnderline"/>
        </w:rPr>
        <w:t xml:space="preserve"> and others are often concentrated and </w:t>
      </w:r>
      <w:r w:rsidRPr="00F46AE4">
        <w:rPr>
          <w:rStyle w:val="Emphasis"/>
          <w:highlight w:val="cyan"/>
        </w:rPr>
        <w:t>well organised</w:t>
      </w:r>
      <w:r w:rsidRPr="00F46AE4">
        <w:rPr>
          <w:rStyle w:val="StyleUnderline"/>
        </w:rPr>
        <w:t xml:space="preserve"> in </w:t>
      </w:r>
      <w:r w:rsidRPr="00F46AE4">
        <w:rPr>
          <w:rStyle w:val="Emphasis"/>
          <w:highlight w:val="cyan"/>
        </w:rPr>
        <w:t>exerting influence</w:t>
      </w:r>
      <w:r w:rsidRPr="00F46AE4">
        <w:rPr>
          <w:rStyle w:val="StyleUnderline"/>
          <w:highlight w:val="cyan"/>
        </w:rPr>
        <w:t xml:space="preserve"> in </w:t>
      </w:r>
      <w:r w:rsidRPr="00F46AE4">
        <w:rPr>
          <w:rStyle w:val="Emphasis"/>
          <w:highlight w:val="cyan"/>
        </w:rPr>
        <w:t>law</w:t>
      </w:r>
      <w:r w:rsidRPr="00F46AE4">
        <w:rPr>
          <w:rStyle w:val="StyleUnderline"/>
          <w:highlight w:val="cyan"/>
        </w:rPr>
        <w:t xml:space="preserve"> and </w:t>
      </w:r>
      <w:r w:rsidRPr="00F46AE4">
        <w:rPr>
          <w:rStyle w:val="Emphasis"/>
          <w:highlight w:val="cyan"/>
        </w:rPr>
        <w:t>legislation</w:t>
      </w:r>
      <w:r w:rsidRPr="00F46AE4">
        <w:rPr>
          <w:sz w:val="12"/>
        </w:rPr>
        <w:t>.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BB7BFB1" w14:textId="77777777" w:rsidR="009526F2" w:rsidRPr="00F46AE4" w:rsidRDefault="009526F2" w:rsidP="009526F2">
      <w:pPr>
        <w:rPr>
          <w:sz w:val="12"/>
        </w:rPr>
      </w:pPr>
      <w:r w:rsidRPr="00F46AE4">
        <w:rPr>
          <w:sz w:val="12"/>
        </w:rPr>
        <w:t>Third, high inequality is likely to reduce social capital and trust (Alesina and La Ferrara, 2002; Knack and Keefer, 1997; Rothstein and Uslaner, 2005). Social capital and trust in public institutions in turn are important for effective public goods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5341EEAC" w14:textId="77777777" w:rsidR="009526F2" w:rsidRPr="00F46AE4" w:rsidRDefault="009526F2" w:rsidP="009526F2">
      <w:pPr>
        <w:rPr>
          <w:sz w:val="12"/>
        </w:rPr>
      </w:pPr>
      <w:r w:rsidRPr="00F46AE4">
        <w:rPr>
          <w:sz w:val="12"/>
        </w:rPr>
        <w:t xml:space="preserve">Finally, some limited direct </w:t>
      </w:r>
      <w:r w:rsidRPr="00F46AE4">
        <w:rPr>
          <w:rStyle w:val="StyleUnderline"/>
        </w:rPr>
        <w:t>evidence suggests </w:t>
      </w:r>
      <w:r w:rsidRPr="00F46AE4">
        <w:rPr>
          <w:rStyle w:val="StyleUnderline"/>
          <w:highlight w:val="cyan"/>
        </w:rPr>
        <w:t>societies with</w:t>
      </w:r>
      <w:r w:rsidRPr="00F46AE4">
        <w:rPr>
          <w:rStyle w:val="StyleUnderline"/>
        </w:rPr>
        <w:t xml:space="preserve"> higher social capital and </w:t>
      </w:r>
      <w:r w:rsidRPr="00F46AE4">
        <w:rPr>
          <w:rStyle w:val="StyleUnderline"/>
          <w:highlight w:val="cyan"/>
        </w:rPr>
        <w:t>lower inequality exhibit</w:t>
      </w:r>
      <w:r w:rsidRPr="00F46AE4">
        <w:rPr>
          <w:rStyle w:val="StyleUnderline"/>
        </w:rPr>
        <w:t xml:space="preserve"> </w:t>
      </w:r>
      <w:r w:rsidRPr="00F46AE4">
        <w:rPr>
          <w:rStyle w:val="StyleUnderline"/>
          <w:highlight w:val="cyan"/>
        </w:rPr>
        <w:t>better</w:t>
      </w:r>
      <w:r w:rsidRPr="00F46AE4">
        <w:rPr>
          <w:rStyle w:val="StyleUnderline"/>
        </w:rPr>
        <w:t xml:space="preserve"> preventive and </w:t>
      </w:r>
      <w:r w:rsidRPr="00F46AE4">
        <w:rPr>
          <w:rStyle w:val="StyleUnderline"/>
          <w:highlight w:val="cyan"/>
        </w:rPr>
        <w:t>adaptive</w:t>
      </w:r>
      <w:r w:rsidRPr="00F46AE4">
        <w:rPr>
          <w:sz w:val="12"/>
        </w:rPr>
        <w:t> outcomes for environmental risks </w:t>
      </w:r>
      <w:r w:rsidRPr="00F46AE4">
        <w:rPr>
          <w:rStyle w:val="StyleUnderline"/>
          <w:highlight w:val="cyan"/>
        </w:rPr>
        <w:t>and</w:t>
      </w:r>
      <w:r w:rsidRPr="00F46AE4">
        <w:rPr>
          <w:sz w:val="12"/>
        </w:rPr>
        <w:t xml:space="preserve"> can </w:t>
      </w:r>
      <w:r w:rsidRPr="00F46AE4">
        <w:rPr>
          <w:rStyle w:val="StyleUnderline"/>
        </w:rPr>
        <w:t xml:space="preserve">show greater </w:t>
      </w:r>
      <w:r w:rsidRPr="00F46AE4">
        <w:rPr>
          <w:rStyle w:val="StyleUnderline"/>
          <w:highlight w:val="cyan"/>
        </w:rPr>
        <w:t>resilience to external shocks</w:t>
      </w:r>
      <w:r w:rsidRPr="00F46AE4">
        <w:rPr>
          <w:sz w:val="12"/>
        </w:rPr>
        <w:t xml:space="preserve"> (Kahn, 2005; van Bavel et al., 2018). For example, Matthew Kahn provides some evidence that more equal countries, when controlled for GDP, have </w:t>
      </w:r>
      <w:r w:rsidRPr="00F46AE4">
        <w:rPr>
          <w:rStyle w:val="StyleUnderline"/>
        </w:rPr>
        <w:t>significantly lower death rates in natural catastrophes</w:t>
      </w:r>
      <w:r w:rsidRPr="00F46AE4">
        <w:rPr>
          <w:sz w:val="12"/>
        </w:rPr>
        <w:t xml:space="preserve"> (Kahn, 2005). While smaller natural catastrophes are different from global catastrophic risk scenarios, resilience in such events might be somewhat indicative of societies’ resilience to catastrophic risks.</w:t>
      </w:r>
    </w:p>
    <w:p w14:paraId="236E229D" w14:textId="77777777" w:rsidR="009526F2" w:rsidRDefault="009526F2" w:rsidP="009526F2">
      <w:pPr>
        <w:rPr>
          <w:sz w:val="12"/>
        </w:rPr>
      </w:pPr>
      <w:r w:rsidRPr="00F46AE4">
        <w:rPr>
          <w:sz w:val="12"/>
        </w:rPr>
        <w:t>So</w:t>
      </w:r>
      <w:r w:rsidRPr="00F46AE4">
        <w:rPr>
          <w:rStyle w:val="StyleUnderline"/>
        </w:rPr>
        <w:t>, good social and institutional conditions could help</w:t>
      </w:r>
      <w:r w:rsidRPr="00F46AE4">
        <w:rPr>
          <w:sz w:val="12"/>
        </w:rPr>
        <w:t xml:space="preserve"> </w:t>
      </w:r>
      <w:r w:rsidRPr="00F46AE4">
        <w:rPr>
          <w:rStyle w:val="StyleUnderline"/>
          <w:highlight w:val="cyan"/>
        </w:rPr>
        <w:t>reduce</w:t>
      </w:r>
      <w:r w:rsidRPr="00F46AE4">
        <w:rPr>
          <w:sz w:val="12"/>
        </w:rPr>
        <w:t xml:space="preserve"> existential risk. Consider next how, conversely, bad conditions might increase existential risk. A key driver of existential risk is conflict, both between and within nation-states (or what (Ord, 2020: 175–9) calls a ‘risk factor’). Conflicts and </w:t>
      </w:r>
      <w:r w:rsidRPr="00F46AE4">
        <w:rPr>
          <w:rStyle w:val="Emphasis"/>
          <w:highlight w:val="cyan"/>
        </w:rPr>
        <w:t>arms races</w:t>
      </w:r>
      <w:r w:rsidRPr="00F46AE4">
        <w:rPr>
          <w:sz w:val="12"/>
        </w:rPr>
        <w:t xml:space="preserve"> raise human-induced existential risks such as </w:t>
      </w:r>
      <w:r w:rsidRPr="00F46AE4">
        <w:rPr>
          <w:rStyle w:val="Emphasis"/>
          <w:highlight w:val="cyan"/>
        </w:rPr>
        <w:t>nuclear war</w:t>
      </w:r>
      <w:r w:rsidRPr="00F46AE4">
        <w:rPr>
          <w:sz w:val="12"/>
        </w:rPr>
        <w:t xml:space="preserve">, </w:t>
      </w:r>
      <w:r w:rsidRPr="00F46AE4">
        <w:rPr>
          <w:rStyle w:val="StyleUnderline"/>
        </w:rPr>
        <w:t xml:space="preserve">the </w:t>
      </w:r>
      <w:r w:rsidRPr="00F46AE4">
        <w:rPr>
          <w:rStyle w:val="Emphasis"/>
          <w:highlight w:val="cyan"/>
        </w:rPr>
        <w:t>outbreak</w:t>
      </w:r>
      <w:r w:rsidRPr="00F46AE4">
        <w:rPr>
          <w:rStyle w:val="StyleUnderline"/>
          <w:highlight w:val="cyan"/>
        </w:rPr>
        <w:t xml:space="preserve"> of</w:t>
      </w:r>
      <w:r w:rsidRPr="00F46AE4">
        <w:rPr>
          <w:rStyle w:val="StyleUnderline"/>
        </w:rPr>
        <w:t xml:space="preserve"> a </w:t>
      </w:r>
      <w:r w:rsidRPr="00F46AE4">
        <w:rPr>
          <w:rStyle w:val="Emphasis"/>
          <w:highlight w:val="cyan"/>
        </w:rPr>
        <w:t>bio-engineered virus</w:t>
      </w:r>
      <w:r w:rsidRPr="00F46AE4">
        <w:rPr>
          <w:sz w:val="12"/>
        </w:rPr>
        <w:t> </w:t>
      </w:r>
      <w:r w:rsidRPr="00F46AE4">
        <w:rPr>
          <w:rStyle w:val="StyleUnderline"/>
        </w:rPr>
        <w:t>or the launch of </w:t>
      </w:r>
      <w:r w:rsidRPr="00F46AE4">
        <w:rPr>
          <w:rStyle w:val="StyleUnderline"/>
          <w:highlight w:val="cyan"/>
        </w:rPr>
        <w:t>misaligned</w:t>
      </w:r>
      <w:r w:rsidRPr="00F46AE4">
        <w:rPr>
          <w:sz w:val="12"/>
          <w:highlight w:val="cyan"/>
        </w:rPr>
        <w:t> </w:t>
      </w:r>
      <w:r w:rsidRPr="00F46AE4">
        <w:rPr>
          <w:rStyle w:val="Emphasis"/>
          <w:highlight w:val="cyan"/>
        </w:rPr>
        <w:t>a</w:t>
      </w:r>
      <w:r w:rsidRPr="00F46AE4">
        <w:rPr>
          <w:sz w:val="12"/>
        </w:rPr>
        <w:t>rtificial </w:t>
      </w:r>
      <w:r w:rsidRPr="00F46AE4">
        <w:rPr>
          <w:rStyle w:val="Emphasis"/>
          <w:highlight w:val="cyan"/>
        </w:rPr>
        <w:t>i</w:t>
      </w:r>
      <w:r w:rsidRPr="00F46AE4">
        <w:rPr>
          <w:sz w:val="12"/>
        </w:rPr>
        <w:t xml:space="preserve">ntelligence. Note that an existential catastrophe </w:t>
      </w:r>
      <w:r w:rsidRPr="00F46AE4">
        <w:rPr>
          <w:rStyle w:val="StyleUnderline"/>
        </w:rPr>
        <w:t xml:space="preserve">could be </w:t>
      </w:r>
      <w:r w:rsidRPr="00F46AE4">
        <w:rPr>
          <w:rStyle w:val="StyleUnderline"/>
          <w:highlight w:val="cyan"/>
        </w:rPr>
        <w:t>set in motion either </w:t>
      </w:r>
      <w:r w:rsidRPr="00F46AE4">
        <w:rPr>
          <w:rStyle w:val="Emphasis"/>
          <w:highlight w:val="cyan"/>
        </w:rPr>
        <w:t>purposefully</w:t>
      </w:r>
      <w:r w:rsidRPr="00F46AE4">
        <w:rPr>
          <w:rStyle w:val="StyleUnderline"/>
          <w:highlight w:val="cyan"/>
        </w:rPr>
        <w:t> or </w:t>
      </w:r>
      <w:r w:rsidRPr="00F46AE4">
        <w:rPr>
          <w:rStyle w:val="Emphasis"/>
          <w:highlight w:val="cyan"/>
        </w:rPr>
        <w:t>accidentally</w:t>
      </w:r>
      <w:r w:rsidRPr="00F46AE4">
        <w:rPr>
          <w:sz w:val="12"/>
        </w:rPr>
        <w:t>. Both are more likely during conflict. </w:t>
      </w:r>
      <w:r w:rsidRPr="00F46AE4">
        <w:rPr>
          <w:rStyle w:val="StyleUnderline"/>
        </w:rPr>
        <w:t xml:space="preserve">Nuclear </w:t>
      </w:r>
      <w:r w:rsidRPr="00F46AE4">
        <w:rPr>
          <w:rStyle w:val="Emphasis"/>
        </w:rPr>
        <w:t>warheads</w:t>
      </w:r>
      <w:r w:rsidRPr="00F46AE4">
        <w:rPr>
          <w:rStyle w:val="StyleUnderline"/>
        </w:rPr>
        <w:t>, </w:t>
      </w:r>
      <w:r w:rsidRPr="00F46AE4">
        <w:rPr>
          <w:rStyle w:val="Emphasis"/>
          <w:highlight w:val="cyan"/>
        </w:rPr>
        <w:t>cyberweapons</w:t>
      </w:r>
      <w:r w:rsidRPr="00F46AE4">
        <w:rPr>
          <w:rStyle w:val="StyleUnderline"/>
          <w:highlight w:val="cyan"/>
        </w:rPr>
        <w:t>, and </w:t>
      </w:r>
      <w:r w:rsidRPr="00F46AE4">
        <w:rPr>
          <w:rStyle w:val="Emphasis"/>
          <w:highlight w:val="cyan"/>
        </w:rPr>
        <w:t>bioweapons</w:t>
      </w:r>
      <w:r w:rsidRPr="00F46AE4">
        <w:rPr>
          <w:rStyle w:val="StyleUnderline"/>
        </w:rPr>
        <w:t xml:space="preserve"> could </w:t>
      </w:r>
      <w:r w:rsidRPr="00F46AE4">
        <w:rPr>
          <w:rStyle w:val="StyleUnderline"/>
          <w:highlight w:val="cyan"/>
        </w:rPr>
        <w:t xml:space="preserve">all be used </w:t>
      </w:r>
      <w:r w:rsidRPr="00F46AE4">
        <w:rPr>
          <w:rStyle w:val="Emphasis"/>
          <w:highlight w:val="cyan"/>
        </w:rPr>
        <w:t>purposefully</w:t>
      </w:r>
      <w:r w:rsidRPr="00F46AE4">
        <w:rPr>
          <w:rStyle w:val="StyleUnderline"/>
          <w:highlight w:val="cyan"/>
        </w:rPr>
        <w:t xml:space="preserve"> to </w:t>
      </w:r>
      <w:r w:rsidRPr="00F46AE4">
        <w:rPr>
          <w:rStyle w:val="Emphasis"/>
          <w:highlight w:val="cyan"/>
        </w:rPr>
        <w:t>attack enemy states</w:t>
      </w:r>
      <w:r w:rsidRPr="00F46AE4">
        <w:rPr>
          <w:rStyle w:val="StyleUnderline"/>
        </w:rPr>
        <w:t>, leading to potential </w:t>
      </w:r>
      <w:r w:rsidRPr="00F46AE4">
        <w:rPr>
          <w:rStyle w:val="Emphasis"/>
        </w:rPr>
        <w:t>global escalation</w:t>
      </w:r>
      <w:r w:rsidRPr="00F46AE4">
        <w:rPr>
          <w:sz w:val="12"/>
        </w:rPr>
        <w:t>. But as past nuclear incidents and close calls during the Cold War show, arms races also increase the probability of accidental catastrophes (Schlosser, 2013).</w:t>
      </w:r>
    </w:p>
    <w:p w14:paraId="5332AA9D" w14:textId="77777777" w:rsidR="009526F2" w:rsidRDefault="009526F2" w:rsidP="009526F2">
      <w:pPr>
        <w:pStyle w:val="Heading3"/>
      </w:pPr>
      <w:r>
        <w:t>Solvency---1AC</w:t>
      </w:r>
    </w:p>
    <w:p w14:paraId="59C8311C" w14:textId="77777777" w:rsidR="009526F2" w:rsidRPr="00CC7E17" w:rsidRDefault="009526F2" w:rsidP="009526F2">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Pr>
          <w:u w:val="single"/>
        </w:rPr>
        <w:t xml:space="preserve">solves. </w:t>
      </w:r>
    </w:p>
    <w:p w14:paraId="7010E479" w14:textId="77777777" w:rsidR="009526F2" w:rsidRPr="00AD520B" w:rsidRDefault="009526F2" w:rsidP="009526F2">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5319E5F9" w14:textId="77777777" w:rsidR="009526F2" w:rsidRPr="005C4E8D" w:rsidRDefault="009526F2" w:rsidP="009526F2">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23987094" w14:textId="77777777" w:rsidR="009526F2" w:rsidRPr="00F409D2" w:rsidRDefault="009526F2" w:rsidP="009526F2">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2A239F8E" w14:textId="77777777" w:rsidR="009526F2" w:rsidRPr="00F409D2" w:rsidRDefault="009526F2" w:rsidP="009526F2">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33ACD07F" w14:textId="77777777" w:rsidR="009526F2" w:rsidRPr="00DA77E8" w:rsidRDefault="009526F2" w:rsidP="009526F2">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07C75DAD" w14:textId="77777777" w:rsidR="009526F2" w:rsidRPr="00036FF2" w:rsidRDefault="009526F2" w:rsidP="009526F2">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0661588B" w14:textId="77777777" w:rsidR="009526F2" w:rsidRPr="00F409D2" w:rsidRDefault="009526F2" w:rsidP="009526F2">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5F8E83CB" w14:textId="77777777" w:rsidR="009526F2" w:rsidRPr="007900DC" w:rsidRDefault="009526F2" w:rsidP="009526F2">
      <w:pPr>
        <w:rPr>
          <w:u w:val="singl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7962DE88" w14:textId="77777777" w:rsidR="009526F2" w:rsidRPr="007900DC" w:rsidRDefault="009526F2" w:rsidP="009526F2">
      <w:pPr>
        <w:pStyle w:val="Heading4"/>
      </w:pPr>
      <w:r>
        <w:t xml:space="preserve">1. </w:t>
      </w:r>
      <w:r w:rsidRPr="007900DC">
        <w:rPr>
          <w:u w:val="single"/>
        </w:rPr>
        <w:t>PERCEPTION</w:t>
      </w:r>
      <w:r>
        <w:t xml:space="preserve">: Of </w:t>
      </w:r>
      <w:r w:rsidRPr="007900DC">
        <w:rPr>
          <w:u w:val="single"/>
        </w:rPr>
        <w:t>crackdown</w:t>
      </w:r>
      <w:r>
        <w:t xml:space="preserve"> chills data union </w:t>
      </w:r>
      <w:r w:rsidRPr="007900DC">
        <w:rPr>
          <w:u w:val="single"/>
        </w:rPr>
        <w:t>formation</w:t>
      </w:r>
      <w:r>
        <w:t xml:space="preserve">. </w:t>
      </w:r>
    </w:p>
    <w:p w14:paraId="60FFF4CD" w14:textId="77777777" w:rsidR="009526F2" w:rsidRPr="000B4A38" w:rsidRDefault="009526F2" w:rsidP="009526F2">
      <w:r>
        <w:rPr>
          <w:rStyle w:val="Style13ptBold"/>
        </w:rPr>
        <w:t xml:space="preserve">Vincent </w:t>
      </w:r>
      <w:r w:rsidRPr="000B4A38">
        <w:rPr>
          <w:rStyle w:val="Style13ptBold"/>
          <w:b w:val="0"/>
          <w:bCs w:val="0"/>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565F3DCE" w14:textId="77777777" w:rsidR="009526F2" w:rsidRDefault="009526F2" w:rsidP="009526F2">
      <w:pPr>
        <w:rPr>
          <w:rStyle w:val="StyleUnderline"/>
        </w:rPr>
      </w:pPr>
      <w:bookmarkStart w:id="1" w:name="_Hlk207838979"/>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bookmarkEnd w:id="1"/>
    </w:p>
    <w:p w14:paraId="1ED2DFCE" w14:textId="77777777" w:rsidR="009526F2" w:rsidRDefault="009526F2" w:rsidP="009526F2">
      <w:pPr>
        <w:pStyle w:val="Heading4"/>
      </w:pPr>
      <w:r w:rsidRPr="007900DC">
        <w:t>2.</w:t>
      </w:r>
      <w:r>
        <w:rPr>
          <w:u w:val="single"/>
        </w:rPr>
        <w:t xml:space="preserve"> COMPETITIVE MARKETS</w:t>
      </w:r>
      <w:r>
        <w:t xml:space="preserve">: Workers want </w:t>
      </w:r>
      <w:r w:rsidRPr="00AB49F2">
        <w:rPr>
          <w:u w:val="single"/>
        </w:rPr>
        <w:t>functional platforms</w:t>
      </w:r>
      <w:r>
        <w:t xml:space="preserve">, they’ll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1AE09EC1" w14:textId="77777777" w:rsidR="009526F2" w:rsidRDefault="009526F2" w:rsidP="009526F2">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36371F71" w14:textId="77777777" w:rsidR="009526F2" w:rsidRPr="00672B02" w:rsidRDefault="009526F2" w:rsidP="009526F2">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7BBDF6E8" w14:textId="77777777" w:rsidR="009526F2" w:rsidRPr="00AF188A" w:rsidRDefault="009526F2" w:rsidP="009526F2">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41B61FB6" w14:textId="77777777" w:rsidR="009526F2" w:rsidRPr="00DD6ECE" w:rsidRDefault="009526F2" w:rsidP="009526F2">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02EB65A8" w14:textId="77777777" w:rsidR="009526F2" w:rsidRPr="00165045" w:rsidRDefault="009526F2" w:rsidP="009526F2">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1BA79E06" w14:textId="77777777" w:rsidR="009526F2" w:rsidRDefault="009526F2" w:rsidP="009526F2">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0866044F" w14:textId="77777777" w:rsidR="009526F2" w:rsidRDefault="009526F2" w:rsidP="009526F2">
      <w:pPr>
        <w:pStyle w:val="Heading4"/>
      </w:pPr>
      <w:r>
        <w:t xml:space="preserve">Data unions solve source </w:t>
      </w:r>
      <w:r w:rsidRPr="00812BAD">
        <w:rPr>
          <w:u w:val="single"/>
        </w:rPr>
        <w:t>diversity</w:t>
      </w:r>
      <w:r>
        <w:t xml:space="preserve"> and </w:t>
      </w:r>
      <w:r w:rsidRPr="00812BAD">
        <w:rPr>
          <w:u w:val="single"/>
        </w:rPr>
        <w:t>startup</w:t>
      </w:r>
      <w:r>
        <w:t xml:space="preserve"> viability. </w:t>
      </w:r>
    </w:p>
    <w:p w14:paraId="4CBFF0B0" w14:textId="77777777" w:rsidR="009526F2" w:rsidRPr="00812BAD" w:rsidRDefault="009526F2" w:rsidP="009526F2">
      <w:pPr>
        <w:spacing w:line="256" w:lineRule="auto"/>
        <w:rPr>
          <w:rFonts w:eastAsia="Calibri"/>
        </w:rPr>
      </w:pPr>
      <w:r w:rsidRPr="00AD520B">
        <w:rPr>
          <w:rFonts w:eastAsia="Calibri"/>
          <w:b/>
          <w:bCs/>
          <w:sz w:val="26"/>
        </w:rPr>
        <w:t xml:space="preserve">Gabriele et al 23 </w:t>
      </w:r>
      <w:r w:rsidRPr="00AD520B">
        <w:rPr>
          <w:rFonts w:eastAsia="Calibri"/>
        </w:rPr>
        <w:t>[Saule Gabriele Petraityte; Data Scientist, CEO of Datahood, Co-Founder of GovTech Lab Lithuania. Nadia Lenova; consultant for World Bank’s Global Facility for Disaster Reduction and Recovery. MSc degree in Smart Cities and Urban Analytics. BSc degree in Architecture. Lukas Utzig; researcher and designer with a basters degree in spatial research from the Space Syntax Lab, UCL. Jun 15, “AN ARGUMENT FOR DATA UNIONS” https://www.pca-stream.com/en/explore/an-argument-for-data-unions/. Minion]</w:t>
      </w:r>
    </w:p>
    <w:p w14:paraId="7A816D4B" w14:textId="77777777" w:rsidR="009526F2" w:rsidRPr="007773DD" w:rsidRDefault="009526F2" w:rsidP="009526F2">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geographically bounded</w:t>
      </w:r>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particular </w:t>
      </w:r>
      <w:r w:rsidRPr="00F91EC8">
        <w:rPr>
          <w:rStyle w:val="Emphasis"/>
        </w:rPr>
        <w:t>platform’s data footprint</w:t>
      </w:r>
      <w:r w:rsidRPr="0021678E">
        <w:rPr>
          <w:sz w:val="12"/>
        </w:rPr>
        <w:t xml:space="preserve">. In this way the </w:t>
      </w:r>
      <w:r w:rsidRPr="00F91EC8">
        <w:rPr>
          <w:rStyle w:val="Emphasis"/>
          <w:highlight w:val="cyan"/>
        </w:rPr>
        <w:t>data cooperatives</w:t>
      </w:r>
      <w:r w:rsidRPr="0021678E">
        <w:rPr>
          <w:sz w:val="12"/>
        </w:rPr>
        <w:t xml:space="preserve"> concept would be </w:t>
      </w:r>
      <w:r w:rsidRPr="006F23A3">
        <w:rPr>
          <w:rStyle w:val="StyleUnderline"/>
        </w:rPr>
        <w:t>clearer for businesses</w:t>
      </w:r>
      <w:r w:rsidRPr="00915AD9">
        <w:rPr>
          <w:rStyle w:val="StyleUnderline"/>
        </w:rPr>
        <w:t xml:space="preserve"> willing to </w:t>
      </w:r>
      <w:r w:rsidRPr="00915AD9">
        <w:rPr>
          <w:rStyle w:val="StyleUnderline"/>
          <w:highlight w:val="cyan"/>
        </w:rPr>
        <w:t xml:space="preserve">use the data for </w:t>
      </w:r>
      <w:r w:rsidRPr="006F23A3">
        <w:rPr>
          <w:rStyle w:val="Emphasis"/>
          <w:highlight w:val="cyan"/>
        </w:rPr>
        <w:t>analysis</w:t>
      </w:r>
      <w:r w:rsidRPr="0021678E">
        <w:rPr>
          <w:sz w:val="12"/>
        </w:rPr>
        <w:t xml:space="preserve"> — </w:t>
      </w:r>
      <w:r w:rsidRPr="00915AD9">
        <w:rPr>
          <w:rStyle w:val="StyleUnderline"/>
        </w:rPr>
        <w:t xml:space="preserve">they could </w:t>
      </w:r>
      <w:r w:rsidRPr="006F23A3">
        <w:rPr>
          <w:rStyle w:val="Emphasis"/>
          <w:highlight w:val="cyan"/>
        </w:rPr>
        <w:t>address</w:t>
      </w:r>
      <w:r w:rsidRPr="00915AD9">
        <w:rPr>
          <w:rStyle w:val="StyleUnderline"/>
        </w:rPr>
        <w:t xml:space="preserve"> a </w:t>
      </w:r>
      <w:r w:rsidRPr="006F23A3">
        <w:rPr>
          <w:rStyle w:val="Emphasis"/>
          <w:highlight w:val="cyan"/>
        </w:rPr>
        <w:t>particular type</w:t>
      </w:r>
      <w:r w:rsidRPr="00F91EC8">
        <w:rPr>
          <w:rStyle w:val="StyleUnderline"/>
          <w:highlight w:val="cyan"/>
        </w:rPr>
        <w:t xml:space="preserve"> of data</w:t>
      </w:r>
      <w:r w:rsidRPr="00915AD9">
        <w:rPr>
          <w:rStyle w:val="StyleUnderline"/>
        </w:rPr>
        <w:t xml:space="preserve"> that they know </w:t>
      </w:r>
      <w:r w:rsidRPr="00915AD9">
        <w:rPr>
          <w:rStyle w:val="StyleUnderline"/>
          <w:highlight w:val="cyan"/>
        </w:rPr>
        <w:t xml:space="preserve">they </w:t>
      </w:r>
      <w:r w:rsidRPr="006F23A3">
        <w:rPr>
          <w:rStyle w:val="Emphasis"/>
          <w:highlight w:val="cyan"/>
        </w:rPr>
        <w:t>need</w:t>
      </w:r>
      <w:r w:rsidRPr="006F23A3">
        <w:rPr>
          <w:rStyle w:val="StyleUnderline"/>
          <w:highlight w:val="cyan"/>
        </w:rPr>
        <w:t xml:space="preserve"> regarding</w:t>
      </w:r>
      <w:r w:rsidRPr="00915AD9">
        <w:rPr>
          <w:rStyle w:val="StyleUnderline"/>
        </w:rPr>
        <w:t xml:space="preserve"> their research question or </w:t>
      </w:r>
      <w:r w:rsidRPr="006F23A3">
        <w:rPr>
          <w:rStyle w:val="StyleUnderline"/>
          <w:highlight w:val="cyan"/>
        </w:rPr>
        <w:t>business</w:t>
      </w:r>
      <w:r w:rsidRPr="0021678E">
        <w:rPr>
          <w:sz w:val="12"/>
        </w:rPr>
        <w:t xml:space="preserve">. In terms of </w:t>
      </w:r>
      <w:r w:rsidRPr="00915AD9">
        <w:rPr>
          <w:sz w:val="16"/>
        </w:rPr>
        <w:t xml:space="preserve">geography, it could be easily split geographically depending on the needed region. Data </w:t>
      </w:r>
      <w:r w:rsidRPr="006F23A3">
        <w:rPr>
          <w:rStyle w:val="StyleUnderline"/>
        </w:rPr>
        <w:t>cooperatives</w:t>
      </w:r>
      <w:r w:rsidRPr="00915AD9">
        <w:rPr>
          <w:sz w:val="16"/>
        </w:rPr>
        <w:t xml:space="preserve"> would thus </w:t>
      </w:r>
      <w:r w:rsidRPr="006F23A3">
        <w:rPr>
          <w:rStyle w:val="Emphasis"/>
        </w:rPr>
        <w:t>solve</w:t>
      </w:r>
      <w:r w:rsidRPr="006F23A3">
        <w:rPr>
          <w:rStyle w:val="StyleUnderline"/>
        </w:rPr>
        <w:t xml:space="preserve"> the </w:t>
      </w:r>
      <w:r w:rsidRPr="006F23A3">
        <w:rPr>
          <w:rStyle w:val="Emphasis"/>
        </w:rPr>
        <w:t>data quality</w:t>
      </w:r>
      <w:r w:rsidRPr="007773DD">
        <w:rPr>
          <w:rStyle w:val="StyleUnderline"/>
        </w:rPr>
        <w:t xml:space="preserve"> question, </w:t>
      </w:r>
      <w:r w:rsidRPr="006F23A3">
        <w:rPr>
          <w:rStyle w:val="StyleUnderline"/>
        </w:rPr>
        <w:t xml:space="preserve">as a </w:t>
      </w:r>
      <w:r w:rsidRPr="006F23A3">
        <w:rPr>
          <w:rStyle w:val="StyleUnderline"/>
          <w:highlight w:val="cyan"/>
        </w:rPr>
        <w:t>specific</w:t>
      </w:r>
      <w:r w:rsidRPr="006F23A3">
        <w:rPr>
          <w:rStyle w:val="StyleUnderline"/>
        </w:rPr>
        <w:t xml:space="preserve"> </w:t>
      </w:r>
      <w:r w:rsidRPr="006F23A3">
        <w:rPr>
          <w:rStyle w:val="Emphasis"/>
        </w:rPr>
        <w:t xml:space="preserve">data </w:t>
      </w:r>
      <w:r w:rsidRPr="006F23A3">
        <w:rPr>
          <w:rStyle w:val="Emphasis"/>
          <w:highlight w:val="cyan"/>
        </w:rPr>
        <w:t>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915AD9">
        <w:rPr>
          <w:rStyle w:val="StyleUnderline"/>
          <w:highlight w:val="cyan"/>
        </w:rPr>
        <w:t>cooperatives</w:t>
      </w:r>
      <w:r w:rsidRPr="007773DD">
        <w:rPr>
          <w:rStyle w:val="StyleUnderline"/>
        </w:rPr>
        <w:t xml:space="preserve"> usability to be </w:t>
      </w:r>
      <w:r w:rsidRPr="006F23A3">
        <w:rPr>
          <w:rStyle w:val="Emphasis"/>
          <w:highlight w:val="cyan"/>
        </w:rPr>
        <w:t>scaled</w:t>
      </w:r>
      <w:r w:rsidRPr="006F23A3">
        <w:rPr>
          <w:rStyle w:val="StyleUnderline"/>
          <w:highlight w:val="cyan"/>
        </w:rPr>
        <w:t xml:space="preserve"> geographically</w:t>
      </w:r>
      <w:r w:rsidRPr="007773DD">
        <w:rPr>
          <w:rStyle w:val="StyleUnderline"/>
        </w:rPr>
        <w:t xml:space="preserve"> much </w:t>
      </w:r>
      <w:r w:rsidRPr="006F23A3">
        <w:rPr>
          <w:rStyle w:val="Emphasis"/>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6F23A3">
        <w:rPr>
          <w:rStyle w:val="Emphasis"/>
        </w:rPr>
        <w:t>community consists</w:t>
      </w:r>
      <w:r w:rsidRPr="006F23A3">
        <w:rPr>
          <w:rStyle w:val="StyleUnderline"/>
        </w:rPr>
        <w:t xml:space="preserve"> of people of </w:t>
      </w:r>
      <w:r w:rsidRPr="006F23A3">
        <w:rPr>
          <w:rStyle w:val="Emphasis"/>
        </w:rPr>
        <w:t>various ages</w:t>
      </w:r>
      <w:r w:rsidRPr="006F23A3">
        <w:rPr>
          <w:rStyle w:val="StyleUnderline"/>
        </w:rPr>
        <w:t xml:space="preserve">, that could </w:t>
      </w:r>
      <w:r w:rsidRPr="006F23A3">
        <w:rPr>
          <w:rStyle w:val="Emphasis"/>
        </w:rPr>
        <w:t>lead</w:t>
      </w:r>
      <w:r w:rsidRPr="006F23A3">
        <w:rPr>
          <w:rStyle w:val="StyleUnderline"/>
        </w:rPr>
        <w:t xml:space="preserve"> to very </w:t>
      </w:r>
      <w:r w:rsidRPr="006F23A3">
        <w:rPr>
          <w:rStyle w:val="Emphasis"/>
        </w:rPr>
        <w:t>different types</w:t>
      </w:r>
      <w:r w:rsidRPr="006F23A3">
        <w:rPr>
          <w:rStyle w:val="StyleUnderline"/>
        </w:rPr>
        <w:t xml:space="preserve"> of </w:t>
      </w:r>
      <w:r w:rsidRPr="006F23A3">
        <w:rPr>
          <w:rStyle w:val="Emphasis"/>
        </w:rPr>
        <w:t>data</w:t>
      </w:r>
      <w:r w:rsidRPr="006F23A3">
        <w:rPr>
          <w:rStyle w:val="StyleUnderline"/>
        </w:rPr>
        <w:t xml:space="preserve"> being </w:t>
      </w:r>
      <w:r w:rsidRPr="006F23A3">
        <w:rPr>
          <w:rStyle w:val="Emphasis"/>
        </w:rPr>
        <w:t>collected</w:t>
      </w:r>
      <w:r w:rsidRPr="007773DD">
        <w:rPr>
          <w:rStyle w:val="StyleUnderline"/>
        </w:rPr>
        <w:t xml:space="preserve"> over them, since older generations have smaller digital footprints.</w:t>
      </w:r>
      <w:r w:rsidRPr="0021678E">
        <w:rPr>
          <w:sz w:val="12"/>
        </w:rPr>
        <w:t xml:space="preserve"> </w:t>
      </w:r>
      <w:r w:rsidRPr="00AB4A62">
        <w:rPr>
          <w:rStyle w:val="Emphasis"/>
          <w:highlight w:val="cyan"/>
        </w:rPr>
        <w:t>Data</w:t>
      </w:r>
      <w:r w:rsidRPr="007773DD">
        <w:rPr>
          <w:rStyle w:val="StyleUnderline"/>
        </w:rPr>
        <w:t xml:space="preserve"> </w:t>
      </w:r>
      <w:r w:rsidRPr="006F23A3">
        <w:rPr>
          <w:sz w:val="16"/>
        </w:rPr>
        <w:t>in such a cooperative would then become</w:t>
      </w:r>
      <w:r w:rsidRPr="006F23A3">
        <w:rPr>
          <w:rStyle w:val="StyleUnderline"/>
          <w:sz w:val="16"/>
        </w:rPr>
        <w:t xml:space="preserve"> </w:t>
      </w:r>
      <w:r w:rsidRPr="00AB4A62">
        <w:rPr>
          <w:rStyle w:val="Emphasis"/>
          <w:highlight w:val="cyan"/>
        </w:rPr>
        <w:t>more scattered</w:t>
      </w:r>
      <w:r w:rsidRPr="007773DD">
        <w:rPr>
          <w:rStyle w:val="StyleUnderline"/>
        </w:rPr>
        <w:t xml:space="preserve">, </w:t>
      </w:r>
      <w:r w:rsidRPr="00AB4A62">
        <w:rPr>
          <w:rStyle w:val="Emphasis"/>
          <w:highlight w:val="cyan"/>
        </w:rPr>
        <w:t>less representative</w:t>
      </w:r>
      <w:r w:rsidRPr="007773DD">
        <w:rPr>
          <w:rStyle w:val="StyleUnderline"/>
        </w:rPr>
        <w:t xml:space="preserve"> and </w:t>
      </w:r>
      <w:r w:rsidRPr="00AB4A62">
        <w:rPr>
          <w:rStyle w:val="Emphasis"/>
          <w:highlight w:val="cyan"/>
        </w:rPr>
        <w:t>biased</w:t>
      </w:r>
      <w:r w:rsidRPr="007773DD">
        <w:rPr>
          <w:rStyle w:val="StyleUnderline"/>
        </w:rPr>
        <w:t xml:space="preserve">, thus </w:t>
      </w:r>
      <w:r w:rsidRPr="00AB4A62">
        <w:rPr>
          <w:rStyle w:val="Emphasis"/>
          <w:highlight w:val="cyan"/>
        </w:rPr>
        <w:t>hardly being used by businesses</w:t>
      </w:r>
      <w:r w:rsidRPr="007773DD">
        <w:rPr>
          <w:rStyle w:val="StyleUnderline"/>
        </w:rPr>
        <w:t xml:space="preserve"> that seek to see the full picture of multiple areas with aggregated high-quality datasets.</w:t>
      </w:r>
    </w:p>
    <w:p w14:paraId="524AE2E3" w14:textId="77777777" w:rsidR="009526F2" w:rsidRDefault="009526F2" w:rsidP="009526F2">
      <w:pPr>
        <w:rPr>
          <w:rStyle w:val="StyleUnderline"/>
        </w:rPr>
      </w:pPr>
      <w:r w:rsidRPr="0021678E">
        <w:rPr>
          <w:sz w:val="12"/>
        </w:rPr>
        <w:t xml:space="preserve">Moreover, having </w:t>
      </w:r>
      <w:r w:rsidRPr="00AB4A62">
        <w:rPr>
          <w:rStyle w:val="Emphasis"/>
          <w:highlight w:val="cyan"/>
        </w:rPr>
        <w:t xml:space="preserve">specialised </w:t>
      </w:r>
      <w:r w:rsidRPr="006F23A3">
        <w:rPr>
          <w:rStyle w:val="StyleUnderline"/>
        </w:rPr>
        <w:t xml:space="preserve">data </w:t>
      </w:r>
      <w:r w:rsidRPr="00AB4A62">
        <w:rPr>
          <w:rStyle w:val="Emphasis"/>
          <w:highlight w:val="cyan"/>
        </w:rPr>
        <w:t>cooperatives</w:t>
      </w:r>
      <w:r w:rsidRPr="0021678E">
        <w:rPr>
          <w:sz w:val="12"/>
        </w:rPr>
        <w:t xml:space="preserve"> for a company or a particular use case could </w:t>
      </w:r>
      <w:r w:rsidRPr="00AB4A62">
        <w:rPr>
          <w:rStyle w:val="Emphasis"/>
          <w:highlight w:val="cyan"/>
        </w:rPr>
        <w:t>motivate users</w:t>
      </w:r>
      <w:r w:rsidRPr="00AB4A62">
        <w:rPr>
          <w:rStyle w:val="StyleUnderline"/>
          <w:highlight w:val="cyan"/>
        </w:rPr>
        <w:t xml:space="preserve"> to </w:t>
      </w:r>
      <w:r w:rsidRPr="00AB4A62">
        <w:rPr>
          <w:rStyle w:val="Emphasis"/>
          <w:highlight w:val="cyan"/>
        </w:rPr>
        <w:t>join</w:t>
      </w:r>
      <w:r w:rsidRPr="00AB4A62">
        <w:rPr>
          <w:rStyle w:val="StyleUnderline"/>
          <w:highlight w:val="cyan"/>
        </w:rPr>
        <w:t xml:space="preserve"> </w:t>
      </w:r>
      <w:r w:rsidRPr="006F23A3">
        <w:rPr>
          <w:rStyle w:val="StyleUnderline"/>
        </w:rPr>
        <w:t>it</w:t>
      </w:r>
      <w:r w:rsidRPr="0021678E">
        <w:rPr>
          <w:sz w:val="12"/>
        </w:rPr>
        <w:t xml:space="preserve">. </w:t>
      </w:r>
      <w:r w:rsidRPr="007773DD">
        <w:rPr>
          <w:rStyle w:val="StyleUnderline"/>
        </w:rPr>
        <w:t xml:space="preserve">Since </w:t>
      </w:r>
      <w:r w:rsidRPr="00AB4A62">
        <w:rPr>
          <w:rStyle w:val="StyleUnderline"/>
          <w:highlight w:val="cyan"/>
        </w:rPr>
        <w:t>users already</w:t>
      </w:r>
      <w:r w:rsidRPr="007773DD">
        <w:rPr>
          <w:rStyle w:val="StyleUnderline"/>
        </w:rPr>
        <w:t xml:space="preserve"> are </w:t>
      </w:r>
      <w:r w:rsidRPr="00AB4A62">
        <w:rPr>
          <w:rStyle w:val="StyleUnderline"/>
          <w:highlight w:val="cyan"/>
        </w:rPr>
        <w:t>on</w:t>
      </w:r>
      <w:r w:rsidRPr="007773DD">
        <w:rPr>
          <w:rStyle w:val="StyleUnderline"/>
        </w:rPr>
        <w:t xml:space="preserve"> the </w:t>
      </w:r>
      <w:r w:rsidRPr="00AB4A62">
        <w:rPr>
          <w:rStyle w:val="StyleUnderline"/>
          <w:highlight w:val="cyan"/>
        </w:rPr>
        <w:t>platform</w:t>
      </w:r>
      <w:r w:rsidRPr="007773DD">
        <w:rPr>
          <w:rStyle w:val="StyleUnderline"/>
        </w:rPr>
        <w:t xml:space="preserve">, this could </w:t>
      </w:r>
      <w:r w:rsidRPr="00AB4A62">
        <w:rPr>
          <w:rStyle w:val="StyleUnderline"/>
          <w:highlight w:val="cyan"/>
        </w:rPr>
        <w:t xml:space="preserve">work as an </w:t>
      </w:r>
      <w:r w:rsidRPr="00AB4A62">
        <w:rPr>
          <w:rStyle w:val="Emphasis"/>
          <w:highlight w:val="cyan"/>
        </w:rPr>
        <w:t>upgrade of terms and conditions</w:t>
      </w:r>
      <w:r w:rsidRPr="007773DD">
        <w:rPr>
          <w:rStyle w:val="StyleUnderline"/>
        </w:rPr>
        <w:t>, as if it were when signing a contract for a job and it included a part about labour unions rights</w:t>
      </w:r>
      <w:r w:rsidRPr="0021678E">
        <w:rPr>
          <w:sz w:val="12"/>
        </w:rPr>
        <w:t xml:space="preserve">. Such data unions could also defend users’ rights against the platform and would be </w:t>
      </w:r>
      <w:r w:rsidRPr="006F23A3">
        <w:rPr>
          <w:rStyle w:val="StyleUnderline"/>
        </w:rPr>
        <w:t xml:space="preserve">more </w:t>
      </w:r>
      <w:r w:rsidRPr="006F23A3">
        <w:rPr>
          <w:rStyle w:val="Emphasis"/>
        </w:rPr>
        <w:t>powerful</w:t>
      </w:r>
      <w:r w:rsidRPr="0021678E">
        <w:rPr>
          <w:sz w:val="12"/>
        </w:rPr>
        <w:t xml:space="preserve"> since there would be not one person fighting a company such as Facebook, but </w:t>
      </w:r>
      <w:r w:rsidRPr="00AB4A62">
        <w:rPr>
          <w:rStyle w:val="Emphasis"/>
          <w:highlight w:val="cyan"/>
        </w:rPr>
        <w:t>millions</w:t>
      </w:r>
      <w:r w:rsidRPr="0021678E">
        <w:rPr>
          <w:sz w:val="12"/>
          <w:highlight w:val="cyan"/>
        </w:rPr>
        <w:t xml:space="preserve"> </w:t>
      </w:r>
      <w:r w:rsidRPr="00AB4A62">
        <w:rPr>
          <w:rStyle w:val="StyleUnderline"/>
          <w:highlight w:val="cyan"/>
        </w:rPr>
        <w:t xml:space="preserve">that are </w:t>
      </w:r>
      <w:r w:rsidRPr="00AB4A62">
        <w:rPr>
          <w:rStyle w:val="Emphasis"/>
          <w:highlight w:val="cyan"/>
        </w:rPr>
        <w:t>unsatisfied with</w:t>
      </w:r>
      <w:r w:rsidRPr="00AB4A62">
        <w:rPr>
          <w:rStyle w:val="StyleUnderline"/>
          <w:highlight w:val="cyan"/>
        </w:rPr>
        <w:t xml:space="preserve"> </w:t>
      </w:r>
      <w:r w:rsidRPr="006F23A3">
        <w:rPr>
          <w:rStyle w:val="StyleUnderline"/>
        </w:rPr>
        <w:t xml:space="preserve">the </w:t>
      </w:r>
      <w:r w:rsidRPr="00AB4A62">
        <w:rPr>
          <w:rStyle w:val="StyleUnderline"/>
          <w:highlight w:val="cyan"/>
        </w:rPr>
        <w:t xml:space="preserve">data </w:t>
      </w:r>
      <w:r w:rsidRPr="00AB4A62">
        <w:rPr>
          <w:rStyle w:val="Emphasis"/>
          <w:highlight w:val="cya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1DEEF60F" w14:textId="77777777" w:rsidR="009526F2" w:rsidRPr="0004021E" w:rsidRDefault="009526F2" w:rsidP="009526F2"/>
    <w:p w14:paraId="73625DE2" w14:textId="77777777" w:rsidR="009526F2" w:rsidRDefault="009526F2" w:rsidP="009526F2">
      <w:pPr>
        <w:pStyle w:val="Heading4"/>
      </w:pPr>
      <w:r>
        <w:t xml:space="preserve">AND quickly </w:t>
      </w:r>
      <w:r w:rsidRPr="0004021E">
        <w:rPr>
          <w:u w:val="single"/>
        </w:rPr>
        <w:t>solve</w:t>
      </w:r>
      <w:r>
        <w:t xml:space="preserve"> market </w:t>
      </w:r>
      <w:r w:rsidRPr="0004021E">
        <w:rPr>
          <w:u w:val="single"/>
        </w:rPr>
        <w:t>concentration</w:t>
      </w:r>
      <w:r>
        <w:t xml:space="preserve">. </w:t>
      </w:r>
    </w:p>
    <w:p w14:paraId="1FB8AF66" w14:textId="77777777" w:rsidR="009526F2" w:rsidRPr="0004021E" w:rsidRDefault="009526F2" w:rsidP="009526F2">
      <w:r>
        <w:rPr>
          <w:rStyle w:val="Style13ptBold"/>
        </w:rPr>
        <w:t xml:space="preserve">Vincent </w:t>
      </w:r>
      <w:r w:rsidRPr="00383CF7">
        <w:rPr>
          <w:rStyle w:val="Style13ptBold"/>
          <w:b w:val="0"/>
          <w:bCs w:val="0"/>
        </w:rPr>
        <w:t>et a</w:t>
      </w:r>
      <w:r>
        <w:rPr>
          <w:rStyle w:val="Style13ptBold"/>
        </w:rPr>
        <w:t xml:space="preserve">l 21 </w:t>
      </w:r>
      <w:r w:rsidRPr="003044CA">
        <w:t>[Nicholas Vincent; Brent Hecht; Northwestern University. 2021, “Can ‘Conscious Data Contribution’ Help Users to Exert ‘Data Leverage’ Against Technology Companies?” https://dl.acm.org/doi/pdf/10.1145/3449177. Minion]</w:t>
      </w:r>
    </w:p>
    <w:p w14:paraId="0B2D9F1E" w14:textId="77777777" w:rsidR="009526F2" w:rsidRPr="004E4F0C" w:rsidRDefault="009526F2" w:rsidP="009526F2">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703E0B2D" w14:textId="77777777" w:rsidR="009526F2" w:rsidRPr="004E4F0C" w:rsidRDefault="009526F2" w:rsidP="009526F2">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173FAFEA" w14:textId="77777777" w:rsidR="009526F2" w:rsidRPr="0076557D" w:rsidRDefault="009526F2" w:rsidP="009526F2">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014C7383" w14:textId="77777777" w:rsidR="009526F2" w:rsidRPr="007773DD" w:rsidRDefault="009526F2" w:rsidP="009526F2">
      <w:pPr>
        <w:rPr>
          <w:rStyle w:val="StyleUnderlin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p w14:paraId="6CF81159" w14:textId="77777777" w:rsidR="009526F2" w:rsidRPr="0004021E" w:rsidRDefault="009526F2" w:rsidP="009526F2"/>
    <w:p w14:paraId="03BE7C59" w14:textId="77777777" w:rsidR="009526F2" w:rsidRPr="0004021E" w:rsidRDefault="009526F2" w:rsidP="009526F2"/>
    <w:p w14:paraId="3DB50879" w14:textId="77777777" w:rsidR="009526F2" w:rsidRPr="0004021E" w:rsidRDefault="009526F2" w:rsidP="009526F2"/>
    <w:p w14:paraId="6512CEE4" w14:textId="77777777" w:rsidR="009526F2" w:rsidRDefault="009526F2" w:rsidP="009526F2">
      <w:pPr>
        <w:pStyle w:val="Heading4"/>
      </w:pPr>
      <w:r>
        <w:t xml:space="preserve">3. </w:t>
      </w:r>
      <w:r w:rsidRPr="006F23A3">
        <w:rPr>
          <w:u w:val="single"/>
        </w:rPr>
        <w:t>RISK MANAGEMENT</w:t>
      </w:r>
      <w:r>
        <w:t xml:space="preserve">: Producers identify every </w:t>
      </w:r>
      <w:r>
        <w:rPr>
          <w:u w:val="single"/>
        </w:rPr>
        <w:t>threat</w:t>
      </w:r>
      <w:r>
        <w:t xml:space="preserve"> before its </w:t>
      </w:r>
      <w:r w:rsidRPr="006F23A3">
        <w:t>too</w:t>
      </w:r>
      <w:r>
        <w:t xml:space="preserve"> late. </w:t>
      </w:r>
    </w:p>
    <w:p w14:paraId="1D97DEDE" w14:textId="77777777" w:rsidR="009526F2" w:rsidRPr="00A84C36" w:rsidRDefault="009526F2" w:rsidP="009526F2">
      <w:pPr>
        <w:rPr>
          <w:rStyle w:val="Style13ptBold"/>
          <w:b w:val="0"/>
          <w:bCs w:val="0"/>
        </w:rPr>
      </w:pPr>
      <w:r>
        <w:rPr>
          <w:rStyle w:val="Style13ptBold"/>
        </w:rPr>
        <w:t xml:space="preserve">Velazquez 25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664D9C8C" w14:textId="77777777" w:rsidR="009526F2" w:rsidRPr="006F23A3" w:rsidRDefault="009526F2" w:rsidP="009526F2">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na</w:t>
      </w:r>
      <w:r>
        <w:rPr>
          <w:sz w:val="16"/>
        </w:rPr>
        <w:tab/>
      </w:r>
      <w:r w:rsidRPr="00B805DB">
        <w:rPr>
          <w:sz w:val="16"/>
        </w:rPr>
        <w:t xml:space="preserve">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4A7BA603" w14:textId="77777777" w:rsidR="009526F2" w:rsidRDefault="009526F2" w:rsidP="009526F2">
      <w:pPr>
        <w:pStyle w:val="Heading4"/>
      </w:pPr>
      <w:r>
        <w:t xml:space="preserve">4. </w:t>
      </w:r>
      <w:r w:rsidRPr="007900DC">
        <w:rPr>
          <w:u w:val="single"/>
        </w:rPr>
        <w:t>BARRIERS TO ENTRY</w:t>
      </w:r>
      <w:r>
        <w:t xml:space="preserve">: Intermediaries help workers overcome </w:t>
      </w:r>
      <w:r w:rsidRPr="007900DC">
        <w:rPr>
          <w:u w:val="single"/>
        </w:rPr>
        <w:t>complexity</w:t>
      </w:r>
      <w:r>
        <w:t xml:space="preserve">. </w:t>
      </w:r>
    </w:p>
    <w:p w14:paraId="049CA44D" w14:textId="77777777" w:rsidR="009526F2" w:rsidRDefault="009526F2" w:rsidP="009526F2">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0857BDF9" w14:textId="77777777" w:rsidR="009526F2" w:rsidRPr="00F35997" w:rsidRDefault="009526F2" w:rsidP="009526F2">
      <w:pPr>
        <w:rPr>
          <w:rStyle w:val="Style13ptBold"/>
        </w:rPr>
      </w:pPr>
      <w:r w:rsidRPr="00DE4F48">
        <w:rPr>
          <w:sz w:val="14"/>
        </w:rPr>
        <w:t xml:space="preserve">Yet even as unions have declined, some of the conditions we describe above have important resemblance to the conditions that helped stimulate their growth and benefits. The </w:t>
      </w:r>
      <w:r w:rsidRPr="008579D4">
        <w:rPr>
          <w:rStyle w:val="Emphasis"/>
          <w:highlight w:val="cyan"/>
        </w:rPr>
        <w:t>monopsony power</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siren servers</w:t>
      </w:r>
      <w:r w:rsidRPr="00DE4F48">
        <w:rPr>
          <w:sz w:val="14"/>
        </w:rPr>
        <w:t xml:space="preserve">, we have argued, may be </w:t>
      </w:r>
      <w:r w:rsidRPr="008579D4">
        <w:rPr>
          <w:rStyle w:val="StyleUnderline"/>
          <w:highlight w:val="cyan"/>
        </w:rPr>
        <w:t>holding down wages for data laborers</w:t>
      </w:r>
      <w:r w:rsidRPr="00DE4F48">
        <w:rPr>
          <w:rStyle w:val="StyleUnderline"/>
        </w:rPr>
        <w:t xml:space="preserve"> at</w:t>
      </w:r>
      <w:r w:rsidRPr="00DE4F48">
        <w:rPr>
          <w:sz w:val="14"/>
        </w:rPr>
        <w:t xml:space="preserve"> 0 (or more precisely at the value of the services and entertainment these laborers derive from using digital services). </w:t>
      </w:r>
      <w:r w:rsidRPr="00DE4F48">
        <w:rPr>
          <w:rStyle w:val="StyleUnderline"/>
        </w:rPr>
        <w:t xml:space="preserve">This may </w:t>
      </w:r>
      <w:r w:rsidRPr="008579D4">
        <w:rPr>
          <w:rStyle w:val="Emphasis"/>
          <w:highlight w:val="cyan"/>
        </w:rPr>
        <w:t>suppress</w:t>
      </w:r>
      <w:r w:rsidRPr="00DE4F48">
        <w:rPr>
          <w:rStyle w:val="StyleUnderline"/>
        </w:rPr>
        <w:t xml:space="preserve"> the </w:t>
      </w:r>
      <w:r w:rsidRPr="008579D4">
        <w:rPr>
          <w:rStyle w:val="Emphasis"/>
          <w:highlight w:val="cyan"/>
        </w:rPr>
        <w:t>productivity</w:t>
      </w:r>
      <w:r w:rsidRPr="008579D4">
        <w:rPr>
          <w:rStyle w:val="StyleUnderline"/>
          <w:highlight w:val="cyan"/>
        </w:rPr>
        <w:t xml:space="preserve"> of</w:t>
      </w:r>
      <w:r w:rsidRPr="00DE4F48">
        <w:rPr>
          <w:rStyle w:val="StyleUnderline"/>
        </w:rPr>
        <w:t xml:space="preserve"> the </w:t>
      </w:r>
      <w:r w:rsidRPr="008579D4">
        <w:rPr>
          <w:rStyle w:val="Emphasis"/>
          <w:highlight w:val="cyan"/>
        </w:rPr>
        <w:t>digital economy</w:t>
      </w:r>
      <w:r w:rsidRPr="00DE4F48">
        <w:rPr>
          <w:rStyle w:val="StyleUnderline"/>
        </w:rPr>
        <w:t xml:space="preserve"> by </w:t>
      </w:r>
      <w:r w:rsidRPr="008579D4">
        <w:rPr>
          <w:rStyle w:val="StyleUnderline"/>
          <w:highlight w:val="cyan"/>
        </w:rPr>
        <w:t>reducing</w:t>
      </w:r>
      <w:r w:rsidRPr="00DE4F48">
        <w:rPr>
          <w:rStyle w:val="StyleUnderline"/>
        </w:rPr>
        <w:t xml:space="preserve"> the </w:t>
      </w:r>
      <w:r w:rsidRPr="008579D4">
        <w:rPr>
          <w:rStyle w:val="StyleUnderline"/>
          <w:highlight w:val="cyan"/>
        </w:rPr>
        <w:t>quality and quantity of data</w:t>
      </w:r>
      <w:r w:rsidRPr="00DE4F48">
        <w:rPr>
          <w:rStyle w:val="StyleUnderline"/>
        </w:rPr>
        <w:t xml:space="preserve"> and </w:t>
      </w:r>
      <w:r w:rsidRPr="008579D4">
        <w:rPr>
          <w:rStyle w:val="StyleUnderline"/>
          <w:highlight w:val="cyan"/>
        </w:rPr>
        <w:t xml:space="preserve">contribute to the </w:t>
      </w:r>
      <w:r w:rsidRPr="008579D4">
        <w:rPr>
          <w:rStyle w:val="Emphasis"/>
          <w:highlight w:val="cyan"/>
        </w:rPr>
        <w:t>maldistribution</w:t>
      </w:r>
      <w:r w:rsidRPr="008579D4">
        <w:rPr>
          <w:rStyle w:val="StyleUnderline"/>
          <w:highlight w:val="cyan"/>
        </w:rPr>
        <w:t xml:space="preserve"> of </w:t>
      </w:r>
      <w:r w:rsidRPr="008579D4">
        <w:rPr>
          <w:rStyle w:val="Emphasis"/>
          <w:highlight w:val="cyan"/>
        </w:rPr>
        <w:t>gains</w:t>
      </w:r>
      <w:r w:rsidRPr="00DE4F48">
        <w:rPr>
          <w:rStyle w:val="StyleUnderline"/>
        </w:rPr>
        <w:t xml:space="preserve"> from AI technologies. </w:t>
      </w:r>
      <w:r w:rsidRPr="00F35997">
        <w:rPr>
          <w:sz w:val="16"/>
        </w:rPr>
        <w:t>An individual data worker lacks bargaining power, so she cannot credibly threaten to withdraw her data from Facebook or Google unless she receives a fair reward.</w:t>
      </w:r>
      <w:r w:rsidRPr="00F35997">
        <w:rPr>
          <w:rStyle w:val="Style13ptBold"/>
          <w:sz w:val="16"/>
        </w:rPr>
        <w:t xml:space="preserve"> </w:t>
      </w:r>
    </w:p>
    <w:p w14:paraId="66A3900A" w14:textId="291F9C13" w:rsidR="005D388F" w:rsidRPr="005D388F" w:rsidRDefault="009526F2" w:rsidP="009526F2">
      <w:r w:rsidRPr="00DE4F48">
        <w:rPr>
          <w:sz w:val="14"/>
        </w:rPr>
        <w:t xml:space="preserve">Furthermore, to realize the gains from data as labor, </w:t>
      </w:r>
      <w:r w:rsidRPr="008579D4">
        <w:rPr>
          <w:rStyle w:val="StyleUnderline"/>
          <w:highlight w:val="cyan"/>
        </w:rPr>
        <w:t>data workers</w:t>
      </w:r>
      <w:r w:rsidRPr="00DE4F48">
        <w:rPr>
          <w:rStyle w:val="StyleUnderline"/>
        </w:rPr>
        <w:t xml:space="preserve"> will need </w:t>
      </w:r>
      <w:r w:rsidRPr="0026364E">
        <w:rPr>
          <w:rStyle w:val="StyleUnderline"/>
        </w:rPr>
        <w:t xml:space="preserve">some organization to vet them, </w:t>
      </w:r>
      <w:r w:rsidRPr="0026364E">
        <w:rPr>
          <w:rStyle w:val="StyleUnderline"/>
          <w:highlight w:val="cyan"/>
        </w:rPr>
        <w:t>ensure</w:t>
      </w:r>
      <w:r w:rsidRPr="0026364E">
        <w:rPr>
          <w:rStyle w:val="StyleUnderline"/>
        </w:rPr>
        <w:t xml:space="preserve"> they provide </w:t>
      </w:r>
      <w:r w:rsidRPr="008579D4">
        <w:rPr>
          <w:rStyle w:val="StyleUnderline"/>
          <w:highlight w:val="cyan"/>
        </w:rPr>
        <w:t xml:space="preserve">quality data, </w:t>
      </w:r>
      <w:r w:rsidRPr="0026364E">
        <w:rPr>
          <w:rStyle w:val="StyleUnderline"/>
        </w:rPr>
        <w:t xml:space="preserve">and help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8579D4">
        <w:rPr>
          <w:rStyle w:val="StyleUnderline"/>
        </w:rPr>
        <w:t>exactly</w:t>
      </w:r>
      <w:r w:rsidRPr="00DE4F48">
        <w:rPr>
          <w:rStyle w:val="StyleUnderline"/>
        </w:rPr>
        <w:t xml:space="preserve"> the </w:t>
      </w:r>
      <w:r w:rsidRPr="008579D4">
        <w:rPr>
          <w:rStyle w:val="StyleUnderline"/>
        </w:rPr>
        <w:t>roles unions played during</w:t>
      </w:r>
      <w:r w:rsidRPr="00DE4F48">
        <w:rPr>
          <w:rStyle w:val="StyleUnderline"/>
        </w:rPr>
        <w:t xml:space="preserve"> the Industrial Age</w:t>
      </w:r>
      <w:r w:rsidRPr="00DE4F48">
        <w:rPr>
          <w:sz w:val="14"/>
        </w:rPr>
        <w:t>.</w:t>
      </w: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034FA" w14:textId="77777777" w:rsidR="00DF37C5" w:rsidRDefault="00DF37C5" w:rsidP="00066D2C">
      <w:r>
        <w:separator/>
      </w:r>
    </w:p>
  </w:endnote>
  <w:endnote w:type="continuationSeparator" w:id="0">
    <w:p w14:paraId="57D6E8E1" w14:textId="77777777" w:rsidR="00DF37C5" w:rsidRDefault="00DF37C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9A56A" w14:textId="77777777" w:rsidR="00DF37C5" w:rsidRDefault="00DF37C5" w:rsidP="00066D2C">
      <w:r>
        <w:separator/>
      </w:r>
    </w:p>
  </w:footnote>
  <w:footnote w:type="continuationSeparator" w:id="0">
    <w:p w14:paraId="329B2343" w14:textId="77777777" w:rsidR="00DF37C5" w:rsidRDefault="00DF37C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DC0CE2"/>
    <w:multiLevelType w:val="hybridMultilevel"/>
    <w:tmpl w:val="FED4C960"/>
    <w:lvl w:ilvl="0" w:tplc="03BA48A4">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515606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DF37C5"/>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5AF"/>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26F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D4C"/>
    <w:rsid w:val="00B2727D"/>
    <w:rsid w:val="00B301A2"/>
    <w:rsid w:val="00B31350"/>
    <w:rsid w:val="00B315A8"/>
    <w:rsid w:val="00B32C3E"/>
    <w:rsid w:val="00B3363B"/>
    <w:rsid w:val="00B41D37"/>
    <w:rsid w:val="00B45128"/>
    <w:rsid w:val="00B53DB3"/>
    <w:rsid w:val="00B66AF2"/>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7C5"/>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CB867B"/>
  <w15:chartTrackingRefBased/>
  <w15:docId w15:val="{9991697D-5176-40E8-87EC-5FE3F3F77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26F2"/>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DF37C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F37C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F37C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DF37C5"/>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F37C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F37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37C5"/>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DF37C5"/>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DF37C5"/>
    <w:rPr>
      <w:color w:val="auto"/>
      <w:u w:val="none"/>
    </w:rPr>
  </w:style>
  <w:style w:type="character" w:customStyle="1" w:styleId="Heading1Char">
    <w:name w:val="Heading 1 Char"/>
    <w:aliases w:val="Pocket Char"/>
    <w:basedOn w:val="DefaultParagraphFont"/>
    <w:link w:val="Heading1"/>
    <w:rsid w:val="00DF37C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F37C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F37C5"/>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DF37C5"/>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DF37C5"/>
    <w:rPr>
      <w:b/>
      <w:bCs/>
      <w:sz w:val="28"/>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DF37C5"/>
    <w:rPr>
      <w:b w:val="0"/>
      <w:sz w:val="22"/>
      <w:u w:val="single"/>
    </w:rPr>
  </w:style>
  <w:style w:type="character" w:styleId="Strong">
    <w:name w:val="Strong"/>
    <w:basedOn w:val="DefaultParagraphFont"/>
    <w:uiPriority w:val="22"/>
    <w:semiHidden/>
    <w:qFormat/>
    <w:rsid w:val="00DF37C5"/>
    <w:rPr>
      <w:b/>
      <w:bCs/>
    </w:rPr>
  </w:style>
  <w:style w:type="character" w:styleId="BookTitle">
    <w:name w:val="Book Title"/>
    <w:basedOn w:val="DefaultParagraphFont"/>
    <w:uiPriority w:val="33"/>
    <w:semiHidden/>
    <w:qFormat/>
    <w:rsid w:val="00DF37C5"/>
    <w:rPr>
      <w:b/>
      <w:bCs/>
      <w:i/>
      <w:iCs/>
      <w:spacing w:val="5"/>
    </w:rPr>
  </w:style>
  <w:style w:type="character" w:customStyle="1" w:styleId="Heading5Char">
    <w:name w:val="Heading 5 Char"/>
    <w:basedOn w:val="DefaultParagraphFont"/>
    <w:link w:val="Heading5"/>
    <w:uiPriority w:val="9"/>
    <w:semiHidden/>
    <w:rsid w:val="00DF37C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F37C5"/>
  </w:style>
  <w:style w:type="paragraph" w:styleId="Header">
    <w:name w:val="header"/>
    <w:basedOn w:val="Normal"/>
    <w:link w:val="HeaderChar"/>
    <w:uiPriority w:val="99"/>
    <w:semiHidden/>
    <w:rsid w:val="00DF37C5"/>
    <w:pPr>
      <w:tabs>
        <w:tab w:val="center" w:pos="4680"/>
        <w:tab w:val="right" w:pos="9360"/>
      </w:tabs>
    </w:pPr>
  </w:style>
  <w:style w:type="character" w:customStyle="1" w:styleId="HeaderChar">
    <w:name w:val="Header Char"/>
    <w:basedOn w:val="DefaultParagraphFont"/>
    <w:link w:val="Header"/>
    <w:uiPriority w:val="99"/>
    <w:semiHidden/>
    <w:rsid w:val="00DF37C5"/>
    <w:rPr>
      <w:rFonts w:ascii="Georgia" w:hAnsi="Georgia" w:cs="Times New Roman"/>
    </w:rPr>
  </w:style>
  <w:style w:type="paragraph" w:styleId="Footer">
    <w:name w:val="footer"/>
    <w:basedOn w:val="Normal"/>
    <w:link w:val="FooterChar"/>
    <w:uiPriority w:val="99"/>
    <w:semiHidden/>
    <w:rsid w:val="00DF37C5"/>
    <w:pPr>
      <w:tabs>
        <w:tab w:val="center" w:pos="4680"/>
        <w:tab w:val="right" w:pos="9360"/>
      </w:tabs>
    </w:pPr>
  </w:style>
  <w:style w:type="character" w:customStyle="1" w:styleId="FooterChar">
    <w:name w:val="Footer Char"/>
    <w:basedOn w:val="DefaultParagraphFont"/>
    <w:link w:val="Footer"/>
    <w:uiPriority w:val="99"/>
    <w:semiHidden/>
    <w:rsid w:val="00DF37C5"/>
    <w:rPr>
      <w:rFonts w:ascii="Georgia" w:hAnsi="Georgia" w:cs="Times New Roman"/>
    </w:rPr>
  </w:style>
  <w:style w:type="paragraph" w:styleId="BodyText">
    <w:name w:val="Body Text"/>
    <w:basedOn w:val="Normal"/>
    <w:link w:val="BodyTextChar"/>
    <w:uiPriority w:val="99"/>
    <w:semiHidden/>
    <w:unhideWhenUsed/>
    <w:rsid w:val="00DF37C5"/>
    <w:pPr>
      <w:spacing w:after="120"/>
    </w:pPr>
  </w:style>
  <w:style w:type="character" w:customStyle="1" w:styleId="BodyTextChar">
    <w:name w:val="Body Text Char"/>
    <w:basedOn w:val="DefaultParagraphFont"/>
    <w:link w:val="BodyText"/>
    <w:uiPriority w:val="99"/>
    <w:semiHidden/>
    <w:rsid w:val="00DF37C5"/>
    <w:rPr>
      <w:rFonts w:ascii="Georgia" w:hAnsi="Georgia" w:cs="Times New Roman"/>
    </w:rPr>
  </w:style>
  <w:style w:type="paragraph" w:styleId="NoSpacing">
    <w:name w:val="No Spacing"/>
    <w:link w:val="NoSpacingChar"/>
    <w:uiPriority w:val="99"/>
    <w:semiHidden/>
    <w:unhideWhenUsed/>
    <w:qFormat/>
    <w:rsid w:val="00DF37C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F37C5"/>
    <w:rPr>
      <w:rFonts w:ascii="Calibri" w:hAnsi="Calibri" w:cs="Calibri"/>
    </w:rPr>
  </w:style>
  <w:style w:type="character" w:styleId="Hyperlink">
    <w:name w:val="Hyperlink"/>
    <w:basedOn w:val="DefaultParagraphFont"/>
    <w:uiPriority w:val="99"/>
    <w:unhideWhenUsed/>
    <w:rsid w:val="00DF37C5"/>
    <w:rPr>
      <w:color w:val="0563C1" w:themeColor="hyperlink"/>
      <w:u w:val="single"/>
    </w:rPr>
  </w:style>
  <w:style w:type="character" w:styleId="UnresolvedMention">
    <w:name w:val="Unresolved Mention"/>
    <w:basedOn w:val="DefaultParagraphFont"/>
    <w:uiPriority w:val="99"/>
    <w:semiHidden/>
    <w:unhideWhenUsed/>
    <w:rsid w:val="00DF37C5"/>
    <w:rPr>
      <w:color w:val="605E5C"/>
      <w:shd w:val="clear" w:color="auto" w:fill="E1DFDD"/>
    </w:rPr>
  </w:style>
  <w:style w:type="paragraph" w:customStyle="1" w:styleId="Undertag">
    <w:name w:val="Undertag"/>
    <w:link w:val="UndertagChar"/>
    <w:autoRedefine/>
    <w:uiPriority w:val="5"/>
    <w:qFormat/>
    <w:rsid w:val="00DF37C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F37C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F37C5"/>
    <w:rPr>
      <w:color w:val="1F3864" w:themeColor="accent1" w:themeShade="80"/>
    </w:rPr>
  </w:style>
  <w:style w:type="character" w:customStyle="1" w:styleId="AnalyticChar">
    <w:name w:val="Analytic Char"/>
    <w:basedOn w:val="DefaultParagraphFont"/>
    <w:link w:val="Analytic"/>
    <w:uiPriority w:val="5"/>
    <w:rsid w:val="00DF37C5"/>
    <w:rPr>
      <w:rFonts w:ascii="Georgia" w:eastAsiaTheme="majorEastAsia" w:hAnsi="Georgia" w:cstheme="majorBidi"/>
      <w:b/>
      <w:iCs/>
      <w:color w:val="1F3864" w:themeColor="accent1" w:themeShade="80"/>
      <w:sz w:val="26"/>
    </w:rPr>
  </w:style>
  <w:style w:type="paragraph" w:customStyle="1" w:styleId="textbold">
    <w:name w:val="text bold"/>
    <w:basedOn w:val="Normal"/>
    <w:link w:val="Emphasis"/>
    <w:uiPriority w:val="8"/>
    <w:qFormat/>
    <w:rsid w:val="009526F2"/>
    <w:pPr>
      <w:ind w:left="720"/>
      <w:jc w:val="both"/>
    </w:pPr>
    <w:rPr>
      <w:b/>
      <w:iCs/>
      <w:sz w:val="24"/>
      <w:u w:val="single"/>
      <w:bdr w:val="single" w:sz="8" w:space="0" w:color="auto"/>
    </w:rPr>
  </w:style>
  <w:style w:type="character" w:customStyle="1" w:styleId="Boxes">
    <w:name w:val="Boxes"/>
    <w:basedOn w:val="Emphasis"/>
    <w:qFormat/>
    <w:rsid w:val="009526F2"/>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30852</Words>
  <Characters>175859</Characters>
  <Application>Microsoft Office Word</Application>
  <DocSecurity>0</DocSecurity>
  <Lines>1465</Lines>
  <Paragraphs>412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2</cp:revision>
  <dcterms:created xsi:type="dcterms:W3CDTF">2025-11-01T03:55:00Z</dcterms:created>
  <dcterms:modified xsi:type="dcterms:W3CDTF">2025-11-01T03:56:00Z</dcterms:modified>
</cp:coreProperties>
</file>