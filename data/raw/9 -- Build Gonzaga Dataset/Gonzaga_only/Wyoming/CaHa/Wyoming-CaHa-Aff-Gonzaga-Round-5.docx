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3EEC3" w14:textId="77777777" w:rsidR="009628D2" w:rsidRDefault="009628D2" w:rsidP="009628D2">
      <w:pPr>
        <w:pStyle w:val="Heading1"/>
      </w:pPr>
      <w:bookmarkStart w:id="0" w:name="_Hlk208770486"/>
      <w:r>
        <w:t>1AC – Rail - CH</w:t>
      </w:r>
    </w:p>
    <w:p w14:paraId="521B88E7" w14:textId="77777777" w:rsidR="009628D2" w:rsidRPr="006E6951" w:rsidRDefault="009628D2" w:rsidP="009628D2">
      <w:pPr>
        <w:pStyle w:val="Heading3"/>
      </w:pPr>
      <w:r>
        <w:t>Advantage 1—PSR</w:t>
      </w:r>
    </w:p>
    <w:p w14:paraId="055FEC80" w14:textId="77777777" w:rsidR="009628D2" w:rsidRPr="00BF2BB8" w:rsidRDefault="009628D2" w:rsidP="009628D2">
      <w:pPr>
        <w:pStyle w:val="Heading4"/>
      </w:pPr>
      <w:r w:rsidRPr="00FE1721">
        <w:t xml:space="preserve">Rail union power </w:t>
      </w:r>
      <w:r>
        <w:t>in freefall</w:t>
      </w:r>
      <w:r w:rsidRPr="00FE1721">
        <w:t xml:space="preserve"> now</w:t>
      </w:r>
      <w:r>
        <w:t>—</w:t>
      </w:r>
      <w:r>
        <w:rPr>
          <w:u w:val="single"/>
        </w:rPr>
        <w:t>Biden</w:t>
      </w:r>
      <w:r>
        <w:t>’s intervention was the last straw.</w:t>
      </w:r>
    </w:p>
    <w:p w14:paraId="4C00912A" w14:textId="77777777" w:rsidR="009628D2" w:rsidRPr="00FE1721" w:rsidRDefault="009628D2" w:rsidP="009628D2">
      <w:r w:rsidRPr="00EE15D9">
        <w:rPr>
          <w:rStyle w:val="Style13ptBold"/>
        </w:rPr>
        <w:t>Kemp and van Doren 23</w:t>
      </w:r>
      <w:r>
        <w:t xml:space="preserve"> (</w:t>
      </w:r>
      <w:r w:rsidRPr="00FE1721">
        <w:t xml:space="preserve">David Kemp </w:t>
      </w:r>
      <w:proofErr w:type="gramStart"/>
      <w:r w:rsidRPr="00FE1721">
        <w:t>is</w:t>
      </w:r>
      <w:proofErr w:type="gramEnd"/>
      <w:r w:rsidRPr="00FE1721">
        <w:t xml:space="preserve">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4CCDC79B" w14:textId="77777777" w:rsidR="009628D2" w:rsidRPr="004A559E" w:rsidRDefault="009628D2" w:rsidP="009628D2">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w:t>
      </w:r>
      <w:proofErr w:type="gramStart"/>
      <w:r w:rsidRPr="004F0BE1">
        <w:rPr>
          <w:u w:val="single"/>
        </w:rPr>
        <w:t>include</w:t>
      </w:r>
      <w:proofErr w:type="gramEnd"/>
      <w:r w:rsidRPr="004F0BE1">
        <w:rPr>
          <w:u w:val="single"/>
        </w:rPr>
        <w:t xml:space="preserv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0D6F6CDD" w14:textId="77777777" w:rsidR="009628D2" w:rsidRPr="004A559E" w:rsidRDefault="009628D2" w:rsidP="009628D2">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06B00ED0" w14:textId="77777777" w:rsidR="009628D2" w:rsidRPr="004A559E" w:rsidRDefault="009628D2" w:rsidP="009628D2">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2B3501B4" w14:textId="77777777" w:rsidR="009628D2" w:rsidRPr="004A559E" w:rsidRDefault="009628D2" w:rsidP="009628D2">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 xml:space="preserve">rail revenues </w:t>
      </w:r>
      <w:proofErr w:type="gramStart"/>
      <w:r w:rsidRPr="00097C69">
        <w:rPr>
          <w:b/>
          <w:bCs/>
          <w:u w:val="single"/>
        </w:rPr>
        <w:t>soared</w:t>
      </w:r>
      <w:proofErr w:type="gramEnd"/>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2B8F1C73" w14:textId="77777777" w:rsidR="009628D2" w:rsidRPr="004F0BE1" w:rsidRDefault="009628D2" w:rsidP="009628D2">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2C433B40" w14:textId="77777777" w:rsidR="009628D2" w:rsidRPr="004A559E" w:rsidRDefault="009628D2" w:rsidP="009628D2">
      <w:pPr>
        <w:rPr>
          <w:sz w:val="14"/>
        </w:rPr>
      </w:pPr>
      <w:r w:rsidRPr="004A559E">
        <w:rPr>
          <w:sz w:val="14"/>
        </w:rPr>
        <w:t xml:space="preserve">How did this come about? The root cause of the railroads–labor fight is the highly competitive U.S. freight transport sector. As </w:t>
      </w:r>
      <w:proofErr w:type="gramStart"/>
      <w:r w:rsidRPr="004A559E">
        <w:rPr>
          <w:sz w:val="14"/>
        </w:rPr>
        <w:t>that competition</w:t>
      </w:r>
      <w:proofErr w:type="gramEnd"/>
      <w:r w:rsidRPr="004A559E">
        <w:rPr>
          <w:sz w:val="14"/>
        </w:rPr>
        <w:t xml:space="preserve"> continues, railroads will seek further cost reduction by reducing their labor force and unions will push to protect jobs and increase workers’ pay.</w:t>
      </w:r>
    </w:p>
    <w:p w14:paraId="2A44C711" w14:textId="77777777" w:rsidR="009628D2" w:rsidRPr="004A559E" w:rsidRDefault="009628D2" w:rsidP="009628D2">
      <w:pPr>
        <w:rPr>
          <w:sz w:val="14"/>
        </w:rPr>
      </w:pPr>
      <w:r w:rsidRPr="004A559E">
        <w:rPr>
          <w:sz w:val="14"/>
        </w:rPr>
        <w:t>History of Rail Regulation</w:t>
      </w:r>
    </w:p>
    <w:p w14:paraId="2B958F39" w14:textId="77777777" w:rsidR="009628D2" w:rsidRPr="004A559E" w:rsidRDefault="009628D2" w:rsidP="009628D2">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23A45274" w14:textId="77777777" w:rsidR="009628D2" w:rsidRPr="004A559E" w:rsidRDefault="009628D2" w:rsidP="009628D2">
      <w:pPr>
        <w:rPr>
          <w:sz w:val="14"/>
        </w:rPr>
      </w:pPr>
      <w:r w:rsidRPr="004A559E">
        <w:rPr>
          <w:sz w:val="14"/>
        </w:rPr>
        <w:t xml:space="preserve">At first, the ICC was relatively </w:t>
      </w:r>
      <w:proofErr w:type="gramStart"/>
      <w:r w:rsidRPr="004A559E">
        <w:rPr>
          <w:sz w:val="14"/>
        </w:rPr>
        <w:t>weak, and</w:t>
      </w:r>
      <w:proofErr w:type="gramEnd"/>
      <w:r w:rsidRPr="004A559E">
        <w:rPr>
          <w:sz w:val="14"/>
        </w:rPr>
        <w:t xml:space="preserve">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71FBF053" w14:textId="77777777" w:rsidR="009628D2" w:rsidRPr="004A559E" w:rsidRDefault="009628D2" w:rsidP="009628D2">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693F853A" w14:textId="77777777" w:rsidR="009628D2" w:rsidRPr="004A559E" w:rsidRDefault="009628D2" w:rsidP="009628D2">
      <w:pPr>
        <w:rPr>
          <w:sz w:val="14"/>
        </w:rPr>
      </w:pPr>
      <w:r w:rsidRPr="004A559E">
        <w:rPr>
          <w:sz w:val="14"/>
        </w:rPr>
        <w:t xml:space="preserve">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w:t>
      </w:r>
      <w:proofErr w:type="gramStart"/>
      <w:r w:rsidRPr="004A559E">
        <w:rPr>
          <w:sz w:val="14"/>
        </w:rPr>
        <w:t>exiting</w:t>
      </w:r>
      <w:proofErr w:type="gramEnd"/>
      <w:r w:rsidRPr="004A559E">
        <w:rPr>
          <w:sz w:val="14"/>
        </w:rPr>
        <w:t xml:space="preserve"> unprofitable lines hindered railroads’ ability to cut costs.</w:t>
      </w:r>
    </w:p>
    <w:p w14:paraId="44E7039F" w14:textId="77777777" w:rsidR="009628D2" w:rsidRPr="004A559E" w:rsidRDefault="009628D2" w:rsidP="009628D2">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6D82C6C5" w14:textId="77777777" w:rsidR="009628D2" w:rsidRPr="00687EB9" w:rsidRDefault="009628D2" w:rsidP="009628D2">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w:t>
      </w:r>
      <w:proofErr w:type="gramStart"/>
      <w:r w:rsidRPr="00BE2D4B">
        <w:rPr>
          <w:u w:val="single"/>
        </w:rPr>
        <w:t>employee</w:t>
      </w:r>
      <w:proofErr w:type="gramEnd"/>
      <w:r w:rsidRPr="00BE2D4B">
        <w:rPr>
          <w:u w:val="single"/>
        </w:rPr>
        <w:t xml:space="preserv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w:t>
      </w:r>
      <w:proofErr w:type="gramStart"/>
      <w:r w:rsidRPr="00BE2D4B">
        <w:rPr>
          <w:u w:val="single"/>
        </w:rPr>
        <w:t>all of</w:t>
      </w:r>
      <w:proofErr w:type="gramEnd"/>
      <w:r w:rsidRPr="00BE2D4B">
        <w:rPr>
          <w:u w:val="single"/>
        </w:rPr>
        <w:t xml:space="preserve">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4D1075DE" w14:textId="77777777" w:rsidR="009628D2" w:rsidRPr="004A559E" w:rsidRDefault="009628D2" w:rsidP="009628D2">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0B869AB2" w14:textId="77777777" w:rsidR="009628D2" w:rsidRPr="004A559E" w:rsidRDefault="009628D2" w:rsidP="009628D2">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xml:space="preserve">. While unions in regulated industries typically benefit from the sharing of economic rents with companies, railroads’ inability to compete with alternative shipping modes meant there were few rents to be shared. Instead, economist James Peoples </w:t>
      </w:r>
      <w:proofErr w:type="gramStart"/>
      <w:r w:rsidRPr="004A559E">
        <w:rPr>
          <w:sz w:val="14"/>
        </w:rPr>
        <w:t>has argued</w:t>
      </w:r>
      <w:proofErr w:type="gramEnd"/>
      <w:r w:rsidRPr="004A559E">
        <w:rPr>
          <w:sz w:val="14"/>
        </w:rPr>
        <w:t xml:space="preserve"> that rail regulation created high labor costs by artificially increasing demand for labor through the requirement that railroads continue to service unprofitable low-density routes.</w:t>
      </w:r>
    </w:p>
    <w:p w14:paraId="45E9585C" w14:textId="77777777" w:rsidR="009628D2" w:rsidRPr="00BE2D4B" w:rsidRDefault="009628D2" w:rsidP="009628D2">
      <w:pPr>
        <w:rPr>
          <w:sz w:val="12"/>
          <w:szCs w:val="12"/>
        </w:rPr>
      </w:pPr>
      <w:r w:rsidRPr="00BE2D4B">
        <w:rPr>
          <w:sz w:val="12"/>
          <w:szCs w:val="12"/>
        </w:rPr>
        <w:t xml:space="preserve">Throughout their history, railroad unions have maintained </w:t>
      </w:r>
      <w:proofErr w:type="gramStart"/>
      <w:r w:rsidRPr="00BE2D4B">
        <w:rPr>
          <w:sz w:val="12"/>
          <w:szCs w:val="12"/>
        </w:rPr>
        <w:t>the high</w:t>
      </w:r>
      <w:proofErr w:type="gramEnd"/>
      <w:r w:rsidRPr="00BE2D4B">
        <w:rPr>
          <w:sz w:val="12"/>
          <w:szCs w:val="12"/>
        </w:rPr>
        <w:t xml:space="preserve">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23EF9605" w14:textId="77777777" w:rsidR="009628D2" w:rsidRPr="004A559E" w:rsidRDefault="009628D2" w:rsidP="009628D2">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395AF411" w14:textId="77777777" w:rsidR="009628D2" w:rsidRPr="004A559E" w:rsidRDefault="009628D2" w:rsidP="009628D2">
      <w:pPr>
        <w:rPr>
          <w:sz w:val="14"/>
        </w:rPr>
      </w:pPr>
      <w:r w:rsidRPr="004A559E">
        <w:rPr>
          <w:sz w:val="14"/>
        </w:rPr>
        <w:t xml:space="preserve">By the 1970s, </w:t>
      </w:r>
      <w:proofErr w:type="gramStart"/>
      <w:r w:rsidRPr="004A559E">
        <w:rPr>
          <w:sz w:val="14"/>
        </w:rPr>
        <w:t>as a result of</w:t>
      </w:r>
      <w:proofErr w:type="gramEnd"/>
      <w:r w:rsidRPr="004A559E">
        <w:rPr>
          <w:sz w:val="14"/>
        </w:rPr>
        <w:t xml:space="preserve"> the regulatory constraints on lowering shipping rates and abandoning unprofitable routes, worsened by limitations on their ability to cut labor costs, railroads were in a dire financial situation. Decades of low rates of return on investment in </w:t>
      </w:r>
      <w:proofErr w:type="gramStart"/>
      <w:r w:rsidRPr="004A559E">
        <w:rPr>
          <w:sz w:val="14"/>
        </w:rPr>
        <w:t>the industry</w:t>
      </w:r>
      <w:proofErr w:type="gramEnd"/>
      <w:r w:rsidRPr="004A559E">
        <w:rPr>
          <w:sz w:val="14"/>
        </w:rPr>
        <w:t xml:space="preserve"> and the bankruptcy of multiple Northeast railroads led to </w:t>
      </w:r>
      <w:r w:rsidRPr="00814A39">
        <w:rPr>
          <w:u w:val="single"/>
        </w:rPr>
        <w:t>a wave of acts intended to relax regulations</w:t>
      </w:r>
      <w:r w:rsidRPr="004A559E">
        <w:rPr>
          <w:sz w:val="14"/>
        </w:rPr>
        <w:t xml:space="preserve"> and sustain the rail industry.</w:t>
      </w:r>
    </w:p>
    <w:p w14:paraId="7151F721" w14:textId="77777777" w:rsidR="009628D2" w:rsidRPr="004A559E" w:rsidRDefault="009628D2" w:rsidP="009628D2">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7082ADB6" w14:textId="77777777" w:rsidR="009628D2" w:rsidRPr="004A559E" w:rsidRDefault="009628D2" w:rsidP="009628D2">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604F21B7" w14:textId="77777777" w:rsidR="009628D2" w:rsidRPr="004A559E" w:rsidRDefault="009628D2" w:rsidP="009628D2">
      <w:pPr>
        <w:rPr>
          <w:sz w:val="14"/>
        </w:rPr>
      </w:pPr>
      <w:r w:rsidRPr="004A559E">
        <w:rPr>
          <w:sz w:val="14"/>
        </w:rPr>
        <w:t>The Effects of Deregulation</w:t>
      </w:r>
    </w:p>
    <w:p w14:paraId="56CD5A65" w14:textId="77777777" w:rsidR="009628D2" w:rsidRPr="004A559E" w:rsidRDefault="009628D2" w:rsidP="009628D2">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1F11CAA2" w14:textId="77777777" w:rsidR="009628D2" w:rsidRPr="004A559E" w:rsidRDefault="009628D2" w:rsidP="009628D2">
      <w:pPr>
        <w:rPr>
          <w:sz w:val="14"/>
        </w:rPr>
      </w:pPr>
      <w:r w:rsidRPr="004A559E">
        <w:rPr>
          <w:sz w:val="14"/>
        </w:rPr>
        <w:t xml:space="preserve">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w:t>
      </w:r>
      <w:proofErr w:type="gramStart"/>
      <w:r w:rsidRPr="004A559E">
        <w:rPr>
          <w:sz w:val="14"/>
        </w:rPr>
        <w:t>total factor</w:t>
      </w:r>
      <w:proofErr w:type="gramEnd"/>
      <w:r w:rsidRPr="004A559E">
        <w:rPr>
          <w:sz w:val="14"/>
        </w:rPr>
        <w:t xml:space="preserve"> productivity growth of railroads far outpaced growth in airlines, trucking, and other private businesses in the first three decades after the Staggers Act. This increased productivity </w:t>
      </w:r>
      <w:proofErr w:type="gramStart"/>
      <w:r w:rsidRPr="004A559E">
        <w:rPr>
          <w:sz w:val="14"/>
        </w:rPr>
        <w:t>translated to</w:t>
      </w:r>
      <w:proofErr w:type="gramEnd"/>
      <w:r w:rsidRPr="004A559E">
        <w:rPr>
          <w:sz w:val="14"/>
        </w:rPr>
        <w:t xml:space="preserve"> lower prices for shippers and financial stability for the railroads.</w:t>
      </w:r>
    </w:p>
    <w:p w14:paraId="08975896" w14:textId="77777777" w:rsidR="009628D2" w:rsidRPr="004A559E" w:rsidRDefault="009628D2" w:rsidP="009628D2">
      <w:pPr>
        <w:rPr>
          <w:sz w:val="14"/>
        </w:rPr>
      </w:pPr>
      <w:r w:rsidRPr="004A559E">
        <w:rPr>
          <w:sz w:val="14"/>
        </w:rPr>
        <w:t>[FIGURE OMITTED]</w:t>
      </w:r>
    </w:p>
    <w:p w14:paraId="312E1AA8" w14:textId="77777777" w:rsidR="009628D2" w:rsidRPr="00814A39" w:rsidRDefault="009628D2" w:rsidP="009628D2">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proofErr w:type="gramStart"/>
      <w:r w:rsidRPr="00814A39">
        <w:rPr>
          <w:rStyle w:val="Emphasis"/>
        </w:rPr>
        <w:t>railroads</w:t>
      </w:r>
      <w:proofErr w:type="gramEnd"/>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50C1604B" w14:textId="77777777" w:rsidR="009628D2" w:rsidRPr="00CD289C" w:rsidRDefault="009628D2" w:rsidP="009628D2">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2597FF1B" w14:textId="77777777" w:rsidR="009628D2" w:rsidRPr="004A559E" w:rsidRDefault="009628D2" w:rsidP="009628D2">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53226AD3" w14:textId="77777777" w:rsidR="009628D2" w:rsidRPr="004A559E" w:rsidRDefault="009628D2" w:rsidP="009628D2">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6A690D72" w14:textId="77777777" w:rsidR="009628D2" w:rsidRPr="004A559E" w:rsidRDefault="009628D2" w:rsidP="009628D2">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5B35C4B9" w14:textId="77777777" w:rsidR="009628D2" w:rsidRPr="004A559E" w:rsidRDefault="009628D2" w:rsidP="009628D2">
      <w:pPr>
        <w:rPr>
          <w:sz w:val="14"/>
        </w:rPr>
      </w:pPr>
      <w:r w:rsidRPr="004A559E">
        <w:rPr>
          <w:sz w:val="14"/>
        </w:rPr>
        <w:t>The Current State of Freight Railroads</w:t>
      </w:r>
    </w:p>
    <w:p w14:paraId="38C8E624" w14:textId="77777777" w:rsidR="009628D2" w:rsidRPr="004A559E" w:rsidRDefault="009628D2" w:rsidP="009628D2">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0E31D35D" w14:textId="77777777" w:rsidR="009628D2" w:rsidRPr="004A559E" w:rsidRDefault="009628D2" w:rsidP="009628D2">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288659EC" w14:textId="77777777" w:rsidR="009628D2" w:rsidRPr="004A559E" w:rsidRDefault="009628D2" w:rsidP="009628D2">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453482FC" w14:textId="77777777" w:rsidR="009628D2" w:rsidRPr="004A559E" w:rsidRDefault="009628D2" w:rsidP="009628D2">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0A91C5A2" w14:textId="77777777" w:rsidR="009628D2" w:rsidRPr="004A559E" w:rsidRDefault="009628D2" w:rsidP="009628D2">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1557814A" w14:textId="77777777" w:rsidR="009628D2" w:rsidRPr="004A559E" w:rsidRDefault="009628D2" w:rsidP="009628D2">
      <w:pPr>
        <w:rPr>
          <w:sz w:val="14"/>
        </w:rPr>
      </w:pPr>
      <w:r w:rsidRPr="004A559E">
        <w:rPr>
          <w:sz w:val="14"/>
        </w:rPr>
        <w:t>[FIGURE OMITTED]</w:t>
      </w:r>
    </w:p>
    <w:p w14:paraId="5907B884" w14:textId="77777777" w:rsidR="009628D2" w:rsidRPr="00CD289C" w:rsidRDefault="009628D2" w:rsidP="009628D2">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w:t>
      </w:r>
      <w:proofErr w:type="gramStart"/>
      <w:r w:rsidRPr="00CD289C">
        <w:rPr>
          <w:u w:val="single"/>
        </w:rPr>
        <w:t xml:space="preserve">also </w:t>
      </w:r>
      <w:r w:rsidRPr="004A559E">
        <w:rPr>
          <w:highlight w:val="yellow"/>
          <w:u w:val="single"/>
        </w:rPr>
        <w:t>at</w:t>
      </w:r>
      <w:proofErr w:type="gramEnd"/>
      <w:r w:rsidRPr="004A559E">
        <w:rPr>
          <w:highlight w:val="yellow"/>
          <w:u w:val="single"/>
        </w:rPr>
        <w:t xml:space="preserve">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183E887B" w14:textId="77777777" w:rsidR="009628D2" w:rsidRPr="00247DF3" w:rsidRDefault="009628D2" w:rsidP="009628D2">
      <w:pPr>
        <w:pStyle w:val="Heading4"/>
      </w:pPr>
      <w:r>
        <w:t>The RLA’s dispute mechanism prevents effective action</w:t>
      </w:r>
    </w:p>
    <w:p w14:paraId="32069912" w14:textId="77777777" w:rsidR="009628D2" w:rsidRPr="006F61B0" w:rsidRDefault="009628D2" w:rsidP="009628D2">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422B1ED5" w14:textId="77777777" w:rsidR="009628D2" w:rsidRPr="00B100CB" w:rsidRDefault="009628D2" w:rsidP="009628D2">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0B4A9C50" w14:textId="77777777" w:rsidR="009628D2" w:rsidRPr="00B100CB" w:rsidRDefault="009628D2" w:rsidP="009628D2">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485B4EC0" w14:textId="77777777" w:rsidR="009628D2" w:rsidRPr="00B100CB" w:rsidRDefault="009628D2" w:rsidP="009628D2">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71E90399" w14:textId="77777777" w:rsidR="009628D2" w:rsidRPr="00B100CB" w:rsidRDefault="009628D2" w:rsidP="009628D2">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133BFB59" w14:textId="77777777" w:rsidR="009628D2" w:rsidRPr="00B100CB" w:rsidRDefault="009628D2" w:rsidP="009628D2">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w:t>
      </w:r>
      <w:proofErr w:type="gramStart"/>
      <w:r w:rsidRPr="00B100CB">
        <w:rPr>
          <w:sz w:val="16"/>
        </w:rPr>
        <w:t>for</w:t>
      </w:r>
      <w:proofErr w:type="gramEnd"/>
      <w:r w:rsidRPr="00B100CB">
        <w:rPr>
          <w:sz w:val="16"/>
        </w:rPr>
        <w:t xml:space="preserve"> union activity, and obligates employers to bargain in good faith. </w:t>
      </w:r>
    </w:p>
    <w:p w14:paraId="7F26350F" w14:textId="77777777" w:rsidR="009628D2" w:rsidRPr="00B100CB" w:rsidRDefault="009628D2" w:rsidP="009628D2">
      <w:pPr>
        <w:ind w:firstLine="720"/>
        <w:rPr>
          <w:sz w:val="16"/>
        </w:rPr>
      </w:pPr>
      <w:r w:rsidRPr="00B100CB">
        <w:rPr>
          <w:sz w:val="16"/>
        </w:rPr>
        <w:t>In many respects, the RLA is more favourable to workers than the NLRA:</w:t>
      </w:r>
    </w:p>
    <w:p w14:paraId="77CE7556" w14:textId="77777777" w:rsidR="009628D2" w:rsidRPr="00B100CB" w:rsidRDefault="009628D2" w:rsidP="009628D2">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w:t>
      </w:r>
      <w:proofErr w:type="gramStart"/>
      <w:r w:rsidRPr="00B100CB">
        <w:rPr>
          <w:sz w:val="16"/>
        </w:rPr>
        <w:t>fear-mongering</w:t>
      </w:r>
      <w:proofErr w:type="gramEnd"/>
      <w:r w:rsidRPr="00B100CB">
        <w:rPr>
          <w:sz w:val="16"/>
        </w:rPr>
        <w:t xml:space="preserve"> and </w:t>
      </w:r>
      <w:proofErr w:type="gramStart"/>
      <w:r w:rsidRPr="00B100CB">
        <w:rPr>
          <w:sz w:val="16"/>
        </w:rPr>
        <w:t>intimidation;</w:t>
      </w:r>
      <w:proofErr w:type="gramEnd"/>
      <w:r w:rsidRPr="00B100CB">
        <w:rPr>
          <w:sz w:val="16"/>
        </w:rPr>
        <w:t xml:space="preserve"> </w:t>
      </w:r>
    </w:p>
    <w:p w14:paraId="46784BDE" w14:textId="77777777" w:rsidR="009628D2" w:rsidRPr="00B100CB" w:rsidRDefault="009628D2" w:rsidP="009628D2">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 xml:space="preserve">the </w:t>
      </w:r>
      <w:proofErr w:type="gramStart"/>
      <w:r w:rsidRPr="00D61D8F">
        <w:rPr>
          <w:u w:val="single"/>
        </w:rPr>
        <w:t>NLRA</w:t>
      </w:r>
      <w:r w:rsidRPr="00B100CB">
        <w:rPr>
          <w:sz w:val="16"/>
        </w:rPr>
        <w:t>;</w:t>
      </w:r>
      <w:proofErr w:type="gramEnd"/>
    </w:p>
    <w:p w14:paraId="10036595" w14:textId="77777777" w:rsidR="009628D2" w:rsidRPr="00B100CB" w:rsidRDefault="009628D2" w:rsidP="009628D2">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w:t>
      </w:r>
      <w:proofErr w:type="gramStart"/>
      <w:r w:rsidRPr="00B100CB">
        <w:rPr>
          <w:sz w:val="16"/>
        </w:rPr>
        <w:t>dues;</w:t>
      </w:r>
      <w:proofErr w:type="gramEnd"/>
      <w:r w:rsidRPr="00B100CB">
        <w:rPr>
          <w:sz w:val="16"/>
        </w:rPr>
        <w:t xml:space="preserve"> </w:t>
      </w:r>
    </w:p>
    <w:p w14:paraId="6D5CC81D" w14:textId="77777777" w:rsidR="009628D2" w:rsidRPr="00B100CB" w:rsidRDefault="009628D2" w:rsidP="009628D2">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w:t>
      </w:r>
      <w:proofErr w:type="gramStart"/>
      <w:r w:rsidRPr="00B100CB">
        <w:rPr>
          <w:sz w:val="16"/>
        </w:rPr>
        <w:t>rights;</w:t>
      </w:r>
      <w:proofErr w:type="gramEnd"/>
      <w:r w:rsidRPr="00B100CB">
        <w:rPr>
          <w:sz w:val="16"/>
        </w:rPr>
        <w:t xml:space="preserve"> </w:t>
      </w:r>
    </w:p>
    <w:p w14:paraId="1B75E936" w14:textId="77777777" w:rsidR="009628D2" w:rsidRPr="00B100CB" w:rsidRDefault="009628D2" w:rsidP="009628D2">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w:t>
      </w:r>
      <w:proofErr w:type="gramStart"/>
      <w:r w:rsidRPr="00B100CB">
        <w:rPr>
          <w:sz w:val="16"/>
        </w:rPr>
        <w:t>gains;</w:t>
      </w:r>
      <w:proofErr w:type="gramEnd"/>
      <w:r w:rsidRPr="00B100CB">
        <w:rPr>
          <w:sz w:val="16"/>
        </w:rPr>
        <w:t xml:space="preserve"> </w:t>
      </w:r>
    </w:p>
    <w:p w14:paraId="15808D05" w14:textId="77777777" w:rsidR="009628D2" w:rsidRPr="00B100CB" w:rsidRDefault="009628D2" w:rsidP="009628D2">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7FAEA878" w14:textId="77777777" w:rsidR="009628D2" w:rsidRPr="00B100CB" w:rsidRDefault="009628D2" w:rsidP="009628D2">
      <w:pPr>
        <w:rPr>
          <w:sz w:val="16"/>
        </w:rPr>
      </w:pPr>
      <w:r w:rsidRPr="00B100CB">
        <w:rPr>
          <w:sz w:val="16"/>
        </w:rPr>
        <w:t>The RLA and Strike Avoidance</w:t>
      </w:r>
    </w:p>
    <w:p w14:paraId="6A81F183" w14:textId="77777777" w:rsidR="009628D2" w:rsidRPr="00B100CB" w:rsidRDefault="009628D2" w:rsidP="009628D2">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w:t>
      </w:r>
      <w:proofErr w:type="gramStart"/>
      <w:r w:rsidRPr="00247DF3">
        <w:rPr>
          <w:u w:val="single"/>
        </w:rPr>
        <w:t>), and</w:t>
      </w:r>
      <w:proofErr w:type="gramEnd"/>
      <w:r w:rsidRPr="00247DF3">
        <w:rPr>
          <w:u w:val="single"/>
        </w:rPr>
        <w:t xml:space="preserve">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161B1A6A" w14:textId="77777777" w:rsidR="009628D2" w:rsidRPr="00D61D8F" w:rsidRDefault="009628D2" w:rsidP="009628D2">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w:t>
      </w:r>
      <w:proofErr w:type="gramStart"/>
      <w:r w:rsidRPr="00D61D8F">
        <w:rPr>
          <w:u w:val="single"/>
        </w:rPr>
        <w:t>release, but</w:t>
      </w:r>
      <w:proofErr w:type="gramEnd"/>
      <w:r w:rsidRPr="00D61D8F">
        <w:rPr>
          <w:u w:val="single"/>
        </w:rPr>
        <w:t xml:space="preserve">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28D11699" w14:textId="77777777" w:rsidR="009628D2" w:rsidRPr="00B100CB" w:rsidRDefault="009628D2" w:rsidP="009628D2">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785CA6FF" w14:textId="77777777" w:rsidR="009628D2" w:rsidRPr="00B100CB" w:rsidRDefault="009628D2" w:rsidP="009628D2">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157F866A" w14:textId="77777777" w:rsidR="009628D2" w:rsidRPr="0050078E" w:rsidRDefault="009628D2" w:rsidP="009628D2">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58545B0F" w14:textId="77777777" w:rsidR="009628D2" w:rsidRPr="00B100CB" w:rsidRDefault="009628D2" w:rsidP="009628D2">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37364463" w14:textId="77777777" w:rsidR="009628D2" w:rsidRPr="00BA3F2A" w:rsidRDefault="009628D2" w:rsidP="009628D2">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37EA600F" w14:textId="77777777" w:rsidR="009628D2" w:rsidRPr="00BA3F2A" w:rsidRDefault="009628D2" w:rsidP="009628D2">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3573EDFA" w14:textId="77777777" w:rsidR="009628D2" w:rsidRPr="00B100CB" w:rsidRDefault="009628D2" w:rsidP="009628D2">
      <w:pPr>
        <w:rPr>
          <w:sz w:val="16"/>
        </w:rPr>
      </w:pPr>
      <w:r w:rsidRPr="00B100CB">
        <w:rPr>
          <w:sz w:val="16"/>
        </w:rPr>
        <w:t>2019-2022 Negotiations</w:t>
      </w:r>
    </w:p>
    <w:p w14:paraId="3B7D5115" w14:textId="77777777" w:rsidR="009628D2" w:rsidRPr="00B100CB" w:rsidRDefault="009628D2" w:rsidP="009628D2">
      <w:pPr>
        <w:rPr>
          <w:sz w:val="16"/>
        </w:rPr>
      </w:pPr>
      <w:r w:rsidRPr="00B100CB">
        <w:rPr>
          <w:sz w:val="16"/>
        </w:rPr>
        <w:tab/>
        <w:t xml:space="preserve">The </w:t>
      </w:r>
      <w:r w:rsidRPr="00254555">
        <w:rPr>
          <w:u w:val="single"/>
        </w:rPr>
        <w:t xml:space="preserve">railroad companies and unions </w:t>
      </w:r>
      <w:proofErr w:type="gramStart"/>
      <w:r w:rsidRPr="00254555">
        <w:rPr>
          <w:u w:val="single"/>
        </w:rPr>
        <w:t>actually began</w:t>
      </w:r>
      <w:proofErr w:type="gramEnd"/>
      <w:r w:rsidRPr="00254555">
        <w:rPr>
          <w:u w:val="single"/>
        </w:rPr>
        <w:t xml:space="preserve">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519C747C" w14:textId="77777777" w:rsidR="009628D2" w:rsidRPr="00254555" w:rsidRDefault="009628D2" w:rsidP="009628D2">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7A2D9B6D" w14:textId="77777777" w:rsidR="009628D2" w:rsidRPr="00AB42BF" w:rsidRDefault="009628D2" w:rsidP="009628D2">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w:t>
      </w:r>
      <w:proofErr w:type="gramStart"/>
      <w:r w:rsidRPr="00B100CB">
        <w:rPr>
          <w:sz w:val="16"/>
        </w:rPr>
        <w:t>imposed contract</w:t>
      </w:r>
      <w:proofErr w:type="gramEnd"/>
      <w:r w:rsidRPr="00B100CB">
        <w:rPr>
          <w:sz w:val="16"/>
        </w:rPr>
        <w:t xml:space="preserve">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42B09165" w14:textId="77777777" w:rsidR="009628D2" w:rsidRPr="00B100CB" w:rsidRDefault="009628D2" w:rsidP="009628D2">
      <w:pPr>
        <w:rPr>
          <w:sz w:val="16"/>
        </w:rPr>
      </w:pPr>
      <w:r w:rsidRPr="00B100CB">
        <w:rPr>
          <w:sz w:val="16"/>
        </w:rPr>
        <w:t>Coming Back to the NLRA</w:t>
      </w:r>
    </w:p>
    <w:p w14:paraId="0AC69FA5" w14:textId="77777777" w:rsidR="009628D2" w:rsidRPr="00B100CB" w:rsidRDefault="009628D2" w:rsidP="009628D2">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00E72927" w14:textId="77777777" w:rsidR="009628D2" w:rsidRPr="00B100CB" w:rsidRDefault="009628D2" w:rsidP="009628D2">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3F227717" w14:textId="77777777" w:rsidR="009628D2" w:rsidRPr="00B100CB" w:rsidRDefault="009628D2" w:rsidP="009628D2">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283F707F" w14:textId="77777777" w:rsidR="009628D2" w:rsidRPr="00B100CB" w:rsidRDefault="009628D2" w:rsidP="009628D2">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w:t>
      </w:r>
      <w:proofErr w:type="gramStart"/>
      <w:r w:rsidRPr="00B100CB">
        <w:rPr>
          <w:sz w:val="16"/>
        </w:rPr>
        <w:t>9 .</w:t>
      </w:r>
      <w:proofErr w:type="gramEnd"/>
    </w:p>
    <w:p w14:paraId="24CB6D7D" w14:textId="77777777" w:rsidR="009628D2" w:rsidRPr="000E241B" w:rsidRDefault="009628D2" w:rsidP="009628D2">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2B34147A" w14:textId="77777777" w:rsidR="009628D2" w:rsidRPr="00B100CB" w:rsidRDefault="009628D2" w:rsidP="009628D2">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08024B6A" w14:textId="77777777" w:rsidR="009628D2" w:rsidRPr="000E241B" w:rsidRDefault="009628D2" w:rsidP="009628D2">
      <w:pPr>
        <w:rPr>
          <w:u w:val="single"/>
        </w:rPr>
      </w:pPr>
      <w:r w:rsidRPr="00B100CB">
        <w:rPr>
          <w:sz w:val="16"/>
        </w:rPr>
        <w:tab/>
        <w:t xml:space="preserve">After 80 days, workers can </w:t>
      </w:r>
      <w:proofErr w:type="gramStart"/>
      <w:r w:rsidRPr="00B100CB">
        <w:rPr>
          <w:sz w:val="16"/>
        </w:rPr>
        <w:t>strike</w:t>
      </w:r>
      <w:proofErr w:type="gramEnd"/>
      <w:r w:rsidRPr="00B100CB">
        <w:rPr>
          <w:sz w:val="16"/>
        </w:rPr>
        <w:t xml:space="preserv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 xml:space="preserve">Will the outcome be the railroad story </w:t>
      </w:r>
      <w:proofErr w:type="gramStart"/>
      <w:r w:rsidRPr="000E241B">
        <w:rPr>
          <w:u w:val="single"/>
        </w:rPr>
        <w:t>retold</w:t>
      </w:r>
      <w:proofErr w:type="gramEnd"/>
      <w:r w:rsidRPr="000E241B">
        <w:rPr>
          <w:u w:val="single"/>
        </w:rPr>
        <w:t>? Or will the White House find a way to avoid seeming again to intervene on the side of employers?</w:t>
      </w:r>
    </w:p>
    <w:p w14:paraId="5B13D2BC" w14:textId="77777777" w:rsidR="009628D2" w:rsidRDefault="009628D2" w:rsidP="009628D2">
      <w:pPr>
        <w:ind w:firstLine="720"/>
        <w:rPr>
          <w:sz w:val="12"/>
        </w:rPr>
      </w:pPr>
    </w:p>
    <w:p w14:paraId="22885D1A" w14:textId="77777777" w:rsidR="009628D2" w:rsidRPr="003762ED" w:rsidRDefault="009628D2" w:rsidP="009628D2">
      <w:pPr>
        <w:pStyle w:val="Heading4"/>
      </w:pPr>
      <w:r>
        <w:t xml:space="preserve">That makes PSR </w:t>
      </w:r>
      <w:r>
        <w:rPr>
          <w:b w:val="0"/>
          <w:bCs/>
        </w:rPr>
        <w:t xml:space="preserve">(precision scheduled railroading) </w:t>
      </w:r>
      <w:r>
        <w:t>inevitable</w:t>
      </w:r>
    </w:p>
    <w:p w14:paraId="64686A03" w14:textId="77777777" w:rsidR="009628D2" w:rsidRPr="009924E8" w:rsidRDefault="009628D2" w:rsidP="009628D2">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14B7DE71" w14:textId="77777777" w:rsidR="009628D2" w:rsidRPr="004741B0" w:rsidRDefault="009628D2" w:rsidP="009628D2">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6CDD575C" w14:textId="77777777" w:rsidR="009628D2" w:rsidRPr="004741B0" w:rsidRDefault="009628D2" w:rsidP="009628D2">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026D5B1D" w14:textId="77777777" w:rsidR="009628D2" w:rsidRPr="003762ED" w:rsidRDefault="009628D2" w:rsidP="009628D2">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384D1039" w14:textId="77777777" w:rsidR="009628D2" w:rsidRPr="009A77E1" w:rsidRDefault="009628D2" w:rsidP="009628D2">
      <w:pPr>
        <w:pStyle w:val="Heading4"/>
      </w:pPr>
      <w:r>
        <w:t>PSR makes rail terminally unworkable</w:t>
      </w:r>
    </w:p>
    <w:p w14:paraId="7F742662" w14:textId="77777777" w:rsidR="009628D2" w:rsidRPr="003B6467" w:rsidRDefault="009628D2" w:rsidP="009628D2">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25F17FFB" w14:textId="77777777" w:rsidR="009628D2" w:rsidRPr="008537A4" w:rsidRDefault="009628D2" w:rsidP="009628D2">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 xml:space="preserve">over 50,000 rail workers have lost their jobs, </w:t>
      </w:r>
      <w:proofErr w:type="gramStart"/>
      <w:r w:rsidRPr="00052A81">
        <w:rPr>
          <w:u w:val="single"/>
        </w:rPr>
        <w:t>the vast majority of</w:t>
      </w:r>
      <w:proofErr w:type="gramEnd"/>
      <w:r w:rsidRPr="00052A81">
        <w:rPr>
          <w:u w:val="single"/>
        </w:rPr>
        <w:t xml:space="preserve">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 xml:space="preserve">fired 22% of its equipment maintenance workers, 16% of its train </w:t>
      </w:r>
      <w:proofErr w:type="gramStart"/>
      <w:r w:rsidRPr="00052A81">
        <w:rPr>
          <w:u w:val="single"/>
        </w:rPr>
        <w:t>crews</w:t>
      </w:r>
      <w:proofErr w:type="gramEnd"/>
      <w:r w:rsidRPr="00052A81">
        <w:rPr>
          <w:u w:val="single"/>
        </w:rPr>
        <w:t xml:space="preserve">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3CC775C2" w14:textId="77777777" w:rsidR="009628D2" w:rsidRPr="00052A81" w:rsidRDefault="009628D2" w:rsidP="009628D2">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w:t>
      </w:r>
      <w:proofErr w:type="gramStart"/>
      <w:r w:rsidRPr="00052A81">
        <w:rPr>
          <w:u w:val="single"/>
        </w:rPr>
        <w:t>3</w:t>
      </w:r>
      <w:r w:rsidRPr="00052A81">
        <w:rPr>
          <w:sz w:val="16"/>
        </w:rPr>
        <w:t xml:space="preserve"> .</w:t>
      </w:r>
      <w:proofErr w:type="gramEnd"/>
      <w:r w:rsidRPr="00052A81">
        <w:rPr>
          <w:sz w:val="16"/>
        </w:rPr>
        <w:t xml:space="preserve"> In this pursuit, TTD-affiliated unions continue to report a concerning </w:t>
      </w:r>
      <w:r w:rsidRPr="00052A81">
        <w:rPr>
          <w:rStyle w:val="Emphasis"/>
        </w:rPr>
        <w:t>de-prioritization of safety</w:t>
      </w:r>
      <w:r w:rsidRPr="00052A81">
        <w:rPr>
          <w:sz w:val="16"/>
        </w:rPr>
        <w:t>.</w:t>
      </w:r>
    </w:p>
    <w:p w14:paraId="4AFD6872" w14:textId="77777777" w:rsidR="009628D2" w:rsidRPr="00052A81" w:rsidRDefault="009628D2" w:rsidP="009628D2">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w:t>
      </w:r>
      <w:proofErr w:type="gramStart"/>
      <w:r w:rsidRPr="00052A81">
        <w:rPr>
          <w:u w:val="single"/>
        </w:rPr>
        <w:t>car, and</w:t>
      </w:r>
      <w:proofErr w:type="gramEnd"/>
      <w:r w:rsidRPr="00052A81">
        <w:rPr>
          <w:u w:val="single"/>
        </w:rPr>
        <w:t xml:space="preserve">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w:t>
      </w:r>
      <w:proofErr w:type="gramStart"/>
      <w:r w:rsidRPr="00052A81">
        <w:rPr>
          <w:u w:val="single"/>
        </w:rPr>
        <w:t>consists</w:t>
      </w:r>
      <w:proofErr w:type="gramEnd"/>
      <w:r w:rsidRPr="00052A81">
        <w:rPr>
          <w:u w:val="single"/>
        </w:rPr>
        <w:t xml:space="preserve">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w:t>
      </w:r>
      <w:proofErr w:type="gramStart"/>
      <w:r w:rsidRPr="00052A81">
        <w:rPr>
          <w:u w:val="single"/>
        </w:rPr>
        <w:t>in order to</w:t>
      </w:r>
      <w:proofErr w:type="gramEnd"/>
      <w:r w:rsidRPr="00052A81">
        <w:rPr>
          <w:u w:val="single"/>
        </w:rPr>
        <w:t xml:space="preserve"> focus man hours on velocity over safety.</w:t>
      </w:r>
    </w:p>
    <w:p w14:paraId="769CB680" w14:textId="77777777" w:rsidR="009628D2" w:rsidRPr="00052A81" w:rsidRDefault="009628D2" w:rsidP="009628D2">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w:t>
      </w:r>
      <w:proofErr w:type="gramStart"/>
      <w:r w:rsidRPr="00052A81">
        <w:rPr>
          <w:u w:val="single"/>
        </w:rPr>
        <w:t xml:space="preserve">in </w:t>
      </w:r>
      <w:r w:rsidRPr="00052A81">
        <w:rPr>
          <w:rStyle w:val="Emphasis"/>
        </w:rPr>
        <w:t>an effort to</w:t>
      </w:r>
      <w:proofErr w:type="gramEnd"/>
      <w:r w:rsidRPr="00052A81">
        <w:rPr>
          <w:rStyle w:val="Emphasis"/>
        </w:rPr>
        <w:t xml:space="preserve">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 xml:space="preserve">Class I railroads </w:t>
      </w:r>
      <w:proofErr w:type="gramStart"/>
      <w:r w:rsidRPr="00052A81">
        <w:rPr>
          <w:u w:val="single"/>
        </w:rPr>
        <w:t>continue on</w:t>
      </w:r>
      <w:proofErr w:type="gramEnd"/>
      <w:r w:rsidRPr="00052A81">
        <w:rPr>
          <w:u w:val="single"/>
        </w:rPr>
        <w:t xml:space="preserve">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75124B93" w14:textId="77777777" w:rsidR="009628D2" w:rsidRPr="00052A81" w:rsidRDefault="009628D2" w:rsidP="009628D2">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w:t>
      </w:r>
      <w:proofErr w:type="gramStart"/>
      <w:r w:rsidRPr="00052A81">
        <w:rPr>
          <w:rStyle w:val="Emphasis"/>
        </w:rPr>
        <w:t>amount</w:t>
      </w:r>
      <w:proofErr w:type="gramEnd"/>
      <w:r w:rsidRPr="00052A81">
        <w:rPr>
          <w:rStyle w:val="Emphasis"/>
        </w:rPr>
        <w:t xml:space="preserve"> of </w:t>
      </w:r>
      <w:r w:rsidRPr="002B3A44">
        <w:rPr>
          <w:rStyle w:val="Emphasis"/>
          <w:highlight w:val="yellow"/>
        </w:rPr>
        <w:t>trains out of service</w:t>
      </w:r>
      <w:r w:rsidRPr="00052A81">
        <w:rPr>
          <w:u w:val="single"/>
        </w:rPr>
        <w:t xml:space="preserve">, the need </w:t>
      </w:r>
      <w:proofErr w:type="gramStart"/>
      <w:r w:rsidRPr="00052A81">
        <w:rPr>
          <w:u w:val="single"/>
        </w:rPr>
        <w:t>of</w:t>
      </w:r>
      <w:proofErr w:type="gramEnd"/>
      <w:r w:rsidRPr="00052A81">
        <w:rPr>
          <w:u w:val="single"/>
        </w:rPr>
        <w:t xml:space="preserve">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59EA4900" w14:textId="77777777" w:rsidR="009628D2" w:rsidRPr="00052A81" w:rsidRDefault="009628D2" w:rsidP="009628D2">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0BFF75EC" w14:textId="77777777" w:rsidR="009628D2" w:rsidRPr="00052A81" w:rsidRDefault="009628D2" w:rsidP="009628D2">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 xml:space="preserve">FRA has allowed railroads to provide safety sensitive </w:t>
      </w:r>
      <w:proofErr w:type="gramStart"/>
      <w:r w:rsidRPr="00052A81">
        <w:rPr>
          <w:u w:val="single"/>
        </w:rPr>
        <w:t>employees</w:t>
      </w:r>
      <w:proofErr w:type="gramEnd"/>
      <w:r w:rsidRPr="00052A81">
        <w:rPr>
          <w:u w:val="single"/>
        </w:rPr>
        <w:t xml:space="preserve">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w:t>
      </w:r>
      <w:proofErr w:type="gramStart"/>
      <w:r w:rsidRPr="00052A81">
        <w:rPr>
          <w:sz w:val="16"/>
        </w:rPr>
        <w:t>as a result of</w:t>
      </w:r>
      <w:proofErr w:type="gramEnd"/>
      <w:r w:rsidRPr="00052A81">
        <w:rPr>
          <w:sz w:val="16"/>
        </w:rPr>
        <w:t xml:space="preserve"> the COVID-19 pandemic, it </w:t>
      </w:r>
      <w:r w:rsidRPr="00052A81">
        <w:rPr>
          <w:u w:val="single"/>
        </w:rPr>
        <w:t xml:space="preserve">rejected rail labor’s simple request that no manpower waiver be issued if a carrier could fill shortages with qualified </w:t>
      </w:r>
      <w:proofErr w:type="gramStart"/>
      <w:r w:rsidRPr="00052A81">
        <w:rPr>
          <w:u w:val="single"/>
        </w:rPr>
        <w:t>employees</w:t>
      </w:r>
      <w:proofErr w:type="gramEnd"/>
      <w:r w:rsidRPr="00052A81">
        <w:rPr>
          <w:u w:val="single"/>
        </w:rPr>
        <w:t xml:space="preserve">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625B87F1" w14:textId="77777777" w:rsidR="009628D2" w:rsidRPr="00052A81" w:rsidRDefault="009628D2" w:rsidP="009628D2">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 xml:space="preserve">/incidents over a </w:t>
      </w:r>
      <w:proofErr w:type="gramStart"/>
      <w:r w:rsidRPr="00052A81">
        <w:rPr>
          <w:sz w:val="16"/>
        </w:rPr>
        <w:t>four year</w:t>
      </w:r>
      <w:proofErr w:type="gramEnd"/>
      <w:r w:rsidRPr="00052A81">
        <w:rPr>
          <w:sz w:val="16"/>
        </w:rPr>
        <w:t xml:space="preserve"> timeframe</w:t>
      </w:r>
      <w:proofErr w:type="gramStart"/>
      <w:r w:rsidRPr="00052A81">
        <w:rPr>
          <w:sz w:val="16"/>
        </w:rPr>
        <w:t>.4</w:t>
      </w:r>
      <w:proofErr w:type="gramEnd"/>
    </w:p>
    <w:p w14:paraId="6C7B2501" w14:textId="77777777" w:rsidR="009628D2" w:rsidRPr="00052A81" w:rsidRDefault="009628D2" w:rsidP="009628D2">
      <w:pPr>
        <w:rPr>
          <w:sz w:val="16"/>
        </w:rPr>
      </w:pPr>
      <w:r w:rsidRPr="00052A81">
        <w:rPr>
          <w:sz w:val="16"/>
        </w:rPr>
        <w:t>[FIGURE OMITTED]</w:t>
      </w:r>
    </w:p>
    <w:p w14:paraId="4B478C40" w14:textId="77777777" w:rsidR="009628D2" w:rsidRPr="00052A81" w:rsidRDefault="009628D2" w:rsidP="009628D2">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w:t>
      </w:r>
      <w:proofErr w:type="gramStart"/>
      <w:r w:rsidRPr="00052A81">
        <w:rPr>
          <w:sz w:val="16"/>
        </w:rPr>
        <w:t>it is clear that are</w:t>
      </w:r>
      <w:proofErr w:type="gramEnd"/>
      <w:r w:rsidRPr="00052A81">
        <w:rPr>
          <w:sz w:val="16"/>
        </w:rPr>
        <w:t xml:space="preserve"> serious safety issues in the freight industry that must be addressed.</w:t>
      </w:r>
    </w:p>
    <w:p w14:paraId="12DC5AE1" w14:textId="77777777" w:rsidR="009628D2" w:rsidRPr="00052A81" w:rsidRDefault="009628D2" w:rsidP="009628D2">
      <w:pPr>
        <w:rPr>
          <w:sz w:val="16"/>
        </w:rPr>
      </w:pPr>
      <w:r w:rsidRPr="00052A81">
        <w:rPr>
          <w:sz w:val="16"/>
        </w:rPr>
        <w:t>Service Degradation and the Future of Freight Rail</w:t>
      </w:r>
    </w:p>
    <w:p w14:paraId="2A97253C" w14:textId="77777777" w:rsidR="009628D2" w:rsidRPr="00052A81" w:rsidRDefault="009628D2" w:rsidP="009628D2">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w:t>
      </w:r>
      <w:proofErr w:type="gramStart"/>
      <w:r w:rsidRPr="00052A81">
        <w:rPr>
          <w:u w:val="single"/>
        </w:rPr>
        <w:t xml:space="preserve">charges — </w:t>
      </w:r>
      <w:r w:rsidRPr="00052A81">
        <w:rPr>
          <w:rStyle w:val="Emphasis"/>
          <w:highlight w:val="yellow"/>
        </w:rPr>
        <w:t>fees</w:t>
      </w:r>
      <w:proofErr w:type="gramEnd"/>
      <w:r w:rsidRPr="00052A81">
        <w:rPr>
          <w:rStyle w:val="Emphasis"/>
          <w:highlight w:val="yellow"/>
        </w:rPr>
        <w:t xml:space="preserve">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037C2AD2" w14:textId="77777777" w:rsidR="009628D2" w:rsidRPr="00052A81" w:rsidRDefault="009628D2" w:rsidP="009628D2">
      <w:pPr>
        <w:rPr>
          <w:sz w:val="16"/>
        </w:rPr>
      </w:pPr>
      <w:r w:rsidRPr="00052A81">
        <w:rPr>
          <w:sz w:val="16"/>
        </w:rPr>
        <w:t xml:space="preserve">At a roundtable held by the House Transportation and Infrastructure Subcommittee on Pipelines, Railroads and Hazardous Materials, </w:t>
      </w:r>
      <w:proofErr w:type="gramStart"/>
      <w:r w:rsidRPr="00052A81">
        <w:rPr>
          <w:b/>
          <w:bCs/>
          <w:u w:val="single"/>
        </w:rPr>
        <w:t>a number of</w:t>
      </w:r>
      <w:proofErr w:type="gramEnd"/>
      <w:r w:rsidRPr="00052A81">
        <w:rPr>
          <w:b/>
          <w:bCs/>
          <w:u w:val="single"/>
        </w:rPr>
        <w:t xml:space="preserve">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xml:space="preserve">. It is important to note that while most businesses have no obligation to serve </w:t>
      </w:r>
      <w:proofErr w:type="gramStart"/>
      <w:r w:rsidRPr="00052A81">
        <w:rPr>
          <w:sz w:val="16"/>
        </w:rPr>
        <w:t>customers</w:t>
      </w:r>
      <w:proofErr w:type="gramEnd"/>
      <w:r w:rsidRPr="00052A81">
        <w:rPr>
          <w:sz w:val="16"/>
        </w:rPr>
        <w:t xml:space="preserve"> they are uninterested in serving, this is not true for freight railroads who have a statutory duty to provide “transportation or service on reasonable request” and cannot refuse to provide service merely because to do so would be inconvenient or unprofitable.</w:t>
      </w:r>
    </w:p>
    <w:p w14:paraId="4D835A5C" w14:textId="77777777" w:rsidR="009628D2" w:rsidRPr="00052A81" w:rsidRDefault="009628D2" w:rsidP="009628D2">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w:t>
      </w:r>
      <w:proofErr w:type="gramStart"/>
      <w:r w:rsidRPr="00052A81">
        <w:rPr>
          <w:u w:val="single"/>
        </w:rPr>
        <w:t xml:space="preserve">a </w:t>
      </w:r>
      <w:r w:rsidRPr="00052A81">
        <w:rPr>
          <w:rStyle w:val="Emphasis"/>
        </w:rPr>
        <w:t>shipper</w:t>
      </w:r>
      <w:proofErr w:type="gramEnd"/>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 xml:space="preserve">burdensome </w:t>
      </w:r>
      <w:proofErr w:type="gramStart"/>
      <w:r w:rsidRPr="00052A81">
        <w:rPr>
          <w:rStyle w:val="Emphasis"/>
          <w:highlight w:val="yellow"/>
        </w:rPr>
        <w:t>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or</w:t>
      </w:r>
      <w:proofErr w:type="gramEnd"/>
      <w:r w:rsidRPr="00052A81">
        <w:rPr>
          <w:highlight w:val="yellow"/>
          <w:u w:val="single"/>
        </w:rPr>
        <w:t xml:space="preserve">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 xml:space="preserve">both the STB and Congress </w:t>
      </w:r>
      <w:proofErr w:type="gramStart"/>
      <w:r w:rsidRPr="00052A81">
        <w:rPr>
          <w:sz w:val="16"/>
        </w:rPr>
        <w:t>give consideration to</w:t>
      </w:r>
      <w:proofErr w:type="gramEnd"/>
      <w:r w:rsidRPr="00052A81">
        <w:rPr>
          <w:sz w:val="16"/>
        </w:rPr>
        <w:t xml:space="preserve"> whether railroads continue to meet their statutory obligations under PSR models.</w:t>
      </w:r>
    </w:p>
    <w:p w14:paraId="432E4B5F" w14:textId="77777777" w:rsidR="009628D2" w:rsidRPr="00052A81" w:rsidRDefault="009628D2" w:rsidP="009628D2">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proofErr w:type="gramStart"/>
      <w:r w:rsidRPr="002310AB">
        <w:rPr>
          <w:highlight w:val="yellow"/>
          <w:u w:val="single"/>
        </w:rPr>
        <w:t>is n</w:t>
      </w:r>
      <w:r w:rsidRPr="00052A81">
        <w:rPr>
          <w:highlight w:val="yellow"/>
          <w:u w:val="single"/>
        </w:rPr>
        <w:t>ot</w:t>
      </w:r>
      <w:r w:rsidRPr="009A77E1">
        <w:rPr>
          <w:u w:val="single"/>
        </w:rPr>
        <w:t xml:space="preserve"> able to</w:t>
      </w:r>
      <w:proofErr w:type="gramEnd"/>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w:t>
      </w:r>
      <w:proofErr w:type="gramStart"/>
      <w:r w:rsidRPr="00052A81">
        <w:rPr>
          <w:u w:val="single"/>
        </w:rPr>
        <w:t>be</w:t>
      </w:r>
      <w:proofErr w:type="gramEnd"/>
      <w:r w:rsidRPr="00052A81">
        <w:rPr>
          <w:u w:val="single"/>
        </w:rPr>
        <w:t xml:space="preserv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t>
      </w:r>
      <w:proofErr w:type="gramStart"/>
      <w:r w:rsidRPr="00620ED3">
        <w:rPr>
          <w:sz w:val="16"/>
        </w:rPr>
        <w:t>we</w:t>
      </w:r>
      <w:proofErr w:type="gramEnd"/>
      <w:r w:rsidRPr="00620ED3">
        <w:rPr>
          <w:sz w:val="16"/>
        </w:rPr>
        <w:t xml:space="preserv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620E4E15" w14:textId="77777777" w:rsidR="009628D2" w:rsidRDefault="009628D2" w:rsidP="009628D2"/>
    <w:p w14:paraId="59D65BE9" w14:textId="77777777" w:rsidR="009628D2" w:rsidRPr="00E4761D" w:rsidRDefault="009628D2" w:rsidP="009628D2">
      <w:pPr>
        <w:pStyle w:val="Heading4"/>
      </w:pPr>
      <w:r>
        <w:t xml:space="preserve">Wrecks </w:t>
      </w:r>
      <w:r w:rsidRPr="00A57A87">
        <w:rPr>
          <w:u w:val="single"/>
        </w:rPr>
        <w:t>supply chain resilience</w:t>
      </w:r>
      <w:r>
        <w:t>, grain and semiconductors.</w:t>
      </w:r>
    </w:p>
    <w:p w14:paraId="0F90E326" w14:textId="77777777" w:rsidR="009628D2" w:rsidRPr="001C6FCE" w:rsidRDefault="009628D2" w:rsidP="009628D2">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4466D2B1" w14:textId="77777777" w:rsidR="009628D2" w:rsidRPr="00651121" w:rsidRDefault="009628D2" w:rsidP="009628D2">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37AD9862" w14:textId="77777777" w:rsidR="009628D2" w:rsidRPr="00651121" w:rsidRDefault="009628D2" w:rsidP="009628D2">
      <w:pPr>
        <w:ind w:firstLine="720"/>
        <w:rPr>
          <w:i/>
          <w:iCs/>
          <w:sz w:val="14"/>
        </w:rPr>
      </w:pPr>
      <w:r w:rsidRPr="00651121">
        <w:rPr>
          <w:i/>
          <w:iCs/>
          <w:sz w:val="14"/>
        </w:rPr>
        <w:t>1. Customers: Shippers and Consumers</w:t>
      </w:r>
    </w:p>
    <w:p w14:paraId="19BBB767" w14:textId="77777777" w:rsidR="009628D2" w:rsidRPr="00651121" w:rsidRDefault="009628D2" w:rsidP="009628D2">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5177AF0D" w14:textId="77777777" w:rsidR="009628D2" w:rsidRPr="00651121" w:rsidRDefault="009628D2" w:rsidP="009628D2">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77836E3F" w14:textId="77777777" w:rsidR="009628D2" w:rsidRPr="00651121" w:rsidRDefault="009628D2" w:rsidP="009628D2">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08294FA4" w14:textId="77777777" w:rsidR="009628D2" w:rsidRPr="00651121" w:rsidRDefault="009628D2" w:rsidP="009628D2">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w:t>
      </w:r>
      <w:proofErr w:type="gramStart"/>
      <w:r w:rsidRPr="00821301">
        <w:rPr>
          <w:u w:val="single"/>
        </w:rPr>
        <w:t xml:space="preserve">, </w:t>
      </w:r>
      <w:r w:rsidRPr="00821301">
        <w:rPr>
          <w:rStyle w:val="Emphasis"/>
        </w:rPr>
        <w:t>driving</w:t>
      </w:r>
      <w:proofErr w:type="gramEnd"/>
      <w:r w:rsidRPr="00821301">
        <w:rPr>
          <w:rStyle w:val="Emphasis"/>
        </w:rPr>
        <w:t xml:space="preserve">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33E0F7A8" w14:textId="77777777" w:rsidR="009628D2" w:rsidRPr="00651121" w:rsidRDefault="009628D2" w:rsidP="009628D2">
      <w:pPr>
        <w:ind w:firstLine="720"/>
        <w:rPr>
          <w:i/>
          <w:iCs/>
          <w:sz w:val="14"/>
        </w:rPr>
      </w:pPr>
      <w:r w:rsidRPr="00651121">
        <w:rPr>
          <w:i/>
          <w:iCs/>
          <w:sz w:val="14"/>
        </w:rPr>
        <w:t>2. Workers and Safety</w:t>
      </w:r>
    </w:p>
    <w:p w14:paraId="5889C0E5" w14:textId="77777777" w:rsidR="009628D2" w:rsidRPr="00651121" w:rsidRDefault="009628D2" w:rsidP="009628D2">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w:t>
      </w:r>
      <w:proofErr w:type="gramStart"/>
      <w:r w:rsidRPr="00807C73">
        <w:rPr>
          <w:u w:val="single"/>
        </w:rPr>
        <w:t>o,ooo</w:t>
      </w:r>
      <w:proofErr w:type="gramEnd"/>
      <w:r w:rsidRPr="00807C73">
        <w:rPr>
          <w:u w:val="single"/>
        </w:rPr>
        <w:t xml:space="preserve">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w:t>
      </w:r>
      <w:proofErr w:type="gramStart"/>
      <w:r w:rsidRPr="00807C73">
        <w:rPr>
          <w:u w:val="single"/>
        </w:rPr>
        <w:t>104,ooo</w:t>
      </w:r>
      <w:proofErr w:type="gramEnd"/>
      <w:r w:rsidRPr="00807C73">
        <w:rPr>
          <w:u w:val="single"/>
        </w:rPr>
        <w:t xml:space="preserve">,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proofErr w:type="gramStart"/>
      <w:r w:rsidRPr="005371C5">
        <w:rPr>
          <w:rStyle w:val="Emphasis"/>
          <w:highlight w:val="yellow"/>
        </w:rPr>
        <w:t>workers</w:t>
      </w:r>
      <w:r w:rsidRPr="00807C73">
        <w:rPr>
          <w:rStyle w:val="Emphasis"/>
        </w:rPr>
        <w:t xml:space="preserve"> remaining</w:t>
      </w:r>
      <w:proofErr w:type="gramEnd"/>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w:t>
      </w:r>
      <w:proofErr w:type="gramStart"/>
      <w:r w:rsidRPr="00807C73">
        <w:rPr>
          <w:u w:val="single"/>
        </w:rPr>
        <w:t>have to</w:t>
      </w:r>
      <w:proofErr w:type="gramEnd"/>
      <w:r w:rsidRPr="00807C73">
        <w:rPr>
          <w:u w:val="single"/>
        </w:rPr>
        <w:t xml:space="preserve">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 xml:space="preserve">71 The enormous pressure put on workers isn't a coincidence. PSR creator Harrison, upon hearing of workers being "afraid to call in sick," said, "I worked a lot of days when I was </w:t>
      </w:r>
      <w:proofErr w:type="gramStart"/>
      <w:r w:rsidRPr="00651121">
        <w:rPr>
          <w:sz w:val="14"/>
        </w:rPr>
        <w:t>sick. ..</w:t>
      </w:r>
      <w:proofErr w:type="gramEnd"/>
      <w:r w:rsidRPr="00651121">
        <w:rPr>
          <w:sz w:val="14"/>
        </w:rPr>
        <w:t xml:space="preserve"> . Go somewhere you don't have to work when you're sick."72</w:t>
      </w:r>
    </w:p>
    <w:p w14:paraId="37B9FB5E" w14:textId="77777777" w:rsidR="009628D2" w:rsidRPr="00651121" w:rsidRDefault="009628D2" w:rsidP="009628D2">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74ED0762" w14:textId="77777777" w:rsidR="009628D2" w:rsidRPr="00651121" w:rsidRDefault="009628D2" w:rsidP="009628D2">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 xml:space="preserve">"[w]hen the distance freight travels </w:t>
      </w:r>
      <w:proofErr w:type="gramStart"/>
      <w:r w:rsidRPr="00807C73">
        <w:rPr>
          <w:u w:val="single"/>
        </w:rPr>
        <w:t>is</w:t>
      </w:r>
      <w:proofErr w:type="gramEnd"/>
      <w:r w:rsidRPr="00807C73">
        <w:rPr>
          <w:u w:val="single"/>
        </w:rPr>
        <w:t xml:space="preserve">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44412A52" w14:textId="77777777" w:rsidR="009628D2" w:rsidRPr="00651121" w:rsidRDefault="009628D2" w:rsidP="009628D2">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13015F0A" w14:textId="77777777" w:rsidR="009628D2" w:rsidRPr="00651121" w:rsidRDefault="009628D2" w:rsidP="009628D2">
      <w:pPr>
        <w:ind w:firstLine="720"/>
        <w:rPr>
          <w:i/>
          <w:iCs/>
          <w:sz w:val="14"/>
        </w:rPr>
      </w:pPr>
      <w:r w:rsidRPr="00651121">
        <w:rPr>
          <w:i/>
          <w:iCs/>
          <w:sz w:val="14"/>
        </w:rPr>
        <w:t>3. Smaller Communities</w:t>
      </w:r>
    </w:p>
    <w:p w14:paraId="36A7AE8B" w14:textId="77777777" w:rsidR="009628D2" w:rsidRPr="00651121" w:rsidRDefault="009628D2" w:rsidP="009628D2">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59DFCEE8" w14:textId="77777777" w:rsidR="009628D2" w:rsidRPr="00651121" w:rsidRDefault="009628D2" w:rsidP="009628D2">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 xml:space="preserve">impose indirect </w:t>
      </w:r>
      <w:proofErr w:type="gramStart"/>
      <w:r w:rsidRPr="009F59EE">
        <w:rPr>
          <w:u w:val="single"/>
        </w:rPr>
        <w:t>harms</w:t>
      </w:r>
      <w:proofErr w:type="gramEnd"/>
      <w:r w:rsidRPr="009F59EE">
        <w:rPr>
          <w:u w:val="single"/>
        </w:rPr>
        <w:t xml:space="preserve"> on the communities in which they operate</w:t>
      </w:r>
      <w:proofErr w:type="gramStart"/>
      <w:r w:rsidRPr="00651121">
        <w:rPr>
          <w:sz w:val="14"/>
        </w:rPr>
        <w:t>.8</w:t>
      </w:r>
      <w:proofErr w:type="gramEnd"/>
      <w:r w:rsidRPr="00651121">
        <w:rPr>
          <w:sz w:val="14"/>
        </w:rPr>
        <w:t xml:space="preserve">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w:t>
      </w:r>
      <w:proofErr w:type="gramStart"/>
      <w:r w:rsidRPr="009F59EE">
        <w:rPr>
          <w:u w:val="single"/>
        </w:rPr>
        <w:t>railyards</w:t>
      </w:r>
      <w:proofErr w:type="gramEnd"/>
      <w:r w:rsidRPr="009F59EE">
        <w:rPr>
          <w:u w:val="single"/>
        </w:rPr>
        <w:t xml:space="preserve">.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7A116DE6" w14:textId="77777777" w:rsidR="009628D2" w:rsidRPr="00651121" w:rsidRDefault="009628D2" w:rsidP="009628D2">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09B205AC" w14:textId="77777777" w:rsidR="009628D2" w:rsidRPr="00651121" w:rsidRDefault="009628D2" w:rsidP="009628D2">
      <w:pPr>
        <w:ind w:firstLine="720"/>
        <w:rPr>
          <w:i/>
          <w:iCs/>
          <w:sz w:val="14"/>
        </w:rPr>
      </w:pPr>
      <w:r w:rsidRPr="00651121">
        <w:rPr>
          <w:i/>
          <w:iCs/>
          <w:sz w:val="14"/>
        </w:rPr>
        <w:t>4. Climate and Industrial Policy: Underexpansion</w:t>
      </w:r>
    </w:p>
    <w:p w14:paraId="0D90475E" w14:textId="77777777" w:rsidR="009628D2" w:rsidRPr="00651121" w:rsidRDefault="009628D2" w:rsidP="009628D2">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730E973E" w14:textId="77777777" w:rsidR="009628D2" w:rsidRDefault="009628D2" w:rsidP="009628D2">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proofErr w:type="gramStart"/>
      <w:r w:rsidRPr="005371C5">
        <w:rPr>
          <w:b/>
          <w:bCs/>
          <w:highlight w:val="yellow"/>
          <w:u w:val="single"/>
        </w:rPr>
        <w:t>have to</w:t>
      </w:r>
      <w:proofErr w:type="gramEnd"/>
      <w:r w:rsidRPr="005371C5">
        <w:rPr>
          <w:b/>
          <w:bCs/>
          <w:highlight w:val="yellow"/>
          <w:u w:val="single"/>
        </w:rPr>
        <w:t xml:space="preserve">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11CD2B46" w14:textId="77777777" w:rsidR="009628D2" w:rsidRPr="00BB1917" w:rsidRDefault="009628D2" w:rsidP="009628D2">
      <w:pPr>
        <w:pStyle w:val="Heading4"/>
      </w:pPr>
      <w:r>
        <w:t xml:space="preserve">PSR </w:t>
      </w:r>
      <w:r>
        <w:rPr>
          <w:u w:val="single"/>
        </w:rPr>
        <w:t>has wrecked</w:t>
      </w:r>
      <w:r>
        <w:t xml:space="preserve"> US wheat exports </w:t>
      </w:r>
    </w:p>
    <w:p w14:paraId="0701D8C0" w14:textId="77777777" w:rsidR="009628D2" w:rsidRDefault="009628D2" w:rsidP="009628D2">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6CE4F9B1" w14:textId="77777777" w:rsidR="009628D2" w:rsidRDefault="009628D2" w:rsidP="009628D2">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 xml:space="preserve">captive </w:t>
      </w:r>
      <w:proofErr w:type="gramStart"/>
      <w:r w:rsidRPr="00B67355">
        <w:rPr>
          <w:b/>
          <w:bCs/>
          <w:highlight w:val="yellow"/>
          <w:u w:val="single"/>
        </w:rPr>
        <w:t>to</w:t>
      </w:r>
      <w:proofErr w:type="gramEnd"/>
      <w:r w:rsidRPr="00B67355">
        <w:rPr>
          <w:u w:val="single"/>
        </w:rPr>
        <w:t xml:space="preserve"> the increasingly </w:t>
      </w:r>
      <w:r w:rsidRPr="00B67355">
        <w:rPr>
          <w:rStyle w:val="Emphasis"/>
        </w:rPr>
        <w:t>investor-</w:t>
      </w:r>
      <w:proofErr w:type="gramStart"/>
      <w:r w:rsidRPr="00B67355">
        <w:rPr>
          <w:rStyle w:val="Emphasis"/>
        </w:rPr>
        <w:t>returns</w:t>
      </w:r>
      <w:proofErr w:type="gramEnd"/>
      <w:r w:rsidRPr="00B67355">
        <w:rPr>
          <w:rStyle w:val="Emphasis"/>
        </w:rPr>
        <w:t xml:space="preserve">-minded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274BE121" w14:textId="77777777" w:rsidR="009628D2" w:rsidRPr="00B41840" w:rsidRDefault="009628D2" w:rsidP="009628D2">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25088322" w14:textId="77777777" w:rsidR="009628D2" w:rsidRDefault="009628D2" w:rsidP="009628D2">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529B8884" w14:textId="77777777" w:rsidR="009628D2" w:rsidRPr="005F4DE2" w:rsidRDefault="009628D2" w:rsidP="009628D2">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w:t>
      </w:r>
      <w:proofErr w:type="gramStart"/>
      <w:r w:rsidRPr="005F4DE2">
        <w:rPr>
          <w:sz w:val="12"/>
        </w:rPr>
        <w:t>undergird</w:t>
      </w:r>
      <w:proofErr w:type="gramEnd"/>
      <w:r w:rsidRPr="005F4DE2">
        <w:rPr>
          <w:sz w:val="12"/>
        </w:rPr>
        <w:t xml:space="preserve"> this decline. Wheat </w:t>
      </w:r>
      <w:proofErr w:type="gramStart"/>
      <w:r w:rsidRPr="005F4DE2">
        <w:rPr>
          <w:sz w:val="12"/>
        </w:rPr>
        <w:t>lags behind</w:t>
      </w:r>
      <w:proofErr w:type="gramEnd"/>
      <w:r w:rsidRPr="005F4DE2">
        <w:rPr>
          <w:sz w:val="12"/>
        </w:rPr>
        <w:t xml:space="preserve">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33D10FA3" w14:textId="77777777" w:rsidR="009628D2" w:rsidRPr="005F4DE2" w:rsidRDefault="009628D2" w:rsidP="009628D2">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w:t>
      </w:r>
      <w:proofErr w:type="gramStart"/>
      <w:r w:rsidRPr="005F4DE2">
        <w:rPr>
          <w:sz w:val="12"/>
        </w:rPr>
        <w:t>has</w:t>
      </w:r>
      <w:proofErr w:type="gramEnd"/>
      <w:r w:rsidRPr="005F4DE2">
        <w:rPr>
          <w:sz w:val="12"/>
        </w:rPr>
        <w:t xml:space="preserve">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7651B854" w14:textId="77777777" w:rsidR="009628D2" w:rsidRPr="005F4DE2" w:rsidRDefault="009628D2" w:rsidP="009628D2">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38195FBC" w14:textId="77777777" w:rsidR="009628D2" w:rsidRPr="005F4DE2" w:rsidRDefault="009628D2" w:rsidP="009628D2">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407A7475" w14:textId="77777777" w:rsidR="009628D2" w:rsidRPr="005F4DE2" w:rsidRDefault="009628D2" w:rsidP="009628D2">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xml:space="preserve">. Before the Nordstream pipeline was damaged, Russia had already cut off European gas supplies </w:t>
      </w:r>
      <w:proofErr w:type="gramStart"/>
      <w:r w:rsidRPr="005F4DE2">
        <w:rPr>
          <w:sz w:val="12"/>
        </w:rPr>
        <w:t>in an attempt to</w:t>
      </w:r>
      <w:proofErr w:type="gramEnd"/>
      <w:r w:rsidRPr="005F4DE2">
        <w:rPr>
          <w:sz w:val="12"/>
        </w:rPr>
        <w:t xml:space="preserve"> coerce leadership into paying in Rubles </w:t>
      </w:r>
      <w:proofErr w:type="gramStart"/>
      <w:r w:rsidRPr="005F4DE2">
        <w:rPr>
          <w:sz w:val="12"/>
        </w:rPr>
        <w:t>in order to</w:t>
      </w:r>
      <w:proofErr w:type="gramEnd"/>
      <w:r w:rsidRPr="005F4DE2">
        <w:rPr>
          <w:sz w:val="12"/>
        </w:rPr>
        <w:t xml:space="preserve"> bypass U.S. sanctions. At the same time, Russia threatened to limit access to its agricultural products, specifically naming Europe and North America as its targets.</w:t>
      </w:r>
    </w:p>
    <w:p w14:paraId="34D27915" w14:textId="77777777" w:rsidR="009628D2" w:rsidRPr="005F4DE2" w:rsidRDefault="009628D2" w:rsidP="009628D2">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097BE689" w14:textId="77777777" w:rsidR="009628D2" w:rsidRPr="005F4DE2" w:rsidRDefault="009628D2" w:rsidP="009628D2">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7147C951" w14:textId="77777777" w:rsidR="009628D2" w:rsidRPr="005F4DE2" w:rsidRDefault="009628D2" w:rsidP="009628D2">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6A03276D" w14:textId="77777777" w:rsidR="009628D2" w:rsidRPr="005F4DE2" w:rsidRDefault="009628D2" w:rsidP="009628D2">
      <w:pPr>
        <w:rPr>
          <w:sz w:val="12"/>
        </w:rPr>
      </w:pPr>
      <w:r w:rsidRPr="005F4DE2">
        <w:rPr>
          <w:sz w:val="12"/>
        </w:rPr>
        <w:t>Mitigating Risk in a Complex System</w:t>
      </w:r>
    </w:p>
    <w:p w14:paraId="160C7C4F" w14:textId="77777777" w:rsidR="009628D2" w:rsidRPr="005F4DE2" w:rsidRDefault="009628D2" w:rsidP="009628D2">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w:t>
      </w:r>
      <w:proofErr w:type="gramStart"/>
      <w:r w:rsidRPr="005F4DE2">
        <w:rPr>
          <w:sz w:val="12"/>
        </w:rPr>
        <w:t>a number of</w:t>
      </w:r>
      <w:proofErr w:type="gramEnd"/>
      <w:r w:rsidRPr="005F4DE2">
        <w:rPr>
          <w:sz w:val="12"/>
        </w:rPr>
        <w:t xml:space="preserve">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780991E7" w14:textId="77777777" w:rsidR="009628D2" w:rsidRPr="005F4DE2" w:rsidRDefault="009628D2" w:rsidP="009628D2">
      <w:pPr>
        <w:rPr>
          <w:u w:val="single"/>
        </w:rPr>
      </w:pPr>
      <w:r w:rsidRPr="005F4DE2">
        <w:rPr>
          <w:sz w:val="12"/>
        </w:rPr>
        <w:t xml:space="preserve">Diversifying toward alternate energy sources can help build resiliency </w:t>
      </w:r>
      <w:proofErr w:type="gramStart"/>
      <w:r w:rsidRPr="005F4DE2">
        <w:rPr>
          <w:sz w:val="12"/>
        </w:rPr>
        <w:t>into</w:t>
      </w:r>
      <w:proofErr w:type="gramEnd"/>
      <w:r w:rsidRPr="005F4DE2">
        <w:rPr>
          <w:sz w:val="12"/>
        </w:rPr>
        <w:t xml:space="preserve">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xml:space="preserve">: it self-generates new problems by failing to understand the impact on the </w:t>
      </w:r>
      <w:proofErr w:type="gramStart"/>
      <w:r w:rsidRPr="005F4DE2">
        <w:rPr>
          <w:u w:val="single"/>
        </w:rPr>
        <w:t>system as a whole</w:t>
      </w:r>
      <w:proofErr w:type="gramEnd"/>
      <w:r w:rsidRPr="005F4DE2">
        <w:rPr>
          <w:u w:val="single"/>
        </w:rPr>
        <w:t>.</w:t>
      </w:r>
    </w:p>
    <w:p w14:paraId="222F3565" w14:textId="77777777" w:rsidR="009628D2" w:rsidRPr="005F4DE2" w:rsidRDefault="009628D2" w:rsidP="009628D2">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08201B84" w14:textId="77777777" w:rsidR="009628D2" w:rsidRPr="005F4DE2" w:rsidRDefault="009628D2" w:rsidP="009628D2">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xml:space="preserve">. The U.S. cannot by law institute export bans except in the case of a declared national emergency. Against Putin’s record of wheat export bans and </w:t>
      </w:r>
      <w:proofErr w:type="gramStart"/>
      <w:r w:rsidRPr="005F4DE2">
        <w:rPr>
          <w:sz w:val="12"/>
        </w:rPr>
        <w:t>the supply</w:t>
      </w:r>
      <w:proofErr w:type="gramEnd"/>
      <w:r w:rsidRPr="005F4DE2">
        <w:rPr>
          <w:sz w:val="12"/>
        </w:rPr>
        <w:t xml:space="preserve">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52CC56CB" w14:textId="77777777" w:rsidR="009628D2" w:rsidRPr="005F4DE2" w:rsidRDefault="009628D2" w:rsidP="009628D2">
      <w:pPr>
        <w:rPr>
          <w:sz w:val="12"/>
        </w:rPr>
      </w:pPr>
      <w:r w:rsidRPr="005F4DE2">
        <w:rPr>
          <w:sz w:val="12"/>
        </w:rPr>
        <w:t xml:space="preserve">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w:t>
      </w:r>
      <w:proofErr w:type="gramStart"/>
      <w:r w:rsidRPr="005F4DE2">
        <w:rPr>
          <w:sz w:val="12"/>
        </w:rPr>
        <w:t>in itself a</w:t>
      </w:r>
      <w:proofErr w:type="gramEnd"/>
      <w:r w:rsidRPr="005F4DE2">
        <w:rPr>
          <w:sz w:val="12"/>
        </w:rPr>
        <w:t xml:space="preserve">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042A7A4C" w14:textId="77777777" w:rsidR="009628D2" w:rsidRPr="005F4DE2" w:rsidRDefault="009628D2" w:rsidP="009628D2">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6CA27333" w14:textId="77777777" w:rsidR="009628D2" w:rsidRPr="005F4DE2" w:rsidRDefault="009628D2" w:rsidP="009628D2">
      <w:pPr>
        <w:rPr>
          <w:sz w:val="12"/>
        </w:rPr>
      </w:pPr>
      <w:r w:rsidRPr="005F4DE2">
        <w:rPr>
          <w:sz w:val="12"/>
        </w:rPr>
        <w:t>Conclusion: Strategic Responses to the Weaponization of Food in Hybrid Warfare</w:t>
      </w:r>
    </w:p>
    <w:p w14:paraId="2F2A5135" w14:textId="77777777" w:rsidR="009628D2" w:rsidRPr="005F4DE2" w:rsidRDefault="009628D2" w:rsidP="009628D2">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057A2477" w14:textId="77777777" w:rsidR="009628D2" w:rsidRPr="005F4DE2" w:rsidRDefault="009628D2" w:rsidP="009628D2">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w:t>
      </w:r>
      <w:proofErr w:type="gramStart"/>
      <w:r w:rsidRPr="005F4DE2">
        <w:rPr>
          <w:sz w:val="12"/>
        </w:rPr>
        <w:t>the global</w:t>
      </w:r>
      <w:proofErr w:type="gramEnd"/>
      <w:r w:rsidRPr="005F4DE2">
        <w:rPr>
          <w:sz w:val="12"/>
        </w:rPr>
        <w:t xml:space="preserve"> trade in wheat and put the most food-insecure areas at immediate risk. On the other hand, perhaps U.S. firms shipping grain for Russia isn’t in the world’s long-term security interests any more than it is the United States’ long-term strategic interests.</w:t>
      </w:r>
    </w:p>
    <w:p w14:paraId="39D5A446" w14:textId="77777777" w:rsidR="009628D2" w:rsidRPr="0097560D" w:rsidRDefault="009628D2" w:rsidP="009628D2">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540BF05D" w14:textId="77777777" w:rsidR="009628D2" w:rsidRPr="003B4C31" w:rsidRDefault="009628D2" w:rsidP="009628D2">
      <w:pPr>
        <w:pStyle w:val="Heading4"/>
      </w:pPr>
      <w:r>
        <w:t xml:space="preserve">That causes </w:t>
      </w:r>
      <w:r>
        <w:rPr>
          <w:u w:val="single"/>
        </w:rPr>
        <w:t>instability</w:t>
      </w:r>
      <w:r>
        <w:t xml:space="preserve"> in MENA—those </w:t>
      </w:r>
      <w:r>
        <w:rPr>
          <w:u w:val="single"/>
        </w:rPr>
        <w:t>escalate</w:t>
      </w:r>
      <w:r>
        <w:t>.</w:t>
      </w:r>
    </w:p>
    <w:p w14:paraId="6910FEF1" w14:textId="77777777" w:rsidR="009628D2" w:rsidRPr="003B4C31" w:rsidRDefault="009628D2" w:rsidP="009628D2">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4C11579D" w14:textId="77777777" w:rsidR="009628D2" w:rsidRPr="003B4C31" w:rsidRDefault="009628D2" w:rsidP="009628D2">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505B09BC" w14:textId="77777777" w:rsidR="009628D2" w:rsidRPr="003B4C31" w:rsidRDefault="009628D2" w:rsidP="009628D2">
      <w:pPr>
        <w:rPr>
          <w:u w:val="single"/>
        </w:rPr>
      </w:pPr>
      <w:r w:rsidRPr="003B4C31">
        <w:rPr>
          <w:i/>
          <w:iCs/>
          <w:sz w:val="16"/>
        </w:rPr>
        <w:t>Dr. Ellis:</w:t>
      </w:r>
      <w:r w:rsidRPr="003B4C31">
        <w:rPr>
          <w:sz w:val="16"/>
        </w:rPr>
        <w:t> </w:t>
      </w:r>
      <w:r w:rsidRPr="003B4C31">
        <w:rPr>
          <w:u w:val="single"/>
        </w:rPr>
        <w:t xml:space="preserve">That’s a </w:t>
      </w:r>
      <w:proofErr w:type="gramStart"/>
      <w:r w:rsidRPr="003B4C31">
        <w:rPr>
          <w:u w:val="single"/>
        </w:rPr>
        <w:t>pretty well-established</w:t>
      </w:r>
      <w:proofErr w:type="gramEnd"/>
      <w:r w:rsidRPr="003B4C31">
        <w:rPr>
          <w:u w:val="single"/>
        </w:rPr>
        <w:t xml:space="preserve">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4F915A1F" w14:textId="77777777" w:rsidR="009628D2" w:rsidRPr="003B4C31" w:rsidRDefault="009628D2" w:rsidP="009628D2">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xml:space="preserve">, which will in </w:t>
      </w:r>
      <w:proofErr w:type="gramStart"/>
      <w:r w:rsidRPr="003B4C31">
        <w:rPr>
          <w:u w:val="single"/>
        </w:rPr>
        <w:t>turn</w:t>
      </w:r>
      <w:r w:rsidRPr="003B4C31">
        <w:t>,</w:t>
      </w:r>
      <w:proofErr w:type="gramEnd"/>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163B3586" w14:textId="77777777" w:rsidR="009628D2" w:rsidRPr="003B4C31" w:rsidRDefault="009628D2" w:rsidP="009628D2">
      <w:pPr>
        <w:rPr>
          <w:sz w:val="16"/>
        </w:rPr>
      </w:pPr>
      <w:r w:rsidRPr="003B4C31">
        <w:rPr>
          <w:u w:val="single"/>
        </w:rPr>
        <w:t>It’s what the military would call a threat multiplier</w:t>
      </w:r>
      <w:r w:rsidRPr="003B4C31">
        <w:rPr>
          <w:sz w:val="16"/>
        </w:rPr>
        <w:t xml:space="preserve">. There’s </w:t>
      </w:r>
      <w:proofErr w:type="gramStart"/>
      <w:r w:rsidRPr="003B4C31">
        <w:rPr>
          <w:sz w:val="16"/>
        </w:rPr>
        <w:t>actually a</w:t>
      </w:r>
      <w:proofErr w:type="gramEnd"/>
      <w:r w:rsidRPr="003B4C31">
        <w:rPr>
          <w:sz w:val="16"/>
        </w:rPr>
        <w:t xml:space="preserve"> famous quote by Alfred Henry Lewis – “there are only nine meals between mankind and anarchy.” This goes back to what I pointed out earlier, that </w:t>
      </w:r>
      <w:r w:rsidRPr="003B4C31">
        <w:rPr>
          <w:rStyle w:val="Emphasis"/>
        </w:rPr>
        <w:t xml:space="preserve">this </w:t>
      </w:r>
      <w:proofErr w:type="gramStart"/>
      <w:r w:rsidRPr="003B4C31">
        <w:rPr>
          <w:rStyle w:val="Emphasis"/>
        </w:rPr>
        <w:t>particular commodity</w:t>
      </w:r>
      <w:proofErr w:type="gramEnd"/>
      <w:r w:rsidRPr="003B4C31">
        <w:rPr>
          <w:rStyle w:val="Emphasis"/>
        </w:rPr>
        <w:t xml:space="preserve"> is existential.</w:t>
      </w:r>
      <w:r w:rsidRPr="003B4C31">
        <w:rPr>
          <w:sz w:val="16"/>
        </w:rPr>
        <w:t xml:space="preserve"> There’s nothing people won’t do to ensure they have it. So, we </w:t>
      </w:r>
      <w:proofErr w:type="gramStart"/>
      <w:r w:rsidRPr="003B4C31">
        <w:rPr>
          <w:sz w:val="16"/>
        </w:rPr>
        <w:t>have to</w:t>
      </w:r>
      <w:proofErr w:type="gramEnd"/>
      <w:r w:rsidRPr="003B4C31">
        <w:rPr>
          <w:sz w:val="16"/>
        </w:rPr>
        <w:t xml:space="preserve"> think about it as a question of both national and global security, we </w:t>
      </w:r>
      <w:proofErr w:type="gramStart"/>
      <w:r w:rsidRPr="003B4C31">
        <w:rPr>
          <w:sz w:val="16"/>
        </w:rPr>
        <w:t>have to</w:t>
      </w:r>
      <w:proofErr w:type="gramEnd"/>
      <w:r w:rsidRPr="003B4C31">
        <w:rPr>
          <w:sz w:val="16"/>
        </w:rPr>
        <w:t xml:space="preserve"> think about building more resiliency into those systems, and we must think about where our most critical goods are coming from. </w:t>
      </w:r>
    </w:p>
    <w:p w14:paraId="78811C7C" w14:textId="77777777" w:rsidR="009628D2" w:rsidRPr="003B4C31" w:rsidRDefault="009628D2" w:rsidP="009628D2">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0C2EB3D7" w14:textId="77777777" w:rsidR="009628D2" w:rsidRPr="003B4C31" w:rsidRDefault="009628D2" w:rsidP="009628D2">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76B5FD11" w14:textId="77777777" w:rsidR="009628D2" w:rsidRPr="0052386F" w:rsidRDefault="009628D2" w:rsidP="009628D2">
      <w:pPr>
        <w:pStyle w:val="Heading4"/>
        <w:rPr>
          <w:rFonts w:cs="Calibri"/>
        </w:rPr>
      </w:pPr>
      <w:r>
        <w:rPr>
          <w:rFonts w:cs="Calibri"/>
        </w:rPr>
        <w:t>Food wars go</w:t>
      </w:r>
      <w:r w:rsidRPr="0052386F">
        <w:rPr>
          <w:rFonts w:cs="Calibri"/>
        </w:rPr>
        <w:t xml:space="preserve"> nuclear. </w:t>
      </w:r>
    </w:p>
    <w:p w14:paraId="3EBA7DB2" w14:textId="77777777" w:rsidR="009628D2" w:rsidRPr="0052386F" w:rsidRDefault="009628D2" w:rsidP="009628D2">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1374EDB5" w14:textId="77777777" w:rsidR="009628D2" w:rsidRPr="0052386F" w:rsidRDefault="009628D2" w:rsidP="009628D2">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07CFFCA5" w14:textId="77777777" w:rsidR="009628D2" w:rsidRPr="0052386F" w:rsidRDefault="009628D2" w:rsidP="009628D2">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511BE8C8" w14:textId="77777777" w:rsidR="009628D2" w:rsidRPr="0052386F" w:rsidRDefault="009628D2" w:rsidP="009628D2">
      <w:pPr>
        <w:rPr>
          <w:sz w:val="16"/>
        </w:rPr>
      </w:pPr>
      <w:r w:rsidRPr="0052386F">
        <w:rPr>
          <w:sz w:val="16"/>
        </w:rPr>
        <w:t xml:space="preserve">Thus, in developing a new food system for the world of the 21st Century, we also </w:t>
      </w:r>
      <w:proofErr w:type="gramStart"/>
      <w:r w:rsidRPr="0052386F">
        <w:rPr>
          <w:sz w:val="16"/>
        </w:rPr>
        <w:t>have to</w:t>
      </w:r>
      <w:proofErr w:type="gramEnd"/>
      <w:r w:rsidRPr="0052386F">
        <w:rPr>
          <w:sz w:val="16"/>
        </w:rPr>
        <w:t xml:space="preserve"> find a way to curb the human appetite for war.</w:t>
      </w:r>
    </w:p>
    <w:p w14:paraId="36BE2C41" w14:textId="77777777" w:rsidR="009628D2" w:rsidRPr="0052386F" w:rsidRDefault="009628D2" w:rsidP="009628D2">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 xml:space="preserve">having enough good food is the most </w:t>
      </w:r>
      <w:proofErr w:type="gramStart"/>
      <w:r w:rsidRPr="0052386F">
        <w:rPr>
          <w:rStyle w:val="StyleUnderline"/>
        </w:rPr>
        <w:t>under-rated</w:t>
      </w:r>
      <w:proofErr w:type="gramEnd"/>
      <w:r w:rsidRPr="0052386F">
        <w:rPr>
          <w:rStyle w:val="StyleUnderline"/>
        </w:rPr>
        <w:t>, under-recognised and precious ‘weapon of peace’ in the world today</w:t>
      </w:r>
      <w:r w:rsidRPr="0052386F">
        <w:rPr>
          <w:sz w:val="16"/>
        </w:rPr>
        <w:t>.</w:t>
      </w:r>
    </w:p>
    <w:p w14:paraId="38B48D29" w14:textId="77777777" w:rsidR="009628D2" w:rsidRPr="0019510E" w:rsidRDefault="009628D2" w:rsidP="009628D2">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019825AE" w14:textId="77777777" w:rsidR="009628D2" w:rsidRPr="006C49B8" w:rsidRDefault="009628D2" w:rsidP="009628D2">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44EA3823" w14:textId="77777777" w:rsidR="009628D2" w:rsidRPr="009256AD" w:rsidRDefault="009628D2" w:rsidP="009628D2">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68786BD5" w14:textId="77777777" w:rsidR="009628D2" w:rsidRPr="00FD5F28" w:rsidRDefault="009628D2" w:rsidP="009628D2">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6ECDBCDE" w14:textId="77777777" w:rsidR="009628D2" w:rsidRPr="0019510E" w:rsidRDefault="009628D2" w:rsidP="009628D2">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65D37F77" w14:textId="77777777" w:rsidR="009628D2" w:rsidRPr="0019510E" w:rsidRDefault="009628D2" w:rsidP="009628D2">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7DCDEAF1" w14:textId="77777777" w:rsidR="009628D2" w:rsidRPr="00097C69" w:rsidRDefault="009628D2" w:rsidP="009628D2">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5FBB2346" w14:textId="77777777" w:rsidR="009628D2" w:rsidRPr="0019510E" w:rsidRDefault="009628D2" w:rsidP="009628D2">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29451ADC" w14:textId="77777777" w:rsidR="009628D2" w:rsidRPr="003B4C31" w:rsidRDefault="009628D2" w:rsidP="009628D2">
      <w:pPr>
        <w:pStyle w:val="Heading4"/>
        <w:spacing w:line="276" w:lineRule="auto"/>
      </w:pPr>
      <w:r w:rsidRPr="003B4C31">
        <w:t xml:space="preserve">Proxy wars in Africa </w:t>
      </w:r>
      <w:proofErr w:type="gramStart"/>
      <w:r w:rsidRPr="003B4C31">
        <w:t>escalate</w:t>
      </w:r>
      <w:proofErr w:type="gramEnd"/>
      <w:r w:rsidRPr="003B4C31">
        <w:t>.</w:t>
      </w:r>
    </w:p>
    <w:p w14:paraId="5B242903" w14:textId="77777777" w:rsidR="009628D2" w:rsidRDefault="009628D2" w:rsidP="009628D2">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w:t>
      </w:r>
      <w:proofErr w:type="gramStart"/>
      <w:r w:rsidRPr="006C49B8">
        <w:rPr>
          <w:szCs w:val="24"/>
        </w:rPr>
        <w:t>PhD</w:t>
      </w:r>
      <w:proofErr w:type="gramEnd"/>
      <w:r w:rsidRPr="006C49B8">
        <w:rPr>
          <w:szCs w:val="24"/>
        </w:rPr>
        <w:t xml:space="preserve">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15462FAF" w14:textId="77777777" w:rsidR="009628D2" w:rsidRPr="00185B45" w:rsidRDefault="009628D2" w:rsidP="009628D2">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40A00D03" w14:textId="77777777" w:rsidR="009628D2" w:rsidRPr="00185B45" w:rsidRDefault="009628D2" w:rsidP="009628D2">
      <w:pPr>
        <w:spacing w:line="276" w:lineRule="auto"/>
        <w:rPr>
          <w:sz w:val="12"/>
          <w:szCs w:val="12"/>
        </w:rPr>
      </w:pPr>
      <w:r w:rsidRPr="00185B45">
        <w:rPr>
          <w:sz w:val="12"/>
          <w:szCs w:val="12"/>
        </w:rPr>
        <w:t xml:space="preserve">The notion of a Sino-U.S. proxy war may evoke images of an intense and high-stakes military rivalry, in which local actors are mere puppets and the outcome of the civil war is primarily shaped by decisions made in Washington and Beijing. </w:t>
      </w:r>
      <w:proofErr w:type="gramStart"/>
      <w:r w:rsidRPr="00185B45">
        <w:rPr>
          <w:sz w:val="12"/>
          <w:szCs w:val="12"/>
        </w:rPr>
        <w:t>But in reality, a</w:t>
      </w:r>
      <w:proofErr w:type="gramEnd"/>
      <w:r w:rsidRPr="00185B45">
        <w:rPr>
          <w:sz w:val="12"/>
          <w:szCs w:val="12"/>
        </w:rPr>
        <w:t xml:space="preserve">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57200E05" w14:textId="77777777" w:rsidR="009628D2" w:rsidRPr="00185B45" w:rsidRDefault="009628D2" w:rsidP="009628D2">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03C6BF2B" w14:textId="77777777" w:rsidR="009628D2" w:rsidRPr="00185B45" w:rsidRDefault="009628D2" w:rsidP="009628D2">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proofErr w:type="gramStart"/>
      <w:r w:rsidRPr="000321EC">
        <w:rPr>
          <w:u w:val="single"/>
        </w:rPr>
        <w:t>.</w:t>
      </w:r>
      <w:bookmarkStart w:id="8" w:name="_ftnref170"/>
      <w:r w:rsidRPr="006C49B8">
        <w:rPr>
          <w:sz w:val="14"/>
        </w:rPr>
        <w:t>170</w:t>
      </w:r>
      <w:bookmarkEnd w:id="8"/>
      <w:proofErr w:type="gramEnd"/>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7AA096EE" w14:textId="77777777" w:rsidR="009628D2" w:rsidRPr="00185B45" w:rsidRDefault="009628D2" w:rsidP="009628D2">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7DCB1F25" w14:textId="77777777" w:rsidR="009628D2" w:rsidRPr="00185B45" w:rsidRDefault="009628D2" w:rsidP="009628D2">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7476C3DA" w14:textId="77777777" w:rsidR="009628D2" w:rsidRPr="00185B45" w:rsidRDefault="009628D2" w:rsidP="009628D2">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0B447451" w14:textId="77777777" w:rsidR="009628D2" w:rsidRPr="00185B45" w:rsidRDefault="009628D2" w:rsidP="009628D2">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5C2EED1D" w14:textId="77777777" w:rsidR="009628D2" w:rsidRPr="00691BF9" w:rsidRDefault="009628D2" w:rsidP="009628D2">
      <w:pPr>
        <w:spacing w:line="276" w:lineRule="auto"/>
      </w:pPr>
    </w:p>
    <w:p w14:paraId="0F4B5964" w14:textId="77777777" w:rsidR="009628D2" w:rsidRDefault="009628D2" w:rsidP="009628D2">
      <w:pPr>
        <w:pStyle w:val="Heading3"/>
      </w:pPr>
      <w:r>
        <w:t>Advantage 2—Automated Rail</w:t>
      </w:r>
    </w:p>
    <w:p w14:paraId="58B0FB5D" w14:textId="77777777" w:rsidR="009628D2" w:rsidRPr="006B0EE7" w:rsidRDefault="009628D2" w:rsidP="009628D2">
      <w:pPr>
        <w:pStyle w:val="Heading4"/>
      </w:pPr>
      <w:r>
        <w:t xml:space="preserve">Rail automation </w:t>
      </w:r>
      <w:proofErr w:type="gramStart"/>
      <w:r>
        <w:t>happening</w:t>
      </w:r>
      <w:proofErr w:type="gramEnd"/>
      <w:r>
        <w:t xml:space="preserve"> </w:t>
      </w:r>
      <w:proofErr w:type="gramStart"/>
      <w:r>
        <w:t>now—</w:t>
      </w:r>
      <w:proofErr w:type="gramEnd"/>
      <w:r>
        <w:t xml:space="preserve">it’s </w:t>
      </w:r>
      <w:r>
        <w:rPr>
          <w:u w:val="single"/>
        </w:rPr>
        <w:t>vulnerable</w:t>
      </w:r>
      <w:r>
        <w:t xml:space="preserve"> and will be </w:t>
      </w:r>
      <w:r>
        <w:rPr>
          <w:u w:val="single"/>
        </w:rPr>
        <w:t>hacked</w:t>
      </w:r>
      <w:r>
        <w:t>.</w:t>
      </w:r>
    </w:p>
    <w:p w14:paraId="18A7F4CE" w14:textId="77777777" w:rsidR="009628D2" w:rsidRPr="00081D43" w:rsidRDefault="009628D2" w:rsidP="009628D2">
      <w:r w:rsidRPr="00AF7055">
        <w:rPr>
          <w:rStyle w:val="Style13ptBold"/>
        </w:rPr>
        <w:t>Won et al. 22</w:t>
      </w:r>
      <w:r>
        <w:t xml:space="preserve"> (</w:t>
      </w:r>
      <w:r w:rsidRPr="008729DB">
        <w:t xml:space="preserve">Herman Won, Senior Technical Manager at WSP. BaSC in Systems Design Engineering from the University of Waterloo. </w:t>
      </w:r>
      <w:proofErr w:type="gramStart"/>
      <w:r w:rsidRPr="008729DB">
        <w:t>Licensed</w:t>
      </w:r>
      <w:proofErr w:type="gramEnd"/>
      <w:r w:rsidRPr="008729DB">
        <w:t xml:space="preserve">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proofErr w:type="gramStart"/>
      <w:r w:rsidRPr="008729DB">
        <w:t>Licensed</w:t>
      </w:r>
      <w:proofErr w:type="gramEnd"/>
      <w:r w:rsidRPr="008729DB">
        <w:t xml:space="preserve">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w:t>
      </w:r>
      <w:proofErr w:type="gramStart"/>
      <w:r>
        <w:t>Master</w:t>
      </w:r>
      <w:proofErr w:type="gramEnd"/>
      <w:r>
        <w:t xml:space="preserve">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w:t>
      </w:r>
      <w:proofErr w:type="gramStart"/>
      <w:r>
        <w:t>MBA</w:t>
      </w:r>
      <w:proofErr w:type="gramEnd"/>
      <w:r>
        <w:t xml:space="preserve"> from Athabasca University.  </w:t>
      </w:r>
      <w:proofErr w:type="gramStart"/>
      <w:r w:rsidRPr="008729DB">
        <w:t>Licensed</w:t>
      </w:r>
      <w:proofErr w:type="gramEnd"/>
      <w:r w:rsidRPr="008729DB">
        <w:t xml:space="preserve">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7E674A64" w14:textId="77777777" w:rsidR="009628D2" w:rsidRPr="00A3455E" w:rsidRDefault="009628D2" w:rsidP="009628D2">
      <w:pPr>
        <w:rPr>
          <w:i/>
          <w:iCs/>
          <w:u w:val="single"/>
        </w:rPr>
      </w:pPr>
      <w:r w:rsidRPr="00A3455E">
        <w:rPr>
          <w:i/>
          <w:iCs/>
          <w:u w:val="single"/>
        </w:rPr>
        <w:t xml:space="preserve">4.1.4 RAILWAY CYBERSECURITY </w:t>
      </w:r>
    </w:p>
    <w:p w14:paraId="5B9DCA13" w14:textId="77777777" w:rsidR="009628D2" w:rsidRPr="00C71BF3" w:rsidRDefault="009628D2" w:rsidP="009628D2">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w:t>
      </w:r>
      <w:proofErr w:type="gramStart"/>
      <w:r w:rsidRPr="00C71BF3">
        <w:rPr>
          <w:sz w:val="12"/>
        </w:rPr>
        <w:t>is</w:t>
      </w:r>
      <w:proofErr w:type="gramEnd"/>
      <w:r w:rsidRPr="00C71BF3">
        <w:rPr>
          <w:sz w:val="12"/>
        </w:rPr>
        <w:t xml:space="preserve">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4F5E1C89" w14:textId="77777777" w:rsidR="009628D2" w:rsidRPr="00C71BF3" w:rsidRDefault="009628D2" w:rsidP="009628D2">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6879813E" w14:textId="77777777" w:rsidR="009628D2" w:rsidRPr="00C71BF3" w:rsidRDefault="009628D2" w:rsidP="009628D2">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186020AF" w14:textId="77777777" w:rsidR="009628D2" w:rsidRPr="00C71BF3" w:rsidRDefault="009628D2" w:rsidP="009628D2">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3AD2A866" w14:textId="77777777" w:rsidR="009628D2" w:rsidRPr="00C71BF3" w:rsidRDefault="009628D2" w:rsidP="009628D2">
      <w:pPr>
        <w:ind w:firstLine="720"/>
        <w:rPr>
          <w:sz w:val="12"/>
        </w:rPr>
      </w:pPr>
      <w:r w:rsidRPr="00C71BF3">
        <w:rPr>
          <w:sz w:val="12"/>
        </w:rPr>
        <w:t xml:space="preserve">3. Most attacks were performed against login/passwords as automated dictionary attacks. </w:t>
      </w:r>
    </w:p>
    <w:p w14:paraId="3E932E31" w14:textId="77777777" w:rsidR="009628D2" w:rsidRPr="00C71BF3" w:rsidRDefault="009628D2" w:rsidP="009628D2">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2F5FDF2D" w14:textId="77777777" w:rsidR="009628D2" w:rsidRPr="00C71BF3" w:rsidRDefault="009628D2" w:rsidP="009628D2">
      <w:pPr>
        <w:rPr>
          <w:i/>
          <w:iCs/>
          <w:sz w:val="12"/>
        </w:rPr>
      </w:pPr>
      <w:r w:rsidRPr="00C71BF3">
        <w:rPr>
          <w:i/>
          <w:iCs/>
          <w:sz w:val="12"/>
        </w:rPr>
        <w:t xml:space="preserve">4.1.4.1 RAILWAY CYBERSECURITY CHALLENGES AND THREAT VECTORS </w:t>
      </w:r>
    </w:p>
    <w:p w14:paraId="0C017EDE" w14:textId="77777777" w:rsidR="009628D2" w:rsidRPr="00ED4F51" w:rsidRDefault="009628D2" w:rsidP="009628D2">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w:t>
      </w:r>
      <w:proofErr w:type="gramStart"/>
      <w:r w:rsidRPr="00C71BF3">
        <w:rPr>
          <w:sz w:val="12"/>
        </w:rPr>
        <w:t>attack</w:t>
      </w:r>
      <w:proofErr w:type="gramEnd"/>
      <w:r w:rsidRPr="00C71BF3">
        <w:rPr>
          <w:sz w:val="12"/>
        </w:rPr>
        <w:t xml:space="preserve">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 xml:space="preserve">Most attacks exploit </w:t>
      </w:r>
      <w:proofErr w:type="gramStart"/>
      <w:r w:rsidRPr="00ED4F51">
        <w:rPr>
          <w:u w:val="single"/>
        </w:rPr>
        <w:t>a vulnerability</w:t>
      </w:r>
      <w:proofErr w:type="gramEnd"/>
      <w:r w:rsidRPr="00ED4F51">
        <w:rPr>
          <w:u w:val="single"/>
        </w:rPr>
        <w:t xml:space="preserve">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 xml:space="preserve">a </w:t>
      </w:r>
      <w:proofErr w:type="gramStart"/>
      <w:r w:rsidRPr="006B0EE7">
        <w:rPr>
          <w:rStyle w:val="Emphasis"/>
          <w:highlight w:val="yellow"/>
        </w:rPr>
        <w:t>large attack</w:t>
      </w:r>
      <w:proofErr w:type="gramEnd"/>
      <w:r w:rsidRPr="006B0EE7">
        <w:rPr>
          <w:rStyle w:val="Emphasis"/>
          <w:highlight w:val="yellow"/>
        </w:rPr>
        <w:t xml:space="preserve"> surface</w:t>
      </w:r>
      <w:r w:rsidRPr="00ED4F51">
        <w:rPr>
          <w:u w:val="single"/>
        </w:rPr>
        <w:t xml:space="preserve"> to the would-be attackers.</w:t>
      </w:r>
    </w:p>
    <w:p w14:paraId="306CC2FF" w14:textId="77777777" w:rsidR="009628D2" w:rsidRPr="00ED4F51" w:rsidRDefault="009628D2" w:rsidP="009628D2">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xml:space="preserve">, mapping of networked technology across large-scale rail transportation systems, </w:t>
      </w:r>
      <w:proofErr w:type="gramStart"/>
      <w:r w:rsidRPr="00ED4F51">
        <w:rPr>
          <w:u w:val="single"/>
        </w:rPr>
        <w:t>interdependencies</w:t>
      </w:r>
      <w:proofErr w:type="gramEnd"/>
      <w:r w:rsidRPr="00ED4F51">
        <w:rPr>
          <w:u w:val="single"/>
        </w:rPr>
        <w:t xml:space="preserve"> among different subsystems, and access to vast amounts of real-time data. Some of the vulnerable points within railway systems include:</w:t>
      </w:r>
    </w:p>
    <w:p w14:paraId="57817AE4" w14:textId="77777777" w:rsidR="009628D2" w:rsidRPr="00C71BF3" w:rsidRDefault="009628D2" w:rsidP="009628D2">
      <w:pPr>
        <w:ind w:firstLine="720"/>
        <w:rPr>
          <w:sz w:val="12"/>
        </w:rPr>
      </w:pPr>
      <w:r w:rsidRPr="00C71BF3">
        <w:rPr>
          <w:sz w:val="12"/>
        </w:rPr>
        <w:t xml:space="preserve">1. Industrial control hardware, firmware, software, and protocols </w:t>
      </w:r>
    </w:p>
    <w:p w14:paraId="1D5456E5" w14:textId="77777777" w:rsidR="009628D2" w:rsidRPr="00C71BF3" w:rsidRDefault="009628D2" w:rsidP="009628D2">
      <w:pPr>
        <w:ind w:left="720"/>
        <w:rPr>
          <w:sz w:val="12"/>
        </w:rPr>
      </w:pPr>
      <w:r w:rsidRPr="00C71BF3">
        <w:rPr>
          <w:sz w:val="12"/>
        </w:rPr>
        <w:t xml:space="preserve">2. RFID, Wi-Fi, Terrestrial Trunked Radio (TETRA) and LTE-based radio systems are used for transmitting operational data </w:t>
      </w:r>
    </w:p>
    <w:p w14:paraId="47964F68" w14:textId="77777777" w:rsidR="009628D2" w:rsidRPr="00C71BF3" w:rsidRDefault="009628D2" w:rsidP="009628D2">
      <w:pPr>
        <w:ind w:firstLine="720"/>
        <w:rPr>
          <w:sz w:val="12"/>
        </w:rPr>
      </w:pPr>
      <w:r w:rsidRPr="00C71BF3">
        <w:rPr>
          <w:sz w:val="12"/>
        </w:rPr>
        <w:t xml:space="preserve">3. Remote installations of communications and control infrastructure </w:t>
      </w:r>
    </w:p>
    <w:p w14:paraId="6C7115CE" w14:textId="77777777" w:rsidR="009628D2" w:rsidRPr="00C71BF3" w:rsidRDefault="009628D2" w:rsidP="009628D2">
      <w:pPr>
        <w:ind w:firstLine="720"/>
        <w:rPr>
          <w:sz w:val="12"/>
        </w:rPr>
      </w:pPr>
      <w:r w:rsidRPr="00C71BF3">
        <w:rPr>
          <w:sz w:val="12"/>
        </w:rPr>
        <w:t xml:space="preserve">4. Fare payment and validation systems that interface to the banking infrastructure </w:t>
      </w:r>
    </w:p>
    <w:p w14:paraId="495E758C" w14:textId="77777777" w:rsidR="009628D2" w:rsidRPr="00C71BF3" w:rsidRDefault="009628D2" w:rsidP="009628D2">
      <w:pPr>
        <w:ind w:firstLine="720"/>
        <w:rPr>
          <w:sz w:val="12"/>
        </w:rPr>
      </w:pPr>
      <w:r w:rsidRPr="00C71BF3">
        <w:rPr>
          <w:sz w:val="12"/>
        </w:rPr>
        <w:t xml:space="preserve">5. Interfaces with external agencies or entities in exchange for real-time operational data </w:t>
      </w:r>
    </w:p>
    <w:p w14:paraId="47D0637C" w14:textId="77777777" w:rsidR="009628D2" w:rsidRPr="00C71BF3" w:rsidRDefault="009628D2" w:rsidP="009628D2">
      <w:pPr>
        <w:rPr>
          <w:sz w:val="12"/>
        </w:rPr>
      </w:pPr>
      <w:r w:rsidRPr="00ED4F51">
        <w:rPr>
          <w:u w:val="single"/>
        </w:rPr>
        <w:t>Cybersecurity threats can be in the following form</w:t>
      </w:r>
      <w:r w:rsidRPr="00C71BF3">
        <w:rPr>
          <w:sz w:val="12"/>
        </w:rPr>
        <w:t xml:space="preserve">: </w:t>
      </w:r>
    </w:p>
    <w:p w14:paraId="20856DE8" w14:textId="77777777" w:rsidR="009628D2" w:rsidRPr="00C71BF3" w:rsidRDefault="009628D2" w:rsidP="009628D2">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39D6194D" w14:textId="77777777" w:rsidR="009628D2" w:rsidRPr="00C71BF3" w:rsidRDefault="009628D2" w:rsidP="009628D2">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65956567" w14:textId="77777777" w:rsidR="009628D2" w:rsidRPr="00C71BF3" w:rsidRDefault="009628D2" w:rsidP="009628D2">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2F6016BB" w14:textId="77777777" w:rsidR="009628D2" w:rsidRPr="00C71BF3" w:rsidRDefault="009628D2" w:rsidP="009628D2">
      <w:pPr>
        <w:ind w:firstLine="720"/>
        <w:rPr>
          <w:sz w:val="12"/>
        </w:rPr>
      </w:pPr>
      <w:r w:rsidRPr="00C71BF3">
        <w:rPr>
          <w:sz w:val="12"/>
        </w:rPr>
        <w:t xml:space="preserve">4. Human factors - Improper training, negligence, and lack of awareness). </w:t>
      </w:r>
    </w:p>
    <w:p w14:paraId="1454D682" w14:textId="77777777" w:rsidR="009628D2" w:rsidRPr="00C71BF3" w:rsidRDefault="009628D2" w:rsidP="009628D2">
      <w:pPr>
        <w:rPr>
          <w:sz w:val="12"/>
        </w:rPr>
      </w:pPr>
      <w:r w:rsidRPr="00C71BF3">
        <w:rPr>
          <w:sz w:val="12"/>
        </w:rPr>
        <w:t xml:space="preserve">The types of cybersecurity threats include: </w:t>
      </w:r>
    </w:p>
    <w:p w14:paraId="15B5F326" w14:textId="77777777" w:rsidR="009628D2" w:rsidRPr="00C71BF3" w:rsidRDefault="009628D2" w:rsidP="009628D2">
      <w:pPr>
        <w:ind w:left="720"/>
        <w:rPr>
          <w:sz w:val="12"/>
        </w:rPr>
      </w:pPr>
      <w:r w:rsidRPr="00C71BF3">
        <w:rPr>
          <w:sz w:val="12"/>
        </w:rPr>
        <w:t xml:space="preserve">1. Data theft - Stealing valuable information or data residing at transit site locations or secondary storage locations </w:t>
      </w:r>
    </w:p>
    <w:p w14:paraId="003DBBF2" w14:textId="77777777" w:rsidR="009628D2" w:rsidRPr="00C71BF3" w:rsidRDefault="009628D2" w:rsidP="009628D2">
      <w:pPr>
        <w:ind w:firstLine="720"/>
        <w:rPr>
          <w:sz w:val="12"/>
        </w:rPr>
      </w:pPr>
      <w:r w:rsidRPr="00C71BF3">
        <w:rPr>
          <w:sz w:val="12"/>
        </w:rPr>
        <w:t xml:space="preserve">2. Data integrity breaches - Critical data being compromised or tampered with </w:t>
      </w:r>
    </w:p>
    <w:p w14:paraId="5B5FDCCC" w14:textId="77777777" w:rsidR="009628D2" w:rsidRPr="00C71BF3" w:rsidRDefault="009628D2" w:rsidP="009628D2">
      <w:pPr>
        <w:ind w:firstLine="720"/>
        <w:rPr>
          <w:sz w:val="12"/>
        </w:rPr>
      </w:pPr>
      <w:r w:rsidRPr="00C71BF3">
        <w:rPr>
          <w:sz w:val="12"/>
        </w:rPr>
        <w:t xml:space="preserve">3. Denial of Service – An attack that triggers rejection of user access </w:t>
      </w:r>
    </w:p>
    <w:p w14:paraId="07A66C8F" w14:textId="77777777" w:rsidR="009628D2" w:rsidRPr="00C71BF3" w:rsidRDefault="009628D2" w:rsidP="009628D2">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169F61C6" w14:textId="77777777" w:rsidR="009628D2" w:rsidRPr="00C71BF3" w:rsidRDefault="009628D2" w:rsidP="009628D2">
      <w:pPr>
        <w:ind w:firstLine="720"/>
        <w:rPr>
          <w:sz w:val="12"/>
        </w:rPr>
      </w:pPr>
      <w:r w:rsidRPr="00C71BF3">
        <w:rPr>
          <w:sz w:val="12"/>
        </w:rPr>
        <w:t xml:space="preserve">1. </w:t>
      </w:r>
      <w:r w:rsidRPr="00ED4F51">
        <w:rPr>
          <w:u w:val="single"/>
        </w:rPr>
        <w:t>Train collision</w:t>
      </w:r>
      <w:r w:rsidRPr="00C71BF3">
        <w:rPr>
          <w:sz w:val="12"/>
        </w:rPr>
        <w:t xml:space="preserve"> </w:t>
      </w:r>
    </w:p>
    <w:p w14:paraId="7B76A8C4" w14:textId="77777777" w:rsidR="009628D2" w:rsidRPr="00C71BF3" w:rsidRDefault="009628D2" w:rsidP="009628D2">
      <w:pPr>
        <w:ind w:firstLine="720"/>
        <w:rPr>
          <w:sz w:val="12"/>
        </w:rPr>
      </w:pPr>
      <w:r w:rsidRPr="00C71BF3">
        <w:rPr>
          <w:sz w:val="12"/>
        </w:rPr>
        <w:t xml:space="preserve">2. </w:t>
      </w:r>
      <w:r w:rsidRPr="00ED4F51">
        <w:rPr>
          <w:u w:val="single"/>
        </w:rPr>
        <w:t>Derailment</w:t>
      </w:r>
      <w:r w:rsidRPr="00C71BF3">
        <w:rPr>
          <w:sz w:val="12"/>
        </w:rPr>
        <w:t xml:space="preserve"> </w:t>
      </w:r>
    </w:p>
    <w:p w14:paraId="12355E1E" w14:textId="77777777" w:rsidR="009628D2" w:rsidRPr="00C71BF3" w:rsidRDefault="009628D2" w:rsidP="009628D2">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24686291" w14:textId="77777777" w:rsidR="009628D2" w:rsidRPr="00C71BF3" w:rsidRDefault="009628D2" w:rsidP="009628D2">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539A1AF5" w14:textId="77777777" w:rsidR="009628D2" w:rsidRPr="00C71BF3" w:rsidRDefault="009628D2" w:rsidP="009628D2">
      <w:pPr>
        <w:ind w:firstLine="720"/>
        <w:rPr>
          <w:sz w:val="12"/>
        </w:rPr>
      </w:pPr>
      <w:r w:rsidRPr="00C71BF3">
        <w:rPr>
          <w:sz w:val="12"/>
        </w:rPr>
        <w:t xml:space="preserve">5. </w:t>
      </w:r>
      <w:r w:rsidRPr="00ED4F51">
        <w:rPr>
          <w:u w:val="single"/>
        </w:rPr>
        <w:t>Financial loss</w:t>
      </w:r>
      <w:r w:rsidRPr="00C71BF3">
        <w:rPr>
          <w:sz w:val="12"/>
        </w:rPr>
        <w:t xml:space="preserve"> </w:t>
      </w:r>
    </w:p>
    <w:p w14:paraId="5A091161" w14:textId="77777777" w:rsidR="009628D2" w:rsidRPr="00C71BF3" w:rsidRDefault="009628D2" w:rsidP="009628D2">
      <w:pPr>
        <w:ind w:firstLine="720"/>
        <w:rPr>
          <w:sz w:val="12"/>
        </w:rPr>
      </w:pPr>
      <w:r w:rsidRPr="00C71BF3">
        <w:rPr>
          <w:sz w:val="12"/>
        </w:rPr>
        <w:t xml:space="preserve">6. </w:t>
      </w:r>
      <w:r w:rsidRPr="00ED4F51">
        <w:rPr>
          <w:u w:val="single"/>
        </w:rPr>
        <w:t>Failure to comply with law</w:t>
      </w:r>
      <w:r w:rsidRPr="00C71BF3">
        <w:rPr>
          <w:sz w:val="12"/>
        </w:rPr>
        <w:t xml:space="preserve"> </w:t>
      </w:r>
    </w:p>
    <w:p w14:paraId="28EC910E" w14:textId="77777777" w:rsidR="009628D2" w:rsidRPr="00C71BF3" w:rsidRDefault="009628D2" w:rsidP="009628D2">
      <w:pPr>
        <w:ind w:firstLine="720"/>
        <w:rPr>
          <w:sz w:val="12"/>
        </w:rPr>
      </w:pPr>
      <w:r w:rsidRPr="00C71BF3">
        <w:rPr>
          <w:sz w:val="12"/>
        </w:rPr>
        <w:t xml:space="preserve">7. </w:t>
      </w:r>
      <w:r w:rsidRPr="00ED4F51">
        <w:rPr>
          <w:u w:val="single"/>
        </w:rPr>
        <w:t>Criminal damage</w:t>
      </w:r>
      <w:r w:rsidRPr="00C71BF3">
        <w:rPr>
          <w:sz w:val="12"/>
        </w:rPr>
        <w:t xml:space="preserve"> </w:t>
      </w:r>
    </w:p>
    <w:p w14:paraId="16857F42" w14:textId="77777777" w:rsidR="009628D2" w:rsidRPr="00C71BF3" w:rsidRDefault="009628D2" w:rsidP="009628D2">
      <w:pPr>
        <w:ind w:firstLine="720"/>
        <w:rPr>
          <w:sz w:val="12"/>
        </w:rPr>
      </w:pPr>
      <w:r w:rsidRPr="00C71BF3">
        <w:rPr>
          <w:sz w:val="12"/>
        </w:rPr>
        <w:t xml:space="preserve">8. Reputational damage to railway systems due to leakage of sensitive information and any of the examples above </w:t>
      </w:r>
    </w:p>
    <w:p w14:paraId="1A6FD128" w14:textId="77777777" w:rsidR="009628D2" w:rsidRPr="00C71BF3" w:rsidRDefault="009628D2" w:rsidP="009628D2">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4EB7BEA0" w14:textId="77777777" w:rsidR="009628D2" w:rsidRPr="00C71BF3" w:rsidRDefault="009628D2" w:rsidP="009628D2">
      <w:pPr>
        <w:rPr>
          <w:sz w:val="12"/>
        </w:rPr>
      </w:pPr>
      <w:r w:rsidRPr="00C71BF3">
        <w:rPr>
          <w:sz w:val="12"/>
        </w:rPr>
        <w:t>4.1.4.2 CONSIDERATIONS FOR ACHIEVING RAIL TRANSPORTATION CYBERSECURITY VISION AND GOALS</w:t>
      </w:r>
    </w:p>
    <w:p w14:paraId="7A18EAD2" w14:textId="77777777" w:rsidR="009628D2" w:rsidRPr="00C71BF3" w:rsidRDefault="009628D2" w:rsidP="009628D2">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28F56D4E" w14:textId="77777777" w:rsidR="009628D2" w:rsidRPr="00C71BF3" w:rsidRDefault="009628D2" w:rsidP="009628D2">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6A6F1C47" w14:textId="77777777" w:rsidR="009628D2" w:rsidRPr="00C71BF3" w:rsidRDefault="009628D2" w:rsidP="009628D2">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439CD2EB" w14:textId="77777777" w:rsidR="009628D2" w:rsidRPr="00C71BF3" w:rsidRDefault="009628D2" w:rsidP="009628D2">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72545643" w14:textId="77777777" w:rsidR="009628D2" w:rsidRPr="00C71BF3" w:rsidRDefault="009628D2" w:rsidP="009628D2">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287E40D4" w14:textId="77777777" w:rsidR="009628D2" w:rsidRPr="00C71BF3" w:rsidRDefault="009628D2" w:rsidP="009628D2">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0E89BB7E" w14:textId="77777777" w:rsidR="009628D2" w:rsidRPr="00C71BF3" w:rsidRDefault="009628D2" w:rsidP="009628D2">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54EA8645" w14:textId="77777777" w:rsidR="009628D2" w:rsidRPr="00C71BF3" w:rsidRDefault="009628D2" w:rsidP="009628D2">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442DF96E" w14:textId="77777777" w:rsidR="009628D2" w:rsidRPr="00C71BF3" w:rsidRDefault="009628D2" w:rsidP="009628D2">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32C6CE2C" w14:textId="77777777" w:rsidR="009628D2" w:rsidRPr="00C71BF3" w:rsidRDefault="009628D2" w:rsidP="009628D2">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0FE04654" w14:textId="77777777" w:rsidR="009628D2" w:rsidRPr="00C71BF3" w:rsidRDefault="009628D2" w:rsidP="009628D2">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29F6BDEA" w14:textId="77777777" w:rsidR="009628D2" w:rsidRPr="00C71BF3" w:rsidRDefault="009628D2" w:rsidP="009628D2">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79E072BA" w14:textId="77777777" w:rsidR="009628D2" w:rsidRPr="00C71BF3" w:rsidRDefault="009628D2" w:rsidP="009628D2">
      <w:pPr>
        <w:ind w:firstLine="720"/>
        <w:rPr>
          <w:sz w:val="12"/>
        </w:rPr>
      </w:pPr>
      <w:r w:rsidRPr="00C71BF3">
        <w:rPr>
          <w:sz w:val="12"/>
        </w:rPr>
        <w:t xml:space="preserve">1. Security is designed to target a mission-critical application with crucial safety requirements. </w:t>
      </w:r>
    </w:p>
    <w:p w14:paraId="329E36AB" w14:textId="77777777" w:rsidR="009628D2" w:rsidRPr="00C71BF3" w:rsidRDefault="009628D2" w:rsidP="009628D2">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7AA40394" w14:textId="77777777" w:rsidR="009628D2" w:rsidRPr="00C71BF3" w:rsidRDefault="009628D2" w:rsidP="009628D2">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012A2D38" w14:textId="77777777" w:rsidR="009628D2" w:rsidRPr="00C71BF3" w:rsidRDefault="009628D2" w:rsidP="009628D2">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4A1578E9" w14:textId="77777777" w:rsidR="009628D2" w:rsidRPr="00C71BF3" w:rsidRDefault="009628D2" w:rsidP="009628D2">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34CC6BFF" w14:textId="77777777" w:rsidR="009628D2" w:rsidRPr="00C71BF3" w:rsidRDefault="009628D2" w:rsidP="009628D2">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2157E36A" w14:textId="77777777" w:rsidR="009628D2" w:rsidRPr="00C71BF3" w:rsidRDefault="009628D2" w:rsidP="009628D2">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43BC21D0" w14:textId="77777777" w:rsidR="009628D2" w:rsidRPr="00C71BF3" w:rsidRDefault="009628D2" w:rsidP="009628D2">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236A0D45" w14:textId="77777777" w:rsidR="009628D2" w:rsidRDefault="009628D2" w:rsidP="009628D2">
      <w:pPr>
        <w:pStyle w:val="Heading4"/>
      </w:pPr>
      <w:r>
        <w:t xml:space="preserve">Expanding collective bargaining rights is key to </w:t>
      </w:r>
      <w:proofErr w:type="gramStart"/>
      <w:r>
        <w:t>integrate</w:t>
      </w:r>
      <w:proofErr w:type="gramEnd"/>
      <w:r>
        <w:t xml:space="preserve"> </w:t>
      </w:r>
      <w:r>
        <w:rPr>
          <w:u w:val="single"/>
        </w:rPr>
        <w:t>new rail tech</w:t>
      </w:r>
      <w:r>
        <w:t xml:space="preserve"> safely.</w:t>
      </w:r>
    </w:p>
    <w:p w14:paraId="368BC857" w14:textId="77777777" w:rsidR="009628D2" w:rsidRDefault="009628D2" w:rsidP="009628D2">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2B9174E5" w14:textId="77777777" w:rsidR="009628D2" w:rsidRPr="008440A6" w:rsidRDefault="009628D2" w:rsidP="009628D2">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w:t>
      </w:r>
      <w:proofErr w:type="gramStart"/>
      <w:r w:rsidRPr="00857AE1">
        <w:rPr>
          <w:u w:val="single"/>
        </w:rPr>
        <w:t>on a daily basis</w:t>
      </w:r>
      <w:proofErr w:type="gramEnd"/>
      <w:r w:rsidRPr="00857AE1">
        <w:rPr>
          <w:u w:val="single"/>
        </w:rPr>
        <w:t>.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w:t>
      </w:r>
      <w:proofErr w:type="gramStart"/>
      <w:r w:rsidRPr="008440A6">
        <w:rPr>
          <w:sz w:val="16"/>
        </w:rPr>
        <w:t>change</w:t>
      </w:r>
      <w:proofErr w:type="gramEnd"/>
      <w:r w:rsidRPr="008440A6">
        <w:rPr>
          <w:sz w:val="16"/>
        </w:rPr>
        <w:t xml:space="preserve"> and their voices must be a part of any debate over the deployment of automated rail technologies. </w:t>
      </w:r>
    </w:p>
    <w:p w14:paraId="063E2D04" w14:textId="77777777" w:rsidR="009628D2" w:rsidRPr="00857AE1" w:rsidRDefault="009628D2" w:rsidP="009628D2">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1A51B24B" w14:textId="77777777" w:rsidR="009628D2" w:rsidRPr="008440A6" w:rsidRDefault="009628D2" w:rsidP="009628D2">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4B31B7CB" w14:textId="77777777" w:rsidR="009628D2" w:rsidRPr="008440A6" w:rsidRDefault="009628D2" w:rsidP="009628D2">
      <w:pPr>
        <w:rPr>
          <w:sz w:val="16"/>
        </w:rPr>
      </w:pPr>
      <w:r w:rsidRPr="008440A6">
        <w:rPr>
          <w:sz w:val="16"/>
        </w:rPr>
        <w:t xml:space="preserve">Deny Safety Waiver Requests That Seek to Deploy Unproven Technology </w:t>
      </w:r>
    </w:p>
    <w:p w14:paraId="4D64CAB3" w14:textId="77777777" w:rsidR="009628D2" w:rsidRPr="00857AE1" w:rsidRDefault="009628D2" w:rsidP="009628D2">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2EC11AB5" w14:textId="77777777" w:rsidR="009628D2" w:rsidRPr="008440A6" w:rsidRDefault="009628D2" w:rsidP="009628D2">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w:t>
      </w:r>
      <w:proofErr w:type="gramStart"/>
      <w:r w:rsidRPr="008440A6">
        <w:rPr>
          <w:sz w:val="16"/>
        </w:rPr>
        <w:t>technology;</w:t>
      </w:r>
      <w:proofErr w:type="gramEnd"/>
      <w:r w:rsidRPr="008440A6">
        <w:rPr>
          <w:sz w:val="16"/>
        </w:rPr>
        <w:t xml:space="preserve"> </w:t>
      </w:r>
    </w:p>
    <w:p w14:paraId="412A57E3" w14:textId="77777777" w:rsidR="009628D2" w:rsidRPr="008440A6" w:rsidRDefault="009628D2" w:rsidP="009628D2">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w:t>
      </w:r>
      <w:proofErr w:type="gramStart"/>
      <w:r w:rsidRPr="008440A6">
        <w:rPr>
          <w:sz w:val="16"/>
        </w:rPr>
        <w:t>accidents;</w:t>
      </w:r>
      <w:proofErr w:type="gramEnd"/>
      <w:r w:rsidRPr="008440A6">
        <w:rPr>
          <w:sz w:val="16"/>
        </w:rPr>
        <w:t xml:space="preserve"> </w:t>
      </w:r>
    </w:p>
    <w:p w14:paraId="107A79E8" w14:textId="77777777" w:rsidR="009628D2" w:rsidRPr="00857AE1" w:rsidRDefault="009628D2" w:rsidP="009628D2">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proofErr w:type="gramStart"/>
      <w:r w:rsidRPr="00DB77B7">
        <w:rPr>
          <w:rStyle w:val="Emphasis"/>
        </w:rPr>
        <w:t>highly-skilled</w:t>
      </w:r>
      <w:proofErr w:type="gramEnd"/>
      <w:r w:rsidRPr="00DB77B7">
        <w:rPr>
          <w:rStyle w:val="Emphasis"/>
        </w:rPr>
        <w:t xml:space="preserve">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w:t>
      </w:r>
      <w:proofErr w:type="gramStart"/>
      <w:r w:rsidRPr="00857AE1">
        <w:rPr>
          <w:u w:val="single"/>
        </w:rPr>
        <w:t>portals;</w:t>
      </w:r>
      <w:proofErr w:type="gramEnd"/>
      <w:r w:rsidRPr="00857AE1">
        <w:rPr>
          <w:u w:val="single"/>
        </w:rPr>
        <w:t xml:space="preserve"> </w:t>
      </w:r>
    </w:p>
    <w:p w14:paraId="45A375F9" w14:textId="77777777" w:rsidR="009628D2" w:rsidRPr="008440A6" w:rsidRDefault="009628D2" w:rsidP="009628D2">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xml:space="preserve">, </w:t>
      </w:r>
      <w:proofErr w:type="gramStart"/>
      <w:r w:rsidRPr="00857AE1">
        <w:rPr>
          <w:u w:val="single"/>
        </w:rPr>
        <w:t>despite the fact that</w:t>
      </w:r>
      <w:proofErr w:type="gramEnd"/>
      <w:r w:rsidRPr="00857AE1">
        <w:rPr>
          <w:u w:val="single"/>
        </w:rPr>
        <w:t xml:space="preserve">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w:t>
      </w:r>
      <w:proofErr w:type="gramStart"/>
      <w:r w:rsidRPr="008440A6">
        <w:rPr>
          <w:sz w:val="16"/>
        </w:rPr>
        <w:t>safety;</w:t>
      </w:r>
      <w:proofErr w:type="gramEnd"/>
      <w:r w:rsidRPr="008440A6">
        <w:rPr>
          <w:sz w:val="16"/>
        </w:rPr>
        <w:t xml:space="preserve"> </w:t>
      </w:r>
    </w:p>
    <w:p w14:paraId="2AF1B03E" w14:textId="77777777" w:rsidR="009628D2" w:rsidRPr="008440A6" w:rsidRDefault="009628D2" w:rsidP="009628D2">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w:t>
      </w:r>
      <w:proofErr w:type="gramStart"/>
      <w:r w:rsidRPr="008440A6">
        <w:rPr>
          <w:sz w:val="16"/>
        </w:rPr>
        <w:t>rails;</w:t>
      </w:r>
      <w:proofErr w:type="gramEnd"/>
      <w:r w:rsidRPr="008440A6">
        <w:rPr>
          <w:sz w:val="16"/>
        </w:rPr>
        <w:t xml:space="preserve"> </w:t>
      </w:r>
    </w:p>
    <w:p w14:paraId="15030BC0" w14:textId="77777777" w:rsidR="009628D2" w:rsidRPr="008440A6" w:rsidRDefault="009628D2" w:rsidP="009628D2">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proofErr w:type="gramStart"/>
      <w:r w:rsidRPr="00DB77B7">
        <w:rPr>
          <w:rStyle w:val="Emphasis"/>
        </w:rPr>
        <w:t>conductors</w:t>
      </w:r>
      <w:r w:rsidRPr="00857AE1">
        <w:rPr>
          <w:u w:val="single"/>
        </w:rPr>
        <w:t>;</w:t>
      </w:r>
      <w:proofErr w:type="gramEnd"/>
      <w:r w:rsidRPr="008440A6">
        <w:rPr>
          <w:sz w:val="16"/>
        </w:rPr>
        <w:t xml:space="preserve"> </w:t>
      </w:r>
    </w:p>
    <w:p w14:paraId="30E67455" w14:textId="77777777" w:rsidR="009628D2" w:rsidRPr="00857AE1" w:rsidRDefault="009628D2" w:rsidP="009628D2">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w:t>
      </w:r>
      <w:proofErr w:type="gramStart"/>
      <w:r w:rsidRPr="00857AE1">
        <w:rPr>
          <w:u w:val="single"/>
        </w:rPr>
        <w:t>main line</w:t>
      </w:r>
      <w:proofErr w:type="gramEnd"/>
      <w:r w:rsidRPr="00857AE1">
        <w:rPr>
          <w:u w:val="single"/>
        </w:rPr>
        <w:t xml:space="preserv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w:t>
      </w:r>
      <w:proofErr w:type="gramStart"/>
      <w:r w:rsidRPr="00857AE1">
        <w:rPr>
          <w:u w:val="single"/>
        </w:rPr>
        <w:t>remote control</w:t>
      </w:r>
      <w:proofErr w:type="gramEnd"/>
      <w:r w:rsidRPr="00857AE1">
        <w:rPr>
          <w:u w:val="single"/>
        </w:rPr>
        <w:t xml:space="preserve">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1409A178" w14:textId="77777777" w:rsidR="009628D2" w:rsidRPr="00857AE1" w:rsidRDefault="009628D2" w:rsidP="009628D2">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w:t>
      </w:r>
      <w:proofErr w:type="gramStart"/>
      <w:r w:rsidRPr="00857AE1">
        <w:rPr>
          <w:u w:val="single"/>
        </w:rPr>
        <w:t>heavy duty</w:t>
      </w:r>
      <w:proofErr w:type="gramEnd"/>
      <w:r w:rsidRPr="00857AE1">
        <w:rPr>
          <w:u w:val="single"/>
        </w:rPr>
        <w:t xml:space="preserve">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50844219" w14:textId="77777777" w:rsidR="009628D2" w:rsidRPr="008440A6" w:rsidRDefault="009628D2" w:rsidP="009628D2">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7CE89A30" w14:textId="77777777" w:rsidR="009628D2" w:rsidRPr="008440A6" w:rsidRDefault="009628D2" w:rsidP="009628D2">
      <w:pPr>
        <w:rPr>
          <w:sz w:val="16"/>
        </w:rPr>
      </w:pPr>
      <w:r w:rsidRPr="008440A6">
        <w:rPr>
          <w:sz w:val="16"/>
        </w:rPr>
        <w:t xml:space="preserve">Install Federal Requirements for Testing New Technologies </w:t>
      </w:r>
    </w:p>
    <w:p w14:paraId="02700CDE" w14:textId="77777777" w:rsidR="009628D2" w:rsidRPr="008440A6" w:rsidRDefault="009628D2" w:rsidP="009628D2">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1FAA43A4" w14:textId="77777777" w:rsidR="009628D2" w:rsidRPr="008440A6" w:rsidRDefault="009628D2" w:rsidP="009628D2">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61F1BDC0" w14:textId="77777777" w:rsidR="009628D2" w:rsidRPr="008440A6" w:rsidRDefault="009628D2" w:rsidP="009628D2">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w:t>
      </w:r>
      <w:proofErr w:type="gramStart"/>
      <w:r w:rsidRPr="008440A6">
        <w:rPr>
          <w:sz w:val="16"/>
        </w:rPr>
        <w:t>the automatic</w:t>
      </w:r>
      <w:proofErr w:type="gramEnd"/>
      <w:r w:rsidRPr="008440A6">
        <w:rPr>
          <w:sz w:val="16"/>
        </w:rPr>
        <w:t xml:space="preserve">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xml:space="preserve">. This approach is being proposed as a Positive Train Control (PTC) signal system, a technology intended only as an overlay—not </w:t>
      </w:r>
      <w:proofErr w:type="gramStart"/>
      <w:r w:rsidRPr="008440A6">
        <w:rPr>
          <w:sz w:val="16"/>
        </w:rPr>
        <w:t>a replacement—</w:t>
      </w:r>
      <w:proofErr w:type="gramEnd"/>
      <w:r w:rsidRPr="008440A6">
        <w:rPr>
          <w:sz w:val="16"/>
        </w:rPr>
        <w:t>for signal systems. Safety technology should enhance, not replace, redundant safety layers to prevent accidents.</w:t>
      </w:r>
    </w:p>
    <w:p w14:paraId="1209510F" w14:textId="77777777" w:rsidR="009628D2" w:rsidRPr="008440A6" w:rsidRDefault="009628D2" w:rsidP="009628D2">
      <w:pPr>
        <w:rPr>
          <w:sz w:val="16"/>
        </w:rPr>
      </w:pPr>
      <w:r w:rsidRPr="008440A6">
        <w:rPr>
          <w:sz w:val="16"/>
        </w:rPr>
        <w:t xml:space="preserve">Promulgate Federal Regulations Addressing Future Technology </w:t>
      </w:r>
    </w:p>
    <w:p w14:paraId="0A776BEB" w14:textId="77777777" w:rsidR="009628D2" w:rsidRPr="00D90E65" w:rsidRDefault="009628D2" w:rsidP="009628D2">
      <w:pPr>
        <w:rPr>
          <w:u w:val="single"/>
        </w:rPr>
      </w:pPr>
      <w:r w:rsidRPr="008440A6">
        <w:rPr>
          <w:sz w:val="16"/>
        </w:rPr>
        <w:t xml:space="preserve">The way that railroads </w:t>
      </w:r>
      <w:proofErr w:type="gramStart"/>
      <w:r w:rsidRPr="008440A6">
        <w:rPr>
          <w:sz w:val="16"/>
        </w:rPr>
        <w:t>approached</w:t>
      </w:r>
      <w:proofErr w:type="gramEnd"/>
      <w:r w:rsidRPr="008440A6">
        <w:rPr>
          <w:sz w:val="16"/>
        </w:rPr>
        <w:t xml:space="preserve"> technological advancement in other aspects of their operations </w:t>
      </w:r>
      <w:proofErr w:type="gramStart"/>
      <w:r w:rsidRPr="008440A6">
        <w:rPr>
          <w:sz w:val="16"/>
        </w:rPr>
        <w:t>give</w:t>
      </w:r>
      <w:proofErr w:type="gramEnd"/>
      <w:r w:rsidRPr="008440A6">
        <w:rPr>
          <w:sz w:val="16"/>
        </w:rPr>
        <w:t xml:space="preser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2273C414" w14:textId="77777777" w:rsidR="009628D2" w:rsidRPr="008440A6" w:rsidRDefault="009628D2" w:rsidP="009628D2">
      <w:pPr>
        <w:rPr>
          <w:sz w:val="16"/>
        </w:rPr>
      </w:pPr>
      <w:r w:rsidRPr="008440A6">
        <w:rPr>
          <w:u w:val="single"/>
        </w:rPr>
        <w:t xml:space="preserve">Applicants seeking to adopt new technologies into the existing rail network must utilize the </w:t>
      </w:r>
      <w:proofErr w:type="gramStart"/>
      <w:r w:rsidRPr="008440A6">
        <w:rPr>
          <w:u w:val="single"/>
        </w:rPr>
        <w:t>knowledge-base</w:t>
      </w:r>
      <w:proofErr w:type="gramEnd"/>
      <w:r w:rsidRPr="008440A6">
        <w:rPr>
          <w:u w:val="single"/>
        </w:rPr>
        <w:t xml:space="preserv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w:t>
      </w:r>
      <w:proofErr w:type="gramStart"/>
      <w:r w:rsidRPr="001B0ECD">
        <w:rPr>
          <w:u w:val="single"/>
        </w:rPr>
        <w:t>rail, and</w:t>
      </w:r>
      <w:proofErr w:type="gramEnd"/>
      <w:r w:rsidRPr="001B0ECD">
        <w:rPr>
          <w:u w:val="single"/>
        </w:rPr>
        <w:t xml:space="preserve">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xml:space="preserve">. Regulatory bodies, including the FRA, must monitor and understand the ways in which automated technology interacts with every facet of the existing rail system, including rail workers, traditional locomotives, rail cars, and grade crossings </w:t>
      </w:r>
      <w:proofErr w:type="gramStart"/>
      <w:r w:rsidRPr="008440A6">
        <w:rPr>
          <w:sz w:val="16"/>
        </w:rPr>
        <w:t>in order to</w:t>
      </w:r>
      <w:proofErr w:type="gramEnd"/>
      <w:r w:rsidRPr="008440A6">
        <w:rPr>
          <w:sz w:val="16"/>
        </w:rPr>
        <w:t xml:space="preserve"> ensure the highest level of safety. This can only be accomplished through thorough testing and strict federal oversight.</w:t>
      </w:r>
    </w:p>
    <w:p w14:paraId="4E360576" w14:textId="77777777" w:rsidR="009628D2" w:rsidRPr="008440A6" w:rsidRDefault="009628D2" w:rsidP="009628D2">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097C63AD" w14:textId="77777777" w:rsidR="009628D2" w:rsidRPr="008440A6" w:rsidRDefault="009628D2" w:rsidP="009628D2">
      <w:pPr>
        <w:rPr>
          <w:sz w:val="16"/>
        </w:rPr>
      </w:pPr>
      <w:r w:rsidRPr="008440A6">
        <w:rPr>
          <w:sz w:val="16"/>
        </w:rPr>
        <w:t xml:space="preserve">Provide Comprehensive Employee Protections and Training </w:t>
      </w:r>
    </w:p>
    <w:p w14:paraId="0408953B" w14:textId="77777777" w:rsidR="009628D2" w:rsidRPr="008440A6" w:rsidRDefault="009628D2" w:rsidP="009628D2">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w:t>
      </w:r>
      <w:proofErr w:type="gramStart"/>
      <w:r w:rsidRPr="008440A6">
        <w:rPr>
          <w:sz w:val="16"/>
        </w:rPr>
        <w:t>issues</w:t>
      </w:r>
      <w:proofErr w:type="gramEnd"/>
      <w:r w:rsidRPr="008440A6">
        <w:rPr>
          <w:sz w:val="16"/>
        </w:rPr>
        <w:t xml:space="preserve"> such as human machine interface (HMI) are critical issues for the FRA to attend to when trying to regulate the introduction of new apparatuses, software, and technology in the locomotive cab and other aspects of railroad operations. </w:t>
      </w:r>
    </w:p>
    <w:p w14:paraId="5851A072" w14:textId="77777777" w:rsidR="009628D2" w:rsidRPr="008440A6" w:rsidRDefault="009628D2" w:rsidP="009628D2">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t>
      </w:r>
      <w:proofErr w:type="gramStart"/>
      <w:r w:rsidRPr="008440A6">
        <w:rPr>
          <w:rStyle w:val="Emphasis"/>
        </w:rPr>
        <w:t xml:space="preserve">with regard </w:t>
      </w:r>
      <w:r w:rsidRPr="00A96D25">
        <w:rPr>
          <w:rStyle w:val="Emphasis"/>
          <w:highlight w:val="yellow"/>
        </w:rPr>
        <w:t>to</w:t>
      </w:r>
      <w:proofErr w:type="gramEnd"/>
      <w:r w:rsidRPr="00A96D25">
        <w:rPr>
          <w:rStyle w:val="Emphasis"/>
          <w:highlight w:val="yellow"/>
        </w:rPr>
        <w:t xml:space="preserve">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w:t>
      </w:r>
      <w:proofErr w:type="gramStart"/>
      <w:r w:rsidRPr="008440A6">
        <w:rPr>
          <w:u w:val="single"/>
        </w:rPr>
        <w:t>particular types</w:t>
      </w:r>
      <w:proofErr w:type="gramEnd"/>
      <w:r w:rsidRPr="008440A6">
        <w:rPr>
          <w:u w:val="single"/>
        </w:rPr>
        <w:t xml:space="preserve">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4E850F1A" w14:textId="77777777" w:rsidR="009628D2" w:rsidRDefault="009628D2" w:rsidP="009628D2">
      <w:pPr>
        <w:pStyle w:val="Heading4"/>
      </w:pPr>
      <w:r>
        <w:t>Large-scale cyberattacks on transportation causes Trump lashout—nuclear war.</w:t>
      </w:r>
    </w:p>
    <w:p w14:paraId="61A1428B" w14:textId="77777777" w:rsidR="009628D2" w:rsidRDefault="009628D2" w:rsidP="009628D2">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0282B022" w14:textId="77777777" w:rsidR="009628D2" w:rsidRPr="004F5890" w:rsidRDefault="009628D2" w:rsidP="009628D2">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6AABAF76" w14:textId="77777777" w:rsidR="009628D2" w:rsidRPr="004F5890" w:rsidRDefault="009628D2" w:rsidP="009628D2">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57773B07" w14:textId="77777777" w:rsidR="009628D2" w:rsidRPr="00EE0FFB" w:rsidRDefault="009628D2" w:rsidP="009628D2">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14206160" w14:textId="77777777" w:rsidR="009628D2" w:rsidRPr="004F5890" w:rsidRDefault="009628D2" w:rsidP="009628D2">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39444D95" w14:textId="77777777" w:rsidR="009628D2" w:rsidRPr="004F5890" w:rsidRDefault="009628D2" w:rsidP="009628D2">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0C611F54" w14:textId="77777777" w:rsidR="009628D2" w:rsidRPr="004F5890" w:rsidRDefault="009628D2" w:rsidP="009628D2">
      <w:pPr>
        <w:rPr>
          <w:sz w:val="14"/>
        </w:rPr>
      </w:pPr>
      <w:r w:rsidRPr="004F5890">
        <w:rPr>
          <w:sz w:val="14"/>
        </w:rPr>
        <w:t>The Nuclear-Cyber Connection</w:t>
      </w:r>
    </w:p>
    <w:p w14:paraId="04FB96F6" w14:textId="77777777" w:rsidR="009628D2" w:rsidRPr="004F5890" w:rsidRDefault="009628D2" w:rsidP="009628D2">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42DB0CBF" w14:textId="77777777" w:rsidR="009628D2" w:rsidRPr="00EE0FFB" w:rsidRDefault="009628D2" w:rsidP="009628D2">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6884C9C2" w14:textId="77777777" w:rsidR="009628D2" w:rsidRPr="004F5890" w:rsidRDefault="009628D2" w:rsidP="009628D2">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493D1787" w14:textId="77777777" w:rsidR="009628D2" w:rsidRPr="004F5890" w:rsidRDefault="009628D2" w:rsidP="009628D2">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47BC8024" w14:textId="77777777" w:rsidR="009628D2" w:rsidRPr="004F5890" w:rsidRDefault="009628D2" w:rsidP="009628D2">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258CC6B6" w14:textId="77777777" w:rsidR="009628D2" w:rsidRPr="004F5890" w:rsidRDefault="009628D2" w:rsidP="009628D2">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24B00198" w14:textId="77777777" w:rsidR="009628D2" w:rsidRPr="004F5890" w:rsidRDefault="009628D2" w:rsidP="009628D2">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0F39F705" w14:textId="77777777" w:rsidR="009628D2" w:rsidRPr="004F5890" w:rsidRDefault="009628D2" w:rsidP="009628D2">
      <w:pPr>
        <w:rPr>
          <w:sz w:val="14"/>
        </w:rPr>
      </w:pPr>
      <w:r w:rsidRPr="004F5890">
        <w:rPr>
          <w:sz w:val="14"/>
        </w:rPr>
        <w:t>Pathways to Escalation</w:t>
      </w:r>
    </w:p>
    <w:p w14:paraId="3DC62347" w14:textId="77777777" w:rsidR="009628D2" w:rsidRPr="004F5890" w:rsidRDefault="009628D2" w:rsidP="009628D2">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754437ED" w14:textId="77777777" w:rsidR="009628D2" w:rsidRPr="00EE0FFB" w:rsidRDefault="009628D2" w:rsidP="009628D2">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552276D5" w14:textId="77777777" w:rsidR="009628D2" w:rsidRPr="00EE0FFB" w:rsidRDefault="009628D2" w:rsidP="009628D2">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2635AD69" w14:textId="77777777" w:rsidR="009628D2" w:rsidRPr="003A4C3F" w:rsidRDefault="009628D2" w:rsidP="009628D2">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744A5B6D" w14:textId="77777777" w:rsidR="009628D2" w:rsidRPr="004F5890" w:rsidRDefault="009628D2" w:rsidP="009628D2">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63A24CF9" w14:textId="77777777" w:rsidR="009628D2" w:rsidRPr="004F5890" w:rsidRDefault="009628D2" w:rsidP="009628D2">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646FC758" w14:textId="77777777" w:rsidR="009628D2" w:rsidRPr="004F5890" w:rsidRDefault="009628D2" w:rsidP="009628D2">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2F3F6179" w14:textId="77777777" w:rsidR="009628D2" w:rsidRPr="00247449" w:rsidRDefault="009628D2" w:rsidP="009628D2">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2D8B2504" w14:textId="77777777" w:rsidR="009628D2" w:rsidRPr="00717264" w:rsidRDefault="009628D2" w:rsidP="009628D2">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4E17DDEC" w14:textId="77777777" w:rsidR="009628D2" w:rsidRPr="00BA1BF5" w:rsidRDefault="009628D2" w:rsidP="009628D2">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 xml:space="preserve">We used to not say this out loud. </w:t>
      </w:r>
      <w:proofErr w:type="gramStart"/>
      <w:r w:rsidRPr="003E3F75">
        <w:rPr>
          <w:u w:val="single"/>
        </w:rPr>
        <w:t>I'm done</w:t>
      </w:r>
      <w:proofErr w:type="gramEnd"/>
      <w:r w:rsidRPr="003E3F75">
        <w:rPr>
          <w:u w:val="single"/>
        </w:rPr>
        <w:t xml:space="preserve"> not saying it out loud. And, you know</w:t>
      </w:r>
      <w:proofErr w:type="gramStart"/>
      <w:r w:rsidRPr="003E3F75">
        <w:rPr>
          <w:u w:val="single"/>
        </w:rPr>
        <w:t>, so</w:t>
      </w:r>
      <w:proofErr w:type="gramEnd"/>
      <w:r w:rsidRPr="003E3F75">
        <w:rPr>
          <w:u w:val="single"/>
        </w:rPr>
        <w:t xml:space="preserve"> from my perspective, we really need to attack on this.</w:t>
      </w:r>
      <w:r w:rsidRPr="00BA1BF5">
        <w:rPr>
          <w:sz w:val="12"/>
        </w:rPr>
        <w:t xml:space="preserve"> </w:t>
      </w:r>
    </w:p>
    <w:p w14:paraId="04A98DEA" w14:textId="77777777" w:rsidR="009628D2" w:rsidRPr="00BA1BF5" w:rsidRDefault="009628D2" w:rsidP="009628D2">
      <w:pPr>
        <w:rPr>
          <w:sz w:val="12"/>
        </w:rPr>
      </w:pPr>
      <w:r w:rsidRPr="00BA1BF5">
        <w:rPr>
          <w:sz w:val="12"/>
        </w:rPr>
        <w:t xml:space="preserve">BOWMAN: I wasn't expecting the orchestra ballerina metaphor. </w:t>
      </w:r>
    </w:p>
    <w:p w14:paraId="77B6020D" w14:textId="77777777" w:rsidR="009628D2" w:rsidRPr="00BA1BF5" w:rsidRDefault="009628D2" w:rsidP="009628D2">
      <w:pPr>
        <w:rPr>
          <w:sz w:val="12"/>
        </w:rPr>
      </w:pPr>
      <w:r w:rsidRPr="00BA1BF5">
        <w:rPr>
          <w:sz w:val="12"/>
        </w:rPr>
        <w:t xml:space="preserve">MONTGOMERY: Yeah. </w:t>
      </w:r>
    </w:p>
    <w:p w14:paraId="1C79A7D5" w14:textId="77777777" w:rsidR="009628D2" w:rsidRPr="00BA1BF5" w:rsidRDefault="009628D2" w:rsidP="009628D2">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02285AA5" w14:textId="77777777" w:rsidR="009628D2" w:rsidRPr="00BA1BF5" w:rsidRDefault="009628D2" w:rsidP="009628D2">
      <w:pPr>
        <w:rPr>
          <w:sz w:val="12"/>
        </w:rPr>
      </w:pPr>
      <w:r w:rsidRPr="00BA1BF5">
        <w:rPr>
          <w:sz w:val="12"/>
        </w:rPr>
        <w:t xml:space="preserve">So, did I get that about right in terms of the summary? </w:t>
      </w:r>
    </w:p>
    <w:p w14:paraId="612A0B42" w14:textId="77777777" w:rsidR="009628D2" w:rsidRPr="003E3F75" w:rsidRDefault="009628D2" w:rsidP="009628D2">
      <w:pPr>
        <w:rPr>
          <w:u w:val="single"/>
        </w:rPr>
      </w:pPr>
      <w:r w:rsidRPr="003E3F75">
        <w:rPr>
          <w:u w:val="single"/>
        </w:rPr>
        <w:t>MINIHAN</w:t>
      </w:r>
      <w:r w:rsidRPr="00BA1BF5">
        <w:rPr>
          <w:sz w:val="12"/>
        </w:rPr>
        <w:t xml:space="preserve">: Yeah. I think the exclamation point is </w:t>
      </w:r>
      <w:proofErr w:type="gramStart"/>
      <w:r w:rsidRPr="00BA1BF5">
        <w:rPr>
          <w:sz w:val="12"/>
        </w:rPr>
        <w:t>the majority of</w:t>
      </w:r>
      <w:proofErr w:type="gramEnd"/>
      <w:r w:rsidRPr="00BA1BF5">
        <w:rPr>
          <w:sz w:val="12"/>
        </w:rPr>
        <w:t xml:space="preserve">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24FEE056" w14:textId="77777777" w:rsidR="009628D2" w:rsidRPr="00BA1BF5" w:rsidRDefault="009628D2" w:rsidP="009628D2">
      <w:pPr>
        <w:rPr>
          <w:sz w:val="12"/>
        </w:rPr>
      </w:pPr>
      <w:r w:rsidRPr="00BA1BF5">
        <w:rPr>
          <w:sz w:val="12"/>
        </w:rPr>
        <w:t xml:space="preserve">BOWMAN: Correct. </w:t>
      </w:r>
    </w:p>
    <w:p w14:paraId="60F1094C" w14:textId="77777777" w:rsidR="009628D2" w:rsidRPr="00BA1BF5" w:rsidRDefault="009628D2" w:rsidP="009628D2">
      <w:pPr>
        <w:rPr>
          <w:sz w:val="12"/>
        </w:rPr>
      </w:pPr>
      <w:r w:rsidRPr="00BA1BF5">
        <w:rPr>
          <w:sz w:val="12"/>
        </w:rPr>
        <w:t xml:space="preserve">MINIHAN: So that you get a two for one out of that. </w:t>
      </w:r>
    </w:p>
    <w:p w14:paraId="19FEA272" w14:textId="77777777" w:rsidR="009628D2" w:rsidRPr="00BA1BF5" w:rsidRDefault="009628D2" w:rsidP="009628D2">
      <w:pPr>
        <w:rPr>
          <w:sz w:val="12"/>
        </w:rPr>
      </w:pPr>
      <w:r w:rsidRPr="00BA1BF5">
        <w:rPr>
          <w:sz w:val="12"/>
        </w:rPr>
        <w:t xml:space="preserve">BOWMAN: Yes. </w:t>
      </w:r>
    </w:p>
    <w:p w14:paraId="58AAB03A" w14:textId="77777777" w:rsidR="009628D2" w:rsidRPr="003E3F75" w:rsidRDefault="009628D2" w:rsidP="009628D2">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27377F7B" w14:textId="77777777" w:rsidR="009628D2" w:rsidRPr="003E3F75" w:rsidRDefault="009628D2" w:rsidP="009628D2">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1722666E" w14:textId="77777777" w:rsidR="009628D2" w:rsidRPr="00BA1BF5" w:rsidRDefault="009628D2" w:rsidP="009628D2">
      <w:pPr>
        <w:rPr>
          <w:sz w:val="12"/>
        </w:rPr>
      </w:pPr>
      <w:r w:rsidRPr="00BA1BF5">
        <w:rPr>
          <w:sz w:val="12"/>
        </w:rPr>
        <w:t xml:space="preserve">MINIHAN: That's not deterrence. Yes. </w:t>
      </w:r>
    </w:p>
    <w:p w14:paraId="1DC04E26" w14:textId="77777777" w:rsidR="009628D2" w:rsidRPr="00BA1BF5" w:rsidRDefault="009628D2" w:rsidP="009628D2">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7582C684" w14:textId="77777777" w:rsidR="009628D2" w:rsidRPr="00BA1BF5" w:rsidRDefault="009628D2" w:rsidP="009628D2">
      <w:pPr>
        <w:rPr>
          <w:sz w:val="12"/>
        </w:rPr>
      </w:pPr>
      <w:r w:rsidRPr="00BA1BF5">
        <w:rPr>
          <w:sz w:val="12"/>
        </w:rPr>
        <w:t xml:space="preserve">MINIHAN: Exactly. </w:t>
      </w:r>
    </w:p>
    <w:p w14:paraId="3506B76E" w14:textId="77777777" w:rsidR="009628D2" w:rsidRPr="00BA1BF5" w:rsidRDefault="009628D2" w:rsidP="009628D2">
      <w:pPr>
        <w:rPr>
          <w:sz w:val="12"/>
        </w:rPr>
      </w:pPr>
      <w:r w:rsidRPr="00BA1BF5">
        <w:rPr>
          <w:sz w:val="12"/>
        </w:rPr>
        <w:t xml:space="preserve">BOWMAN: Yes, Annie? </w:t>
      </w:r>
    </w:p>
    <w:p w14:paraId="5DB7CC01" w14:textId="77777777" w:rsidR="009628D2" w:rsidRPr="00BA1BF5" w:rsidRDefault="009628D2" w:rsidP="009628D2">
      <w:pPr>
        <w:rPr>
          <w:sz w:val="12"/>
        </w:rPr>
      </w:pPr>
      <w:r w:rsidRPr="00BA1BF5">
        <w:rPr>
          <w:sz w:val="12"/>
        </w:rPr>
        <w:t xml:space="preserve">FIXLER: Yeah, I would just, I mean, I'm going to preempt some of the – like the next set of questions, I'm sure. But this isn't hypothetical. </w:t>
      </w:r>
    </w:p>
    <w:p w14:paraId="6F1A226B" w14:textId="77777777" w:rsidR="009628D2" w:rsidRPr="00BA1BF5" w:rsidRDefault="009628D2" w:rsidP="009628D2">
      <w:pPr>
        <w:rPr>
          <w:sz w:val="12"/>
        </w:rPr>
      </w:pPr>
      <w:r w:rsidRPr="00BA1BF5">
        <w:rPr>
          <w:sz w:val="12"/>
        </w:rPr>
        <w:t xml:space="preserve">BOWMAN: Right. </w:t>
      </w:r>
    </w:p>
    <w:p w14:paraId="58A75DD4" w14:textId="77777777" w:rsidR="009628D2" w:rsidRPr="00BA1BF5" w:rsidRDefault="009628D2" w:rsidP="009628D2">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 xml:space="preserve">Volt </w:t>
      </w:r>
      <w:proofErr w:type="gramStart"/>
      <w:r w:rsidRPr="00417238">
        <w:rPr>
          <w:rStyle w:val="Emphasis"/>
          <w:highlight w:val="yellow"/>
        </w:rPr>
        <w:t>Typhoon</w:t>
      </w:r>
      <w:proofErr w:type="gramEnd"/>
      <w:r w:rsidRPr="003E3F75">
        <w:rPr>
          <w:u w:val="single"/>
        </w:rPr>
        <w:t xml:space="preserve"> which I'm sure lots of folks in this room are, are familiar </w:t>
      </w:r>
      <w:proofErr w:type="gramStart"/>
      <w:r w:rsidRPr="003E3F75">
        <w:rPr>
          <w:u w:val="single"/>
        </w:rPr>
        <w:t>with</w:t>
      </w:r>
      <w:proofErr w:type="gramEnd"/>
      <w:r w:rsidRPr="003E3F75">
        <w:rPr>
          <w:u w:val="single"/>
        </w:rPr>
        <w:t xml:space="preserve"> </w:t>
      </w:r>
      <w:proofErr w:type="gramStart"/>
      <w:r w:rsidRPr="003E3F75">
        <w:rPr>
          <w:u w:val="single"/>
        </w:rPr>
        <w:t>was</w:t>
      </w:r>
      <w:proofErr w:type="gramEnd"/>
      <w:r w:rsidRPr="003E3F75">
        <w:rPr>
          <w:u w:val="single"/>
        </w:rPr>
        <w:t xml:space="preserve"> </w:t>
      </w:r>
      <w:proofErr w:type="gramStart"/>
      <w:r w:rsidRPr="003E3F75">
        <w:rPr>
          <w:u w:val="single"/>
        </w:rPr>
        <w:t xml:space="preserve">an, </w:t>
      </w:r>
      <w:r w:rsidRPr="00417238">
        <w:rPr>
          <w:highlight w:val="yellow"/>
          <w:u w:val="single"/>
        </w:rPr>
        <w:t>an</w:t>
      </w:r>
      <w:proofErr w:type="gramEnd"/>
      <w:r w:rsidRPr="00417238">
        <w:rPr>
          <w:highlight w:val="yellow"/>
          <w:u w:val="single"/>
        </w:rPr>
        <w:t xml:space="preserve">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27C76AB4" w14:textId="77777777" w:rsidR="009628D2" w:rsidRPr="00BA1BF5" w:rsidRDefault="009628D2" w:rsidP="009628D2">
      <w:pPr>
        <w:rPr>
          <w:sz w:val="12"/>
        </w:rPr>
      </w:pPr>
      <w:r w:rsidRPr="00BA1BF5">
        <w:rPr>
          <w:sz w:val="12"/>
        </w:rPr>
        <w:t xml:space="preserve">They – the – </w:t>
      </w:r>
      <w:r w:rsidRPr="003E3F75">
        <w:rPr>
          <w:u w:val="single"/>
        </w:rPr>
        <w:t xml:space="preserve">the U.S. government obviously hasn't declassified </w:t>
      </w:r>
      <w:proofErr w:type="gramStart"/>
      <w:r w:rsidRPr="003E3F75">
        <w:rPr>
          <w:u w:val="single"/>
        </w:rPr>
        <w:t>all of</w:t>
      </w:r>
      <w:proofErr w:type="gramEnd"/>
      <w:r w:rsidRPr="003E3F75">
        <w:rPr>
          <w:u w:val="single"/>
        </w:rPr>
        <w:t xml:space="preserve">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28554951" w14:textId="77777777" w:rsidR="009628D2" w:rsidRPr="003E3F75" w:rsidRDefault="009628D2" w:rsidP="009628D2">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6AEA7EAA" w14:textId="77777777" w:rsidR="009628D2" w:rsidRPr="00BA1BF5" w:rsidRDefault="009628D2" w:rsidP="009628D2">
      <w:pPr>
        <w:rPr>
          <w:sz w:val="12"/>
        </w:rPr>
      </w:pPr>
      <w:r w:rsidRPr="00BA1BF5">
        <w:rPr>
          <w:sz w:val="12"/>
        </w:rPr>
        <w:t xml:space="preserve">BOWMAN: Perfect segue. Very well done. It's almost like you knew the plan. Mark, let me – let me – Mark, let me go to you next. </w:t>
      </w:r>
    </w:p>
    <w:p w14:paraId="410A4295" w14:textId="77777777" w:rsidR="009628D2" w:rsidRPr="00BA1BF5" w:rsidRDefault="009628D2" w:rsidP="009628D2">
      <w:pPr>
        <w:rPr>
          <w:sz w:val="12"/>
        </w:rPr>
      </w:pPr>
      <w:proofErr w:type="gramStart"/>
      <w:r w:rsidRPr="00BA1BF5">
        <w:rPr>
          <w:sz w:val="12"/>
        </w:rPr>
        <w:t>So</w:t>
      </w:r>
      <w:proofErr w:type="gramEnd"/>
      <w:r w:rsidRPr="00BA1BF5">
        <w:rPr>
          <w:sz w:val="12"/>
        </w:rPr>
        <w:t xml:space="preserve"> in addition, building on the great start that Annie got us underway there, can you provide an overview of the cyber threats to the system we just described?</w:t>
      </w:r>
    </w:p>
    <w:p w14:paraId="41A92DAA" w14:textId="77777777" w:rsidR="009628D2" w:rsidRPr="003E3F75" w:rsidRDefault="009628D2" w:rsidP="009628D2">
      <w:pPr>
        <w:rPr>
          <w:u w:val="single"/>
        </w:rPr>
      </w:pPr>
      <w:r w:rsidRPr="00BA1BF5">
        <w:rPr>
          <w:sz w:val="12"/>
        </w:rPr>
        <w:t xml:space="preserve">MONTGOMERY: That's good. </w:t>
      </w:r>
      <w:proofErr w:type="gramStart"/>
      <w:r w:rsidRPr="00BA1BF5">
        <w:rPr>
          <w:sz w:val="12"/>
        </w:rPr>
        <w:t>So, I mean</w:t>
      </w:r>
      <w:proofErr w:type="gramEnd"/>
      <w:r w:rsidRPr="00BA1BF5">
        <w:rPr>
          <w:sz w:val="12"/>
        </w:rPr>
        <w:t xml:space="preserve">,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w:t>
      </w:r>
      <w:proofErr w:type="gramStart"/>
      <w:r w:rsidRPr="003E3F75">
        <w:rPr>
          <w:u w:val="single"/>
        </w:rPr>
        <w:t>at a later time</w:t>
      </w:r>
      <w:proofErr w:type="gramEnd"/>
      <w:r w:rsidRPr="003E3F75">
        <w:rPr>
          <w:u w:val="single"/>
        </w:rPr>
        <w:t xml:space="preserve">. </w:t>
      </w:r>
    </w:p>
    <w:p w14:paraId="12499CF1" w14:textId="77777777" w:rsidR="009628D2" w:rsidRPr="003E3F75" w:rsidRDefault="009628D2" w:rsidP="009628D2">
      <w:pPr>
        <w:rPr>
          <w:u w:val="single"/>
        </w:rPr>
      </w:pPr>
      <w:proofErr w:type="gramStart"/>
      <w:r w:rsidRPr="00BA1BF5">
        <w:rPr>
          <w:sz w:val="12"/>
        </w:rPr>
        <w:t>By the way, that's</w:t>
      </w:r>
      <w:proofErr w:type="gramEnd"/>
      <w:r w:rsidRPr="00BA1BF5">
        <w:rPr>
          <w:sz w:val="12"/>
        </w:rPr>
        <w:t xml:space="preserve">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2D167649" w14:textId="77777777" w:rsidR="009628D2" w:rsidRPr="00BA1BF5" w:rsidRDefault="009628D2" w:rsidP="009628D2">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w:t>
      </w:r>
      <w:proofErr w:type="gramStart"/>
      <w:r w:rsidRPr="00BA1BF5">
        <w:rPr>
          <w:sz w:val="12"/>
        </w:rPr>
        <w:t>that and</w:t>
      </w:r>
      <w:proofErr w:type="gramEnd"/>
      <w:r w:rsidRPr="00BA1BF5">
        <w:rPr>
          <w:sz w:val="12"/>
        </w:rPr>
        <w:t xml:space="preserve"> for 35 years, and Brad for 15 years, in the services. It is a core – I see Will Metts is here, who was </w:t>
      </w:r>
      <w:proofErr w:type="gramStart"/>
      <w:r w:rsidRPr="00BA1BF5">
        <w:rPr>
          <w:sz w:val="12"/>
        </w:rPr>
        <w:t>actually our</w:t>
      </w:r>
      <w:proofErr w:type="gramEnd"/>
      <w:r w:rsidRPr="00BA1BF5">
        <w:rPr>
          <w:sz w:val="12"/>
        </w:rPr>
        <w:t xml:space="preserve"> guy that would do that for us for INDOPACOM. Good to see you, Admiral Metts. </w:t>
      </w:r>
    </w:p>
    <w:p w14:paraId="51C492DA" w14:textId="77777777" w:rsidR="009628D2" w:rsidRPr="00BA1BF5" w:rsidRDefault="009628D2" w:rsidP="009628D2">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7D42A835" w14:textId="77777777" w:rsidR="009628D2" w:rsidRPr="00BA1BF5" w:rsidRDefault="009628D2" w:rsidP="009628D2">
      <w:pPr>
        <w:rPr>
          <w:sz w:val="12"/>
        </w:rPr>
      </w:pPr>
      <w:proofErr w:type="gramStart"/>
      <w:r w:rsidRPr="00BA1BF5">
        <w:rPr>
          <w:sz w:val="12"/>
        </w:rPr>
        <w:t>So</w:t>
      </w:r>
      <w:proofErr w:type="gramEnd"/>
      <w:r w:rsidRPr="00BA1BF5">
        <w:rPr>
          <w:sz w:val="12"/>
        </w:rPr>
        <w:t xml:space="preserve">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013BF27E" w14:textId="77777777" w:rsidR="009628D2" w:rsidRPr="00BA1BF5" w:rsidRDefault="009628D2" w:rsidP="009628D2">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73D27B5A" w14:textId="77777777" w:rsidR="009628D2" w:rsidRPr="00BA1BF5" w:rsidRDefault="009628D2" w:rsidP="009628D2">
      <w:pPr>
        <w:rPr>
          <w:sz w:val="12"/>
        </w:rPr>
      </w:pPr>
      <w:r w:rsidRPr="00BA1BF5">
        <w:rPr>
          <w:sz w:val="12"/>
        </w:rPr>
        <w:t xml:space="preserve">But in the cyber world, and this is what you know, I see Jim Lewis is here, a lot of us have dealt with for 10, 15 years. We don't take </w:t>
      </w:r>
      <w:proofErr w:type="gramStart"/>
      <w:r w:rsidRPr="00BA1BF5">
        <w:rPr>
          <w:sz w:val="12"/>
        </w:rPr>
        <w:t>these kind of cyber actions</w:t>
      </w:r>
      <w:proofErr w:type="gramEnd"/>
      <w:r w:rsidRPr="00BA1BF5">
        <w:rPr>
          <w:sz w:val="12"/>
        </w:rPr>
        <w:t>, they don't drive a concomitant response by the United States. And we've got to figure out what we're going to do here to take this.</w:t>
      </w:r>
    </w:p>
    <w:p w14:paraId="6CD312A5" w14:textId="77777777" w:rsidR="009628D2" w:rsidRPr="00BA1BF5" w:rsidRDefault="009628D2" w:rsidP="009628D2">
      <w:pPr>
        <w:rPr>
          <w:sz w:val="12"/>
        </w:rPr>
      </w:pPr>
      <w:r w:rsidRPr="00BA1BF5">
        <w:rPr>
          <w:sz w:val="12"/>
        </w:rPr>
        <w:t xml:space="preserve">I </w:t>
      </w:r>
      <w:proofErr w:type="gramStart"/>
      <w:r w:rsidRPr="00BA1BF5">
        <w:rPr>
          <w:sz w:val="12"/>
        </w:rPr>
        <w:t>like that,</w:t>
      </w:r>
      <w:proofErr w:type="gramEnd"/>
      <w:r w:rsidRPr="00BA1BF5">
        <w:rPr>
          <w:sz w:val="12"/>
        </w:rPr>
        <w:t xml:space="preserve">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787F3F58" w14:textId="77777777" w:rsidR="009628D2" w:rsidRPr="00BA1BF5" w:rsidRDefault="009628D2" w:rsidP="009628D2">
      <w:pPr>
        <w:rPr>
          <w:sz w:val="12"/>
        </w:rPr>
      </w:pPr>
      <w:r w:rsidRPr="00BA1BF5">
        <w:rPr>
          <w:sz w:val="12"/>
        </w:rPr>
        <w:t xml:space="preserve">I think we're going to need to, what'd we call that the other day? Deterrence by... </w:t>
      </w:r>
    </w:p>
    <w:p w14:paraId="44AE1977" w14:textId="77777777" w:rsidR="009628D2" w:rsidRPr="00BA1BF5" w:rsidRDefault="009628D2" w:rsidP="009628D2">
      <w:pPr>
        <w:rPr>
          <w:sz w:val="12"/>
        </w:rPr>
      </w:pPr>
      <w:r w:rsidRPr="00BA1BF5">
        <w:rPr>
          <w:sz w:val="12"/>
        </w:rPr>
        <w:t xml:space="preserve">FIXLER: Demonstration. </w:t>
      </w:r>
    </w:p>
    <w:p w14:paraId="6613C5DE" w14:textId="77777777" w:rsidR="009628D2" w:rsidRPr="00BA1BF5" w:rsidRDefault="009628D2" w:rsidP="009628D2">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1F9AB51C" w14:textId="77777777" w:rsidR="009628D2" w:rsidRPr="00BA1BF5" w:rsidRDefault="009628D2" w:rsidP="009628D2">
      <w:pPr>
        <w:rPr>
          <w:sz w:val="12"/>
        </w:rPr>
      </w:pPr>
      <w:r w:rsidRPr="003E3F75">
        <w:rPr>
          <w:rStyle w:val="Emphasis"/>
        </w:rPr>
        <w:t>BOWMAN: I love big discussions about deterrence</w:t>
      </w:r>
      <w:r w:rsidRPr="00BA1BF5">
        <w:rPr>
          <w:sz w:val="12"/>
        </w:rPr>
        <w:t>. But we'll skip it this time.</w:t>
      </w:r>
    </w:p>
    <w:p w14:paraId="0D22B663" w14:textId="77777777" w:rsidR="009628D2" w:rsidRPr="00BA1BF5" w:rsidRDefault="009628D2" w:rsidP="009628D2">
      <w:pPr>
        <w:rPr>
          <w:sz w:val="12"/>
        </w:rPr>
      </w:pPr>
      <w:r w:rsidRPr="00BA1BF5">
        <w:rPr>
          <w:sz w:val="12"/>
        </w:rPr>
        <w:t xml:space="preserve">All right, so let's dive into the mobility triad as we're calling it here. </w:t>
      </w:r>
      <w:proofErr w:type="gramStart"/>
      <w:r w:rsidRPr="00BA1BF5">
        <w:rPr>
          <w:sz w:val="12"/>
        </w:rPr>
        <w:t>General</w:t>
      </w:r>
      <w:proofErr w:type="gramEnd"/>
      <w:r w:rsidRPr="00BA1BF5">
        <w:rPr>
          <w:sz w:val="12"/>
        </w:rPr>
        <w:t xml:space="preserve">, let me go to you first on the air leg of the Mobility Triad based on your obvious expertise </w:t>
      </w:r>
      <w:proofErr w:type="gramStart"/>
      <w:r w:rsidRPr="00BA1BF5">
        <w:rPr>
          <w:sz w:val="12"/>
        </w:rPr>
        <w:t>on</w:t>
      </w:r>
      <w:proofErr w:type="gramEnd"/>
      <w:r w:rsidRPr="00BA1BF5">
        <w:rPr>
          <w:sz w:val="12"/>
        </w:rPr>
        <w:t xml:space="preserve"> that. </w:t>
      </w:r>
    </w:p>
    <w:p w14:paraId="07BBA4D2" w14:textId="77777777" w:rsidR="009628D2" w:rsidRPr="00BA1BF5" w:rsidRDefault="009628D2" w:rsidP="009628D2">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44AED040" w14:textId="77777777" w:rsidR="009628D2" w:rsidRPr="00BA1BF5" w:rsidRDefault="009628D2" w:rsidP="009628D2">
      <w:pPr>
        <w:rPr>
          <w:sz w:val="12"/>
        </w:rPr>
      </w:pPr>
      <w:r w:rsidRPr="00BA1BF5">
        <w:rPr>
          <w:sz w:val="12"/>
        </w:rPr>
        <w:t xml:space="preserve">MINIHAN: Right? </w:t>
      </w:r>
    </w:p>
    <w:p w14:paraId="0177F76D" w14:textId="77777777" w:rsidR="009628D2" w:rsidRPr="00BA1BF5" w:rsidRDefault="009628D2" w:rsidP="009628D2">
      <w:pPr>
        <w:rPr>
          <w:sz w:val="12"/>
        </w:rPr>
      </w:pPr>
      <w:r w:rsidRPr="00BA1BF5">
        <w:rPr>
          <w:sz w:val="12"/>
        </w:rPr>
        <w:t xml:space="preserve">BOWMAN: I'm not sure everyone understands what that means. </w:t>
      </w:r>
      <w:proofErr w:type="gramStart"/>
      <w:r w:rsidRPr="00BA1BF5">
        <w:rPr>
          <w:sz w:val="12"/>
        </w:rPr>
        <w:t>So</w:t>
      </w:r>
      <w:proofErr w:type="gramEnd"/>
      <w:r w:rsidRPr="00BA1BF5">
        <w:rPr>
          <w:sz w:val="12"/>
        </w:rPr>
        <w:t xml:space="preserve"> make us experts in four minutes or less on the air leg of the mobility triad and the cyber vulnerabilities there. </w:t>
      </w:r>
    </w:p>
    <w:p w14:paraId="725BD1B5" w14:textId="77777777" w:rsidR="009628D2" w:rsidRPr="00BA1BF5" w:rsidRDefault="009628D2" w:rsidP="009628D2">
      <w:pPr>
        <w:rPr>
          <w:sz w:val="12"/>
        </w:rPr>
      </w:pPr>
      <w:r w:rsidRPr="00BA1BF5">
        <w:rPr>
          <w:sz w:val="12"/>
        </w:rPr>
        <w:t>MINIHAN: Certainly. We'll – we'll use Dover Air Force Base, which is in Delaware, on the East coast and we will – we'll use the operational template of support for Ukraine.</w:t>
      </w:r>
    </w:p>
    <w:p w14:paraId="4789070A" w14:textId="77777777" w:rsidR="009628D2" w:rsidRPr="00BA1BF5" w:rsidRDefault="009628D2" w:rsidP="009628D2">
      <w:pPr>
        <w:rPr>
          <w:sz w:val="12"/>
        </w:rPr>
      </w:pPr>
      <w:r w:rsidRPr="00BA1BF5">
        <w:rPr>
          <w:sz w:val="12"/>
        </w:rPr>
        <w:t xml:space="preserve">There's enough cargo that can go on the gray tails, which are C-5s and C-17s. And then also involve our Civil Reserve Air Fleet, which is a commercial 747, operated by an – an American Airlines. They would go into Dover, be heavily reliant on the utilities that make that airport go. </w:t>
      </w:r>
      <w:proofErr w:type="gramStart"/>
      <w:r w:rsidRPr="00BA1BF5">
        <w:rPr>
          <w:sz w:val="12"/>
        </w:rPr>
        <w:t>So</w:t>
      </w:r>
      <w:proofErr w:type="gramEnd"/>
      <w:r w:rsidRPr="00BA1BF5">
        <w:rPr>
          <w:sz w:val="12"/>
        </w:rPr>
        <w:t xml:space="preserve"> think about </w:t>
      </w:r>
      <w:proofErr w:type="gramStart"/>
      <w:r w:rsidRPr="00BA1BF5">
        <w:rPr>
          <w:sz w:val="12"/>
        </w:rPr>
        <w:t>the electricity</w:t>
      </w:r>
      <w:proofErr w:type="gramEnd"/>
      <w:r w:rsidRPr="00BA1BF5">
        <w:rPr>
          <w:sz w:val="12"/>
        </w:rPr>
        <w:t xml:space="preserve">, think about you know, the things that handle snow and think about the power </w:t>
      </w:r>
      <w:proofErr w:type="gramStart"/>
      <w:r w:rsidRPr="00BA1BF5">
        <w:rPr>
          <w:sz w:val="12"/>
        </w:rPr>
        <w:t>to</w:t>
      </w:r>
      <w:proofErr w:type="gramEnd"/>
      <w:r w:rsidRPr="00BA1BF5">
        <w:rPr>
          <w:sz w:val="12"/>
        </w:rPr>
        <w:t xml:space="preserve"> the radar stations. Think about the FAA station, think about the tower that needs to approve flight plans and give you clearance into what is initially the U.S. airspace, and then into the international airspace.</w:t>
      </w:r>
    </w:p>
    <w:p w14:paraId="6EDFDA6E" w14:textId="77777777" w:rsidR="009628D2" w:rsidRPr="00BA1BF5" w:rsidRDefault="009628D2" w:rsidP="009628D2">
      <w:pPr>
        <w:rPr>
          <w:sz w:val="12"/>
        </w:rPr>
      </w:pPr>
      <w:r w:rsidRPr="00BA1BF5">
        <w:rPr>
          <w:sz w:val="12"/>
        </w:rPr>
        <w:t xml:space="preserve">Think about all the roads that lead </w:t>
      </w:r>
      <w:proofErr w:type="gramStart"/>
      <w:r w:rsidRPr="00BA1BF5">
        <w:rPr>
          <w:sz w:val="12"/>
        </w:rPr>
        <w:t>in to</w:t>
      </w:r>
      <w:proofErr w:type="gramEnd"/>
      <w:r w:rsidRPr="00BA1BF5">
        <w:rPr>
          <w:sz w:val="12"/>
        </w:rPr>
        <w:t xml:space="preserve"> that airfield that allow the cargo to be trucked up from, you know, name your depot or location that's providing 155s [artillery ammunition] or, you know, whatever the critical thing that that Ukraine needs </w:t>
      </w:r>
      <w:proofErr w:type="gramStart"/>
      <w:r w:rsidRPr="00BA1BF5">
        <w:rPr>
          <w:sz w:val="12"/>
        </w:rPr>
        <w:t>is</w:t>
      </w:r>
      <w:proofErr w:type="gramEnd"/>
      <w:r w:rsidRPr="00BA1BF5">
        <w:rPr>
          <w:sz w:val="12"/>
        </w:rPr>
        <w:t xml:space="preserve">.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1CCB98F6" w14:textId="77777777" w:rsidR="009628D2" w:rsidRPr="00BA1BF5" w:rsidRDefault="009628D2" w:rsidP="009628D2">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49B7D787" w14:textId="77777777" w:rsidR="009628D2" w:rsidRPr="00BA1BF5" w:rsidRDefault="009628D2" w:rsidP="009628D2">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2CD43ECB" w14:textId="77777777" w:rsidR="009628D2" w:rsidRPr="003E3F75" w:rsidRDefault="009628D2" w:rsidP="009628D2">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6579C909" w14:textId="77777777" w:rsidR="009628D2" w:rsidRPr="003E3F75" w:rsidRDefault="009628D2" w:rsidP="009628D2">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0C224F91" w14:textId="77777777" w:rsidR="009628D2" w:rsidRPr="00BA1BF5" w:rsidRDefault="009628D2" w:rsidP="009628D2">
      <w:pPr>
        <w:rPr>
          <w:sz w:val="12"/>
        </w:rPr>
      </w:pPr>
      <w:r w:rsidRPr="003E3F75">
        <w:rPr>
          <w:u w:val="single"/>
        </w:rPr>
        <w:t>The problem</w:t>
      </w:r>
      <w:r w:rsidRPr="00BA1BF5">
        <w:rPr>
          <w:sz w:val="12"/>
        </w:rPr>
        <w:t xml:space="preserve"> is extremely vulnerable with the </w:t>
      </w:r>
      <w:proofErr w:type="gramStart"/>
      <w:r w:rsidRPr="00BA1BF5">
        <w:rPr>
          <w:sz w:val="12"/>
        </w:rPr>
        <w:t>military</w:t>
      </w:r>
      <w:proofErr w:type="gramEnd"/>
      <w:r w:rsidRPr="00BA1BF5">
        <w:rPr>
          <w:sz w:val="12"/>
        </w:rPr>
        <w:t xml:space="preserve"> and it </w:t>
      </w:r>
      <w:r w:rsidRPr="00417238">
        <w:rPr>
          <w:rStyle w:val="Emphasis"/>
        </w:rPr>
        <w:t>grows with the civilian sector</w:t>
      </w:r>
      <w:r w:rsidRPr="00BA1BF5">
        <w:rPr>
          <w:sz w:val="12"/>
        </w:rPr>
        <w:t xml:space="preserve">. </w:t>
      </w:r>
      <w:proofErr w:type="gramStart"/>
      <w:r w:rsidRPr="00BA1BF5">
        <w:rPr>
          <w:sz w:val="12"/>
        </w:rPr>
        <w:t>So</w:t>
      </w:r>
      <w:proofErr w:type="gramEnd"/>
      <w:r w:rsidRPr="00BA1BF5">
        <w:rPr>
          <w:sz w:val="12"/>
        </w:rPr>
        <w:t xml:space="preserve"> think about the communication redundancy that exists in both </w:t>
      </w:r>
      <w:proofErr w:type="gramStart"/>
      <w:r w:rsidRPr="00BA1BF5">
        <w:rPr>
          <w:sz w:val="12"/>
        </w:rPr>
        <w:t>dual-use</w:t>
      </w:r>
      <w:proofErr w:type="gramEnd"/>
      <w:r w:rsidRPr="00BA1BF5">
        <w:rPr>
          <w:sz w:val="12"/>
        </w:rPr>
        <w:t xml:space="preserve"> there, think about our ability to navigate our reliance on precision navigational timing that comes from above, think about how easy that is to jam and have electrical interruption that causes problems there. </w:t>
      </w:r>
    </w:p>
    <w:p w14:paraId="1B53135E" w14:textId="77777777" w:rsidR="009628D2" w:rsidRPr="003E3F75" w:rsidRDefault="009628D2" w:rsidP="009628D2">
      <w:pPr>
        <w:rPr>
          <w:u w:val="single"/>
        </w:rPr>
      </w:pPr>
      <w:proofErr w:type="gramStart"/>
      <w:r w:rsidRPr="003E3F75">
        <w:rPr>
          <w:u w:val="single"/>
        </w:rPr>
        <w:t>So</w:t>
      </w:r>
      <w:proofErr w:type="gramEnd"/>
      <w:r w:rsidRPr="003E3F75">
        <w:rPr>
          <w:u w:val="single"/>
        </w:rPr>
        <w:t xml:space="preserve">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5D1ABEA2" w14:textId="77777777" w:rsidR="009628D2" w:rsidRPr="00F0586E" w:rsidRDefault="009628D2" w:rsidP="009628D2">
      <w:pPr>
        <w:rPr>
          <w:sz w:val="8"/>
          <w:szCs w:val="8"/>
        </w:rPr>
      </w:pPr>
      <w:r w:rsidRPr="00F0586E">
        <w:rPr>
          <w:sz w:val="8"/>
          <w:szCs w:val="8"/>
        </w:rPr>
        <w:t xml:space="preserve">Here's what catchup looks like – the battle space in Ukraine right now. You're in an attrition warfare where a supply chain is trying to keep up with the lethality needed to win. It's very </w:t>
      </w:r>
      <w:proofErr w:type="gramStart"/>
      <w:r w:rsidRPr="00F0586E">
        <w:rPr>
          <w:sz w:val="8"/>
          <w:szCs w:val="8"/>
        </w:rPr>
        <w:t>challenged</w:t>
      </w:r>
      <w:proofErr w:type="gramEnd"/>
      <w:r w:rsidRPr="00F0586E">
        <w:rPr>
          <w:sz w:val="8"/>
          <w:szCs w:val="8"/>
        </w:rPr>
        <w:t xml:space="preserve"> to do that.</w:t>
      </w:r>
    </w:p>
    <w:p w14:paraId="6610439C" w14:textId="77777777" w:rsidR="009628D2" w:rsidRPr="00F0586E" w:rsidRDefault="009628D2" w:rsidP="009628D2">
      <w:pPr>
        <w:rPr>
          <w:sz w:val="8"/>
          <w:szCs w:val="8"/>
        </w:rPr>
      </w:pPr>
      <w:r w:rsidRPr="00F0586E">
        <w:rPr>
          <w:sz w:val="8"/>
          <w:szCs w:val="8"/>
        </w:rPr>
        <w:t xml:space="preserve">And if you want the future battle space to look like 1918 in France, then we continue the status quo. If you </w:t>
      </w:r>
      <w:proofErr w:type="gramStart"/>
      <w:r w:rsidRPr="00F0586E">
        <w:rPr>
          <w:sz w:val="8"/>
          <w:szCs w:val="8"/>
        </w:rPr>
        <w:t>actually want</w:t>
      </w:r>
      <w:proofErr w:type="gramEnd"/>
      <w:r w:rsidRPr="00F0586E">
        <w:rPr>
          <w:sz w:val="8"/>
          <w:szCs w:val="8"/>
        </w:rPr>
        <w:t xml:space="preserve"> to maintain an advantage and get after something that's meaningful and will deliver both that deterrence and that decisive victory lens, then we </w:t>
      </w:r>
      <w:proofErr w:type="gramStart"/>
      <w:r w:rsidRPr="00F0586E">
        <w:rPr>
          <w:sz w:val="8"/>
          <w:szCs w:val="8"/>
        </w:rPr>
        <w:t>got</w:t>
      </w:r>
      <w:proofErr w:type="gramEnd"/>
      <w:r w:rsidRPr="00F0586E">
        <w:rPr>
          <w:sz w:val="8"/>
          <w:szCs w:val="8"/>
        </w:rPr>
        <w:t xml:space="preserve"> some things we need to move </w:t>
      </w:r>
      <w:proofErr w:type="gramStart"/>
      <w:r w:rsidRPr="00F0586E">
        <w:rPr>
          <w:sz w:val="8"/>
          <w:szCs w:val="8"/>
        </w:rPr>
        <w:t>out on</w:t>
      </w:r>
      <w:proofErr w:type="gramEnd"/>
      <w:r w:rsidRPr="00F0586E">
        <w:rPr>
          <w:sz w:val="8"/>
          <w:szCs w:val="8"/>
        </w:rPr>
        <w:t xml:space="preserve"> quickly, and it starts with the civilian infrastructure. </w:t>
      </w:r>
    </w:p>
    <w:p w14:paraId="18FEB40E" w14:textId="77777777" w:rsidR="009628D2" w:rsidRPr="00F0586E" w:rsidRDefault="009628D2" w:rsidP="009628D2">
      <w:pPr>
        <w:rPr>
          <w:sz w:val="8"/>
          <w:szCs w:val="8"/>
        </w:rPr>
      </w:pPr>
      <w:r w:rsidRPr="00F0586E">
        <w:rPr>
          <w:sz w:val="8"/>
          <w:szCs w:val="8"/>
        </w:rPr>
        <w:t>(CROSS-TALK)</w:t>
      </w:r>
    </w:p>
    <w:p w14:paraId="7E4E44A4" w14:textId="77777777" w:rsidR="009628D2" w:rsidRPr="00F0586E" w:rsidRDefault="009628D2" w:rsidP="009628D2">
      <w:pPr>
        <w:rPr>
          <w:sz w:val="8"/>
          <w:szCs w:val="8"/>
        </w:rPr>
      </w:pPr>
      <w:r w:rsidRPr="00F0586E">
        <w:rPr>
          <w:sz w:val="8"/>
          <w:szCs w:val="8"/>
        </w:rPr>
        <w:t xml:space="preserve">BOWMAN: Yeah, please. </w:t>
      </w:r>
    </w:p>
    <w:p w14:paraId="1BAC3354" w14:textId="77777777" w:rsidR="009628D2" w:rsidRPr="00F0586E" w:rsidRDefault="009628D2" w:rsidP="009628D2">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3839D8C9" w14:textId="77777777" w:rsidR="009628D2" w:rsidRPr="00F0586E" w:rsidRDefault="009628D2" w:rsidP="009628D2">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1E3E647F" w14:textId="77777777" w:rsidR="009628D2" w:rsidRPr="00F0586E" w:rsidRDefault="009628D2" w:rsidP="009628D2">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5AA22EEE" w14:textId="77777777" w:rsidR="009628D2" w:rsidRPr="00F0586E" w:rsidRDefault="009628D2" w:rsidP="009628D2">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w:t>
      </w:r>
      <w:proofErr w:type="gramStart"/>
      <w:r w:rsidRPr="00F0586E">
        <w:rPr>
          <w:sz w:val="8"/>
          <w:szCs w:val="8"/>
        </w:rPr>
        <w:t>on</w:t>
      </w:r>
      <w:proofErr w:type="gramEnd"/>
      <w:r w:rsidRPr="00F0586E">
        <w:rPr>
          <w:sz w:val="8"/>
          <w:szCs w:val="8"/>
        </w:rPr>
        <w:t xml:space="preserve"> that last part, on the weapons systems. And some of our </w:t>
      </w:r>
      <w:proofErr w:type="gramStart"/>
      <w:r w:rsidRPr="00F0586E">
        <w:rPr>
          <w:sz w:val="8"/>
          <w:szCs w:val="8"/>
        </w:rPr>
        <w:t>weapons</w:t>
      </w:r>
      <w:proofErr w:type="gramEnd"/>
      <w:r w:rsidRPr="00F0586E">
        <w:rPr>
          <w:sz w:val="8"/>
          <w:szCs w:val="8"/>
        </w:rPr>
        <w:t xml:space="preserve"> systems performed very poorly in Ukraine. </w:t>
      </w:r>
    </w:p>
    <w:p w14:paraId="1AEF55A7" w14:textId="77777777" w:rsidR="009628D2" w:rsidRPr="00F0586E" w:rsidRDefault="009628D2" w:rsidP="009628D2">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w:t>
      </w:r>
      <w:proofErr w:type="gramStart"/>
      <w:r w:rsidRPr="00F0586E">
        <w:rPr>
          <w:sz w:val="8"/>
          <w:szCs w:val="8"/>
        </w:rPr>
        <w:t>So</w:t>
      </w:r>
      <w:proofErr w:type="gramEnd"/>
      <w:r w:rsidRPr="00F0586E">
        <w:rPr>
          <w:sz w:val="8"/>
          <w:szCs w:val="8"/>
        </w:rPr>
        <w:t xml:space="preserve"> they spoof a lot. </w:t>
      </w:r>
    </w:p>
    <w:p w14:paraId="6AB59E70" w14:textId="77777777" w:rsidR="009628D2" w:rsidRPr="00F0586E" w:rsidRDefault="009628D2" w:rsidP="009628D2">
      <w:pPr>
        <w:rPr>
          <w:sz w:val="8"/>
          <w:szCs w:val="8"/>
        </w:rPr>
      </w:pPr>
      <w:proofErr w:type="gramStart"/>
      <w:r w:rsidRPr="00F0586E">
        <w:rPr>
          <w:sz w:val="8"/>
          <w:szCs w:val="8"/>
        </w:rPr>
        <w:t>So</w:t>
      </w:r>
      <w:proofErr w:type="gramEnd"/>
      <w:r w:rsidRPr="00F0586E">
        <w:rPr>
          <w:sz w:val="8"/>
          <w:szCs w:val="8"/>
        </w:rPr>
        <w:t xml:space="preserve"> we have spoofing, jamming, and weakness. </w:t>
      </w:r>
      <w:proofErr w:type="gramStart"/>
      <w:r w:rsidRPr="00F0586E">
        <w:rPr>
          <w:sz w:val="8"/>
          <w:szCs w:val="8"/>
        </w:rPr>
        <w:t>So</w:t>
      </w:r>
      <w:proofErr w:type="gramEnd"/>
      <w:r w:rsidRPr="00F0586E">
        <w:rPr>
          <w:sz w:val="8"/>
          <w:szCs w:val="8"/>
        </w:rPr>
        <w:t xml:space="preserve"> we need to get up into a signal – and here – here's the problem – the military's first thought is “take care of the military.” </w:t>
      </w:r>
      <w:proofErr w:type="gramStart"/>
      <w:r w:rsidRPr="00F0586E">
        <w:rPr>
          <w:sz w:val="8"/>
          <w:szCs w:val="8"/>
        </w:rPr>
        <w:t>So</w:t>
      </w:r>
      <w:proofErr w:type="gramEnd"/>
      <w:r w:rsidRPr="00F0586E">
        <w:rPr>
          <w:sz w:val="8"/>
          <w:szCs w:val="8"/>
        </w:rPr>
        <w:t xml:space="preserve"> the military has all kinds of alternatives – alternative PNTs. They have a system that encrypts and makes their signal a little better, less jammable on the L1 frequency.</w:t>
      </w:r>
    </w:p>
    <w:p w14:paraId="548C266C" w14:textId="77777777" w:rsidR="009628D2" w:rsidRPr="00F0586E" w:rsidRDefault="009628D2" w:rsidP="009628D2">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w:t>
      </w:r>
      <w:proofErr w:type="gramStart"/>
      <w:r w:rsidRPr="00F0586E">
        <w:rPr>
          <w:sz w:val="8"/>
          <w:szCs w:val="8"/>
        </w:rPr>
        <w:t>slow-rolling</w:t>
      </w:r>
      <w:proofErr w:type="gramEnd"/>
      <w:r w:rsidRPr="00F0586E">
        <w:rPr>
          <w:sz w:val="8"/>
          <w:szCs w:val="8"/>
        </w:rPr>
        <w:t xml:space="preserve"> the launch of these satellites, and this is really hurting our critical infrastructure. </w:t>
      </w:r>
    </w:p>
    <w:p w14:paraId="1FAAE11E" w14:textId="77777777" w:rsidR="009628D2" w:rsidRPr="00F0586E" w:rsidRDefault="009628D2" w:rsidP="009628D2">
      <w:pPr>
        <w:rPr>
          <w:sz w:val="8"/>
          <w:szCs w:val="8"/>
        </w:rPr>
      </w:pPr>
      <w:r w:rsidRPr="00F0586E">
        <w:rPr>
          <w:sz w:val="8"/>
          <w:szCs w:val="8"/>
        </w:rPr>
        <w:t>Now, the good news is Space Force got hard-</w:t>
      </w:r>
      <w:proofErr w:type="gramStart"/>
      <w:r w:rsidRPr="00F0586E">
        <w:rPr>
          <w:sz w:val="8"/>
          <w:szCs w:val="8"/>
        </w:rPr>
        <w:t>rolled themselves</w:t>
      </w:r>
      <w:proofErr w:type="gramEnd"/>
      <w:r w:rsidRPr="00F0586E">
        <w:rPr>
          <w:sz w:val="8"/>
          <w:szCs w:val="8"/>
        </w:rPr>
        <w:t xml:space="preserve">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798AF43E" w14:textId="77777777" w:rsidR="009628D2" w:rsidRPr="00F0586E" w:rsidRDefault="009628D2" w:rsidP="009628D2">
      <w:pPr>
        <w:rPr>
          <w:sz w:val="8"/>
          <w:szCs w:val="8"/>
        </w:rPr>
      </w:pPr>
      <w:r w:rsidRPr="00F0586E">
        <w:rPr>
          <w:sz w:val="8"/>
          <w:szCs w:val="8"/>
        </w:rPr>
        <w:t xml:space="preserve">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w:t>
      </w:r>
      <w:proofErr w:type="gramStart"/>
      <w:r w:rsidRPr="00F0586E">
        <w:rPr>
          <w:sz w:val="8"/>
          <w:szCs w:val="8"/>
        </w:rPr>
        <w:t>get</w:t>
      </w:r>
      <w:proofErr w:type="gramEnd"/>
      <w:r w:rsidRPr="00F0586E">
        <w:rPr>
          <w:sz w:val="8"/>
          <w:szCs w:val="8"/>
        </w:rPr>
        <w:t xml:space="preserve"> done.</w:t>
      </w:r>
    </w:p>
    <w:p w14:paraId="62C8DF24" w14:textId="77777777" w:rsidR="009628D2" w:rsidRPr="00BA1BF5" w:rsidRDefault="009628D2" w:rsidP="009628D2">
      <w:pPr>
        <w:rPr>
          <w:sz w:val="12"/>
        </w:rPr>
      </w:pPr>
      <w:r w:rsidRPr="003E3F75">
        <w:rPr>
          <w:u w:val="single"/>
        </w:rPr>
        <w:t>BOWMAN</w:t>
      </w:r>
      <w:r w:rsidRPr="00BA1BF5">
        <w:rPr>
          <w:sz w:val="12"/>
        </w:rPr>
        <w:t xml:space="preserve">: OK. So – thank you, Mark. </w:t>
      </w:r>
      <w:proofErr w:type="gramStart"/>
      <w:r w:rsidRPr="00BA1BF5">
        <w:rPr>
          <w:sz w:val="12"/>
        </w:rPr>
        <w:t>So</w:t>
      </w:r>
      <w:proofErr w:type="gramEnd"/>
      <w:r w:rsidRPr="00BA1BF5">
        <w:rPr>
          <w:sz w:val="12"/>
        </w:rPr>
        <w:t xml:space="preserve"> we've talked about air. Now we've got to go to rail and maritime. </w:t>
      </w:r>
      <w:proofErr w:type="gramStart"/>
      <w:r w:rsidRPr="00BA1BF5">
        <w:rPr>
          <w:sz w:val="12"/>
        </w:rPr>
        <w:t>So</w:t>
      </w:r>
      <w:proofErr w:type="gramEnd"/>
      <w:r w:rsidRPr="00BA1BF5">
        <w:rPr>
          <w:sz w:val="12"/>
        </w:rPr>
        <w:t xml:space="preserve">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w:t>
      </w:r>
      <w:proofErr w:type="gramStart"/>
      <w:r w:rsidRPr="003E3F75">
        <w:rPr>
          <w:u w:val="single"/>
        </w:rPr>
        <w:t>So</w:t>
      </w:r>
      <w:proofErr w:type="gramEnd"/>
      <w:r w:rsidRPr="003E3F75">
        <w:rPr>
          <w:u w:val="single"/>
        </w:rPr>
        <w:t xml:space="preserve">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xml:space="preserve">, right? </w:t>
      </w:r>
      <w:proofErr w:type="gramStart"/>
      <w:r w:rsidRPr="003E3F75">
        <w:rPr>
          <w:u w:val="single"/>
        </w:rPr>
        <w:t>So</w:t>
      </w:r>
      <w:proofErr w:type="gramEnd"/>
      <w:r w:rsidRPr="003E3F75">
        <w:rPr>
          <w:u w:val="single"/>
        </w:rPr>
        <w:t xml:space="preserve"> talk to us about rail.</w:t>
      </w:r>
      <w:r w:rsidRPr="00BA1BF5">
        <w:rPr>
          <w:sz w:val="12"/>
        </w:rPr>
        <w:t xml:space="preserve"> </w:t>
      </w:r>
    </w:p>
    <w:p w14:paraId="4F254237" w14:textId="77777777" w:rsidR="009628D2" w:rsidRPr="003E3F75" w:rsidRDefault="009628D2" w:rsidP="009628D2">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w:t>
      </w:r>
      <w:proofErr w:type="gramStart"/>
      <w:r w:rsidRPr="003E3F75">
        <w:rPr>
          <w:u w:val="single"/>
        </w:rPr>
        <w:t>on a daily basis</w:t>
      </w:r>
      <w:proofErr w:type="gramEnd"/>
      <w:r w:rsidRPr="003E3F75">
        <w:rPr>
          <w:u w:val="single"/>
        </w:rPr>
        <w:t xml:space="preserve">, we haven't sort of thought about rail lines since we played with little trains when we were seven, but it's a complex network. Most of us didn't – don't interact with it. </w:t>
      </w:r>
    </w:p>
    <w:p w14:paraId="636A2586" w14:textId="77777777" w:rsidR="009628D2" w:rsidRPr="003E3F75" w:rsidRDefault="009628D2" w:rsidP="009628D2">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proofErr w:type="gramStart"/>
      <w:r w:rsidRPr="008F44E7">
        <w:rPr>
          <w:rStyle w:val="Emphasis"/>
        </w:rPr>
        <w:t>the vast majority of</w:t>
      </w:r>
      <w:proofErr w:type="gramEnd"/>
      <w:r w:rsidRPr="008F44E7">
        <w:rPr>
          <w:rStyle w:val="Emphasis"/>
        </w:rPr>
        <w:t xml:space="preserve">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7A2E74F2" w14:textId="77777777" w:rsidR="009628D2" w:rsidRPr="00BA1BF5" w:rsidRDefault="009628D2" w:rsidP="009628D2">
      <w:pPr>
        <w:rPr>
          <w:sz w:val="12"/>
        </w:rPr>
      </w:pPr>
      <w:r w:rsidRPr="00BA1BF5">
        <w:rPr>
          <w:sz w:val="12"/>
        </w:rPr>
        <w:t xml:space="preserve">Concerns specifically in rail, a lot of it comes down to what are the short line railroads. </w:t>
      </w:r>
      <w:proofErr w:type="gramStart"/>
      <w:r w:rsidRPr="00BA1BF5">
        <w:rPr>
          <w:sz w:val="12"/>
        </w:rPr>
        <w:t>So</w:t>
      </w:r>
      <w:proofErr w:type="gramEnd"/>
      <w:r w:rsidRPr="00BA1BF5">
        <w:rPr>
          <w:sz w:val="12"/>
        </w:rPr>
        <w:t xml:space="preserve"> they are the interconnects between the large companies, they are the connectors between the rest of the freight rail system and the actual port, and there are a </w:t>
      </w:r>
      <w:proofErr w:type="gramStart"/>
      <w:r w:rsidRPr="00BA1BF5">
        <w:rPr>
          <w:sz w:val="12"/>
        </w:rPr>
        <w:t>couple</w:t>
      </w:r>
      <w:proofErr w:type="gramEnd"/>
      <w:r w:rsidRPr="00BA1BF5">
        <w:rPr>
          <w:sz w:val="12"/>
        </w:rPr>
        <w:t xml:space="preserve"> hundred. And they are small businesses, often. And </w:t>
      </w:r>
      <w:proofErr w:type="gramStart"/>
      <w:r w:rsidRPr="00BA1BF5">
        <w:rPr>
          <w:sz w:val="12"/>
        </w:rPr>
        <w:t>so</w:t>
      </w:r>
      <w:proofErr w:type="gramEnd"/>
      <w:r w:rsidRPr="00BA1BF5">
        <w:rPr>
          <w:sz w:val="12"/>
        </w:rPr>
        <w:t xml:space="preserve"> they are less resourced, have less expertise when it comes to cybersecurity issues. But it's across </w:t>
      </w:r>
      <w:proofErr w:type="gramStart"/>
      <w:r w:rsidRPr="00BA1BF5">
        <w:rPr>
          <w:sz w:val="12"/>
        </w:rPr>
        <w:t>all of</w:t>
      </w:r>
      <w:proofErr w:type="gramEnd"/>
      <w:r w:rsidRPr="00BA1BF5">
        <w:rPr>
          <w:sz w:val="12"/>
        </w:rPr>
        <w:t xml:space="preserve"> those different systems that the military needs to move its equipment. </w:t>
      </w:r>
    </w:p>
    <w:p w14:paraId="63495E00" w14:textId="77777777" w:rsidR="009628D2" w:rsidRPr="00BA1BF5" w:rsidRDefault="009628D2" w:rsidP="009628D2">
      <w:pPr>
        <w:rPr>
          <w:sz w:val="12"/>
        </w:rPr>
      </w:pPr>
      <w:proofErr w:type="gramStart"/>
      <w:r w:rsidRPr="003E3F75">
        <w:rPr>
          <w:u w:val="single"/>
        </w:rPr>
        <w:t>So</w:t>
      </w:r>
      <w:proofErr w:type="gramEnd"/>
      <w:r w:rsidRPr="003E3F75">
        <w:rPr>
          <w:u w:val="single"/>
        </w:rPr>
        <w:t xml:space="preserve">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xml:space="preserve">. </w:t>
      </w:r>
      <w:proofErr w:type="gramStart"/>
      <w:r w:rsidRPr="003E3F75">
        <w:rPr>
          <w:u w:val="single"/>
        </w:rPr>
        <w:t>So</w:t>
      </w:r>
      <w:proofErr w:type="gramEnd"/>
      <w:r w:rsidRPr="003E3F75">
        <w:rPr>
          <w:u w:val="single"/>
        </w:rPr>
        <w:t xml:space="preserve"> if you can just back things up across the rail lines, you can't move a train off a rail except in certain interchanges</w:t>
      </w:r>
      <w:r w:rsidRPr="00BA1BF5">
        <w:rPr>
          <w:sz w:val="12"/>
        </w:rPr>
        <w:t xml:space="preserve">, right? </w:t>
      </w:r>
      <w:proofErr w:type="gramStart"/>
      <w:r w:rsidRPr="003E3F75">
        <w:rPr>
          <w:u w:val="single"/>
        </w:rPr>
        <w:t>So</w:t>
      </w:r>
      <w:proofErr w:type="gramEnd"/>
      <w:r w:rsidRPr="003E3F75">
        <w:rPr>
          <w:u w:val="single"/>
        </w:rPr>
        <w:t xml:space="preserve">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10A80A08" w14:textId="77777777" w:rsidR="009628D2" w:rsidRPr="003E3F75" w:rsidRDefault="009628D2" w:rsidP="009628D2">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19959B31" w14:textId="77777777" w:rsidR="009628D2" w:rsidRPr="00F0586E" w:rsidRDefault="009628D2" w:rsidP="009628D2">
      <w:pPr>
        <w:rPr>
          <w:sz w:val="8"/>
          <w:szCs w:val="8"/>
        </w:rPr>
      </w:pPr>
      <w:r w:rsidRPr="00F0586E">
        <w:rPr>
          <w:sz w:val="8"/>
          <w:szCs w:val="8"/>
        </w:rPr>
        <w:t xml:space="preserve">BOWMAN: Great. Thank you. </w:t>
      </w:r>
    </w:p>
    <w:p w14:paraId="1B6F68D1" w14:textId="77777777" w:rsidR="009628D2" w:rsidRPr="00F0586E" w:rsidRDefault="009628D2" w:rsidP="009628D2">
      <w:pPr>
        <w:rPr>
          <w:sz w:val="8"/>
          <w:szCs w:val="8"/>
        </w:rPr>
      </w:pPr>
      <w:r w:rsidRPr="00F0586E">
        <w:rPr>
          <w:sz w:val="8"/>
          <w:szCs w:val="8"/>
        </w:rPr>
        <w:t xml:space="preserve">All right, let's go to – Mark, let's go to maritime. </w:t>
      </w:r>
      <w:proofErr w:type="gramStart"/>
      <w:r w:rsidRPr="00F0586E">
        <w:rPr>
          <w:sz w:val="8"/>
          <w:szCs w:val="8"/>
        </w:rPr>
        <w:t>So</w:t>
      </w:r>
      <w:proofErr w:type="gramEnd"/>
      <w:r w:rsidRPr="00F0586E">
        <w:rPr>
          <w:sz w:val="8"/>
          <w:szCs w:val="8"/>
        </w:rPr>
        <w:t xml:space="preserve"> you've been at </w:t>
      </w:r>
      <w:proofErr w:type="gramStart"/>
      <w:r w:rsidRPr="00F0586E">
        <w:rPr>
          <w:sz w:val="8"/>
          <w:szCs w:val="8"/>
        </w:rPr>
        <w:t>this</w:t>
      </w:r>
      <w:proofErr w:type="gramEnd"/>
      <w:r w:rsidRPr="00F0586E">
        <w:rPr>
          <w:sz w:val="8"/>
          <w:szCs w:val="8"/>
        </w:rPr>
        <w:t xml:space="preserve"> a while. Obviously, you bring deep knowledge </w:t>
      </w:r>
      <w:proofErr w:type="gramStart"/>
      <w:r w:rsidRPr="00F0586E">
        <w:rPr>
          <w:sz w:val="8"/>
          <w:szCs w:val="8"/>
        </w:rPr>
        <w:t>in</w:t>
      </w:r>
      <w:proofErr w:type="gramEnd"/>
      <w:r w:rsidRPr="00F0586E">
        <w:rPr>
          <w:sz w:val="8"/>
          <w:szCs w:val="8"/>
        </w:rPr>
        <w:t xml:space="preserve"> this area. – I've heard you talk about – in the past about some of the Chinese-manufactured cranes. I'd love for you to talk about that and our technology at our </w:t>
      </w:r>
      <w:proofErr w:type="gramStart"/>
      <w:r w:rsidRPr="00F0586E">
        <w:rPr>
          <w:sz w:val="8"/>
          <w:szCs w:val="8"/>
        </w:rPr>
        <w:t>ports, and</w:t>
      </w:r>
      <w:proofErr w:type="gramEnd"/>
      <w:r w:rsidRPr="00F0586E">
        <w:rPr>
          <w:sz w:val="8"/>
          <w:szCs w:val="8"/>
        </w:rPr>
        <w:t xml:space="preserve"> also talk about the role of the Coast Guard here, if you wouldn't mind. </w:t>
      </w:r>
    </w:p>
    <w:p w14:paraId="1C14CE61" w14:textId="77777777" w:rsidR="009628D2" w:rsidRPr="00F0586E" w:rsidRDefault="009628D2" w:rsidP="009628D2">
      <w:pPr>
        <w:rPr>
          <w:sz w:val="8"/>
          <w:szCs w:val="8"/>
        </w:rPr>
      </w:pPr>
      <w:r w:rsidRPr="00F0586E">
        <w:rPr>
          <w:sz w:val="8"/>
          <w:szCs w:val="8"/>
        </w:rPr>
        <w:t xml:space="preserve">MONTGOMERY: Yeah, thanks. </w:t>
      </w:r>
      <w:proofErr w:type="gramStart"/>
      <w:r w:rsidRPr="00F0586E">
        <w:rPr>
          <w:sz w:val="8"/>
          <w:szCs w:val="8"/>
        </w:rPr>
        <w:t>So</w:t>
      </w:r>
      <w:proofErr w:type="gramEnd"/>
      <w:r w:rsidRPr="00F0586E">
        <w:rPr>
          <w:sz w:val="8"/>
          <w:szCs w:val="8"/>
        </w:rPr>
        <w:t xml:space="preserve"> we did our port report about 15, 17 months ago. Atlantic Council's done a good one on it as well. And we supported the China Select Committee and then the House Homeland Security Committee as they looked at this. </w:t>
      </w:r>
    </w:p>
    <w:p w14:paraId="653E1868" w14:textId="77777777" w:rsidR="009628D2" w:rsidRPr="00F0586E" w:rsidRDefault="009628D2" w:rsidP="009628D2">
      <w:pPr>
        <w:rPr>
          <w:sz w:val="8"/>
          <w:szCs w:val="8"/>
        </w:rPr>
      </w:pPr>
      <w:r w:rsidRPr="00F0586E">
        <w:rPr>
          <w:sz w:val="8"/>
          <w:szCs w:val="8"/>
        </w:rPr>
        <w:t xml:space="preserve">You know, from my perspective, the ports </w:t>
      </w:r>
      <w:proofErr w:type="gramStart"/>
      <w:r w:rsidRPr="00F0586E">
        <w:rPr>
          <w:sz w:val="8"/>
          <w:szCs w:val="8"/>
        </w:rPr>
        <w:t>is</w:t>
      </w:r>
      <w:proofErr w:type="gramEnd"/>
      <w:r w:rsidRPr="00F0586E">
        <w:rPr>
          <w:sz w:val="8"/>
          <w:szCs w:val="8"/>
        </w:rPr>
        <w:t xml:space="preserve"> more – it – it – we made a mistake. Early on, one of the first bills was about cranes. This isn't about </w:t>
      </w:r>
      <w:proofErr w:type="gramStart"/>
      <w:r w:rsidRPr="00F0586E">
        <w:rPr>
          <w:sz w:val="8"/>
          <w:szCs w:val="8"/>
        </w:rPr>
        <w:t>cranes,</w:t>
      </w:r>
      <w:proofErr w:type="gramEnd"/>
      <w:r w:rsidRPr="00F0586E">
        <w:rPr>
          <w:sz w:val="8"/>
          <w:szCs w:val="8"/>
        </w:rPr>
        <w:t xml:space="preserve"> this is about automated systems in ports. </w:t>
      </w:r>
      <w:proofErr w:type="gramStart"/>
      <w:r w:rsidRPr="00F0586E">
        <w:rPr>
          <w:sz w:val="8"/>
          <w:szCs w:val="8"/>
        </w:rPr>
        <w:t>So</w:t>
      </w:r>
      <w:proofErr w:type="gramEnd"/>
      <w:r w:rsidRPr="00F0586E">
        <w:rPr>
          <w:sz w:val="8"/>
          <w:szCs w:val="8"/>
        </w:rPr>
        <w:t xml:space="preserve"> it's cranes, gantries, the rail systems, just the gates, everything. </w:t>
      </w:r>
    </w:p>
    <w:p w14:paraId="1A3B3E54" w14:textId="77777777" w:rsidR="009628D2" w:rsidRPr="00F0586E" w:rsidRDefault="009628D2" w:rsidP="009628D2">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6DD2C93F" w14:textId="77777777" w:rsidR="009628D2" w:rsidRPr="00F0586E" w:rsidRDefault="009628D2" w:rsidP="009628D2">
      <w:pPr>
        <w:rPr>
          <w:sz w:val="8"/>
          <w:szCs w:val="8"/>
        </w:rPr>
      </w:pPr>
      <w:r w:rsidRPr="00F0586E">
        <w:rPr>
          <w:sz w:val="8"/>
          <w:szCs w:val="8"/>
        </w:rPr>
        <w:t xml:space="preserve">It is extremely easy to both disrupt, but also to determine what's happening, you know, to have an idea – because everything </w:t>
      </w:r>
      <w:proofErr w:type="gramStart"/>
      <w:r w:rsidRPr="00F0586E">
        <w:rPr>
          <w:sz w:val="8"/>
          <w:szCs w:val="8"/>
        </w:rPr>
        <w:t>has to</w:t>
      </w:r>
      <w:proofErr w:type="gramEnd"/>
      <w:r w:rsidRPr="00F0586E">
        <w:rPr>
          <w:sz w:val="8"/>
          <w:szCs w:val="8"/>
        </w:rPr>
        <w:t xml:space="preserve"> be laid out digitally ahead of time. It's – you know, it's subject to both surveillance and reconnaissance, but also disruption.</w:t>
      </w:r>
    </w:p>
    <w:p w14:paraId="4A7F6096" w14:textId="77777777" w:rsidR="009628D2" w:rsidRPr="00F0586E" w:rsidRDefault="009628D2" w:rsidP="009628D2">
      <w:pPr>
        <w:rPr>
          <w:sz w:val="8"/>
          <w:szCs w:val="8"/>
        </w:rPr>
      </w:pPr>
      <w:r w:rsidRPr="00F0586E">
        <w:rPr>
          <w:sz w:val="8"/>
          <w:szCs w:val="8"/>
        </w:rPr>
        <w:t xml:space="preserve">From my perspective – I love the idea that we identify the cranes. We </w:t>
      </w:r>
      <w:proofErr w:type="gramStart"/>
      <w:r w:rsidRPr="00F0586E">
        <w:rPr>
          <w:sz w:val="8"/>
          <w:szCs w:val="8"/>
        </w:rPr>
        <w:t>have to</w:t>
      </w:r>
      <w:proofErr w:type="gramEnd"/>
      <w:r w:rsidRPr="00F0586E">
        <w:rPr>
          <w:sz w:val="8"/>
          <w:szCs w:val="8"/>
        </w:rPr>
        <w:t xml:space="preserve"> be careful. I don't – these cranes are, you know, $100 million-plus apiece. I wouldn't be replacing the cranes. They're pieces of metal. I would replace the brains in the cranes, right? Now, if we get down in the $50- to $100 thousand frame. </w:t>
      </w:r>
    </w:p>
    <w:p w14:paraId="13A92726" w14:textId="77777777" w:rsidR="009628D2" w:rsidRPr="00F0586E" w:rsidRDefault="009628D2" w:rsidP="009628D2">
      <w:pPr>
        <w:rPr>
          <w:sz w:val="8"/>
          <w:szCs w:val="8"/>
        </w:rPr>
      </w:pPr>
      <w:r w:rsidRPr="00F0586E">
        <w:rPr>
          <w:sz w:val="8"/>
          <w:szCs w:val="8"/>
        </w:rPr>
        <w:t xml:space="preserve">And the cellular modems that are in the cranes </w:t>
      </w:r>
      <w:proofErr w:type="gramStart"/>
      <w:r w:rsidRPr="00F0586E">
        <w:rPr>
          <w:sz w:val="8"/>
          <w:szCs w:val="8"/>
        </w:rPr>
        <w:t>– by the way, cellular</w:t>
      </w:r>
      <w:proofErr w:type="gramEnd"/>
      <w:r w:rsidRPr="00F0586E">
        <w:rPr>
          <w:sz w:val="8"/>
          <w:szCs w:val="8"/>
        </w:rPr>
        <w:t xml:space="preserve"> modems, think of them like LiDAR, drones, Huawei, an area where China has decided to favor state-owned enterprises or you know, Chinese companies to become – to grab market share and drive U.S. and Europeans out. Cellular modems are the next big </w:t>
      </w:r>
      <w:proofErr w:type="gramStart"/>
      <w:r w:rsidRPr="00F0586E">
        <w:rPr>
          <w:sz w:val="8"/>
          <w:szCs w:val="8"/>
        </w:rPr>
        <w:t>kind of drone</w:t>
      </w:r>
      <w:proofErr w:type="gramEnd"/>
      <w:r w:rsidRPr="00F0586E">
        <w:rPr>
          <w:sz w:val="8"/>
          <w:szCs w:val="8"/>
        </w:rPr>
        <w:t xml:space="preserve">/LiDAR problem for us. </w:t>
      </w:r>
    </w:p>
    <w:p w14:paraId="5B4F8950" w14:textId="77777777" w:rsidR="009628D2" w:rsidRPr="00F0586E" w:rsidRDefault="009628D2" w:rsidP="009628D2">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155397DC" w14:textId="77777777" w:rsidR="009628D2" w:rsidRPr="00F0586E" w:rsidRDefault="009628D2" w:rsidP="009628D2">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42F58593" w14:textId="77777777" w:rsidR="009628D2" w:rsidRPr="00F0586E" w:rsidRDefault="009628D2" w:rsidP="009628D2">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60122A26" w14:textId="77777777" w:rsidR="009628D2" w:rsidRPr="00F0586E" w:rsidRDefault="009628D2" w:rsidP="009628D2">
      <w:pPr>
        <w:rPr>
          <w:sz w:val="8"/>
          <w:szCs w:val="8"/>
        </w:rPr>
      </w:pPr>
      <w:proofErr w:type="gramStart"/>
      <w:r w:rsidRPr="00F0586E">
        <w:rPr>
          <w:sz w:val="8"/>
          <w:szCs w:val="8"/>
        </w:rPr>
        <w:t>So</w:t>
      </w:r>
      <w:proofErr w:type="gramEnd"/>
      <w:r w:rsidRPr="00F0586E">
        <w:rPr>
          <w:sz w:val="8"/>
          <w:szCs w:val="8"/>
        </w:rPr>
        <w:t xml:space="preserve"> they got an executive order from the Biden administration that was brilliant. The </w:t>
      </w:r>
      <w:proofErr w:type="gramStart"/>
      <w:r w:rsidRPr="00F0586E">
        <w:rPr>
          <w:sz w:val="8"/>
          <w:szCs w:val="8"/>
        </w:rPr>
        <w:t>executive</w:t>
      </w:r>
      <w:proofErr w:type="gramEnd"/>
      <w:r w:rsidRPr="00F0586E">
        <w:rPr>
          <w:sz w:val="8"/>
          <w:szCs w:val="8"/>
        </w:rPr>
        <w:t xml:space="preser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w:t>
      </w:r>
      <w:proofErr w:type="gramStart"/>
      <w:r w:rsidRPr="00F0586E">
        <w:rPr>
          <w:sz w:val="8"/>
          <w:szCs w:val="8"/>
        </w:rPr>
        <w:t>are</w:t>
      </w:r>
      <w:proofErr w:type="gramEnd"/>
      <w:r w:rsidRPr="00F0586E">
        <w:rPr>
          <w:sz w:val="8"/>
          <w:szCs w:val="8"/>
        </w:rPr>
        <w:t xml:space="preserve"> figuring out. If you don't have money, eventually, Congress shows up and says, "Let's talk," you know. And </w:t>
      </w:r>
      <w:proofErr w:type="gramStart"/>
      <w:r w:rsidRPr="00F0586E">
        <w:rPr>
          <w:sz w:val="8"/>
          <w:szCs w:val="8"/>
        </w:rPr>
        <w:t>so</w:t>
      </w:r>
      <w:proofErr w:type="gramEnd"/>
      <w:r w:rsidRPr="00F0586E">
        <w:rPr>
          <w:sz w:val="8"/>
          <w:szCs w:val="8"/>
        </w:rPr>
        <w:t xml:space="preserve"> we've got to get this right, and the Coast Guard needs to have money.</w:t>
      </w:r>
    </w:p>
    <w:p w14:paraId="33E7D42A" w14:textId="77777777" w:rsidR="009628D2" w:rsidRPr="00F0586E" w:rsidRDefault="009628D2" w:rsidP="009628D2">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w:t>
      </w:r>
      <w:proofErr w:type="gramStart"/>
      <w:r w:rsidRPr="00F0586E">
        <w:rPr>
          <w:sz w:val="8"/>
          <w:szCs w:val="8"/>
        </w:rPr>
        <w:t>stuff's</w:t>
      </w:r>
      <w:proofErr w:type="gramEnd"/>
      <w:r w:rsidRPr="00F0586E">
        <w:rPr>
          <w:sz w:val="8"/>
          <w:szCs w:val="8"/>
        </w:rPr>
        <w:t xml:space="preserve"> not free. You </w:t>
      </w:r>
      <w:proofErr w:type="gramStart"/>
      <w:r w:rsidRPr="00F0586E">
        <w:rPr>
          <w:sz w:val="8"/>
          <w:szCs w:val="8"/>
        </w:rPr>
        <w:t>have to</w:t>
      </w:r>
      <w:proofErr w:type="gramEnd"/>
      <w:r w:rsidRPr="00F0586E">
        <w:rPr>
          <w:sz w:val="8"/>
          <w:szCs w:val="8"/>
        </w:rPr>
        <w:t xml:space="preserve"> pay for services, and even when it's a military organization, you </w:t>
      </w:r>
      <w:proofErr w:type="gramStart"/>
      <w:r w:rsidRPr="00F0586E">
        <w:rPr>
          <w:sz w:val="8"/>
          <w:szCs w:val="8"/>
        </w:rPr>
        <w:t>have to</w:t>
      </w:r>
      <w:proofErr w:type="gramEnd"/>
      <w:r w:rsidRPr="00F0586E">
        <w:rPr>
          <w:sz w:val="8"/>
          <w:szCs w:val="8"/>
        </w:rPr>
        <w:t xml:space="preserve"> pay for a service. </w:t>
      </w:r>
      <w:proofErr w:type="gramStart"/>
      <w:r w:rsidRPr="00F0586E">
        <w:rPr>
          <w:sz w:val="8"/>
          <w:szCs w:val="8"/>
        </w:rPr>
        <w:t>So</w:t>
      </w:r>
      <w:proofErr w:type="gramEnd"/>
      <w:r w:rsidRPr="00F0586E">
        <w:rPr>
          <w:sz w:val="8"/>
          <w:szCs w:val="8"/>
        </w:rPr>
        <w:t xml:space="preserve"> you know, we've got to get </w:t>
      </w:r>
      <w:proofErr w:type="gramStart"/>
      <w:r w:rsidRPr="00F0586E">
        <w:rPr>
          <w:sz w:val="8"/>
          <w:szCs w:val="8"/>
        </w:rPr>
        <w:t>on</w:t>
      </w:r>
      <w:proofErr w:type="gramEnd"/>
      <w:r w:rsidRPr="00F0586E">
        <w:rPr>
          <w:sz w:val="8"/>
          <w:szCs w:val="8"/>
        </w:rPr>
        <w:t xml:space="preserve"> that. </w:t>
      </w:r>
    </w:p>
    <w:p w14:paraId="5FC3195C" w14:textId="77777777" w:rsidR="009628D2" w:rsidRPr="00F0586E" w:rsidRDefault="009628D2" w:rsidP="009628D2">
      <w:pPr>
        <w:rPr>
          <w:sz w:val="8"/>
          <w:szCs w:val="8"/>
        </w:rPr>
      </w:pPr>
      <w:r w:rsidRPr="00F0586E">
        <w:rPr>
          <w:sz w:val="8"/>
          <w:szCs w:val="8"/>
        </w:rPr>
        <w:t xml:space="preserve">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w:t>
      </w:r>
      <w:proofErr w:type="gramStart"/>
      <w:r w:rsidRPr="00F0586E">
        <w:rPr>
          <w:sz w:val="8"/>
          <w:szCs w:val="8"/>
        </w:rPr>
        <w:t>So</w:t>
      </w:r>
      <w:proofErr w:type="gramEnd"/>
      <w:r w:rsidRPr="00F0586E">
        <w:rPr>
          <w:sz w:val="8"/>
          <w:szCs w:val="8"/>
        </w:rPr>
        <w:t xml:space="preserve"> you had massive backup because there was a cyber attack. This is the kind – you know, I’m sure that China is studying that incident and saying, "How can I replicate </w:t>
      </w:r>
      <w:proofErr w:type="gramStart"/>
      <w:r w:rsidRPr="00F0586E">
        <w:rPr>
          <w:sz w:val="8"/>
          <w:szCs w:val="8"/>
        </w:rPr>
        <w:t>those kind of effects</w:t>
      </w:r>
      <w:proofErr w:type="gramEnd"/>
      <w:r w:rsidRPr="00F0586E">
        <w:rPr>
          <w:sz w:val="8"/>
          <w:szCs w:val="8"/>
        </w:rPr>
        <w:t xml:space="preserve">? I could do it with a ransomware attack. I could do it with a different kind of malware." But that is the kind of backup that then cascades again through the system. The issue is that </w:t>
      </w:r>
      <w:proofErr w:type="gramStart"/>
      <w:r w:rsidRPr="00F0586E">
        <w:rPr>
          <w:sz w:val="8"/>
          <w:szCs w:val="8"/>
        </w:rPr>
        <w:t>all of</w:t>
      </w:r>
      <w:proofErr w:type="gramEnd"/>
      <w:r w:rsidRPr="00F0586E">
        <w:rPr>
          <w:sz w:val="8"/>
          <w:szCs w:val="8"/>
        </w:rPr>
        <w:t xml:space="preserve"> these transportation networks are interconnected, so you cause a problem in one, you cause a problem in all. And so that is the issue that we need to be focused on.</w:t>
      </w:r>
    </w:p>
    <w:p w14:paraId="5AB0D0E9" w14:textId="77777777" w:rsidR="009628D2" w:rsidRPr="00BA1BF5" w:rsidRDefault="009628D2" w:rsidP="009628D2">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w:t>
      </w:r>
      <w:proofErr w:type="gramStart"/>
      <w:r w:rsidRPr="00BA1BF5">
        <w:rPr>
          <w:sz w:val="12"/>
        </w:rPr>
        <w:t>say</w:t>
      </w:r>
      <w:proofErr w:type="gramEnd"/>
      <w:r w:rsidRPr="00BA1BF5">
        <w:rPr>
          <w:sz w:val="12"/>
        </w:rPr>
        <w:t xml:space="preserve">,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w:t>
      </w:r>
      <w:proofErr w:type="gramStart"/>
      <w:r w:rsidRPr="003E3F75">
        <w:rPr>
          <w:u w:val="single"/>
        </w:rPr>
        <w:t>out</w:t>
      </w:r>
      <w:proofErr w:type="gramEnd"/>
      <w:r w:rsidRPr="003E3F75">
        <w:rPr>
          <w:u w:val="single"/>
        </w:rPr>
        <w:t xml:space="preserve"> a few days, a few weeks later. We'll be fine. But as you two gentlemen know, and </w:t>
      </w:r>
      <w:proofErr w:type="gramStart"/>
      <w:r w:rsidRPr="003E3F75">
        <w:rPr>
          <w:b/>
          <w:bCs/>
          <w:u w:val="single"/>
        </w:rPr>
        <w:t>Annie</w:t>
      </w:r>
      <w:proofErr w:type="gramEnd"/>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4C4B6977" w14:textId="77777777" w:rsidR="009628D2" w:rsidRPr="005908A6" w:rsidRDefault="009628D2" w:rsidP="009628D2">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proofErr w:type="gramStart"/>
      <w:r w:rsidRPr="000B4AA0">
        <w:rPr>
          <w:highlight w:val="yellow"/>
          <w:u w:val="single"/>
        </w:rPr>
        <w:t>So</w:t>
      </w:r>
      <w:proofErr w:type="gramEnd"/>
      <w:r w:rsidRPr="003E3F75">
        <w:rPr>
          <w:u w:val="single"/>
        </w:rPr>
        <w:t xml:space="preserve"> time matters. </w:t>
      </w:r>
      <w:proofErr w:type="gramStart"/>
      <w:r w:rsidRPr="003E3F75">
        <w:rPr>
          <w:u w:val="single"/>
        </w:rPr>
        <w:t>And by the way, a</w:t>
      </w:r>
      <w:proofErr w:type="gramEnd"/>
      <w:r w:rsidRPr="003E3F75">
        <w:rPr>
          <w:u w:val="single"/>
        </w:rPr>
        <w:t xml:space="preserve">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0419C683" w14:textId="77777777" w:rsidR="009628D2" w:rsidRPr="00AF52B9" w:rsidRDefault="009628D2" w:rsidP="009628D2">
      <w:pPr>
        <w:pStyle w:val="Heading4"/>
      </w:pPr>
      <w:r>
        <w:t xml:space="preserve">China uses </w:t>
      </w:r>
      <w:r>
        <w:rPr>
          <w:u w:val="single"/>
        </w:rPr>
        <w:t>threat</w:t>
      </w:r>
      <w:r>
        <w:t xml:space="preserve"> of hacking rail to </w:t>
      </w:r>
      <w:r>
        <w:rPr>
          <w:u w:val="single"/>
        </w:rPr>
        <w:t>invade Taiwan</w:t>
      </w:r>
    </w:p>
    <w:p w14:paraId="6BE13F9E" w14:textId="77777777" w:rsidR="009628D2" w:rsidRDefault="009628D2" w:rsidP="009628D2">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3B527ACC" w14:textId="77777777" w:rsidR="009628D2" w:rsidRPr="0078028B" w:rsidRDefault="009628D2" w:rsidP="009628D2">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663DBB40" w14:textId="77777777" w:rsidR="009628D2" w:rsidRPr="0078028B" w:rsidRDefault="009628D2" w:rsidP="009628D2">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6945699A" w14:textId="77777777" w:rsidR="009628D2" w:rsidRPr="00AF52B9" w:rsidRDefault="009628D2" w:rsidP="009628D2">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 xml:space="preserve">More than most conventional forms of deterrence, </w:t>
      </w:r>
      <w:proofErr w:type="gramStart"/>
      <w:r w:rsidRPr="0078028B">
        <w:rPr>
          <w:sz w:val="16"/>
        </w:rPr>
        <w:t>cyber-</w:t>
      </w:r>
      <w:r w:rsidRPr="0078028B">
        <w:rPr>
          <w:sz w:val="16"/>
        </w:rPr>
        <w:softHyphen/>
      </w:r>
      <w:proofErr w:type="gramEnd"/>
      <w:r w:rsidRPr="0078028B">
        <w:rPr>
          <w:sz w:val="16"/>
        </w:rPr>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26F1339B" w14:textId="77777777" w:rsidR="009628D2" w:rsidRPr="00203F19" w:rsidRDefault="009628D2" w:rsidP="009628D2">
      <w:pPr>
        <w:pStyle w:val="Heading4"/>
        <w:jc w:val="both"/>
      </w:pPr>
      <w:r>
        <w:t>Taiwan invasion goes nuclear—mutual confusion causes escalation</w:t>
      </w:r>
    </w:p>
    <w:p w14:paraId="0E55820D" w14:textId="77777777" w:rsidR="009628D2" w:rsidRPr="00087DE6" w:rsidRDefault="009628D2" w:rsidP="009628D2">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016ADDCE" w14:textId="77777777" w:rsidR="009628D2" w:rsidRPr="00087DE6" w:rsidRDefault="009628D2" w:rsidP="009628D2">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7BCBDA56" w14:textId="77777777" w:rsidR="009628D2" w:rsidRPr="00087DE6" w:rsidRDefault="009628D2" w:rsidP="009628D2">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w:t>
      </w:r>
      <w:proofErr w:type="gramStart"/>
      <w:r w:rsidRPr="00087DE6">
        <w:rPr>
          <w:sz w:val="16"/>
        </w:rPr>
        <w:t>close proximity</w:t>
      </w:r>
      <w:proofErr w:type="gramEnd"/>
      <w:r w:rsidRPr="00087DE6">
        <w:rPr>
          <w:sz w:val="16"/>
        </w:rPr>
        <w:t xml:space="preserve">.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5683FF6A" w14:textId="77777777" w:rsidR="009628D2" w:rsidRPr="00087DE6" w:rsidRDefault="009628D2" w:rsidP="009628D2">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20EA79B9" w14:textId="77777777" w:rsidR="009628D2" w:rsidRPr="00087DE6" w:rsidRDefault="009628D2" w:rsidP="009628D2">
      <w:pPr>
        <w:rPr>
          <w:sz w:val="16"/>
        </w:rPr>
      </w:pPr>
      <w:r w:rsidRPr="00087DE6">
        <w:rPr>
          <w:sz w:val="16"/>
        </w:rPr>
        <w:t>ACCIDENTS OF HISTORY</w:t>
      </w:r>
    </w:p>
    <w:p w14:paraId="5E4C7D7B" w14:textId="77777777" w:rsidR="009628D2" w:rsidRPr="00087DE6" w:rsidRDefault="009628D2" w:rsidP="009628D2">
      <w:pPr>
        <w:rPr>
          <w:u w:val="single"/>
        </w:rPr>
      </w:pPr>
      <w:r w:rsidRPr="00087DE6">
        <w:rPr>
          <w:sz w:val="16"/>
        </w:rPr>
        <w:t xml:space="preserve">It is not difficult to </w:t>
      </w:r>
      <w:proofErr w:type="gramStart"/>
      <w:r w:rsidRPr="00087DE6">
        <w:rPr>
          <w:sz w:val="16"/>
        </w:rPr>
        <w:t>envision</w:t>
      </w:r>
      <w:proofErr w:type="gramEnd"/>
      <w:r w:rsidRPr="00087DE6">
        <w:rPr>
          <w:sz w:val="16"/>
        </w:rPr>
        <w:t xml:space="preserve">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3776B844" w14:textId="77777777" w:rsidR="009628D2" w:rsidRPr="00087DE6" w:rsidRDefault="009628D2" w:rsidP="009628D2">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6087E7B6" w14:textId="77777777" w:rsidR="009628D2" w:rsidRPr="00087DE6" w:rsidRDefault="009628D2" w:rsidP="009628D2">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58D1173E" w14:textId="77777777" w:rsidR="009628D2" w:rsidRPr="00087DE6" w:rsidRDefault="009628D2" w:rsidP="009628D2">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proofErr w:type="gramStart"/>
      <w:r w:rsidRPr="00087DE6">
        <w:rPr>
          <w:sz w:val="16"/>
        </w:rPr>
        <w:t>and at</w:t>
      </w:r>
      <w:proofErr w:type="gramEnd"/>
      <w:r w:rsidRPr="00087DE6">
        <w:rPr>
          <w:sz w:val="16"/>
        </w:rPr>
        <w:t xml:space="preserve"> the outbreak of World War I.</w:t>
      </w:r>
    </w:p>
    <w:p w14:paraId="68759577" w14:textId="77777777" w:rsidR="009628D2" w:rsidRPr="00087DE6" w:rsidRDefault="009628D2" w:rsidP="009628D2">
      <w:pPr>
        <w:rPr>
          <w:sz w:val="16"/>
        </w:rPr>
      </w:pPr>
      <w:r w:rsidRPr="00087DE6">
        <w:rPr>
          <w:sz w:val="16"/>
        </w:rPr>
        <w:t>THE PERFECT STORM</w:t>
      </w:r>
    </w:p>
    <w:p w14:paraId="01F3DE4F" w14:textId="77777777" w:rsidR="009628D2" w:rsidRPr="00087DE6" w:rsidRDefault="009628D2" w:rsidP="009628D2">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03A43BA5" w14:textId="77777777" w:rsidR="009628D2" w:rsidRPr="00087DE6" w:rsidRDefault="009628D2" w:rsidP="009628D2">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4E90CC3C" w14:textId="77777777" w:rsidR="009628D2" w:rsidRPr="00087DE6" w:rsidRDefault="009628D2" w:rsidP="009628D2">
      <w:pPr>
        <w:rPr>
          <w:sz w:val="16"/>
        </w:rPr>
      </w:pPr>
      <w:r w:rsidRPr="00087DE6">
        <w:rPr>
          <w:sz w:val="16"/>
        </w:rPr>
        <w:t xml:space="preserve">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t>
      </w:r>
      <w:proofErr w:type="gramStart"/>
      <w:r w:rsidRPr="00087DE6">
        <w:rPr>
          <w:sz w:val="16"/>
        </w:rPr>
        <w:t>will</w:t>
      </w:r>
      <w:proofErr w:type="gramEnd"/>
      <w:r w:rsidRPr="00087DE6">
        <w:rPr>
          <w:sz w:val="16"/>
        </w:rPr>
        <w:t xml:space="preserve">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23F7F979" w14:textId="77777777" w:rsidR="009628D2" w:rsidRPr="0001504E" w:rsidRDefault="009628D2" w:rsidP="009628D2">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7B2A5FC9" w14:textId="77777777" w:rsidR="009628D2" w:rsidRDefault="009628D2" w:rsidP="009628D2">
      <w:pPr>
        <w:pStyle w:val="Heading4"/>
      </w:pPr>
      <w:r>
        <w:t>Even limited nuclear escalation ends the world.</w:t>
      </w:r>
    </w:p>
    <w:p w14:paraId="23A99124" w14:textId="77777777" w:rsidR="009628D2" w:rsidRPr="00EA0558" w:rsidRDefault="009628D2" w:rsidP="009628D2">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 xml:space="preserve">o-founder and founding international and Australian chair of the International Campaign to Abolish </w:t>
      </w:r>
      <w:proofErr w:type="gramStart"/>
      <w:r w:rsidRPr="00EA0558">
        <w:t>Nuclear Weapons</w:t>
      </w:r>
      <w:proofErr w:type="gramEnd"/>
      <w:r w:rsidRPr="00EA0558">
        <w:t xml:space="preserve">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3B31D3F1" w14:textId="77777777" w:rsidR="009628D2" w:rsidRPr="00EA0558" w:rsidRDefault="009628D2" w:rsidP="009628D2">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proofErr w:type="gramStart"/>
      <w:r w:rsidRPr="00EA0558">
        <w:rPr>
          <w:rStyle w:val="Emphasis"/>
        </w:rPr>
        <w:t>qualitatively</w:t>
      </w:r>
      <w:proofErr w:type="gramEnd"/>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proofErr w:type="gramStart"/>
      <w:r w:rsidRPr="00EA0558">
        <w:rPr>
          <w:rStyle w:val="Emphasis"/>
          <w:highlight w:val="yellow"/>
        </w:rPr>
        <w:t>weapons</w:t>
      </w:r>
      <w:r w:rsidRPr="00EA0558">
        <w:rPr>
          <w:sz w:val="12"/>
        </w:rPr>
        <w:t>,</w:t>
      </w:r>
      <w:proofErr w:type="gramEnd"/>
      <w:r w:rsidRPr="00EA0558">
        <w:rPr>
          <w:sz w:val="12"/>
        </w:rPr>
        <w:t xml:space="preserve"> exploded on </w:t>
      </w:r>
      <w:proofErr w:type="gramStart"/>
      <w:r w:rsidRPr="00EA0558">
        <w:rPr>
          <w:sz w:val="12"/>
        </w:rPr>
        <w:t>cities,</w:t>
      </w:r>
      <w:proofErr w:type="gramEnd"/>
      <w:r w:rsidRPr="00EA0558">
        <w:rPr>
          <w:sz w:val="12"/>
        </w:rPr>
        <w:t xml:space="preserve">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proofErr w:type="gramStart"/>
      <w:r w:rsidRPr="00EA0558">
        <w:rPr>
          <w:rStyle w:val="Emphasis"/>
        </w:rPr>
        <w:t>the vast majority</w:t>
      </w:r>
      <w:r w:rsidRPr="00EA0558">
        <w:rPr>
          <w:u w:val="single"/>
        </w:rPr>
        <w:t xml:space="preserve"> of</w:t>
      </w:r>
      <w:proofErr w:type="gramEnd"/>
      <w:r w:rsidRPr="00EA0558">
        <w:rPr>
          <w:u w:val="single"/>
        </w:rPr>
        <w:t xml:space="preserve">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019C916E" w14:textId="77777777" w:rsidR="009628D2" w:rsidRPr="00EA0558" w:rsidRDefault="009628D2" w:rsidP="009628D2">
      <w:pPr>
        <w:rPr>
          <w:sz w:val="12"/>
        </w:rPr>
      </w:pPr>
      <w:r w:rsidRPr="00EA0558">
        <w:rPr>
          <w:sz w:val="12"/>
        </w:rPr>
        <w:t>Introduction</w:t>
      </w:r>
    </w:p>
    <w:p w14:paraId="6E83EA5F" w14:textId="77777777" w:rsidR="009628D2" w:rsidRPr="00EA0558" w:rsidRDefault="009628D2" w:rsidP="009628D2">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55C32E4E" w14:textId="77777777" w:rsidR="009628D2" w:rsidRPr="00EA0558" w:rsidRDefault="009628D2" w:rsidP="009628D2">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3BD44C04" w14:textId="77777777" w:rsidR="009628D2" w:rsidRPr="00EA0558" w:rsidRDefault="009628D2" w:rsidP="009628D2">
      <w:pPr>
        <w:rPr>
          <w:sz w:val="12"/>
        </w:rPr>
      </w:pPr>
      <w:r w:rsidRPr="00EA0558">
        <w:rPr>
          <w:sz w:val="12"/>
        </w:rPr>
        <w:t>The story of nuclear winter and famine science</w:t>
      </w:r>
    </w:p>
    <w:p w14:paraId="5A74FB96" w14:textId="77777777" w:rsidR="009628D2" w:rsidRPr="00EA0558" w:rsidRDefault="009628D2" w:rsidP="009628D2">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54E483EE" w14:textId="77777777" w:rsidR="009628D2" w:rsidRPr="00EA0558" w:rsidRDefault="009628D2" w:rsidP="009628D2">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5DA62484" w14:textId="77777777" w:rsidR="009628D2" w:rsidRPr="00EA0558" w:rsidRDefault="009628D2" w:rsidP="009628D2">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49D3BABD" w14:textId="77777777" w:rsidR="009628D2" w:rsidRPr="00EA0558" w:rsidRDefault="009628D2" w:rsidP="009628D2">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5AAFB5E2" w14:textId="77777777" w:rsidR="009628D2" w:rsidRPr="00EA0558" w:rsidRDefault="009628D2" w:rsidP="009628D2">
      <w:pPr>
        <w:rPr>
          <w:sz w:val="12"/>
        </w:rPr>
      </w:pPr>
      <w:r w:rsidRPr="00EA0558">
        <w:rPr>
          <w:sz w:val="12"/>
        </w:rPr>
        <w:t xml:space="preserve">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w:t>
      </w:r>
      <w:proofErr w:type="gramStart"/>
      <w:r w:rsidRPr="00EA0558">
        <w:rPr>
          <w:sz w:val="12"/>
        </w:rPr>
        <w:t>assessment</w:t>
      </w:r>
      <w:proofErr w:type="gramEnd"/>
      <w:r w:rsidRPr="00EA0558">
        <w:rPr>
          <w:sz w:val="12"/>
        </w:rPr>
        <w:t xml:space="preserve"> of the physical and atmospheric effects, oceanic chemistry, circulation and sea ice and fisheries responses, multiple crop models and assessments of nutritional impacts of nuclear war for almost every country.</w:t>
      </w:r>
    </w:p>
    <w:p w14:paraId="21E1750C" w14:textId="77777777" w:rsidR="009628D2" w:rsidRPr="00EA0558" w:rsidRDefault="009628D2" w:rsidP="009628D2">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w:t>
      </w:r>
      <w:proofErr w:type="gramStart"/>
      <w:r w:rsidRPr="00EA0558">
        <w:rPr>
          <w:u w:val="single"/>
        </w:rPr>
        <w:t>the large majority of</w:t>
      </w:r>
      <w:proofErr w:type="gramEnd"/>
      <w:r w:rsidRPr="00EA0558">
        <w:rPr>
          <w:u w:val="single"/>
        </w:rPr>
        <w:t xml:space="preserve"> the world’s nations</w:t>
      </w:r>
      <w:r w:rsidRPr="00EA0558">
        <w:rPr>
          <w:sz w:val="12"/>
        </w:rPr>
        <w:t xml:space="preserve"> (Federal Ministry Citation2014), </w:t>
      </w:r>
      <w:r w:rsidRPr="00EA0558">
        <w:rPr>
          <w:u w:val="single"/>
        </w:rPr>
        <w:t xml:space="preserve">and reflected in the Treaty on the Prohibition of </w:t>
      </w:r>
      <w:proofErr w:type="gramStart"/>
      <w:r w:rsidRPr="00EA0558">
        <w:rPr>
          <w:u w:val="single"/>
        </w:rPr>
        <w:t>Nuclear Weapons</w:t>
      </w:r>
      <w:proofErr w:type="gramEnd"/>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w:t>
      </w:r>
      <w:proofErr w:type="gramStart"/>
      <w:r w:rsidRPr="00EA0558">
        <w:rPr>
          <w:sz w:val="12"/>
        </w:rPr>
        <w:t>suggests</w:t>
      </w:r>
      <w:proofErr w:type="gramEnd"/>
      <w:r w:rsidRPr="00EA0558">
        <w:rPr>
          <w:sz w:val="12"/>
        </w:rPr>
        <w:t xml:space="preserve"> much reduced smoke emissions reaching the upper atmosphere following urban fires, have been comprehensively addressed by Robock, Toon, and Bardeen (Citation2019).</w:t>
      </w:r>
    </w:p>
    <w:p w14:paraId="61540DF2" w14:textId="77777777" w:rsidR="009628D2" w:rsidRPr="00EA0558" w:rsidRDefault="009628D2" w:rsidP="009628D2">
      <w:pPr>
        <w:rPr>
          <w:sz w:val="12"/>
        </w:rPr>
      </w:pPr>
      <w:r w:rsidRPr="00EA0558">
        <w:rPr>
          <w:sz w:val="12"/>
        </w:rPr>
        <w:t>What we know about nuclear winter and famine</w:t>
      </w:r>
    </w:p>
    <w:p w14:paraId="70A7ECC8" w14:textId="77777777" w:rsidR="009628D2" w:rsidRPr="005F302B" w:rsidRDefault="009628D2" w:rsidP="009628D2">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753395C3" w14:textId="77777777" w:rsidR="009628D2" w:rsidRPr="005F302B" w:rsidRDefault="009628D2" w:rsidP="009628D2">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57054343" w14:textId="77777777" w:rsidR="009628D2" w:rsidRPr="00EA0558" w:rsidRDefault="009628D2" w:rsidP="009628D2">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7FF2510E" w14:textId="77777777" w:rsidR="009628D2" w:rsidRPr="00EA0558" w:rsidRDefault="009628D2" w:rsidP="009628D2">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0E1C7F9F" w14:textId="77777777" w:rsidR="009628D2" w:rsidRPr="00EA0558" w:rsidRDefault="009628D2" w:rsidP="009628D2">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7658C236" w14:textId="77777777" w:rsidR="009628D2" w:rsidRPr="00EA0558" w:rsidRDefault="009628D2" w:rsidP="009628D2">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461F8E73" w14:textId="77777777" w:rsidR="009628D2" w:rsidRPr="00EA0558" w:rsidRDefault="009628D2" w:rsidP="009628D2">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w:t>
      </w:r>
      <w:proofErr w:type="gramStart"/>
      <w:r w:rsidRPr="00EA0558">
        <w:rPr>
          <w:sz w:val="12"/>
        </w:rPr>
        <w:t>precipitation</w:t>
      </w:r>
      <w:proofErr w:type="gramEnd"/>
      <w:r w:rsidRPr="00EA0558">
        <w:rPr>
          <w:sz w:val="12"/>
        </w:rPr>
        <w:t xml:space="preserve">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43A89CEE" w14:textId="77777777" w:rsidR="009628D2" w:rsidRPr="00EA0558" w:rsidRDefault="009628D2" w:rsidP="009628D2">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3699376B" w14:textId="77777777" w:rsidR="009628D2" w:rsidRPr="00EA0558" w:rsidRDefault="009628D2" w:rsidP="009628D2">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2EEFDF5C" w14:textId="77777777" w:rsidR="009628D2" w:rsidRPr="00EA0558" w:rsidRDefault="009628D2" w:rsidP="009628D2">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43589DF2" w14:textId="77777777" w:rsidR="009628D2" w:rsidRPr="00EA0558" w:rsidRDefault="009628D2" w:rsidP="009628D2">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proofErr w:type="gramStart"/>
      <w:r w:rsidRPr="00EA0558">
        <w:rPr>
          <w:rStyle w:val="Emphasis"/>
        </w:rPr>
        <w:t>the majority of</w:t>
      </w:r>
      <w:proofErr w:type="gramEnd"/>
      <w:r w:rsidRPr="00EA0558">
        <w:rPr>
          <w:rStyle w:val="Emphasis"/>
        </w:rPr>
        <w:t xml:space="preserve">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39B0185E" w14:textId="77777777" w:rsidR="009628D2" w:rsidRPr="00EA0558" w:rsidRDefault="009628D2" w:rsidP="009628D2">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w:t>
      </w:r>
      <w:proofErr w:type="gramStart"/>
      <w:r w:rsidRPr="00EA0558">
        <w:rPr>
          <w:u w:val="single"/>
        </w:rPr>
        <w:t>as a result of</w:t>
      </w:r>
      <w:proofErr w:type="gramEnd"/>
      <w:r w:rsidRPr="00EA0558">
        <w:rPr>
          <w:u w:val="single"/>
        </w:rPr>
        <w:t xml:space="preserve">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33A3A49E" w14:textId="77777777" w:rsidR="009628D2" w:rsidRPr="00EA0558" w:rsidRDefault="009628D2" w:rsidP="009628D2">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27EF0C67" w14:textId="77777777" w:rsidR="009628D2" w:rsidRPr="00EA0558" w:rsidRDefault="009628D2" w:rsidP="009628D2">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18BB9E71" w14:textId="77777777" w:rsidR="009628D2" w:rsidRPr="00EA0558" w:rsidRDefault="009628D2" w:rsidP="009628D2">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70BA126A" w14:textId="77777777" w:rsidR="009628D2" w:rsidRPr="00EA0558" w:rsidRDefault="009628D2" w:rsidP="009628D2">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2D6163A5" w14:textId="77777777" w:rsidR="009628D2" w:rsidRPr="00EA0558" w:rsidRDefault="009628D2" w:rsidP="009628D2">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0C388397" w14:textId="77777777" w:rsidR="009628D2" w:rsidRPr="00EA0558" w:rsidRDefault="009628D2" w:rsidP="009628D2">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6F1CF8BE" w14:textId="77777777" w:rsidR="009628D2" w:rsidRPr="00EA0558" w:rsidRDefault="009628D2" w:rsidP="009628D2">
      <w:pPr>
        <w:rPr>
          <w:sz w:val="12"/>
        </w:rPr>
      </w:pPr>
      <w:r w:rsidRPr="00EA0558">
        <w:rPr>
          <w:sz w:val="12"/>
        </w:rPr>
        <w:t>A useful accessible overview of this evidence on nuclear famine up to 2022 is provided by Bivens (Citation2022).</w:t>
      </w:r>
    </w:p>
    <w:p w14:paraId="457F7667" w14:textId="77777777" w:rsidR="009628D2" w:rsidRPr="00EA0558" w:rsidRDefault="009628D2" w:rsidP="009628D2">
      <w:pPr>
        <w:rPr>
          <w:sz w:val="12"/>
        </w:rPr>
      </w:pPr>
      <w:r w:rsidRPr="00EA0558">
        <w:rPr>
          <w:sz w:val="12"/>
        </w:rPr>
        <w:t>Reflections</w:t>
      </w:r>
    </w:p>
    <w:p w14:paraId="45EE1E1E" w14:textId="77777777" w:rsidR="009628D2" w:rsidRPr="00EA0558" w:rsidRDefault="009628D2" w:rsidP="009628D2">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5B06306D" w14:textId="77777777" w:rsidR="009628D2" w:rsidRPr="00EA0558" w:rsidRDefault="009628D2" w:rsidP="009628D2">
      <w:pPr>
        <w:rPr>
          <w:sz w:val="12"/>
        </w:rPr>
      </w:pPr>
      <w:r w:rsidRPr="00EA0558">
        <w:rPr>
          <w:sz w:val="12"/>
        </w:rPr>
        <w:t>Self-assured destruction</w:t>
      </w:r>
    </w:p>
    <w:p w14:paraId="177CA309" w14:textId="77777777" w:rsidR="009628D2" w:rsidRPr="00EA0558" w:rsidRDefault="009628D2" w:rsidP="009628D2">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w:t>
      </w:r>
      <w:proofErr w:type="gramStart"/>
      <w:r w:rsidRPr="00EA0558">
        <w:rPr>
          <w:sz w:val="12"/>
        </w:rPr>
        <w:t>construct</w:t>
      </w:r>
      <w:proofErr w:type="gramEnd"/>
      <w:r w:rsidRPr="00EA0558">
        <w:rPr>
          <w:sz w:val="12"/>
        </w:rPr>
        <w:t xml:space="preserve">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23875727" w14:textId="77777777" w:rsidR="009628D2" w:rsidRPr="00EA0558" w:rsidRDefault="009628D2" w:rsidP="009628D2">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1A274691" w14:textId="77777777" w:rsidR="009628D2" w:rsidRPr="00EA0558" w:rsidRDefault="009628D2" w:rsidP="009628D2">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w:t>
      </w:r>
      <w:proofErr w:type="gramStart"/>
      <w:r w:rsidRPr="00EA0558">
        <w:rPr>
          <w:u w:val="single"/>
        </w:rPr>
        <w:t>at all times</w:t>
      </w:r>
      <w:proofErr w:type="gramEnd"/>
      <w:r w:rsidRPr="00EA0558">
        <w:rPr>
          <w:u w:val="single"/>
        </w:rPr>
        <w:t xml:space="preserve">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6FCAE285" w14:textId="77777777" w:rsidR="009628D2" w:rsidRPr="00EA0558" w:rsidRDefault="009628D2" w:rsidP="009628D2">
      <w:pPr>
        <w:rPr>
          <w:sz w:val="12"/>
        </w:rPr>
      </w:pPr>
      <w:r w:rsidRPr="00EA0558">
        <w:rPr>
          <w:sz w:val="12"/>
        </w:rPr>
        <w:t>Wilful denial</w:t>
      </w:r>
    </w:p>
    <w:p w14:paraId="5560EAD9" w14:textId="77777777" w:rsidR="009628D2" w:rsidRPr="00FC4FC3" w:rsidRDefault="009628D2" w:rsidP="009628D2">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w:t>
      </w:r>
      <w:proofErr w:type="gramStart"/>
      <w:r w:rsidRPr="00EA0558">
        <w:rPr>
          <w:u w:val="single"/>
        </w:rPr>
        <w:t>funded</w:t>
      </w:r>
      <w:proofErr w:type="gramEnd"/>
      <w:r w:rsidRPr="00EA0558">
        <w:rPr>
          <w:u w:val="single"/>
        </w:rPr>
        <w:t xml:space="preserve"> or results have </w:t>
      </w:r>
      <w:r w:rsidRPr="00EA0558">
        <w:rPr>
          <w:highlight w:val="yellow"/>
          <w:u w:val="single"/>
        </w:rPr>
        <w:t xml:space="preserve">been </w:t>
      </w:r>
      <w:proofErr w:type="gramStart"/>
      <w:r w:rsidRPr="00EA0558">
        <w:rPr>
          <w:rStyle w:val="Emphasis"/>
          <w:highlight w:val="yellow"/>
        </w:rPr>
        <w:t>covered-up</w:t>
      </w:r>
      <w:proofErr w:type="gramEnd"/>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021E5B48" w14:textId="77777777" w:rsidR="009628D2" w:rsidRPr="002F515E" w:rsidRDefault="009628D2" w:rsidP="009628D2">
      <w:pPr>
        <w:pStyle w:val="Heading3"/>
      </w:pPr>
      <w:r>
        <w:t>Plan</w:t>
      </w:r>
    </w:p>
    <w:p w14:paraId="61A08177" w14:textId="77777777" w:rsidR="009628D2" w:rsidRDefault="009628D2" w:rsidP="009628D2">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6593A7CB" w14:textId="77777777" w:rsidR="009628D2" w:rsidRPr="00286448" w:rsidRDefault="009628D2" w:rsidP="009628D2"/>
    <w:p w14:paraId="6C99075C" w14:textId="77777777" w:rsidR="009628D2" w:rsidRPr="00344E32" w:rsidRDefault="009628D2" w:rsidP="009628D2">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45BC54D9" w14:textId="77777777" w:rsidR="009628D2" w:rsidRPr="006C6AE5" w:rsidRDefault="009628D2" w:rsidP="009628D2">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w:t>
      </w:r>
      <w:proofErr w:type="gramStart"/>
      <w:r w:rsidRPr="006C6AE5">
        <w:rPr>
          <w:rStyle w:val="Style13ptBold"/>
        </w:rPr>
        <w:t>prevents</w:t>
      </w:r>
      <w:proofErr w:type="gramEnd"/>
      <w:r w:rsidRPr="006C6AE5">
        <w:rPr>
          <w:rStyle w:val="Style13ptBold"/>
        </w:rPr>
        <w:t xml:space="preserve"> Congress from intervening in contracts to shutdown strikes </w:t>
      </w:r>
    </w:p>
    <w:p w14:paraId="650FEF8F" w14:textId="77777777" w:rsidR="009628D2" w:rsidRDefault="009628D2" w:rsidP="009628D2">
      <w:pPr>
        <w:rPr>
          <w:rStyle w:val="Style13ptBold"/>
          <w:b w:val="0"/>
          <w:bCs w:val="0"/>
        </w:rPr>
      </w:pPr>
      <w:r w:rsidRPr="006C6AE5">
        <w:rPr>
          <w:rStyle w:val="Style13ptBold"/>
        </w:rPr>
        <w:t xml:space="preserve">Morrisey 24 </w:t>
      </w:r>
      <w:r w:rsidRPr="006C6AE5">
        <w:rPr>
          <w:rStyle w:val="Style13ptBold"/>
          <w:sz w:val="20"/>
          <w:szCs w:val="20"/>
        </w:rPr>
        <w:t xml:space="preserve">(Evan, Stamps </w:t>
      </w:r>
      <w:proofErr w:type="gramStart"/>
      <w:r w:rsidRPr="006C6AE5">
        <w:rPr>
          <w:rStyle w:val="Style13ptBold"/>
          <w:sz w:val="20"/>
          <w:szCs w:val="20"/>
        </w:rPr>
        <w:t>scholar @</w:t>
      </w:r>
      <w:proofErr w:type="gramEnd"/>
      <w:r w:rsidRPr="006C6AE5">
        <w:rPr>
          <w:rStyle w:val="Style13ptBold"/>
          <w:sz w:val="20"/>
          <w:szCs w:val="20"/>
        </w:rPr>
        <w:t xml:space="preserve">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w:t>
      </w:r>
      <w:proofErr w:type="gramStart"/>
      <w:r w:rsidRPr="006C6AE5">
        <w:rPr>
          <w:rStyle w:val="Style13ptBold"/>
          <w:sz w:val="20"/>
          <w:szCs w:val="20"/>
        </w:rPr>
        <w:t>theses</w:t>
      </w:r>
      <w:proofErr w:type="gramEnd"/>
      <w:r w:rsidRPr="006C6AE5">
        <w:rPr>
          <w:rStyle w:val="Style13ptBold"/>
          <w:sz w:val="20"/>
          <w:szCs w:val="20"/>
        </w:rPr>
        <w:t xml:space="preserve">. April 24, </w:t>
      </w:r>
      <w:proofErr w:type="gramStart"/>
      <w:r w:rsidRPr="006C6AE5">
        <w:rPr>
          <w:rStyle w:val="Style13ptBold"/>
          <w:sz w:val="20"/>
          <w:szCs w:val="20"/>
        </w:rPr>
        <w:t>2024</w:t>
      </w:r>
      <w:proofErr w:type="gramEnd"/>
      <w:r w:rsidRPr="006C6AE5">
        <w:rPr>
          <w:rStyle w:val="Style13ptBold"/>
          <w:sz w:val="20"/>
          <w:szCs w:val="20"/>
        </w:rPr>
        <w:t xml:space="preserve"> edited for type in brackets: []).</w:t>
      </w:r>
    </w:p>
    <w:p w14:paraId="2F661BEA" w14:textId="77777777" w:rsidR="009628D2" w:rsidRPr="00C97443" w:rsidRDefault="009628D2" w:rsidP="009628D2">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7B49A71D" w14:textId="77777777" w:rsidR="009628D2" w:rsidRPr="006C6AE5" w:rsidRDefault="009628D2" w:rsidP="009628D2">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t>
      </w:r>
      <w:proofErr w:type="gramStart"/>
      <w:r w:rsidRPr="006C6AE5">
        <w:rPr>
          <w:sz w:val="12"/>
          <w:szCs w:val="24"/>
        </w:rPr>
        <w:t>workplace, but</w:t>
      </w:r>
      <w:proofErr w:type="gramEnd"/>
      <w:r w:rsidRPr="006C6AE5">
        <w:rPr>
          <w:sz w:val="12"/>
          <w:szCs w:val="24"/>
        </w:rPr>
        <w:t xml:space="preserve">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w:t>
      </w:r>
      <w:proofErr w:type="gramStart"/>
      <w:r w:rsidRPr="00675B37">
        <w:rPr>
          <w:szCs w:val="24"/>
          <w:u w:val="single"/>
        </w:rPr>
        <w:t>all of</w:t>
      </w:r>
      <w:proofErr w:type="gramEnd"/>
      <w:r w:rsidRPr="00675B37">
        <w:rPr>
          <w:szCs w:val="24"/>
          <w:u w:val="single"/>
        </w:rPr>
        <w:t xml:space="preserve">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539CEBD6" w14:textId="77777777" w:rsidR="009628D2" w:rsidRPr="006C6AE5" w:rsidRDefault="009628D2" w:rsidP="009628D2">
      <w:pPr>
        <w:ind w:firstLine="720"/>
        <w:rPr>
          <w:sz w:val="12"/>
          <w:szCs w:val="24"/>
        </w:rPr>
      </w:pPr>
      <w:r w:rsidRPr="006C6AE5">
        <w:rPr>
          <w:sz w:val="12"/>
          <w:szCs w:val="24"/>
        </w:rPr>
        <w:t xml:space="preserve">Someone might object to the idea that striking is a right, even if they accept that withholding labor is a right. After all, people </w:t>
      </w:r>
      <w:proofErr w:type="gramStart"/>
      <w:r w:rsidRPr="006C6AE5">
        <w:rPr>
          <w:sz w:val="12"/>
          <w:szCs w:val="24"/>
        </w:rPr>
        <w:t>have the ability to</w:t>
      </w:r>
      <w:proofErr w:type="gramEnd"/>
      <w:r w:rsidRPr="006C6AE5">
        <w:rPr>
          <w:sz w:val="12"/>
          <w:szCs w:val="24"/>
        </w:rPr>
        <w:t xml:space="preserve">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w:t>
      </w:r>
      <w:proofErr w:type="gramStart"/>
      <w:r w:rsidRPr="006C6AE5">
        <w:rPr>
          <w:sz w:val="12"/>
          <w:szCs w:val="24"/>
        </w:rPr>
        <w:t>actually redress</w:t>
      </w:r>
      <w:proofErr w:type="gramEnd"/>
      <w:r w:rsidRPr="006C6AE5">
        <w:rPr>
          <w:sz w:val="12"/>
          <w:szCs w:val="24"/>
        </w:rPr>
        <w:t xml:space="preserve">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t>
      </w:r>
      <w:proofErr w:type="gramStart"/>
      <w:r w:rsidRPr="006C6AE5">
        <w:rPr>
          <w:sz w:val="12"/>
          <w:szCs w:val="24"/>
        </w:rPr>
        <w:t>work, but</w:t>
      </w:r>
      <w:proofErr w:type="gramEnd"/>
      <w:r w:rsidRPr="006C6AE5">
        <w:rPr>
          <w:sz w:val="12"/>
          <w:szCs w:val="24"/>
        </w:rPr>
        <w:t xml:space="preserve"> </w:t>
      </w:r>
      <w:r w:rsidRPr="00675B37">
        <w:rPr>
          <w:szCs w:val="24"/>
          <w:u w:val="single"/>
        </w:rPr>
        <w:t>will</w:t>
      </w:r>
      <w:r w:rsidRPr="006C6AE5">
        <w:rPr>
          <w:sz w:val="12"/>
          <w:szCs w:val="24"/>
        </w:rPr>
        <w:t xml:space="preserve"> assuredly </w:t>
      </w:r>
      <w:r w:rsidRPr="00675B37">
        <w:rPr>
          <w:szCs w:val="24"/>
          <w:u w:val="single"/>
        </w:rPr>
        <w:t xml:space="preserve">take a long time </w:t>
      </w:r>
      <w:proofErr w:type="gramStart"/>
      <w:r w:rsidRPr="00675B37">
        <w:rPr>
          <w:szCs w:val="24"/>
          <w:u w:val="single"/>
        </w:rPr>
        <w:t>and</w:t>
      </w:r>
      <w:proofErr w:type="gramEnd"/>
      <w:r w:rsidRPr="00675B37">
        <w:rPr>
          <w:szCs w:val="24"/>
          <w:u w:val="single"/>
        </w:rPr>
        <w:t xml:space="preserve"> </w:t>
      </w:r>
      <w:proofErr w:type="gramStart"/>
      <w:r w:rsidRPr="00675B37">
        <w:rPr>
          <w:szCs w:val="24"/>
          <w:u w:val="single"/>
        </w:rPr>
        <w:t>has</w:t>
      </w:r>
      <w:proofErr w:type="gramEnd"/>
      <w:r w:rsidRPr="00675B37">
        <w:rPr>
          <w:szCs w:val="24"/>
          <w:u w:val="single"/>
        </w:rPr>
        <w:t xml:space="preserve"> no guarantee that change </w:t>
      </w:r>
      <w:proofErr w:type="gramStart"/>
      <w:r w:rsidRPr="00675B37">
        <w:rPr>
          <w:szCs w:val="24"/>
          <w:u w:val="single"/>
        </w:rPr>
        <w:t>would</w:t>
      </w:r>
      <w:proofErr w:type="gramEnd"/>
      <w:r w:rsidRPr="00675B37">
        <w:rPr>
          <w:szCs w:val="24"/>
          <w:u w:val="single"/>
        </w:rPr>
        <w:t xml:space="preserve">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46104496" w14:textId="77777777" w:rsidR="009628D2" w:rsidRPr="006C6AE5" w:rsidRDefault="009628D2" w:rsidP="009628D2">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w:t>
      </w:r>
      <w:proofErr w:type="gramStart"/>
      <w:r w:rsidRPr="00675B37">
        <w:rPr>
          <w:szCs w:val="24"/>
          <w:u w:val="single"/>
        </w:rPr>
        <w:t xml:space="preserve">a </w:t>
      </w:r>
      <w:r w:rsidRPr="00675B37">
        <w:rPr>
          <w:b/>
          <w:bCs/>
          <w:szCs w:val="24"/>
          <w:u w:val="single"/>
        </w:rPr>
        <w:t>right</w:t>
      </w:r>
      <w:proofErr w:type="gramEnd"/>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79241225" w14:textId="77777777" w:rsidR="009628D2" w:rsidRPr="006C6AE5" w:rsidRDefault="009628D2" w:rsidP="009628D2">
      <w:pPr>
        <w:ind w:firstLine="720"/>
        <w:rPr>
          <w:sz w:val="12"/>
          <w:szCs w:val="24"/>
        </w:rPr>
      </w:pPr>
      <w:r w:rsidRPr="006C6AE5">
        <w:rPr>
          <w:sz w:val="12"/>
          <w:szCs w:val="24"/>
        </w:rPr>
        <w:t xml:space="preserve">Now that </w:t>
      </w:r>
      <w:proofErr w:type="gramStart"/>
      <w:r w:rsidRPr="006C6AE5">
        <w:rPr>
          <w:sz w:val="12"/>
          <w:szCs w:val="24"/>
        </w:rPr>
        <w:t>it is clear that there</w:t>
      </w:r>
      <w:proofErr w:type="gramEnd"/>
      <w:r w:rsidRPr="006C6AE5">
        <w:rPr>
          <w:sz w:val="12"/>
          <w:szCs w:val="24"/>
        </w:rPr>
        <w:t xml:space="preserv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77D9059B" w14:textId="77777777" w:rsidR="009628D2" w:rsidRPr="006C6AE5" w:rsidRDefault="009628D2" w:rsidP="009628D2">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w:t>
      </w:r>
      <w:proofErr w:type="gramStart"/>
      <w:r w:rsidRPr="006C6AE5">
        <w:rPr>
          <w:sz w:val="12"/>
          <w:szCs w:val="24"/>
        </w:rPr>
        <w:t>organize into</w:t>
      </w:r>
      <w:proofErr w:type="gramEnd"/>
      <w:r w:rsidRPr="006C6AE5">
        <w:rPr>
          <w:sz w:val="12"/>
          <w:szCs w:val="24"/>
        </w:rPr>
        <w:t xml:space="preserve"> unions, bargain collectively with companies, and most importantly, strike, but with multiple exceptions for agricultural workers, public employees, railroad workers, and aviation workers (McCammon, 1990). This raises </w:t>
      </w:r>
      <w:proofErr w:type="gramStart"/>
      <w:r w:rsidRPr="006C6AE5">
        <w:rPr>
          <w:sz w:val="12"/>
          <w:szCs w:val="24"/>
        </w:rPr>
        <w:t>an</w:t>
      </w:r>
      <w:proofErr w:type="gramEnd"/>
      <w:r w:rsidRPr="006C6AE5">
        <w:rPr>
          <w:sz w:val="12"/>
          <w:szCs w:val="24"/>
        </w:rPr>
        <w:t xml:space="preserve"> issue of fairness for workers who are excluded from </w:t>
      </w:r>
      <w:proofErr w:type="gramStart"/>
      <w:r w:rsidRPr="006C6AE5">
        <w:rPr>
          <w:sz w:val="12"/>
          <w:szCs w:val="24"/>
        </w:rPr>
        <w:t>the legal</w:t>
      </w:r>
      <w:proofErr w:type="gramEnd"/>
      <w:r w:rsidRPr="006C6AE5">
        <w:rPr>
          <w:sz w:val="12"/>
          <w:szCs w:val="24"/>
        </w:rPr>
        <w:t xml:space="preserve">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5BB9085D" w14:textId="77777777" w:rsidR="009628D2" w:rsidRPr="006C6AE5" w:rsidRDefault="009628D2" w:rsidP="009628D2">
      <w:pPr>
        <w:ind w:firstLine="720"/>
        <w:rPr>
          <w:sz w:val="12"/>
          <w:szCs w:val="24"/>
        </w:rPr>
      </w:pPr>
      <w:r w:rsidRPr="006C6AE5">
        <w:rPr>
          <w:sz w:val="12"/>
          <w:szCs w:val="24"/>
        </w:rPr>
        <w:t xml:space="preserve">The </w:t>
      </w:r>
      <w:r w:rsidRPr="00675B37">
        <w:rPr>
          <w:szCs w:val="24"/>
          <w:u w:val="single"/>
        </w:rPr>
        <w:t xml:space="preserve">striking </w:t>
      </w:r>
      <w:proofErr w:type="gramStart"/>
      <w:r w:rsidRPr="00675B37">
        <w:rPr>
          <w:b/>
          <w:bCs/>
          <w:szCs w:val="24"/>
          <w:u w:val="single"/>
        </w:rPr>
        <w:t>restrictions</w:t>
      </w:r>
      <w:proofErr w:type="gramEnd"/>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xml:space="preserve">.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w:t>
      </w:r>
      <w:proofErr w:type="gramStart"/>
      <w:r w:rsidRPr="006C6AE5">
        <w:rPr>
          <w:sz w:val="12"/>
          <w:szCs w:val="24"/>
        </w:rPr>
        <w:t>curbing</w:t>
      </w:r>
      <w:proofErr w:type="gramEnd"/>
      <w:r w:rsidRPr="006C6AE5">
        <w:rPr>
          <w:sz w:val="12"/>
          <w:szCs w:val="24"/>
        </w:rPr>
        <w:t xml:space="preserve">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w:t>
      </w:r>
      <w:proofErr w:type="gramStart"/>
      <w:r w:rsidRPr="006C6AE5">
        <w:rPr>
          <w:sz w:val="12"/>
          <w:szCs w:val="24"/>
        </w:rPr>
        <w:t>as a result of</w:t>
      </w:r>
      <w:proofErr w:type="gramEnd"/>
      <w:r w:rsidRPr="006C6AE5">
        <w:rPr>
          <w:sz w:val="12"/>
          <w:szCs w:val="24"/>
        </w:rPr>
        <w:t xml:space="preserve"> exercising this right? Finding a balance between the two is key.</w:t>
      </w:r>
    </w:p>
    <w:p w14:paraId="6482B7C4" w14:textId="77777777" w:rsidR="009628D2" w:rsidRPr="006C6AE5" w:rsidRDefault="009628D2" w:rsidP="009628D2">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w:t>
      </w:r>
      <w:proofErr w:type="gramStart"/>
      <w:r w:rsidRPr="00675B37">
        <w:rPr>
          <w:szCs w:val="24"/>
          <w:u w:val="single"/>
        </w:rPr>
        <w:t>economy as a whole</w:t>
      </w:r>
      <w:proofErr w:type="gramEnd"/>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w:t>
      </w:r>
      <w:proofErr w:type="gramStart"/>
      <w:r w:rsidRPr="006C6AE5">
        <w:rPr>
          <w:sz w:val="12"/>
          <w:szCs w:val="24"/>
        </w:rPr>
        <w:t>damages</w:t>
      </w:r>
      <w:proofErr w:type="gramEnd"/>
      <w:r w:rsidRPr="006C6AE5">
        <w:rPr>
          <w:sz w:val="12"/>
          <w:szCs w:val="24"/>
        </w:rPr>
        <w:t xml:space="preserve"> </w:t>
      </w:r>
      <w:proofErr w:type="gramStart"/>
      <w:r w:rsidRPr="006C6AE5">
        <w:rPr>
          <w:sz w:val="12"/>
          <w:szCs w:val="24"/>
        </w:rPr>
        <w:t>of</w:t>
      </w:r>
      <w:proofErr w:type="gramEnd"/>
      <w:r w:rsidRPr="006C6AE5">
        <w:rPr>
          <w:sz w:val="12"/>
          <w:szCs w:val="24"/>
        </w:rPr>
        <w:t xml:space="preserve"> strikes is clearly not an accurate demonstration of </w:t>
      </w:r>
      <w:proofErr w:type="gramStart"/>
      <w:r w:rsidRPr="006C6AE5">
        <w:rPr>
          <w:sz w:val="12"/>
          <w:szCs w:val="24"/>
        </w:rPr>
        <w:t>whether or not</w:t>
      </w:r>
      <w:proofErr w:type="gramEnd"/>
      <w:r w:rsidRPr="006C6AE5">
        <w:rPr>
          <w:sz w:val="12"/>
          <w:szCs w:val="24"/>
        </w:rPr>
        <w:t xml:space="preserve">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xml:space="preserve">. The economy is clearly important for the </w:t>
      </w:r>
      <w:proofErr w:type="gramStart"/>
      <w:r w:rsidRPr="006C6AE5">
        <w:rPr>
          <w:sz w:val="12"/>
          <w:szCs w:val="24"/>
        </w:rPr>
        <w:t>wellbeing</w:t>
      </w:r>
      <w:proofErr w:type="gramEnd"/>
      <w:r w:rsidRPr="006C6AE5">
        <w:rPr>
          <w:sz w:val="12"/>
          <w:szCs w:val="24"/>
        </w:rPr>
        <w:t xml:space="preserve"> of a </w:t>
      </w:r>
      <w:proofErr w:type="gramStart"/>
      <w:r w:rsidRPr="006C6AE5">
        <w:rPr>
          <w:sz w:val="12"/>
          <w:szCs w:val="24"/>
        </w:rPr>
        <w:t>country, but</w:t>
      </w:r>
      <w:proofErr w:type="gramEnd"/>
      <w:r w:rsidRPr="006C6AE5">
        <w:rPr>
          <w:sz w:val="12"/>
          <w:szCs w:val="24"/>
        </w:rPr>
        <w:t xml:space="preserve"> so is upholding the moral rights of its citizens. Locke’s social contract between state and citizen requires the state to </w:t>
      </w:r>
      <w:proofErr w:type="gramStart"/>
      <w:r w:rsidRPr="006C6AE5">
        <w:rPr>
          <w:sz w:val="12"/>
          <w:szCs w:val="24"/>
        </w:rPr>
        <w:t>make an effort</w:t>
      </w:r>
      <w:proofErr w:type="gramEnd"/>
      <w:r w:rsidRPr="006C6AE5">
        <w:rPr>
          <w:sz w:val="12"/>
          <w:szCs w:val="24"/>
        </w:rPr>
        <w:t xml:space="preserve"> to protect the individual rights of its own people. The point of a strike is to inflict economic </w:t>
      </w:r>
      <w:proofErr w:type="gramStart"/>
      <w:r w:rsidRPr="006C6AE5">
        <w:rPr>
          <w:sz w:val="12"/>
          <w:szCs w:val="24"/>
        </w:rPr>
        <w:t>damages</w:t>
      </w:r>
      <w:proofErr w:type="gramEnd"/>
      <w:r w:rsidRPr="006C6AE5">
        <w:rPr>
          <w:sz w:val="12"/>
          <w:szCs w:val="24"/>
        </w:rPr>
        <w:t xml:space="preserve"> so that workers have leverage in negotiations. The US government should protect these classes of workers as it protects other workers.</w:t>
      </w:r>
    </w:p>
    <w:p w14:paraId="05D0CE32" w14:textId="77777777" w:rsidR="009628D2" w:rsidRPr="006C6AE5" w:rsidRDefault="009628D2" w:rsidP="009628D2">
      <w:pPr>
        <w:rPr>
          <w:sz w:val="12"/>
          <w:szCs w:val="24"/>
        </w:rPr>
      </w:pPr>
      <w:r w:rsidRPr="006C6AE5">
        <w:rPr>
          <w:sz w:val="12"/>
          <w:szCs w:val="24"/>
        </w:rPr>
        <w:t xml:space="preserve">3.2. CURRENT PERSPECTIVES </w:t>
      </w:r>
    </w:p>
    <w:p w14:paraId="36830E89" w14:textId="77777777" w:rsidR="009628D2" w:rsidRPr="006C6AE5" w:rsidRDefault="009628D2" w:rsidP="009628D2">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5CD1645A" w14:textId="77777777" w:rsidR="009628D2" w:rsidRPr="006C6AE5" w:rsidRDefault="009628D2" w:rsidP="009628D2">
      <w:pPr>
        <w:ind w:firstLine="720"/>
        <w:rPr>
          <w:sz w:val="12"/>
          <w:szCs w:val="24"/>
        </w:rPr>
      </w:pPr>
      <w:r w:rsidRPr="006C6AE5">
        <w:rPr>
          <w:sz w:val="12"/>
          <w:szCs w:val="24"/>
        </w:rPr>
        <w:t xml:space="preserve">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w:t>
      </w:r>
      <w:proofErr w:type="gramStart"/>
      <w:r w:rsidRPr="006C6AE5">
        <w:rPr>
          <w:sz w:val="12"/>
          <w:szCs w:val="24"/>
        </w:rPr>
        <w:t>into</w:t>
      </w:r>
      <w:proofErr w:type="gramEnd"/>
      <w:r w:rsidRPr="006C6AE5">
        <w:rPr>
          <w:sz w:val="12"/>
          <w:szCs w:val="24"/>
        </w:rPr>
        <w:t xml:space="preserve"> union contracts is not in itself a bad thing.</w:t>
      </w:r>
    </w:p>
    <w:p w14:paraId="6803AE94" w14:textId="77777777" w:rsidR="009628D2" w:rsidRPr="006C6AE5" w:rsidRDefault="009628D2" w:rsidP="009628D2">
      <w:pPr>
        <w:ind w:firstLine="720"/>
        <w:rPr>
          <w:sz w:val="12"/>
          <w:szCs w:val="24"/>
        </w:rPr>
      </w:pPr>
      <w:r w:rsidRPr="006C6AE5">
        <w:rPr>
          <w:sz w:val="12"/>
          <w:szCs w:val="24"/>
        </w:rPr>
        <w:t xml:space="preserve">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w:t>
      </w:r>
      <w:proofErr w:type="gramStart"/>
      <w:r w:rsidRPr="006C6AE5">
        <w:rPr>
          <w:sz w:val="12"/>
          <w:szCs w:val="24"/>
        </w:rPr>
        <w:t>the theoretical</w:t>
      </w:r>
      <w:proofErr w:type="gramEnd"/>
      <w:r w:rsidRPr="006C6AE5">
        <w:rPr>
          <w:sz w:val="12"/>
          <w:szCs w:val="24"/>
        </w:rPr>
        <w:t xml:space="preserve"> intervention as a tactical device in negotiations (Rehmus, 1990, p. 188). It is important to note, however, that Rehmus’s analysis comes before the strike/lockout of 1992 and the most recent government mandated contract of 2022.</w:t>
      </w:r>
    </w:p>
    <w:p w14:paraId="704D5475" w14:textId="77777777" w:rsidR="009628D2" w:rsidRPr="006C6AE5" w:rsidRDefault="009628D2" w:rsidP="009628D2">
      <w:pPr>
        <w:ind w:firstLine="720"/>
        <w:rPr>
          <w:sz w:val="12"/>
          <w:szCs w:val="24"/>
        </w:rPr>
      </w:pPr>
      <w:r w:rsidRPr="006C6AE5">
        <w:rPr>
          <w:sz w:val="12"/>
          <w:szCs w:val="24"/>
        </w:rPr>
        <w:t xml:space="preserve">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w:t>
      </w:r>
      <w:proofErr w:type="gramStart"/>
      <w:r w:rsidRPr="006C6AE5">
        <w:rPr>
          <w:sz w:val="12"/>
          <w:szCs w:val="24"/>
        </w:rPr>
        <w:t>striking</w:t>
      </w:r>
      <w:proofErr w:type="gramEnd"/>
      <w:r w:rsidRPr="006C6AE5">
        <w:rPr>
          <w:sz w:val="12"/>
          <w:szCs w:val="24"/>
        </w:rPr>
        <w:t xml:space="preserve"> among </w:t>
      </w:r>
      <w:proofErr w:type="gramStart"/>
      <w:r w:rsidRPr="006C6AE5">
        <w:rPr>
          <w:sz w:val="12"/>
          <w:szCs w:val="24"/>
        </w:rPr>
        <w:t>workers</w:t>
      </w:r>
      <w:proofErr w:type="gramEnd"/>
      <w:r w:rsidRPr="006C6AE5">
        <w:rPr>
          <w:sz w:val="12"/>
          <w:szCs w:val="24"/>
        </w:rPr>
        <w:t xml:space="preserve">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61ADED89" w14:textId="77777777" w:rsidR="009628D2" w:rsidRPr="00675B37" w:rsidRDefault="009628D2" w:rsidP="009628D2">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w:t>
      </w:r>
      <w:proofErr w:type="gramStart"/>
      <w:r w:rsidRPr="006C6AE5">
        <w:rPr>
          <w:sz w:val="12"/>
          <w:szCs w:val="24"/>
        </w:rPr>
        <w:t>critique</w:t>
      </w:r>
      <w:proofErr w:type="gramEnd"/>
      <w:r w:rsidRPr="006C6AE5">
        <w:rPr>
          <w:sz w:val="12"/>
          <w:szCs w:val="24"/>
        </w:rPr>
        <w:t xml:space="preserv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w:t>
      </w:r>
      <w:proofErr w:type="gramStart"/>
      <w:r w:rsidRPr="006C6AE5">
        <w:rPr>
          <w:sz w:val="12"/>
          <w:szCs w:val="24"/>
        </w:rPr>
        <w:t>enjoin</w:t>
      </w:r>
      <w:proofErr w:type="gramEnd"/>
      <w:r w:rsidRPr="006C6AE5">
        <w:rPr>
          <w:sz w:val="12"/>
          <w:szCs w:val="24"/>
        </w:rPr>
        <w:t xml:space="preserve"> strikes in the rail and airline industry if they </w:t>
      </w:r>
      <w:proofErr w:type="gramStart"/>
      <w:r w:rsidRPr="006C6AE5">
        <w:rPr>
          <w:sz w:val="12"/>
          <w:szCs w:val="24"/>
        </w:rPr>
        <w:t>believe</w:t>
      </w:r>
      <w:proofErr w:type="gramEnd"/>
      <w:r w:rsidRPr="006C6AE5">
        <w:rPr>
          <w:sz w:val="12"/>
          <w:szCs w:val="24"/>
        </w:rPr>
        <w:t xml:space="preser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w:t>
      </w:r>
      <w:proofErr w:type="gramStart"/>
      <w:r w:rsidRPr="005F302B">
        <w:rPr>
          <w:sz w:val="12"/>
          <w:szCs w:val="24"/>
        </w:rPr>
        <w:t>most commonly used</w:t>
      </w:r>
      <w:proofErr w:type="gramEnd"/>
      <w:r w:rsidRPr="005F302B">
        <w:rPr>
          <w:sz w:val="12"/>
          <w:szCs w:val="24"/>
        </w:rPr>
        <w:t xml:space="preserve">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687E834C" w14:textId="77777777" w:rsidR="009628D2" w:rsidRPr="006C6AE5" w:rsidRDefault="009628D2" w:rsidP="009628D2">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587FF557" w14:textId="77777777" w:rsidR="009628D2" w:rsidRPr="006C6AE5" w:rsidRDefault="009628D2" w:rsidP="009628D2">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 xml:space="preserve">proposals don’t fully appreciate the importance of the right to </w:t>
      </w:r>
      <w:proofErr w:type="gramStart"/>
      <w:r w:rsidRPr="00675B37">
        <w:rPr>
          <w:szCs w:val="24"/>
          <w:u w:val="single"/>
        </w:rPr>
        <w:t>strike for</w:t>
      </w:r>
      <w:proofErr w:type="gramEnd"/>
      <w:r w:rsidRPr="00675B37">
        <w:rPr>
          <w:szCs w:val="24"/>
          <w:u w:val="single"/>
        </w:rPr>
        <w:t xml:space="preserve">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3FF3F8AD" w14:textId="77777777" w:rsidR="009628D2" w:rsidRPr="006C6AE5" w:rsidRDefault="009628D2" w:rsidP="009628D2">
      <w:pPr>
        <w:rPr>
          <w:sz w:val="12"/>
          <w:szCs w:val="24"/>
        </w:rPr>
      </w:pPr>
      <w:r w:rsidRPr="006C6AE5">
        <w:rPr>
          <w:sz w:val="12"/>
          <w:szCs w:val="24"/>
        </w:rPr>
        <w:t>3.3. CURRENT RESEARCH</w:t>
      </w:r>
    </w:p>
    <w:p w14:paraId="0D97D82C" w14:textId="77777777" w:rsidR="009628D2" w:rsidRPr="006C6AE5" w:rsidRDefault="009628D2" w:rsidP="009628D2">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w:t>
      </w:r>
      <w:proofErr w:type="gramStart"/>
      <w:r w:rsidRPr="006C6AE5">
        <w:rPr>
          <w:sz w:val="12"/>
          <w:szCs w:val="24"/>
        </w:rPr>
        <w:t>as a whole needs</w:t>
      </w:r>
      <w:proofErr w:type="gramEnd"/>
      <w:r w:rsidRPr="006C6AE5">
        <w:rPr>
          <w:sz w:val="12"/>
          <w:szCs w:val="24"/>
        </w:rPr>
        <w:t xml:space="preserve">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154CC2DD" w14:textId="77777777" w:rsidR="009628D2" w:rsidRPr="006C6AE5" w:rsidRDefault="009628D2" w:rsidP="009628D2">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w:t>
      </w:r>
      <w:proofErr w:type="gramStart"/>
      <w:r w:rsidRPr="006C6AE5">
        <w:rPr>
          <w:sz w:val="12"/>
          <w:szCs w:val="24"/>
        </w:rPr>
        <w:t>harms</w:t>
      </w:r>
      <w:proofErr w:type="gramEnd"/>
      <w:r w:rsidRPr="006C6AE5">
        <w:rPr>
          <w:sz w:val="12"/>
          <w:szCs w:val="24"/>
        </w:rPr>
        <w:t xml:space="preserve">.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3CDC5893" w14:textId="77777777" w:rsidR="009628D2" w:rsidRPr="006C6AE5" w:rsidRDefault="009628D2" w:rsidP="009628D2">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w:t>
      </w:r>
      <w:proofErr w:type="gramStart"/>
      <w:r w:rsidRPr="0074363A">
        <w:rPr>
          <w:szCs w:val="24"/>
          <w:u w:val="single"/>
        </w:rPr>
        <w:t>uses</w:t>
      </w:r>
      <w:proofErr w:type="gramEnd"/>
      <w:r w:rsidRPr="0074363A">
        <w:rPr>
          <w:szCs w:val="24"/>
          <w:u w:val="single"/>
        </w:rPr>
        <w:t xml:space="preserve">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t>
      </w:r>
      <w:proofErr w:type="gramStart"/>
      <w:r w:rsidRPr="0074363A">
        <w:rPr>
          <w:szCs w:val="24"/>
          <w:u w:val="single"/>
        </w:rPr>
        <w:t>workers</w:t>
      </w:r>
      <w:proofErr w:type="gramEnd"/>
      <w:r w:rsidRPr="0074363A">
        <w:rPr>
          <w:szCs w:val="24"/>
          <w:u w:val="single"/>
        </w:rPr>
        <w:t xml:space="preserve"> the ability to withhold their labor</w:t>
      </w:r>
      <w:r w:rsidRPr="006C6AE5">
        <w:rPr>
          <w:sz w:val="12"/>
          <w:szCs w:val="24"/>
        </w:rPr>
        <w:t>. In general, variable strikes are limited economic actions; they can be limited via participation, duration, and mixes of these different characteristics.</w:t>
      </w:r>
    </w:p>
    <w:p w14:paraId="6C3ED365" w14:textId="77777777" w:rsidR="009628D2" w:rsidRPr="0071689E" w:rsidRDefault="009628D2" w:rsidP="009628D2">
      <w:pPr>
        <w:ind w:firstLine="720"/>
        <w:rPr>
          <w:sz w:val="2"/>
          <w:szCs w:val="2"/>
        </w:rPr>
      </w:pPr>
      <w:r w:rsidRPr="0071689E">
        <w:rPr>
          <w:sz w:val="2"/>
          <w:szCs w:val="2"/>
        </w:rPr>
        <w:t xml:space="preserve">Restricted strikes are a promising strategy to overcome the dangers of government backlash to full walkouts. They offer an alternative that could possibly mediate the worst economic </w:t>
      </w:r>
      <w:proofErr w:type="gramStart"/>
      <w:r w:rsidRPr="0071689E">
        <w:rPr>
          <w:sz w:val="2"/>
          <w:szCs w:val="2"/>
        </w:rPr>
        <w:t>harms</w:t>
      </w:r>
      <w:proofErr w:type="gramEnd"/>
      <w:r w:rsidRPr="0071689E">
        <w:rPr>
          <w:sz w:val="2"/>
          <w:szCs w:val="2"/>
        </w:rPr>
        <w:t xml:space="preserve"> that </w:t>
      </w:r>
      <w:proofErr w:type="gramStart"/>
      <w:r w:rsidRPr="0071689E">
        <w:rPr>
          <w:sz w:val="2"/>
          <w:szCs w:val="2"/>
        </w:rPr>
        <w:t>come</w:t>
      </w:r>
      <w:proofErr w:type="gramEnd"/>
      <w:r w:rsidRPr="0071689E">
        <w:rPr>
          <w:sz w:val="2"/>
          <w:szCs w:val="2"/>
        </w:rPr>
        <w:t xml:space="preserv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w:t>
      </w:r>
      <w:proofErr w:type="gramStart"/>
      <w:r w:rsidRPr="0071689E">
        <w:rPr>
          <w:sz w:val="2"/>
          <w:szCs w:val="2"/>
        </w:rPr>
        <w:t>cost</w:t>
      </w:r>
      <w:proofErr w:type="gramEnd"/>
      <w:r w:rsidRPr="0071689E">
        <w:rPr>
          <w:sz w:val="2"/>
          <w:szCs w:val="2"/>
        </w:rPr>
        <w:t>.</w:t>
      </w:r>
    </w:p>
    <w:p w14:paraId="4140BB48" w14:textId="77777777" w:rsidR="009628D2" w:rsidRPr="0071689E" w:rsidRDefault="009628D2" w:rsidP="009628D2">
      <w:pPr>
        <w:rPr>
          <w:sz w:val="2"/>
          <w:szCs w:val="2"/>
        </w:rPr>
      </w:pPr>
      <w:r w:rsidRPr="0071689E">
        <w:rPr>
          <w:sz w:val="2"/>
          <w:szCs w:val="2"/>
        </w:rPr>
        <w:t>3.4. CONTINUING RESEARCH</w:t>
      </w:r>
    </w:p>
    <w:p w14:paraId="6B5DA114" w14:textId="77777777" w:rsidR="009628D2" w:rsidRPr="0071689E" w:rsidRDefault="009628D2" w:rsidP="009628D2">
      <w:pPr>
        <w:ind w:firstLine="720"/>
        <w:rPr>
          <w:sz w:val="2"/>
          <w:szCs w:val="2"/>
        </w:rPr>
      </w:pPr>
      <w:r w:rsidRPr="0071689E">
        <w:rPr>
          <w:sz w:val="2"/>
          <w:szCs w:val="2"/>
        </w:rPr>
        <w:t xml:space="preserve">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w:t>
      </w:r>
      <w:proofErr w:type="gramStart"/>
      <w:r w:rsidRPr="0071689E">
        <w:rPr>
          <w:sz w:val="2"/>
          <w:szCs w:val="2"/>
        </w:rPr>
        <w:t>of</w:t>
      </w:r>
      <w:proofErr w:type="gramEnd"/>
      <w:r w:rsidRPr="0071689E">
        <w:rPr>
          <w:sz w:val="2"/>
          <w:szCs w:val="2"/>
        </w:rPr>
        <w:t xml:space="preserve"> literature being written about unions as they have become increasingly marginalized. Especially in the United States, both the practice and study of labor unions, rights, and worker history </w:t>
      </w:r>
      <w:proofErr w:type="gramStart"/>
      <w:r w:rsidRPr="0071689E">
        <w:rPr>
          <w:sz w:val="2"/>
          <w:szCs w:val="2"/>
        </w:rPr>
        <w:t>has</w:t>
      </w:r>
      <w:proofErr w:type="gramEnd"/>
      <w:r w:rsidRPr="0071689E">
        <w:rPr>
          <w:sz w:val="2"/>
          <w:szCs w:val="2"/>
        </w:rPr>
        <w:t xml:space="preserve"> dried up. Thus, any literature review inevitably depends mostly upon old sources, even if the issues are still pertinent today.</w:t>
      </w:r>
    </w:p>
    <w:p w14:paraId="01F97A00" w14:textId="77777777" w:rsidR="009628D2" w:rsidRPr="0071689E" w:rsidRDefault="009628D2" w:rsidP="009628D2">
      <w:pPr>
        <w:ind w:firstLine="720"/>
        <w:rPr>
          <w:sz w:val="2"/>
          <w:szCs w:val="2"/>
        </w:rPr>
      </w:pPr>
      <w:r w:rsidRPr="0071689E">
        <w:rPr>
          <w:sz w:val="2"/>
          <w:szCs w:val="2"/>
        </w:rPr>
        <w:t xml:space="preserve">However, this year could change the dynamic. Multiple strike waves have occurred, possibly influencing more researchers to examine these fundamental economic actions. The outright denial of railroad </w:t>
      </w:r>
      <w:proofErr w:type="gramStart"/>
      <w:r w:rsidRPr="0071689E">
        <w:rPr>
          <w:sz w:val="2"/>
          <w:szCs w:val="2"/>
        </w:rPr>
        <w:t>worker’s</w:t>
      </w:r>
      <w:proofErr w:type="gramEnd"/>
      <w:r w:rsidRPr="0071689E">
        <w:rPr>
          <w:sz w:val="2"/>
          <w:szCs w:val="2"/>
        </w:rPr>
        <w:t xml:space="preserve">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w:t>
      </w:r>
      <w:proofErr w:type="gramStart"/>
      <w:r w:rsidRPr="0071689E">
        <w:rPr>
          <w:sz w:val="2"/>
          <w:szCs w:val="2"/>
        </w:rPr>
        <w:t>the literature</w:t>
      </w:r>
      <w:proofErr w:type="gramEnd"/>
      <w:r w:rsidRPr="0071689E">
        <w:rPr>
          <w:sz w:val="2"/>
          <w:szCs w:val="2"/>
        </w:rPr>
        <w:t xml:space="preserve"> will not be possible as it becomes a more important part of political, social, and economic society. Future authors will have to deal with this new dynamic in the labor movement.</w:t>
      </w:r>
    </w:p>
    <w:p w14:paraId="5AC9FDAF" w14:textId="77777777" w:rsidR="009628D2" w:rsidRPr="0071689E" w:rsidRDefault="009628D2" w:rsidP="009628D2">
      <w:pPr>
        <w:ind w:firstLine="720"/>
        <w:rPr>
          <w:sz w:val="2"/>
          <w:szCs w:val="2"/>
        </w:rPr>
      </w:pPr>
      <w:r w:rsidRPr="0071689E">
        <w:rPr>
          <w:sz w:val="2"/>
          <w:szCs w:val="2"/>
        </w:rPr>
        <w:t xml:space="preserve">In the following chapter I will look closely at the second proposal in the literature: how and why restricted strikes could take place. Further developing these alternatives will be crucial for the literature going forward. The policymaking options are </w:t>
      </w:r>
      <w:proofErr w:type="gramStart"/>
      <w:r w:rsidRPr="0071689E">
        <w:rPr>
          <w:sz w:val="2"/>
          <w:szCs w:val="2"/>
        </w:rPr>
        <w:t>in reality much</w:t>
      </w:r>
      <w:proofErr w:type="gramEnd"/>
      <w:r w:rsidRPr="0071689E">
        <w:rPr>
          <w:sz w:val="2"/>
          <w:szCs w:val="2"/>
        </w:rPr>
        <w:t xml:space="preserve"> more diverse than the current discourse would suggest. Thus, evaluating if they are truly effective is the next step.</w:t>
      </w:r>
    </w:p>
    <w:p w14:paraId="1215F873" w14:textId="77777777" w:rsidR="009628D2" w:rsidRPr="0071689E" w:rsidRDefault="009628D2" w:rsidP="009628D2">
      <w:pPr>
        <w:rPr>
          <w:sz w:val="2"/>
          <w:szCs w:val="2"/>
        </w:rPr>
      </w:pPr>
      <w:r w:rsidRPr="0071689E">
        <w:rPr>
          <w:sz w:val="2"/>
          <w:szCs w:val="2"/>
        </w:rPr>
        <w:t>CHAPTER 4: METHODOLOGY</w:t>
      </w:r>
    </w:p>
    <w:p w14:paraId="6FE8FE09" w14:textId="77777777" w:rsidR="009628D2" w:rsidRPr="0071689E" w:rsidRDefault="009628D2" w:rsidP="009628D2">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w:t>
      </w:r>
      <w:proofErr w:type="gramStart"/>
      <w:r w:rsidRPr="0071689E">
        <w:rPr>
          <w:sz w:val="2"/>
          <w:szCs w:val="2"/>
        </w:rPr>
        <w:t>in</w:t>
      </w:r>
      <w:proofErr w:type="gramEnd"/>
      <w:r w:rsidRPr="0071689E">
        <w:rPr>
          <w:sz w:val="2"/>
          <w:szCs w:val="2"/>
        </w:rPr>
        <w:t xml:space="preserve">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w:t>
      </w:r>
      <w:proofErr w:type="gramStart"/>
      <w:r w:rsidRPr="0071689E">
        <w:rPr>
          <w:sz w:val="2"/>
          <w:szCs w:val="2"/>
        </w:rPr>
        <w:t>strikes will</w:t>
      </w:r>
      <w:proofErr w:type="gramEnd"/>
      <w:r w:rsidRPr="0071689E">
        <w:rPr>
          <w:sz w:val="2"/>
          <w:szCs w:val="2"/>
        </w:rPr>
        <w:t xml:space="preserve"> sufficiently protect rights while limiting economic </w:t>
      </w:r>
      <w:proofErr w:type="gramStart"/>
      <w:r w:rsidRPr="0071689E">
        <w:rPr>
          <w:sz w:val="2"/>
          <w:szCs w:val="2"/>
        </w:rPr>
        <w:t>harms</w:t>
      </w:r>
      <w:proofErr w:type="gramEnd"/>
      <w:r w:rsidRPr="0071689E">
        <w:rPr>
          <w:sz w:val="2"/>
          <w:szCs w:val="2"/>
        </w:rPr>
        <w:t xml:space="preserve">, we should legally protect such strikes in our legislation. </w:t>
      </w:r>
    </w:p>
    <w:p w14:paraId="58668A31" w14:textId="77777777" w:rsidR="009628D2" w:rsidRPr="0071689E" w:rsidRDefault="009628D2" w:rsidP="009628D2">
      <w:pPr>
        <w:ind w:firstLine="720"/>
        <w:rPr>
          <w:sz w:val="2"/>
          <w:szCs w:val="2"/>
        </w:rPr>
      </w:pPr>
      <w:r w:rsidRPr="0071689E">
        <w:rPr>
          <w:sz w:val="2"/>
          <w:szCs w:val="2"/>
        </w:rPr>
        <w:t xml:space="preserve">In this chapter, I explain various kinds of strikes, classifying each by category. Then I </w:t>
      </w:r>
      <w:proofErr w:type="gramStart"/>
      <w:r w:rsidRPr="0071689E">
        <w:rPr>
          <w:sz w:val="2"/>
          <w:szCs w:val="2"/>
        </w:rPr>
        <w:t>explain</w:t>
      </w:r>
      <w:proofErr w:type="gramEnd"/>
      <w:r w:rsidRPr="0071689E">
        <w:rPr>
          <w:sz w:val="2"/>
          <w:szCs w:val="2"/>
        </w:rPr>
        <w:t xml:space="preserve"> how I will evaluate each category of strikes in the following chapter to determine how well it protects rights while limiting economic impact.</w:t>
      </w:r>
    </w:p>
    <w:p w14:paraId="70D05B6E" w14:textId="77777777" w:rsidR="009628D2" w:rsidRPr="0071689E" w:rsidRDefault="009628D2" w:rsidP="009628D2">
      <w:pPr>
        <w:rPr>
          <w:sz w:val="2"/>
          <w:szCs w:val="2"/>
        </w:rPr>
      </w:pPr>
      <w:r w:rsidRPr="0071689E">
        <w:rPr>
          <w:sz w:val="2"/>
          <w:szCs w:val="2"/>
        </w:rPr>
        <w:t>4.1. TYPES OF STRIKE POLICIES</w:t>
      </w:r>
    </w:p>
    <w:p w14:paraId="04507ECE" w14:textId="77777777" w:rsidR="009628D2" w:rsidRPr="0071689E" w:rsidRDefault="009628D2" w:rsidP="009628D2">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1F1D516C" w14:textId="77777777" w:rsidR="009628D2" w:rsidRPr="0071689E" w:rsidRDefault="009628D2" w:rsidP="009628D2">
      <w:pPr>
        <w:rPr>
          <w:i/>
          <w:iCs/>
          <w:sz w:val="2"/>
          <w:szCs w:val="2"/>
        </w:rPr>
      </w:pPr>
      <w:r w:rsidRPr="0071689E">
        <w:rPr>
          <w:i/>
          <w:iCs/>
          <w:sz w:val="2"/>
          <w:szCs w:val="2"/>
        </w:rPr>
        <w:t>4.1.1. UNRESTRICTED STRIKES</w:t>
      </w:r>
    </w:p>
    <w:p w14:paraId="42C952A2" w14:textId="77777777" w:rsidR="009628D2" w:rsidRPr="0071689E" w:rsidRDefault="009628D2" w:rsidP="009628D2">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w:t>
      </w:r>
      <w:proofErr w:type="gramStart"/>
      <w:r w:rsidRPr="0071689E">
        <w:rPr>
          <w:sz w:val="2"/>
          <w:szCs w:val="2"/>
        </w:rPr>
        <w:t>movie</w:t>
      </w:r>
      <w:proofErr w:type="gramEnd"/>
      <w:r w:rsidRPr="0071689E">
        <w:rPr>
          <w:sz w:val="2"/>
          <w:szCs w:val="2"/>
        </w:rPr>
        <w:t xml:space="preserve"> and TV scripts as all workers left the job and did not return until a new contract was hammered out between management and the union. </w:t>
      </w:r>
    </w:p>
    <w:p w14:paraId="4073E5BF" w14:textId="77777777" w:rsidR="009628D2" w:rsidRPr="0071689E" w:rsidRDefault="009628D2" w:rsidP="009628D2">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w:t>
      </w:r>
      <w:proofErr w:type="gramStart"/>
      <w:r w:rsidRPr="0071689E">
        <w:rPr>
          <w:sz w:val="2"/>
          <w:szCs w:val="2"/>
        </w:rPr>
        <w:t>a workplace</w:t>
      </w:r>
      <w:proofErr w:type="gramEnd"/>
      <w:r w:rsidRPr="0071689E">
        <w:rPr>
          <w:sz w:val="2"/>
          <w:szCs w:val="2"/>
        </w:rPr>
        <w:t xml:space="preserve"> to cease their work, but they happen spontaneously. The distinction is that economic strikes like that of </w:t>
      </w:r>
      <w:proofErr w:type="gramStart"/>
      <w:r w:rsidRPr="0071689E">
        <w:rPr>
          <w:sz w:val="2"/>
          <w:szCs w:val="2"/>
        </w:rPr>
        <w:t>the UAW</w:t>
      </w:r>
      <w:proofErr w:type="gramEnd"/>
      <w:r w:rsidRPr="0071689E">
        <w:rPr>
          <w:sz w:val="2"/>
          <w:szCs w:val="2"/>
        </w:rPr>
        <w:t xml:space="preserve">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t>
      </w:r>
      <w:proofErr w:type="gramStart"/>
      <w:r w:rsidRPr="0071689E">
        <w:rPr>
          <w:sz w:val="2"/>
          <w:szCs w:val="2"/>
        </w:rPr>
        <w:t>whether or not</w:t>
      </w:r>
      <w:proofErr w:type="gramEnd"/>
      <w:r w:rsidRPr="0071689E">
        <w:rPr>
          <w:sz w:val="2"/>
          <w:szCs w:val="2"/>
        </w:rPr>
        <w:t xml:space="preserve"> the group should commit to a legally recognized strike. They are in a category to themselves. </w:t>
      </w:r>
    </w:p>
    <w:p w14:paraId="3941A282" w14:textId="77777777" w:rsidR="009628D2" w:rsidRPr="0071689E" w:rsidRDefault="009628D2" w:rsidP="009628D2">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w:t>
      </w:r>
      <w:proofErr w:type="gramStart"/>
      <w:r w:rsidRPr="0071689E">
        <w:rPr>
          <w:sz w:val="2"/>
          <w:szCs w:val="2"/>
        </w:rPr>
        <w:t>a cover</w:t>
      </w:r>
      <w:proofErr w:type="gramEnd"/>
      <w:r w:rsidRPr="0071689E">
        <w:rPr>
          <w:sz w:val="2"/>
          <w:szCs w:val="2"/>
        </w:rPr>
        <w:t xml:space="preserve">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w:t>
      </w:r>
      <w:proofErr w:type="gramStart"/>
      <w:r w:rsidRPr="0071689E">
        <w:rPr>
          <w:sz w:val="2"/>
          <w:szCs w:val="2"/>
        </w:rPr>
        <w:t>sick</w:t>
      </w:r>
      <w:proofErr w:type="gramEnd"/>
      <w:r w:rsidRPr="0071689E">
        <w:rPr>
          <w:sz w:val="2"/>
          <w:szCs w:val="2"/>
        </w:rPr>
        <w:t xml:space="preserve"> they would not admit it for fear of legal liability. </w:t>
      </w:r>
    </w:p>
    <w:p w14:paraId="26043211" w14:textId="77777777" w:rsidR="009628D2" w:rsidRPr="0071689E" w:rsidRDefault="009628D2" w:rsidP="009628D2">
      <w:pPr>
        <w:rPr>
          <w:i/>
          <w:iCs/>
          <w:sz w:val="2"/>
          <w:szCs w:val="2"/>
        </w:rPr>
      </w:pPr>
      <w:r w:rsidRPr="0071689E">
        <w:rPr>
          <w:i/>
          <w:iCs/>
          <w:sz w:val="2"/>
          <w:szCs w:val="2"/>
        </w:rPr>
        <w:t xml:space="preserve">4.1.2. RESTRICTED STRIKES </w:t>
      </w:r>
    </w:p>
    <w:p w14:paraId="0A016BAE" w14:textId="77777777" w:rsidR="009628D2" w:rsidRPr="0071689E" w:rsidRDefault="009628D2" w:rsidP="009628D2">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738C99D8" w14:textId="77777777" w:rsidR="009628D2" w:rsidRPr="0071689E" w:rsidRDefault="009628D2" w:rsidP="009628D2">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w:t>
      </w:r>
      <w:proofErr w:type="gramStart"/>
      <w:r w:rsidRPr="0071689E">
        <w:rPr>
          <w:sz w:val="2"/>
          <w:szCs w:val="2"/>
        </w:rPr>
        <w:t>employer</w:t>
      </w:r>
      <w:proofErr w:type="gramEnd"/>
      <w:r w:rsidRPr="0071689E">
        <w:rPr>
          <w:sz w:val="2"/>
          <w:szCs w:val="2"/>
        </w:rPr>
        <w:t xml:space="preserve"> bargaining group to win better concessions and force other companies to concede to these terms. Particularly in the realm of railroads, this allows unions to adjust the participation levels by striking workers of certain train operators.</w:t>
      </w:r>
    </w:p>
    <w:p w14:paraId="73F6F70A" w14:textId="77777777" w:rsidR="009628D2" w:rsidRPr="0071689E" w:rsidRDefault="009628D2" w:rsidP="009628D2">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64703956" w14:textId="77777777" w:rsidR="009628D2" w:rsidRPr="0071689E" w:rsidRDefault="009628D2" w:rsidP="009628D2">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40547813" w14:textId="77777777" w:rsidR="009628D2" w:rsidRPr="0071689E" w:rsidRDefault="009628D2" w:rsidP="009628D2">
      <w:pPr>
        <w:ind w:firstLine="720"/>
        <w:rPr>
          <w:sz w:val="2"/>
          <w:szCs w:val="2"/>
        </w:rPr>
      </w:pPr>
      <w:r w:rsidRPr="0071689E">
        <w:rPr>
          <w:i/>
          <w:iCs/>
          <w:sz w:val="2"/>
          <w:szCs w:val="2"/>
        </w:rPr>
        <w:t>Rolling strikes</w:t>
      </w:r>
      <w:r w:rsidRPr="0071689E">
        <w:rPr>
          <w:sz w:val="2"/>
          <w:szCs w:val="2"/>
        </w:rPr>
        <w:t xml:space="preserve"> are yet another </w:t>
      </w:r>
      <w:proofErr w:type="gramStart"/>
      <w:r w:rsidRPr="0071689E">
        <w:rPr>
          <w:sz w:val="2"/>
          <w:szCs w:val="2"/>
        </w:rPr>
        <w:t>variant</w:t>
      </w:r>
      <w:proofErr w:type="gramEnd"/>
      <w:r w:rsidRPr="0071689E">
        <w:rPr>
          <w:sz w:val="2"/>
          <w:szCs w:val="2"/>
        </w:rPr>
        <w:t xml:space="preserve">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038F56F5" w14:textId="77777777" w:rsidR="009628D2" w:rsidRPr="0074363A" w:rsidRDefault="009628D2" w:rsidP="009628D2">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xml:space="preserve">. Order may be a priority, but it must be balanced against other rights as well. Workers right now at least think they </w:t>
      </w:r>
      <w:proofErr w:type="gramStart"/>
      <w:r w:rsidRPr="006C6AE5">
        <w:rPr>
          <w:sz w:val="12"/>
        </w:rPr>
        <w:t>have the ability to</w:t>
      </w:r>
      <w:proofErr w:type="gramEnd"/>
      <w:r w:rsidRPr="006C6AE5">
        <w:rPr>
          <w:sz w:val="12"/>
        </w:rPr>
        <w:t xml:space="preserve"> strike codified in law, so the government needs to negate this fact outright or explain what the right really encompasses</w:t>
      </w:r>
      <w:r w:rsidRPr="0074363A">
        <w:rPr>
          <w:u w:val="single"/>
        </w:rPr>
        <w:t xml:space="preserve">. </w:t>
      </w:r>
      <w:proofErr w:type="gramStart"/>
      <w:r w:rsidRPr="0074363A">
        <w:rPr>
          <w:u w:val="single"/>
        </w:rPr>
        <w:t>Otherwise</w:t>
      </w:r>
      <w:proofErr w:type="gramEnd"/>
      <w:r w:rsidRPr="0074363A">
        <w:rPr>
          <w:u w:val="single"/>
        </w:rPr>
        <w:t xml:space="preserve"> they risk </w:t>
      </w:r>
      <w:r w:rsidRPr="0074363A">
        <w:rPr>
          <w:rStyle w:val="Emphasis"/>
        </w:rPr>
        <w:t>further instability</w:t>
      </w:r>
      <w:r w:rsidRPr="0074363A">
        <w:rPr>
          <w:u w:val="single"/>
        </w:rPr>
        <w:t>.</w:t>
      </w:r>
    </w:p>
    <w:p w14:paraId="2D07B79E" w14:textId="77777777" w:rsidR="009628D2" w:rsidRPr="0071689E" w:rsidRDefault="009628D2" w:rsidP="009628D2">
      <w:pPr>
        <w:rPr>
          <w:sz w:val="4"/>
          <w:szCs w:val="4"/>
        </w:rPr>
      </w:pPr>
      <w:r w:rsidRPr="0071689E">
        <w:rPr>
          <w:sz w:val="4"/>
          <w:szCs w:val="4"/>
        </w:rPr>
        <w:t xml:space="preserve">4.2. METHODS OF ANALYSIS </w:t>
      </w:r>
    </w:p>
    <w:p w14:paraId="1C1BEE3C" w14:textId="77777777" w:rsidR="009628D2" w:rsidRPr="0071689E" w:rsidRDefault="009628D2" w:rsidP="009628D2">
      <w:pPr>
        <w:ind w:firstLine="720"/>
        <w:rPr>
          <w:sz w:val="4"/>
          <w:szCs w:val="4"/>
        </w:rPr>
      </w:pPr>
      <w:r w:rsidRPr="0071689E">
        <w:rPr>
          <w:sz w:val="4"/>
          <w:szCs w:val="4"/>
        </w:rPr>
        <w:t xml:space="preserve">I consider two factors in determining whether a type of strike is one we should legally protect for railroad workers: cost to the national economy and ability to protect worker rights. Finding a striking strategy that can maximally fulfill </w:t>
      </w:r>
      <w:proofErr w:type="gramStart"/>
      <w:r w:rsidRPr="0071689E">
        <w:rPr>
          <w:sz w:val="4"/>
          <w:szCs w:val="4"/>
        </w:rPr>
        <w:t>both of these</w:t>
      </w:r>
      <w:proofErr w:type="gramEnd"/>
      <w:r w:rsidRPr="0071689E">
        <w:rPr>
          <w:sz w:val="4"/>
          <w:szCs w:val="4"/>
        </w:rPr>
        <w:t xml:space="preserv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768F325C" w14:textId="77777777" w:rsidR="009628D2" w:rsidRPr="0071689E" w:rsidRDefault="009628D2" w:rsidP="009628D2">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6E8BE6F5" w14:textId="77777777" w:rsidR="009628D2" w:rsidRPr="0071689E" w:rsidRDefault="009628D2" w:rsidP="009628D2">
      <w:pPr>
        <w:ind w:firstLine="720"/>
        <w:rPr>
          <w:sz w:val="4"/>
          <w:szCs w:val="4"/>
        </w:rPr>
      </w:pPr>
      <w:r w:rsidRPr="0071689E">
        <w:rPr>
          <w:sz w:val="4"/>
          <w:szCs w:val="4"/>
        </w:rPr>
        <w:t xml:space="preserve">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w:t>
      </w:r>
      <w:proofErr w:type="gramStart"/>
      <w:r w:rsidRPr="0071689E">
        <w:rPr>
          <w:sz w:val="4"/>
          <w:szCs w:val="4"/>
        </w:rPr>
        <w:t>analyses</w:t>
      </w:r>
      <w:proofErr w:type="gramEnd"/>
      <w:r w:rsidRPr="0071689E">
        <w:rPr>
          <w:sz w:val="4"/>
          <w:szCs w:val="4"/>
        </w:rPr>
        <w:t xml:space="preserve"> of strikes contain </w:t>
      </w:r>
      <w:proofErr w:type="gramStart"/>
      <w:r w:rsidRPr="0071689E">
        <w:rPr>
          <w:sz w:val="4"/>
          <w:szCs w:val="4"/>
        </w:rPr>
        <w:t>all of</w:t>
      </w:r>
      <w:proofErr w:type="gramEnd"/>
      <w:r w:rsidRPr="0071689E">
        <w:rPr>
          <w:sz w:val="4"/>
          <w:szCs w:val="4"/>
        </w:rPr>
        <w:t xml:space="preserve"> these variables. Particularly, those done in the United States do not include indirect losses, as they can be difficult to calculate since a national strike has not happened for some time.</w:t>
      </w:r>
    </w:p>
    <w:p w14:paraId="082848CE" w14:textId="77777777" w:rsidR="009628D2" w:rsidRPr="0071689E" w:rsidRDefault="009628D2" w:rsidP="009628D2">
      <w:pPr>
        <w:ind w:firstLine="720"/>
        <w:rPr>
          <w:sz w:val="4"/>
          <w:szCs w:val="4"/>
        </w:rPr>
      </w:pPr>
      <w:r w:rsidRPr="0071689E">
        <w:rPr>
          <w:sz w:val="4"/>
          <w:szCs w:val="4"/>
        </w:rPr>
        <w:t xml:space="preserve">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w:t>
      </w:r>
      <w:proofErr w:type="gramStart"/>
      <w:r w:rsidRPr="0071689E">
        <w:rPr>
          <w:sz w:val="4"/>
          <w:szCs w:val="4"/>
        </w:rPr>
        <w:t>In particular, I</w:t>
      </w:r>
      <w:proofErr w:type="gramEnd"/>
      <w:r w:rsidRPr="0071689E">
        <w:rPr>
          <w:sz w:val="4"/>
          <w:szCs w:val="4"/>
        </w:rPr>
        <w:t xml:space="preserve">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0C7DCDCC" w14:textId="77777777" w:rsidR="009628D2" w:rsidRPr="0071689E" w:rsidRDefault="009628D2" w:rsidP="009628D2">
      <w:pPr>
        <w:ind w:firstLine="720"/>
        <w:rPr>
          <w:sz w:val="4"/>
          <w:szCs w:val="4"/>
        </w:rPr>
      </w:pPr>
      <w:r w:rsidRPr="0071689E">
        <w:rPr>
          <w:sz w:val="4"/>
          <w:szCs w:val="4"/>
        </w:rPr>
        <w:t xml:space="preserve">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w:t>
      </w:r>
      <w:proofErr w:type="gramStart"/>
      <w:r w:rsidRPr="0071689E">
        <w:rPr>
          <w:sz w:val="4"/>
          <w:szCs w:val="4"/>
        </w:rPr>
        <w:t>analyses have</w:t>
      </w:r>
      <w:proofErr w:type="gramEnd"/>
      <w:r w:rsidRPr="0071689E">
        <w:rPr>
          <w:sz w:val="4"/>
          <w:szCs w:val="4"/>
        </w:rPr>
        <w:t xml:space="preser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514CBF1C" w14:textId="77777777" w:rsidR="009628D2" w:rsidRPr="0071689E" w:rsidRDefault="009628D2" w:rsidP="009628D2">
      <w:pPr>
        <w:ind w:firstLine="720"/>
        <w:rPr>
          <w:sz w:val="4"/>
          <w:szCs w:val="4"/>
        </w:rPr>
      </w:pPr>
      <w:r w:rsidRPr="0071689E">
        <w:rPr>
          <w:sz w:val="4"/>
          <w:szCs w:val="4"/>
        </w:rPr>
        <w:t xml:space="preserve">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t>
      </w:r>
      <w:proofErr w:type="gramStart"/>
      <w:r w:rsidRPr="0071689E">
        <w:rPr>
          <w:sz w:val="4"/>
          <w:szCs w:val="4"/>
        </w:rPr>
        <w:t>worker’s</w:t>
      </w:r>
      <w:proofErr w:type="gramEnd"/>
      <w:r w:rsidRPr="0071689E">
        <w:rPr>
          <w:sz w:val="4"/>
          <w:szCs w:val="4"/>
        </w:rPr>
        <w:t xml:space="preserve">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w:t>
      </w:r>
      <w:proofErr w:type="gramStart"/>
      <w:r w:rsidRPr="0071689E">
        <w:rPr>
          <w:sz w:val="4"/>
          <w:szCs w:val="4"/>
        </w:rPr>
        <w:t>reached</w:t>
      </w:r>
      <w:proofErr w:type="gramEnd"/>
      <w:r w:rsidRPr="0071689E">
        <w:rPr>
          <w:sz w:val="4"/>
          <w:szCs w:val="4"/>
        </w:rPr>
        <w:t xml:space="preserve">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084C7143" w14:textId="77777777" w:rsidR="009628D2" w:rsidRPr="0071689E" w:rsidRDefault="009628D2" w:rsidP="009628D2">
      <w:pPr>
        <w:ind w:firstLine="720"/>
        <w:rPr>
          <w:sz w:val="4"/>
          <w:szCs w:val="4"/>
        </w:rPr>
      </w:pPr>
      <w:r w:rsidRPr="0071689E">
        <w:rPr>
          <w:sz w:val="4"/>
          <w:szCs w:val="4"/>
        </w:rPr>
        <w:t xml:space="preserve">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w:t>
      </w:r>
      <w:proofErr w:type="gramStart"/>
      <w:r w:rsidRPr="0071689E">
        <w:rPr>
          <w:sz w:val="4"/>
          <w:szCs w:val="4"/>
        </w:rPr>
        <w:t>all of</w:t>
      </w:r>
      <w:proofErr w:type="gramEnd"/>
      <w:r w:rsidRPr="0071689E">
        <w:rPr>
          <w:sz w:val="4"/>
          <w:szCs w:val="4"/>
        </w:rPr>
        <w:t xml:space="preserve"> these factors into account when </w:t>
      </w:r>
      <w:proofErr w:type="gramStart"/>
      <w:r w:rsidRPr="0071689E">
        <w:rPr>
          <w:sz w:val="4"/>
          <w:szCs w:val="4"/>
        </w:rPr>
        <w:t>possible</w:t>
      </w:r>
      <w:proofErr w:type="gramEnd"/>
      <w:r w:rsidRPr="0071689E">
        <w:rPr>
          <w:sz w:val="4"/>
          <w:szCs w:val="4"/>
        </w:rPr>
        <w:t xml:space="preserve"> will ensure I am able to more accurately determine the pressure a certain type of strike carries.</w:t>
      </w:r>
    </w:p>
    <w:p w14:paraId="77A1D3E1" w14:textId="77777777" w:rsidR="009628D2" w:rsidRPr="0071689E" w:rsidRDefault="009628D2" w:rsidP="009628D2">
      <w:pPr>
        <w:rPr>
          <w:sz w:val="4"/>
          <w:szCs w:val="4"/>
        </w:rPr>
      </w:pPr>
      <w:r w:rsidRPr="0071689E">
        <w:rPr>
          <w:sz w:val="4"/>
          <w:szCs w:val="4"/>
        </w:rPr>
        <w:t>CHAPTER 5: RESEARCH</w:t>
      </w:r>
    </w:p>
    <w:p w14:paraId="164A55F4" w14:textId="77777777" w:rsidR="009628D2" w:rsidRPr="0071689E" w:rsidRDefault="009628D2" w:rsidP="009628D2">
      <w:pPr>
        <w:rPr>
          <w:sz w:val="4"/>
          <w:szCs w:val="4"/>
        </w:rPr>
      </w:pPr>
      <w:r w:rsidRPr="0071689E">
        <w:rPr>
          <w:sz w:val="4"/>
          <w:szCs w:val="4"/>
        </w:rPr>
        <w:tab/>
        <w:t xml:space="preserve">I will be using the aforementioned methodology to look at the economic impact of strike actions and their ability to exert pressure </w:t>
      </w:r>
      <w:proofErr w:type="gramStart"/>
      <w:r w:rsidRPr="0071689E">
        <w:rPr>
          <w:sz w:val="4"/>
          <w:szCs w:val="4"/>
        </w:rPr>
        <w:t>for</w:t>
      </w:r>
      <w:proofErr w:type="gramEnd"/>
      <w:r w:rsidRPr="0071689E">
        <w:rPr>
          <w:sz w:val="4"/>
          <w:szCs w:val="4"/>
        </w:rPr>
        <w:t xml:space="preserve">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w:t>
      </w:r>
      <w:proofErr w:type="gramStart"/>
      <w:r w:rsidRPr="0071689E">
        <w:rPr>
          <w:sz w:val="4"/>
          <w:szCs w:val="4"/>
        </w:rPr>
        <w:t>aforementioned categories</w:t>
      </w:r>
      <w:proofErr w:type="gramEnd"/>
      <w:r w:rsidRPr="0071689E">
        <w:rPr>
          <w:sz w:val="4"/>
          <w:szCs w:val="4"/>
        </w:rPr>
        <w:t xml:space="preserve"> of participation, duration, and mixed strikes.</w:t>
      </w:r>
    </w:p>
    <w:p w14:paraId="3CD024D1" w14:textId="77777777" w:rsidR="009628D2" w:rsidRPr="006C6AE5" w:rsidRDefault="009628D2" w:rsidP="009628D2">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proofErr w:type="gramStart"/>
      <w:r w:rsidRPr="00B158BA">
        <w:rPr>
          <w:b/>
          <w:bCs/>
          <w:u w:val="single"/>
        </w:rPr>
        <w:t>rights</w:t>
      </w:r>
      <w:r w:rsidRPr="006C6AE5">
        <w:rPr>
          <w:sz w:val="12"/>
        </w:rPr>
        <w:t xml:space="preserve"> protections</w:t>
      </w:r>
      <w:proofErr w:type="gramEnd"/>
      <w:r w:rsidRPr="006C6AE5">
        <w:rPr>
          <w:sz w:val="12"/>
        </w:rPr>
        <w:t xml:space="preserve">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w:t>
      </w:r>
      <w:proofErr w:type="gramStart"/>
      <w:r w:rsidRPr="0029323B">
        <w:rPr>
          <w:u w:val="single"/>
        </w:rPr>
        <w:t>any and all</w:t>
      </w:r>
      <w:proofErr w:type="gramEnd"/>
      <w:r w:rsidRPr="0029323B">
        <w:rPr>
          <w:u w:val="single"/>
        </w:rPr>
        <w:t xml:space="preserve">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w:t>
      </w:r>
      <w:proofErr w:type="gramStart"/>
      <w:r w:rsidRPr="0029323B">
        <w:rPr>
          <w:u w:val="single"/>
        </w:rPr>
        <w:t>made it</w:t>
      </w:r>
      <w:proofErr w:type="gramEnd"/>
      <w:r w:rsidRPr="0029323B">
        <w:rPr>
          <w:u w:val="single"/>
        </w:rPr>
        <w:t xml:space="preserve"> one of their largest complaints, and after Congress legislated this contract, workers had little recourse </w:t>
      </w:r>
      <w:r w:rsidRPr="006C6AE5">
        <w:rPr>
          <w:sz w:val="12"/>
        </w:rPr>
        <w:t>to change the decision.</w:t>
      </w:r>
    </w:p>
    <w:p w14:paraId="18214217" w14:textId="77777777" w:rsidR="009628D2" w:rsidRPr="0029323B" w:rsidRDefault="009628D2" w:rsidP="009628D2">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w:t>
      </w:r>
      <w:proofErr w:type="gramStart"/>
      <w:r w:rsidRPr="006C6AE5">
        <w:rPr>
          <w:sz w:val="12"/>
        </w:rPr>
        <w:t>set</w:t>
      </w:r>
      <w:proofErr w:type="gramEnd"/>
      <w:r w:rsidRPr="006C6AE5">
        <w:rPr>
          <w:sz w:val="12"/>
        </w:rPr>
        <w:t xml:space="preserve">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w:t>
      </w:r>
      <w:proofErr w:type="gramStart"/>
      <w:r w:rsidRPr="006C6AE5">
        <w:rPr>
          <w:sz w:val="12"/>
        </w:rPr>
        <w:t>past history</w:t>
      </w:r>
      <w:proofErr w:type="gramEnd"/>
      <w:r w:rsidRPr="006C6AE5">
        <w:rPr>
          <w:sz w:val="12"/>
        </w:rPr>
        <w:t xml:space="preserve">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4EF12FDE" w14:textId="77777777" w:rsidR="009628D2" w:rsidRPr="006C6AE5" w:rsidRDefault="009628D2" w:rsidP="009628D2">
      <w:pPr>
        <w:rPr>
          <w:sz w:val="12"/>
        </w:rPr>
      </w:pPr>
      <w:r w:rsidRPr="006C6AE5">
        <w:rPr>
          <w:sz w:val="12"/>
        </w:rPr>
        <w:t>5.1. UNRESTRICTED STRIKES</w:t>
      </w:r>
    </w:p>
    <w:p w14:paraId="15C62461" w14:textId="77777777" w:rsidR="009628D2" w:rsidRPr="006C6AE5" w:rsidRDefault="009628D2" w:rsidP="009628D2">
      <w:pPr>
        <w:ind w:firstLine="720"/>
        <w:rPr>
          <w:sz w:val="12"/>
        </w:rPr>
      </w:pPr>
      <w:r w:rsidRPr="006C6AE5">
        <w:rPr>
          <w:sz w:val="12"/>
        </w:rPr>
        <w:t xml:space="preserve">Unrestricted strikes where workers walk off the job indefinitely are the commonly cited </w:t>
      </w:r>
      <w:proofErr w:type="gramStart"/>
      <w:r w:rsidRPr="006C6AE5">
        <w:rPr>
          <w:sz w:val="12"/>
        </w:rPr>
        <w:t>counter-balance</w:t>
      </w:r>
      <w:proofErr w:type="gramEnd"/>
      <w:r w:rsidRPr="006C6AE5">
        <w:rPr>
          <w:sz w:val="12"/>
        </w:rPr>
        <w:t xml:space="preserve"> to the current system in American labor. When President Biden says he wants to avoid a strike it is these industrial actions </w:t>
      </w:r>
      <w:proofErr w:type="gramStart"/>
      <w:r w:rsidRPr="006C6AE5">
        <w:rPr>
          <w:sz w:val="12"/>
        </w:rPr>
        <w:t>in particular that</w:t>
      </w:r>
      <w:proofErr w:type="gramEnd"/>
      <w:r w:rsidRPr="006C6AE5">
        <w:rPr>
          <w:sz w:val="12"/>
        </w:rPr>
        <w:t xml:space="preserve"> he has in mind.</w:t>
      </w:r>
    </w:p>
    <w:p w14:paraId="6D6E50B6" w14:textId="77777777" w:rsidR="009628D2" w:rsidRPr="006C6AE5" w:rsidRDefault="009628D2" w:rsidP="009628D2">
      <w:pPr>
        <w:rPr>
          <w:i/>
          <w:iCs/>
          <w:sz w:val="12"/>
        </w:rPr>
      </w:pPr>
      <w:r w:rsidRPr="006C6AE5">
        <w:rPr>
          <w:i/>
          <w:iCs/>
          <w:sz w:val="12"/>
        </w:rPr>
        <w:t xml:space="preserve">5.1.1. OPEN-ENDED STRIKES </w:t>
      </w:r>
    </w:p>
    <w:p w14:paraId="3C1B4E27" w14:textId="77777777" w:rsidR="009628D2" w:rsidRPr="006C6AE5" w:rsidRDefault="009628D2" w:rsidP="009628D2">
      <w:pPr>
        <w:ind w:firstLine="720"/>
        <w:rPr>
          <w:sz w:val="12"/>
        </w:rPr>
      </w:pPr>
      <w:r w:rsidRPr="006C6AE5">
        <w:rPr>
          <w:sz w:val="12"/>
        </w:rPr>
        <w:t xml:space="preserve">Traditional open-ended walkouts are, in other non-RLA regulated industries, where the most data </w:t>
      </w:r>
      <w:proofErr w:type="gramStart"/>
      <w:r w:rsidRPr="006C6AE5">
        <w:rPr>
          <w:sz w:val="12"/>
        </w:rPr>
        <w:t>is</w:t>
      </w:r>
      <w:proofErr w:type="gramEnd"/>
      <w:r w:rsidRPr="006C6AE5">
        <w:rPr>
          <w:sz w:val="12"/>
        </w:rPr>
        <w:t xml:space="preserve"> available in the United States. No </w:t>
      </w:r>
      <w:proofErr w:type="gramStart"/>
      <w:r w:rsidRPr="006C6AE5">
        <w:rPr>
          <w:sz w:val="12"/>
        </w:rPr>
        <w:t>matter</w:t>
      </w:r>
      <w:proofErr w:type="gramEnd"/>
      <w:r w:rsidRPr="006C6AE5">
        <w:rPr>
          <w:sz w:val="12"/>
        </w:rPr>
        <w:t xml:space="preserve">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7E9207B4" w14:textId="77777777" w:rsidR="009628D2" w:rsidRPr="006C6AE5" w:rsidRDefault="009628D2" w:rsidP="009628D2">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433E86EA" w14:textId="77777777" w:rsidR="009628D2" w:rsidRPr="006C6AE5" w:rsidRDefault="009628D2" w:rsidP="009628D2">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50CAA908" w14:textId="77777777" w:rsidR="009628D2" w:rsidRPr="006C6AE5" w:rsidRDefault="009628D2" w:rsidP="009628D2">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09C37293" w14:textId="77777777" w:rsidR="009628D2" w:rsidRPr="006C6AE5" w:rsidRDefault="009628D2" w:rsidP="009628D2">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w:t>
      </w:r>
      <w:proofErr w:type="gramStart"/>
      <w:r w:rsidRPr="00756522">
        <w:rPr>
          <w:u w:val="single"/>
        </w:rPr>
        <w:t>economy as a whole</w:t>
      </w:r>
      <w:proofErr w:type="gramEnd"/>
      <w:r w:rsidRPr="006C6AE5">
        <w:rPr>
          <w:sz w:val="12"/>
        </w:rPr>
        <w:t xml:space="preserve">. The estimates have wide margins of </w:t>
      </w:r>
      <w:proofErr w:type="gramStart"/>
      <w:r w:rsidRPr="006C6AE5">
        <w:rPr>
          <w:sz w:val="12"/>
        </w:rPr>
        <w:t>error, but</w:t>
      </w:r>
      <w:proofErr w:type="gramEnd"/>
      <w:r w:rsidRPr="006C6AE5">
        <w:rPr>
          <w:sz w:val="12"/>
        </w:rPr>
        <w:t xml:space="preserve"> are indicative of the challenge of precisely estimating the cost of these strikes. Beyond immediate direct costs incurred by industry actors (i.e., the workers, the suppliers, the rail companies) the subsequent indirect costs </w:t>
      </w:r>
      <w:proofErr w:type="gramStart"/>
      <w:r w:rsidRPr="006C6AE5">
        <w:rPr>
          <w:sz w:val="12"/>
        </w:rPr>
        <w:t>to</w:t>
      </w:r>
      <w:proofErr w:type="gramEnd"/>
      <w:r w:rsidRPr="006C6AE5">
        <w:rPr>
          <w:sz w:val="12"/>
        </w:rPr>
        <w:t xml:space="preserve"> the economy are much harder to estimate. The substitution effect also comes into play as rail transport during a dispute is traded for trucks or boats. This can continue even after the strike </w:t>
      </w:r>
      <w:proofErr w:type="gramStart"/>
      <w:r w:rsidRPr="006C6AE5">
        <w:rPr>
          <w:sz w:val="12"/>
        </w:rPr>
        <w:t>comes to a close</w:t>
      </w:r>
      <w:proofErr w:type="gramEnd"/>
      <w:r w:rsidRPr="006C6AE5">
        <w:rPr>
          <w:sz w:val="12"/>
        </w:rPr>
        <w:t>,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2A0F1CA3" w14:textId="77777777" w:rsidR="009628D2" w:rsidRPr="006C6AE5" w:rsidRDefault="009628D2" w:rsidP="009628D2">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20CA6BA3" w14:textId="77777777" w:rsidR="009628D2" w:rsidRPr="006C6AE5" w:rsidRDefault="009628D2" w:rsidP="009628D2">
      <w:pPr>
        <w:ind w:firstLine="720"/>
        <w:rPr>
          <w:sz w:val="12"/>
        </w:rPr>
      </w:pPr>
      <w:r w:rsidRPr="00756522">
        <w:rPr>
          <w:u w:val="single"/>
        </w:rPr>
        <w:t>The sources of pressure created by</w:t>
      </w:r>
      <w:r w:rsidRPr="006C6AE5">
        <w:rPr>
          <w:sz w:val="12"/>
        </w:rPr>
        <w:t xml:space="preserve"> open-ended </w:t>
      </w:r>
      <w:r w:rsidRPr="00756522">
        <w:rPr>
          <w:u w:val="single"/>
        </w:rPr>
        <w:t xml:space="preserve">strikes </w:t>
      </w:r>
      <w:proofErr w:type="gramStart"/>
      <w:r w:rsidRPr="00756522">
        <w:rPr>
          <w:u w:val="single"/>
        </w:rPr>
        <w:t>comes</w:t>
      </w:r>
      <w:proofErr w:type="gramEnd"/>
      <w:r w:rsidRPr="00756522">
        <w:rPr>
          <w:u w:val="single"/>
        </w:rPr>
        <w:t xml:space="preserve">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w:t>
      </w:r>
      <w:proofErr w:type="gramStart"/>
      <w:r w:rsidRPr="00930DB9">
        <w:rPr>
          <w:rStyle w:val="Emphasis"/>
        </w:rPr>
        <w:t>to</w:t>
      </w:r>
      <w:proofErr w:type="gramEnd"/>
      <w:r w:rsidRPr="00930DB9">
        <w:rPr>
          <w:rStyle w:val="Emphasis"/>
        </w:rPr>
        <w:t xml:space="preserve">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w:t>
      </w:r>
      <w:proofErr w:type="gramStart"/>
      <w:r w:rsidRPr="00756522">
        <w:rPr>
          <w:rStyle w:val="Emphasis"/>
        </w:rPr>
        <w:t>demands</w:t>
      </w:r>
      <w:proofErr w:type="gramEnd"/>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xml:space="preserve">. Conversely, at least in the Canadian context, companies were pressuring the government to stop the strike. The pressure was so great that the companies wanted the possibility of open-ended strikes to be gone completely. The government didn’t end up stopping the </w:t>
      </w:r>
      <w:proofErr w:type="gramStart"/>
      <w:r w:rsidRPr="006C6AE5">
        <w:rPr>
          <w:sz w:val="12"/>
        </w:rPr>
        <w:t>strike</w:t>
      </w:r>
      <w:proofErr w:type="gramEnd"/>
      <w:r w:rsidRPr="006C6AE5">
        <w:rPr>
          <w:sz w:val="12"/>
        </w:rPr>
        <w:t xml:space="preserv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w:t>
      </w:r>
      <w:proofErr w:type="gramStart"/>
      <w:r w:rsidRPr="006C6AE5">
        <w:rPr>
          <w:sz w:val="12"/>
        </w:rPr>
        <w:t>strike</w:t>
      </w:r>
      <w:proofErr w:type="gramEnd"/>
      <w:r w:rsidRPr="006C6AE5">
        <w:rPr>
          <w:sz w:val="12"/>
        </w:rPr>
        <w:t xml:space="preserve"> but it depends more </w:t>
      </w:r>
      <w:proofErr w:type="gramStart"/>
      <w:r w:rsidRPr="006C6AE5">
        <w:rPr>
          <w:sz w:val="12"/>
        </w:rPr>
        <w:t>on</w:t>
      </w:r>
      <w:proofErr w:type="gramEnd"/>
      <w:r w:rsidRPr="006C6AE5">
        <w:rPr>
          <w:sz w:val="12"/>
        </w:rPr>
        <w:t xml:space="preserve"> exigent attitudes to the union.</w:t>
      </w:r>
    </w:p>
    <w:p w14:paraId="10901E90" w14:textId="77777777" w:rsidR="009628D2" w:rsidRPr="006C6AE5" w:rsidRDefault="009628D2" w:rsidP="009628D2">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xml:space="preserve">,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t>
      </w:r>
      <w:proofErr w:type="gramStart"/>
      <w:r w:rsidRPr="006C6AE5">
        <w:rPr>
          <w:sz w:val="12"/>
        </w:rPr>
        <w:t>was not able to</w:t>
      </w:r>
      <w:proofErr w:type="gramEnd"/>
      <w:r w:rsidRPr="006C6AE5">
        <w:rPr>
          <w:sz w:val="12"/>
        </w:rPr>
        <w:t xml:space="preserve"> fully address its greatest safety concerns. High pressure does not guarantee all concessions are accomplished, which is not the only marker of success. This </w:t>
      </w:r>
      <w:proofErr w:type="gramStart"/>
      <w:r w:rsidRPr="006C6AE5">
        <w:rPr>
          <w:sz w:val="12"/>
        </w:rPr>
        <w:t>important</w:t>
      </w:r>
      <w:proofErr w:type="gramEnd"/>
      <w:r w:rsidRPr="006C6AE5">
        <w:rPr>
          <w:sz w:val="12"/>
        </w:rPr>
        <w:t xml:space="preserve"> for understanding the rest of the strikes.</w:t>
      </w:r>
    </w:p>
    <w:p w14:paraId="03F145B2" w14:textId="77777777" w:rsidR="009628D2" w:rsidRPr="006C6AE5" w:rsidRDefault="009628D2" w:rsidP="009628D2">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w:t>
      </w:r>
      <w:proofErr w:type="gramStart"/>
      <w:r w:rsidRPr="006C6AE5">
        <w:rPr>
          <w:sz w:val="12"/>
        </w:rPr>
        <w:t>intervention,</w:t>
      </w:r>
      <w:proofErr w:type="gramEnd"/>
      <w:r w:rsidRPr="006C6AE5">
        <w:rPr>
          <w:sz w:val="12"/>
        </w:rPr>
        <w:t xml:space="preserve"> strikes can resolve industrial disputes and help workers win some of their safety aims. However, if the exercise of their rights is only possible during </w:t>
      </w:r>
      <w:proofErr w:type="gramStart"/>
      <w:r w:rsidRPr="006C6AE5">
        <w:rPr>
          <w:sz w:val="12"/>
        </w:rPr>
        <w:t>a favorable</w:t>
      </w:r>
      <w:proofErr w:type="gramEnd"/>
      <w:r w:rsidRPr="006C6AE5">
        <w:rPr>
          <w:sz w:val="12"/>
        </w:rPr>
        <w:t xml:space="preserve"> administration, then the law and constitution of the country are not properly protecting the rights of workers.</w:t>
      </w:r>
    </w:p>
    <w:p w14:paraId="5A0B66CC" w14:textId="77777777" w:rsidR="009628D2" w:rsidRPr="006C6AE5" w:rsidRDefault="009628D2" w:rsidP="009628D2">
      <w:pPr>
        <w:rPr>
          <w:i/>
          <w:iCs/>
          <w:sz w:val="12"/>
        </w:rPr>
      </w:pPr>
      <w:r w:rsidRPr="006C6AE5">
        <w:rPr>
          <w:i/>
          <w:iCs/>
          <w:sz w:val="12"/>
        </w:rPr>
        <w:t xml:space="preserve">5.1.2. WILDCAT STRIKES </w:t>
      </w:r>
    </w:p>
    <w:p w14:paraId="0273959A" w14:textId="77777777" w:rsidR="009628D2" w:rsidRPr="006C6AE5" w:rsidRDefault="009628D2" w:rsidP="009628D2">
      <w:pPr>
        <w:ind w:firstLine="720"/>
        <w:rPr>
          <w:sz w:val="12"/>
        </w:rPr>
      </w:pPr>
      <w:r w:rsidRPr="006C6AE5">
        <w:rPr>
          <w:sz w:val="12"/>
        </w:rPr>
        <w:t xml:space="preserve">Wildcat strikes can turn into some of the </w:t>
      </w:r>
      <w:proofErr w:type="gramStart"/>
      <w:r w:rsidRPr="006C6AE5">
        <w:rPr>
          <w:sz w:val="12"/>
        </w:rPr>
        <w:t>most costly</w:t>
      </w:r>
      <w:proofErr w:type="gramEnd"/>
      <w:r w:rsidRPr="006C6AE5">
        <w:rPr>
          <w:sz w:val="12"/>
        </w:rPr>
        <w:t xml:space="preserve">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273EE13B" w14:textId="77777777" w:rsidR="009628D2" w:rsidRPr="006C6AE5" w:rsidRDefault="009628D2" w:rsidP="009628D2">
      <w:pPr>
        <w:ind w:firstLine="720"/>
        <w:rPr>
          <w:sz w:val="12"/>
        </w:rPr>
      </w:pPr>
      <w:r w:rsidRPr="006C6AE5">
        <w:rPr>
          <w:sz w:val="12"/>
        </w:rPr>
        <w:t xml:space="preserve">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w:t>
      </w:r>
      <w:proofErr w:type="gramStart"/>
      <w:r w:rsidRPr="006C6AE5">
        <w:rPr>
          <w:sz w:val="12"/>
        </w:rPr>
        <w:t>point</w:t>
      </w:r>
      <w:proofErr w:type="gramEnd"/>
      <w:r w:rsidRPr="006C6AE5">
        <w:rPr>
          <w:sz w:val="12"/>
        </w:rPr>
        <w:t xml:space="preserve"> but the impact was still large.</w:t>
      </w:r>
    </w:p>
    <w:p w14:paraId="32535553" w14:textId="77777777" w:rsidR="009628D2" w:rsidRPr="006C6AE5" w:rsidRDefault="009628D2" w:rsidP="009628D2">
      <w:pPr>
        <w:ind w:firstLine="720"/>
        <w:rPr>
          <w:sz w:val="12"/>
        </w:rPr>
      </w:pPr>
      <w:r w:rsidRPr="006C6AE5">
        <w:rPr>
          <w:sz w:val="12"/>
        </w:rPr>
        <w:t xml:space="preserve">It is the fullest expression of workers' right to withhold labor. In a wildcat strike there is no mediating barrier through the government or through the union for when workers may exercise their </w:t>
      </w:r>
      <w:proofErr w:type="gramStart"/>
      <w:r w:rsidRPr="006C6AE5">
        <w:rPr>
          <w:sz w:val="12"/>
        </w:rPr>
        <w:t>right</w:t>
      </w:r>
      <w:proofErr w:type="gramEnd"/>
      <w:r w:rsidRPr="006C6AE5">
        <w:rPr>
          <w:sz w:val="12"/>
        </w:rPr>
        <w:t xml:space="preserve">. They choose to strike and they get </w:t>
      </w:r>
      <w:proofErr w:type="gramStart"/>
      <w:r w:rsidRPr="006C6AE5">
        <w:rPr>
          <w:sz w:val="12"/>
        </w:rPr>
        <w:t>to</w:t>
      </w:r>
      <w:proofErr w:type="gramEnd"/>
      <w:r w:rsidRPr="006C6AE5">
        <w:rPr>
          <w:sz w:val="12"/>
        </w:rPr>
        <w:t xml:space="preserve"> strike. The pressure that these types of strikes create is immense. The economic cost </w:t>
      </w:r>
      <w:proofErr w:type="gramStart"/>
      <w:r w:rsidRPr="006C6AE5">
        <w:rPr>
          <w:sz w:val="12"/>
        </w:rPr>
        <w:t>to</w:t>
      </w:r>
      <w:proofErr w:type="gramEnd"/>
      <w:r w:rsidRPr="006C6AE5">
        <w:rPr>
          <w:sz w:val="12"/>
        </w:rPr>
        <w:t xml:space="preserve"> the operator is huge as they have no way to prepare to run emergency services during the strike. The companies in the case of the Pullman strike had thought they would have </w:t>
      </w:r>
      <w:proofErr w:type="gramStart"/>
      <w:r w:rsidRPr="006C6AE5">
        <w:rPr>
          <w:sz w:val="12"/>
        </w:rPr>
        <w:t>regularly</w:t>
      </w:r>
      <w:proofErr w:type="gramEnd"/>
      <w:r w:rsidRPr="006C6AE5">
        <w:rPr>
          <w:sz w:val="12"/>
        </w:rPr>
        <w:t xml:space="preserve">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1FD272C" w14:textId="77777777" w:rsidR="009628D2" w:rsidRPr="006C6AE5" w:rsidRDefault="009628D2" w:rsidP="009628D2">
      <w:pPr>
        <w:ind w:firstLine="720"/>
        <w:rPr>
          <w:sz w:val="12"/>
        </w:rPr>
      </w:pPr>
      <w:r w:rsidRPr="006C6AE5">
        <w:rPr>
          <w:sz w:val="12"/>
        </w:rPr>
        <w:t xml:space="preserve">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w:t>
      </w:r>
      <w:proofErr w:type="gramStart"/>
      <w:r w:rsidRPr="006C6AE5">
        <w:rPr>
          <w:sz w:val="12"/>
        </w:rPr>
        <w:t>issued</w:t>
      </w:r>
      <w:proofErr w:type="gramEnd"/>
      <w:r w:rsidRPr="006C6AE5">
        <w:rPr>
          <w:sz w:val="12"/>
        </w:rPr>
        <w:t xml:space="preserve"> barring workers from participating in the strike, setting the stage for labor law by conjunction. Concessions by and large were </w:t>
      </w:r>
      <w:proofErr w:type="gramStart"/>
      <w:r w:rsidRPr="006C6AE5">
        <w:rPr>
          <w:sz w:val="12"/>
        </w:rPr>
        <w:t>fairly weak</w:t>
      </w:r>
      <w:proofErr w:type="gramEnd"/>
      <w:r w:rsidRPr="006C6AE5">
        <w:rPr>
          <w:sz w:val="12"/>
        </w:rPr>
        <w:t xml:space="preserve">.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w:t>
      </w:r>
      <w:proofErr w:type="gramStart"/>
      <w:r w:rsidRPr="006C6AE5">
        <w:rPr>
          <w:sz w:val="12"/>
        </w:rPr>
        <w:t>in the near future</w:t>
      </w:r>
      <w:proofErr w:type="gramEnd"/>
      <w:r w:rsidRPr="006C6AE5">
        <w:rPr>
          <w:sz w:val="12"/>
        </w:rPr>
        <w:t>. If impacts are too cataclysmic the resulting government intervention can end up putting workers further behind.</w:t>
      </w:r>
    </w:p>
    <w:p w14:paraId="27D48A8B" w14:textId="77777777" w:rsidR="009628D2" w:rsidRPr="006C6AE5" w:rsidRDefault="009628D2" w:rsidP="009628D2">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1FD3BBE2" w14:textId="77777777" w:rsidR="009628D2" w:rsidRPr="006C6AE5" w:rsidRDefault="009628D2" w:rsidP="009628D2">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18DB8839" w14:textId="77777777" w:rsidR="009628D2" w:rsidRPr="006C6AE5" w:rsidRDefault="009628D2" w:rsidP="009628D2">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w:t>
      </w:r>
      <w:proofErr w:type="gramStart"/>
      <w:r w:rsidRPr="006C6AE5">
        <w:rPr>
          <w:sz w:val="12"/>
        </w:rPr>
        <w:t>to</w:t>
      </w:r>
      <w:proofErr w:type="gramEnd"/>
      <w:r w:rsidRPr="006C6AE5">
        <w:rPr>
          <w:sz w:val="12"/>
        </w:rPr>
        <w:t xml:space="preserve"> consumers who were without immediate alternatives to using the tunnel to cross. People did not learn about the strike until they arrived at the station to find their trips canceled. </w:t>
      </w:r>
    </w:p>
    <w:p w14:paraId="3905B23F" w14:textId="77777777" w:rsidR="009628D2" w:rsidRPr="006C6AE5" w:rsidRDefault="009628D2" w:rsidP="009628D2">
      <w:pPr>
        <w:ind w:firstLine="720"/>
        <w:rPr>
          <w:sz w:val="12"/>
        </w:rPr>
      </w:pPr>
      <w:r w:rsidRPr="006C6AE5">
        <w:rPr>
          <w:sz w:val="12"/>
        </w:rPr>
        <w:t xml:space="preserve">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w:t>
      </w:r>
      <w:proofErr w:type="gramStart"/>
      <w:r w:rsidRPr="006C6AE5">
        <w:rPr>
          <w:sz w:val="12"/>
        </w:rPr>
        <w:t>longer</w:t>
      </w:r>
      <w:proofErr w:type="gramEnd"/>
      <w:r w:rsidRPr="006C6AE5">
        <w:rPr>
          <w:sz w:val="12"/>
        </w:rPr>
        <w:t xml:space="preserve"> it could have had a much greater impact. </w:t>
      </w:r>
      <w:proofErr w:type="gramStart"/>
      <w:r w:rsidRPr="006C6AE5">
        <w:rPr>
          <w:sz w:val="12"/>
        </w:rPr>
        <w:t>In regards to</w:t>
      </w:r>
      <w:proofErr w:type="gramEnd"/>
      <w:r w:rsidRPr="006C6AE5">
        <w:rPr>
          <w:sz w:val="12"/>
        </w:rPr>
        <w:t xml:space="preserve"> reputation, both the union and the company suffered. The union was the source of most </w:t>
      </w:r>
      <w:proofErr w:type="gramStart"/>
      <w:r w:rsidRPr="006C6AE5">
        <w:rPr>
          <w:sz w:val="12"/>
        </w:rPr>
        <w:t>consumer ire</w:t>
      </w:r>
      <w:proofErr w:type="gramEnd"/>
      <w:r w:rsidRPr="006C6AE5">
        <w:rPr>
          <w:sz w:val="12"/>
        </w:rPr>
        <w:t xml:space="preserv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2A93F5ED" w14:textId="77777777" w:rsidR="009628D2" w:rsidRPr="006C6AE5" w:rsidRDefault="009628D2" w:rsidP="009628D2">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w:t>
      </w:r>
      <w:proofErr w:type="gramStart"/>
      <w:r w:rsidRPr="006C6AE5">
        <w:rPr>
          <w:sz w:val="12"/>
        </w:rPr>
        <w:t>of</w:t>
      </w:r>
      <w:proofErr w:type="gramEnd"/>
      <w:r w:rsidRPr="006C6AE5">
        <w:rPr>
          <w:sz w:val="12"/>
        </w:rPr>
        <w:t xml:space="preserve"> the workers than they were often facing in the first place. The public backlash and institutional backlash to these kinds of strikes </w:t>
      </w:r>
      <w:proofErr w:type="gramStart"/>
      <w:r w:rsidRPr="006C6AE5">
        <w:rPr>
          <w:sz w:val="12"/>
        </w:rPr>
        <w:t>makes</w:t>
      </w:r>
      <w:proofErr w:type="gramEnd"/>
      <w:r w:rsidRPr="006C6AE5">
        <w:rPr>
          <w:sz w:val="12"/>
        </w:rPr>
        <w:t xml:space="preserve">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094E532D" w14:textId="77777777" w:rsidR="009628D2" w:rsidRPr="006C6AE5" w:rsidRDefault="009628D2" w:rsidP="009628D2">
      <w:pPr>
        <w:ind w:firstLine="720"/>
        <w:rPr>
          <w:sz w:val="12"/>
        </w:rPr>
      </w:pPr>
      <w:r w:rsidRPr="006C6AE5">
        <w:rPr>
          <w:sz w:val="12"/>
        </w:rPr>
        <w:t xml:space="preserve">Wildcat strikes have some of the largest economic impacts but moreover cause wide public discontent because of their lack of </w:t>
      </w:r>
      <w:proofErr w:type="gramStart"/>
      <w:r w:rsidRPr="006C6AE5">
        <w:rPr>
          <w:sz w:val="12"/>
        </w:rPr>
        <w:t>prior warning</w:t>
      </w:r>
      <w:proofErr w:type="gramEnd"/>
      <w:r w:rsidRPr="006C6AE5">
        <w:rPr>
          <w:sz w:val="12"/>
        </w:rPr>
        <w:t xml:space="preserve">. For workers on the job, it is a question of strategy to use a wildcats strike to leverage management. However, for consumers who suddenly cannot access the goods and services, it is a question of why suddenly there are massive shortages. Workers are faced with the question </w:t>
      </w:r>
      <w:proofErr w:type="gramStart"/>
      <w:r w:rsidRPr="006C6AE5">
        <w:rPr>
          <w:sz w:val="12"/>
        </w:rPr>
        <w:t>to</w:t>
      </w:r>
      <w:proofErr w:type="gramEnd"/>
      <w:r w:rsidRPr="006C6AE5">
        <w:rPr>
          <w:sz w:val="12"/>
        </w:rPr>
        <w:t xml:space="preserve"> what extent they want to sacrifice the versatility of the strike action. Thus, there is not much recent economic data on prolonged wildcat strikes. Wildcats do </w:t>
      </w:r>
      <w:proofErr w:type="gramStart"/>
      <w:r w:rsidRPr="006C6AE5">
        <w:rPr>
          <w:sz w:val="12"/>
        </w:rPr>
        <w:t>not even</w:t>
      </w:r>
      <w:proofErr w:type="gramEnd"/>
      <w:r w:rsidRPr="006C6AE5">
        <w:rPr>
          <w:sz w:val="12"/>
        </w:rPr>
        <w:t xml:space="preserve"> always succeed in their initial aims to protect worker rights as the government often intervenes to break the strike. Wildcats may seem like the </w:t>
      </w:r>
      <w:proofErr w:type="gramStart"/>
      <w:r w:rsidRPr="006C6AE5">
        <w:rPr>
          <w:sz w:val="12"/>
        </w:rPr>
        <w:t>highest pressure</w:t>
      </w:r>
      <w:proofErr w:type="gramEnd"/>
      <w:r w:rsidRPr="006C6AE5">
        <w:rPr>
          <w:sz w:val="12"/>
        </w:rPr>
        <w:t xml:space="preserve"> strike, but the backlash often impacts the workers the most. The company has less incentive to give into </w:t>
      </w:r>
      <w:proofErr w:type="gramStart"/>
      <w:r w:rsidRPr="006C6AE5">
        <w:rPr>
          <w:sz w:val="12"/>
        </w:rPr>
        <w:t>demands</w:t>
      </w:r>
      <w:proofErr w:type="gramEnd"/>
      <w:r w:rsidRPr="006C6AE5">
        <w:rPr>
          <w:sz w:val="12"/>
        </w:rPr>
        <w:t>, and so the pressure created might be less than in open-ended strikes.</w:t>
      </w:r>
    </w:p>
    <w:p w14:paraId="1CD9A32A" w14:textId="77777777" w:rsidR="009628D2" w:rsidRPr="006C6AE5" w:rsidRDefault="009628D2" w:rsidP="009628D2">
      <w:pPr>
        <w:rPr>
          <w:i/>
          <w:iCs/>
          <w:sz w:val="12"/>
        </w:rPr>
      </w:pPr>
      <w:r w:rsidRPr="006C6AE5">
        <w:rPr>
          <w:i/>
          <w:iCs/>
          <w:sz w:val="12"/>
        </w:rPr>
        <w:t xml:space="preserve">5.1.3. SICKOUTS </w:t>
      </w:r>
    </w:p>
    <w:p w14:paraId="6455567A" w14:textId="77777777" w:rsidR="009628D2" w:rsidRPr="006C6AE5" w:rsidRDefault="009628D2" w:rsidP="009628D2">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t>
      </w:r>
      <w:proofErr w:type="gramStart"/>
      <w:r w:rsidRPr="006C6AE5">
        <w:rPr>
          <w:sz w:val="12"/>
        </w:rPr>
        <w:t>want</w:t>
      </w:r>
      <w:proofErr w:type="gramEnd"/>
      <w:r w:rsidRPr="006C6AE5">
        <w:rPr>
          <w:sz w:val="12"/>
        </w:rPr>
        <w:t xml:space="preserve"> to force the hand of management and the union for more concessions. </w:t>
      </w:r>
    </w:p>
    <w:p w14:paraId="38E36674" w14:textId="77777777" w:rsidR="009628D2" w:rsidRPr="006C6AE5" w:rsidRDefault="009628D2" w:rsidP="009628D2">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06DE4BB5" w14:textId="77777777" w:rsidR="009628D2" w:rsidRPr="006C6AE5" w:rsidRDefault="009628D2" w:rsidP="009628D2">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190B10E2" w14:textId="77777777" w:rsidR="009628D2" w:rsidRPr="006C6AE5" w:rsidRDefault="009628D2" w:rsidP="009628D2">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5893756F" w14:textId="77777777" w:rsidR="009628D2" w:rsidRPr="006C6AE5" w:rsidRDefault="009628D2" w:rsidP="009628D2">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xml:space="preserve">. While the sickout did not facilitate sufficient </w:t>
      </w:r>
      <w:proofErr w:type="gramStart"/>
      <w:r w:rsidRPr="006C6AE5">
        <w:rPr>
          <w:sz w:val="12"/>
        </w:rPr>
        <w:t>protections</w:t>
      </w:r>
      <w:proofErr w:type="gramEnd"/>
      <w:r w:rsidRPr="006C6AE5">
        <w:rPr>
          <w:sz w:val="12"/>
        </w:rPr>
        <w:t xml:space="preserve"> of workers’ rights, the union is seeking further action to achieve it.</w:t>
      </w:r>
    </w:p>
    <w:p w14:paraId="2C0CFA2B" w14:textId="77777777" w:rsidR="009628D2" w:rsidRPr="006C6AE5" w:rsidRDefault="009628D2" w:rsidP="009628D2">
      <w:pPr>
        <w:ind w:firstLine="720"/>
        <w:rPr>
          <w:sz w:val="12"/>
        </w:rPr>
      </w:pPr>
      <w:r w:rsidRPr="006C6AE5">
        <w:rPr>
          <w:sz w:val="12"/>
        </w:rPr>
        <w:t xml:space="preserve">Sickouts are an example of workers trying to find </w:t>
      </w:r>
      <w:proofErr w:type="gramStart"/>
      <w:r w:rsidRPr="006C6AE5">
        <w:rPr>
          <w:sz w:val="12"/>
        </w:rPr>
        <w:t>a middle</w:t>
      </w:r>
      <w:proofErr w:type="gramEnd"/>
      <w:r w:rsidRPr="006C6AE5">
        <w:rPr>
          <w:sz w:val="12"/>
        </w:rPr>
        <w:t xml:space="preserve"> ground: still a wildcat strike, but with </w:t>
      </w:r>
      <w:proofErr w:type="gramStart"/>
      <w:r w:rsidRPr="006C6AE5">
        <w:rPr>
          <w:sz w:val="12"/>
        </w:rPr>
        <w:t>a legal</w:t>
      </w:r>
      <w:proofErr w:type="gramEnd"/>
      <w:r w:rsidRPr="006C6AE5">
        <w:rPr>
          <w:sz w:val="12"/>
        </w:rPr>
        <w:t xml:space="preserve">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08E60B1B" w14:textId="77777777" w:rsidR="009628D2" w:rsidRPr="006C6AE5" w:rsidRDefault="009628D2" w:rsidP="009628D2">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7C44C938" w14:textId="77777777" w:rsidR="009628D2" w:rsidRPr="006C6AE5" w:rsidRDefault="009628D2" w:rsidP="009628D2">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w:t>
      </w:r>
      <w:proofErr w:type="gramStart"/>
      <w:r w:rsidRPr="006C6AE5">
        <w:rPr>
          <w:sz w:val="12"/>
        </w:rPr>
        <w:t>fairly high</w:t>
      </w:r>
      <w:proofErr w:type="gramEnd"/>
      <w:r w:rsidRPr="006C6AE5">
        <w:rPr>
          <w:sz w:val="12"/>
        </w:rPr>
        <w:t xml:space="preserve"> economic costs. They </w:t>
      </w:r>
      <w:r w:rsidRPr="006C6AE5">
        <w:rPr>
          <w:b/>
          <w:bCs/>
          <w:highlight w:val="yellow"/>
          <w:u w:val="single"/>
        </w:rPr>
        <w:t>create</w:t>
      </w:r>
      <w:r w:rsidRPr="006C6AE5">
        <w:rPr>
          <w:highlight w:val="yellow"/>
          <w:u w:val="single"/>
        </w:rPr>
        <w:t xml:space="preserve"> </w:t>
      </w:r>
      <w:proofErr w:type="gramStart"/>
      <w:r w:rsidRPr="006C6AE5">
        <w:rPr>
          <w:rStyle w:val="Emphasis"/>
          <w:highlight w:val="yellow"/>
        </w:rPr>
        <w:t>enough</w:t>
      </w:r>
      <w:proofErr w:type="gramEnd"/>
      <w:r w:rsidRPr="006C6AE5">
        <w:rPr>
          <w:rStyle w:val="Emphasis"/>
          <w:highlight w:val="yellow"/>
        </w:rPr>
        <w:t xml:space="preserve">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proofErr w:type="gramStart"/>
      <w:r w:rsidRPr="006C6AE5">
        <w:rPr>
          <w:rStyle w:val="Emphasis"/>
          <w:highlight w:val="yellow"/>
        </w:rPr>
        <w:t>wage</w:t>
      </w:r>
      <w:proofErr w:type="gramEnd"/>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75E8754F" w14:textId="77777777" w:rsidR="009628D2" w:rsidRPr="006C6AE5" w:rsidRDefault="009628D2" w:rsidP="009628D2">
      <w:pPr>
        <w:rPr>
          <w:sz w:val="12"/>
        </w:rPr>
      </w:pPr>
      <w:r w:rsidRPr="006C6AE5">
        <w:rPr>
          <w:sz w:val="12"/>
        </w:rPr>
        <w:t xml:space="preserve">5.2. RESTRICTED STRIKE </w:t>
      </w:r>
    </w:p>
    <w:p w14:paraId="71E93D39" w14:textId="77777777" w:rsidR="009628D2" w:rsidRPr="006C6AE5" w:rsidRDefault="009628D2" w:rsidP="009628D2">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w:t>
      </w:r>
      <w:proofErr w:type="gramStart"/>
      <w:r w:rsidRPr="006C6AE5">
        <w:rPr>
          <w:sz w:val="12"/>
        </w:rPr>
        <w:t>others, but</w:t>
      </w:r>
      <w:proofErr w:type="gramEnd"/>
      <w:r w:rsidRPr="006C6AE5">
        <w:rPr>
          <w:sz w:val="12"/>
        </w:rPr>
        <w:t xml:space="preserve">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1BDEB8B5" w14:textId="77777777" w:rsidR="009628D2" w:rsidRPr="006C6AE5" w:rsidRDefault="009628D2" w:rsidP="009628D2">
      <w:pPr>
        <w:rPr>
          <w:i/>
          <w:iCs/>
          <w:sz w:val="12"/>
        </w:rPr>
      </w:pPr>
      <w:r w:rsidRPr="006C6AE5">
        <w:rPr>
          <w:i/>
          <w:iCs/>
          <w:sz w:val="12"/>
        </w:rPr>
        <w:t xml:space="preserve">5.2.1. PARTICIPATION-LIMITED STRIKES </w:t>
      </w:r>
    </w:p>
    <w:p w14:paraId="4A60BB1D" w14:textId="77777777" w:rsidR="009628D2" w:rsidRPr="006C6AE5" w:rsidRDefault="009628D2" w:rsidP="009628D2">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7BF72CAF" w14:textId="77777777" w:rsidR="009628D2" w:rsidRPr="006C6AE5" w:rsidRDefault="009628D2" w:rsidP="009628D2">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547A3E05" w14:textId="77777777" w:rsidR="009628D2" w:rsidRPr="006C6AE5" w:rsidRDefault="009628D2" w:rsidP="009628D2">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w:t>
      </w:r>
      <w:proofErr w:type="gramStart"/>
      <w:r w:rsidRPr="006C6AE5">
        <w:rPr>
          <w:sz w:val="12"/>
        </w:rPr>
        <w:t>going</w:t>
      </w:r>
      <w:proofErr w:type="gramEnd"/>
      <w:r w:rsidRPr="006C6AE5">
        <w:rPr>
          <w:sz w:val="12"/>
        </w:rPr>
        <w:t xml:space="preserve"> on a national strike back to work twice (Ibid). That the strike went on for 18 days is a clear sign that the economic risk to national interests was not so great that Congress felt the need to intervene (Shabecoff 1971b). </w:t>
      </w:r>
    </w:p>
    <w:p w14:paraId="70AA16D0" w14:textId="77777777" w:rsidR="009628D2" w:rsidRPr="006C6AE5" w:rsidRDefault="009628D2" w:rsidP="009628D2">
      <w:pPr>
        <w:ind w:firstLine="720"/>
        <w:rPr>
          <w:sz w:val="12"/>
        </w:rPr>
      </w:pPr>
      <w:proofErr w:type="gramStart"/>
      <w:r w:rsidRPr="006C6AE5">
        <w:rPr>
          <w:sz w:val="12"/>
        </w:rPr>
        <w:t>In regards to</w:t>
      </w:r>
      <w:proofErr w:type="gramEnd"/>
      <w:r w:rsidRPr="006C6AE5">
        <w:rPr>
          <w:sz w:val="12"/>
        </w:rPr>
        <w:t xml:space="preserve">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483A10F7" w14:textId="77777777" w:rsidR="009628D2" w:rsidRPr="006C6AE5" w:rsidRDefault="009628D2" w:rsidP="009628D2">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76A9A0AE" w14:textId="77777777" w:rsidR="009628D2" w:rsidRPr="006C6AE5" w:rsidRDefault="009628D2" w:rsidP="009628D2">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w:t>
      </w:r>
      <w:proofErr w:type="gramStart"/>
      <w:r w:rsidRPr="006C6AE5">
        <w:rPr>
          <w:sz w:val="12"/>
        </w:rPr>
        <w:t>struck</w:t>
      </w:r>
      <w:proofErr w:type="gramEnd"/>
      <w:r w:rsidRPr="006C6AE5">
        <w:rPr>
          <w:sz w:val="12"/>
        </w:rPr>
        <w:t xml:space="preserve">, but they did get slightly more decision-making power in how work rule changes would be made. </w:t>
      </w:r>
    </w:p>
    <w:p w14:paraId="648621F4" w14:textId="77777777" w:rsidR="009628D2" w:rsidRPr="006C6AE5" w:rsidRDefault="009628D2" w:rsidP="009628D2">
      <w:pPr>
        <w:rPr>
          <w:i/>
          <w:iCs/>
          <w:sz w:val="12"/>
        </w:rPr>
      </w:pPr>
      <w:r w:rsidRPr="006C6AE5">
        <w:rPr>
          <w:i/>
          <w:iCs/>
          <w:sz w:val="12"/>
        </w:rPr>
        <w:t>5.2.2. DURATION-LIMITED STRIKES</w:t>
      </w:r>
    </w:p>
    <w:p w14:paraId="08D17977" w14:textId="77777777" w:rsidR="009628D2" w:rsidRPr="006C6AE5" w:rsidRDefault="009628D2" w:rsidP="009628D2">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w:t>
      </w:r>
      <w:proofErr w:type="gramStart"/>
      <w:r w:rsidRPr="006C6AE5">
        <w:rPr>
          <w:sz w:val="12"/>
        </w:rPr>
        <w:t>resulted</w:t>
      </w:r>
      <w:proofErr w:type="gramEnd"/>
      <w:r w:rsidRPr="006C6AE5">
        <w:rPr>
          <w:sz w:val="12"/>
        </w:rPr>
        <w:t xml:space="preserve">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672D8C51" w14:textId="77777777" w:rsidR="009628D2" w:rsidRPr="006C6AE5" w:rsidRDefault="009628D2" w:rsidP="009628D2">
      <w:pPr>
        <w:ind w:firstLine="720"/>
        <w:rPr>
          <w:sz w:val="12"/>
        </w:rPr>
      </w:pPr>
      <w:r w:rsidRPr="006C6AE5">
        <w:rPr>
          <w:sz w:val="12"/>
        </w:rPr>
        <w:t xml:space="preserve">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w:t>
      </w:r>
      <w:proofErr w:type="gramStart"/>
      <w:r w:rsidRPr="006C6AE5">
        <w:rPr>
          <w:sz w:val="12"/>
        </w:rPr>
        <w:t>The majority of</w:t>
      </w:r>
      <w:proofErr w:type="gramEnd"/>
      <w:r w:rsidRPr="006C6AE5">
        <w:rPr>
          <w:sz w:val="12"/>
        </w:rPr>
        <w:t xml:space="preserve">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596CE135" w14:textId="77777777" w:rsidR="009628D2" w:rsidRPr="006C6AE5" w:rsidRDefault="009628D2" w:rsidP="009628D2">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w:t>
      </w:r>
      <w:proofErr w:type="gramStart"/>
      <w:r w:rsidRPr="00852EDE">
        <w:rPr>
          <w:rStyle w:val="Emphasis"/>
        </w:rPr>
        <w:t>demands</w:t>
      </w:r>
      <w:proofErr w:type="gramEnd"/>
      <w:r w:rsidRPr="006C6AE5">
        <w:rPr>
          <w:sz w:val="12"/>
        </w:rPr>
        <w:t xml:space="preserve">. Since strikes were kept short, exponential economic impacts </w:t>
      </w:r>
      <w:proofErr w:type="gramStart"/>
      <w:r w:rsidRPr="006C6AE5">
        <w:rPr>
          <w:sz w:val="12"/>
        </w:rPr>
        <w:t>to</w:t>
      </w:r>
      <w:proofErr w:type="gramEnd"/>
      <w:r w:rsidRPr="006C6AE5">
        <w:rPr>
          <w:sz w:val="12"/>
        </w:rPr>
        <w:t xml:space="preserve"> the economy </w:t>
      </w:r>
      <w:proofErr w:type="gramStart"/>
      <w:r w:rsidRPr="006C6AE5">
        <w:rPr>
          <w:sz w:val="12"/>
        </w:rPr>
        <w:t>as a whole were</w:t>
      </w:r>
      <w:proofErr w:type="gramEnd"/>
      <w:r w:rsidRPr="006C6AE5">
        <w:rPr>
          <w:sz w:val="12"/>
        </w:rPr>
        <w:t xml:space="preserve"> limited. </w:t>
      </w:r>
      <w:proofErr w:type="gramStart"/>
      <w:r w:rsidRPr="006C6AE5">
        <w:rPr>
          <w:sz w:val="12"/>
        </w:rPr>
        <w:t>Instead</w:t>
      </w:r>
      <w:proofErr w:type="gramEnd"/>
      <w:r w:rsidRPr="006C6AE5">
        <w:rPr>
          <w:sz w:val="12"/>
        </w:rPr>
        <w:t xml:space="preserve">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410889AB" w14:textId="77777777" w:rsidR="009628D2" w:rsidRPr="006C6AE5" w:rsidRDefault="009628D2" w:rsidP="009628D2">
      <w:pPr>
        <w:ind w:firstLine="720"/>
        <w:rPr>
          <w:sz w:val="12"/>
        </w:rPr>
      </w:pPr>
      <w:r w:rsidRPr="006C6AE5">
        <w:rPr>
          <w:sz w:val="12"/>
        </w:rPr>
        <w:t xml:space="preserve">Pressure from the short strikes was spaced out and it was only after the last round of strikes in January that the company was open to negotiations. The strikes </w:t>
      </w:r>
      <w:proofErr w:type="gramStart"/>
      <w:r w:rsidRPr="006C6AE5">
        <w:rPr>
          <w:sz w:val="12"/>
        </w:rPr>
        <w:t>had started</w:t>
      </w:r>
      <w:proofErr w:type="gramEnd"/>
      <w:r w:rsidRPr="006C6AE5">
        <w:rPr>
          <w:sz w:val="12"/>
        </w:rPr>
        <w:t xml:space="preserve"> back in 2023. In terms of concessions after multiple strike waves Deutsche Bahn (DB) has finally struck a deal with the union. The operator most importantly agreed to a 35-hour work week, allowing workers to choose whether they want to continue to work </w:t>
      </w:r>
      <w:proofErr w:type="gramStart"/>
      <w:r w:rsidRPr="006C6AE5">
        <w:rPr>
          <w:sz w:val="12"/>
        </w:rPr>
        <w:t>40-hours</w:t>
      </w:r>
      <w:proofErr w:type="gramEnd"/>
      <w:r w:rsidRPr="006C6AE5">
        <w:rPr>
          <w:sz w:val="12"/>
        </w:rPr>
        <w:t xml:space="preserve"> for more pay or </w:t>
      </w:r>
      <w:proofErr w:type="gramStart"/>
      <w:r w:rsidRPr="006C6AE5">
        <w:rPr>
          <w:sz w:val="12"/>
        </w:rPr>
        <w:t>35-hours</w:t>
      </w:r>
      <w:proofErr w:type="gramEnd"/>
      <w:r w:rsidRPr="006C6AE5">
        <w:rPr>
          <w:sz w:val="12"/>
        </w:rPr>
        <w:t xml:space="preserve"> for the current base (DW, 2024a). Getting concessions on the work week had been the primary sticking point. The leader of the GDL, Claus Welskey, said </w:t>
      </w:r>
      <w:proofErr w:type="gramStart"/>
      <w:r w:rsidRPr="006C6AE5">
        <w:rPr>
          <w:sz w:val="12"/>
        </w:rPr>
        <w:t>that,</w:t>
      </w:r>
      <w:proofErr w:type="gramEnd"/>
      <w:r w:rsidRPr="006C6AE5">
        <w:rPr>
          <w:sz w:val="12"/>
        </w:rPr>
        <w:t xml:space="preserve"> “DB's willingness to negotiate a reduction in working hours for shift workers is of central importance” to avoid future strikes (DW, 2024b). In addition, DB agreed to one-off inflation bonuses: €1,500 in March this year, and another €1,350 in May (DW, 2024a). Pay will go up as well </w:t>
      </w:r>
      <w:proofErr w:type="gramStart"/>
      <w:r w:rsidRPr="006C6AE5">
        <w:rPr>
          <w:sz w:val="12"/>
        </w:rPr>
        <w:t>as a result of</w:t>
      </w:r>
      <w:proofErr w:type="gramEnd"/>
      <w:r w:rsidRPr="006C6AE5">
        <w:rPr>
          <w:sz w:val="12"/>
        </w:rPr>
        <w:t xml:space="preserve">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7F962FAC" w14:textId="77777777" w:rsidR="009628D2" w:rsidRPr="006C6AE5" w:rsidRDefault="009628D2" w:rsidP="009628D2">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3FAFCF6C" w14:textId="77777777" w:rsidR="009628D2" w:rsidRPr="006C6AE5" w:rsidRDefault="009628D2" w:rsidP="009628D2">
      <w:pPr>
        <w:ind w:firstLine="720"/>
        <w:rPr>
          <w:sz w:val="12"/>
        </w:rPr>
      </w:pPr>
      <w:r w:rsidRPr="006C6AE5">
        <w:rPr>
          <w:sz w:val="12"/>
        </w:rPr>
        <w:t xml:space="preserve">The RMT, taking estimates from various industry outlets, put the collective overall cost of the 31 short strikes that took place during 2022 and into 2023 collectively at €5.29 billion (RMT Press Office, 2023a). Of the total estimate, €950 million </w:t>
      </w:r>
      <w:proofErr w:type="gramStart"/>
      <w:r w:rsidRPr="006C6AE5">
        <w:rPr>
          <w:sz w:val="12"/>
        </w:rPr>
        <w:t>are</w:t>
      </w:r>
      <w:proofErr w:type="gramEnd"/>
      <w:r w:rsidRPr="006C6AE5">
        <w:rPr>
          <w:sz w:val="12"/>
        </w:rPr>
        <w:t xml:space="preserv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w:t>
      </w:r>
      <w:proofErr w:type="gramStart"/>
      <w:r w:rsidRPr="006C6AE5">
        <w:rPr>
          <w:sz w:val="12"/>
        </w:rPr>
        <w:t>time period</w:t>
      </w:r>
      <w:proofErr w:type="gramEnd"/>
      <w:r w:rsidRPr="006C6AE5">
        <w:rPr>
          <w:sz w:val="12"/>
        </w:rPr>
        <w:t xml:space="preserve"> would be struck with advance notice (Ibid). Even on strike days, train operators used non-union staff to run a limited number of commuter services, but this did not fully cover for the lack of workers.</w:t>
      </w:r>
    </w:p>
    <w:p w14:paraId="56B5387A" w14:textId="77777777" w:rsidR="009628D2" w:rsidRPr="006C6AE5" w:rsidRDefault="009628D2" w:rsidP="009628D2">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01447CC9" w14:textId="77777777" w:rsidR="009628D2" w:rsidRPr="006C6AE5" w:rsidRDefault="009628D2" w:rsidP="009628D2">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xml:space="preserve">.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w:t>
      </w:r>
      <w:proofErr w:type="gramStart"/>
      <w:r w:rsidRPr="006C6AE5">
        <w:rPr>
          <w:sz w:val="12"/>
        </w:rPr>
        <w:t>on for</w:t>
      </w:r>
      <w:proofErr w:type="gramEnd"/>
      <w:r w:rsidRPr="006C6AE5">
        <w:rPr>
          <w:sz w:val="12"/>
        </w:rPr>
        <w:t xml:space="preserve">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w:t>
      </w:r>
      <w:proofErr w:type="gramStart"/>
      <w:r w:rsidRPr="006C6AE5">
        <w:rPr>
          <w:sz w:val="12"/>
        </w:rPr>
        <w:t>commanded</w:t>
      </w:r>
      <w:proofErr w:type="gramEnd"/>
      <w:r w:rsidRPr="006C6AE5">
        <w:rPr>
          <w:sz w:val="12"/>
        </w:rPr>
        <w:t xml:space="preserve"> significant support outside of its membership, giving it additional pressure.</w:t>
      </w:r>
    </w:p>
    <w:p w14:paraId="3B73E40A" w14:textId="77777777" w:rsidR="009628D2" w:rsidRPr="006C6AE5" w:rsidRDefault="009628D2" w:rsidP="009628D2">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xml:space="preserve">.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t>
      </w:r>
      <w:proofErr w:type="gramStart"/>
      <w:r w:rsidRPr="006C6AE5">
        <w:rPr>
          <w:sz w:val="12"/>
        </w:rPr>
        <w:t>worker’s</w:t>
      </w:r>
      <w:proofErr w:type="gramEnd"/>
      <w:r w:rsidRPr="006C6AE5">
        <w:rPr>
          <w:sz w:val="12"/>
        </w:rPr>
        <w:t xml:space="preserve"> rights in the rail sector. Thousands of jobs were </w:t>
      </w:r>
      <w:proofErr w:type="gramStart"/>
      <w:r w:rsidRPr="006C6AE5">
        <w:rPr>
          <w:sz w:val="12"/>
        </w:rPr>
        <w:t>saved</w:t>
      </w:r>
      <w:proofErr w:type="gramEnd"/>
      <w:r w:rsidRPr="006C6AE5">
        <w:rPr>
          <w:sz w:val="12"/>
        </w:rPr>
        <w:t xml:space="preserve"> and the union was able to maintain many of the workplace standards it had fought for. The burden was not always consistent; the irregular nature of the short strikes meant that the operators did not always have to face direct </w:t>
      </w:r>
      <w:proofErr w:type="gramStart"/>
      <w:r w:rsidRPr="006C6AE5">
        <w:rPr>
          <w:sz w:val="12"/>
        </w:rPr>
        <w:t>harms</w:t>
      </w:r>
      <w:proofErr w:type="gramEnd"/>
      <w:r w:rsidRPr="006C6AE5">
        <w:rPr>
          <w:sz w:val="12"/>
        </w:rPr>
        <w:t xml:space="preserve">. However, the uncertainty of future short strikes created more pressure on the companies and </w:t>
      </w:r>
      <w:proofErr w:type="gramStart"/>
      <w:r w:rsidRPr="006C6AE5">
        <w:rPr>
          <w:sz w:val="12"/>
        </w:rPr>
        <w:t>government</w:t>
      </w:r>
      <w:proofErr w:type="gramEnd"/>
      <w:r w:rsidRPr="006C6AE5">
        <w:rPr>
          <w:sz w:val="12"/>
        </w:rPr>
        <w:t xml:space="preserve"> to engage in negotiations.</w:t>
      </w:r>
    </w:p>
    <w:p w14:paraId="6800363D" w14:textId="77777777" w:rsidR="009628D2" w:rsidRPr="006C6AE5" w:rsidRDefault="009628D2" w:rsidP="009628D2">
      <w:pPr>
        <w:ind w:firstLine="720"/>
        <w:rPr>
          <w:sz w:val="12"/>
        </w:rPr>
      </w:pPr>
      <w:r w:rsidRPr="006C6AE5">
        <w:rPr>
          <w:sz w:val="12"/>
        </w:rPr>
        <w:t xml:space="preserve">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w:t>
      </w:r>
      <w:proofErr w:type="gramStart"/>
      <w:r w:rsidRPr="006C6AE5">
        <w:rPr>
          <w:sz w:val="12"/>
        </w:rPr>
        <w:t>court</w:t>
      </w:r>
      <w:proofErr w:type="gramEnd"/>
      <w:r w:rsidRPr="006C6AE5">
        <w:rPr>
          <w:sz w:val="12"/>
        </w:rPr>
        <w:t xml:space="preserve">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6B2DA8F6" w14:textId="77777777" w:rsidR="009628D2" w:rsidRPr="006C6AE5" w:rsidRDefault="009628D2" w:rsidP="009628D2">
      <w:pPr>
        <w:ind w:firstLine="720"/>
        <w:rPr>
          <w:sz w:val="12"/>
        </w:rPr>
      </w:pPr>
      <w:r w:rsidRPr="006C6AE5">
        <w:rPr>
          <w:sz w:val="12"/>
        </w:rPr>
        <w:t xml:space="preserve">Short strikes in Germany still are costly to the economy but they are much lower than if the strike was allowed to </w:t>
      </w:r>
      <w:proofErr w:type="gramStart"/>
      <w:r w:rsidRPr="006C6AE5">
        <w:rPr>
          <w:sz w:val="12"/>
        </w:rPr>
        <w:t>continue on</w:t>
      </w:r>
      <w:proofErr w:type="gramEnd"/>
      <w:r w:rsidRPr="006C6AE5">
        <w:rPr>
          <w:sz w:val="12"/>
        </w:rPr>
        <w:t xml:space="preserve">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w:t>
      </w:r>
      <w:proofErr w:type="gramStart"/>
      <w:r w:rsidRPr="006C6AE5">
        <w:rPr>
          <w:sz w:val="12"/>
        </w:rPr>
        <w:t>openended</w:t>
      </w:r>
      <w:proofErr w:type="gramEnd"/>
      <w:r w:rsidRPr="006C6AE5">
        <w:rPr>
          <w:sz w:val="12"/>
        </w:rPr>
        <w:t xml:space="preserve">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 xml:space="preserve">force the </w:t>
      </w:r>
      <w:proofErr w:type="gramStart"/>
      <w:r w:rsidRPr="00852EDE">
        <w:rPr>
          <w:rStyle w:val="Emphasis"/>
        </w:rPr>
        <w:t>hand</w:t>
      </w:r>
      <w:proofErr w:type="gramEnd"/>
      <w:r w:rsidRPr="00852EDE">
        <w:rPr>
          <w:rStyle w:val="Emphasis"/>
        </w:rPr>
        <w:t xml:space="preserve">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xml:space="preserve">. However, the union did feel the need to progressively increase the length of the strikes. DB was unwilling to negotiate on the length of the </w:t>
      </w:r>
      <w:proofErr w:type="gramStart"/>
      <w:r w:rsidRPr="006C6AE5">
        <w:rPr>
          <w:sz w:val="12"/>
        </w:rPr>
        <w:t>work day</w:t>
      </w:r>
      <w:proofErr w:type="gramEnd"/>
      <w:r w:rsidRPr="006C6AE5">
        <w:rPr>
          <w:sz w:val="12"/>
        </w:rPr>
        <w:t xml:space="preserve"> until the fourth strike that was held for five days. This does suggest some leniency should be given in the total number of days railroad workers can strike. The wave of short strikes in the United Kingdom </w:t>
      </w:r>
      <w:proofErr w:type="gramStart"/>
      <w:r w:rsidRPr="006C6AE5">
        <w:rPr>
          <w:sz w:val="12"/>
        </w:rPr>
        <w:t>were</w:t>
      </w:r>
      <w:proofErr w:type="gramEnd"/>
      <w:r w:rsidRPr="006C6AE5">
        <w:rPr>
          <w:sz w:val="12"/>
        </w:rPr>
        <w:t xml:space="preserve"> limited in their total impact to the economy, as they were broken up over time. The various industrial </w:t>
      </w:r>
      <w:proofErr w:type="gramStart"/>
      <w:r w:rsidRPr="006C6AE5">
        <w:rPr>
          <w:sz w:val="12"/>
        </w:rPr>
        <w:t>actions did eventually force</w:t>
      </w:r>
      <w:proofErr w:type="gramEnd"/>
      <w:r w:rsidRPr="006C6AE5">
        <w:rPr>
          <w:sz w:val="12"/>
        </w:rPr>
        <w:t xml:space="preserv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w:t>
      </w:r>
      <w:proofErr w:type="gramStart"/>
      <w:r w:rsidRPr="00CC52CB">
        <w:rPr>
          <w:u w:val="single"/>
        </w:rPr>
        <w:t>a number of</w:t>
      </w:r>
      <w:proofErr w:type="gramEnd"/>
      <w:r w:rsidRPr="00CC52CB">
        <w:rPr>
          <w:u w:val="single"/>
        </w:rPr>
        <w:t xml:space="preserve">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w:t>
      </w:r>
      <w:proofErr w:type="gramStart"/>
      <w:r w:rsidRPr="006C6AE5">
        <w:rPr>
          <w:sz w:val="12"/>
        </w:rPr>
        <w:t>strikes, but</w:t>
      </w:r>
      <w:proofErr w:type="gramEnd"/>
      <w:r w:rsidRPr="006C6AE5">
        <w:rPr>
          <w:sz w:val="12"/>
        </w:rPr>
        <w:t xml:space="preserve">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t>
      </w:r>
      <w:proofErr w:type="gramStart"/>
      <w:r w:rsidRPr="006C6AE5">
        <w:rPr>
          <w:sz w:val="12"/>
        </w:rPr>
        <w:t>were</w:t>
      </w:r>
      <w:proofErr w:type="gramEnd"/>
      <w:r w:rsidRPr="006C6AE5">
        <w:rPr>
          <w:sz w:val="12"/>
        </w:rPr>
        <w:t xml:space="preserve"> this is the </w:t>
      </w:r>
      <w:proofErr w:type="gramStart"/>
      <w:r w:rsidRPr="006C6AE5">
        <w:rPr>
          <w:sz w:val="12"/>
        </w:rPr>
        <w:t>case</w:t>
      </w:r>
      <w:proofErr w:type="gramEnd"/>
      <w:r w:rsidRPr="006C6AE5">
        <w:rPr>
          <w:sz w:val="12"/>
        </w:rPr>
        <w:t xml:space="preserve"> but it is largely limited to the freight network. If countries that are more dependent on rail than the US can weather short strikes, we could expect similar results in the US.</w:t>
      </w:r>
    </w:p>
    <w:p w14:paraId="51B7C74C" w14:textId="77777777" w:rsidR="009628D2" w:rsidRPr="001D5D99" w:rsidRDefault="009628D2" w:rsidP="009628D2">
      <w:pPr>
        <w:ind w:firstLine="720"/>
        <w:rPr>
          <w:sz w:val="4"/>
          <w:szCs w:val="4"/>
        </w:rPr>
      </w:pPr>
      <w:r w:rsidRPr="001D5D99">
        <w:rPr>
          <w:sz w:val="4"/>
          <w:szCs w:val="4"/>
        </w:rPr>
        <w:t xml:space="preserve">There is another type of duration-limited strike: the intermittent strike. These are when workers, after the end of contract period, strike on a regular periodical schedule. The union generally announces a schedule for the strikes, i.e. workers will </w:t>
      </w:r>
      <w:proofErr w:type="gramStart"/>
      <w:r w:rsidRPr="001D5D99">
        <w:rPr>
          <w:sz w:val="4"/>
          <w:szCs w:val="4"/>
        </w:rPr>
        <w:t>walkout</w:t>
      </w:r>
      <w:proofErr w:type="gramEnd"/>
      <w:r w:rsidRPr="001D5D99">
        <w:rPr>
          <w:sz w:val="4"/>
          <w:szCs w:val="4"/>
        </w:rPr>
        <w:t xml:space="preserve"> during X days for X number of months. They are more common in Europe, where workers are allowed to strike and then return to work off and on. This type of strike has been legally allowed under the </w:t>
      </w:r>
      <w:proofErr w:type="gramStart"/>
      <w:r w:rsidRPr="001D5D99">
        <w:rPr>
          <w:sz w:val="4"/>
          <w:szCs w:val="4"/>
        </w:rPr>
        <w:t>RLA, but</w:t>
      </w:r>
      <w:proofErr w:type="gramEnd"/>
      <w:r w:rsidRPr="001D5D99">
        <w:rPr>
          <w:sz w:val="4"/>
          <w:szCs w:val="4"/>
        </w:rPr>
        <w:t xml:space="preserve"> is not legally protected in the US for industries regulated by the NLRA.</w:t>
      </w:r>
    </w:p>
    <w:p w14:paraId="12659809" w14:textId="77777777" w:rsidR="009628D2" w:rsidRPr="001D5D99" w:rsidRDefault="009628D2" w:rsidP="009628D2">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5E865A8C" w14:textId="77777777" w:rsidR="009628D2" w:rsidRPr="001D5D99" w:rsidRDefault="009628D2" w:rsidP="009628D2">
      <w:pPr>
        <w:ind w:firstLine="720"/>
        <w:rPr>
          <w:sz w:val="4"/>
          <w:szCs w:val="4"/>
        </w:rPr>
      </w:pPr>
      <w:r w:rsidRPr="001D5D99">
        <w:rPr>
          <w:sz w:val="4"/>
          <w:szCs w:val="4"/>
        </w:rPr>
        <w:t xml:space="preserve">In terms of direct economic costs, the losses on seven flights </w:t>
      </w:r>
      <w:proofErr w:type="gramStart"/>
      <w:r w:rsidRPr="001D5D99">
        <w:rPr>
          <w:sz w:val="4"/>
          <w:szCs w:val="4"/>
        </w:rPr>
        <w:t>is</w:t>
      </w:r>
      <w:proofErr w:type="gramEnd"/>
      <w:r w:rsidRPr="001D5D99">
        <w:rPr>
          <w:sz w:val="4"/>
          <w:szCs w:val="4"/>
        </w:rPr>
        <w:t xml:space="preserve"> </w:t>
      </w:r>
      <w:proofErr w:type="gramStart"/>
      <w:r w:rsidRPr="001D5D99">
        <w:rPr>
          <w:sz w:val="4"/>
          <w:szCs w:val="4"/>
        </w:rPr>
        <w:t>fairly minimal</w:t>
      </w:r>
      <w:proofErr w:type="gramEnd"/>
      <w:r w:rsidRPr="001D5D99">
        <w:rPr>
          <w:sz w:val="4"/>
          <w:szCs w:val="4"/>
        </w:rPr>
        <w:t xml:space="preserve">.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w:t>
      </w:r>
      <w:proofErr w:type="gramStart"/>
      <w:r w:rsidRPr="001D5D99">
        <w:rPr>
          <w:sz w:val="4"/>
          <w:szCs w:val="4"/>
        </w:rPr>
        <w:t>economy as a whole, the</w:t>
      </w:r>
      <w:proofErr w:type="gramEnd"/>
      <w:r w:rsidRPr="001D5D99">
        <w:rPr>
          <w:sz w:val="4"/>
          <w:szCs w:val="4"/>
        </w:rPr>
        <w:t xml:space="preserve"> strike does not appear to have had a determinable impact. However, for Alaska Airlines, being known as a company that randomly cancels flights is a sure-fire way to lose customers and ticket sales.</w:t>
      </w:r>
    </w:p>
    <w:p w14:paraId="634C9F6C" w14:textId="77777777" w:rsidR="009628D2" w:rsidRPr="001D5D99" w:rsidRDefault="009628D2" w:rsidP="009628D2">
      <w:pPr>
        <w:ind w:firstLine="720"/>
        <w:rPr>
          <w:sz w:val="4"/>
          <w:szCs w:val="4"/>
        </w:rPr>
      </w:pPr>
      <w:r w:rsidRPr="001D5D99">
        <w:rPr>
          <w:sz w:val="4"/>
          <w:szCs w:val="4"/>
        </w:rPr>
        <w:t xml:space="preserve">The first two indicators show that Alaska Airlines underwent pressure. Ironically the economic pressure felt by the airline was </w:t>
      </w:r>
      <w:proofErr w:type="gramStart"/>
      <w:r w:rsidRPr="001D5D99">
        <w:rPr>
          <w:sz w:val="4"/>
          <w:szCs w:val="4"/>
        </w:rPr>
        <w:t>fairly minimal</w:t>
      </w:r>
      <w:proofErr w:type="gramEnd"/>
      <w:r w:rsidRPr="001D5D99">
        <w:rPr>
          <w:sz w:val="4"/>
          <w:szCs w:val="4"/>
        </w:rPr>
        <w:t xml:space="preserve">; cancellations of just seven flights probably </w:t>
      </w:r>
      <w:proofErr w:type="gramStart"/>
      <w:r w:rsidRPr="001D5D99">
        <w:rPr>
          <w:sz w:val="4"/>
          <w:szCs w:val="4"/>
        </w:rPr>
        <w:t>does</w:t>
      </w:r>
      <w:proofErr w:type="gramEnd"/>
      <w:r w:rsidRPr="001D5D99">
        <w:rPr>
          <w:sz w:val="4"/>
          <w:szCs w:val="4"/>
        </w:rPr>
        <w:t xml:space="preserve"> not even appear in the annual investor report. In terms of pure economic cost, the company suffered </w:t>
      </w:r>
      <w:proofErr w:type="gramStart"/>
      <w:r w:rsidRPr="001D5D99">
        <w:rPr>
          <w:sz w:val="4"/>
          <w:szCs w:val="4"/>
        </w:rPr>
        <w:t>fairly little</w:t>
      </w:r>
      <w:proofErr w:type="gramEnd"/>
      <w:r w:rsidRPr="001D5D99">
        <w:rPr>
          <w:sz w:val="4"/>
          <w:szCs w:val="4"/>
        </w:rPr>
        <w:t xml:space="preserve">. It was the potential for further and expanded cancellations that created the </w:t>
      </w:r>
      <w:proofErr w:type="gramStart"/>
      <w:r w:rsidRPr="001D5D99">
        <w:rPr>
          <w:sz w:val="4"/>
          <w:szCs w:val="4"/>
        </w:rPr>
        <w:t>pressure—fear</w:t>
      </w:r>
      <w:proofErr w:type="gramEnd"/>
      <w:r w:rsidRPr="001D5D99">
        <w:rPr>
          <w:sz w:val="4"/>
          <w:szCs w:val="4"/>
        </w:rPr>
        <w:t xml:space="preserve">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0D8CE806" w14:textId="77777777" w:rsidR="009628D2" w:rsidRPr="001D5D99" w:rsidRDefault="009628D2" w:rsidP="009628D2">
      <w:pPr>
        <w:ind w:firstLine="720"/>
        <w:rPr>
          <w:sz w:val="4"/>
          <w:szCs w:val="4"/>
        </w:rPr>
      </w:pPr>
      <w:r w:rsidRPr="001D5D99">
        <w:rPr>
          <w:sz w:val="4"/>
          <w:szCs w:val="4"/>
        </w:rPr>
        <w:t xml:space="preserve">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w:t>
      </w:r>
      <w:proofErr w:type="gramStart"/>
      <w:r w:rsidRPr="001D5D99">
        <w:rPr>
          <w:sz w:val="4"/>
          <w:szCs w:val="4"/>
        </w:rPr>
        <w:t>as a result of</w:t>
      </w:r>
      <w:proofErr w:type="gramEnd"/>
      <w:r w:rsidRPr="001D5D99">
        <w:rPr>
          <w:sz w:val="4"/>
          <w:szCs w:val="4"/>
        </w:rPr>
        <w:t xml:space="preserve"> their pressure were </w:t>
      </w:r>
      <w:proofErr w:type="gramStart"/>
      <w:r w:rsidRPr="001D5D99">
        <w:rPr>
          <w:sz w:val="4"/>
          <w:szCs w:val="4"/>
        </w:rPr>
        <w:t>expansive</w:t>
      </w:r>
      <w:proofErr w:type="gramEnd"/>
      <w:r w:rsidRPr="001D5D99">
        <w:rPr>
          <w:sz w:val="4"/>
          <w:szCs w:val="4"/>
        </w:rPr>
        <w:t>.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71ADF655" w14:textId="77777777" w:rsidR="009628D2" w:rsidRPr="001D5D99" w:rsidRDefault="009628D2" w:rsidP="009628D2">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39D01803" w14:textId="77777777" w:rsidR="009628D2" w:rsidRPr="001D5D99" w:rsidRDefault="009628D2" w:rsidP="009628D2">
      <w:pPr>
        <w:ind w:firstLine="720"/>
        <w:rPr>
          <w:sz w:val="4"/>
          <w:szCs w:val="4"/>
        </w:rPr>
      </w:pPr>
      <w:r w:rsidRPr="001D5D99">
        <w:rPr>
          <w:sz w:val="4"/>
          <w:szCs w:val="4"/>
        </w:rPr>
        <w:t xml:space="preserve">The strike created significant economic disruption in the transportation sector, causing issues for </w:t>
      </w:r>
      <w:proofErr w:type="gramStart"/>
      <w:r w:rsidRPr="001D5D99">
        <w:rPr>
          <w:sz w:val="4"/>
          <w:szCs w:val="4"/>
        </w:rPr>
        <w:t>the tourism</w:t>
      </w:r>
      <w:proofErr w:type="gramEnd"/>
      <w:r w:rsidRPr="001D5D99">
        <w:rPr>
          <w:sz w:val="4"/>
          <w:szCs w:val="4"/>
        </w:rPr>
        <w:t xml:space="preserve"> and hotel industries. The National Statistics Agency of France estimates that these strikes reduced economic activity in the second quarter of 2018 by 0.1 points of GDP (Insee, 2019). However, the </w:t>
      </w:r>
      <w:proofErr w:type="gramStart"/>
      <w:r w:rsidRPr="001D5D99">
        <w:rPr>
          <w:sz w:val="4"/>
          <w:szCs w:val="4"/>
        </w:rPr>
        <w:t>agency does note that it</w:t>
      </w:r>
      <w:proofErr w:type="gramEnd"/>
      <w:r w:rsidRPr="001D5D99">
        <w:rPr>
          <w:sz w:val="4"/>
          <w:szCs w:val="4"/>
        </w:rPr>
        <w:t xml:space="preserve">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7F35EBC0" w14:textId="77777777" w:rsidR="009628D2" w:rsidRPr="001D5D99" w:rsidRDefault="009628D2" w:rsidP="009628D2">
      <w:pPr>
        <w:ind w:firstLine="720"/>
        <w:rPr>
          <w:sz w:val="4"/>
          <w:szCs w:val="4"/>
        </w:rPr>
      </w:pPr>
      <w:r w:rsidRPr="001D5D99">
        <w:rPr>
          <w:sz w:val="4"/>
          <w:szCs w:val="4"/>
        </w:rPr>
        <w:t xml:space="preserve">The pressure created by the strike was primarily economic. As previously stated, the state-operated SNCF suffered €400 million in losses from the </w:t>
      </w:r>
      <w:proofErr w:type="gramStart"/>
      <w:r w:rsidRPr="001D5D99">
        <w:rPr>
          <w:sz w:val="4"/>
          <w:szCs w:val="4"/>
        </w:rPr>
        <w:t>months-long</w:t>
      </w:r>
      <w:proofErr w:type="gramEnd"/>
      <w:r w:rsidRPr="001D5D99">
        <w:rPr>
          <w:sz w:val="4"/>
          <w:szCs w:val="4"/>
        </w:rPr>
        <w:t xml:space="preserve">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52A21B96" w14:textId="77777777" w:rsidR="009628D2" w:rsidRPr="001D5D99" w:rsidRDefault="009628D2" w:rsidP="009628D2">
      <w:pPr>
        <w:ind w:firstLine="720"/>
        <w:rPr>
          <w:sz w:val="4"/>
          <w:szCs w:val="4"/>
        </w:rPr>
      </w:pPr>
      <w:r w:rsidRPr="001D5D99">
        <w:rPr>
          <w:sz w:val="4"/>
          <w:szCs w:val="4"/>
        </w:rPr>
        <w:t xml:space="preserve">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t>
      </w:r>
      <w:proofErr w:type="gramStart"/>
      <w:r w:rsidRPr="001D5D99">
        <w:rPr>
          <w:sz w:val="4"/>
          <w:szCs w:val="4"/>
        </w:rPr>
        <w:t>were not able to</w:t>
      </w:r>
      <w:proofErr w:type="gramEnd"/>
      <w:r w:rsidRPr="001D5D99">
        <w:rPr>
          <w:sz w:val="4"/>
          <w:szCs w:val="4"/>
        </w:rPr>
        <w:t xml:space="preserve"> win their major demands. Job guarantees were secured for pre-existing staff for the new train operators, and the government pledged to not sell off its shares of SNCF. However, the SNCF was changed from a state-owned enterprise to a joint-stock company with </w:t>
      </w:r>
      <w:proofErr w:type="gramStart"/>
      <w:r w:rsidRPr="001D5D99">
        <w:rPr>
          <w:sz w:val="4"/>
          <w:szCs w:val="4"/>
        </w:rPr>
        <w:t>all of</w:t>
      </w:r>
      <w:proofErr w:type="gramEnd"/>
      <w:r w:rsidRPr="001D5D99">
        <w:rPr>
          <w:sz w:val="4"/>
          <w:szCs w:val="4"/>
        </w:rPr>
        <w:t xml:space="preserve"> its stock held by the government, many worker privileges and pensions were phased out, and the group’s domestic passenger monopoly was set to end in 2020 (Reuters, 2018).</w:t>
      </w:r>
    </w:p>
    <w:p w14:paraId="300926A1" w14:textId="77777777" w:rsidR="009628D2" w:rsidRPr="001D5D99" w:rsidRDefault="009628D2" w:rsidP="009628D2">
      <w:pPr>
        <w:ind w:firstLine="720"/>
        <w:rPr>
          <w:sz w:val="4"/>
          <w:szCs w:val="4"/>
        </w:rPr>
      </w:pPr>
      <w:r w:rsidRPr="001D5D99">
        <w:rPr>
          <w:sz w:val="4"/>
          <w:szCs w:val="4"/>
        </w:rPr>
        <w:t xml:space="preserve">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t>
      </w:r>
      <w:proofErr w:type="gramStart"/>
      <w:r w:rsidRPr="001D5D99">
        <w:rPr>
          <w:sz w:val="4"/>
          <w:szCs w:val="4"/>
        </w:rPr>
        <w:t>worker’s</w:t>
      </w:r>
      <w:proofErr w:type="gramEnd"/>
      <w:r w:rsidRPr="001D5D99">
        <w:rPr>
          <w:sz w:val="4"/>
          <w:szCs w:val="4"/>
        </w:rPr>
        <w:t xml:space="preserve"> rights to express their frustration about reform through withholding their labor was respected throughout the strike. The government did not punish strikers or make moves to replace them. The burden </w:t>
      </w:r>
      <w:proofErr w:type="gramStart"/>
      <w:r w:rsidRPr="001D5D99">
        <w:rPr>
          <w:sz w:val="4"/>
          <w:szCs w:val="4"/>
        </w:rPr>
        <w:t>for</w:t>
      </w:r>
      <w:proofErr w:type="gramEnd"/>
      <w:r w:rsidRPr="001D5D99">
        <w:rPr>
          <w:sz w:val="4"/>
          <w:szCs w:val="4"/>
        </w:rPr>
        <w:t xml:space="preserve"> the government was high throughout the strike. Even if </w:t>
      </w:r>
      <w:proofErr w:type="gramStart"/>
      <w:r w:rsidRPr="001D5D99">
        <w:rPr>
          <w:sz w:val="4"/>
          <w:szCs w:val="4"/>
        </w:rPr>
        <w:t>all workers were not</w:t>
      </w:r>
      <w:proofErr w:type="gramEnd"/>
      <w:r w:rsidRPr="001D5D99">
        <w:rPr>
          <w:sz w:val="4"/>
          <w:szCs w:val="4"/>
        </w:rPr>
        <w:t xml:space="preserve">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6A1BBFDC" w14:textId="77777777" w:rsidR="009628D2" w:rsidRPr="001D5D99" w:rsidRDefault="009628D2" w:rsidP="009628D2">
      <w:pPr>
        <w:ind w:firstLine="720"/>
        <w:rPr>
          <w:sz w:val="4"/>
          <w:szCs w:val="4"/>
        </w:rPr>
      </w:pPr>
      <w:r w:rsidRPr="001D5D99">
        <w:rPr>
          <w:sz w:val="4"/>
          <w:szCs w:val="4"/>
        </w:rPr>
        <w:t xml:space="preserve">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w:t>
      </w:r>
      <w:proofErr w:type="gramStart"/>
      <w:r w:rsidRPr="001D5D99">
        <w:rPr>
          <w:sz w:val="4"/>
          <w:szCs w:val="4"/>
        </w:rPr>
        <w:t>damages were</w:t>
      </w:r>
      <w:proofErr w:type="gramEnd"/>
      <w:r w:rsidRPr="001D5D99">
        <w:rPr>
          <w:sz w:val="4"/>
          <w:szCs w:val="4"/>
        </w:rPr>
        <w:t xml:space="preserve"> relatively limited, with flight attendants only striking a few select flights. In the case of France, these strikes were not immediately successful. Declining militancy of the workers meant that as </w:t>
      </w:r>
      <w:proofErr w:type="gramStart"/>
      <w:r w:rsidRPr="001D5D99">
        <w:rPr>
          <w:sz w:val="4"/>
          <w:szCs w:val="4"/>
        </w:rPr>
        <w:t>fewer and fewer</w:t>
      </w:r>
      <w:proofErr w:type="gramEnd"/>
      <w:r w:rsidRPr="001D5D99">
        <w:rPr>
          <w:sz w:val="4"/>
          <w:szCs w:val="4"/>
        </w:rPr>
        <w:t xml:space="preserve"> workers went on strike it became less impactful over time; the staunch opposition of the government meant that it was very difficult for them to </w:t>
      </w:r>
      <w:proofErr w:type="gramStart"/>
      <w:r w:rsidRPr="001D5D99">
        <w:rPr>
          <w:sz w:val="4"/>
          <w:szCs w:val="4"/>
        </w:rPr>
        <w:t>actually defeat</w:t>
      </w:r>
      <w:proofErr w:type="gramEnd"/>
      <w:r w:rsidRPr="001D5D99">
        <w:rPr>
          <w:sz w:val="4"/>
          <w:szCs w:val="4"/>
        </w:rPr>
        <w:t xml:space="preserve">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459C3ECD" w14:textId="77777777" w:rsidR="009628D2" w:rsidRPr="001D5D99" w:rsidRDefault="009628D2" w:rsidP="009628D2">
      <w:pPr>
        <w:rPr>
          <w:i/>
          <w:iCs/>
          <w:sz w:val="4"/>
          <w:szCs w:val="4"/>
        </w:rPr>
      </w:pPr>
      <w:r w:rsidRPr="001D5D99">
        <w:rPr>
          <w:i/>
          <w:iCs/>
          <w:sz w:val="4"/>
          <w:szCs w:val="4"/>
        </w:rPr>
        <w:t>5.2.3. MIXED LIMITED STRIKES</w:t>
      </w:r>
    </w:p>
    <w:p w14:paraId="16221D2F" w14:textId="77777777" w:rsidR="009628D2" w:rsidRPr="001D5D99" w:rsidRDefault="009628D2" w:rsidP="009628D2">
      <w:pPr>
        <w:ind w:firstLine="720"/>
        <w:rPr>
          <w:sz w:val="4"/>
          <w:szCs w:val="4"/>
        </w:rPr>
      </w:pPr>
      <w:r w:rsidRPr="001D5D99">
        <w:rPr>
          <w:sz w:val="4"/>
          <w:szCs w:val="4"/>
        </w:rPr>
        <w:t xml:space="preserve">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w:t>
      </w:r>
      <w:proofErr w:type="gramStart"/>
      <w:r w:rsidRPr="001D5D99">
        <w:rPr>
          <w:sz w:val="4"/>
          <w:szCs w:val="4"/>
        </w:rPr>
        <w:t>varies, but</w:t>
      </w:r>
      <w:proofErr w:type="gramEnd"/>
      <w:r w:rsidRPr="001D5D99">
        <w:rPr>
          <w:sz w:val="4"/>
          <w:szCs w:val="4"/>
        </w:rPr>
        <w:t xml:space="preserve">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35C65E54" w14:textId="77777777" w:rsidR="009628D2" w:rsidRPr="001D5D99" w:rsidRDefault="009628D2" w:rsidP="009628D2">
      <w:pPr>
        <w:ind w:firstLine="720"/>
        <w:rPr>
          <w:sz w:val="4"/>
          <w:szCs w:val="4"/>
        </w:rPr>
      </w:pPr>
      <w:r w:rsidRPr="001D5D99">
        <w:rPr>
          <w:sz w:val="4"/>
          <w:szCs w:val="4"/>
        </w:rPr>
        <w:t xml:space="preserve">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t>
      </w:r>
      <w:proofErr w:type="gramStart"/>
      <w:r w:rsidRPr="001D5D99">
        <w:rPr>
          <w:sz w:val="4"/>
          <w:szCs w:val="4"/>
        </w:rPr>
        <w:t>were</w:t>
      </w:r>
      <w:proofErr w:type="gramEnd"/>
      <w:r w:rsidRPr="001D5D99">
        <w:rPr>
          <w:sz w:val="4"/>
          <w:szCs w:val="4"/>
        </w:rPr>
        <w:t xml:space="preserve"> to walk off the job for two days (Ibid). The strike only lasted for two days, as the union called off the rest of the rolling strike reporting substantive progress in negotiations with the Tube operator due to the intervention of the London mayor.</w:t>
      </w:r>
    </w:p>
    <w:p w14:paraId="161D9695" w14:textId="77777777" w:rsidR="009628D2" w:rsidRPr="001D5D99" w:rsidRDefault="009628D2" w:rsidP="009628D2">
      <w:pPr>
        <w:ind w:firstLine="720"/>
        <w:rPr>
          <w:sz w:val="4"/>
          <w:szCs w:val="4"/>
        </w:rPr>
      </w:pPr>
      <w:r w:rsidRPr="001D5D99">
        <w:rPr>
          <w:sz w:val="4"/>
          <w:szCs w:val="4"/>
        </w:rPr>
        <w:t xml:space="preserve">Part of the </w:t>
      </w:r>
      <w:proofErr w:type="gramStart"/>
      <w:r w:rsidRPr="001D5D99">
        <w:rPr>
          <w:sz w:val="4"/>
          <w:szCs w:val="4"/>
        </w:rPr>
        <w:t>reason</w:t>
      </w:r>
      <w:proofErr w:type="gramEnd"/>
      <w:r w:rsidRPr="001D5D99">
        <w:rPr>
          <w:sz w:val="4"/>
          <w:szCs w:val="4"/>
        </w:rPr>
        <w:t xml:space="preserve"> that the government cited for working to find a pay solution for the prospective Tube strike were the possible economic </w:t>
      </w:r>
      <w:proofErr w:type="gramStart"/>
      <w:r w:rsidRPr="001D5D99">
        <w:rPr>
          <w:sz w:val="4"/>
          <w:szCs w:val="4"/>
        </w:rPr>
        <w:t>damages</w:t>
      </w:r>
      <w:proofErr w:type="gramEnd"/>
      <w:r w:rsidRPr="001D5D99">
        <w:rPr>
          <w:sz w:val="4"/>
          <w:szCs w:val="4"/>
        </w:rPr>
        <w:t xml:space="preserve">. Mayor of London, Sadiq Khan, cited an estimate from hospitality industry groups that, if carried out, the strike of the London Tube system could cost the city €50 million in lost income (Lydall, 2024). Since the strike lasted for a very limited amount of time, estimates </w:t>
      </w:r>
      <w:proofErr w:type="gramStart"/>
      <w:r w:rsidRPr="001D5D99">
        <w:rPr>
          <w:sz w:val="4"/>
          <w:szCs w:val="4"/>
        </w:rPr>
        <w:t>on</w:t>
      </w:r>
      <w:proofErr w:type="gramEnd"/>
      <w:r w:rsidRPr="001D5D99">
        <w:rPr>
          <w:sz w:val="4"/>
          <w:szCs w:val="4"/>
        </w:rPr>
        <w:t xml:space="preserve">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w:t>
      </w:r>
      <w:proofErr w:type="gramStart"/>
      <w:r w:rsidRPr="001D5D99">
        <w:rPr>
          <w:sz w:val="4"/>
          <w:szCs w:val="4"/>
        </w:rPr>
        <w:t>that</w:t>
      </w:r>
      <w:proofErr w:type="gramEnd"/>
      <w:r w:rsidRPr="001D5D99">
        <w:rPr>
          <w:sz w:val="4"/>
          <w:szCs w:val="4"/>
        </w:rPr>
        <w:t xml:space="preserve"> of an open-ended strike.</w:t>
      </w:r>
    </w:p>
    <w:p w14:paraId="08269259" w14:textId="77777777" w:rsidR="009628D2" w:rsidRPr="006C6AE5" w:rsidRDefault="009628D2" w:rsidP="009628D2">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proofErr w:type="gramStart"/>
      <w:r w:rsidRPr="003441A8">
        <w:rPr>
          <w:u w:val="single"/>
        </w:rPr>
        <w:t>the majority of</w:t>
      </w:r>
      <w:proofErr w:type="gramEnd"/>
      <w:r w:rsidRPr="003441A8">
        <w:rPr>
          <w:u w:val="single"/>
        </w:rPr>
        <w:t xml:space="preserve">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4AC906FF" w14:textId="77777777" w:rsidR="009628D2" w:rsidRPr="00050718" w:rsidRDefault="009628D2" w:rsidP="009628D2">
      <w:pPr>
        <w:ind w:firstLine="720"/>
        <w:rPr>
          <w:sz w:val="4"/>
          <w:szCs w:val="4"/>
        </w:rPr>
      </w:pPr>
      <w:r w:rsidRPr="00050718">
        <w:rPr>
          <w:sz w:val="4"/>
          <w:szCs w:val="4"/>
        </w:rPr>
        <w:t xml:space="preserve">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w:t>
      </w:r>
      <w:proofErr w:type="gramStart"/>
      <w:r w:rsidRPr="00050718">
        <w:rPr>
          <w:sz w:val="4"/>
          <w:szCs w:val="4"/>
        </w:rPr>
        <w:t>these only work</w:t>
      </w:r>
      <w:proofErr w:type="gramEnd"/>
      <w:r w:rsidRPr="00050718">
        <w:rPr>
          <w:sz w:val="4"/>
          <w:szCs w:val="4"/>
        </w:rPr>
        <w:t xml:space="preserve"> in a system with multiple distinct rail operators. If, like in the US, there are only a few major rail companies, a “rolling” strike of different rail companies could functionally be a short strike. Rolling strikes are still restricted by time, limiting the </w:t>
      </w:r>
      <w:proofErr w:type="gramStart"/>
      <w:r w:rsidRPr="00050718">
        <w:rPr>
          <w:sz w:val="4"/>
          <w:szCs w:val="4"/>
        </w:rPr>
        <w:t>impact</w:t>
      </w:r>
      <w:proofErr w:type="gramEnd"/>
      <w:r w:rsidRPr="00050718">
        <w:rPr>
          <w:sz w:val="4"/>
          <w:szCs w:val="4"/>
        </w:rPr>
        <w:t xml:space="preserve">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1D1E33FD" w14:textId="77777777" w:rsidR="009628D2" w:rsidRPr="00050718" w:rsidRDefault="009628D2" w:rsidP="009628D2">
      <w:pPr>
        <w:ind w:firstLine="720"/>
        <w:rPr>
          <w:sz w:val="4"/>
          <w:szCs w:val="4"/>
        </w:rPr>
      </w:pPr>
      <w:r w:rsidRPr="00050718">
        <w:rPr>
          <w:sz w:val="4"/>
          <w:szCs w:val="4"/>
        </w:rPr>
        <w:t xml:space="preserve">Not all restricted strikes are created equally. Participation restricted strikes, like selective strikes, narrow the focus to one company to build pressure. This helps alleviate the economic harm of striking the entire </w:t>
      </w:r>
      <w:proofErr w:type="gramStart"/>
      <w:r w:rsidRPr="00050718">
        <w:rPr>
          <w:sz w:val="4"/>
          <w:szCs w:val="4"/>
        </w:rPr>
        <w:t>system as a whole, making</w:t>
      </w:r>
      <w:proofErr w:type="gramEnd"/>
      <w:r w:rsidRPr="00050718">
        <w:rPr>
          <w:sz w:val="4"/>
          <w:szCs w:val="4"/>
        </w:rPr>
        <w:t xml:space="preserve">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w:t>
      </w:r>
      <w:proofErr w:type="gramStart"/>
      <w:r w:rsidRPr="00050718">
        <w:rPr>
          <w:sz w:val="4"/>
          <w:szCs w:val="4"/>
        </w:rPr>
        <w:t>make adjustments to</w:t>
      </w:r>
      <w:proofErr w:type="gramEnd"/>
      <w:r w:rsidRPr="00050718">
        <w:rPr>
          <w:sz w:val="4"/>
          <w:szCs w:val="4"/>
        </w:rPr>
        <w:t xml:space="preserve"> </w:t>
      </w:r>
      <w:proofErr w:type="gramStart"/>
      <w:r w:rsidRPr="00050718">
        <w:rPr>
          <w:sz w:val="4"/>
          <w:szCs w:val="4"/>
        </w:rPr>
        <w:t>take into account</w:t>
      </w:r>
      <w:proofErr w:type="gramEnd"/>
      <w:r w:rsidRPr="00050718">
        <w:rPr>
          <w:sz w:val="4"/>
          <w:szCs w:val="4"/>
        </w:rPr>
        <w:t xml:space="preserve">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2ABD3219" w14:textId="77777777" w:rsidR="009628D2" w:rsidRPr="00050718" w:rsidRDefault="009628D2" w:rsidP="009628D2">
      <w:pPr>
        <w:ind w:firstLine="720"/>
        <w:rPr>
          <w:sz w:val="4"/>
          <w:szCs w:val="4"/>
        </w:rPr>
      </w:pPr>
      <w:r w:rsidRPr="00050718">
        <w:rPr>
          <w:sz w:val="4"/>
          <w:szCs w:val="4"/>
        </w:rPr>
        <w:t xml:space="preserve">By diffusing the strike over multiple companies or departments periodically, workers are shielded from personal economic harm. The spread-out nature causes a ramping effect of the burden felt by </w:t>
      </w:r>
      <w:proofErr w:type="gramStart"/>
      <w:r w:rsidRPr="00050718">
        <w:rPr>
          <w:sz w:val="4"/>
          <w:szCs w:val="4"/>
        </w:rPr>
        <w:t>the companies</w:t>
      </w:r>
      <w:proofErr w:type="gramEnd"/>
      <w:r w:rsidRPr="00050718">
        <w:rPr>
          <w:sz w:val="4"/>
          <w:szCs w:val="4"/>
        </w:rPr>
        <w:t>.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3737C3F9" w14:textId="77777777" w:rsidR="009628D2" w:rsidRPr="00050718" w:rsidRDefault="009628D2" w:rsidP="009628D2">
      <w:pPr>
        <w:rPr>
          <w:sz w:val="4"/>
          <w:szCs w:val="4"/>
        </w:rPr>
      </w:pPr>
      <w:r w:rsidRPr="00050718">
        <w:rPr>
          <w:sz w:val="4"/>
          <w:szCs w:val="4"/>
        </w:rPr>
        <w:t>CHAPTER 6: RECOMMENDATIONS</w:t>
      </w:r>
    </w:p>
    <w:p w14:paraId="7165E798" w14:textId="77777777" w:rsidR="009628D2" w:rsidRPr="00050718" w:rsidRDefault="009628D2" w:rsidP="009628D2">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6D729EA3" w14:textId="77777777" w:rsidR="009628D2" w:rsidRPr="00050718" w:rsidRDefault="009628D2" w:rsidP="009628D2">
      <w:pPr>
        <w:rPr>
          <w:sz w:val="4"/>
          <w:szCs w:val="4"/>
        </w:rPr>
      </w:pPr>
      <w:r w:rsidRPr="00050718">
        <w:rPr>
          <w:sz w:val="4"/>
          <w:szCs w:val="4"/>
        </w:rPr>
        <w:t>6.1. ECONOMIC COSTS</w:t>
      </w:r>
    </w:p>
    <w:p w14:paraId="613CCD1F" w14:textId="77777777" w:rsidR="009628D2" w:rsidRPr="00050718" w:rsidRDefault="009628D2" w:rsidP="009628D2">
      <w:pPr>
        <w:ind w:firstLine="720"/>
        <w:rPr>
          <w:sz w:val="4"/>
          <w:szCs w:val="4"/>
        </w:rPr>
      </w:pPr>
      <w:r w:rsidRPr="00050718">
        <w:rPr>
          <w:sz w:val="4"/>
          <w:szCs w:val="4"/>
        </w:rPr>
        <w:t xml:space="preserve">First is the order of magnitude of the economic impacts of each of the strikes, starting from greatest to least. Wildcat strikes have by far the most disruptive and economically damaging </w:t>
      </w:r>
      <w:proofErr w:type="gramStart"/>
      <w:r w:rsidRPr="00050718">
        <w:rPr>
          <w:sz w:val="4"/>
          <w:szCs w:val="4"/>
        </w:rPr>
        <w:t>impacts</w:t>
      </w:r>
      <w:proofErr w:type="gramEnd"/>
      <w:r w:rsidRPr="00050718">
        <w:rPr>
          <w:sz w:val="4"/>
          <w:szCs w:val="4"/>
        </w:rPr>
        <w:t xml:space="preserve"> </w:t>
      </w:r>
      <w:proofErr w:type="gramStart"/>
      <w:r w:rsidRPr="00050718">
        <w:rPr>
          <w:sz w:val="4"/>
          <w:szCs w:val="4"/>
        </w:rPr>
        <w:t>due to the fact that</w:t>
      </w:r>
      <w:proofErr w:type="gramEnd"/>
      <w:r w:rsidRPr="00050718">
        <w:rPr>
          <w:sz w:val="4"/>
          <w:szCs w:val="4"/>
        </w:rPr>
        <w:t xml:space="preserve">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74960C7A" w14:textId="77777777" w:rsidR="009628D2" w:rsidRPr="00050718" w:rsidRDefault="009628D2" w:rsidP="009628D2">
      <w:pPr>
        <w:ind w:firstLine="720"/>
        <w:rPr>
          <w:sz w:val="4"/>
          <w:szCs w:val="4"/>
        </w:rPr>
      </w:pPr>
      <w:proofErr w:type="gramStart"/>
      <w:r w:rsidRPr="00050718">
        <w:rPr>
          <w:sz w:val="4"/>
          <w:szCs w:val="4"/>
        </w:rPr>
        <w:t>Next</w:t>
      </w:r>
      <w:proofErr w:type="gramEnd"/>
      <w:r w:rsidRPr="00050718">
        <w:rPr>
          <w:sz w:val="4"/>
          <w:szCs w:val="4"/>
        </w:rPr>
        <w:t xml:space="preserve"> are rolling strikes. While they have the potential to </w:t>
      </w:r>
      <w:proofErr w:type="gramStart"/>
      <w:r w:rsidRPr="00050718">
        <w:rPr>
          <w:sz w:val="4"/>
          <w:szCs w:val="4"/>
        </w:rPr>
        <w:t>be</w:t>
      </w:r>
      <w:proofErr w:type="gramEnd"/>
      <w:r w:rsidRPr="00050718">
        <w:rPr>
          <w:sz w:val="4"/>
          <w:szCs w:val="4"/>
        </w:rPr>
        <w:t xml:space="preserv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w:t>
      </w:r>
      <w:proofErr w:type="gramStart"/>
      <w:r w:rsidRPr="00050718">
        <w:rPr>
          <w:sz w:val="4"/>
          <w:szCs w:val="4"/>
        </w:rPr>
        <w:t>not</w:t>
      </w:r>
      <w:proofErr w:type="gramEnd"/>
      <w:r w:rsidRPr="00050718">
        <w:rPr>
          <w:sz w:val="4"/>
          <w:szCs w:val="4"/>
        </w:rPr>
        <w:t xml:space="preserve"> clear information to determine these possibilities; the London Underground strike was cut short. However, the design of the strike means it could happen, depending on how the union deploys it.</w:t>
      </w:r>
    </w:p>
    <w:p w14:paraId="3B69ABF1" w14:textId="77777777" w:rsidR="009628D2" w:rsidRPr="00050718" w:rsidRDefault="009628D2" w:rsidP="009628D2">
      <w:pPr>
        <w:ind w:firstLine="720"/>
        <w:rPr>
          <w:sz w:val="4"/>
          <w:szCs w:val="4"/>
        </w:rPr>
      </w:pPr>
      <w:r w:rsidRPr="00050718">
        <w:rPr>
          <w:sz w:val="4"/>
          <w:szCs w:val="4"/>
        </w:rPr>
        <w:t xml:space="preserve">Intermittent strikes come next due to their long, repetitive nature. The French example shows how these strikes can cause large costs to the train operators. On the other hand, the example of the striking flight attendants shows </w:t>
      </w:r>
      <w:proofErr w:type="gramStart"/>
      <w:r w:rsidRPr="00050718">
        <w:rPr>
          <w:sz w:val="4"/>
          <w:szCs w:val="4"/>
        </w:rPr>
        <w:t>how</w:t>
      </w:r>
      <w:proofErr w:type="gramEnd"/>
      <w:r w:rsidRPr="00050718">
        <w:rPr>
          <w:sz w:val="4"/>
          <w:szCs w:val="4"/>
        </w:rPr>
        <w:t xml:space="preserve"> if these strikes are dealt with early </w:t>
      </w:r>
      <w:proofErr w:type="gramStart"/>
      <w:r w:rsidRPr="00050718">
        <w:rPr>
          <w:sz w:val="4"/>
          <w:szCs w:val="4"/>
        </w:rPr>
        <w:t>on</w:t>
      </w:r>
      <w:proofErr w:type="gramEnd"/>
      <w:r w:rsidRPr="00050718">
        <w:rPr>
          <w:sz w:val="4"/>
          <w:szCs w:val="4"/>
        </w:rPr>
        <w:t xml:space="preserve">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5FF60DB2" w14:textId="77777777" w:rsidR="009628D2" w:rsidRPr="00050718" w:rsidRDefault="009628D2" w:rsidP="009628D2">
      <w:pPr>
        <w:ind w:firstLine="720"/>
        <w:rPr>
          <w:sz w:val="4"/>
          <w:szCs w:val="4"/>
        </w:rPr>
      </w:pPr>
      <w:r w:rsidRPr="00050718">
        <w:rPr>
          <w:sz w:val="4"/>
          <w:szCs w:val="4"/>
        </w:rPr>
        <w:t xml:space="preserve">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w:t>
      </w:r>
      <w:proofErr w:type="gramStart"/>
      <w:r w:rsidRPr="00050718">
        <w:rPr>
          <w:sz w:val="4"/>
          <w:szCs w:val="4"/>
        </w:rPr>
        <w:t>prior warning</w:t>
      </w:r>
      <w:proofErr w:type="gramEnd"/>
      <w:r w:rsidRPr="00050718">
        <w:rPr>
          <w:sz w:val="4"/>
          <w:szCs w:val="4"/>
        </w:rPr>
        <w:t xml:space="preserve"> for the strike. </w:t>
      </w:r>
      <w:proofErr w:type="gramStart"/>
      <w:r w:rsidRPr="00050718">
        <w:rPr>
          <w:sz w:val="4"/>
          <w:szCs w:val="4"/>
        </w:rPr>
        <w:t>Similar to</w:t>
      </w:r>
      <w:proofErr w:type="gramEnd"/>
      <w:r w:rsidRPr="00050718">
        <w:rPr>
          <w:sz w:val="4"/>
          <w:szCs w:val="4"/>
        </w:rPr>
        <w:t xml:space="preserve"> wildcat strikes, no preparation for substitution can be made before a sickout. Depending on the number of callouts, sickouts can be damaging strikes or relatively tame.</w:t>
      </w:r>
    </w:p>
    <w:p w14:paraId="7D785B00" w14:textId="77777777" w:rsidR="009628D2" w:rsidRPr="00050718" w:rsidRDefault="009628D2" w:rsidP="009628D2">
      <w:pPr>
        <w:ind w:firstLine="720"/>
        <w:rPr>
          <w:sz w:val="4"/>
          <w:szCs w:val="4"/>
        </w:rPr>
      </w:pPr>
      <w:proofErr w:type="gramStart"/>
      <w:r w:rsidRPr="00050718">
        <w:rPr>
          <w:sz w:val="4"/>
          <w:szCs w:val="4"/>
        </w:rPr>
        <w:t>Next</w:t>
      </w:r>
      <w:proofErr w:type="gramEnd"/>
      <w:r w:rsidRPr="00050718">
        <w:rPr>
          <w:sz w:val="4"/>
          <w:szCs w:val="4"/>
        </w:rPr>
        <w:t xml:space="preserve"> are short strikes. These strikes also limit the economic </w:t>
      </w:r>
      <w:proofErr w:type="gramStart"/>
      <w:r w:rsidRPr="00050718">
        <w:rPr>
          <w:sz w:val="4"/>
          <w:szCs w:val="4"/>
        </w:rPr>
        <w:t>impacts</w:t>
      </w:r>
      <w:proofErr w:type="gramEnd"/>
      <w:r w:rsidRPr="00050718">
        <w:rPr>
          <w:sz w:val="4"/>
          <w:szCs w:val="4"/>
        </w:rPr>
        <w:t xml:space="preserve">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0D47FA13" w14:textId="77777777" w:rsidR="009628D2" w:rsidRPr="00050718" w:rsidRDefault="009628D2" w:rsidP="009628D2">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1D51741C" w14:textId="77777777" w:rsidR="009628D2" w:rsidRPr="00050718" w:rsidRDefault="009628D2" w:rsidP="009628D2">
      <w:pPr>
        <w:rPr>
          <w:sz w:val="4"/>
          <w:szCs w:val="4"/>
        </w:rPr>
      </w:pPr>
      <w:r w:rsidRPr="00050718">
        <w:rPr>
          <w:sz w:val="4"/>
          <w:szCs w:val="4"/>
        </w:rPr>
        <w:t>6.2. WORKERS’ RIGHTS</w:t>
      </w:r>
    </w:p>
    <w:p w14:paraId="58E01B68" w14:textId="77777777" w:rsidR="009628D2" w:rsidRPr="00050718" w:rsidRDefault="009628D2" w:rsidP="009628D2">
      <w:pPr>
        <w:rPr>
          <w:sz w:val="4"/>
          <w:szCs w:val="4"/>
        </w:rPr>
      </w:pPr>
      <w:r w:rsidRPr="00050718">
        <w:rPr>
          <w:sz w:val="4"/>
          <w:szCs w:val="4"/>
        </w:rPr>
        <w:tab/>
        <w:t xml:space="preserve">The least effective action at securing workers’ rights would be wildcat strikes. The costs of these types of strikes are so great because they occur outside of the regulatory labor apparatus. Since the government perceives workers as defying established industrial </w:t>
      </w:r>
      <w:proofErr w:type="gramStart"/>
      <w:r w:rsidRPr="00050718">
        <w:rPr>
          <w:sz w:val="4"/>
          <w:szCs w:val="4"/>
        </w:rPr>
        <w:t>order</w:t>
      </w:r>
      <w:proofErr w:type="gramEnd"/>
      <w:r w:rsidRPr="00050718">
        <w:rPr>
          <w:sz w:val="4"/>
          <w:szCs w:val="4"/>
        </w:rPr>
        <w:t xml:space="preserve"> these strikes are often forcefully ended. The strikes create great pressure via the economic burden on the company, but the pressure from reputational damage is directed </w:t>
      </w:r>
      <w:proofErr w:type="gramStart"/>
      <w:r w:rsidRPr="00050718">
        <w:rPr>
          <w:sz w:val="4"/>
          <w:szCs w:val="4"/>
        </w:rPr>
        <w:t>to</w:t>
      </w:r>
      <w:proofErr w:type="gramEnd"/>
      <w:r w:rsidRPr="00050718">
        <w:rPr>
          <w:sz w:val="4"/>
          <w:szCs w:val="4"/>
        </w:rPr>
        <w:t xml:space="preserve"> the workers. The illegality of the strike means that while the pressure they create is </w:t>
      </w:r>
      <w:proofErr w:type="gramStart"/>
      <w:r w:rsidRPr="00050718">
        <w:rPr>
          <w:sz w:val="4"/>
          <w:szCs w:val="4"/>
        </w:rPr>
        <w:t>great</w:t>
      </w:r>
      <w:proofErr w:type="gramEnd"/>
      <w:r w:rsidRPr="00050718">
        <w:rPr>
          <w:sz w:val="4"/>
          <w:szCs w:val="4"/>
        </w:rPr>
        <w:t xml:space="preserve"> they can fail to </w:t>
      </w:r>
      <w:proofErr w:type="gramStart"/>
      <w:r w:rsidRPr="00050718">
        <w:rPr>
          <w:sz w:val="4"/>
          <w:szCs w:val="4"/>
        </w:rPr>
        <w:t>get workers' demands met</w:t>
      </w:r>
      <w:proofErr w:type="gramEnd"/>
      <w:r w:rsidRPr="00050718">
        <w:rPr>
          <w:sz w:val="4"/>
          <w:szCs w:val="4"/>
        </w:rPr>
        <w:t xml:space="preserve">.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w:t>
      </w:r>
      <w:proofErr w:type="gramStart"/>
      <w:r w:rsidRPr="00050718">
        <w:rPr>
          <w:sz w:val="4"/>
          <w:szCs w:val="4"/>
        </w:rPr>
        <w:t>openended</w:t>
      </w:r>
      <w:proofErr w:type="gramEnd"/>
      <w:r w:rsidRPr="00050718">
        <w:rPr>
          <w:sz w:val="4"/>
          <w:szCs w:val="4"/>
        </w:rPr>
        <w:t xml:space="preserve"> strikes, workers end up worse off than they were before.</w:t>
      </w:r>
    </w:p>
    <w:p w14:paraId="28883854" w14:textId="77777777" w:rsidR="009628D2" w:rsidRPr="00050718" w:rsidRDefault="009628D2" w:rsidP="009628D2">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0CE5B64D" w14:textId="77777777" w:rsidR="009628D2" w:rsidRPr="00050718" w:rsidRDefault="009628D2" w:rsidP="009628D2">
      <w:pPr>
        <w:ind w:firstLine="720"/>
        <w:rPr>
          <w:sz w:val="4"/>
          <w:szCs w:val="4"/>
        </w:rPr>
      </w:pPr>
      <w:r w:rsidRPr="00050718">
        <w:rPr>
          <w:sz w:val="4"/>
          <w:szCs w:val="4"/>
        </w:rPr>
        <w:t xml:space="preserve">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t>
      </w:r>
      <w:proofErr w:type="gramStart"/>
      <w:r w:rsidRPr="00050718">
        <w:rPr>
          <w:sz w:val="4"/>
          <w:szCs w:val="4"/>
        </w:rPr>
        <w:t>won</w:t>
      </w:r>
      <w:proofErr w:type="gramEnd"/>
      <w:r w:rsidRPr="00050718">
        <w:rPr>
          <w:sz w:val="4"/>
          <w:szCs w:val="4"/>
        </w:rPr>
        <w:t xml:space="preserve">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w:t>
      </w:r>
      <w:proofErr w:type="gramStart"/>
      <w:r w:rsidRPr="00050718">
        <w:rPr>
          <w:sz w:val="4"/>
          <w:szCs w:val="4"/>
        </w:rPr>
        <w:t>more and more</w:t>
      </w:r>
      <w:proofErr w:type="gramEnd"/>
      <w:r w:rsidRPr="00050718">
        <w:rPr>
          <w:sz w:val="4"/>
          <w:szCs w:val="4"/>
        </w:rPr>
        <w:t xml:space="preserve"> railroad companies have </w:t>
      </w:r>
      <w:proofErr w:type="gramStart"/>
      <w:r w:rsidRPr="00050718">
        <w:rPr>
          <w:sz w:val="4"/>
          <w:szCs w:val="4"/>
        </w:rPr>
        <w:t>merged together</w:t>
      </w:r>
      <w:proofErr w:type="gramEnd"/>
      <w:r w:rsidRPr="00050718">
        <w:rPr>
          <w:sz w:val="4"/>
          <w:szCs w:val="4"/>
        </w:rPr>
        <w:t>.</w:t>
      </w:r>
    </w:p>
    <w:p w14:paraId="638F5BE5" w14:textId="77777777" w:rsidR="009628D2" w:rsidRPr="00050718" w:rsidRDefault="009628D2" w:rsidP="009628D2">
      <w:pPr>
        <w:ind w:firstLine="720"/>
        <w:rPr>
          <w:sz w:val="4"/>
          <w:szCs w:val="4"/>
        </w:rPr>
      </w:pPr>
      <w:r w:rsidRPr="00050718">
        <w:rPr>
          <w:sz w:val="4"/>
          <w:szCs w:val="4"/>
        </w:rPr>
        <w:t xml:space="preserve">Rolling strikes appear to be more effective than open-ended strikes in protecting </w:t>
      </w:r>
      <w:proofErr w:type="gramStart"/>
      <w:r w:rsidRPr="00050718">
        <w:rPr>
          <w:sz w:val="4"/>
          <w:szCs w:val="4"/>
        </w:rPr>
        <w:t>workers</w:t>
      </w:r>
      <w:proofErr w:type="gramEnd"/>
      <w:r w:rsidRPr="00050718">
        <w:rPr>
          <w:sz w:val="4"/>
          <w:szCs w:val="4"/>
        </w:rPr>
        <w:t xml:space="preserve">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w:t>
      </w:r>
      <w:proofErr w:type="gramStart"/>
      <w:r w:rsidRPr="00050718">
        <w:rPr>
          <w:sz w:val="4"/>
          <w:szCs w:val="4"/>
        </w:rPr>
        <w:t>finish</w:t>
      </w:r>
      <w:proofErr w:type="gramEnd"/>
      <w:r w:rsidRPr="00050718">
        <w:rPr>
          <w:sz w:val="4"/>
          <w:szCs w:val="4"/>
        </w:rPr>
        <w:t xml:space="preserve">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w:t>
      </w:r>
      <w:proofErr w:type="gramStart"/>
      <w:r w:rsidRPr="00050718">
        <w:rPr>
          <w:sz w:val="4"/>
          <w:szCs w:val="4"/>
        </w:rPr>
        <w:t>Similar to</w:t>
      </w:r>
      <w:proofErr w:type="gramEnd"/>
      <w:r w:rsidRPr="00050718">
        <w:rPr>
          <w:sz w:val="4"/>
          <w:szCs w:val="4"/>
        </w:rPr>
        <w:t xml:space="preserve"> the Canadian open-ended strike, workers were able to get economic needs met, but this time much faster. The expected harms push the operator to act in negotiations.</w:t>
      </w:r>
    </w:p>
    <w:p w14:paraId="0DC55BAD" w14:textId="77777777" w:rsidR="009628D2" w:rsidRPr="006C6AE5" w:rsidRDefault="009628D2" w:rsidP="009628D2">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w:t>
      </w:r>
      <w:proofErr w:type="gramStart"/>
      <w:r w:rsidRPr="006C6AE5">
        <w:rPr>
          <w:sz w:val="12"/>
          <w:szCs w:val="24"/>
        </w:rPr>
        <w:t>both of these</w:t>
      </w:r>
      <w:proofErr w:type="gramEnd"/>
      <w:r w:rsidRPr="006C6AE5">
        <w:rPr>
          <w:sz w:val="12"/>
          <w:szCs w:val="24"/>
        </w:rPr>
        <w:t xml:space="preserv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 xml:space="preserve">These strikes garnered greater concessions than open-ended strikes. Workers were able to bolster their situation by more than </w:t>
      </w:r>
      <w:proofErr w:type="gramStart"/>
      <w:r w:rsidRPr="00F01F55">
        <w:rPr>
          <w:sz w:val="12"/>
          <w:szCs w:val="12"/>
        </w:rPr>
        <w:t>just</w:t>
      </w:r>
      <w:proofErr w:type="gramEnd"/>
      <w:r w:rsidRPr="00F01F55">
        <w:rPr>
          <w:sz w:val="12"/>
          <w:szCs w:val="12"/>
        </w:rPr>
        <w:t xml:space="preserve">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proofErr w:type="gramStart"/>
      <w:r w:rsidRPr="006C6AE5">
        <w:rPr>
          <w:szCs w:val="24"/>
          <w:highlight w:val="yellow"/>
          <w:u w:val="single"/>
        </w:rPr>
        <w:t>pressure</w:t>
      </w:r>
      <w:proofErr w:type="gramEnd"/>
      <w:r w:rsidRPr="006C6AE5">
        <w:rPr>
          <w:szCs w:val="24"/>
          <w:u w:val="single"/>
        </w:rPr>
        <w:t xml:space="preserve"> and the network controllers eventually had to give in.</w:t>
      </w:r>
    </w:p>
    <w:p w14:paraId="675ABC82" w14:textId="77777777" w:rsidR="009628D2" w:rsidRPr="006C6AE5" w:rsidRDefault="009628D2" w:rsidP="009628D2">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w:t>
      </w:r>
      <w:proofErr w:type="gramStart"/>
      <w:r w:rsidRPr="006C6AE5">
        <w:rPr>
          <w:sz w:val="12"/>
          <w:szCs w:val="24"/>
        </w:rPr>
        <w:t>both of the operators</w:t>
      </w:r>
      <w:proofErr w:type="gramEnd"/>
      <w:r w:rsidRPr="006C6AE5">
        <w:rPr>
          <w:sz w:val="12"/>
          <w:szCs w:val="24"/>
        </w:rPr>
        <w:t xml:space="preserve">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1EFEBE11" w14:textId="77777777" w:rsidR="009628D2" w:rsidRPr="006C6AE5" w:rsidRDefault="009628D2" w:rsidP="009628D2">
      <w:pPr>
        <w:rPr>
          <w:sz w:val="12"/>
          <w:szCs w:val="24"/>
        </w:rPr>
      </w:pPr>
      <w:r w:rsidRPr="006C6AE5">
        <w:rPr>
          <w:sz w:val="12"/>
          <w:szCs w:val="24"/>
        </w:rPr>
        <w:t>6.3. POLICIES AND IMPLEMENTATION</w:t>
      </w:r>
    </w:p>
    <w:p w14:paraId="2DCE48CD" w14:textId="77777777" w:rsidR="009628D2" w:rsidRPr="001D5D99" w:rsidRDefault="009628D2" w:rsidP="009628D2">
      <w:pPr>
        <w:ind w:firstLine="720"/>
        <w:rPr>
          <w:sz w:val="12"/>
          <w:szCs w:val="12"/>
        </w:rPr>
      </w:pPr>
      <w:r w:rsidRPr="001D5D99">
        <w:rPr>
          <w:sz w:val="12"/>
          <w:szCs w:val="12"/>
        </w:rPr>
        <w:t xml:space="preserve">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w:t>
      </w:r>
      <w:proofErr w:type="gramStart"/>
      <w:r w:rsidRPr="001D5D99">
        <w:rPr>
          <w:sz w:val="12"/>
          <w:szCs w:val="12"/>
        </w:rPr>
        <w:t>cost</w:t>
      </w:r>
      <w:proofErr w:type="gramEnd"/>
      <w:r w:rsidRPr="001D5D99">
        <w:rPr>
          <w:sz w:val="12"/>
          <w:szCs w:val="12"/>
        </w:rPr>
        <w:t xml:space="preserve"> less than a potential </w:t>
      </w:r>
      <w:proofErr w:type="gramStart"/>
      <w:r w:rsidRPr="001D5D99">
        <w:rPr>
          <w:sz w:val="12"/>
          <w:szCs w:val="12"/>
        </w:rPr>
        <w:t>longer term</w:t>
      </w:r>
      <w:proofErr w:type="gramEnd"/>
      <w:r w:rsidRPr="001D5D99">
        <w:rPr>
          <w:sz w:val="12"/>
          <w:szCs w:val="12"/>
        </w:rPr>
        <w:t xml:space="preserve"> open-ended strike by </w:t>
      </w:r>
      <w:proofErr w:type="gramStart"/>
      <w:r w:rsidRPr="001D5D99">
        <w:rPr>
          <w:sz w:val="12"/>
          <w:szCs w:val="12"/>
        </w:rPr>
        <w:t>spreading out</w:t>
      </w:r>
      <w:proofErr w:type="gramEnd"/>
      <w:r w:rsidRPr="001D5D99">
        <w:rPr>
          <w:sz w:val="12"/>
          <w:szCs w:val="12"/>
        </w:rPr>
        <w:t xml:space="preserve"> the impact over time and limiting the possible exponential growth of a </w:t>
      </w:r>
      <w:proofErr w:type="gramStart"/>
      <w:r w:rsidRPr="001D5D99">
        <w:rPr>
          <w:sz w:val="12"/>
          <w:szCs w:val="12"/>
        </w:rPr>
        <w:t>longer term</w:t>
      </w:r>
      <w:proofErr w:type="gramEnd"/>
      <w:r w:rsidRPr="001D5D99">
        <w:rPr>
          <w:sz w:val="12"/>
          <w:szCs w:val="12"/>
        </w:rPr>
        <w:t xml:space="preserve"> strike. Utilizing time in this strategic way has also shown to allow the negotiating workers to protect their rights and interests.</w:t>
      </w:r>
    </w:p>
    <w:p w14:paraId="5DCBA3E8" w14:textId="77777777" w:rsidR="009628D2" w:rsidRPr="001D5D99" w:rsidRDefault="009628D2" w:rsidP="009628D2">
      <w:pPr>
        <w:ind w:firstLine="720"/>
        <w:rPr>
          <w:sz w:val="12"/>
          <w:szCs w:val="12"/>
        </w:rPr>
      </w:pPr>
      <w:r w:rsidRPr="001D5D99">
        <w:rPr>
          <w:sz w:val="12"/>
          <w:szCs w:val="12"/>
        </w:rPr>
        <w:t xml:space="preserve">Allowing workers to utilize </w:t>
      </w:r>
      <w:proofErr w:type="gramStart"/>
      <w:r w:rsidRPr="001D5D99">
        <w:rPr>
          <w:sz w:val="12"/>
          <w:szCs w:val="12"/>
        </w:rPr>
        <w:t>both of these</w:t>
      </w:r>
      <w:proofErr w:type="gramEnd"/>
      <w:r w:rsidRPr="001D5D99">
        <w:rPr>
          <w:sz w:val="12"/>
          <w:szCs w:val="12"/>
        </w:rPr>
        <w:t xml:space="preserv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w:t>
      </w:r>
      <w:proofErr w:type="gramStart"/>
      <w:r w:rsidRPr="001D5D99">
        <w:rPr>
          <w:sz w:val="12"/>
          <w:szCs w:val="12"/>
        </w:rPr>
        <w:t>future intermittent strikes</w:t>
      </w:r>
      <w:proofErr w:type="gramEnd"/>
      <w:r w:rsidRPr="001D5D99">
        <w:rPr>
          <w:sz w:val="12"/>
          <w:szCs w:val="12"/>
        </w:rPr>
        <w:t xml:space="preserve">. Combining these policies best fits my methodology of minimizing the impact </w:t>
      </w:r>
      <w:proofErr w:type="gramStart"/>
      <w:r w:rsidRPr="001D5D99">
        <w:rPr>
          <w:sz w:val="12"/>
          <w:szCs w:val="12"/>
        </w:rPr>
        <w:t>to</w:t>
      </w:r>
      <w:proofErr w:type="gramEnd"/>
      <w:r w:rsidRPr="001D5D99">
        <w:rPr>
          <w:sz w:val="12"/>
          <w:szCs w:val="12"/>
        </w:rPr>
        <w:t xml:space="preserve">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w:t>
      </w:r>
      <w:proofErr w:type="gramStart"/>
      <w:r w:rsidRPr="001D5D99">
        <w:rPr>
          <w:sz w:val="12"/>
          <w:szCs w:val="12"/>
        </w:rPr>
        <w:t>companies</w:t>
      </w:r>
      <w:proofErr w:type="gramEnd"/>
      <w:r w:rsidRPr="001D5D99">
        <w:rPr>
          <w:sz w:val="12"/>
          <w:szCs w:val="12"/>
        </w:rPr>
        <w:t xml:space="preserve"> they should not be forced to start with this policy.</w:t>
      </w:r>
    </w:p>
    <w:p w14:paraId="685BE767" w14:textId="77777777" w:rsidR="009628D2" w:rsidRPr="006C6AE5" w:rsidRDefault="009628D2" w:rsidP="009628D2">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w:t>
      </w:r>
      <w:proofErr w:type="gramStart"/>
      <w:r w:rsidRPr="00406EFF">
        <w:rPr>
          <w:szCs w:val="24"/>
          <w:u w:val="single"/>
        </w:rPr>
        <w:t>power</w:t>
      </w:r>
      <w:proofErr w:type="gramEnd"/>
      <w:r w:rsidRPr="00406EFF">
        <w:rPr>
          <w:szCs w:val="24"/>
          <w:u w:val="single"/>
        </w:rPr>
        <w:t xml:space="preserve">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28C93861" w14:textId="77777777" w:rsidR="009628D2" w:rsidRPr="006C6AE5" w:rsidRDefault="009628D2" w:rsidP="009628D2">
      <w:pPr>
        <w:ind w:firstLine="720"/>
        <w:rPr>
          <w:sz w:val="12"/>
        </w:rPr>
      </w:pPr>
      <w:r w:rsidRPr="006C6AE5">
        <w:rPr>
          <w:sz w:val="12"/>
        </w:rPr>
        <w:t xml:space="preserve">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w:t>
      </w:r>
      <w:proofErr w:type="gramStart"/>
      <w:r w:rsidRPr="006C6AE5">
        <w:rPr>
          <w:sz w:val="12"/>
        </w:rPr>
        <w:t>from</w:t>
      </w:r>
      <w:proofErr w:type="gramEnd"/>
      <w:r w:rsidRPr="006C6AE5">
        <w:rPr>
          <w:sz w:val="12"/>
        </w:rPr>
        <w:t xml:space="preserve"> practice. Similarly, the intermittent strikes in France occurred twice every week for around three months. I think following </w:t>
      </w:r>
      <w:proofErr w:type="gramStart"/>
      <w:r w:rsidRPr="006C6AE5">
        <w:rPr>
          <w:sz w:val="12"/>
        </w:rPr>
        <w:t>this guideline</w:t>
      </w:r>
      <w:proofErr w:type="gramEnd"/>
      <w:r w:rsidRPr="006C6AE5">
        <w:rPr>
          <w:sz w:val="12"/>
        </w:rPr>
        <w:t xml:space="preserve"> would also be the best path. If these time limits were found to be too limiting or too </w:t>
      </w:r>
      <w:proofErr w:type="gramStart"/>
      <w:r w:rsidRPr="006C6AE5">
        <w:rPr>
          <w:sz w:val="12"/>
        </w:rPr>
        <w:t>expansive</w:t>
      </w:r>
      <w:proofErr w:type="gramEnd"/>
      <w:r w:rsidRPr="006C6AE5">
        <w:rPr>
          <w:sz w:val="12"/>
        </w:rPr>
        <w:t>, policymakers could return and revise. The time limits found in other countries should be treated as templates but not immutable concepts.</w:t>
      </w:r>
    </w:p>
    <w:p w14:paraId="4A84B289" w14:textId="77777777" w:rsidR="009628D2" w:rsidRPr="006C6AE5" w:rsidRDefault="009628D2" w:rsidP="009628D2">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w:t>
      </w:r>
      <w:proofErr w:type="gramStart"/>
      <w:r w:rsidRPr="00406EFF">
        <w:rPr>
          <w:szCs w:val="24"/>
          <w:u w:val="single"/>
        </w:rPr>
        <w:t>bring</w:t>
      </w:r>
      <w:proofErr w:type="gramEnd"/>
      <w:r w:rsidRPr="00406EFF">
        <w:rPr>
          <w:szCs w:val="24"/>
          <w:u w:val="single"/>
        </w:rPr>
        <w:t xml:space="preserve"> the </w:t>
      </w:r>
      <w:r w:rsidRPr="00406EFF">
        <w:rPr>
          <w:rStyle w:val="Emphasis"/>
          <w:szCs w:val="24"/>
        </w:rPr>
        <w:t>aviation</w:t>
      </w:r>
      <w:r w:rsidRPr="00406EFF">
        <w:rPr>
          <w:szCs w:val="24"/>
          <w:u w:val="single"/>
        </w:rPr>
        <w:t xml:space="preserve"> industry under the purview of this law.</w:t>
      </w:r>
    </w:p>
    <w:p w14:paraId="5FC20EAE" w14:textId="77777777" w:rsidR="009628D2" w:rsidRPr="00DF19D1" w:rsidRDefault="009628D2" w:rsidP="009628D2">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32BA0C0B" w14:textId="77777777" w:rsidR="009628D2" w:rsidRPr="007045D0" w:rsidRDefault="009628D2" w:rsidP="009628D2">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266CCBE1" w14:textId="77777777" w:rsidR="009628D2" w:rsidRPr="004C04B6" w:rsidRDefault="009628D2" w:rsidP="009628D2">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w:t>
      </w:r>
      <w:proofErr w:type="gramStart"/>
      <w:r w:rsidRPr="004C04B6">
        <w:rPr>
          <w:u w:val="single"/>
        </w:rPr>
        <w:t>more clear</w:t>
      </w:r>
      <w:proofErr w:type="gramEnd"/>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 xml:space="preserve">’s, is becoming </w:t>
      </w:r>
      <w:proofErr w:type="gramStart"/>
      <w:r w:rsidRPr="004C04B6">
        <w:rPr>
          <w:u w:val="single"/>
        </w:rPr>
        <w:t>less and less</w:t>
      </w:r>
      <w:proofErr w:type="gramEnd"/>
      <w:r w:rsidRPr="004C04B6">
        <w:rPr>
          <w:u w:val="single"/>
        </w:rPr>
        <w:t xml:space="preserve">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36D62DF6" w14:textId="77777777" w:rsidR="009628D2" w:rsidRPr="00DF19D1" w:rsidRDefault="009628D2" w:rsidP="009628D2">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 xml:space="preserve">When union members struck that single carrier on June 24, 1992, other rail carriers simply shut down their operations </w:t>
      </w:r>
      <w:proofErr w:type="gramStart"/>
      <w:r w:rsidRPr="004C04B6">
        <w:rPr>
          <w:u w:val="single"/>
        </w:rPr>
        <w:t>in order to</w:t>
      </w:r>
      <w:proofErr w:type="gramEnd"/>
      <w:r w:rsidRPr="004C04B6">
        <w:rPr>
          <w:u w:val="single"/>
        </w:rPr>
        <w:t xml:space="preserve">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51AE0B2F" w14:textId="77777777" w:rsidR="009628D2" w:rsidRPr="00DF19D1" w:rsidRDefault="009628D2" w:rsidP="009628D2">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w:t>
      </w:r>
      <w:proofErr w:type="gramStart"/>
      <w:r w:rsidRPr="004C04B6">
        <w:rPr>
          <w:u w:val="single"/>
        </w:rPr>
        <w:t>move them—</w:t>
      </w:r>
      <w:proofErr w:type="gramEnd"/>
      <w:r w:rsidRPr="004C04B6">
        <w:rPr>
          <w:u w:val="single"/>
        </w:rPr>
        <w:t xml:space="preserve">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1CEFFB98" w14:textId="77777777" w:rsidR="009628D2" w:rsidRPr="00DF19D1" w:rsidRDefault="009628D2" w:rsidP="009628D2">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3D93B0D0" w14:textId="77777777" w:rsidR="009628D2" w:rsidRPr="00FA198B" w:rsidRDefault="009628D2" w:rsidP="009628D2">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w:t>
      </w:r>
      <w:proofErr w:type="gramStart"/>
      <w:r w:rsidRPr="00FA198B">
        <w:rPr>
          <w:u w:val="single"/>
        </w:rPr>
        <w:t>era</w:t>
      </w:r>
      <w:proofErr w:type="gramEnd"/>
      <w:r w:rsidRPr="00FA198B">
        <w:rPr>
          <w:u w:val="single"/>
        </w:rPr>
        <w:t xml:space="preserve"> long vanished, a structure that shambles on, </w:t>
      </w:r>
      <w:r w:rsidRPr="00DF19D1">
        <w:rPr>
          <w:rStyle w:val="Emphasis"/>
        </w:rPr>
        <w:t>zombie-like</w:t>
      </w:r>
      <w:r w:rsidRPr="00FA198B">
        <w:rPr>
          <w:u w:val="single"/>
        </w:rPr>
        <w:t>, toward its 100th birthday.</w:t>
      </w:r>
    </w:p>
    <w:p w14:paraId="65F2F70C" w14:textId="77777777" w:rsidR="009628D2" w:rsidRPr="00127BE0" w:rsidRDefault="009628D2" w:rsidP="009628D2">
      <w:pPr>
        <w:pStyle w:val="Heading4"/>
      </w:pPr>
      <w:r>
        <w:t xml:space="preserve">That reverses the exodus of </w:t>
      </w:r>
      <w:r>
        <w:rPr>
          <w:u w:val="single"/>
        </w:rPr>
        <w:t>skilled</w:t>
      </w:r>
      <w:r>
        <w:t xml:space="preserve"> workers. </w:t>
      </w:r>
    </w:p>
    <w:p w14:paraId="34FC7F3F" w14:textId="77777777" w:rsidR="009628D2" w:rsidRPr="00547368" w:rsidRDefault="009628D2" w:rsidP="009628D2">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55AA5F57" w14:textId="77777777" w:rsidR="009628D2" w:rsidRPr="00A20355" w:rsidRDefault="009628D2" w:rsidP="009628D2">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04186314" w14:textId="77777777" w:rsidR="009628D2" w:rsidRPr="00A2549F" w:rsidRDefault="009628D2" w:rsidP="009628D2">
      <w:pPr>
        <w:ind w:firstLine="720"/>
        <w:rPr>
          <w:sz w:val="12"/>
        </w:rPr>
      </w:pPr>
      <w:r w:rsidRPr="00A2549F">
        <w:rPr>
          <w:sz w:val="12"/>
        </w:rPr>
        <w:t xml:space="preserve">It will </w:t>
      </w:r>
      <w:proofErr w:type="gramStart"/>
      <w:r w:rsidRPr="00A2549F">
        <w:rPr>
          <w:sz w:val="12"/>
        </w:rPr>
        <w:t>take action</w:t>
      </w:r>
      <w:proofErr w:type="gramEnd"/>
      <w:r w:rsidRPr="00A2549F">
        <w:rPr>
          <w:sz w:val="12"/>
        </w:rPr>
        <w:t xml:space="preserve">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w:t>
      </w:r>
      <w:proofErr w:type="gramStart"/>
      <w:r w:rsidRPr="00A2549F">
        <w:rPr>
          <w:sz w:val="12"/>
        </w:rPr>
        <w:t>actually happen</w:t>
      </w:r>
      <w:proofErr w:type="gramEnd"/>
      <w:r w:rsidRPr="00A2549F">
        <w:rPr>
          <w:sz w:val="12"/>
        </w:rPr>
        <w:t xml:space="preserve"> very often.</w:t>
      </w:r>
    </w:p>
    <w:p w14:paraId="369D9AE8" w14:textId="77777777" w:rsidR="009628D2" w:rsidRPr="00A2549F" w:rsidRDefault="009628D2" w:rsidP="009628D2">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574C894D" w14:textId="77777777" w:rsidR="009628D2" w:rsidRPr="00A2549F" w:rsidRDefault="009628D2" w:rsidP="009628D2">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2E3C32B4" w14:textId="77777777" w:rsidR="009628D2" w:rsidRPr="00A2549F" w:rsidRDefault="009628D2" w:rsidP="009628D2">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w:t>
      </w:r>
      <w:proofErr w:type="gramStart"/>
      <w:r w:rsidRPr="00A2549F">
        <w:rPr>
          <w:sz w:val="12"/>
        </w:rPr>
        <w:t>communities, and</w:t>
      </w:r>
      <w:proofErr w:type="gramEnd"/>
      <w:r w:rsidRPr="00A2549F">
        <w:rPr>
          <w:sz w:val="12"/>
        </w:rPr>
        <w:t xml:space="preserve"> expand the market share of goods safely shipped by rail. </w:t>
      </w:r>
    </w:p>
    <w:p w14:paraId="5671F42A" w14:textId="77777777" w:rsidR="009628D2" w:rsidRPr="00A2549F" w:rsidRDefault="009628D2" w:rsidP="009628D2">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6CB0C1C0" w14:textId="77777777" w:rsidR="009628D2" w:rsidRPr="00344E32" w:rsidRDefault="009628D2" w:rsidP="009628D2">
      <w:pPr>
        <w:ind w:firstLine="720"/>
        <w:rPr>
          <w:sz w:val="12"/>
        </w:rPr>
      </w:pPr>
      <w:r w:rsidRPr="00344E32">
        <w:rPr>
          <w:sz w:val="12"/>
        </w:rPr>
        <w:t>[Mr. Regan's prepared statement follows:]</w:t>
      </w:r>
    </w:p>
    <w:p w14:paraId="5405E26D" w14:textId="77777777" w:rsidR="009628D2" w:rsidRPr="00344E32" w:rsidRDefault="009628D2" w:rsidP="009628D2">
      <w:pPr>
        <w:spacing w:after="0"/>
        <w:rPr>
          <w:sz w:val="12"/>
        </w:rPr>
      </w:pPr>
      <w:r w:rsidRPr="00344E32">
        <w:rPr>
          <w:sz w:val="12"/>
        </w:rPr>
        <w:t xml:space="preserve">Prepared Statement of Greg Regan, President, Transportation Trades </w:t>
      </w:r>
    </w:p>
    <w:p w14:paraId="00CC5D39" w14:textId="77777777" w:rsidR="009628D2" w:rsidRPr="00344E32" w:rsidRDefault="009628D2" w:rsidP="009628D2">
      <w:pPr>
        <w:spacing w:after="0"/>
        <w:rPr>
          <w:sz w:val="12"/>
        </w:rPr>
      </w:pPr>
      <w:r w:rsidRPr="00344E32">
        <w:rPr>
          <w:sz w:val="12"/>
        </w:rPr>
        <w:t xml:space="preserve">                          Department, AFL-CIO</w:t>
      </w:r>
    </w:p>
    <w:p w14:paraId="3B20FD38" w14:textId="77777777" w:rsidR="009628D2" w:rsidRPr="00344E32" w:rsidRDefault="009628D2" w:rsidP="009628D2">
      <w:pPr>
        <w:spacing w:after="0"/>
        <w:rPr>
          <w:sz w:val="12"/>
        </w:rPr>
      </w:pPr>
      <w:r w:rsidRPr="00344E32">
        <w:rPr>
          <w:sz w:val="12"/>
        </w:rPr>
        <w:t xml:space="preserve">                              Introduction</w:t>
      </w:r>
    </w:p>
    <w:p w14:paraId="7B9F18F2" w14:textId="77777777" w:rsidR="009628D2" w:rsidRPr="00344E32" w:rsidRDefault="009628D2" w:rsidP="009628D2">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218CEBC9" w14:textId="77777777" w:rsidR="009628D2" w:rsidRPr="00A2549F" w:rsidRDefault="009628D2" w:rsidP="009628D2">
      <w:pPr>
        <w:ind w:firstLine="720"/>
        <w:rPr>
          <w:sz w:val="12"/>
        </w:rPr>
      </w:pPr>
      <w:r w:rsidRPr="00A2549F">
        <w:rPr>
          <w:sz w:val="12"/>
        </w:rPr>
        <w:t xml:space="preserve">Freight rail is of vital importance to the U.S. economy, accounting for around 40 percent of long-distance ton-miles and hauling one-third of U.S. </w:t>
      </w:r>
      <w:proofErr w:type="gramStart"/>
      <w:r w:rsidRPr="00A2549F">
        <w:rPr>
          <w:sz w:val="12"/>
        </w:rPr>
        <w:t>exports.\1\</w:t>
      </w:r>
      <w:proofErr w:type="gramEnd"/>
      <w:r w:rsidRPr="00A2549F">
        <w:rPr>
          <w:sz w:val="12"/>
        </w:rPr>
        <w:t xml:space="preserve">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363E38D7" w14:textId="77777777" w:rsidR="009628D2" w:rsidRPr="000A1705" w:rsidRDefault="009628D2" w:rsidP="009628D2">
      <w:pPr>
        <w:spacing w:after="0"/>
        <w:rPr>
          <w:sz w:val="12"/>
        </w:rPr>
      </w:pPr>
      <w:r w:rsidRPr="000A1705">
        <w:rPr>
          <w:sz w:val="12"/>
        </w:rPr>
        <w:t>---------------------------------------------------------------------------</w:t>
      </w:r>
    </w:p>
    <w:p w14:paraId="0C175A23" w14:textId="77777777" w:rsidR="009628D2" w:rsidRPr="000A1705" w:rsidRDefault="009628D2" w:rsidP="009628D2">
      <w:pPr>
        <w:spacing w:after="0"/>
        <w:rPr>
          <w:sz w:val="12"/>
        </w:rPr>
      </w:pPr>
      <w:r w:rsidRPr="000A1705">
        <w:rPr>
          <w:sz w:val="12"/>
        </w:rPr>
        <w:t xml:space="preserve">    \1\ https://www.aar.org/wp-content/uploads/2021/03/AAR-Integrated-</w:t>
      </w:r>
    </w:p>
    <w:p w14:paraId="76E9B5DF" w14:textId="77777777" w:rsidR="009628D2" w:rsidRPr="000A1705" w:rsidRDefault="009628D2" w:rsidP="009628D2">
      <w:pPr>
        <w:spacing w:after="0"/>
        <w:rPr>
          <w:sz w:val="12"/>
        </w:rPr>
      </w:pPr>
      <w:r w:rsidRPr="000A1705">
        <w:rPr>
          <w:sz w:val="12"/>
        </w:rPr>
        <w:t>Rail-Network-Fact-Sheet.pdf</w:t>
      </w:r>
    </w:p>
    <w:p w14:paraId="7EF31EF3" w14:textId="77777777" w:rsidR="009628D2" w:rsidRPr="000A1705" w:rsidRDefault="009628D2" w:rsidP="009628D2">
      <w:pPr>
        <w:spacing w:after="0"/>
        <w:rPr>
          <w:sz w:val="12"/>
        </w:rPr>
      </w:pPr>
      <w:r w:rsidRPr="000A1705">
        <w:rPr>
          <w:sz w:val="12"/>
        </w:rPr>
        <w:t>---------------------------------------------------------------------------</w:t>
      </w:r>
    </w:p>
    <w:p w14:paraId="4FF742B1" w14:textId="77777777" w:rsidR="009628D2" w:rsidRPr="000A1705" w:rsidRDefault="009628D2" w:rsidP="009628D2">
      <w:pPr>
        <w:rPr>
          <w:sz w:val="12"/>
        </w:rPr>
      </w:pPr>
      <w:r w:rsidRPr="000A1705">
        <w:rPr>
          <w:sz w:val="12"/>
        </w:rPr>
        <w:t>Class I Freight Railroads Have Spent Years Undermining the Supply Chain</w:t>
      </w:r>
    </w:p>
    <w:p w14:paraId="5BC6683A" w14:textId="77777777" w:rsidR="009628D2" w:rsidRPr="00A2549F" w:rsidRDefault="009628D2" w:rsidP="009628D2">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6599506F" w14:textId="77777777" w:rsidR="009628D2" w:rsidRPr="00A2549F" w:rsidRDefault="009628D2" w:rsidP="009628D2">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45AFAA96" w14:textId="77777777" w:rsidR="009628D2" w:rsidRPr="000A1705" w:rsidRDefault="009628D2" w:rsidP="009628D2">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7F30046B" w14:textId="77777777" w:rsidR="009628D2" w:rsidRPr="000A1705" w:rsidRDefault="009628D2" w:rsidP="009628D2">
      <w:pPr>
        <w:spacing w:after="0"/>
        <w:rPr>
          <w:sz w:val="12"/>
        </w:rPr>
      </w:pPr>
      <w:r w:rsidRPr="000A1705">
        <w:rPr>
          <w:sz w:val="12"/>
        </w:rPr>
        <w:t>---------------------------------------------------------------------------</w:t>
      </w:r>
    </w:p>
    <w:p w14:paraId="70268B75" w14:textId="77777777" w:rsidR="009628D2" w:rsidRPr="000A1705" w:rsidRDefault="009628D2" w:rsidP="009628D2">
      <w:pPr>
        <w:spacing w:after="0"/>
        <w:rPr>
          <w:sz w:val="12"/>
        </w:rPr>
      </w:pPr>
      <w:r w:rsidRPr="000A1705">
        <w:rPr>
          <w:sz w:val="12"/>
        </w:rPr>
        <w:t xml:space="preserve">    \2\ UP: Annual Reports</w:t>
      </w:r>
    </w:p>
    <w:p w14:paraId="11C0FAD2" w14:textId="77777777" w:rsidR="009628D2" w:rsidRPr="000A1705" w:rsidRDefault="009628D2" w:rsidP="009628D2">
      <w:pPr>
        <w:spacing w:after="0"/>
        <w:rPr>
          <w:sz w:val="12"/>
        </w:rPr>
      </w:pPr>
      <w:r w:rsidRPr="000A1705">
        <w:rPr>
          <w:sz w:val="12"/>
        </w:rPr>
        <w:t>---------------------------------------------------------------------------</w:t>
      </w:r>
    </w:p>
    <w:p w14:paraId="336312BF" w14:textId="77777777" w:rsidR="009628D2" w:rsidRPr="000A1705" w:rsidRDefault="009628D2" w:rsidP="009628D2">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w:t>
      </w:r>
      <w:proofErr w:type="gramStart"/>
      <w:r w:rsidRPr="000A1705">
        <w:rPr>
          <w:u w:val="single"/>
        </w:rPr>
        <w:t>shippers</w:t>
      </w:r>
      <w:proofErr w:type="gramEnd"/>
      <w:r w:rsidRPr="000A1705">
        <w:rPr>
          <w:u w:val="single"/>
        </w:rPr>
        <w:t xml:space="preserve">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7AD2F5A9" w14:textId="77777777" w:rsidR="009628D2" w:rsidRPr="000A1705" w:rsidRDefault="009628D2" w:rsidP="009628D2">
      <w:pPr>
        <w:spacing w:after="0"/>
        <w:rPr>
          <w:sz w:val="12"/>
        </w:rPr>
      </w:pPr>
      <w:r w:rsidRPr="000A1705">
        <w:rPr>
          <w:sz w:val="12"/>
        </w:rPr>
        <w:t>---------------------------------------------------------------------------</w:t>
      </w:r>
    </w:p>
    <w:p w14:paraId="0A275127" w14:textId="77777777" w:rsidR="009628D2" w:rsidRPr="000A1705" w:rsidRDefault="009628D2" w:rsidP="009628D2">
      <w:pPr>
        <w:spacing w:after="0"/>
        <w:rPr>
          <w:sz w:val="12"/>
        </w:rPr>
      </w:pPr>
      <w:r w:rsidRPr="000A1705">
        <w:rPr>
          <w:sz w:val="12"/>
        </w:rPr>
        <w:t xml:space="preserve">    \3\ February 2023 Rail Unions Lawsuit against BNSF. Accessed at </w:t>
      </w:r>
    </w:p>
    <w:p w14:paraId="21610948" w14:textId="77777777" w:rsidR="009628D2" w:rsidRPr="000A1705" w:rsidRDefault="009628D2" w:rsidP="009628D2">
      <w:pPr>
        <w:spacing w:after="0"/>
        <w:rPr>
          <w:sz w:val="12"/>
        </w:rPr>
      </w:pPr>
      <w:r w:rsidRPr="000A1705">
        <w:rPr>
          <w:sz w:val="12"/>
        </w:rPr>
        <w:t>https://www.businesswire.com/news/home/20230307005934/en/IBEW-IAM-</w:t>
      </w:r>
    </w:p>
    <w:p w14:paraId="22ADC6E8" w14:textId="77777777" w:rsidR="009628D2" w:rsidRPr="000A1705" w:rsidRDefault="009628D2" w:rsidP="009628D2">
      <w:pPr>
        <w:spacing w:after="0"/>
        <w:rPr>
          <w:sz w:val="12"/>
        </w:rPr>
      </w:pPr>
      <w:r w:rsidRPr="000A1705">
        <w:rPr>
          <w:sz w:val="12"/>
        </w:rPr>
        <w:t xml:space="preserve">SMART-MD-Unions-File-Outsourcing-Suit-Against-BNSF-Railway (see items </w:t>
      </w:r>
    </w:p>
    <w:p w14:paraId="7FB46B26" w14:textId="77777777" w:rsidR="009628D2" w:rsidRPr="000A1705" w:rsidRDefault="009628D2" w:rsidP="009628D2">
      <w:pPr>
        <w:spacing w:after="0"/>
        <w:rPr>
          <w:sz w:val="12"/>
        </w:rPr>
      </w:pPr>
      <w:r w:rsidRPr="000A1705">
        <w:rPr>
          <w:sz w:val="12"/>
        </w:rPr>
        <w:t>49 and 54 on pages 11 and 12 respectively)</w:t>
      </w:r>
    </w:p>
    <w:p w14:paraId="477F8BD6" w14:textId="77777777" w:rsidR="009628D2" w:rsidRPr="000A1705" w:rsidRDefault="009628D2" w:rsidP="009628D2">
      <w:pPr>
        <w:spacing w:after="0"/>
        <w:rPr>
          <w:sz w:val="12"/>
        </w:rPr>
      </w:pPr>
      <w:r w:rsidRPr="000A1705">
        <w:rPr>
          <w:sz w:val="12"/>
        </w:rPr>
        <w:t>---------------------------------------------------------------------------</w:t>
      </w:r>
    </w:p>
    <w:p w14:paraId="0324747A" w14:textId="77777777" w:rsidR="009628D2" w:rsidRPr="000A1705" w:rsidRDefault="009628D2" w:rsidP="009628D2">
      <w:pPr>
        <w:ind w:firstLine="720"/>
        <w:rPr>
          <w:sz w:val="12"/>
        </w:rPr>
      </w:pPr>
      <w:r w:rsidRPr="000A1705">
        <w:rPr>
          <w:u w:val="single"/>
        </w:rPr>
        <w:t xml:space="preserve">The rail industry's decline in their private capital investment is in stark contrast to the record $66 billion federal investment the Infrastructure Investment and Jobs Act (IIJA) </w:t>
      </w:r>
      <w:proofErr w:type="gramStart"/>
      <w:r w:rsidRPr="000A1705">
        <w:rPr>
          <w:u w:val="single"/>
        </w:rPr>
        <w:t>provides</w:t>
      </w:r>
      <w:proofErr w:type="gramEnd"/>
      <w:r w:rsidRPr="000A1705">
        <w:rPr>
          <w:u w:val="single"/>
        </w:rPr>
        <w:t xml:space="preserve">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 xml:space="preserve">nearly half of U.S. ports that state that better rail access could increase throughput capacity by more than 25 </w:t>
      </w:r>
      <w:proofErr w:type="gramStart"/>
      <w:r w:rsidRPr="000A1705">
        <w:rPr>
          <w:sz w:val="12"/>
        </w:rPr>
        <w:t>percent.\4\</w:t>
      </w:r>
      <w:proofErr w:type="gramEnd"/>
    </w:p>
    <w:p w14:paraId="289516BB" w14:textId="77777777" w:rsidR="009628D2" w:rsidRPr="000A1705" w:rsidRDefault="009628D2" w:rsidP="009628D2">
      <w:pPr>
        <w:spacing w:after="0"/>
        <w:rPr>
          <w:sz w:val="12"/>
        </w:rPr>
      </w:pPr>
      <w:r w:rsidRPr="000A1705">
        <w:rPr>
          <w:sz w:val="12"/>
        </w:rPr>
        <w:t>---------------------------------------------------------------------------</w:t>
      </w:r>
    </w:p>
    <w:p w14:paraId="7A95D66E" w14:textId="77777777" w:rsidR="009628D2" w:rsidRPr="000A1705" w:rsidRDefault="009628D2" w:rsidP="009628D2">
      <w:pPr>
        <w:spacing w:after="0"/>
        <w:rPr>
          <w:sz w:val="12"/>
        </w:rPr>
      </w:pPr>
      <w:r w:rsidRPr="000A1705">
        <w:rPr>
          <w:sz w:val="12"/>
        </w:rPr>
        <w:t xml:space="preserve">    \4\ https://aapa.files.cms-plus.com/PDFs/</w:t>
      </w:r>
    </w:p>
    <w:p w14:paraId="61502A47" w14:textId="77777777" w:rsidR="009628D2" w:rsidRPr="000A1705" w:rsidRDefault="009628D2" w:rsidP="009628D2">
      <w:pPr>
        <w:spacing w:after="0"/>
        <w:rPr>
          <w:sz w:val="12"/>
        </w:rPr>
      </w:pPr>
      <w:r w:rsidRPr="000A1705">
        <w:rPr>
          <w:sz w:val="12"/>
        </w:rPr>
        <w:t>State%20of%20Freight%20III.pdf</w:t>
      </w:r>
    </w:p>
    <w:p w14:paraId="5B72CA6C" w14:textId="77777777" w:rsidR="009628D2" w:rsidRPr="000A1705" w:rsidRDefault="009628D2" w:rsidP="009628D2">
      <w:pPr>
        <w:spacing w:after="0"/>
        <w:rPr>
          <w:sz w:val="12"/>
        </w:rPr>
      </w:pPr>
      <w:r w:rsidRPr="000A1705">
        <w:rPr>
          <w:sz w:val="12"/>
        </w:rPr>
        <w:t>---------------------------------------------------------------------------</w:t>
      </w:r>
    </w:p>
    <w:p w14:paraId="5DCC68E6" w14:textId="77777777" w:rsidR="009628D2" w:rsidRPr="00A2549F" w:rsidRDefault="009628D2" w:rsidP="009628D2">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05E12D54" w14:textId="77777777" w:rsidR="009628D2" w:rsidRPr="000A1705" w:rsidRDefault="009628D2" w:rsidP="009628D2">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2A94A6F7" w14:textId="77777777" w:rsidR="009628D2" w:rsidRPr="000A1705" w:rsidRDefault="009628D2" w:rsidP="009628D2">
      <w:pPr>
        <w:rPr>
          <w:sz w:val="12"/>
        </w:rPr>
      </w:pPr>
      <w:r w:rsidRPr="000A1705">
        <w:rPr>
          <w:sz w:val="12"/>
        </w:rPr>
        <w:t>Freight Rail Service is a Supply Chain Challenge</w:t>
      </w:r>
    </w:p>
    <w:p w14:paraId="23D61518" w14:textId="77777777" w:rsidR="009628D2" w:rsidRPr="000A1705" w:rsidRDefault="009628D2" w:rsidP="009628D2">
      <w:pPr>
        <w:ind w:firstLine="720"/>
        <w:rPr>
          <w:sz w:val="12"/>
        </w:rPr>
      </w:pPr>
      <w:r w:rsidRPr="000A1705">
        <w:rPr>
          <w:sz w:val="12"/>
        </w:rPr>
        <w:t xml:space="preserve">Freight rail service issues severely hamstrung the supply chain during the pandemic. Throughout the pandemic, the </w:t>
      </w:r>
      <w:proofErr w:type="gramStart"/>
      <w:r w:rsidRPr="000A1705">
        <w:rPr>
          <w:sz w:val="12"/>
        </w:rPr>
        <w:t>railroads imposed</w:t>
      </w:r>
      <w:proofErr w:type="gramEnd"/>
      <w:r w:rsidRPr="000A1705">
        <w:rPr>
          <w:sz w:val="12"/>
        </w:rPr>
        <w:t xml:space="preserve"> service embargoes, limiting the freight a railroad accepts from a </w:t>
      </w:r>
      <w:proofErr w:type="gramStart"/>
      <w:r w:rsidRPr="000A1705">
        <w:rPr>
          <w:sz w:val="12"/>
        </w:rPr>
        <w:t>customer.\5\</w:t>
      </w:r>
      <w:proofErr w:type="gramEnd"/>
      <w:r w:rsidRPr="000A1705">
        <w:rPr>
          <w:sz w:val="12"/>
        </w:rPr>
        <w:t xml:space="preserve"> These service embargoes led to massive backlogs of freight waiting to move by rail, including ships and containers at the Ports of Los Angeles and Long Beach, among others.</w:t>
      </w:r>
    </w:p>
    <w:p w14:paraId="66F3F882" w14:textId="77777777" w:rsidR="009628D2" w:rsidRPr="000A1705" w:rsidRDefault="009628D2" w:rsidP="009628D2">
      <w:pPr>
        <w:spacing w:after="0"/>
        <w:rPr>
          <w:sz w:val="12"/>
        </w:rPr>
      </w:pPr>
      <w:r w:rsidRPr="000A1705">
        <w:rPr>
          <w:sz w:val="12"/>
        </w:rPr>
        <w:t>---------------------------------------------------------------------------</w:t>
      </w:r>
    </w:p>
    <w:p w14:paraId="3891754F" w14:textId="77777777" w:rsidR="009628D2" w:rsidRPr="000A1705" w:rsidRDefault="009628D2" w:rsidP="009628D2">
      <w:pPr>
        <w:spacing w:after="0"/>
        <w:rPr>
          <w:sz w:val="12"/>
        </w:rPr>
      </w:pPr>
      <w:r w:rsidRPr="000A1705">
        <w:rPr>
          <w:sz w:val="12"/>
        </w:rPr>
        <w:t xml:space="preserve">    \5\ https://www.bnsf.com/news-media/customer-notifications/</w:t>
      </w:r>
    </w:p>
    <w:p w14:paraId="3F4E289F" w14:textId="77777777" w:rsidR="009628D2" w:rsidRPr="000A1705" w:rsidRDefault="009628D2" w:rsidP="009628D2">
      <w:pPr>
        <w:spacing w:after="0"/>
        <w:rPr>
          <w:sz w:val="12"/>
        </w:rPr>
      </w:pPr>
      <w:proofErr w:type="gramStart"/>
      <w:r w:rsidRPr="000A1705">
        <w:rPr>
          <w:sz w:val="12"/>
        </w:rPr>
        <w:t>notification.page</w:t>
      </w:r>
      <w:proofErr w:type="gramEnd"/>
      <w:r w:rsidRPr="000A1705">
        <w:rPr>
          <w:sz w:val="12"/>
        </w:rPr>
        <w:t>?notId=limited-embargo-of-certain-shipments-destined-</w:t>
      </w:r>
    </w:p>
    <w:p w14:paraId="34793C32" w14:textId="77777777" w:rsidR="009628D2" w:rsidRPr="000A1705" w:rsidRDefault="009628D2" w:rsidP="009628D2">
      <w:pPr>
        <w:spacing w:after="0"/>
        <w:rPr>
          <w:sz w:val="12"/>
        </w:rPr>
      </w:pPr>
      <w:r w:rsidRPr="000A1705">
        <w:rPr>
          <w:sz w:val="12"/>
        </w:rPr>
        <w:t>for-california and https://www.trains.com/trn/news-reviews/news-wire/</w:t>
      </w:r>
    </w:p>
    <w:p w14:paraId="2A071B3D" w14:textId="77777777" w:rsidR="009628D2" w:rsidRPr="000A1705" w:rsidRDefault="009628D2" w:rsidP="009628D2">
      <w:pPr>
        <w:spacing w:after="0"/>
        <w:rPr>
          <w:sz w:val="12"/>
        </w:rPr>
      </w:pPr>
      <w:r w:rsidRPr="000A1705">
        <w:rPr>
          <w:sz w:val="12"/>
        </w:rPr>
        <w:t>union-pacific-asks-customers-to-meter-traffic-or-face-embargoes/</w:t>
      </w:r>
    </w:p>
    <w:p w14:paraId="6DACBB2A" w14:textId="77777777" w:rsidR="009628D2" w:rsidRPr="000A1705" w:rsidRDefault="009628D2" w:rsidP="009628D2">
      <w:pPr>
        <w:spacing w:after="0"/>
        <w:rPr>
          <w:sz w:val="12"/>
        </w:rPr>
      </w:pPr>
      <w:r w:rsidRPr="000A1705">
        <w:rPr>
          <w:sz w:val="12"/>
        </w:rPr>
        <w:t>---------------------------------------------------------------------------</w:t>
      </w:r>
    </w:p>
    <w:p w14:paraId="16952974" w14:textId="77777777" w:rsidR="009628D2" w:rsidRPr="00A2549F" w:rsidRDefault="009628D2" w:rsidP="009628D2">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 xml:space="preserve">service </w:t>
      </w:r>
      <w:proofErr w:type="gramStart"/>
      <w:r w:rsidRPr="000A1705">
        <w:rPr>
          <w:rStyle w:val="Emphasis"/>
          <w:highlight w:val="yellow"/>
        </w:rPr>
        <w:t>has</w:t>
      </w:r>
      <w:proofErr w:type="gramEnd"/>
      <w:r w:rsidRPr="000A1705">
        <w:rPr>
          <w:rStyle w:val="Emphasis"/>
          <w:highlight w:val="yellow"/>
        </w:rPr>
        <w:t xml:space="preserve">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73640FE5" w14:textId="77777777" w:rsidR="009628D2" w:rsidRPr="00964903" w:rsidRDefault="009628D2" w:rsidP="009628D2">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60C2AC57" w14:textId="77777777" w:rsidR="009628D2" w:rsidRPr="000A1705" w:rsidRDefault="009628D2" w:rsidP="009628D2">
      <w:pPr>
        <w:ind w:firstLine="720"/>
        <w:rPr>
          <w:sz w:val="6"/>
          <w:szCs w:val="6"/>
        </w:rPr>
      </w:pPr>
      <w:r w:rsidRPr="000A1705">
        <w:rPr>
          <w:sz w:val="6"/>
          <w:szCs w:val="6"/>
        </w:rPr>
        <w:t xml:space="preserve">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w:t>
      </w:r>
      <w:proofErr w:type="gramStart"/>
      <w:r w:rsidRPr="000A1705">
        <w:rPr>
          <w:sz w:val="6"/>
          <w:szCs w:val="6"/>
        </w:rPr>
        <w:t>chemicals.\6\</w:t>
      </w:r>
      <w:proofErr w:type="gramEnd"/>
    </w:p>
    <w:p w14:paraId="275A7207" w14:textId="77777777" w:rsidR="009628D2" w:rsidRPr="000A1705" w:rsidRDefault="009628D2" w:rsidP="009628D2">
      <w:pPr>
        <w:spacing w:after="0"/>
        <w:rPr>
          <w:sz w:val="6"/>
          <w:szCs w:val="6"/>
        </w:rPr>
      </w:pPr>
      <w:r w:rsidRPr="000A1705">
        <w:rPr>
          <w:sz w:val="6"/>
          <w:szCs w:val="6"/>
        </w:rPr>
        <w:t>---------------------------------------------------------------------------</w:t>
      </w:r>
    </w:p>
    <w:p w14:paraId="53D54A03" w14:textId="77777777" w:rsidR="009628D2" w:rsidRPr="000A1705" w:rsidRDefault="009628D2" w:rsidP="009628D2">
      <w:pPr>
        <w:spacing w:after="0"/>
        <w:rPr>
          <w:sz w:val="6"/>
          <w:szCs w:val="6"/>
        </w:rPr>
      </w:pPr>
      <w:r w:rsidRPr="000A1705">
        <w:rPr>
          <w:sz w:val="6"/>
          <w:szCs w:val="6"/>
        </w:rPr>
        <w:t xml:space="preserve">    \6\ See Finstad Leads Letter Urging Action on Union Pacific Rail </w:t>
      </w:r>
    </w:p>
    <w:p w14:paraId="38853C44" w14:textId="77777777" w:rsidR="009628D2" w:rsidRPr="000A1705" w:rsidRDefault="009628D2" w:rsidP="009628D2">
      <w:pPr>
        <w:spacing w:after="0"/>
        <w:rPr>
          <w:sz w:val="6"/>
          <w:szCs w:val="6"/>
        </w:rPr>
      </w:pPr>
      <w:r w:rsidRPr="000A1705">
        <w:rPr>
          <w:sz w:val="6"/>
          <w:szCs w:val="6"/>
        </w:rPr>
        <w:t xml:space="preserve">Service Delay--Press Releases--United States Congressman Brad Finstad </w:t>
      </w:r>
    </w:p>
    <w:p w14:paraId="6A65DB1C" w14:textId="77777777" w:rsidR="009628D2" w:rsidRPr="000A1705" w:rsidRDefault="009628D2" w:rsidP="009628D2">
      <w:pPr>
        <w:spacing w:after="0"/>
        <w:rPr>
          <w:sz w:val="6"/>
          <w:szCs w:val="6"/>
        </w:rPr>
      </w:pPr>
      <w:r w:rsidRPr="000A1705">
        <w:rPr>
          <w:sz w:val="6"/>
          <w:szCs w:val="6"/>
        </w:rPr>
        <w:t>(house.gov); https://www.cramer.senate.gov/news/press-releases/sens-</w:t>
      </w:r>
    </w:p>
    <w:p w14:paraId="6093BC47" w14:textId="77777777" w:rsidR="009628D2" w:rsidRPr="000A1705" w:rsidRDefault="009628D2" w:rsidP="009628D2">
      <w:pPr>
        <w:spacing w:after="0"/>
        <w:rPr>
          <w:sz w:val="6"/>
          <w:szCs w:val="6"/>
        </w:rPr>
      </w:pPr>
      <w:r w:rsidRPr="000A1705">
        <w:rPr>
          <w:sz w:val="6"/>
          <w:szCs w:val="6"/>
        </w:rPr>
        <w:t>cramer-baldwin-colleagues-press-surface-transportation-board-on-rail-</w:t>
      </w:r>
    </w:p>
    <w:p w14:paraId="1EAADA58" w14:textId="77777777" w:rsidR="009628D2" w:rsidRPr="000A1705" w:rsidRDefault="009628D2" w:rsidP="009628D2">
      <w:pPr>
        <w:spacing w:after="0"/>
        <w:rPr>
          <w:sz w:val="6"/>
          <w:szCs w:val="6"/>
        </w:rPr>
      </w:pPr>
      <w:r w:rsidRPr="000A1705">
        <w:rPr>
          <w:sz w:val="6"/>
          <w:szCs w:val="6"/>
        </w:rPr>
        <w:t>disruptions-urge-reliable-service-for-american-industries-</w:t>
      </w:r>
      <w:proofErr w:type="gramStart"/>
      <w:r w:rsidRPr="000A1705">
        <w:rPr>
          <w:sz w:val="6"/>
          <w:szCs w:val="6"/>
        </w:rPr>
        <w:t>shippers;</w:t>
      </w:r>
      <w:proofErr w:type="gramEnd"/>
      <w:r w:rsidRPr="000A1705">
        <w:rPr>
          <w:sz w:val="6"/>
          <w:szCs w:val="6"/>
        </w:rPr>
        <w:t xml:space="preserve"> </w:t>
      </w:r>
    </w:p>
    <w:p w14:paraId="1B8720B0" w14:textId="77777777" w:rsidR="009628D2" w:rsidRPr="000A1705" w:rsidRDefault="009628D2" w:rsidP="009628D2">
      <w:pPr>
        <w:spacing w:after="0"/>
        <w:rPr>
          <w:sz w:val="6"/>
          <w:szCs w:val="6"/>
        </w:rPr>
      </w:pPr>
      <w:r w:rsidRPr="000A1705">
        <w:rPr>
          <w:sz w:val="6"/>
          <w:szCs w:val="6"/>
        </w:rPr>
        <w:t xml:space="preserve">Rep. Ralph Norman &amp; Rep. Jim Costa Lead Bipartisan Effort Concerning </w:t>
      </w:r>
    </w:p>
    <w:p w14:paraId="29FDB4B0" w14:textId="77777777" w:rsidR="009628D2" w:rsidRPr="000A1705" w:rsidRDefault="009628D2" w:rsidP="009628D2">
      <w:pPr>
        <w:spacing w:after="0"/>
        <w:rPr>
          <w:sz w:val="6"/>
          <w:szCs w:val="6"/>
        </w:rPr>
      </w:pPr>
      <w:r w:rsidRPr="000A1705">
        <w:rPr>
          <w:sz w:val="6"/>
          <w:szCs w:val="6"/>
        </w:rPr>
        <w:t xml:space="preserve">Deficient Rail Service's Role in Fertilizer, Grain and Feed Shortage </w:t>
      </w:r>
    </w:p>
    <w:p w14:paraId="050998FC" w14:textId="77777777" w:rsidR="009628D2" w:rsidRPr="000A1705" w:rsidRDefault="009628D2" w:rsidP="009628D2">
      <w:pPr>
        <w:spacing w:after="0"/>
        <w:rPr>
          <w:sz w:val="6"/>
          <w:szCs w:val="6"/>
        </w:rPr>
      </w:pPr>
      <w:r w:rsidRPr="000A1705">
        <w:rPr>
          <w:sz w:val="6"/>
          <w:szCs w:val="6"/>
        </w:rPr>
        <w:t xml:space="preserve">Affecting American Farmers--U.S. Representative Ralph Norman </w:t>
      </w:r>
    </w:p>
    <w:p w14:paraId="5C3EB53E" w14:textId="77777777" w:rsidR="009628D2" w:rsidRPr="000A1705" w:rsidRDefault="009628D2" w:rsidP="009628D2">
      <w:pPr>
        <w:spacing w:after="0"/>
        <w:rPr>
          <w:sz w:val="6"/>
          <w:szCs w:val="6"/>
        </w:rPr>
      </w:pPr>
      <w:r w:rsidRPr="000A1705">
        <w:rPr>
          <w:sz w:val="6"/>
          <w:szCs w:val="6"/>
        </w:rPr>
        <w:t>(house.gov)</w:t>
      </w:r>
    </w:p>
    <w:p w14:paraId="6CBBE01D" w14:textId="77777777" w:rsidR="009628D2" w:rsidRPr="000A1705" w:rsidRDefault="009628D2" w:rsidP="009628D2">
      <w:pPr>
        <w:spacing w:after="0"/>
        <w:rPr>
          <w:sz w:val="6"/>
          <w:szCs w:val="6"/>
        </w:rPr>
      </w:pPr>
      <w:r w:rsidRPr="000A1705">
        <w:rPr>
          <w:sz w:val="6"/>
          <w:szCs w:val="6"/>
        </w:rPr>
        <w:t>---------------------------------------------------------------------------</w:t>
      </w:r>
    </w:p>
    <w:p w14:paraId="7E91BB82" w14:textId="77777777" w:rsidR="009628D2" w:rsidRPr="000A1705" w:rsidRDefault="009628D2" w:rsidP="009628D2">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37D3578C" w14:textId="77777777" w:rsidR="009628D2" w:rsidRPr="000A1705" w:rsidRDefault="009628D2" w:rsidP="009628D2">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41D2704C" w14:textId="77777777" w:rsidR="009628D2" w:rsidRPr="000A1705" w:rsidRDefault="009628D2" w:rsidP="009628D2">
      <w:pPr>
        <w:spacing w:after="0"/>
        <w:rPr>
          <w:sz w:val="6"/>
          <w:szCs w:val="6"/>
        </w:rPr>
      </w:pPr>
      <w:r w:rsidRPr="000A1705">
        <w:rPr>
          <w:sz w:val="6"/>
          <w:szCs w:val="6"/>
        </w:rPr>
        <w:t>---------------------------------------------------------------------------</w:t>
      </w:r>
    </w:p>
    <w:p w14:paraId="412AF6AA" w14:textId="77777777" w:rsidR="009628D2" w:rsidRPr="000A1705" w:rsidRDefault="009628D2" w:rsidP="009628D2">
      <w:pPr>
        <w:spacing w:after="0"/>
        <w:rPr>
          <w:sz w:val="6"/>
          <w:szCs w:val="6"/>
        </w:rPr>
      </w:pPr>
      <w:r w:rsidRPr="000A1705">
        <w:rPr>
          <w:sz w:val="6"/>
          <w:szCs w:val="6"/>
        </w:rPr>
        <w:t xml:space="preserve">    \7\ https://www.federalregister.gov/documents/2022/05/02/2022-</w:t>
      </w:r>
    </w:p>
    <w:p w14:paraId="2845B68B" w14:textId="77777777" w:rsidR="009628D2" w:rsidRPr="000A1705" w:rsidRDefault="009628D2" w:rsidP="009628D2">
      <w:pPr>
        <w:spacing w:after="0"/>
        <w:rPr>
          <w:sz w:val="6"/>
          <w:szCs w:val="6"/>
        </w:rPr>
      </w:pPr>
      <w:r w:rsidRPr="000A1705">
        <w:rPr>
          <w:sz w:val="6"/>
          <w:szCs w:val="6"/>
        </w:rPr>
        <w:t xml:space="preserve">09005/regulations-for-expedited-relief-for-service-emergencies (page </w:t>
      </w:r>
    </w:p>
    <w:p w14:paraId="1578C3B9" w14:textId="77777777" w:rsidR="009628D2" w:rsidRPr="000A1705" w:rsidRDefault="009628D2" w:rsidP="009628D2">
      <w:pPr>
        <w:spacing w:after="0"/>
        <w:rPr>
          <w:sz w:val="6"/>
          <w:szCs w:val="6"/>
        </w:rPr>
      </w:pPr>
      <w:r w:rsidRPr="000A1705">
        <w:rPr>
          <w:sz w:val="6"/>
          <w:szCs w:val="6"/>
        </w:rPr>
        <w:t>25609, quoting 49 U.S.C. 11123(a))</w:t>
      </w:r>
    </w:p>
    <w:p w14:paraId="54F93FC9" w14:textId="77777777" w:rsidR="009628D2" w:rsidRPr="000A1705" w:rsidRDefault="009628D2" w:rsidP="009628D2">
      <w:pPr>
        <w:rPr>
          <w:sz w:val="6"/>
          <w:szCs w:val="6"/>
        </w:rPr>
      </w:pPr>
    </w:p>
    <w:p w14:paraId="7910E8F8" w14:textId="77777777" w:rsidR="009628D2" w:rsidRPr="000A1705" w:rsidRDefault="009628D2" w:rsidP="009628D2">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18C661F7" w14:textId="77777777" w:rsidR="009628D2" w:rsidRPr="000A1705" w:rsidRDefault="009628D2" w:rsidP="009628D2">
      <w:pPr>
        <w:spacing w:after="0"/>
        <w:rPr>
          <w:sz w:val="6"/>
          <w:szCs w:val="6"/>
        </w:rPr>
      </w:pPr>
      <w:r w:rsidRPr="000A1705">
        <w:rPr>
          <w:sz w:val="6"/>
          <w:szCs w:val="6"/>
        </w:rPr>
        <w:t>---------------------------------------------------------------------------</w:t>
      </w:r>
    </w:p>
    <w:p w14:paraId="0DA8FB8D" w14:textId="77777777" w:rsidR="009628D2" w:rsidRPr="000A1705" w:rsidRDefault="009628D2" w:rsidP="009628D2">
      <w:pPr>
        <w:spacing w:after="0"/>
        <w:rPr>
          <w:sz w:val="6"/>
          <w:szCs w:val="6"/>
        </w:rPr>
      </w:pPr>
      <w:r w:rsidRPr="000A1705">
        <w:rPr>
          <w:sz w:val="6"/>
          <w:szCs w:val="6"/>
        </w:rPr>
        <w:t xml:space="preserve">    \8\ https://www.wsj.com/articles/poultry-farm-says-millions-of-</w:t>
      </w:r>
    </w:p>
    <w:p w14:paraId="26C71A41" w14:textId="77777777" w:rsidR="009628D2" w:rsidRPr="000A1705" w:rsidRDefault="009628D2" w:rsidP="009628D2">
      <w:pPr>
        <w:spacing w:after="0"/>
        <w:rPr>
          <w:sz w:val="6"/>
          <w:szCs w:val="6"/>
        </w:rPr>
      </w:pPr>
      <w:r w:rsidRPr="000A1705">
        <w:rPr>
          <w:sz w:val="6"/>
          <w:szCs w:val="6"/>
        </w:rPr>
        <w:t>chickens-could-starve-from-rail-delays-11673054052</w:t>
      </w:r>
    </w:p>
    <w:p w14:paraId="3F46F4C6" w14:textId="77777777" w:rsidR="009628D2" w:rsidRPr="000A1705" w:rsidRDefault="009628D2" w:rsidP="009628D2">
      <w:pPr>
        <w:spacing w:after="0"/>
        <w:rPr>
          <w:sz w:val="6"/>
          <w:szCs w:val="6"/>
        </w:rPr>
      </w:pPr>
      <w:r w:rsidRPr="000A1705">
        <w:rPr>
          <w:sz w:val="6"/>
          <w:szCs w:val="6"/>
        </w:rPr>
        <w:t>---------------------------------------------------------------------------</w:t>
      </w:r>
    </w:p>
    <w:p w14:paraId="20291C82" w14:textId="77777777" w:rsidR="009628D2" w:rsidRPr="000A1705" w:rsidRDefault="009628D2" w:rsidP="009628D2">
      <w:pPr>
        <w:ind w:firstLine="720"/>
        <w:rPr>
          <w:sz w:val="6"/>
          <w:szCs w:val="6"/>
        </w:rPr>
      </w:pPr>
      <w:r w:rsidRPr="000A1705">
        <w:rPr>
          <w:sz w:val="6"/>
          <w:szCs w:val="6"/>
        </w:rPr>
        <w:t xml:space="preserve">In 2022, UP had more than 1,000 service embargoes, a ten-fold increase from the 27 service embargoes it had in 2017.\9\ 98 percent of the service embargoes in 2022 were attributed to congestion on UP's rail network, which is something entirely within the railroad's </w:t>
      </w:r>
      <w:proofErr w:type="gramStart"/>
      <w:r w:rsidRPr="000A1705">
        <w:rPr>
          <w:sz w:val="6"/>
          <w:szCs w:val="6"/>
        </w:rPr>
        <w:t>control.\10\</w:t>
      </w:r>
      <w:proofErr w:type="gramEnd"/>
    </w:p>
    <w:p w14:paraId="64377321" w14:textId="77777777" w:rsidR="009628D2" w:rsidRPr="000A1705" w:rsidRDefault="009628D2" w:rsidP="009628D2">
      <w:pPr>
        <w:spacing w:after="0"/>
        <w:rPr>
          <w:sz w:val="6"/>
          <w:szCs w:val="6"/>
        </w:rPr>
      </w:pPr>
      <w:r w:rsidRPr="000A1705">
        <w:rPr>
          <w:sz w:val="6"/>
          <w:szCs w:val="6"/>
        </w:rPr>
        <w:t>---------------------------------------------------------------------------</w:t>
      </w:r>
    </w:p>
    <w:p w14:paraId="3E4892E7" w14:textId="77777777" w:rsidR="009628D2" w:rsidRPr="000A1705" w:rsidRDefault="009628D2" w:rsidP="009628D2">
      <w:pPr>
        <w:spacing w:after="0"/>
        <w:rPr>
          <w:sz w:val="6"/>
          <w:szCs w:val="6"/>
        </w:rPr>
      </w:pPr>
      <w:r w:rsidRPr="000A1705">
        <w:rPr>
          <w:sz w:val="6"/>
          <w:szCs w:val="6"/>
        </w:rPr>
        <w:t xml:space="preserve">    \9\ See </w:t>
      </w:r>
      <w:proofErr w:type="gramStart"/>
      <w:r w:rsidRPr="000A1705">
        <w:rPr>
          <w:sz w:val="6"/>
          <w:szCs w:val="6"/>
        </w:rPr>
        <w:t>the November</w:t>
      </w:r>
      <w:proofErr w:type="gramEnd"/>
      <w:r w:rsidRPr="000A1705">
        <w:rPr>
          <w:sz w:val="6"/>
          <w:szCs w:val="6"/>
        </w:rPr>
        <w:t xml:space="preserve"> 22nd, </w:t>
      </w:r>
      <w:proofErr w:type="gramStart"/>
      <w:r w:rsidRPr="000A1705">
        <w:rPr>
          <w:sz w:val="6"/>
          <w:szCs w:val="6"/>
        </w:rPr>
        <w:t>2022</w:t>
      </w:r>
      <w:proofErr w:type="gramEnd"/>
      <w:r w:rsidRPr="000A1705">
        <w:rPr>
          <w:sz w:val="6"/>
          <w:szCs w:val="6"/>
        </w:rPr>
        <w:t xml:space="preserve"> Notice issued by the Surface </w:t>
      </w:r>
    </w:p>
    <w:p w14:paraId="01388090" w14:textId="77777777" w:rsidR="009628D2" w:rsidRPr="000A1705" w:rsidRDefault="009628D2" w:rsidP="009628D2">
      <w:pPr>
        <w:spacing w:after="0"/>
        <w:rPr>
          <w:sz w:val="6"/>
          <w:szCs w:val="6"/>
        </w:rPr>
      </w:pPr>
      <w:r w:rsidRPr="000A1705">
        <w:rPr>
          <w:sz w:val="6"/>
          <w:szCs w:val="6"/>
        </w:rPr>
        <w:t xml:space="preserve">Transportation Board entitled: ``Oversight Hearing Pertaining to Union </w:t>
      </w:r>
    </w:p>
    <w:p w14:paraId="6FA8C337" w14:textId="77777777" w:rsidR="009628D2" w:rsidRPr="000A1705" w:rsidRDefault="009628D2" w:rsidP="009628D2">
      <w:pPr>
        <w:spacing w:after="0"/>
        <w:rPr>
          <w:sz w:val="6"/>
          <w:szCs w:val="6"/>
        </w:rPr>
      </w:pPr>
      <w:r w:rsidRPr="000A1705">
        <w:rPr>
          <w:sz w:val="6"/>
          <w:szCs w:val="6"/>
        </w:rPr>
        <w:t xml:space="preserve">Pacific Railroad Company </w:t>
      </w:r>
      <w:proofErr w:type="gramStart"/>
      <w:r w:rsidRPr="000A1705">
        <w:rPr>
          <w:sz w:val="6"/>
          <w:szCs w:val="6"/>
        </w:rPr>
        <w:t>Embargoes'',</w:t>
      </w:r>
      <w:proofErr w:type="gramEnd"/>
      <w:r w:rsidRPr="000A1705">
        <w:rPr>
          <w:sz w:val="6"/>
          <w:szCs w:val="6"/>
        </w:rPr>
        <w:t xml:space="preserve"> Docket No. EP 772. Accessed at </w:t>
      </w:r>
    </w:p>
    <w:p w14:paraId="385609F2" w14:textId="77777777" w:rsidR="009628D2" w:rsidRPr="000A1705" w:rsidRDefault="009628D2" w:rsidP="009628D2">
      <w:pPr>
        <w:spacing w:after="0"/>
        <w:rPr>
          <w:sz w:val="6"/>
          <w:szCs w:val="6"/>
        </w:rPr>
      </w:pPr>
      <w:r w:rsidRPr="000A1705">
        <w:rPr>
          <w:sz w:val="6"/>
          <w:szCs w:val="6"/>
        </w:rPr>
        <w:t>https://www.stb.gov/proceedings-actions/search-stb-records/.</w:t>
      </w:r>
    </w:p>
    <w:p w14:paraId="57C85CC2" w14:textId="77777777" w:rsidR="009628D2" w:rsidRPr="000A1705" w:rsidRDefault="009628D2" w:rsidP="009628D2">
      <w:pPr>
        <w:spacing w:after="0"/>
        <w:rPr>
          <w:sz w:val="6"/>
          <w:szCs w:val="6"/>
        </w:rPr>
      </w:pPr>
      <w:r w:rsidRPr="000A1705">
        <w:rPr>
          <w:sz w:val="6"/>
          <w:szCs w:val="6"/>
        </w:rPr>
        <w:t xml:space="preserve">    \10\ Ibid 9</w:t>
      </w:r>
    </w:p>
    <w:p w14:paraId="3C9B6222" w14:textId="77777777" w:rsidR="009628D2" w:rsidRPr="000A1705" w:rsidRDefault="009628D2" w:rsidP="009628D2">
      <w:pPr>
        <w:spacing w:after="0"/>
        <w:rPr>
          <w:sz w:val="6"/>
          <w:szCs w:val="6"/>
        </w:rPr>
      </w:pPr>
      <w:r w:rsidRPr="000A1705">
        <w:rPr>
          <w:sz w:val="6"/>
          <w:szCs w:val="6"/>
        </w:rPr>
        <w:t>---------------------------------------------------------------------------</w:t>
      </w:r>
    </w:p>
    <w:p w14:paraId="30107C28" w14:textId="77777777" w:rsidR="009628D2" w:rsidRPr="000A1705" w:rsidRDefault="009628D2" w:rsidP="009628D2">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0377E127" w14:textId="77777777" w:rsidR="009628D2" w:rsidRPr="000A1705" w:rsidRDefault="009628D2" w:rsidP="009628D2">
      <w:pPr>
        <w:spacing w:after="0"/>
        <w:rPr>
          <w:sz w:val="6"/>
          <w:szCs w:val="6"/>
        </w:rPr>
      </w:pPr>
      <w:r w:rsidRPr="000A1705">
        <w:rPr>
          <w:sz w:val="6"/>
          <w:szCs w:val="6"/>
        </w:rPr>
        <w:t>---------------------------------------------------------------------------</w:t>
      </w:r>
    </w:p>
    <w:p w14:paraId="290547BF" w14:textId="77777777" w:rsidR="009628D2" w:rsidRPr="000A1705" w:rsidRDefault="009628D2" w:rsidP="009628D2">
      <w:pPr>
        <w:spacing w:after="0"/>
        <w:rPr>
          <w:sz w:val="6"/>
          <w:szCs w:val="6"/>
        </w:rPr>
      </w:pPr>
      <w:r w:rsidRPr="000A1705">
        <w:rPr>
          <w:sz w:val="6"/>
          <w:szCs w:val="6"/>
        </w:rPr>
        <w:t xml:space="preserve">    \11\ https://www.railwayage.com/regulatory/stbs-latest-service-</w:t>
      </w:r>
    </w:p>
    <w:p w14:paraId="4A9E352A" w14:textId="77777777" w:rsidR="009628D2" w:rsidRPr="000A1705" w:rsidRDefault="009628D2" w:rsidP="009628D2">
      <w:pPr>
        <w:spacing w:after="0"/>
        <w:rPr>
          <w:sz w:val="6"/>
          <w:szCs w:val="6"/>
        </w:rPr>
      </w:pPr>
      <w:r w:rsidRPr="000A1705">
        <w:rPr>
          <w:sz w:val="6"/>
          <w:szCs w:val="6"/>
        </w:rPr>
        <w:t>case-ntec-v-bnsf/</w:t>
      </w:r>
    </w:p>
    <w:p w14:paraId="326A70BD" w14:textId="77777777" w:rsidR="009628D2" w:rsidRPr="000A1705" w:rsidRDefault="009628D2" w:rsidP="009628D2">
      <w:pPr>
        <w:spacing w:after="0"/>
        <w:rPr>
          <w:sz w:val="6"/>
          <w:szCs w:val="6"/>
        </w:rPr>
      </w:pPr>
      <w:r w:rsidRPr="000A1705">
        <w:rPr>
          <w:sz w:val="6"/>
          <w:szCs w:val="6"/>
        </w:rPr>
        <w:t xml:space="preserve">    \12\ Surface Transportation Board May 5th Decision, Docket No. NOR </w:t>
      </w:r>
    </w:p>
    <w:p w14:paraId="3873CC64" w14:textId="77777777" w:rsidR="009628D2" w:rsidRPr="000A1705" w:rsidRDefault="009628D2" w:rsidP="009628D2">
      <w:pPr>
        <w:spacing w:after="0"/>
        <w:rPr>
          <w:sz w:val="6"/>
          <w:szCs w:val="6"/>
        </w:rPr>
      </w:pPr>
      <w:r w:rsidRPr="000A1705">
        <w:rPr>
          <w:sz w:val="6"/>
          <w:szCs w:val="6"/>
        </w:rPr>
        <w:t xml:space="preserve">42178: Navajo Transitional Energy Company, </w:t>
      </w:r>
      <w:proofErr w:type="gramStart"/>
      <w:r w:rsidRPr="000A1705">
        <w:rPr>
          <w:sz w:val="6"/>
          <w:szCs w:val="6"/>
        </w:rPr>
        <w:t>LLC--Ex</w:t>
      </w:r>
      <w:proofErr w:type="gramEnd"/>
      <w:r w:rsidRPr="000A1705">
        <w:rPr>
          <w:sz w:val="6"/>
          <w:szCs w:val="6"/>
        </w:rPr>
        <w:t xml:space="preserve"> Parte Petition for </w:t>
      </w:r>
    </w:p>
    <w:p w14:paraId="4D74E7FA" w14:textId="77777777" w:rsidR="009628D2" w:rsidRPr="000A1705" w:rsidRDefault="009628D2" w:rsidP="009628D2">
      <w:pPr>
        <w:spacing w:after="0"/>
        <w:rPr>
          <w:sz w:val="6"/>
          <w:szCs w:val="6"/>
        </w:rPr>
      </w:pPr>
      <w:r w:rsidRPr="000A1705">
        <w:rPr>
          <w:sz w:val="6"/>
          <w:szCs w:val="6"/>
        </w:rPr>
        <w:t>Emergency Service Order. Accessible at https://www.stb.gov/proceedings-</w:t>
      </w:r>
    </w:p>
    <w:p w14:paraId="18F43EE2" w14:textId="77777777" w:rsidR="009628D2" w:rsidRPr="000A1705" w:rsidRDefault="009628D2" w:rsidP="009628D2">
      <w:pPr>
        <w:spacing w:after="0"/>
        <w:rPr>
          <w:sz w:val="6"/>
          <w:szCs w:val="6"/>
        </w:rPr>
      </w:pPr>
      <w:r w:rsidRPr="000A1705">
        <w:rPr>
          <w:sz w:val="6"/>
          <w:szCs w:val="6"/>
        </w:rPr>
        <w:t>actions/decisions/</w:t>
      </w:r>
    </w:p>
    <w:p w14:paraId="6D1D2E81" w14:textId="77777777" w:rsidR="009628D2" w:rsidRPr="000A1705" w:rsidRDefault="009628D2" w:rsidP="009628D2">
      <w:pPr>
        <w:spacing w:after="0"/>
        <w:rPr>
          <w:sz w:val="6"/>
          <w:szCs w:val="6"/>
        </w:rPr>
      </w:pPr>
      <w:r w:rsidRPr="000A1705">
        <w:rPr>
          <w:sz w:val="6"/>
          <w:szCs w:val="6"/>
        </w:rPr>
        <w:t>---------------------------------------------------------------------------</w:t>
      </w:r>
    </w:p>
    <w:p w14:paraId="138DF2DE" w14:textId="77777777" w:rsidR="009628D2" w:rsidRPr="000A1705" w:rsidRDefault="009628D2" w:rsidP="009628D2">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 xml:space="preserve">common carrier'' law. And the railroad CEOs admit </w:t>
      </w:r>
      <w:proofErr w:type="gramStart"/>
      <w:r w:rsidRPr="000A1705">
        <w:rPr>
          <w:sz w:val="6"/>
          <w:szCs w:val="6"/>
        </w:rPr>
        <w:t>that.\13\</w:t>
      </w:r>
      <w:proofErr w:type="gramEnd"/>
    </w:p>
    <w:p w14:paraId="47AAE69F" w14:textId="77777777" w:rsidR="009628D2" w:rsidRPr="000A1705" w:rsidRDefault="009628D2" w:rsidP="009628D2">
      <w:pPr>
        <w:spacing w:after="0"/>
        <w:rPr>
          <w:sz w:val="6"/>
          <w:szCs w:val="6"/>
        </w:rPr>
      </w:pPr>
      <w:r w:rsidRPr="000A1705">
        <w:rPr>
          <w:sz w:val="6"/>
          <w:szCs w:val="6"/>
        </w:rPr>
        <w:t>---------------------------------------------------------------------------</w:t>
      </w:r>
    </w:p>
    <w:p w14:paraId="025E2F8B" w14:textId="77777777" w:rsidR="009628D2" w:rsidRPr="000A1705" w:rsidRDefault="009628D2" w:rsidP="009628D2">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72528970" w14:textId="77777777" w:rsidR="009628D2" w:rsidRPr="000A1705" w:rsidRDefault="009628D2" w:rsidP="009628D2">
      <w:pPr>
        <w:spacing w:after="0"/>
        <w:rPr>
          <w:sz w:val="6"/>
          <w:szCs w:val="6"/>
        </w:rPr>
      </w:pPr>
      <w:r w:rsidRPr="000A1705">
        <w:rPr>
          <w:sz w:val="6"/>
          <w:szCs w:val="6"/>
        </w:rPr>
        <w:t xml:space="preserve">really love </w:t>
      </w:r>
      <w:proofErr w:type="gramStart"/>
      <w:r w:rsidRPr="000A1705">
        <w:rPr>
          <w:sz w:val="6"/>
          <w:szCs w:val="6"/>
        </w:rPr>
        <w:t>us.'</w:t>
      </w:r>
      <w:proofErr w:type="gramEnd"/>
      <w:r w:rsidRPr="000A1705">
        <w:rPr>
          <w:sz w:val="6"/>
          <w:szCs w:val="6"/>
        </w:rPr>
        <w:t>' New CSX CEO Joe Hinrichs, September 26th</w:t>
      </w:r>
      <w:proofErr w:type="gramStart"/>
      <w:r w:rsidRPr="000A1705">
        <w:rPr>
          <w:sz w:val="6"/>
          <w:szCs w:val="6"/>
        </w:rPr>
        <w:t xml:space="preserve"> 2022</w:t>
      </w:r>
      <w:proofErr w:type="gramEnd"/>
      <w:r w:rsidRPr="000A1705">
        <w:rPr>
          <w:sz w:val="6"/>
          <w:szCs w:val="6"/>
        </w:rPr>
        <w:t xml:space="preserve">. See </w:t>
      </w:r>
    </w:p>
    <w:p w14:paraId="636F7264" w14:textId="77777777" w:rsidR="009628D2" w:rsidRPr="000A1705" w:rsidRDefault="009628D2" w:rsidP="009628D2">
      <w:pPr>
        <w:spacing w:after="0"/>
        <w:rPr>
          <w:sz w:val="6"/>
          <w:szCs w:val="6"/>
        </w:rPr>
      </w:pPr>
      <w:r w:rsidRPr="000A1705">
        <w:rPr>
          <w:sz w:val="6"/>
          <w:szCs w:val="6"/>
        </w:rPr>
        <w:t>https://www.trains.com/trn/news-reviews/news-wire/new-csx-ceo-pledges-</w:t>
      </w:r>
    </w:p>
    <w:p w14:paraId="45845C0A" w14:textId="77777777" w:rsidR="009628D2" w:rsidRPr="000A1705" w:rsidRDefault="009628D2" w:rsidP="009628D2">
      <w:pPr>
        <w:spacing w:after="0"/>
        <w:rPr>
          <w:sz w:val="6"/>
          <w:szCs w:val="6"/>
        </w:rPr>
      </w:pPr>
      <w:r w:rsidRPr="000A1705">
        <w:rPr>
          <w:sz w:val="6"/>
          <w:szCs w:val="6"/>
        </w:rPr>
        <w:t>to-improve-service-and-company-culture/</w:t>
      </w:r>
    </w:p>
    <w:p w14:paraId="01CBD330" w14:textId="77777777" w:rsidR="009628D2" w:rsidRPr="000A1705" w:rsidRDefault="009628D2" w:rsidP="009628D2">
      <w:pPr>
        <w:spacing w:after="0"/>
        <w:rPr>
          <w:sz w:val="6"/>
          <w:szCs w:val="6"/>
        </w:rPr>
      </w:pPr>
      <w:r w:rsidRPr="000A1705">
        <w:rPr>
          <w:sz w:val="6"/>
          <w:szCs w:val="6"/>
        </w:rPr>
        <w:t>---------------------------------------------------------------------------</w:t>
      </w:r>
    </w:p>
    <w:p w14:paraId="03718CF7" w14:textId="77777777" w:rsidR="009628D2" w:rsidRPr="000A1705" w:rsidRDefault="009628D2" w:rsidP="009628D2">
      <w:pPr>
        <w:ind w:firstLine="720"/>
        <w:rPr>
          <w:sz w:val="6"/>
          <w:szCs w:val="6"/>
        </w:rPr>
      </w:pPr>
      <w:r w:rsidRPr="000A1705">
        <w:rPr>
          <w:sz w:val="6"/>
          <w:szCs w:val="6"/>
        </w:rPr>
        <w:t>Freight Rail Safety is a Supply Chain Challenge</w:t>
      </w:r>
    </w:p>
    <w:p w14:paraId="36399FDF" w14:textId="77777777" w:rsidR="009628D2" w:rsidRPr="00964903" w:rsidRDefault="009628D2" w:rsidP="009628D2">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 xml:space="preserve">safety of workers and the </w:t>
      </w:r>
      <w:proofErr w:type="gramStart"/>
      <w:r w:rsidRPr="000A1705">
        <w:rPr>
          <w:sz w:val="6"/>
          <w:szCs w:val="6"/>
        </w:rPr>
        <w:t>general public</w:t>
      </w:r>
      <w:proofErr w:type="gramEnd"/>
      <w:r w:rsidRPr="000A1705">
        <w:rPr>
          <w:sz w:val="6"/>
          <w:szCs w:val="6"/>
        </w:rPr>
        <w:t>.</w:t>
      </w:r>
    </w:p>
    <w:p w14:paraId="5BB70B10" w14:textId="77777777" w:rsidR="009628D2" w:rsidRPr="000A1705" w:rsidRDefault="009628D2" w:rsidP="009628D2">
      <w:pPr>
        <w:ind w:firstLine="720"/>
        <w:rPr>
          <w:sz w:val="6"/>
          <w:szCs w:val="6"/>
        </w:rPr>
      </w:pPr>
      <w:r w:rsidRPr="000A1705">
        <w:rPr>
          <w:sz w:val="6"/>
          <w:szCs w:val="6"/>
        </w:rPr>
        <w:t xml:space="preserve">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w:t>
      </w:r>
      <w:proofErr w:type="gramStart"/>
      <w:r w:rsidRPr="000A1705">
        <w:rPr>
          <w:sz w:val="6"/>
          <w:szCs w:val="6"/>
        </w:rPr>
        <w:t>Southern.\14\</w:t>
      </w:r>
      <w:proofErr w:type="gramEnd"/>
      <w:r w:rsidRPr="000A1705">
        <w:rPr>
          <w:sz w:val="6"/>
          <w:szCs w:val="6"/>
        </w:rPr>
        <w:t xml:space="preserve"> In rail yards, the accident and incident rate almost tripled for Norfolk </w:t>
      </w:r>
      <w:proofErr w:type="gramStart"/>
      <w:r w:rsidRPr="000A1705">
        <w:rPr>
          <w:sz w:val="6"/>
          <w:szCs w:val="6"/>
        </w:rPr>
        <w:t>Southern.\15\</w:t>
      </w:r>
      <w:proofErr w:type="gramEnd"/>
    </w:p>
    <w:p w14:paraId="1830464C" w14:textId="77777777" w:rsidR="009628D2" w:rsidRPr="000A1705" w:rsidRDefault="009628D2" w:rsidP="009628D2">
      <w:pPr>
        <w:spacing w:after="0"/>
        <w:rPr>
          <w:sz w:val="6"/>
          <w:szCs w:val="6"/>
        </w:rPr>
      </w:pPr>
      <w:r w:rsidRPr="000A1705">
        <w:rPr>
          <w:sz w:val="6"/>
          <w:szCs w:val="6"/>
        </w:rPr>
        <w:t>---------------------------------------------------------------------------</w:t>
      </w:r>
    </w:p>
    <w:p w14:paraId="0F059127" w14:textId="77777777" w:rsidR="009628D2" w:rsidRPr="000A1705" w:rsidRDefault="009628D2" w:rsidP="009628D2">
      <w:pPr>
        <w:spacing w:after="0"/>
        <w:rPr>
          <w:sz w:val="6"/>
          <w:szCs w:val="6"/>
        </w:rPr>
      </w:pPr>
      <w:r w:rsidRPr="000A1705">
        <w:rPr>
          <w:sz w:val="6"/>
          <w:szCs w:val="6"/>
        </w:rPr>
        <w:t xml:space="preserve">    \14\ Data accessible here: https://safetydata.fra.dot.gov/</w:t>
      </w:r>
    </w:p>
    <w:p w14:paraId="639E39D7" w14:textId="77777777" w:rsidR="009628D2" w:rsidRPr="000A1705" w:rsidRDefault="009628D2" w:rsidP="009628D2">
      <w:pPr>
        <w:spacing w:after="0"/>
        <w:rPr>
          <w:sz w:val="6"/>
          <w:szCs w:val="6"/>
        </w:rPr>
      </w:pPr>
      <w:r w:rsidRPr="000A1705">
        <w:rPr>
          <w:sz w:val="6"/>
          <w:szCs w:val="6"/>
        </w:rPr>
        <w:t>officeofsafety/publicsite/query/TenYearAccidentIncidentOverview.aspx</w:t>
      </w:r>
    </w:p>
    <w:p w14:paraId="481DE18B" w14:textId="77777777" w:rsidR="009628D2" w:rsidRPr="000A1705" w:rsidRDefault="009628D2" w:rsidP="009628D2">
      <w:pPr>
        <w:spacing w:after="0"/>
        <w:rPr>
          <w:sz w:val="6"/>
          <w:szCs w:val="6"/>
        </w:rPr>
      </w:pPr>
      <w:r w:rsidRPr="000A1705">
        <w:rPr>
          <w:sz w:val="6"/>
          <w:szCs w:val="6"/>
        </w:rPr>
        <w:t xml:space="preserve">    \15\ Ibid 14</w:t>
      </w:r>
    </w:p>
    <w:p w14:paraId="3D6275AD" w14:textId="77777777" w:rsidR="009628D2" w:rsidRPr="000A1705" w:rsidRDefault="009628D2" w:rsidP="009628D2">
      <w:pPr>
        <w:spacing w:after="0"/>
        <w:rPr>
          <w:sz w:val="6"/>
          <w:szCs w:val="6"/>
        </w:rPr>
      </w:pPr>
      <w:r w:rsidRPr="000A1705">
        <w:rPr>
          <w:sz w:val="6"/>
          <w:szCs w:val="6"/>
        </w:rPr>
        <w:t>---------------------------------------------------------------------------</w:t>
      </w:r>
    </w:p>
    <w:p w14:paraId="05494212" w14:textId="77777777" w:rsidR="009628D2" w:rsidRPr="000A1705" w:rsidRDefault="009628D2" w:rsidP="009628D2">
      <w:pPr>
        <w:ind w:firstLine="720"/>
        <w:rPr>
          <w:sz w:val="6"/>
          <w:szCs w:val="6"/>
        </w:rPr>
      </w:pPr>
      <w:r w:rsidRPr="000A1705">
        <w:rPr>
          <w:sz w:val="6"/>
          <w:szCs w:val="6"/>
        </w:rPr>
        <w:t xml:space="preserve">Safety failures are pushing the system to the breaking </w:t>
      </w:r>
      <w:proofErr w:type="gramStart"/>
      <w:r w:rsidRPr="000A1705">
        <w:rPr>
          <w:sz w:val="6"/>
          <w:szCs w:val="6"/>
        </w:rPr>
        <w:t>point</w:t>
      </w:r>
      <w:proofErr w:type="gramEnd"/>
      <w:r w:rsidRPr="000A1705">
        <w:rPr>
          <w:sz w:val="6"/>
          <w:szCs w:val="6"/>
        </w:rPr>
        <w:t xml:space="preserve">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6678664F" w14:textId="77777777" w:rsidR="009628D2" w:rsidRPr="000A1705" w:rsidRDefault="009628D2" w:rsidP="009628D2">
      <w:pPr>
        <w:spacing w:after="0"/>
        <w:rPr>
          <w:sz w:val="6"/>
          <w:szCs w:val="6"/>
        </w:rPr>
      </w:pPr>
      <w:r w:rsidRPr="000A1705">
        <w:rPr>
          <w:sz w:val="6"/>
          <w:szCs w:val="6"/>
        </w:rPr>
        <w:t>---------------------------------------------------------------------------</w:t>
      </w:r>
    </w:p>
    <w:p w14:paraId="33F9C043" w14:textId="77777777" w:rsidR="009628D2" w:rsidRPr="000A1705" w:rsidRDefault="009628D2" w:rsidP="009628D2">
      <w:pPr>
        <w:spacing w:after="0"/>
        <w:rPr>
          <w:sz w:val="6"/>
          <w:szCs w:val="6"/>
        </w:rPr>
      </w:pPr>
      <w:r w:rsidRPr="000A1705">
        <w:rPr>
          <w:sz w:val="6"/>
          <w:szCs w:val="6"/>
        </w:rPr>
        <w:t xml:space="preserve">    \16\ https://www.aar.org/wp-content/uploads/2023/03/AAR-Train-</w:t>
      </w:r>
    </w:p>
    <w:p w14:paraId="0F51A2D5" w14:textId="77777777" w:rsidR="009628D2" w:rsidRPr="000A1705" w:rsidRDefault="009628D2" w:rsidP="009628D2">
      <w:pPr>
        <w:spacing w:after="0"/>
        <w:rPr>
          <w:sz w:val="6"/>
          <w:szCs w:val="6"/>
        </w:rPr>
      </w:pPr>
      <w:r w:rsidRPr="000A1705">
        <w:rPr>
          <w:sz w:val="6"/>
          <w:szCs w:val="6"/>
        </w:rPr>
        <w:t>Length-Fact-Sheet.pdf</w:t>
      </w:r>
    </w:p>
    <w:p w14:paraId="49E08CB6" w14:textId="77777777" w:rsidR="009628D2" w:rsidRPr="000A1705" w:rsidRDefault="009628D2" w:rsidP="009628D2">
      <w:pPr>
        <w:spacing w:after="0"/>
        <w:rPr>
          <w:sz w:val="6"/>
          <w:szCs w:val="6"/>
        </w:rPr>
      </w:pPr>
      <w:r w:rsidRPr="000A1705">
        <w:rPr>
          <w:sz w:val="6"/>
          <w:szCs w:val="6"/>
        </w:rPr>
        <w:t>---------------------------------------------------------------------------</w:t>
      </w:r>
    </w:p>
    <w:p w14:paraId="4682F8F6" w14:textId="77777777" w:rsidR="009628D2" w:rsidRPr="00964903" w:rsidRDefault="009628D2" w:rsidP="009628D2">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2995BCDA" w14:textId="77777777" w:rsidR="009628D2" w:rsidRPr="00964903" w:rsidRDefault="009628D2" w:rsidP="009628D2">
      <w:pPr>
        <w:rPr>
          <w:sz w:val="6"/>
          <w:szCs w:val="6"/>
        </w:rPr>
      </w:pPr>
      <w:r w:rsidRPr="00964903">
        <w:rPr>
          <w:sz w:val="6"/>
          <w:szCs w:val="6"/>
        </w:rPr>
        <w:t>Freight Rail Staffing is a Supply Chain Challenge</w:t>
      </w:r>
    </w:p>
    <w:p w14:paraId="707AB59C" w14:textId="77777777" w:rsidR="009628D2" w:rsidRPr="00911FA1" w:rsidRDefault="009628D2" w:rsidP="009628D2">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 xml:space="preserve">Those layoffs affected every rail craft, </w:t>
      </w:r>
      <w:proofErr w:type="gramStart"/>
      <w:r w:rsidRPr="00911FA1">
        <w:rPr>
          <w:u w:val="single"/>
        </w:rPr>
        <w:t>from train engineers and conductors,</w:t>
      </w:r>
      <w:proofErr w:type="gramEnd"/>
      <w:r w:rsidRPr="00911FA1">
        <w:rPr>
          <w:u w:val="single"/>
        </w:rPr>
        <w:t xml:space="preserve"> to maintenance of way of employees and signalmen, to the shop-craft employees that inspect, repair, and maintain rail cars.</w:t>
      </w:r>
    </w:p>
    <w:p w14:paraId="2E960747" w14:textId="77777777" w:rsidR="009628D2" w:rsidRPr="00911FA1" w:rsidRDefault="009628D2" w:rsidP="009628D2">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4CA1EDF5" w14:textId="77777777" w:rsidR="009628D2" w:rsidRPr="00A2549F" w:rsidRDefault="009628D2" w:rsidP="009628D2">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xml:space="preserve">. The one exception is executives and staff assistants, which are 5% above their pre-pandemic </w:t>
      </w:r>
      <w:proofErr w:type="gramStart"/>
      <w:r w:rsidRPr="00A2549F">
        <w:rPr>
          <w:sz w:val="12"/>
        </w:rPr>
        <w:t>levels.\19\</w:t>
      </w:r>
      <w:proofErr w:type="gramEnd"/>
    </w:p>
    <w:p w14:paraId="7B32AE8F" w14:textId="77777777" w:rsidR="009628D2" w:rsidRPr="00A2549F" w:rsidRDefault="009628D2" w:rsidP="009628D2">
      <w:pPr>
        <w:spacing w:after="0"/>
        <w:rPr>
          <w:sz w:val="12"/>
        </w:rPr>
      </w:pPr>
      <w:r w:rsidRPr="00A2549F">
        <w:rPr>
          <w:sz w:val="12"/>
        </w:rPr>
        <w:t>---------------------------------------------------------------------------</w:t>
      </w:r>
    </w:p>
    <w:p w14:paraId="625FACFE" w14:textId="77777777" w:rsidR="009628D2" w:rsidRPr="00A2549F" w:rsidRDefault="009628D2" w:rsidP="009628D2">
      <w:pPr>
        <w:spacing w:after="0"/>
        <w:rPr>
          <w:sz w:val="12"/>
        </w:rPr>
      </w:pPr>
      <w:r w:rsidRPr="00A2549F">
        <w:rPr>
          <w:sz w:val="12"/>
        </w:rPr>
        <w:t xml:space="preserve">    \17\ Data accessible at https://www.stb.gov/reports-data/economic-</w:t>
      </w:r>
    </w:p>
    <w:p w14:paraId="0B7C6EA8" w14:textId="77777777" w:rsidR="009628D2" w:rsidRPr="00A2549F" w:rsidRDefault="009628D2" w:rsidP="009628D2">
      <w:pPr>
        <w:spacing w:after="0"/>
        <w:rPr>
          <w:sz w:val="12"/>
        </w:rPr>
      </w:pPr>
      <w:r w:rsidRPr="00A2549F">
        <w:rPr>
          <w:sz w:val="12"/>
        </w:rPr>
        <w:t>data/employment-data/</w:t>
      </w:r>
    </w:p>
    <w:p w14:paraId="3FADE977" w14:textId="77777777" w:rsidR="009628D2" w:rsidRPr="00A2549F" w:rsidRDefault="009628D2" w:rsidP="009628D2">
      <w:pPr>
        <w:spacing w:after="0"/>
        <w:rPr>
          <w:sz w:val="12"/>
        </w:rPr>
      </w:pPr>
      <w:r w:rsidRPr="00A2549F">
        <w:rPr>
          <w:sz w:val="12"/>
        </w:rPr>
        <w:t xml:space="preserve">    \18\ Ibid 17</w:t>
      </w:r>
    </w:p>
    <w:p w14:paraId="0DE24A2F" w14:textId="77777777" w:rsidR="009628D2" w:rsidRPr="00A2549F" w:rsidRDefault="009628D2" w:rsidP="009628D2">
      <w:pPr>
        <w:spacing w:after="0"/>
        <w:rPr>
          <w:sz w:val="12"/>
        </w:rPr>
      </w:pPr>
      <w:r w:rsidRPr="00A2549F">
        <w:rPr>
          <w:sz w:val="12"/>
        </w:rPr>
        <w:t xml:space="preserve">    \19\ Ibid 17</w:t>
      </w:r>
    </w:p>
    <w:p w14:paraId="3D449948" w14:textId="77777777" w:rsidR="009628D2" w:rsidRPr="00A2549F" w:rsidRDefault="009628D2" w:rsidP="009628D2">
      <w:pPr>
        <w:spacing w:after="0"/>
        <w:rPr>
          <w:sz w:val="12"/>
        </w:rPr>
      </w:pPr>
      <w:r w:rsidRPr="00A2549F">
        <w:rPr>
          <w:sz w:val="12"/>
        </w:rPr>
        <w:t>---------------------------------------------------------------------------</w:t>
      </w:r>
    </w:p>
    <w:p w14:paraId="0BB93F71" w14:textId="77777777" w:rsidR="009628D2" w:rsidRPr="00A2549F" w:rsidRDefault="009628D2" w:rsidP="009628D2">
      <w:pPr>
        <w:ind w:firstLine="720"/>
        <w:rPr>
          <w:sz w:val="12"/>
        </w:rPr>
      </w:pPr>
      <w:r w:rsidRPr="00A2549F">
        <w:rPr>
          <w:sz w:val="12"/>
        </w:rPr>
        <w:t>On an individual Class I railroad basis, only Canadian Pacific and CSX have gotten back to their pre-pandemic employment levels in March 2020.</w:t>
      </w:r>
    </w:p>
    <w:p w14:paraId="5CC3952F" w14:textId="77777777" w:rsidR="009628D2" w:rsidRPr="00911FA1" w:rsidRDefault="009628D2" w:rsidP="009628D2">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563F22AF" w14:textId="77777777" w:rsidR="009628D2" w:rsidRPr="00A2549F" w:rsidRDefault="009628D2" w:rsidP="009628D2">
      <w:pPr>
        <w:spacing w:after="0"/>
        <w:rPr>
          <w:sz w:val="12"/>
        </w:rPr>
      </w:pPr>
      <w:r w:rsidRPr="00A2549F">
        <w:rPr>
          <w:sz w:val="12"/>
        </w:rPr>
        <w:t>---------------------------------------------------------------------------</w:t>
      </w:r>
    </w:p>
    <w:p w14:paraId="4F228205" w14:textId="77777777" w:rsidR="009628D2" w:rsidRPr="00A2549F" w:rsidRDefault="009628D2" w:rsidP="009628D2">
      <w:pPr>
        <w:spacing w:after="0"/>
        <w:rPr>
          <w:sz w:val="12"/>
        </w:rPr>
      </w:pPr>
      <w:r w:rsidRPr="00A2549F">
        <w:rPr>
          <w:sz w:val="12"/>
        </w:rPr>
        <w:t xml:space="preserve">    \20\ https://www.trains.com/trn/news-reviews/news-wire/fra-letter-</w:t>
      </w:r>
    </w:p>
    <w:p w14:paraId="79E2C99D" w14:textId="77777777" w:rsidR="009628D2" w:rsidRPr="00A2549F" w:rsidRDefault="009628D2" w:rsidP="009628D2">
      <w:pPr>
        <w:spacing w:after="0"/>
        <w:rPr>
          <w:sz w:val="12"/>
        </w:rPr>
      </w:pPr>
      <w:r w:rsidRPr="00A2549F">
        <w:rPr>
          <w:sz w:val="12"/>
        </w:rPr>
        <w:t>warns-norfolk-southern-about-conductor-training-safety-</w:t>
      </w:r>
      <w:proofErr w:type="gramStart"/>
      <w:r w:rsidRPr="00A2549F">
        <w:rPr>
          <w:sz w:val="12"/>
        </w:rPr>
        <w:t>deficiencies</w:t>
      </w:r>
      <w:proofErr w:type="gramEnd"/>
      <w:r w:rsidRPr="00A2549F">
        <w:rPr>
          <w:sz w:val="12"/>
        </w:rPr>
        <w:t>/</w:t>
      </w:r>
    </w:p>
    <w:p w14:paraId="0C5D7709" w14:textId="77777777" w:rsidR="009628D2" w:rsidRPr="00A2549F" w:rsidRDefault="009628D2" w:rsidP="009628D2">
      <w:pPr>
        <w:spacing w:after="0"/>
        <w:rPr>
          <w:sz w:val="12"/>
        </w:rPr>
      </w:pPr>
      <w:r w:rsidRPr="00A2549F">
        <w:rPr>
          <w:sz w:val="12"/>
        </w:rPr>
        <w:t>---------------------------------------------------------------------------</w:t>
      </w:r>
    </w:p>
    <w:p w14:paraId="78AC566E" w14:textId="77777777" w:rsidR="009628D2" w:rsidRPr="00911FA1" w:rsidRDefault="009628D2" w:rsidP="009628D2">
      <w:pPr>
        <w:rPr>
          <w:sz w:val="12"/>
        </w:rPr>
      </w:pPr>
      <w:r w:rsidRPr="00911FA1">
        <w:rPr>
          <w:sz w:val="12"/>
        </w:rPr>
        <w:t>Solutions</w:t>
      </w:r>
    </w:p>
    <w:p w14:paraId="067CA2B7" w14:textId="77777777" w:rsidR="009628D2" w:rsidRPr="00911FA1" w:rsidRDefault="009628D2" w:rsidP="009628D2">
      <w:pPr>
        <w:ind w:firstLine="720"/>
        <w:rPr>
          <w:sz w:val="12"/>
        </w:rPr>
      </w:pPr>
      <w:r w:rsidRPr="00911FA1">
        <w:rPr>
          <w:sz w:val="12"/>
        </w:rPr>
        <w:t xml:space="preserve">It is going to </w:t>
      </w:r>
      <w:proofErr w:type="gramStart"/>
      <w:r w:rsidRPr="00911FA1">
        <w:rPr>
          <w:sz w:val="12"/>
        </w:rPr>
        <w:t>take action</w:t>
      </w:r>
      <w:proofErr w:type="gramEnd"/>
      <w:r w:rsidRPr="00911FA1">
        <w:rPr>
          <w:sz w:val="12"/>
        </w:rPr>
        <w:t xml:space="preserve"> from Congress and federal regulators such as the STB and the Federal Railroad Administration (FRA) to resolve the core staffing, service, and safety issues that threaten not only our country's freight rail supply chain, but our </w:t>
      </w:r>
      <w:proofErr w:type="gramStart"/>
      <w:r w:rsidRPr="00911FA1">
        <w:rPr>
          <w:sz w:val="12"/>
        </w:rPr>
        <w:t>economy as a whole</w:t>
      </w:r>
      <w:proofErr w:type="gramEnd"/>
      <w:r w:rsidRPr="00911FA1">
        <w:rPr>
          <w:sz w:val="12"/>
        </w:rPr>
        <w:t>.</w:t>
      </w:r>
    </w:p>
    <w:p w14:paraId="767AF78E" w14:textId="77777777" w:rsidR="009628D2" w:rsidRPr="00911FA1" w:rsidRDefault="009628D2" w:rsidP="009628D2">
      <w:pPr>
        <w:ind w:firstLine="720"/>
        <w:rPr>
          <w:sz w:val="12"/>
        </w:rPr>
      </w:pPr>
      <w:r w:rsidRPr="00911FA1">
        <w:rPr>
          <w:sz w:val="12"/>
        </w:rPr>
        <w:t>Rail labor and shippers are united around many of the solutions here, which has not always been the case.</w:t>
      </w:r>
    </w:p>
    <w:p w14:paraId="667801D0" w14:textId="77777777" w:rsidR="009628D2" w:rsidRPr="00A2549F" w:rsidRDefault="009628D2" w:rsidP="009628D2">
      <w:pPr>
        <w:rPr>
          <w:sz w:val="12"/>
        </w:rPr>
      </w:pPr>
      <w:r w:rsidRPr="00911FA1">
        <w:rPr>
          <w:sz w:val="12"/>
        </w:rPr>
        <w:t xml:space="preserve">Strengthen the Common Carrier Obligation   </w:t>
      </w:r>
    </w:p>
    <w:p w14:paraId="24EA72E3" w14:textId="77777777" w:rsidR="009628D2" w:rsidRPr="00911FA1" w:rsidRDefault="009628D2" w:rsidP="009628D2">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51463EA3" w14:textId="77777777" w:rsidR="009628D2" w:rsidRPr="00911FA1" w:rsidRDefault="009628D2" w:rsidP="009628D2">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0EDDDAB2" w14:textId="77777777" w:rsidR="009628D2" w:rsidRPr="00911FA1" w:rsidRDefault="009628D2" w:rsidP="009628D2">
      <w:pPr>
        <w:spacing w:after="0"/>
        <w:rPr>
          <w:sz w:val="12"/>
        </w:rPr>
      </w:pPr>
      <w:r w:rsidRPr="00911FA1">
        <w:rPr>
          <w:sz w:val="12"/>
        </w:rPr>
        <w:t>---------------------------------------------------------------------------</w:t>
      </w:r>
    </w:p>
    <w:p w14:paraId="701B8C38" w14:textId="77777777" w:rsidR="009628D2" w:rsidRPr="00911FA1" w:rsidRDefault="009628D2" w:rsidP="009628D2">
      <w:pPr>
        <w:spacing w:after="0"/>
        <w:rPr>
          <w:sz w:val="12"/>
        </w:rPr>
      </w:pPr>
      <w:r w:rsidRPr="00911FA1">
        <w:rPr>
          <w:sz w:val="12"/>
        </w:rPr>
        <w:t xml:space="preserve">    \21\ Codified in Section 11101(a) of title 49, United States Code</w:t>
      </w:r>
    </w:p>
    <w:p w14:paraId="6BDF2AF7" w14:textId="77777777" w:rsidR="009628D2" w:rsidRPr="00911FA1" w:rsidRDefault="009628D2" w:rsidP="009628D2">
      <w:pPr>
        <w:spacing w:after="0"/>
        <w:rPr>
          <w:sz w:val="12"/>
        </w:rPr>
      </w:pPr>
      <w:r w:rsidRPr="00911FA1">
        <w:rPr>
          <w:sz w:val="12"/>
        </w:rPr>
        <w:t xml:space="preserve">    \22\ https://www.baldwin.senate.gov/news/press-releases/baldwin-</w:t>
      </w:r>
    </w:p>
    <w:p w14:paraId="6B8031DA" w14:textId="77777777" w:rsidR="009628D2" w:rsidRPr="00911FA1" w:rsidRDefault="009628D2" w:rsidP="009628D2">
      <w:pPr>
        <w:spacing w:after="0"/>
        <w:rPr>
          <w:sz w:val="12"/>
        </w:rPr>
      </w:pPr>
      <w:r w:rsidRPr="00911FA1">
        <w:rPr>
          <w:sz w:val="12"/>
        </w:rPr>
        <w:t>introduces-legislation-to-improve-freight-rail-service-for-american-</w:t>
      </w:r>
    </w:p>
    <w:p w14:paraId="3005563B" w14:textId="77777777" w:rsidR="009628D2" w:rsidRPr="00911FA1" w:rsidRDefault="009628D2" w:rsidP="009628D2">
      <w:pPr>
        <w:spacing w:after="0"/>
        <w:rPr>
          <w:sz w:val="12"/>
        </w:rPr>
      </w:pPr>
      <w:r w:rsidRPr="00911FA1">
        <w:rPr>
          <w:sz w:val="12"/>
        </w:rPr>
        <w:t>businesses</w:t>
      </w:r>
    </w:p>
    <w:p w14:paraId="57C9EDC6" w14:textId="77777777" w:rsidR="009628D2" w:rsidRPr="00911FA1" w:rsidRDefault="009628D2" w:rsidP="009628D2">
      <w:pPr>
        <w:spacing w:after="0"/>
        <w:rPr>
          <w:sz w:val="12"/>
        </w:rPr>
      </w:pPr>
      <w:r w:rsidRPr="00911FA1">
        <w:rPr>
          <w:sz w:val="12"/>
        </w:rPr>
        <w:t>---------------------------------------------------------------------------</w:t>
      </w:r>
    </w:p>
    <w:p w14:paraId="78B3A4AF" w14:textId="77777777" w:rsidR="009628D2" w:rsidRPr="00911FA1" w:rsidRDefault="009628D2" w:rsidP="009628D2">
      <w:pPr>
        <w:ind w:firstLine="720"/>
        <w:rPr>
          <w:sz w:val="12"/>
        </w:rPr>
      </w:pPr>
      <w:r w:rsidRPr="00911FA1">
        <w:rPr>
          <w:sz w:val="12"/>
        </w:rPr>
        <w:t xml:space="preserve">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w:t>
      </w:r>
      <w:proofErr w:type="gramStart"/>
      <w:r w:rsidRPr="00911FA1">
        <w:rPr>
          <w:sz w:val="12"/>
        </w:rPr>
        <w:t>provisions.\23\</w:t>
      </w:r>
      <w:proofErr w:type="gramEnd"/>
      <w:r w:rsidRPr="00911FA1">
        <w:rPr>
          <w:sz w:val="12"/>
        </w:rPr>
        <w:t xml:space="preserve"> We urge this Congress to pass similar legislation.</w:t>
      </w:r>
    </w:p>
    <w:p w14:paraId="1EC1D306" w14:textId="77777777" w:rsidR="009628D2" w:rsidRPr="00911FA1" w:rsidRDefault="009628D2" w:rsidP="009628D2">
      <w:pPr>
        <w:spacing w:after="0"/>
        <w:rPr>
          <w:sz w:val="12"/>
        </w:rPr>
      </w:pPr>
      <w:r w:rsidRPr="00911FA1">
        <w:rPr>
          <w:sz w:val="12"/>
        </w:rPr>
        <w:t>---------------------------------------------------------------------------</w:t>
      </w:r>
    </w:p>
    <w:p w14:paraId="0CC953FE" w14:textId="77777777" w:rsidR="009628D2" w:rsidRPr="00911FA1" w:rsidRDefault="009628D2" w:rsidP="009628D2">
      <w:pPr>
        <w:spacing w:after="0"/>
        <w:rPr>
          <w:sz w:val="12"/>
        </w:rPr>
      </w:pPr>
      <w:r w:rsidRPr="00911FA1">
        <w:rPr>
          <w:sz w:val="12"/>
        </w:rPr>
        <w:t xml:space="preserve">    \23\ https://www.congress.gov/bill/117th-congress/house-bill/8649/</w:t>
      </w:r>
    </w:p>
    <w:p w14:paraId="22A7DD57" w14:textId="77777777" w:rsidR="009628D2" w:rsidRPr="00911FA1" w:rsidRDefault="009628D2" w:rsidP="009628D2">
      <w:pPr>
        <w:spacing w:after="0"/>
        <w:rPr>
          <w:sz w:val="12"/>
        </w:rPr>
      </w:pPr>
      <w:r w:rsidRPr="00911FA1">
        <w:rPr>
          <w:sz w:val="12"/>
        </w:rPr>
        <w:t>text?s=4&amp;r=1</w:t>
      </w:r>
    </w:p>
    <w:p w14:paraId="1CE31093" w14:textId="77777777" w:rsidR="009628D2" w:rsidRPr="00A2549F" w:rsidRDefault="009628D2" w:rsidP="009628D2">
      <w:pPr>
        <w:spacing w:after="0"/>
        <w:rPr>
          <w:sz w:val="12"/>
        </w:rPr>
      </w:pPr>
      <w:r w:rsidRPr="00911FA1">
        <w:rPr>
          <w:sz w:val="12"/>
        </w:rPr>
        <w:t>---------------------------------------------------------------------------</w:t>
      </w:r>
    </w:p>
    <w:p w14:paraId="4DFF9332" w14:textId="77777777" w:rsidR="009628D2" w:rsidRPr="00A2549F" w:rsidRDefault="009628D2" w:rsidP="009628D2">
      <w:pPr>
        <w:rPr>
          <w:sz w:val="12"/>
        </w:rPr>
      </w:pPr>
      <w:r w:rsidRPr="00A2549F">
        <w:rPr>
          <w:sz w:val="12"/>
        </w:rPr>
        <w:t>Hire More Workers</w:t>
      </w:r>
    </w:p>
    <w:p w14:paraId="60BEBD0E" w14:textId="77777777" w:rsidR="009628D2" w:rsidRPr="00A2549F" w:rsidRDefault="009628D2" w:rsidP="009628D2">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 xml:space="preserve">and an inability to get time off for medical appointments that risks workers' </w:t>
      </w:r>
      <w:proofErr w:type="gramStart"/>
      <w:r w:rsidRPr="00A20355">
        <w:rPr>
          <w:u w:val="single"/>
        </w:rPr>
        <w:t>health</w:t>
      </w:r>
      <w:r w:rsidRPr="00A2549F">
        <w:rPr>
          <w:sz w:val="12"/>
        </w:rPr>
        <w:t>.\27\</w:t>
      </w:r>
      <w:proofErr w:type="gramEnd"/>
    </w:p>
    <w:p w14:paraId="10679E67" w14:textId="77777777" w:rsidR="009628D2" w:rsidRPr="00A2549F" w:rsidRDefault="009628D2" w:rsidP="009628D2">
      <w:pPr>
        <w:spacing w:after="0"/>
        <w:rPr>
          <w:sz w:val="12"/>
        </w:rPr>
      </w:pPr>
      <w:r w:rsidRPr="00A2549F">
        <w:rPr>
          <w:sz w:val="12"/>
        </w:rPr>
        <w:t>---------------------------------------------------------------------------</w:t>
      </w:r>
    </w:p>
    <w:p w14:paraId="72348080" w14:textId="77777777" w:rsidR="009628D2" w:rsidRPr="00A2549F" w:rsidRDefault="009628D2" w:rsidP="009628D2">
      <w:pPr>
        <w:spacing w:after="0"/>
        <w:rPr>
          <w:sz w:val="12"/>
        </w:rPr>
      </w:pPr>
      <w:r w:rsidRPr="00A2549F">
        <w:rPr>
          <w:sz w:val="12"/>
        </w:rPr>
        <w:t xml:space="preserve">    \24\ For Rail Workers, Anger Persists Over Sick Leave--The New York Times (nytimes.com)</w:t>
      </w:r>
    </w:p>
    <w:p w14:paraId="63329959" w14:textId="77777777" w:rsidR="009628D2" w:rsidRPr="00A2549F" w:rsidRDefault="009628D2" w:rsidP="009628D2">
      <w:pPr>
        <w:spacing w:after="0"/>
        <w:rPr>
          <w:sz w:val="12"/>
        </w:rPr>
      </w:pPr>
      <w:r w:rsidRPr="00A2549F">
        <w:rPr>
          <w:sz w:val="12"/>
        </w:rPr>
        <w:t xml:space="preserve">    \25\ Railroads' workplace attendance policies at the heart of labor dispute: NPR</w:t>
      </w:r>
    </w:p>
    <w:p w14:paraId="2731C612" w14:textId="77777777" w:rsidR="009628D2" w:rsidRPr="00A2549F" w:rsidRDefault="009628D2" w:rsidP="009628D2">
      <w:pPr>
        <w:spacing w:after="0"/>
        <w:rPr>
          <w:sz w:val="12"/>
        </w:rPr>
      </w:pPr>
      <w:r w:rsidRPr="00A2549F">
        <w:rPr>
          <w:sz w:val="12"/>
        </w:rPr>
        <w:t xml:space="preserve">    \26\ https://www.kansascity.com/news/business/article268941917.html</w:t>
      </w:r>
    </w:p>
    <w:p w14:paraId="3B88791B" w14:textId="77777777" w:rsidR="009628D2" w:rsidRPr="00A2549F" w:rsidRDefault="009628D2" w:rsidP="009628D2">
      <w:pPr>
        <w:spacing w:after="0"/>
        <w:rPr>
          <w:sz w:val="12"/>
        </w:rPr>
      </w:pPr>
      <w:r w:rsidRPr="00A2549F">
        <w:rPr>
          <w:sz w:val="12"/>
        </w:rPr>
        <w:t xml:space="preserve">    \27\ In rail strike showdown, death of worker helped stoke anger--The Washington Post</w:t>
      </w:r>
    </w:p>
    <w:p w14:paraId="7D9ACF1B" w14:textId="77777777" w:rsidR="009628D2" w:rsidRPr="00A2549F" w:rsidRDefault="009628D2" w:rsidP="009628D2">
      <w:pPr>
        <w:spacing w:after="0"/>
        <w:rPr>
          <w:sz w:val="12"/>
        </w:rPr>
      </w:pPr>
      <w:r w:rsidRPr="00A2549F">
        <w:rPr>
          <w:sz w:val="12"/>
        </w:rPr>
        <w:t>---------------------------------------------------------------------------</w:t>
      </w:r>
    </w:p>
    <w:p w14:paraId="370837E5" w14:textId="77777777" w:rsidR="009628D2" w:rsidRPr="00A2549F" w:rsidRDefault="009628D2" w:rsidP="009628D2">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proofErr w:type="gramStart"/>
      <w:r w:rsidRPr="00A2549F">
        <w:rPr>
          <w:rStyle w:val="Emphasis"/>
          <w:highlight w:val="yellow"/>
        </w:rPr>
        <w:t>highly-skilled</w:t>
      </w:r>
      <w:proofErr w:type="gramEnd"/>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5155140C" w14:textId="77777777" w:rsidR="009628D2" w:rsidRPr="00A2549F" w:rsidRDefault="009628D2" w:rsidP="009628D2">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47EEF19E" w14:textId="77777777" w:rsidR="009628D2" w:rsidRPr="00A2549F" w:rsidRDefault="009628D2" w:rsidP="009628D2">
      <w:pPr>
        <w:spacing w:after="0"/>
        <w:rPr>
          <w:sz w:val="12"/>
        </w:rPr>
      </w:pPr>
      <w:r w:rsidRPr="00A2549F">
        <w:rPr>
          <w:sz w:val="12"/>
        </w:rPr>
        <w:t>---------------------------------------------------------------------------</w:t>
      </w:r>
    </w:p>
    <w:p w14:paraId="34B80B66" w14:textId="77777777" w:rsidR="009628D2" w:rsidRPr="00A2549F" w:rsidRDefault="009628D2" w:rsidP="009628D2">
      <w:pPr>
        <w:spacing w:after="0"/>
        <w:rPr>
          <w:sz w:val="12"/>
        </w:rPr>
      </w:pPr>
      <w:r w:rsidRPr="00A2549F">
        <w:rPr>
          <w:sz w:val="12"/>
        </w:rPr>
        <w:t xml:space="preserve">    \28\ The Surface Transportation Board started requiring these 4 Class I railroads to report this data in April 2022</w:t>
      </w:r>
    </w:p>
    <w:p w14:paraId="139A0918" w14:textId="77777777" w:rsidR="009628D2" w:rsidRPr="00A2549F" w:rsidRDefault="009628D2" w:rsidP="009628D2">
      <w:pPr>
        <w:spacing w:after="0"/>
        <w:rPr>
          <w:sz w:val="12"/>
        </w:rPr>
      </w:pPr>
      <w:r w:rsidRPr="00A2549F">
        <w:rPr>
          <w:sz w:val="12"/>
        </w:rPr>
        <w:t>---------------------------------------------------------------------------</w:t>
      </w:r>
    </w:p>
    <w:p w14:paraId="175BAAAC" w14:textId="77777777" w:rsidR="009628D2" w:rsidRPr="00A2549F" w:rsidRDefault="009628D2" w:rsidP="009628D2">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32AF50DE" w14:textId="77777777" w:rsidR="009628D2" w:rsidRDefault="009628D2" w:rsidP="009628D2">
      <w:pPr>
        <w:ind w:firstLine="720"/>
        <w:rPr>
          <w:sz w:val="12"/>
        </w:rPr>
      </w:pPr>
      <w:r w:rsidRPr="00A2549F">
        <w:rPr>
          <w:sz w:val="12"/>
        </w:rPr>
        <w:t xml:space="preserve">Class I railroads must address quality of life issues </w:t>
      </w:r>
      <w:proofErr w:type="gramStart"/>
      <w:r w:rsidRPr="00A2549F">
        <w:rPr>
          <w:sz w:val="12"/>
        </w:rPr>
        <w:t>in order to</w:t>
      </w:r>
      <w:proofErr w:type="gramEnd"/>
      <w:r w:rsidRPr="00A2549F">
        <w:rPr>
          <w:sz w:val="12"/>
        </w:rPr>
        <w:t xml:space="preserve"> hire and retain </w:t>
      </w:r>
      <w:proofErr w:type="gramStart"/>
      <w:r w:rsidRPr="00A2549F">
        <w:rPr>
          <w:sz w:val="12"/>
        </w:rPr>
        <w:t>the sufficient number of</w:t>
      </w:r>
      <w:proofErr w:type="gramEnd"/>
      <w:r w:rsidRPr="00A2549F">
        <w:rPr>
          <w:sz w:val="12"/>
        </w:rPr>
        <w:t xml:space="preserve"> employees necessary to sustain, and hopefully one day grow, the system.</w:t>
      </w:r>
      <w:bookmarkEnd w:id="0"/>
    </w:p>
    <w:p w14:paraId="61D30C04" w14:textId="2DFC2A6A" w:rsidR="00484F48" w:rsidRDefault="00484F48"/>
    <w:p w14:paraId="2D240C99" w14:textId="3F2FB708" w:rsidR="008F79F1" w:rsidRDefault="008F79F1" w:rsidP="008F79F1">
      <w:pPr>
        <w:pStyle w:val="Heading1"/>
      </w:pPr>
      <w:r>
        <w:t>2AC</w:t>
      </w:r>
    </w:p>
    <w:p w14:paraId="148C8D64" w14:textId="77777777" w:rsidR="009628D2" w:rsidRDefault="009628D2" w:rsidP="009628D2">
      <w:pPr>
        <w:pStyle w:val="Heading2"/>
      </w:pPr>
      <w:r>
        <w:t>Case</w:t>
      </w:r>
    </w:p>
    <w:p w14:paraId="6F18EDAC" w14:textId="77777777" w:rsidR="009628D2" w:rsidRPr="00D3178F" w:rsidRDefault="009628D2" w:rsidP="009628D2">
      <w:pPr>
        <w:keepNext/>
        <w:keepLines/>
        <w:pageBreakBefore/>
        <w:spacing w:before="40" w:after="0"/>
        <w:jc w:val="center"/>
        <w:outlineLvl w:val="1"/>
        <w:rPr>
          <w:rFonts w:eastAsia="Times New Roman"/>
          <w:b/>
          <w:sz w:val="44"/>
          <w:szCs w:val="26"/>
          <w:u w:val="double"/>
        </w:rPr>
      </w:pPr>
      <w:bookmarkStart w:id="19" w:name="_Hlk209884224"/>
      <w:r w:rsidRPr="00D3178F">
        <w:rPr>
          <w:rFonts w:eastAsia="Times New Roman"/>
          <w:b/>
          <w:sz w:val="44"/>
          <w:szCs w:val="26"/>
          <w:u w:val="double"/>
        </w:rPr>
        <w:t>OV—PSR</w:t>
      </w:r>
    </w:p>
    <w:p w14:paraId="0AC96C98" w14:textId="77777777" w:rsidR="009628D2" w:rsidRDefault="009628D2" w:rsidP="009628D2">
      <w:pPr>
        <w:pStyle w:val="Heading3"/>
        <w:rPr>
          <w:rFonts w:eastAsia="Times New Roman"/>
        </w:rPr>
      </w:pPr>
      <w:r>
        <w:rPr>
          <w:rFonts w:eastAsia="Times New Roman"/>
        </w:rPr>
        <w:t>AT: Realism</w:t>
      </w:r>
    </w:p>
    <w:p w14:paraId="43D136A2" w14:textId="77777777" w:rsidR="009628D2" w:rsidRDefault="009628D2" w:rsidP="009628D2">
      <w:pPr>
        <w:pStyle w:val="Heading4"/>
      </w:pPr>
      <w:r>
        <w:rPr>
          <w:u w:val="single"/>
        </w:rPr>
        <w:t xml:space="preserve">Imagining </w:t>
      </w:r>
      <w:r w:rsidRPr="000E1160">
        <w:rPr>
          <w:u w:val="single"/>
        </w:rPr>
        <w:t>reform</w:t>
      </w:r>
      <w:r>
        <w:t xml:space="preserve"> </w:t>
      </w:r>
      <w:r w:rsidRPr="006D5EE9">
        <w:rPr>
          <w:i/>
        </w:rPr>
        <w:t>challenges</w:t>
      </w:r>
      <w:r w:rsidRPr="006D5EE9">
        <w:t xml:space="preserve"> </w:t>
      </w:r>
      <w:r w:rsidRPr="000E1160">
        <w:rPr>
          <w:u w:val="single"/>
        </w:rPr>
        <w:t>conventional</w:t>
      </w:r>
      <w:r>
        <w:rPr>
          <w:u w:val="single"/>
        </w:rPr>
        <w:t>, state-centric</w:t>
      </w:r>
      <w:r w:rsidRPr="000E1160">
        <w:rPr>
          <w:u w:val="single"/>
        </w:rPr>
        <w:t xml:space="preserve"> realism</w:t>
      </w:r>
      <w:r>
        <w:t xml:space="preserve">- it’s a </w:t>
      </w:r>
      <w:r w:rsidRPr="006D5EE9">
        <w:rPr>
          <w:u w:val="single"/>
        </w:rPr>
        <w:t>radical realism</w:t>
      </w:r>
      <w:r>
        <w:t xml:space="preserve"> that’s vital to prevent </w:t>
      </w:r>
      <w:r w:rsidRPr="006D5EE9">
        <w:rPr>
          <w:u w:val="single"/>
        </w:rPr>
        <w:t>extinction</w:t>
      </w:r>
      <w:r>
        <w:t xml:space="preserve"> but still attuned to progressive and emancipatory aims </w:t>
      </w:r>
    </w:p>
    <w:p w14:paraId="4C29CAD4" w14:textId="77777777" w:rsidR="009628D2" w:rsidRDefault="009628D2" w:rsidP="009628D2">
      <w:r w:rsidRPr="000E1160">
        <w:rPr>
          <w:rStyle w:val="Style13ptBold"/>
        </w:rPr>
        <w:t>van Munster, 18</w:t>
      </w:r>
      <w:r w:rsidRPr="000E1160">
        <w:t xml:space="preserve"> </w:t>
      </w:r>
      <w:r>
        <w:t>–</w:t>
      </w:r>
      <w:r w:rsidRPr="000E1160">
        <w:t xml:space="preserve"> Danish Institute </w:t>
      </w:r>
      <w:proofErr w:type="gramStart"/>
      <w:r w:rsidRPr="000E1160">
        <w:t>For</w:t>
      </w:r>
      <w:proofErr w:type="gramEnd"/>
      <w:r w:rsidRPr="000E1160">
        <w:t xml:space="preserve"> International Studies senior researcher</w:t>
      </w:r>
    </w:p>
    <w:p w14:paraId="7A570905" w14:textId="77777777" w:rsidR="009628D2" w:rsidRDefault="009628D2" w:rsidP="009628D2">
      <w:r w:rsidRPr="000E1160">
        <w:t xml:space="preserve">[Rens van Muster, and Casper Sylvest, </w:t>
      </w:r>
      <w:r>
        <w:t xml:space="preserve">University of Southern Denmark professor, </w:t>
      </w:r>
      <w:r w:rsidRPr="000E1160">
        <w:t xml:space="preserve">"The thermonuclear revolution and the politics of imagination: realist radicalism in political theory and IR," International Relations, 32.3, 8-7-18, https://journals-sagepub-com.libproxy.uwyo.edu/doi/10.1177/0047117818789746, </w:t>
      </w:r>
      <w:r>
        <w:t xml:space="preserve">edited for gendered language, </w:t>
      </w:r>
      <w:r w:rsidRPr="000E1160">
        <w:t>accessed 7-4-2023]</w:t>
      </w:r>
    </w:p>
    <w:p w14:paraId="7801F521" w14:textId="77777777" w:rsidR="009628D2" w:rsidRPr="005B1F70" w:rsidRDefault="009628D2" w:rsidP="009628D2"/>
    <w:p w14:paraId="7E25FDFA" w14:textId="77777777" w:rsidR="009628D2" w:rsidRPr="000E1160" w:rsidRDefault="009628D2" w:rsidP="009628D2">
      <w:pPr>
        <w:rPr>
          <w:sz w:val="8"/>
        </w:rPr>
      </w:pPr>
      <w:r w:rsidRPr="000E1160">
        <w:rPr>
          <w:sz w:val="8"/>
        </w:rPr>
        <w:t>The thermonuclear revolution and the politics of imagination: realist radicalism in political theory and IR</w:t>
      </w:r>
    </w:p>
    <w:p w14:paraId="128D5DED" w14:textId="77777777" w:rsidR="009628D2" w:rsidRPr="00B57CA0" w:rsidRDefault="009628D2" w:rsidP="009628D2">
      <w:pPr>
        <w:rPr>
          <w:rStyle w:val="StyleUnderline"/>
        </w:rPr>
      </w:pPr>
      <w:r w:rsidRPr="000E1160">
        <w:rPr>
          <w:sz w:val="8"/>
        </w:rPr>
        <w:t xml:space="preserve">Both </w:t>
      </w:r>
      <w:r w:rsidRPr="00B57CA0">
        <w:rPr>
          <w:rStyle w:val="StyleUnderline"/>
        </w:rPr>
        <w:t>within</w:t>
      </w:r>
      <w:r w:rsidRPr="000E1160">
        <w:rPr>
          <w:sz w:val="8"/>
        </w:rPr>
        <w:t xml:space="preserve"> political theory and International Relations </w:t>
      </w:r>
      <w:r w:rsidRPr="00B57CA0">
        <w:rPr>
          <w:rStyle w:val="StyleUnderline"/>
        </w:rPr>
        <w:t>(IR), recent scholarship has reflected on the nature and limits of</w:t>
      </w:r>
      <w:r w:rsidRPr="000E1160">
        <w:rPr>
          <w:sz w:val="8"/>
        </w:rPr>
        <w:t xml:space="preserve"> political </w:t>
      </w:r>
      <w:r w:rsidRPr="00B57CA0">
        <w:rPr>
          <w:rStyle w:val="StyleUnderline"/>
        </w:rPr>
        <w:t>realism.</w:t>
      </w:r>
      <w:r w:rsidRPr="000E1160">
        <w:rPr>
          <w:sz w:val="8"/>
        </w:rPr>
        <w:t xml:space="preserve"> In this article, </w:t>
      </w:r>
      <w:r w:rsidRPr="00B57CA0">
        <w:rPr>
          <w:rStyle w:val="StyleUnderline"/>
        </w:rPr>
        <w:t>we return to the thermonuclear revolution</w:t>
      </w:r>
      <w:r w:rsidRPr="000E1160">
        <w:rPr>
          <w:sz w:val="8"/>
        </w:rPr>
        <w:t xml:space="preserve"> and the debates it spurred about what was real and possible in global politics. We argue that </w:t>
      </w:r>
      <w:r w:rsidRPr="00B57CA0">
        <w:rPr>
          <w:rStyle w:val="StyleUnderline"/>
        </w:rPr>
        <w:t>a strand of oppositional and countercultural thinking</w:t>
      </w:r>
      <w:r w:rsidRPr="000E1160">
        <w:rPr>
          <w:sz w:val="8"/>
        </w:rPr>
        <w:t xml:space="preserve"> during this period, which we refer to as realist radicalism, has </w:t>
      </w:r>
      <w:r w:rsidRPr="00B57CA0">
        <w:rPr>
          <w:rStyle w:val="StyleUnderline"/>
        </w:rPr>
        <w:t>significant theoretical and practical relevance for current scholarship on</w:t>
      </w:r>
      <w:r w:rsidRPr="000E1160">
        <w:rPr>
          <w:sz w:val="8"/>
        </w:rPr>
        <w:t xml:space="preserve"> political </w:t>
      </w:r>
      <w:r w:rsidRPr="00B57CA0">
        <w:rPr>
          <w:rStyle w:val="StyleUnderline"/>
        </w:rPr>
        <w:t xml:space="preserve">realism. </w:t>
      </w:r>
      <w:r w:rsidRPr="000E1160">
        <w:rPr>
          <w:sz w:val="8"/>
        </w:rPr>
        <w:t xml:space="preserve">Indeed, </w:t>
      </w:r>
      <w:r w:rsidRPr="00BE2E26">
        <w:rPr>
          <w:rStyle w:val="StyleUnderline"/>
          <w:highlight w:val="yellow"/>
        </w:rPr>
        <w:t>debates during the</w:t>
      </w:r>
      <w:r w:rsidRPr="00B57CA0">
        <w:rPr>
          <w:rStyle w:val="StyleUnderline"/>
        </w:rPr>
        <w:t xml:space="preserve"> </w:t>
      </w:r>
      <w:r w:rsidRPr="00BE2E26">
        <w:rPr>
          <w:rStyle w:val="StyleUnderline"/>
        </w:rPr>
        <w:t>thermo</w:t>
      </w:r>
      <w:r w:rsidRPr="00BE2E26">
        <w:rPr>
          <w:rStyle w:val="StyleUnderline"/>
          <w:highlight w:val="yellow"/>
        </w:rPr>
        <w:t>nuclear rev</w:t>
      </w:r>
      <w:r w:rsidRPr="00B57CA0">
        <w:rPr>
          <w:rStyle w:val="StyleUnderline"/>
        </w:rPr>
        <w:t xml:space="preserve">olution </w:t>
      </w:r>
      <w:r w:rsidRPr="00BE2E26">
        <w:rPr>
          <w:rStyle w:val="StyleUnderline"/>
          <w:highlight w:val="yellow"/>
        </w:rPr>
        <w:t>speak to</w:t>
      </w:r>
      <w:r w:rsidRPr="00B57CA0">
        <w:rPr>
          <w:rStyle w:val="StyleUnderline"/>
        </w:rPr>
        <w:t xml:space="preserve"> questions about the nature of realism and </w:t>
      </w:r>
      <w:r w:rsidRPr="004C7E4A">
        <w:rPr>
          <w:rStyle w:val="StyleUnderline"/>
        </w:rPr>
        <w:t>whether it</w:t>
      </w:r>
      <w:r w:rsidRPr="004C7E4A">
        <w:rPr>
          <w:rStyle w:val="StyleUnderline"/>
          <w:sz w:val="2"/>
          <w:szCs w:val="2"/>
        </w:rPr>
        <w:t xml:space="preserve"> i</w:t>
      </w:r>
      <w:r w:rsidRPr="004C7E4A">
        <w:rPr>
          <w:rStyle w:val="StyleUnderline"/>
        </w:rPr>
        <w:t xml:space="preserve">s possible to </w:t>
      </w:r>
      <w:r w:rsidRPr="004C7E4A">
        <w:rPr>
          <w:rStyle w:val="Emphasis"/>
        </w:rPr>
        <w:t xml:space="preserve">develop </w:t>
      </w:r>
      <w:r w:rsidRPr="00BE2E26">
        <w:rPr>
          <w:rStyle w:val="Emphasis"/>
          <w:highlight w:val="yellow"/>
        </w:rPr>
        <w:t>a realism</w:t>
      </w:r>
      <w:r w:rsidRPr="00BE2E26">
        <w:rPr>
          <w:rStyle w:val="StyleUnderline"/>
        </w:rPr>
        <w:t xml:space="preserve"> that is </w:t>
      </w:r>
      <w:r w:rsidRPr="00BE2E26">
        <w:rPr>
          <w:rStyle w:val="Emphasis"/>
          <w:highlight w:val="yellow"/>
        </w:rPr>
        <w:t xml:space="preserve">attuned to progressive </w:t>
      </w:r>
      <w:r w:rsidRPr="004C7E4A">
        <w:rPr>
          <w:rStyle w:val="Emphasis"/>
        </w:rPr>
        <w:t xml:space="preserve">or emancipatory </w:t>
      </w:r>
      <w:r w:rsidRPr="004C7E4A">
        <w:rPr>
          <w:rStyle w:val="Emphasis"/>
          <w:highlight w:val="yellow"/>
        </w:rPr>
        <w:t>am</w:t>
      </w:r>
      <w:r w:rsidRPr="00BE2E26">
        <w:rPr>
          <w:rStyle w:val="Emphasis"/>
          <w:highlight w:val="yellow"/>
        </w:rPr>
        <w:t>bitions</w:t>
      </w:r>
      <w:r w:rsidRPr="00B57CA0">
        <w:rPr>
          <w:rStyle w:val="StyleUnderline"/>
        </w:rPr>
        <w:t>.</w:t>
      </w:r>
      <w:r w:rsidRPr="000E1160">
        <w:rPr>
          <w:sz w:val="8"/>
        </w:rPr>
        <w:t xml:space="preserve"> By focusing mainly on two radical American intellectuals – C. Wright Mills and Lewis Mumford – we show how their </w:t>
      </w:r>
      <w:r w:rsidRPr="00BE2E26">
        <w:rPr>
          <w:rStyle w:val="StyleUnderline"/>
          <w:highlight w:val="yellow"/>
        </w:rPr>
        <w:t xml:space="preserve">responses to the </w:t>
      </w:r>
      <w:r w:rsidRPr="00B57CA0">
        <w:rPr>
          <w:rStyle w:val="StyleUnderline"/>
        </w:rPr>
        <w:t>thermo</w:t>
      </w:r>
      <w:r w:rsidRPr="00BE2E26">
        <w:rPr>
          <w:rStyle w:val="StyleUnderline"/>
          <w:highlight w:val="yellow"/>
        </w:rPr>
        <w:t>nuclear</w:t>
      </w:r>
      <w:r w:rsidRPr="000E1160">
        <w:rPr>
          <w:sz w:val="8"/>
        </w:rPr>
        <w:t xml:space="preserve">, superpower </w:t>
      </w:r>
      <w:r w:rsidRPr="00BE2E26">
        <w:rPr>
          <w:rStyle w:val="StyleUnderline"/>
          <w:highlight w:val="yellow"/>
        </w:rPr>
        <w:t xml:space="preserve">standoff </w:t>
      </w:r>
      <w:r w:rsidRPr="00BE2E26">
        <w:rPr>
          <w:rStyle w:val="Emphasis"/>
          <w:highlight w:val="yellow"/>
        </w:rPr>
        <w:t>challenged conventional understanding of realism</w:t>
      </w:r>
      <w:r w:rsidRPr="00BE2E26">
        <w:rPr>
          <w:rStyle w:val="StyleUnderline"/>
        </w:rPr>
        <w:t xml:space="preserve"> and utopianism</w:t>
      </w:r>
      <w:r w:rsidRPr="00B57CA0">
        <w:rPr>
          <w:rStyle w:val="StyleUnderline"/>
        </w:rPr>
        <w:t xml:space="preserve">. </w:t>
      </w:r>
      <w:r w:rsidRPr="00BE2E26">
        <w:rPr>
          <w:rStyle w:val="Emphasis"/>
          <w:highlight w:val="yellow"/>
        </w:rPr>
        <w:t>By harnessing</w:t>
      </w:r>
      <w:r w:rsidRPr="00BE2E26">
        <w:rPr>
          <w:rStyle w:val="StyleUnderline"/>
          <w:highlight w:val="yellow"/>
        </w:rPr>
        <w:t xml:space="preserve"> </w:t>
      </w:r>
      <w:r w:rsidRPr="00B57CA0">
        <w:rPr>
          <w:rStyle w:val="StyleUnderline"/>
        </w:rPr>
        <w:t xml:space="preserve">the concept of the </w:t>
      </w:r>
      <w:r w:rsidRPr="00BE2E26">
        <w:rPr>
          <w:rStyle w:val="Emphasis"/>
          <w:highlight w:val="yellow"/>
        </w:rPr>
        <w:t>imagination</w:t>
      </w:r>
      <w:r w:rsidRPr="00BE2E26">
        <w:rPr>
          <w:rStyle w:val="StyleUnderline"/>
          <w:highlight w:val="yellow"/>
        </w:rPr>
        <w:t xml:space="preserve">, they called into question pre-existing conceptions </w:t>
      </w:r>
      <w:r w:rsidRPr="00B57CA0">
        <w:rPr>
          <w:rStyle w:val="StyleUnderline"/>
        </w:rPr>
        <w:t xml:space="preserve">about politics and reality. </w:t>
      </w:r>
      <w:r w:rsidRPr="000E1160">
        <w:rPr>
          <w:sz w:val="8"/>
        </w:rPr>
        <w:t xml:space="preserve">The contribution of the article is twofold. First, we argue that realist political theory and IR should pay more attention to thinkers that are not conventionally regarded as canonical but whose writings and politics interrogated the limits and potential of political realism. Second, we demonstrate that the work of such public intellectuals and their </w:t>
      </w:r>
      <w:r w:rsidRPr="00B57CA0">
        <w:rPr>
          <w:rStyle w:val="StyleUnderline"/>
        </w:rPr>
        <w:t>calls for cultivating the imagination connect directly to current debates about political realism, including its statist bend and</w:t>
      </w:r>
      <w:r w:rsidRPr="000E1160">
        <w:rPr>
          <w:sz w:val="8"/>
        </w:rPr>
        <w:t xml:space="preserve"> its </w:t>
      </w:r>
      <w:r w:rsidRPr="00B57CA0">
        <w:rPr>
          <w:rStyle w:val="StyleUnderline"/>
        </w:rPr>
        <w:t>(purported) conservatism.</w:t>
      </w:r>
    </w:p>
    <w:p w14:paraId="54591B8C" w14:textId="77777777" w:rsidR="009628D2" w:rsidRPr="000E1160" w:rsidRDefault="009628D2" w:rsidP="009628D2">
      <w:pPr>
        <w:rPr>
          <w:sz w:val="8"/>
        </w:rPr>
      </w:pPr>
      <w:r w:rsidRPr="000E1160">
        <w:rPr>
          <w:sz w:val="8"/>
        </w:rPr>
        <w:t>Introduction</w:t>
      </w:r>
    </w:p>
    <w:p w14:paraId="7982AA84" w14:textId="77777777" w:rsidR="009628D2" w:rsidRPr="000E1160" w:rsidRDefault="009628D2" w:rsidP="009628D2">
      <w:pPr>
        <w:rPr>
          <w:sz w:val="8"/>
        </w:rPr>
      </w:pPr>
      <w:r w:rsidRPr="000E1160">
        <w:rPr>
          <w:sz w:val="8"/>
        </w:rPr>
        <w:t>On 1 March 1954, the United States conducted the Castle Bravo test of a thermonuclear weapon on Bikini atoll. The explosive power of the device was an astonishing 12–15 megatons, more than twice the expected yield. Combined with inaccurate meteorological forecasts of fallout patterns the test eventually led to the evacuation of military personnel and inhabitants of islands close to the Bikini atoll as well as the radiological poisoning of Japanese fishing men aboard the trawler Lucky Dragon, a highly publicized story that broke in mid-March.1 More facts about the test were released in late March and early April amid growing concern about the H-bomb. In the ensuing years, the global implications of this new device became steadily more apparent for international relations and in relation to health and effects on the environment.</w:t>
      </w:r>
    </w:p>
    <w:p w14:paraId="24D46FEF" w14:textId="77777777" w:rsidR="009628D2" w:rsidRPr="000E1160" w:rsidRDefault="009628D2" w:rsidP="009628D2">
      <w:pPr>
        <w:rPr>
          <w:sz w:val="8"/>
        </w:rPr>
      </w:pPr>
      <w:r w:rsidRPr="000E1160">
        <w:rPr>
          <w:sz w:val="8"/>
        </w:rPr>
        <w:t xml:space="preserve">In this article, we argue that the seizures of the thermonuclear revolution during the most perilous phase of the Cold War have considerable theoretical and practical relevance for current debates about the nature and scope of political realism in both International Relations (IR) and political theory. The revolution helped spur a strand of oppositional and countercultural thinking that we term realist radicalism.2 When studied in its historical context, realist radicalism connects current theoretical aspirations on behalf of political realism with political practice. </w:t>
      </w:r>
      <w:r w:rsidRPr="005B1F70">
        <w:rPr>
          <w:rStyle w:val="StyleUnderline"/>
        </w:rPr>
        <w:t xml:space="preserve">In confronting the thermonuclear revolution, </w:t>
      </w:r>
      <w:r w:rsidRPr="00BE2E26">
        <w:rPr>
          <w:rStyle w:val="StyleUnderline"/>
          <w:highlight w:val="yellow"/>
        </w:rPr>
        <w:t>realist radical</w:t>
      </w:r>
      <w:r w:rsidRPr="00BE2E26">
        <w:rPr>
          <w:rStyle w:val="StyleUnderline"/>
        </w:rPr>
        <w:t xml:space="preserve"> voice</w:t>
      </w:r>
      <w:r w:rsidRPr="00BE2E26">
        <w:rPr>
          <w:rStyle w:val="StyleUnderline"/>
          <w:highlight w:val="yellow"/>
        </w:rPr>
        <w:t>s</w:t>
      </w:r>
      <w:r w:rsidRPr="000E1160">
        <w:rPr>
          <w:sz w:val="8"/>
        </w:rPr>
        <w:t xml:space="preserve"> provided a critique of the power structures and ideological skewers that produced specific conceptions of the real, while </w:t>
      </w:r>
      <w:r w:rsidRPr="00BE2E26">
        <w:rPr>
          <w:rStyle w:val="StyleUnderline"/>
          <w:highlight w:val="yellow"/>
        </w:rPr>
        <w:t>offering</w:t>
      </w:r>
      <w:r w:rsidRPr="00BE2E26">
        <w:rPr>
          <w:rStyle w:val="StyleUnderline"/>
        </w:rPr>
        <w:t xml:space="preserve"> a constructive plea for</w:t>
      </w:r>
      <w:r w:rsidRPr="005B1F70">
        <w:rPr>
          <w:rStyle w:val="StyleUnderline"/>
        </w:rPr>
        <w:t xml:space="preserve"> nurturing the human imagination and its utopian dimensions.</w:t>
      </w:r>
      <w:r w:rsidRPr="000E1160">
        <w:rPr>
          <w:sz w:val="8"/>
        </w:rPr>
        <w:t xml:space="preserve"> During the 1950s and early 1960s, </w:t>
      </w:r>
      <w:r w:rsidRPr="005B1F70">
        <w:rPr>
          <w:rStyle w:val="StyleUnderline"/>
        </w:rPr>
        <w:t xml:space="preserve">realist radicals offered </w:t>
      </w:r>
      <w:r w:rsidRPr="00BE2E26">
        <w:rPr>
          <w:rStyle w:val="StyleUnderline"/>
          <w:highlight w:val="yellow"/>
        </w:rPr>
        <w:t>critical analyses of</w:t>
      </w:r>
      <w:r w:rsidRPr="00BE2E26">
        <w:rPr>
          <w:sz w:val="8"/>
          <w:highlight w:val="yellow"/>
        </w:rPr>
        <w:t xml:space="preserve"> </w:t>
      </w:r>
      <w:r w:rsidRPr="000E1160">
        <w:rPr>
          <w:sz w:val="8"/>
        </w:rPr>
        <w:t xml:space="preserve">the centralization and </w:t>
      </w:r>
      <w:r w:rsidRPr="00BE2E26">
        <w:rPr>
          <w:rStyle w:val="StyleUnderline"/>
          <w:highlight w:val="yellow"/>
        </w:rPr>
        <w:t>militarization</w:t>
      </w:r>
      <w:r w:rsidRPr="00BE2E26">
        <w:rPr>
          <w:sz w:val="8"/>
          <w:highlight w:val="yellow"/>
        </w:rPr>
        <w:t xml:space="preserve"> </w:t>
      </w:r>
      <w:r w:rsidRPr="000E1160">
        <w:rPr>
          <w:sz w:val="8"/>
        </w:rPr>
        <w:t xml:space="preserve">of power and the erosion of democracy. Finally, </w:t>
      </w:r>
      <w:r w:rsidRPr="005B1F70">
        <w:rPr>
          <w:rStyle w:val="StyleUnderline"/>
        </w:rPr>
        <w:t xml:space="preserve">they </w:t>
      </w:r>
      <w:r w:rsidRPr="00BE2E26">
        <w:rPr>
          <w:rStyle w:val="Emphasis"/>
          <w:highlight w:val="yellow"/>
        </w:rPr>
        <w:t>challenged</w:t>
      </w:r>
      <w:r w:rsidRPr="00BE2E26">
        <w:rPr>
          <w:sz w:val="8"/>
          <w:highlight w:val="yellow"/>
        </w:rPr>
        <w:t xml:space="preserve"> </w:t>
      </w:r>
      <w:r w:rsidRPr="000E1160">
        <w:rPr>
          <w:sz w:val="8"/>
        </w:rPr>
        <w:t>a purported,</w:t>
      </w:r>
      <w:r w:rsidRPr="005B1F70">
        <w:rPr>
          <w:rStyle w:val="StyleUnderline"/>
        </w:rPr>
        <w:t xml:space="preserve"> </w:t>
      </w:r>
      <w:r w:rsidRPr="00BE2E26">
        <w:rPr>
          <w:rStyle w:val="Emphasis"/>
          <w:highlight w:val="yellow"/>
        </w:rPr>
        <w:t>conventiona</w:t>
      </w:r>
      <w:r w:rsidRPr="004C7E4A">
        <w:rPr>
          <w:rStyle w:val="Emphasis"/>
          <w:highlight w:val="yellow"/>
        </w:rPr>
        <w:t>l (state-centric)</w:t>
      </w:r>
      <w:r w:rsidRPr="004C7E4A">
        <w:rPr>
          <w:rStyle w:val="Emphasis"/>
        </w:rPr>
        <w:t xml:space="preserve"> </w:t>
      </w:r>
      <w:r w:rsidRPr="00BE2E26">
        <w:rPr>
          <w:rStyle w:val="Emphasis"/>
          <w:highlight w:val="yellow"/>
        </w:rPr>
        <w:t>realism</w:t>
      </w:r>
      <w:r w:rsidRPr="00BE2E26">
        <w:rPr>
          <w:sz w:val="8"/>
          <w:highlight w:val="yellow"/>
        </w:rPr>
        <w:t xml:space="preserve"> </w:t>
      </w:r>
      <w:r w:rsidRPr="000E1160">
        <w:rPr>
          <w:sz w:val="8"/>
        </w:rPr>
        <w:t xml:space="preserve">which in turn kicked off a struggle over the nature of political reality. Realist radicals asked their readers to imagine nuclear destruction </w:t>
      </w:r>
      <w:proofErr w:type="gramStart"/>
      <w:r w:rsidRPr="000E1160">
        <w:rPr>
          <w:sz w:val="8"/>
        </w:rPr>
        <w:t>in order to</w:t>
      </w:r>
      <w:proofErr w:type="gramEnd"/>
      <w:r w:rsidRPr="000E1160">
        <w:rPr>
          <w:sz w:val="8"/>
        </w:rPr>
        <w:t xml:space="preserve"> escape the narrow confines of state-centric realism and to promote a new outlook that was global in reach and took the interests of future generations into account. As a form of political thinking, the anti-nuclear arguments we examine were not formulated in the idiom of contemporary theory, and they were certainly not flawless. </w:t>
      </w:r>
      <w:r w:rsidRPr="005B1F70">
        <w:rPr>
          <w:rStyle w:val="StyleUnderline"/>
        </w:rPr>
        <w:t>They are</w:t>
      </w:r>
      <w:r w:rsidRPr="000E1160">
        <w:rPr>
          <w:sz w:val="8"/>
        </w:rPr>
        <w:t xml:space="preserve">, however, </w:t>
      </w:r>
      <w:r w:rsidRPr="005B1F70">
        <w:rPr>
          <w:rStyle w:val="StyleUnderline"/>
        </w:rPr>
        <w:t>worth recovering at a time when global threats from nuclear weapons</w:t>
      </w:r>
      <w:r w:rsidRPr="000E1160">
        <w:rPr>
          <w:sz w:val="8"/>
        </w:rPr>
        <w:t xml:space="preserve"> and climate change </w:t>
      </w:r>
      <w:r w:rsidRPr="005B1F70">
        <w:rPr>
          <w:rStyle w:val="StyleUnderline"/>
        </w:rPr>
        <w:t>coalesce</w:t>
      </w:r>
      <w:r w:rsidRPr="000E1160">
        <w:rPr>
          <w:sz w:val="8"/>
        </w:rPr>
        <w:t xml:space="preserve"> with old and new challenges to democracy that range from the politics of fear and militarization to ‘fake news’ and post-factual fabrications of political reality. Their work highlights the need to think about politics beyond the state and shows the benefits of expanding our purview of </w:t>
      </w:r>
      <w:proofErr w:type="gramStart"/>
      <w:r w:rsidRPr="000E1160">
        <w:rPr>
          <w:sz w:val="8"/>
        </w:rPr>
        <w:t>thinkers</w:t>
      </w:r>
      <w:proofErr w:type="gramEnd"/>
      <w:r w:rsidRPr="000E1160">
        <w:rPr>
          <w:sz w:val="8"/>
        </w:rPr>
        <w:t xml:space="preserve"> worthy of serious attention.</w:t>
      </w:r>
    </w:p>
    <w:p w14:paraId="04D6DF8C" w14:textId="77777777" w:rsidR="009628D2" w:rsidRPr="000E1160" w:rsidRDefault="009628D2" w:rsidP="009628D2">
      <w:pPr>
        <w:rPr>
          <w:sz w:val="8"/>
        </w:rPr>
      </w:pPr>
      <w:r w:rsidRPr="000E1160">
        <w:rPr>
          <w:sz w:val="8"/>
        </w:rPr>
        <w:t xml:space="preserve">Furthermore, the historical study of </w:t>
      </w:r>
      <w:r w:rsidRPr="005B1F70">
        <w:rPr>
          <w:rStyle w:val="StyleUnderline"/>
        </w:rPr>
        <w:t>realist radicalism</w:t>
      </w:r>
      <w:r w:rsidRPr="000E1160">
        <w:rPr>
          <w:sz w:val="8"/>
        </w:rPr>
        <w:t xml:space="preserve"> is theoretically </w:t>
      </w:r>
      <w:r w:rsidRPr="005B1F70">
        <w:rPr>
          <w:rStyle w:val="StyleUnderline"/>
        </w:rPr>
        <w:t>relevant for</w:t>
      </w:r>
      <w:r w:rsidRPr="000E1160">
        <w:rPr>
          <w:sz w:val="8"/>
        </w:rPr>
        <w:t xml:space="preserve"> current </w:t>
      </w:r>
      <w:r w:rsidRPr="005B1F70">
        <w:rPr>
          <w:rStyle w:val="StyleUnderline"/>
        </w:rPr>
        <w:t>attempts to harness and scrutinize the progressive dimensions of political realism by</w:t>
      </w:r>
      <w:r w:rsidRPr="000E1160">
        <w:rPr>
          <w:sz w:val="8"/>
        </w:rPr>
        <w:t xml:space="preserve"> rethinking and </w:t>
      </w:r>
      <w:r w:rsidRPr="005B1F70">
        <w:rPr>
          <w:rStyle w:val="StyleUnderline"/>
        </w:rPr>
        <w:t>reformulating realism’s understanding of utopianism and the faculty of imagination.</w:t>
      </w:r>
      <w:r w:rsidRPr="000E1160">
        <w:rPr>
          <w:sz w:val="8"/>
        </w:rPr>
        <w:t xml:space="preserve">3 This theoretical ambition is primarily associated with the work of Raymond </w:t>
      </w:r>
      <w:r w:rsidRPr="004C7E4A">
        <w:rPr>
          <w:rStyle w:val="StyleUnderline"/>
        </w:rPr>
        <w:t>Geuss</w:t>
      </w:r>
      <w:r w:rsidRPr="004C7E4A">
        <w:rPr>
          <w:sz w:val="8"/>
        </w:rPr>
        <w:t xml:space="preserve">, who </w:t>
      </w:r>
      <w:r w:rsidRPr="004C7E4A">
        <w:rPr>
          <w:rStyle w:val="StyleUnderline"/>
        </w:rPr>
        <w:t>has</w:t>
      </w:r>
      <w:r w:rsidRPr="004C7E4A">
        <w:rPr>
          <w:sz w:val="8"/>
        </w:rPr>
        <w:t xml:space="preserve"> recently </w:t>
      </w:r>
      <w:r w:rsidRPr="004C7E4A">
        <w:rPr>
          <w:rStyle w:val="StyleUnderline"/>
        </w:rPr>
        <w:t xml:space="preserve">pointed to the </w:t>
      </w:r>
      <w:r w:rsidRPr="004C7E4A">
        <w:rPr>
          <w:rStyle w:val="Emphasis"/>
        </w:rPr>
        <w:t>imagination</w:t>
      </w:r>
      <w:r w:rsidRPr="004C7E4A">
        <w:rPr>
          <w:rStyle w:val="StyleUnderline"/>
        </w:rPr>
        <w:t xml:space="preserve"> as a potential </w:t>
      </w:r>
      <w:r w:rsidRPr="004C7E4A">
        <w:rPr>
          <w:rStyle w:val="Emphasis"/>
        </w:rPr>
        <w:t>escape hatch from</w:t>
      </w:r>
      <w:r w:rsidRPr="004C7E4A">
        <w:rPr>
          <w:rStyle w:val="StyleUnderline"/>
        </w:rPr>
        <w:t xml:space="preserve"> an </w:t>
      </w:r>
      <w:r w:rsidRPr="004C7E4A">
        <w:rPr>
          <w:rStyle w:val="Emphasis"/>
        </w:rPr>
        <w:t>amoral realism of the status quo</w:t>
      </w:r>
      <w:r w:rsidRPr="004C7E4A">
        <w:rPr>
          <w:rStyle w:val="StyleUnderline"/>
        </w:rPr>
        <w:t xml:space="preserve">. </w:t>
      </w:r>
      <w:r w:rsidRPr="004C7E4A">
        <w:rPr>
          <w:sz w:val="8"/>
        </w:rPr>
        <w:t xml:space="preserve">His discussion of the concept of the imagination remains underdeveloped, however, particularly </w:t>
      </w:r>
      <w:proofErr w:type="gramStart"/>
      <w:r w:rsidRPr="004C7E4A">
        <w:rPr>
          <w:sz w:val="8"/>
        </w:rPr>
        <w:t>in light of</w:t>
      </w:r>
      <w:proofErr w:type="gramEnd"/>
      <w:r w:rsidRPr="004C7E4A">
        <w:rPr>
          <w:sz w:val="8"/>
        </w:rPr>
        <w:t xml:space="preserve"> the rich debates about realism and the imagination during the thermonuclear revolution. Those debates add historical texture to the role of imagination in politics. </w:t>
      </w:r>
      <w:r w:rsidRPr="004C7E4A">
        <w:rPr>
          <w:rStyle w:val="StyleUnderline"/>
        </w:rPr>
        <w:t>They</w:t>
      </w:r>
      <w:r w:rsidRPr="004C7E4A">
        <w:rPr>
          <w:sz w:val="8"/>
        </w:rPr>
        <w:t xml:space="preserve"> also </w:t>
      </w:r>
      <w:r w:rsidRPr="004C7E4A">
        <w:rPr>
          <w:rStyle w:val="StyleUnderline"/>
        </w:rPr>
        <w:t xml:space="preserve">posit a </w:t>
      </w:r>
      <w:r w:rsidRPr="004C7E4A">
        <w:rPr>
          <w:rStyle w:val="Emphasis"/>
        </w:rPr>
        <w:t>direct challenge</w:t>
      </w:r>
      <w:r w:rsidRPr="004C7E4A">
        <w:rPr>
          <w:rStyle w:val="StyleUnderline"/>
        </w:rPr>
        <w:t xml:space="preserve"> to the </w:t>
      </w:r>
      <w:r w:rsidRPr="004C7E4A">
        <w:rPr>
          <w:rStyle w:val="Emphasis"/>
        </w:rPr>
        <w:t>statist focus</w:t>
      </w:r>
      <w:r w:rsidRPr="004C7E4A">
        <w:rPr>
          <w:rStyle w:val="StyleUnderline"/>
        </w:rPr>
        <w:t xml:space="preserve"> of</w:t>
      </w:r>
      <w:r w:rsidRPr="004C7E4A">
        <w:rPr>
          <w:sz w:val="8"/>
        </w:rPr>
        <w:t xml:space="preserve"> much </w:t>
      </w:r>
      <w:r w:rsidRPr="004C7E4A">
        <w:rPr>
          <w:rStyle w:val="StyleUnderline"/>
        </w:rPr>
        <w:t>contemporary realist theory</w:t>
      </w:r>
      <w:r w:rsidRPr="004C7E4A">
        <w:rPr>
          <w:sz w:val="8"/>
        </w:rPr>
        <w:t xml:space="preserve"> a</w:t>
      </w:r>
      <w:r w:rsidRPr="000E1160">
        <w:rPr>
          <w:sz w:val="8"/>
        </w:rPr>
        <w:t xml:space="preserve">nd underline the need for </w:t>
      </w:r>
      <w:proofErr w:type="gramStart"/>
      <w:r w:rsidRPr="000E1160">
        <w:rPr>
          <w:sz w:val="8"/>
        </w:rPr>
        <w:t>a realism</w:t>
      </w:r>
      <w:proofErr w:type="gramEnd"/>
      <w:r w:rsidRPr="000E1160">
        <w:rPr>
          <w:sz w:val="8"/>
        </w:rPr>
        <w:t xml:space="preserve"> that is attuned to the globality of contemporary politics.</w:t>
      </w:r>
    </w:p>
    <w:p w14:paraId="424AA86B" w14:textId="77777777" w:rsidR="009628D2" w:rsidRPr="005B1F70" w:rsidRDefault="009628D2" w:rsidP="009628D2">
      <w:pPr>
        <w:rPr>
          <w:rStyle w:val="StyleUnderline"/>
        </w:rPr>
      </w:pPr>
      <w:r w:rsidRPr="000E1160">
        <w:rPr>
          <w:sz w:val="8"/>
        </w:rPr>
        <w:t xml:space="preserve">We begin by discussing the central tenets of realist radicalism. Relying chiefly on the work of Raymond Geuss who develops an understanding of realism as a deeply contextual and non-moralistic, though not necessarily anti-utopian, form of political thinking, we argue that his understanding of realism is theoretically compatible with an understanding of </w:t>
      </w:r>
      <w:proofErr w:type="gramStart"/>
      <w:r w:rsidRPr="000E1160">
        <w:rPr>
          <w:sz w:val="8"/>
        </w:rPr>
        <w:t>a radicalism</w:t>
      </w:r>
      <w:proofErr w:type="gramEnd"/>
      <w:r w:rsidRPr="000E1160">
        <w:rPr>
          <w:sz w:val="8"/>
        </w:rPr>
        <w:t xml:space="preserve"> concerned with explaining power relations and the emancipation of human beings from such relations. In the second section, we briefly sketch the reactions of card-carrying realists to the thermonuclear revolution before turning to the writings of C. Wright Mills (1916–1962) and Lewis Mumford (1895–1990). These two American thinkers are not conventionally read as realists, yet their responses to the thermonuclear revolution issued in a realist radicalism that sought to destabilize existing conceptions of ‘realism’ and ‘practicality’ in politics.4 The final section argues that their realist radicalism was formulated with a particular goal in mind: </w:t>
      </w:r>
      <w:r w:rsidRPr="00BE2E26">
        <w:rPr>
          <w:rStyle w:val="StyleUnderline"/>
          <w:highlight w:val="yellow"/>
        </w:rPr>
        <w:t>developing the</w:t>
      </w:r>
      <w:r w:rsidRPr="00BE2E26">
        <w:rPr>
          <w:sz w:val="8"/>
          <w:highlight w:val="yellow"/>
        </w:rPr>
        <w:t xml:space="preserve"> </w:t>
      </w:r>
      <w:r w:rsidRPr="000E1160">
        <w:rPr>
          <w:sz w:val="8"/>
        </w:rPr>
        <w:t xml:space="preserve">human </w:t>
      </w:r>
      <w:r w:rsidRPr="00BE2E26">
        <w:rPr>
          <w:rStyle w:val="StyleUnderline"/>
          <w:highlight w:val="yellow"/>
        </w:rPr>
        <w:t>capacity to imagine</w:t>
      </w:r>
      <w:r w:rsidRPr="000E1160">
        <w:rPr>
          <w:sz w:val="8"/>
        </w:rPr>
        <w:t xml:space="preserve">, which according to Mills and Mumford </w:t>
      </w:r>
      <w:r w:rsidRPr="00BE2E26">
        <w:rPr>
          <w:rStyle w:val="StyleUnderline"/>
          <w:highlight w:val="yellow"/>
        </w:rPr>
        <w:t>was a precondition</w:t>
      </w:r>
      <w:r w:rsidRPr="000E1160">
        <w:rPr>
          <w:sz w:val="8"/>
        </w:rPr>
        <w:t xml:space="preserve"> not only </w:t>
      </w:r>
      <w:r w:rsidRPr="00BE2E26">
        <w:rPr>
          <w:rStyle w:val="StyleUnderline"/>
          <w:highlight w:val="yellow"/>
        </w:rPr>
        <w:t>for</w:t>
      </w:r>
      <w:r w:rsidRPr="00BE2E26">
        <w:rPr>
          <w:sz w:val="8"/>
          <w:highlight w:val="yellow"/>
        </w:rPr>
        <w:t xml:space="preserve"> </w:t>
      </w:r>
      <w:r w:rsidRPr="000E1160">
        <w:rPr>
          <w:sz w:val="8"/>
        </w:rPr>
        <w:t xml:space="preserve">critique and the emancipation of human beings but also for </w:t>
      </w:r>
      <w:r w:rsidRPr="00BE2E26">
        <w:rPr>
          <w:rStyle w:val="StyleUnderline"/>
          <w:highlight w:val="yellow"/>
        </w:rPr>
        <w:t>the</w:t>
      </w:r>
      <w:r w:rsidRPr="00BE2E26">
        <w:rPr>
          <w:sz w:val="8"/>
          <w:highlight w:val="yellow"/>
        </w:rPr>
        <w:t xml:space="preserve"> </w:t>
      </w:r>
      <w:r w:rsidRPr="000E1160">
        <w:rPr>
          <w:sz w:val="8"/>
        </w:rPr>
        <w:t xml:space="preserve">present and future </w:t>
      </w:r>
      <w:r w:rsidRPr="00BE2E26">
        <w:rPr>
          <w:rStyle w:val="Emphasis"/>
          <w:highlight w:val="yellow"/>
        </w:rPr>
        <w:t>survival of humankind</w:t>
      </w:r>
      <w:r w:rsidRPr="00BE2E26">
        <w:rPr>
          <w:rStyle w:val="StyleUnderline"/>
          <w:highlight w:val="yellow"/>
        </w:rPr>
        <w:t xml:space="preserve"> </w:t>
      </w:r>
      <w:r w:rsidRPr="005B1F70">
        <w:rPr>
          <w:rStyle w:val="StyleUnderline"/>
        </w:rPr>
        <w:t>in the nuclear age.</w:t>
      </w:r>
    </w:p>
    <w:p w14:paraId="452BF14E" w14:textId="77777777" w:rsidR="009628D2" w:rsidRPr="000E1160" w:rsidRDefault="009628D2" w:rsidP="009628D2">
      <w:pPr>
        <w:rPr>
          <w:sz w:val="8"/>
        </w:rPr>
      </w:pPr>
      <w:r w:rsidRPr="000E1160">
        <w:rPr>
          <w:sz w:val="8"/>
        </w:rPr>
        <w:t>Realism and radicalism</w:t>
      </w:r>
    </w:p>
    <w:p w14:paraId="41D50E69" w14:textId="77777777" w:rsidR="009628D2" w:rsidRPr="000E1160" w:rsidRDefault="009628D2" w:rsidP="009628D2">
      <w:pPr>
        <w:rPr>
          <w:sz w:val="8"/>
        </w:rPr>
      </w:pPr>
      <w:r w:rsidRPr="000E1160">
        <w:rPr>
          <w:sz w:val="8"/>
        </w:rPr>
        <w:t>Political realism occupies a central position in IR and, judging from the recent flurry of attention, it is arguably well on its way to a similar standing in political theory. Over the past decades IR scholars have discredited the narrow textbook rendering of realism as (merely) an amoral, state-centric explanatory theory.5 In a more recent, but parallel development, political theorists have sought to mobilize political realism in an effort to critique the dominant moralist, analytical approach – often associated with the neo-Kantian framework of John Rawls and his students – in their field.6 Fine-grained examinations of these trends identify significant variation,7 but a broader pattern is discernible: the recovery of a theoretical approach that returns power to its central place in (the analysis of) politics and simultaneously offers a position from where to criticize overly idealistic and ideological policies without simply affirming the status quo.8</w:t>
      </w:r>
    </w:p>
    <w:p w14:paraId="25969A27" w14:textId="77777777" w:rsidR="009628D2" w:rsidRPr="000E1160" w:rsidRDefault="009628D2" w:rsidP="009628D2">
      <w:pPr>
        <w:rPr>
          <w:sz w:val="8"/>
        </w:rPr>
      </w:pPr>
      <w:r w:rsidRPr="000E1160">
        <w:rPr>
          <w:sz w:val="8"/>
        </w:rPr>
        <w:t>The recent contributions of Raymond Geuss to this debate are particularly significant. In his 2014 E.H. Carr Memorial Lecture – published under the title ‘Realism and the Relativity of Judgement’ – Geuss outlines a broad conception of realism that is defined by a negative and a positive dimension. The negative dimension refers to realism’s incompatibility with moralism, which he understands as an ‘absolutist framework’ of ‘contextless principles’ that ‘is easy to discern for all men of good will’ and which provides legitimacy for specific political actions.9 The positive dimension refers to the realist emphasis on power and interests in the (contextual) analysis of social and political problems – a well-rehearsed theme. Geuss, however, deploys his philosophical acumen to refute a common retort; that a realist concern with the ‘now and around here’10 must necessarily end in the relativism of a cynical Realpolitik:</w:t>
      </w:r>
    </w:p>
    <w:p w14:paraId="1DA49300" w14:textId="77777777" w:rsidR="009628D2" w:rsidRPr="000E1160" w:rsidRDefault="009628D2" w:rsidP="009628D2">
      <w:pPr>
        <w:rPr>
          <w:sz w:val="8"/>
        </w:rPr>
      </w:pPr>
      <w:r w:rsidRPr="000E1160">
        <w:rPr>
          <w:sz w:val="8"/>
        </w:rPr>
        <w:t>Realism … is about the importance and centrality to politics of a form of judgement that is context dependent, although not ‘relativistic’ in the traditional philosopher’s sense. Avoiding moralism is perfectly compatible with making evaluations of a more contextually specific kind.11</w:t>
      </w:r>
    </w:p>
    <w:p w14:paraId="4DA82FC1" w14:textId="77777777" w:rsidR="009628D2" w:rsidRPr="000E1160" w:rsidRDefault="009628D2" w:rsidP="009628D2">
      <w:pPr>
        <w:rPr>
          <w:sz w:val="8"/>
        </w:rPr>
      </w:pPr>
      <w:r w:rsidRPr="000E1160">
        <w:rPr>
          <w:sz w:val="8"/>
        </w:rPr>
        <w:t>The claim that any type of realism must take into account reliable contextual knowledge about the world and display a sense of practical possibility is difficult to reconcile with a view of utopia as telos, but by no means excludes realists from identifying alternative futures understood as historically specific possibilities for social change and human emancipation.12 Geuss’ insistence on this point is intimately connected to his critique of Carr’s contrast of realism with utopianism rather than moralism,13 a typical juxtaposition in IR that has also wandered into political theory. For example, William Galston, in a widely read article on the emergence of a realist alternative to ideal theorizing within political theory, defines realism by its ‘resolutely anti-utopian stance’ and argues that its focus on preventing the worst means that ‘principles cannot serve as standards for political life until their implementation is feasible in the world as we know it’.14</w:t>
      </w:r>
    </w:p>
    <w:p w14:paraId="483CE743" w14:textId="77777777" w:rsidR="009628D2" w:rsidRPr="000E1160" w:rsidRDefault="009628D2" w:rsidP="009628D2">
      <w:pPr>
        <w:rPr>
          <w:sz w:val="8"/>
        </w:rPr>
      </w:pPr>
      <w:r w:rsidRPr="000E1160">
        <w:rPr>
          <w:sz w:val="8"/>
        </w:rPr>
        <w:t xml:space="preserve">Evidently, there are forms of utopianism – particularly those associated with blueprints and a presupposed finality that could foster totalitarian practices – that are incompatible with political realism. For Geuss, however, it is decisive to install moralism rather than utopianism as realism’s other, and he argues that </w:t>
      </w:r>
      <w:r w:rsidRPr="005B1F70">
        <w:rPr>
          <w:rStyle w:val="StyleUnderline"/>
        </w:rPr>
        <w:t>realism is not inherently incompatible with all kinds of utopianism.</w:t>
      </w:r>
      <w:r w:rsidRPr="000E1160">
        <w:rPr>
          <w:sz w:val="8"/>
        </w:rPr>
        <w:t xml:space="preserve"> Although political realists have to balance ‘is’ and ‘ought’ in a variety of ways and within different empirical contexts – in the process risking a loss of balance and realist character – Geuss points out that there is a strand of utopianism concerned with ‘the social construction of “impossibility” in politics, and our ability to undo that construction’ that is ‘compatible with realism’.15</w:t>
      </w:r>
    </w:p>
    <w:p w14:paraId="6380E19C" w14:textId="77777777" w:rsidR="009628D2" w:rsidRPr="000E1160" w:rsidRDefault="009628D2" w:rsidP="009628D2">
      <w:pPr>
        <w:rPr>
          <w:sz w:val="8"/>
        </w:rPr>
      </w:pPr>
      <w:r w:rsidRPr="000E1160">
        <w:rPr>
          <w:sz w:val="8"/>
        </w:rPr>
        <w:t xml:space="preserve">Geuss’ efforts to avoid stalemates of realism will appear familiar to scholars trained in IR. E.H. Carr (1892–1982) himself, of course, was fully aware of the limits of realism when he concluded that a pure realism would exclude ‘four things which appear to be essential ingredients of all effective political thinking: a finite goal, an emotional appeal, a right of moral judgment and a ground for action’.16 Even on a fairly conventional reading, classical realism asks how humans should act under current or different circumstances. The attraction of prominent twentieth century realists </w:t>
      </w:r>
      <w:proofErr w:type="gramStart"/>
      <w:r w:rsidRPr="000E1160">
        <w:rPr>
          <w:sz w:val="8"/>
        </w:rPr>
        <w:t>lies</w:t>
      </w:r>
      <w:proofErr w:type="gramEnd"/>
      <w:r w:rsidRPr="000E1160">
        <w:rPr>
          <w:sz w:val="8"/>
        </w:rPr>
        <w:t>, at least in part, in the critique they advanced and the projects for moral reflection and political reform these critiques entailed. Realist theory remains a relevant tradition today not just for its strong focus on Realpolitik but also because many of its central thinkers (including Carr, Herz, Morgenthau, Niebuhr and Schuman) provided compelling arguments in favor of global reform.17 Hence, within realism questions arise not so much about the necessity of distance and critique as to the exact point at which distance becomes detachment and political realism turns into moralism or ‘science fiction’.18</w:t>
      </w:r>
    </w:p>
    <w:p w14:paraId="625C0991" w14:textId="77777777" w:rsidR="009628D2" w:rsidRPr="000E1160" w:rsidRDefault="009628D2" w:rsidP="009628D2">
      <w:pPr>
        <w:rPr>
          <w:sz w:val="8"/>
        </w:rPr>
      </w:pPr>
      <w:r w:rsidRPr="000E1160">
        <w:rPr>
          <w:sz w:val="8"/>
        </w:rPr>
        <w:t xml:space="preserve">Geuss’ suggestion that realism needs to develop and rethink the role of utopian imagination in political thinking and action is less familiar to IR scholars. Geuss makes the point that all forms of politics involve an element of productive imagination (i.e. reality-making), but he specifically harnesses the concept of the imagination as ‘a crucial variable in determining how much I can see, how much I can understand, and whether I can occupy a position from which radical social criticism is possible.’19 For a self-identified political realist like Geuss, the turn to the concept of the imagination is controversial. The imagination has a rich and complex history, but is often associated with fantasies, lies and other flights from reality.20 Yet for Geuss not all acts of imagination belong to the realm of the fake and fantastic. The imagination also serves to illuminate what is distinctive about the world we inhabit, while identifying and charting possible avenues for future change and social transformation. Geuss’ account remains tentative and only loosely connected to practical politics, but his identification of the imagination as a site where realism and radical aspiration meet carves out a position combining a critique of the moralistic (or the ideal) with the unmasking of the apparent.21 It allows for the possibility that political realists can find themselves in situations in </w:t>
      </w:r>
      <w:r w:rsidRPr="00BE2E26">
        <w:rPr>
          <w:sz w:val="8"/>
          <w:szCs w:val="8"/>
        </w:rPr>
        <w:t>which the most urgent</w:t>
      </w:r>
      <w:r w:rsidRPr="000E1160">
        <w:rPr>
          <w:sz w:val="8"/>
        </w:rPr>
        <w:t xml:space="preserve"> task is not (or not merely) to warn against illusory or hopelessly ambitious attempts to rationally fix, repair or manage reality, but also – as we will go on to show below in relation to the thermonuclear revolution – to profoundly question and re-conceptualize social and political dimensions of that reality through the use of their imagination.</w:t>
      </w:r>
    </w:p>
    <w:p w14:paraId="7FE7EF17" w14:textId="77777777" w:rsidR="009628D2" w:rsidRPr="00BE2E26" w:rsidRDefault="009628D2" w:rsidP="009628D2">
      <w:pPr>
        <w:rPr>
          <w:sz w:val="2"/>
          <w:szCs w:val="2"/>
        </w:rPr>
      </w:pPr>
      <w:r w:rsidRPr="00BE2E26">
        <w:rPr>
          <w:sz w:val="8"/>
        </w:rPr>
        <w:t xml:space="preserve">Geuss’ political realism is compatible with the radical aspirations of the young Marx in the sense that his radical opposition to prevailing beliefs and practices is preconditioned by analyses of social and political power that overlap with realism.22 Realist radical positions are often precarious, but </w:t>
      </w:r>
      <w:r w:rsidRPr="005B1F70">
        <w:rPr>
          <w:rStyle w:val="StyleUnderline"/>
        </w:rPr>
        <w:t>there is no necessary opposition</w:t>
      </w:r>
      <w:r w:rsidRPr="00BE2E26">
        <w:rPr>
          <w:sz w:val="8"/>
        </w:rPr>
        <w:t xml:space="preserve"> (though often recurrent tension) </w:t>
      </w:r>
      <w:r w:rsidRPr="005B1F70">
        <w:rPr>
          <w:rStyle w:val="StyleUnderline"/>
        </w:rPr>
        <w:t>between the demands of realist analysis and emancipatory aspiration.</w:t>
      </w:r>
      <w:r w:rsidRPr="00BE2E26">
        <w:rPr>
          <w:sz w:val="8"/>
        </w:rPr>
        <w:t xml:space="preserve"> E.H. Carr was deeply influenced by Marxist thought when he wrote The Twenty Years’ Crisis (1939), a classic treasure trove of political realism that exposed the self-interested character of (primarily) liberal ideas.23 In international politics, principled radical opposition to the existing state of affairs and its underlying structures often translates into a critique of the practices and beliefs of statesmen, diplomats and government officials, which are typically held to be too narrowly concerned with (national or sectional) interests and correspondingly inattentive to other standards such as justice or peace. These arguments reflect that radicalism is a ‘broad church’, where critical analysis (</w:t>
      </w:r>
      <w:proofErr w:type="gramStart"/>
      <w:r w:rsidRPr="00BE2E26">
        <w:rPr>
          <w:sz w:val="8"/>
        </w:rPr>
        <w:t>of</w:t>
      </w:r>
      <w:proofErr w:type="gramEnd"/>
      <w:r w:rsidRPr="00BE2E26">
        <w:rPr>
          <w:sz w:val="8"/>
        </w:rPr>
        <w:t xml:space="preserve"> elites, the government, diplomats, specific policies) often takes prominence over detailed plans for reform. Realists generally display a greater appreciation of statesmanship, diplomacy and the traditional institutions of international politics, but many twentieth century incarnations of realism have not been conservative, cynical or unconcerned with political reform. It is hardly surprising, therefore, that IR scholars have repeatedly explored links between realism and radicalism in programmatic statements,24 the writings of well-known radicals,25 or classical realists.26 Several of these studies have traced some of the roots of realist arguments to left wing milieus or highlighted how their wider import mirrored central insights of critical theory.27</w:t>
      </w:r>
    </w:p>
    <w:p w14:paraId="7FCC4960" w14:textId="77777777" w:rsidR="009628D2" w:rsidRPr="00BE2E26" w:rsidRDefault="009628D2" w:rsidP="009628D2">
      <w:pPr>
        <w:rPr>
          <w:sz w:val="2"/>
          <w:szCs w:val="2"/>
        </w:rPr>
      </w:pPr>
      <w:r w:rsidRPr="00BE2E26">
        <w:rPr>
          <w:sz w:val="2"/>
          <w:szCs w:val="2"/>
        </w:rPr>
        <w:t>In our reading, at the most basic level, realist radicalism lays claim to political reality, but it is a reality that is often hidden below a veneer of ideology, the seemingly value-neutral language of science and/or self-interested thinking which in turn clouds political judgment. As an approach, realist radicalism involves a way of seeing the political that places power center stage, while devoting considerable energy to exposing and dissecting such realities and the consequences they entail for political action, for example, in relation to what is taken for granted or rendered (im)possible. Clearly, individuals may rarely reach complete agreement on the decisive dimensions of power, the nature of social reality and the extent to which it can or should be transformed. Notwithstanding such pronounced differences, however, realist radicals are united in their refusal to accept political reality as always given, readily apparent or accessible.</w:t>
      </w:r>
    </w:p>
    <w:p w14:paraId="5B27EA2D" w14:textId="77777777" w:rsidR="009628D2" w:rsidRPr="00BE2E26" w:rsidRDefault="009628D2" w:rsidP="009628D2">
      <w:pPr>
        <w:rPr>
          <w:sz w:val="2"/>
          <w:szCs w:val="2"/>
        </w:rPr>
      </w:pPr>
      <w:r w:rsidRPr="00BE2E26">
        <w:rPr>
          <w:sz w:val="2"/>
          <w:szCs w:val="2"/>
        </w:rPr>
        <w:t>Realism and realist radicalism during the thermonuclear revolution</w:t>
      </w:r>
    </w:p>
    <w:p w14:paraId="254F9565" w14:textId="77777777" w:rsidR="009628D2" w:rsidRPr="00BE2E26" w:rsidRDefault="009628D2" w:rsidP="009628D2">
      <w:pPr>
        <w:rPr>
          <w:sz w:val="2"/>
          <w:szCs w:val="2"/>
        </w:rPr>
      </w:pPr>
      <w:r w:rsidRPr="00BE2E26">
        <w:rPr>
          <w:sz w:val="2"/>
          <w:szCs w:val="2"/>
        </w:rPr>
        <w:t>Times of political convulsion or crisis have regularly produced innovation in political thought. The French Revolution and the European revolutions of 1848 are obvious cases in point. The thermonuclear revolution constitutes another such moment. In large part due to the work of Campbell Craig, Daniel Deudney and Bill Scheuerman, it is now well-known that those kinds of realism with which political theorists and IR scholars are most familiar, found in the nuclear revolution a challenge that led to re-adjustment and an impetus for broadening their purview.28 Although the adjustment was sometimes gradual, it typically took a form in which realists analysed the nature and scale of weapons technology – unfathomably destructive H-bombs fitted on globe-spanning missiles – and drew bleak conclusions for the political status of great power war or the territorial dimensions of sovereignty. For these realists, the doctrine of deterrence and its underlying commitment to a narrow instrumental rationality, charged with governing the risk of nuclear war through stylized scenarios, became a potent symbol of the failure to grasp the novel nature of politics after the thermonuclear revolution. It was a failure with both spatial and temporal implications: since a war with nuclear weapons could neither be limited nor won, in terms of security and survival the world was now inescapably one; and since the material effects of the use or testing of these weapons were evident but also uncertain and out of sight, politics had to be informed by a more profound sense of global and intergenerational responsibility. In short, the H-bomb threatened basic institutions of international politics, including great power war and the balance of power. Such diagnoses often ended in a frank admission that supranational forms of governance or government were both desirable and politically necessary (in terms of survival) though unfeasible without an easement of the superpower conflict that governed the Cold War. As Hans Morgenthau argued in 1963, ‘In the long run, I’m in favor of a radical change in the structure of international relations … World government is appropriate for the technological conditions under which we live’.29 John H. Herz, who offered an early and shrewd analysis of the thermonuclear revolution, came to a similar conclusion: the predicament of humankind conferred on everybody a ‘responsibility to think about and work for the creation of conditions in which [hu]mankind has a chance to continue existing’,30 which for Herz meant charting a universalist course that stressed détente and involved a critique of a narrowly conceived national interest in an increasingly global age.</w:t>
      </w:r>
    </w:p>
    <w:p w14:paraId="7922FD62" w14:textId="77777777" w:rsidR="009628D2" w:rsidRPr="00BE2E26" w:rsidRDefault="009628D2" w:rsidP="009628D2">
      <w:pPr>
        <w:rPr>
          <w:sz w:val="2"/>
          <w:szCs w:val="2"/>
        </w:rPr>
      </w:pPr>
      <w:r w:rsidRPr="00BE2E26">
        <w:rPr>
          <w:sz w:val="2"/>
          <w:szCs w:val="2"/>
        </w:rPr>
        <w:t xml:space="preserve">It would be wrong to read such admissions as a retreat from realism. They evince a contextual judgment about appropriate political strategies in the nuclear age (that was also instrumental in producing the inescapably global dimension of politics in our time). Such recalibrations of realism that heeded progressive imperatives were not just a concern of realists such as John H. Herz, Hans J. Morgenthau and Reinhold Niebuhr. In the US, the public intellectual Lewis Mumford and the maverick sociologist C. Wright Mills developed wide-ranging analyses of technology, society and politics during the thermonuclear revolution that were radical in </w:t>
      </w:r>
      <w:proofErr w:type="gramStart"/>
      <w:r w:rsidRPr="00BE2E26">
        <w:rPr>
          <w:sz w:val="2"/>
          <w:szCs w:val="2"/>
        </w:rPr>
        <w:t>implication</w:t>
      </w:r>
      <w:proofErr w:type="gramEnd"/>
      <w:r w:rsidRPr="00BE2E26">
        <w:rPr>
          <w:sz w:val="2"/>
          <w:szCs w:val="2"/>
        </w:rPr>
        <w:t xml:space="preserve"> but which had strong affinities with the points made by card-carrying realists.31 Of the two, Mumford was the one with the most outspoken realist pedigree. In the run-up to and during the early stages of World War II, he launched an attack, partly inspired by Niebuhr’s theological realism, on a dominant strand of American liberalism that issued in isolationism. This creed was bankrupt, due to its optimism about human ability and rationality. It had no grasp of evil, no grasp of ‘instinct, tradition, history’ and no grasp of ‘aesthetics, religion, and ethics’.32 As Mumford intoned, ‘[t]hose who think that evil can be permanently abolished always feel grossly betrayed when they find it has come back again’.33 Liberalism had grown mechanical and relativist: it stood for little and faced even less. It was a </w:t>
      </w:r>
      <w:proofErr w:type="gramStart"/>
      <w:r w:rsidRPr="00BE2E26">
        <w:rPr>
          <w:sz w:val="2"/>
          <w:szCs w:val="2"/>
        </w:rPr>
        <w:t>betrayal;</w:t>
      </w:r>
      <w:proofErr w:type="gramEnd"/>
      <w:r w:rsidRPr="00BE2E26">
        <w:rPr>
          <w:sz w:val="2"/>
          <w:szCs w:val="2"/>
        </w:rPr>
        <w:t xml:space="preserve"> only nominally liberal and without depth and conviction.</w:t>
      </w:r>
    </w:p>
    <w:p w14:paraId="4E5F938F" w14:textId="77777777" w:rsidR="009628D2" w:rsidRPr="00BE2E26" w:rsidRDefault="009628D2" w:rsidP="009628D2">
      <w:pPr>
        <w:rPr>
          <w:sz w:val="2"/>
          <w:szCs w:val="2"/>
        </w:rPr>
      </w:pPr>
      <w:r w:rsidRPr="00BE2E26">
        <w:rPr>
          <w:sz w:val="2"/>
          <w:szCs w:val="2"/>
        </w:rPr>
        <w:t xml:space="preserve">Informed by a tragic vision of politics, Mumford argued for the necessity of defending broadly liberal ideals in international politics, but with the arrival of atomic and later thermonuclear weapons this belief was fused with a growing pessimism that also informed his work on the history of technology.34 As he argued within months of the destruction of Hiroshima and Nagasaki, liberal ideals had been corrupted and ‘madmen are planning the end of the world. What they call continued progress in atomic warfare means universal extermination, and what they call national security is organized suicide’.35 As the nuclear revolution </w:t>
      </w:r>
      <w:proofErr w:type="gramStart"/>
      <w:r w:rsidRPr="00BE2E26">
        <w:rPr>
          <w:sz w:val="2"/>
          <w:szCs w:val="2"/>
        </w:rPr>
        <w:t>deepened</w:t>
      </w:r>
      <w:proofErr w:type="gramEnd"/>
      <w:r w:rsidRPr="00BE2E26">
        <w:rPr>
          <w:sz w:val="2"/>
          <w:szCs w:val="2"/>
        </w:rPr>
        <w:t xml:space="preserve"> he republished and developed his arguments. His critique constituted, essentially, a desperate blow in a fight, as Mumford saw it, between </w:t>
      </w:r>
      <w:r w:rsidRPr="007157F7">
        <w:rPr>
          <w:strike/>
          <w:sz w:val="2"/>
          <w:szCs w:val="2"/>
        </w:rPr>
        <w:t>madness</w:t>
      </w:r>
      <w:r w:rsidRPr="00BE2E26">
        <w:rPr>
          <w:sz w:val="2"/>
          <w:szCs w:val="2"/>
        </w:rPr>
        <w:t xml:space="preserve"> and sanity. Often stressing the fallible, self-deceiving and pugnacious nature of human beings, he came to see in deterrence ‘a mad policy, empty of human values and unworthy of human respect: the policy of underdimensioned men with “ten year old minds,” operating within a one-generation frame of reference, with no respect for the values of human history and no concern for the future of the human race’.36 This stinging, cynical critique was a central aspect of Mumford’s realist radicalism.</w:t>
      </w:r>
    </w:p>
    <w:p w14:paraId="43ACB1A3" w14:textId="77777777" w:rsidR="009628D2" w:rsidRPr="00BE2E26" w:rsidRDefault="009628D2" w:rsidP="009628D2">
      <w:pPr>
        <w:rPr>
          <w:sz w:val="2"/>
          <w:szCs w:val="2"/>
        </w:rPr>
      </w:pPr>
      <w:r w:rsidRPr="00BE2E26">
        <w:rPr>
          <w:sz w:val="2"/>
          <w:szCs w:val="2"/>
        </w:rPr>
        <w:t xml:space="preserve">The fact that the US continued to rely on nuclear weapons and the policy of deterrence – a decision casually communicated to a largely acquiescent public – was according to Mumford the result of a particular constellation of the forces of modernity that reached their nadir in the nuclear age. A large part of the explanation was found in the expansion of Technics, a term Mumford borrowed from German </w:t>
      </w:r>
      <w:proofErr w:type="gramStart"/>
      <w:r w:rsidRPr="00BE2E26">
        <w:rPr>
          <w:sz w:val="2"/>
          <w:szCs w:val="2"/>
        </w:rPr>
        <w:t>in order to</w:t>
      </w:r>
      <w:proofErr w:type="gramEnd"/>
      <w:r w:rsidRPr="00BE2E26">
        <w:rPr>
          <w:sz w:val="2"/>
          <w:szCs w:val="2"/>
        </w:rPr>
        <w:t xml:space="preserve"> capture the material as well as ideational and cultural dimensions of technology. In </w:t>
      </w:r>
      <w:proofErr w:type="gramStart"/>
      <w:r w:rsidRPr="00BE2E26">
        <w:rPr>
          <w:sz w:val="2"/>
          <w:szCs w:val="2"/>
        </w:rPr>
        <w:t>short, ‘</w:t>
      </w:r>
      <w:proofErr w:type="gramEnd"/>
      <w:r w:rsidRPr="00BE2E26">
        <w:rPr>
          <w:sz w:val="2"/>
          <w:szCs w:val="2"/>
        </w:rPr>
        <w:t xml:space="preserve">the implacable spread of </w:t>
      </w:r>
      <w:proofErr w:type="gramStart"/>
      <w:r w:rsidRPr="00BE2E26">
        <w:rPr>
          <w:sz w:val="2"/>
          <w:szCs w:val="2"/>
        </w:rPr>
        <w:t>the machine</w:t>
      </w:r>
      <w:proofErr w:type="gramEnd"/>
      <w:r w:rsidRPr="00BE2E26">
        <w:rPr>
          <w:sz w:val="2"/>
          <w:szCs w:val="2"/>
        </w:rPr>
        <w:t>’37 had a host of cultural, social and political effects. Among these, the estrangement created by technology when it was applied without consideration for human needs and qualities came to preoccupy Mumford. Though shorn of Marxist terminology, it amounted to a form of alienation. When informed by a particular strand of modern, instrumental rationality, technology (it turned out) entailed grave risks, including the production of conformist and lethargic citizens, the undermining of democracy and a fundamental transformation of the knowledge economy, systems of education and the formation of individual character.38</w:t>
      </w:r>
    </w:p>
    <w:p w14:paraId="53278824" w14:textId="77777777" w:rsidR="009628D2" w:rsidRPr="00BE2E26" w:rsidRDefault="009628D2" w:rsidP="009628D2">
      <w:pPr>
        <w:rPr>
          <w:sz w:val="2"/>
          <w:szCs w:val="2"/>
        </w:rPr>
      </w:pPr>
      <w:r w:rsidRPr="00BE2E26">
        <w:rPr>
          <w:sz w:val="2"/>
          <w:szCs w:val="2"/>
        </w:rPr>
        <w:t>The analysis of C. Wright Mills was compatible with Mumford’s. He also lamented the increasing reliance of education and research on the ever-more powerful economic and military machines. It produced agents capable of fulfilling ‘technical functions’ yet with no grasp of ‘ends and meanings’.39 ‘The Cheerful Robot’, a stark image of technological estrangement, became Mills’ favorite metaphor for the kind of individuals produced by 1950s modernity. The ubiquity of this figure at all levels of society, inside and outside the corridors of power, was intimately connected to the expansion of technology:</w:t>
      </w:r>
    </w:p>
    <w:p w14:paraId="2E9EA352" w14:textId="77777777" w:rsidR="009628D2" w:rsidRPr="00BE2E26" w:rsidRDefault="009628D2" w:rsidP="009628D2">
      <w:pPr>
        <w:rPr>
          <w:sz w:val="2"/>
          <w:szCs w:val="2"/>
        </w:rPr>
      </w:pPr>
      <w:r w:rsidRPr="00BE2E26">
        <w:rPr>
          <w:sz w:val="2"/>
          <w:szCs w:val="2"/>
        </w:rPr>
        <w:t xml:space="preserve">[M]ust we not face the possibility that the human mind as a social fact might be deteriorating in quality and cultural level, and yet not many would notice it because of the overwhelming accumulation of technological gadgets? </w:t>
      </w:r>
      <w:proofErr w:type="gramStart"/>
      <w:r w:rsidRPr="00BE2E26">
        <w:rPr>
          <w:sz w:val="2"/>
          <w:szCs w:val="2"/>
        </w:rPr>
        <w:t>Is not</w:t>
      </w:r>
      <w:proofErr w:type="gramEnd"/>
      <w:r w:rsidRPr="00BE2E26">
        <w:rPr>
          <w:sz w:val="2"/>
          <w:szCs w:val="2"/>
        </w:rPr>
        <w:t xml:space="preserve"> that the meaning of rationality without reason? Of human alienation? Of the absence of any role for reason in human affairs? The accumulation of gadgets hides these meanings: those who use them do not understand them; those who invent and maintain them do not understand much else.40</w:t>
      </w:r>
    </w:p>
    <w:p w14:paraId="16EC5D41" w14:textId="77777777" w:rsidR="009628D2" w:rsidRPr="00BE2E26" w:rsidRDefault="009628D2" w:rsidP="009628D2">
      <w:pPr>
        <w:rPr>
          <w:sz w:val="2"/>
          <w:szCs w:val="2"/>
        </w:rPr>
      </w:pPr>
      <w:r w:rsidRPr="00BE2E26">
        <w:rPr>
          <w:sz w:val="2"/>
          <w:szCs w:val="2"/>
        </w:rPr>
        <w:t xml:space="preserve">In essence, such examinations of the underlying dynamics of modern life prepared the way for an uncompromising critique of the </w:t>
      </w:r>
      <w:proofErr w:type="gramStart"/>
      <w:r w:rsidRPr="00BE2E26">
        <w:rPr>
          <w:sz w:val="2"/>
          <w:szCs w:val="2"/>
        </w:rPr>
        <w:t>national security</w:t>
      </w:r>
      <w:proofErr w:type="gramEnd"/>
      <w:r w:rsidRPr="00BE2E26">
        <w:rPr>
          <w:sz w:val="2"/>
          <w:szCs w:val="2"/>
        </w:rPr>
        <w:t xml:space="preserve"> states of the US and (to a lesser extent) USSR and few did more to expose the sociological foundations of such apparatuses than Mills. Like Mumford he emphasized their brutality; their display of an ‘inhuman lack of sensibility characteristic of underdeveloped men in overdeveloped societies …’41 But Mills also conducted a more fully-fledged study of its sociological basis in the US: the collusion of a power elite drawn from politics, business and the military. These power elites met in the core institutions of modern America and had compatible if not converging world views. They made decisions of tremendous importance for the American people that under conditions of modernity (such as the manipulative effects of consumption and communication) took on the characteristics of an alienated and ‘inactionary’ mass.42 This constituted not only a democratically questionable transformation of US society; it was also – particularly in the context of the Cold War – an exceedingly dangerous development. Mills held that since ‘war now means the universal annihilation of man, so peace now is to the universal interests of man’.43 By this Mills did not mean to imply that international politics occurred in a power vacuum. In fact, he thought war a near-natural occurrence in international politics – produced by the effort of one state to prevent others from becoming stronger – and approvingly cited E.H. Carr’s quip that ‘the principal cause of war is war itself’.44 If it turned out (as it did according to Mills) that the power elite was essentially, if unwittingly, preparing World War III, ‘an attack on war-making is also an attack on the U.S. power elite’.45</w:t>
      </w:r>
    </w:p>
    <w:p w14:paraId="04C23FA3" w14:textId="77777777" w:rsidR="009628D2" w:rsidRPr="00BE2E26" w:rsidRDefault="009628D2" w:rsidP="009628D2">
      <w:pPr>
        <w:rPr>
          <w:sz w:val="2"/>
          <w:szCs w:val="2"/>
        </w:rPr>
      </w:pPr>
      <w:r w:rsidRPr="00BE2E26">
        <w:rPr>
          <w:sz w:val="2"/>
          <w:szCs w:val="2"/>
        </w:rPr>
        <w:t>Both Mills and Mumford were concerned with a mass society bereft of any vitality, in which the expansion and militarization of state authority occurred without resistance. It was after all the very engulfment of human faculties in a deadly cocktail of (weapons) technology, capitalism and militarism at the height of the Cold War that made effective critique difficult. The collusion of new forms of production, new technologies and new forms of communication, ranging from propaganda to marketing, turned individuals into ‘spectators’, robots or ‘nullities’, while society came to resemble a ‘mechanically engineered coma’.46</w:t>
      </w:r>
    </w:p>
    <w:p w14:paraId="2B100C75" w14:textId="77777777" w:rsidR="009628D2" w:rsidRPr="00BE2E26" w:rsidRDefault="009628D2" w:rsidP="009628D2">
      <w:pPr>
        <w:rPr>
          <w:sz w:val="2"/>
          <w:szCs w:val="2"/>
        </w:rPr>
      </w:pPr>
      <w:r w:rsidRPr="00BE2E26">
        <w:rPr>
          <w:sz w:val="2"/>
          <w:szCs w:val="2"/>
        </w:rPr>
        <w:t xml:space="preserve">The fight over reality and the importance of </w:t>
      </w:r>
      <w:proofErr w:type="gramStart"/>
      <w:r w:rsidRPr="00BE2E26">
        <w:rPr>
          <w:sz w:val="2"/>
          <w:szCs w:val="2"/>
        </w:rPr>
        <w:t>the imagination</w:t>
      </w:r>
      <w:proofErr w:type="gramEnd"/>
    </w:p>
    <w:p w14:paraId="21BABFD8" w14:textId="77777777" w:rsidR="009628D2" w:rsidRPr="00BE2E26" w:rsidRDefault="009628D2" w:rsidP="009628D2">
      <w:pPr>
        <w:rPr>
          <w:sz w:val="2"/>
          <w:szCs w:val="2"/>
        </w:rPr>
      </w:pPr>
      <w:r w:rsidRPr="00BE2E26">
        <w:rPr>
          <w:sz w:val="2"/>
          <w:szCs w:val="2"/>
        </w:rPr>
        <w:t xml:space="preserve">Mills and Mumford’s resolutely global vision of politics emerged during the thermonuclear revolution. Its central message was the necessity of radical reform and of envisioning alternatives to the potentially disastrous course of Cold War politics. Central insights </w:t>
      </w:r>
      <w:proofErr w:type="gramStart"/>
      <w:r w:rsidRPr="00BE2E26">
        <w:rPr>
          <w:sz w:val="2"/>
          <w:szCs w:val="2"/>
        </w:rPr>
        <w:t>of</w:t>
      </w:r>
      <w:proofErr w:type="gramEnd"/>
      <w:r w:rsidRPr="00BE2E26">
        <w:rPr>
          <w:sz w:val="2"/>
          <w:szCs w:val="2"/>
        </w:rPr>
        <w:t xml:space="preserve"> political realism played a prominent role in their thinking: a focus on power relations, a contextual form of judgment and a clear-headed appreciation of superpower conflict and its associated risk of war. After all, it was the existence of thermonuclear weapons that united both men in thinking that great power war had now to be averted </w:t>
      </w:r>
      <w:proofErr w:type="gramStart"/>
      <w:r w:rsidRPr="00BE2E26">
        <w:rPr>
          <w:sz w:val="2"/>
          <w:szCs w:val="2"/>
        </w:rPr>
        <w:t>in order for</w:t>
      </w:r>
      <w:proofErr w:type="gramEnd"/>
      <w:r w:rsidRPr="00BE2E26">
        <w:rPr>
          <w:sz w:val="2"/>
          <w:szCs w:val="2"/>
        </w:rPr>
        <w:t xml:space="preserve"> civilization to survive.</w:t>
      </w:r>
    </w:p>
    <w:p w14:paraId="145E850F" w14:textId="77777777" w:rsidR="009628D2" w:rsidRPr="000E1160" w:rsidRDefault="009628D2" w:rsidP="009628D2">
      <w:pPr>
        <w:rPr>
          <w:sz w:val="8"/>
        </w:rPr>
      </w:pPr>
      <w:r w:rsidRPr="000E1160">
        <w:rPr>
          <w:sz w:val="8"/>
        </w:rPr>
        <w:t xml:space="preserve">In focusing on Mills and Mumford, moreover, we gain access to a heated debate about what was real and possible after the thermonuclear revolution. </w:t>
      </w:r>
      <w:r w:rsidRPr="00CC59C0">
        <w:rPr>
          <w:rStyle w:val="StyleUnderline"/>
        </w:rPr>
        <w:t>Asking</w:t>
      </w:r>
      <w:r w:rsidRPr="000E1160">
        <w:rPr>
          <w:sz w:val="8"/>
        </w:rPr>
        <w:t xml:space="preserve"> their </w:t>
      </w:r>
      <w:r w:rsidRPr="00CC59C0">
        <w:rPr>
          <w:rStyle w:val="StyleUnderline"/>
        </w:rPr>
        <w:t xml:space="preserve">readers </w:t>
      </w:r>
      <w:r w:rsidRPr="00BE2E26">
        <w:rPr>
          <w:rStyle w:val="StyleUnderline"/>
          <w:highlight w:val="yellow"/>
        </w:rPr>
        <w:t xml:space="preserve">to </w:t>
      </w:r>
      <w:r w:rsidRPr="00BE2E26">
        <w:rPr>
          <w:rStyle w:val="Emphasis"/>
          <w:highlight w:val="yellow"/>
        </w:rPr>
        <w:t>imagine nuclear destruction</w:t>
      </w:r>
      <w:r w:rsidRPr="00BE2E26">
        <w:rPr>
          <w:rStyle w:val="StyleUnderline"/>
          <w:highlight w:val="yellow"/>
        </w:rPr>
        <w:t xml:space="preserve"> was</w:t>
      </w:r>
      <w:r w:rsidRPr="000E1160">
        <w:rPr>
          <w:sz w:val="8"/>
        </w:rPr>
        <w:t xml:space="preserve"> both </w:t>
      </w:r>
      <w:r w:rsidRPr="00BE2E26">
        <w:rPr>
          <w:rStyle w:val="StyleUnderline"/>
          <w:highlight w:val="yellow"/>
        </w:rPr>
        <w:t xml:space="preserve">a </w:t>
      </w:r>
      <w:r w:rsidRPr="00BE2E26">
        <w:rPr>
          <w:rStyle w:val="Emphasis"/>
          <w:highlight w:val="yellow"/>
        </w:rPr>
        <w:t>vehicle for critiquing the US national security state</w:t>
      </w:r>
      <w:r w:rsidRPr="00BE2E26">
        <w:rPr>
          <w:rStyle w:val="StyleUnderline"/>
          <w:highlight w:val="yellow"/>
        </w:rPr>
        <w:t xml:space="preserve"> and a </w:t>
      </w:r>
      <w:r w:rsidRPr="00BE2E26">
        <w:rPr>
          <w:rStyle w:val="Emphasis"/>
          <w:highlight w:val="yellow"/>
        </w:rPr>
        <w:t>tool for contemplating alternative futures</w:t>
      </w:r>
      <w:r w:rsidRPr="00CC59C0">
        <w:rPr>
          <w:rStyle w:val="StyleUnderline"/>
        </w:rPr>
        <w:t>.</w:t>
      </w:r>
      <w:r w:rsidRPr="000E1160">
        <w:rPr>
          <w:sz w:val="8"/>
        </w:rPr>
        <w:t xml:space="preserve"> Since their calls for imagination often took place at the intersection of public debate and political activism, they are often overlooked in IR accounts that chart the development of theory and strategy at the time.47 Yet, for Mumford and Mills </w:t>
      </w:r>
      <w:r w:rsidRPr="00BE2E26">
        <w:rPr>
          <w:rStyle w:val="StyleUnderline"/>
        </w:rPr>
        <w:t>an appeal to the imagination was necessary to challenge ‘realism’</w:t>
      </w:r>
      <w:r w:rsidRPr="00CC59C0">
        <w:rPr>
          <w:rStyle w:val="StyleUnderline"/>
        </w:rPr>
        <w:t>,</w:t>
      </w:r>
      <w:r w:rsidRPr="000E1160">
        <w:rPr>
          <w:sz w:val="8"/>
        </w:rPr>
        <w:t xml:space="preserve"> which had obtained a gradually more prominent standing in the US. For Mills and Mumford, it was crucial that realism and charting a realistic course in global politics was not conflated with existing nuclear strategy. The thermonuclear revolution demanded that such purported realism was exposed as false. Mumford and Mills turned to the concept of imagination as a means of exploring how dominant constructions of the politically possible could be dismantled.</w:t>
      </w:r>
    </w:p>
    <w:p w14:paraId="09233DC9" w14:textId="77777777" w:rsidR="009628D2" w:rsidRPr="000E1160" w:rsidRDefault="009628D2" w:rsidP="009628D2">
      <w:pPr>
        <w:rPr>
          <w:sz w:val="8"/>
        </w:rPr>
      </w:pPr>
      <w:r w:rsidRPr="000E1160">
        <w:rPr>
          <w:sz w:val="8"/>
        </w:rPr>
        <w:t xml:space="preserve">Indeed, Mills and Mumford were outspoken in their critique of nuclear deterrence and its underlying logic. They generally favored </w:t>
      </w:r>
      <w:proofErr w:type="gramStart"/>
      <w:r w:rsidRPr="000E1160">
        <w:rPr>
          <w:sz w:val="8"/>
        </w:rPr>
        <w:t>an (</w:t>
      </w:r>
      <w:proofErr w:type="gramEnd"/>
      <w:r w:rsidRPr="000E1160">
        <w:rPr>
          <w:sz w:val="8"/>
        </w:rPr>
        <w:t xml:space="preserve">albeit often unspecified) easement in Cold War international politics, universal (and, if need be, unilateral) nuclear disarmament, and a ban on the testing of nuclear weapons. The militarization of society and the expansion of the national security state during the early Cold War, they argued, produced a dangerous but also partly fake reality. The agents of the national security state may not have intended this, but the very narrowness of their vision made it almost inevitable. It was necessary, therefore, to dismantle and put at a </w:t>
      </w:r>
      <w:proofErr w:type="gramStart"/>
      <w:r w:rsidRPr="000E1160">
        <w:rPr>
          <w:sz w:val="8"/>
        </w:rPr>
        <w:t>remove official definitions</w:t>
      </w:r>
      <w:proofErr w:type="gramEnd"/>
      <w:r w:rsidRPr="000E1160">
        <w:rPr>
          <w:sz w:val="8"/>
        </w:rPr>
        <w:t xml:space="preserve"> of reality and realism. As Mills put it in his popular book The Causes of World War Three (1958):</w:t>
      </w:r>
    </w:p>
    <w:p w14:paraId="2805F760" w14:textId="77777777" w:rsidR="009628D2" w:rsidRPr="000E1160" w:rsidRDefault="009628D2" w:rsidP="009628D2">
      <w:pPr>
        <w:rPr>
          <w:sz w:val="8"/>
        </w:rPr>
      </w:pPr>
      <w:r w:rsidRPr="000E1160">
        <w:rPr>
          <w:sz w:val="8"/>
        </w:rPr>
        <w:t xml:space="preserve">We are at a curious juncture in the history of human </w:t>
      </w:r>
      <w:r w:rsidRPr="007157F7">
        <w:rPr>
          <w:strike/>
          <w:sz w:val="8"/>
        </w:rPr>
        <w:t>insanity</w:t>
      </w:r>
      <w:r w:rsidRPr="000E1160">
        <w:rPr>
          <w:sz w:val="8"/>
        </w:rPr>
        <w:t>; in the name of realism, men are quite mad, and precisely what they call utopian is now the condition of human survival. Utopian action is survival action; realistic, sound, common-sense, practical actions are now the actions of madmen and idiots.48</w:t>
      </w:r>
    </w:p>
    <w:p w14:paraId="07EFEFED" w14:textId="77777777" w:rsidR="009628D2" w:rsidRPr="000E1160" w:rsidRDefault="009628D2" w:rsidP="009628D2">
      <w:pPr>
        <w:rPr>
          <w:sz w:val="8"/>
        </w:rPr>
      </w:pPr>
      <w:r w:rsidRPr="000E1160">
        <w:rPr>
          <w:sz w:val="8"/>
        </w:rPr>
        <w:t xml:space="preserve">Mills termed this view ‘crackpot realism’, a term he had already used in The Power Elite (1956), where it was associated with Dulles, Eisenhower and the ‘fearful self-righteousness of sincere young American politicians from sunny California’. He criticized these figures for constructing ‘a paranoid reality all their own’.49 Later, however, he applied the term to a specifically technocratic version of national security </w:t>
      </w:r>
      <w:proofErr w:type="gramStart"/>
      <w:r w:rsidRPr="000E1160">
        <w:rPr>
          <w:sz w:val="8"/>
        </w:rPr>
        <w:t>policy-making</w:t>
      </w:r>
      <w:proofErr w:type="gramEnd"/>
      <w:r w:rsidRPr="000E1160">
        <w:rPr>
          <w:sz w:val="8"/>
        </w:rPr>
        <w:t xml:space="preserve"> in which experts were narrowly focused on ‘practical next steps – which, in summary, make up the thrust toward war – and in great, round, hortatory principles. But without any program’.50</w:t>
      </w:r>
    </w:p>
    <w:p w14:paraId="1AD4069B" w14:textId="77777777" w:rsidR="009628D2" w:rsidRPr="000E1160" w:rsidRDefault="009628D2" w:rsidP="009628D2">
      <w:pPr>
        <w:rPr>
          <w:sz w:val="8"/>
        </w:rPr>
      </w:pPr>
      <w:r w:rsidRPr="000E1160">
        <w:rPr>
          <w:sz w:val="8"/>
        </w:rPr>
        <w:t xml:space="preserve">In 1954, Mumford had been more sanguine about the prospects of realism. In reflecting on the implications of the H-bomb, his stinging critique of the establishment, its frozen minds and their counter-fascist (but also totalitarian) policies, was also accompanied by a call for ‘able realists’ capable of analyzing and understanding the Soviet Union.51 Instead of able realists, however, the coming years witnessed a simplification and corruption of realism deeply marked by the hallmarks of the national security state: secrecy, suspicion and a focus on means rather than ends. Learning and knowledge had narrowed, while power had been transferred to technicians, strategists and politicians manning the sprawling defense industry and operating the new, secretive agencies of the national security state. Yet, the decisions </w:t>
      </w:r>
      <w:proofErr w:type="gramStart"/>
      <w:r w:rsidRPr="000E1160">
        <w:rPr>
          <w:sz w:val="8"/>
        </w:rPr>
        <w:t>reached</w:t>
      </w:r>
      <w:proofErr w:type="gramEnd"/>
      <w:r w:rsidRPr="000E1160">
        <w:rPr>
          <w:sz w:val="8"/>
        </w:rPr>
        <w:t xml:space="preserve"> by the US involved the entire planet. Like Mills, Mumford came to see this as a fabricated deathtrap. It was simply astonishing that unnamed strategists saw themselves as ‘hard-headed </w:t>
      </w:r>
      <w:proofErr w:type="gramStart"/>
      <w:r w:rsidRPr="000E1160">
        <w:rPr>
          <w:sz w:val="8"/>
        </w:rPr>
        <w:t>realists’</w:t>
      </w:r>
      <w:proofErr w:type="gramEnd"/>
      <w:r w:rsidRPr="000E1160">
        <w:rPr>
          <w:sz w:val="8"/>
        </w:rPr>
        <w:t xml:space="preserve"> and described military achievements and artifacts as monuments of security. This made no sense in the thermonuclear </w:t>
      </w:r>
      <w:proofErr w:type="gramStart"/>
      <w:r w:rsidRPr="000E1160">
        <w:rPr>
          <w:sz w:val="8"/>
        </w:rPr>
        <w:t>age: ‘</w:t>
      </w:r>
      <w:proofErr w:type="gramEnd"/>
      <w:r w:rsidRPr="000E1160">
        <w:rPr>
          <w:sz w:val="8"/>
        </w:rPr>
        <w:t>How far can human self-deception go?’52 A policy based on military superiority in the thermonuclear age was nothing more than ‘an illusion of power’.53 Yet, it was an illusion that flourished widely and indiscernibly determined the (narrow) boundaries of the politically possible.</w:t>
      </w:r>
    </w:p>
    <w:p w14:paraId="530E21ED" w14:textId="77777777" w:rsidR="009628D2" w:rsidRPr="000E1160" w:rsidRDefault="009628D2" w:rsidP="009628D2">
      <w:pPr>
        <w:rPr>
          <w:sz w:val="8"/>
        </w:rPr>
      </w:pPr>
      <w:r w:rsidRPr="000E1160">
        <w:rPr>
          <w:sz w:val="8"/>
        </w:rPr>
        <w:t xml:space="preserve">The differences between Mills’ and Mumford’s attempts to counter the reality-making of the establishment were few and subtle. For example, Mills was highly alert to the dangers that a (crackpot) realist usurpation could involve on a deeper level than political </w:t>
      </w:r>
      <w:proofErr w:type="gramStart"/>
      <w:r w:rsidRPr="000E1160">
        <w:rPr>
          <w:sz w:val="8"/>
        </w:rPr>
        <w:t>sound-bites</w:t>
      </w:r>
      <w:proofErr w:type="gramEnd"/>
      <w:r w:rsidRPr="000E1160">
        <w:rPr>
          <w:sz w:val="8"/>
        </w:rPr>
        <w:t xml:space="preserve">. While he aggressively dissected the so-called realism and its conjured-up military needs as ‘merely the desperate slogans of the morally crippled’,54 he also worried about the consequences of more sophisticated renderings of political realism in the nuclear age. In contrast to Mumford, who had spoken the language of realist tragedy with conviction in the 1940s, Mills came to associate the vocabulary of self-professed realists with the smokescreens of nuclear politics and its escape from democratic oversight: ‘The replacement of the straightforward idea of “political accountability” by the dead-beat notion of “tragic responsibility” is not good enough’. In fact, it amounted to little more than ‘a lugubrious and fatalistic dodge which, adorned with a little liberal rhetoric, leads directly to the political irresponsibility of the conservative.’55 Mumford did not offer a similar critique, but it is noticeable that by the late 1950s when the usurpation of realism by nuclear strategists was near-complete, Mumford had substituted the language of tragedy with one that stressed the undemocratic tendencies of a society characterized by </w:t>
      </w:r>
      <w:r w:rsidRPr="007157F7">
        <w:rPr>
          <w:strike/>
          <w:sz w:val="8"/>
        </w:rPr>
        <w:t>madness</w:t>
      </w:r>
      <w:r w:rsidRPr="000E1160">
        <w:rPr>
          <w:sz w:val="8"/>
        </w:rPr>
        <w:t xml:space="preserve">, </w:t>
      </w:r>
      <w:r w:rsidRPr="007157F7">
        <w:rPr>
          <w:strike/>
          <w:sz w:val="8"/>
        </w:rPr>
        <w:t>insanity</w:t>
      </w:r>
      <w:r w:rsidRPr="000E1160">
        <w:rPr>
          <w:sz w:val="8"/>
        </w:rPr>
        <w:t xml:space="preserve"> and irresponsibility.</w:t>
      </w:r>
    </w:p>
    <w:p w14:paraId="60387516" w14:textId="77777777" w:rsidR="009628D2" w:rsidRPr="000E1160" w:rsidRDefault="009628D2" w:rsidP="009628D2">
      <w:pPr>
        <w:rPr>
          <w:sz w:val="8"/>
        </w:rPr>
      </w:pPr>
      <w:r w:rsidRPr="000E1160">
        <w:rPr>
          <w:sz w:val="8"/>
        </w:rPr>
        <w:t xml:space="preserve">Such differences notwithstanding, </w:t>
      </w:r>
      <w:r w:rsidRPr="00CC59C0">
        <w:rPr>
          <w:rStyle w:val="StyleUnderline"/>
        </w:rPr>
        <w:t>the common objective</w:t>
      </w:r>
      <w:r w:rsidRPr="000E1160">
        <w:rPr>
          <w:sz w:val="8"/>
        </w:rPr>
        <w:t xml:space="preserve"> of Mills and Mumford </w:t>
      </w:r>
      <w:r w:rsidRPr="00CC59C0">
        <w:rPr>
          <w:rStyle w:val="StyleUnderline"/>
        </w:rPr>
        <w:t>was</w:t>
      </w:r>
      <w:r w:rsidRPr="000E1160">
        <w:rPr>
          <w:sz w:val="8"/>
        </w:rPr>
        <w:t xml:space="preserve"> clear: </w:t>
      </w:r>
      <w:r w:rsidRPr="00CC59C0">
        <w:rPr>
          <w:rStyle w:val="StyleUnderline"/>
        </w:rPr>
        <w:t>to escape from</w:t>
      </w:r>
      <w:r w:rsidRPr="000E1160">
        <w:rPr>
          <w:sz w:val="8"/>
        </w:rPr>
        <w:t xml:space="preserve"> the combination of </w:t>
      </w:r>
      <w:r w:rsidRPr="00CC59C0">
        <w:rPr>
          <w:rStyle w:val="StyleUnderline"/>
        </w:rPr>
        <w:t>estrangement, complacency and false realism through the reinvigoration of</w:t>
      </w:r>
      <w:r w:rsidRPr="000E1160">
        <w:rPr>
          <w:sz w:val="8"/>
        </w:rPr>
        <w:t xml:space="preserve"> the </w:t>
      </w:r>
      <w:r w:rsidRPr="00CC59C0">
        <w:rPr>
          <w:rStyle w:val="StyleUnderline"/>
        </w:rPr>
        <w:t xml:space="preserve">imagination. The </w:t>
      </w:r>
      <w:r w:rsidRPr="00BE2E26">
        <w:rPr>
          <w:rStyle w:val="Emphasis"/>
          <w:highlight w:val="yellow"/>
        </w:rPr>
        <w:t>contemplation of</w:t>
      </w:r>
      <w:r w:rsidRPr="00BE2E26">
        <w:rPr>
          <w:rStyle w:val="StyleUnderline"/>
          <w:highlight w:val="yellow"/>
        </w:rPr>
        <w:t xml:space="preserve"> </w:t>
      </w:r>
      <w:r w:rsidRPr="00CC59C0">
        <w:rPr>
          <w:rStyle w:val="StyleUnderline"/>
        </w:rPr>
        <w:t xml:space="preserve">the </w:t>
      </w:r>
      <w:r w:rsidRPr="00BE2E26">
        <w:rPr>
          <w:rStyle w:val="Emphasis"/>
          <w:highlight w:val="yellow"/>
        </w:rPr>
        <w:t>risks</w:t>
      </w:r>
      <w:r w:rsidRPr="00BE2E26">
        <w:rPr>
          <w:sz w:val="8"/>
          <w:highlight w:val="yellow"/>
        </w:rPr>
        <w:t xml:space="preserve"> </w:t>
      </w:r>
      <w:r w:rsidRPr="000E1160">
        <w:rPr>
          <w:sz w:val="8"/>
        </w:rPr>
        <w:t xml:space="preserve">and consequences </w:t>
      </w:r>
      <w:r w:rsidRPr="00BE2E26">
        <w:rPr>
          <w:rStyle w:val="Emphasis"/>
          <w:highlight w:val="yellow"/>
        </w:rPr>
        <w:t>of nuclear destruction</w:t>
      </w:r>
      <w:r w:rsidRPr="00BE2E26">
        <w:rPr>
          <w:rStyle w:val="StyleUnderline"/>
          <w:highlight w:val="yellow"/>
        </w:rPr>
        <w:t xml:space="preserve"> served to </w:t>
      </w:r>
      <w:r w:rsidRPr="00BE2E26">
        <w:rPr>
          <w:rStyle w:val="Emphasis"/>
          <w:highlight w:val="yellow"/>
        </w:rPr>
        <w:t>destabilize</w:t>
      </w:r>
      <w:r w:rsidRPr="00BE2E26">
        <w:rPr>
          <w:rStyle w:val="StyleUnderline"/>
          <w:highlight w:val="yellow"/>
        </w:rPr>
        <w:t xml:space="preserve"> existing versions of reality</w:t>
      </w:r>
      <w:r w:rsidRPr="00BE2E26">
        <w:rPr>
          <w:sz w:val="8"/>
          <w:highlight w:val="yellow"/>
        </w:rPr>
        <w:t xml:space="preserve"> </w:t>
      </w:r>
      <w:r w:rsidRPr="000E1160">
        <w:rPr>
          <w:sz w:val="8"/>
        </w:rPr>
        <w:t xml:space="preserve">and exposed another, altogether more uncomfortable but also factually superior rendition of reality. Before </w:t>
      </w:r>
      <w:r w:rsidRPr="00CC59C0">
        <w:rPr>
          <w:rStyle w:val="StyleUnderline"/>
        </w:rPr>
        <w:t>Mills</w:t>
      </w:r>
      <w:r w:rsidRPr="000E1160">
        <w:rPr>
          <w:sz w:val="8"/>
        </w:rPr>
        <w:t xml:space="preserve"> even wrote The Sociological Imagination (1959), on which his reputation as a sociologist now mainly rests, he </w:t>
      </w:r>
      <w:r w:rsidRPr="00CC59C0">
        <w:rPr>
          <w:rStyle w:val="StyleUnderline"/>
        </w:rPr>
        <w:t>formulated a demand for political imagination in the context of nuclear weapons</w:t>
      </w:r>
      <w:r w:rsidRPr="000E1160">
        <w:rPr>
          <w:sz w:val="8"/>
        </w:rPr>
        <w:t>: ‘We must release the imagination, in order to open up a new exploration of the alternatives now possible for the human community….’56 This was all the more important because the postulates of the powerful about the demands of necessity and realism merely demonstrated an absence of imagination. According to him, this mechanism was at work almost everywhere in modern society, but it was starkly revealed in the production and political use of nuclear weapons. Embodied in such Promethean practices lay a double threat to the core values of civilization: ‘On the one hand, history-making may well go by default, men may continue to abdicate its willful making, and so merely drift. On the other hand, history may indeed be made – but by narrow elite circles without effective responsibility to those who must try to survive the consequences of their decisions and of their defaults.’57</w:t>
      </w:r>
    </w:p>
    <w:p w14:paraId="70F0ADB9" w14:textId="77777777" w:rsidR="009628D2" w:rsidRPr="000E1160" w:rsidRDefault="009628D2" w:rsidP="009628D2">
      <w:pPr>
        <w:rPr>
          <w:sz w:val="8"/>
        </w:rPr>
      </w:pPr>
      <w:r w:rsidRPr="000E1160">
        <w:rPr>
          <w:sz w:val="8"/>
        </w:rPr>
        <w:t>Mills sought the solution in re-energizing the intelligentsia. Faced with the drift toward World War III, intellectuals should not refrain from taking part in the making of history. It was simply not good enough to issue toothless appeals to politicians, retreat into the pockets of comfort provided by specialization or avoid entering the fray by referring to the extent and intensity of alienation. The most powerful tool intellectuals possessed was their imagination. It could potentially break the spell. ‘What we [the intellectuals] represent … is man become aware of mankind.’58 To re-energize intellectuals comfortable in their role as specialists – ‘as minor divisions in a big department store’59 – was no easy feat, however. Mills traded balance for effect. In fact, he became exasperated by demands for ‘A Balanced View</w:t>
      </w:r>
      <w:proofErr w:type="gramStart"/>
      <w:r w:rsidRPr="000E1160">
        <w:rPr>
          <w:sz w:val="8"/>
        </w:rPr>
        <w:t>’: ‘</w:t>
      </w:r>
      <w:proofErr w:type="gramEnd"/>
      <w:r w:rsidRPr="000E1160">
        <w:rPr>
          <w:sz w:val="8"/>
        </w:rPr>
        <w:t>I am not a sociological bookkeeper. Moreover, “balanced views” are now usually surface views which rest upon the homogeneous absence of imagination and the passive avoidance of reflection.’60 In such provocative outbursts lay a recognition that a central task of realist radicalism was to imagine alternatives that were not confined within the prevailing order and the limited array of ‘the possible’ that it entailed. Given the absurd official version of reality, the truth could only be revealed through unrestrained criticism.61 In this light, it is hardly surprising that Mills conceived The Causes of World War Three as ‘a blast, a sermon, a warning, a demand, a squeal’.62</w:t>
      </w:r>
    </w:p>
    <w:p w14:paraId="5C457F27" w14:textId="77777777" w:rsidR="009628D2" w:rsidRPr="000E1160" w:rsidRDefault="009628D2" w:rsidP="009628D2">
      <w:pPr>
        <w:rPr>
          <w:sz w:val="8"/>
        </w:rPr>
      </w:pPr>
      <w:r w:rsidRPr="000E1160">
        <w:rPr>
          <w:sz w:val="8"/>
        </w:rPr>
        <w:t>As early as 1954, Mumford came to a similar realization. Averting immediate dangers but continuing along the track toward an avoidable conflict or being imprisoned in the belief that politics was the art of the possible in a pre-defined world offered only a slim chance of avoiding catastrophe. It was necessary to bring into view other alternatives than the officially sanctioned one. That required ‘sufficient flexibility of mind’ and ‘sufficient imagination’. Indeed:</w:t>
      </w:r>
    </w:p>
    <w:p w14:paraId="712BD933" w14:textId="77777777" w:rsidR="009628D2" w:rsidRPr="000E1160" w:rsidRDefault="009628D2" w:rsidP="009628D2">
      <w:pPr>
        <w:rPr>
          <w:sz w:val="8"/>
        </w:rPr>
      </w:pPr>
      <w:r w:rsidRPr="000E1160">
        <w:rPr>
          <w:sz w:val="8"/>
        </w:rPr>
        <w:t>If politics means anything today, it must become ‘the art of the impossible’. The people who sacrifice every principle to expediency, every long-range plan to immediate profit, are the people who live in a world of slippery fantasies and self-deceptions. In terms of the ‘possible’ we have only two courses open: suicide by appeasement or suicide by ‘war’.63</w:t>
      </w:r>
    </w:p>
    <w:p w14:paraId="3A387828" w14:textId="77777777" w:rsidR="009628D2" w:rsidRPr="000E1160" w:rsidRDefault="009628D2" w:rsidP="009628D2">
      <w:pPr>
        <w:rPr>
          <w:sz w:val="8"/>
        </w:rPr>
      </w:pPr>
      <w:r w:rsidRPr="000E1160">
        <w:rPr>
          <w:sz w:val="8"/>
        </w:rPr>
        <w:t>In slight contrast to Mills, who spoke directly to young intellectuals, Mumford often related the cultivation of the imagination to similar ventures in the past, while stressing the need for all citizens to perform such roles. He praised John Stuart Mill and in particular Henry Adams – who was also an important intellectual source of inspiration for John H. Herz’s thinking about politics and (weapons) technology – for reflecting on the darker sides of technology, growth and civilization that their contemporaries tended to celebrate uncritically.64 When identifying central figures or moments in traditions of unmasking the apparent, Mumford associated such examples of analytical sharpness – in particular when informed by humanist values – with realism. In 1968, for example, he described the eccentric, late nineteenth-century British socialist William Morris as ‘a resolute realist’, indeed as ‘more of a realist than Marx himself’.65 For Mumford as for Morris, the underlying purpose was emancipation: facing reality was a precondition for ‘critical self-examination’ and moral reform, which in turn was conceived in humanist (or humanist socialist) terms.66 This required a renewed focus on the ‘whole man’, a project that gave new significance to Marx’s idea of ‘the completely developed individual’.67 Despite differences in emphasis and focus, Mills and Mumford were in broad agreement about imagination as a precondition for exposing the strange monstrosity of the familiar. Of the two, Mills came closest to theorizing the role of imagination:</w:t>
      </w:r>
    </w:p>
    <w:p w14:paraId="23666F79" w14:textId="77777777" w:rsidR="009628D2" w:rsidRPr="000E1160" w:rsidRDefault="009628D2" w:rsidP="009628D2">
      <w:pPr>
        <w:rPr>
          <w:sz w:val="8"/>
        </w:rPr>
      </w:pPr>
      <w:r w:rsidRPr="000E1160">
        <w:rPr>
          <w:sz w:val="8"/>
        </w:rPr>
        <w:t>[W]hat we must do is to define the reality of the human condition and to make our definitions public; to confront the new facts of history-making in our time, and their meanings for the problem of political responsibility; to release the human imagination by transcending the mere exhortation of grand principle and opportunist reaction in order to explore all the alternatives now open to the human community.68</w:t>
      </w:r>
    </w:p>
    <w:p w14:paraId="2BCF3FBD" w14:textId="77777777" w:rsidR="009628D2" w:rsidRPr="000E1160" w:rsidRDefault="009628D2" w:rsidP="009628D2">
      <w:pPr>
        <w:rPr>
          <w:sz w:val="8"/>
        </w:rPr>
      </w:pPr>
      <w:r w:rsidRPr="000E1160">
        <w:rPr>
          <w:sz w:val="8"/>
        </w:rPr>
        <w:t>For Mills, the imagination was central to the task of New Left intellectuals. He referred to this as ‘the politics of truth’ which encompassed ‘a continuing, uncompromising criticism’ of established political culture in order to enable ‘alternative definitions of reality’.69 Mumford held similar views and argued that for American democracy to function again, ‘[w]e need audacious, self-respecting people ready, as the Quakers say, to speak truth to power …’70</w:t>
      </w:r>
    </w:p>
    <w:p w14:paraId="48CCF3C7" w14:textId="77777777" w:rsidR="009628D2" w:rsidRPr="000E1160" w:rsidRDefault="009628D2" w:rsidP="009628D2">
      <w:pPr>
        <w:rPr>
          <w:sz w:val="8"/>
        </w:rPr>
      </w:pPr>
      <w:r w:rsidRPr="000E1160">
        <w:rPr>
          <w:sz w:val="8"/>
        </w:rPr>
        <w:t xml:space="preserve">Mills and Mumford’s call for imagination also took on </w:t>
      </w:r>
      <w:proofErr w:type="gramStart"/>
      <w:r w:rsidRPr="000E1160">
        <w:rPr>
          <w:sz w:val="8"/>
        </w:rPr>
        <w:t>an a</w:t>
      </w:r>
      <w:proofErr w:type="gramEnd"/>
      <w:r w:rsidRPr="000E1160">
        <w:rPr>
          <w:sz w:val="8"/>
        </w:rPr>
        <w:t xml:space="preserve"> more practical, institutional form. During the late 1950s, their quest to unmask and challenge official accounts of political reality became part of popular politics. Already the Russell-Einstein manifesto of 1955 that led to the establishment of the Pugwash conferences was infused with a barely hidden suspicion of authorities and the facts they released about nuclear weapons, testing and fallout. Such fears grew in subsequent years amid intense political debates about the arms race and high-stakes diplomacy concerning moratoria and a possible ban on testing. On 15 November 1957, an advertisement detailing the dangers of nuclear weapons appeared in the New York Times. The main force behind the ad and the formation of the National Committee for a SANE nuclear policy (SANE) was Norman Cousins, but it was supported by a group of 48 (mainly center-left) figures, including Lewis Mumford. An independent thinker, Mumford was a difficult ally that was not content with signing statements. He also sought to persuade Norman Cousins, editor of The Saturday Review of Literature and the driving force behind SANE, of the need for a more confrontational political strategy. In a letter of 8 November 1957, Mumford made clear to Cousins that he doubted that the campaign would make headway ‘unless we are prepared to expose and undermine our present leadership, from Eisenhower and Truman down. So long as they are accepted as repositories of wisdom and authority, our words will not be heeded, and no new policy formulated’.71</w:t>
      </w:r>
    </w:p>
    <w:p w14:paraId="79B0E305" w14:textId="77777777" w:rsidR="009628D2" w:rsidRPr="000E1160" w:rsidRDefault="009628D2" w:rsidP="009628D2">
      <w:pPr>
        <w:rPr>
          <w:sz w:val="8"/>
        </w:rPr>
      </w:pPr>
      <w:r w:rsidRPr="000E1160">
        <w:rPr>
          <w:sz w:val="8"/>
        </w:rPr>
        <w:t>Mills’ realist radicalism also made a mark among anti-nuclear activists. At almost exactly the same time that SANE was established in the US, the foundations of the Campaign for Nuclear Disarmament (CND) were laid in Britain.72 An article by the playwright and novelist J.B. Priestley castigating a supposedly sober realist, pro-nuclear position as ‘the wildest idealism’ was instrumental in this respect.73 When Mills traveled to London and lectured at the London School of Economics in both 1957 and 1959, he not only met central figures of the New Left but also found a receptive audience for his ideas.74 The London Tribune, a socialist weekly with close ties to CND, positively reviewed The Causes of World War Three and described Mills as ‘the true voice of American radicalism’.75 A few years later, in 1961, The Causes of World War Three, which sold in large numbers in the years after initial publication,76 was the only book adopted for a SANE display at the Pacific International Exposition in Vancouver.77 As part of a wider movement for a test-ban and for nuclear disarmament, organizations such as CND and SANE played an important political role during the late 1950s and early 1960s.78 In this context, the social critique of Mumford and Mills appealed to younger generations increasingly exasperated by the Cold War demand to choose between two unattractive (though not equally unattractive) options.</w:t>
      </w:r>
    </w:p>
    <w:p w14:paraId="12022CD5" w14:textId="77777777" w:rsidR="009628D2" w:rsidRPr="000E1160" w:rsidRDefault="009628D2" w:rsidP="009628D2">
      <w:pPr>
        <w:rPr>
          <w:sz w:val="8"/>
        </w:rPr>
      </w:pPr>
      <w:r w:rsidRPr="000E1160">
        <w:rPr>
          <w:sz w:val="8"/>
        </w:rPr>
        <w:t>The practical dimension of realist radicalism eventually went beyond the global threat presented by nuclear weapons. Mumford deployed a similar notion of imagination in assisting the transformation of conservationism into environmentalism in the US. He continuously stressed the importance of safeguarding a delicate ecology and putting human footprints in perspective. Nuclear weapons testing was the catalyst. The damage wrought by these tests ‘is cumulative and irretrievable; it admits no belated confession of error, no repentance and absolution’. Mumford thought it simply shocking to see a government – ‘with its limited perspectives, its fallible judgment, its obvious proneness to self-deception, delusion and error’ – make decisions of potentially momentous consequence for future generations.79 In the nuclear age, human beings had irrevocably become active geological agents, capable of changing the face of the earth, which in turn demanded reflection and profound sense of responsibility.80 Realist radicalism, then, solicited a new reflexivity toward the production and evaluation of political realities. Confronting the human condition in the thermonuclear age required first and foremost a nurturing of the imagination – the faculty that could rob the present real of its inexorableness and bring other worlds into view.81</w:t>
      </w:r>
    </w:p>
    <w:p w14:paraId="787E9E26" w14:textId="77777777" w:rsidR="009628D2" w:rsidRPr="000E1160" w:rsidRDefault="009628D2" w:rsidP="009628D2">
      <w:pPr>
        <w:rPr>
          <w:sz w:val="8"/>
        </w:rPr>
      </w:pPr>
      <w:r w:rsidRPr="000E1160">
        <w:rPr>
          <w:sz w:val="8"/>
        </w:rPr>
        <w:t>Conclusion</w:t>
      </w:r>
    </w:p>
    <w:p w14:paraId="2C860F8B" w14:textId="77777777" w:rsidR="009628D2" w:rsidRPr="000E6023" w:rsidRDefault="009628D2" w:rsidP="009628D2">
      <w:r w:rsidRPr="000E1160">
        <w:rPr>
          <w:sz w:val="8"/>
        </w:rPr>
        <w:t xml:space="preserve">In this article, we have argued that </w:t>
      </w:r>
      <w:r w:rsidRPr="00CC59C0">
        <w:rPr>
          <w:rStyle w:val="StyleUnderline"/>
        </w:rPr>
        <w:t>the thermonuclear revolution led to a form of oppositional thinking that we</w:t>
      </w:r>
      <w:r w:rsidRPr="000E1160">
        <w:rPr>
          <w:sz w:val="8"/>
        </w:rPr>
        <w:t xml:space="preserve"> have </w:t>
      </w:r>
      <w:r w:rsidRPr="00CC59C0">
        <w:rPr>
          <w:rStyle w:val="StyleUnderline"/>
        </w:rPr>
        <w:t xml:space="preserve">termed realist radicalism. </w:t>
      </w:r>
      <w:r w:rsidRPr="000E1160">
        <w:rPr>
          <w:sz w:val="8"/>
        </w:rPr>
        <w:t xml:space="preserve">Given the current interest in political realism within IR and political theory, scholars would do well to re-visit the functions of and debates over realism during this time, not least because nuclear weapons technology represented problems of power, necessity, security, liberty and estrangement in a particularly stark form. The techno-political complex constructed around these weapons was not only gravely dangerous for human civilization; it also concealed social power relations and produced a political reality in dire need of exposure. For Mills and Mumford, appealing to the imagination was central to this quest. Their writings also show that </w:t>
      </w:r>
      <w:r w:rsidRPr="00BE2E26">
        <w:rPr>
          <w:rStyle w:val="StyleUnderline"/>
          <w:highlight w:val="yellow"/>
        </w:rPr>
        <w:t xml:space="preserve">realist radicalism is </w:t>
      </w:r>
      <w:r w:rsidRPr="00BE2E26">
        <w:rPr>
          <w:rStyle w:val="Emphasis"/>
          <w:highlight w:val="yellow"/>
        </w:rPr>
        <w:t>not</w:t>
      </w:r>
      <w:r w:rsidRPr="00BE2E26">
        <w:rPr>
          <w:rStyle w:val="StyleUnderline"/>
          <w:highlight w:val="yellow"/>
        </w:rPr>
        <w:t xml:space="preserve"> </w:t>
      </w:r>
      <w:r w:rsidRPr="00CC59C0">
        <w:rPr>
          <w:rStyle w:val="StyleUnderline"/>
        </w:rPr>
        <w:t xml:space="preserve">a </w:t>
      </w:r>
      <w:r w:rsidRPr="00BE2E26">
        <w:rPr>
          <w:rStyle w:val="Emphasis"/>
          <w:highlight w:val="yellow"/>
        </w:rPr>
        <w:t>fixed</w:t>
      </w:r>
      <w:r w:rsidRPr="00BE2E26">
        <w:rPr>
          <w:rStyle w:val="StyleUnderline"/>
          <w:highlight w:val="yellow"/>
        </w:rPr>
        <w:t xml:space="preserve"> </w:t>
      </w:r>
      <w:r w:rsidRPr="00CC59C0">
        <w:rPr>
          <w:rStyle w:val="StyleUnderline"/>
        </w:rPr>
        <w:t xml:space="preserve">position </w:t>
      </w:r>
      <w:r w:rsidRPr="00BE2E26">
        <w:rPr>
          <w:rStyle w:val="StyleUnderline"/>
        </w:rPr>
        <w:t xml:space="preserve">or a stable </w:t>
      </w:r>
      <w:r w:rsidRPr="00CC59C0">
        <w:rPr>
          <w:rStyle w:val="StyleUnderline"/>
        </w:rPr>
        <w:t>category</w:t>
      </w:r>
      <w:r w:rsidRPr="000E1160">
        <w:rPr>
          <w:sz w:val="8"/>
        </w:rPr>
        <w:t xml:space="preserve">, but a constant balancing act both in terms of diagnosis and policy that risks sliding into cynicism or moralism. At times, Mills and Mumford were guilty of both, for example, when authorities were merely dismissed or when alternatives like disarmament were too easily presented as viable, political alternatives. Yet, they were clearly astute in connecting problems of global violence with the conduct of everyday life, the militarization of society, the homogenization of elite thinking and the erosion of democracy. In both, </w:t>
      </w:r>
      <w:r w:rsidRPr="00CC59C0">
        <w:rPr>
          <w:rStyle w:val="StyleUnderline"/>
        </w:rPr>
        <w:t>we find a sustained effort to use some of the tools and parts of the vocabulary of political realism to undo</w:t>
      </w:r>
      <w:r w:rsidRPr="000E1160">
        <w:rPr>
          <w:sz w:val="8"/>
        </w:rPr>
        <w:t xml:space="preserve"> this </w:t>
      </w:r>
      <w:r w:rsidRPr="00CC59C0">
        <w:rPr>
          <w:rStyle w:val="StyleUnderline"/>
        </w:rPr>
        <w:t>facile reality-making and</w:t>
      </w:r>
      <w:r w:rsidRPr="000E1160">
        <w:rPr>
          <w:sz w:val="8"/>
        </w:rPr>
        <w:t xml:space="preserve"> to undermine the </w:t>
      </w:r>
      <w:r w:rsidRPr="00CC59C0">
        <w:rPr>
          <w:rStyle w:val="StyleUnderline"/>
        </w:rPr>
        <w:t xml:space="preserve">false </w:t>
      </w:r>
      <w:proofErr w:type="gramStart"/>
      <w:r w:rsidRPr="00CC59C0">
        <w:rPr>
          <w:rStyle w:val="StyleUnderline"/>
        </w:rPr>
        <w:t>realisms</w:t>
      </w:r>
      <w:proofErr w:type="gramEnd"/>
      <w:r w:rsidRPr="000E1160">
        <w:rPr>
          <w:sz w:val="8"/>
        </w:rPr>
        <w:t xml:space="preserve"> that accompanied it. There is a clear parallel here to current attempts to rethink realism in political theory. When ‘the idea of alternatives is routinely denied’, the aim of political thinking is not primarily to provide answers but to ask new questions.82 </w:t>
      </w:r>
      <w:r w:rsidRPr="00BE2E26">
        <w:rPr>
          <w:rStyle w:val="Emphasis"/>
          <w:highlight w:val="yellow"/>
        </w:rPr>
        <w:t>Rather than dispensing with realism</w:t>
      </w:r>
      <w:r w:rsidRPr="000E1160">
        <w:rPr>
          <w:sz w:val="8"/>
        </w:rPr>
        <w:t xml:space="preserve">, in such times, </w:t>
      </w:r>
      <w:r w:rsidRPr="00BE2E26">
        <w:rPr>
          <w:rStyle w:val="Emphasis"/>
          <w:highlight w:val="yellow"/>
        </w:rPr>
        <w:t>it</w:t>
      </w:r>
      <w:r w:rsidRPr="00BE2E26">
        <w:rPr>
          <w:rStyle w:val="Emphasis"/>
          <w:sz w:val="2"/>
          <w:szCs w:val="2"/>
          <w:highlight w:val="yellow"/>
        </w:rPr>
        <w:t xml:space="preserve"> </w:t>
      </w:r>
      <w:r w:rsidRPr="00BE2E26">
        <w:rPr>
          <w:rStyle w:val="Emphasis"/>
          <w:sz w:val="2"/>
          <w:szCs w:val="2"/>
        </w:rPr>
        <w:t>i</w:t>
      </w:r>
      <w:r w:rsidRPr="00BE2E26">
        <w:rPr>
          <w:rStyle w:val="Emphasis"/>
          <w:highlight w:val="yellow"/>
        </w:rPr>
        <w:t>s</w:t>
      </w:r>
      <w:r w:rsidRPr="00BE2E26">
        <w:rPr>
          <w:sz w:val="8"/>
          <w:highlight w:val="yellow"/>
        </w:rPr>
        <w:t xml:space="preserve"> </w:t>
      </w:r>
      <w:r w:rsidRPr="000E1160">
        <w:rPr>
          <w:sz w:val="8"/>
        </w:rPr>
        <w:t xml:space="preserve">also </w:t>
      </w:r>
      <w:r w:rsidRPr="00BE2E26">
        <w:rPr>
          <w:rStyle w:val="Emphasis"/>
          <w:highlight w:val="yellow"/>
        </w:rPr>
        <w:t>necessary to</w:t>
      </w:r>
      <w:r w:rsidRPr="00BE2E26">
        <w:rPr>
          <w:rStyle w:val="StyleUnderline"/>
          <w:highlight w:val="yellow"/>
        </w:rPr>
        <w:t xml:space="preserve"> </w:t>
      </w:r>
      <w:r w:rsidRPr="00CC59C0">
        <w:rPr>
          <w:rStyle w:val="StyleUnderline"/>
        </w:rPr>
        <w:t xml:space="preserve">challenge realism and </w:t>
      </w:r>
      <w:r w:rsidRPr="00BE2E26">
        <w:rPr>
          <w:rStyle w:val="Emphasis"/>
          <w:highlight w:val="yellow"/>
        </w:rPr>
        <w:t>turn it on itself</w:t>
      </w:r>
      <w:r w:rsidRPr="00CC59C0">
        <w:rPr>
          <w:rStyle w:val="StyleUnderline"/>
        </w:rPr>
        <w:t>.</w:t>
      </w:r>
    </w:p>
    <w:bookmarkEnd w:id="19"/>
    <w:p w14:paraId="060CE914" w14:textId="77777777" w:rsidR="009628D2" w:rsidRDefault="009628D2" w:rsidP="009628D2"/>
    <w:p w14:paraId="385669BA" w14:textId="77777777" w:rsidR="009628D2" w:rsidRPr="005A4F5D" w:rsidRDefault="009628D2" w:rsidP="009628D2">
      <w:pPr>
        <w:pStyle w:val="Heading2"/>
      </w:pPr>
      <w:r w:rsidRPr="005A4F5D">
        <w:t>2AC K</w:t>
      </w:r>
    </w:p>
    <w:p w14:paraId="6CD0F807" w14:textId="77777777" w:rsidR="009628D2" w:rsidRPr="005A4F5D" w:rsidRDefault="009628D2" w:rsidP="009628D2">
      <w:pPr>
        <w:pStyle w:val="Heading4"/>
      </w:pPr>
      <w:r w:rsidRPr="005A4F5D">
        <w:t xml:space="preserve">Indigenous nations having </w:t>
      </w:r>
      <w:r w:rsidRPr="005A4F5D">
        <w:rPr>
          <w:u w:val="single"/>
        </w:rPr>
        <w:t>access</w:t>
      </w:r>
      <w:r w:rsidRPr="005A4F5D">
        <w:t xml:space="preserve"> to the plan is </w:t>
      </w:r>
      <w:r w:rsidRPr="005A4F5D">
        <w:rPr>
          <w:u w:val="single"/>
        </w:rPr>
        <w:t>good</w:t>
      </w:r>
      <w:r w:rsidRPr="005A4F5D">
        <w:t xml:space="preserve">. Many tribes are </w:t>
      </w:r>
      <w:r w:rsidRPr="005A4F5D">
        <w:rPr>
          <w:u w:val="single"/>
        </w:rPr>
        <w:t>heavily</w:t>
      </w:r>
      <w:r w:rsidRPr="005A4F5D">
        <w:t xml:space="preserve"> exploited by the railroad industry and vital </w:t>
      </w:r>
      <w:r w:rsidRPr="005A4F5D">
        <w:rPr>
          <w:u w:val="single"/>
        </w:rPr>
        <w:t>cultural practices</w:t>
      </w:r>
      <w:r w:rsidRPr="005A4F5D">
        <w:t xml:space="preserve"> are foreclosed </w:t>
      </w:r>
      <w:r w:rsidRPr="005A4F5D">
        <w:rPr>
          <w:u w:val="single"/>
        </w:rPr>
        <w:t>because</w:t>
      </w:r>
      <w:r w:rsidRPr="005A4F5D">
        <w:t xml:space="preserve"> of a lack of labor rights now.</w:t>
      </w:r>
    </w:p>
    <w:p w14:paraId="27C821D3" w14:textId="77777777" w:rsidR="009628D2" w:rsidRPr="005A4F5D" w:rsidRDefault="009628D2" w:rsidP="009628D2">
      <w:r w:rsidRPr="005A4F5D">
        <w:rPr>
          <w:rStyle w:val="Style13ptBold"/>
        </w:rPr>
        <w:t>Youngdahl 12</w:t>
      </w:r>
      <w:r w:rsidRPr="005A4F5D">
        <w:t xml:space="preserve"> (Jay, union organizer and lawyer.</w:t>
      </w:r>
      <w:r w:rsidRPr="005A4F5D">
        <w:rPr>
          <w:color w:val="474747"/>
          <w:sz w:val="21"/>
          <w:szCs w:val="21"/>
          <w:shd w:val="clear" w:color="auto" w:fill="FFFFFF"/>
        </w:rPr>
        <w:t xml:space="preserve"> </w:t>
      </w:r>
      <w:r w:rsidRPr="005A4F5D">
        <w:t>For many years he had an active FELA practice representing Navajo railroad workers. “Working on the railroad, Walking in Beauty: The Voices of Navajo Railroad Workers” https://newlaborforum.cuny.edu/2012/01/30/working-on-the-railroad-walking-in-beauty-the-voices-of-navajo-railroad-workers/ January 30, 2012)</w:t>
      </w:r>
    </w:p>
    <w:p w14:paraId="43C66A1A" w14:textId="77777777" w:rsidR="009628D2" w:rsidRPr="005A4F5D" w:rsidRDefault="009628D2" w:rsidP="009628D2">
      <w:pPr>
        <w:rPr>
          <w:sz w:val="12"/>
        </w:rPr>
      </w:pPr>
      <w:r w:rsidRPr="005A4F5D">
        <w:rPr>
          <w:sz w:val="12"/>
        </w:rPr>
        <w:t xml:space="preserve">Those who drive along Interstate 40 from Albuquerque, New Mexico through northern Arizona and into the Southern California desert are treated to a rainbow of colors in the mesas and through the mountains. They encounter the Grand Canyon, the Petrified Forest, a stunning descent into the canyon of the Colorado River, and the subtle variations of a cactused landscape. While the beauty delights travelers, this natural view is often interrupted by the consistent stream of trains—owned by Warren Buffett’s Burlington Northern Santa Fe Railroad—rolling over </w:t>
      </w:r>
      <w:r w:rsidRPr="005A4F5D">
        <w:rPr>
          <w:u w:val="single"/>
        </w:rPr>
        <w:t>the double-tracked rails</w:t>
      </w:r>
      <w:r w:rsidRPr="005A4F5D">
        <w:rPr>
          <w:sz w:val="12"/>
        </w:rPr>
        <w:t xml:space="preserve"> that parallel much of the highway</w:t>
      </w:r>
      <w:r w:rsidRPr="005A4F5D">
        <w:rPr>
          <w:szCs w:val="24"/>
          <w:u w:val="single"/>
        </w:rPr>
        <w:t>. If you drive past these rails, you’ll often see large gangs of men—some working with hand tools, others operating machinery—maintaining the rails so the tracks</w:t>
      </w:r>
      <w:r w:rsidRPr="005A4F5D">
        <w:rPr>
          <w:sz w:val="12"/>
        </w:rPr>
        <w:t xml:space="preserve"> can absorb the constant pounding that the trains dish out. </w:t>
      </w:r>
      <w:r w:rsidRPr="005A4F5D">
        <w:rPr>
          <w:u w:val="single"/>
        </w:rPr>
        <w:t>Travelers</w:t>
      </w:r>
      <w:r w:rsidRPr="005A4F5D">
        <w:rPr>
          <w:sz w:val="12"/>
        </w:rPr>
        <w:t xml:space="preserve"> in the Southwest often </w:t>
      </w:r>
      <w:r w:rsidRPr="005A4F5D">
        <w:rPr>
          <w:u w:val="single"/>
        </w:rPr>
        <w:t xml:space="preserve">don’t know that many, if not </w:t>
      </w:r>
      <w:r w:rsidRPr="005A4F5D">
        <w:rPr>
          <w:rStyle w:val="Emphasis"/>
          <w:highlight w:val="yellow"/>
        </w:rPr>
        <w:t>most</w:t>
      </w:r>
      <w:r w:rsidRPr="005A4F5D">
        <w:rPr>
          <w:u w:val="single"/>
        </w:rPr>
        <w:t xml:space="preserve">, of these men </w:t>
      </w:r>
      <w:r w:rsidRPr="005A4F5D">
        <w:rPr>
          <w:highlight w:val="yellow"/>
          <w:u w:val="single"/>
        </w:rPr>
        <w:t>are Navajos</w:t>
      </w:r>
      <w:r w:rsidRPr="005A4F5D">
        <w:rPr>
          <w:sz w:val="12"/>
        </w:rPr>
        <w:t xml:space="preserve">. The Navajo Nation, occupying a landmass north of these tracks that’s nearly the size of the state of West Virginia, has been their home for roughly seven hundred years. Nearly a </w:t>
      </w:r>
      <w:proofErr w:type="gramStart"/>
      <w:r w:rsidRPr="005A4F5D">
        <w:rPr>
          <w:sz w:val="12"/>
        </w:rPr>
        <w:t>quarter</w:t>
      </w:r>
      <w:proofErr w:type="gramEnd"/>
      <w:r w:rsidRPr="005A4F5D">
        <w:rPr>
          <w:sz w:val="12"/>
        </w:rPr>
        <w:t xml:space="preserve"> million Navajos live here.</w:t>
      </w:r>
    </w:p>
    <w:p w14:paraId="2DE1481B" w14:textId="77777777" w:rsidR="009628D2" w:rsidRPr="005A4F5D" w:rsidRDefault="009628D2" w:rsidP="009628D2">
      <w:pPr>
        <w:rPr>
          <w:sz w:val="12"/>
        </w:rPr>
      </w:pPr>
      <w:r w:rsidRPr="005A4F5D">
        <w:rPr>
          <w:rStyle w:val="Emphasis"/>
          <w:highlight w:val="yellow"/>
        </w:rPr>
        <w:t>Rail</w:t>
      </w:r>
      <w:r w:rsidRPr="005A4F5D">
        <w:rPr>
          <w:u w:val="single"/>
        </w:rPr>
        <w:t xml:space="preserve">road </w:t>
      </w:r>
      <w:r w:rsidRPr="005A4F5D">
        <w:rPr>
          <w:b/>
          <w:bCs/>
          <w:highlight w:val="yellow"/>
          <w:u w:val="single"/>
        </w:rPr>
        <w:t>work</w:t>
      </w:r>
      <w:r w:rsidRPr="005A4F5D">
        <w:rPr>
          <w:highlight w:val="yellow"/>
          <w:u w:val="single"/>
        </w:rPr>
        <w:t xml:space="preserve"> has been one of the only forms of</w:t>
      </w:r>
      <w:r w:rsidRPr="005A4F5D">
        <w:rPr>
          <w:u w:val="single"/>
        </w:rPr>
        <w:t xml:space="preserve"> continuous wage </w:t>
      </w:r>
      <w:r w:rsidRPr="005A4F5D">
        <w:rPr>
          <w:b/>
          <w:bCs/>
          <w:highlight w:val="yellow"/>
          <w:u w:val="single"/>
        </w:rPr>
        <w:t>labor</w:t>
      </w:r>
      <w:r w:rsidRPr="005A4F5D">
        <w:rPr>
          <w:highlight w:val="yellow"/>
          <w:u w:val="single"/>
        </w:rPr>
        <w:t xml:space="preserve"> </w:t>
      </w:r>
      <w:r w:rsidRPr="005A4F5D">
        <w:rPr>
          <w:rStyle w:val="Emphasis"/>
          <w:highlight w:val="yellow"/>
        </w:rPr>
        <w:t>available to Navajo men</w:t>
      </w:r>
      <w:r w:rsidRPr="005A4F5D">
        <w:rPr>
          <w:u w:val="single"/>
        </w:rPr>
        <w:t xml:space="preserve"> since their return to this </w:t>
      </w:r>
      <w:r w:rsidRPr="005A4F5D">
        <w:rPr>
          <w:b/>
          <w:bCs/>
          <w:u w:val="single"/>
        </w:rPr>
        <w:t>reservation</w:t>
      </w:r>
      <w:r w:rsidRPr="005A4F5D">
        <w:rPr>
          <w:u w:val="single"/>
        </w:rPr>
        <w:t xml:space="preserve"> after the infamous U.S. government-enforced “Long Walk” of the 1860s</w:t>
      </w:r>
      <w:r w:rsidRPr="005A4F5D">
        <w:rPr>
          <w:sz w:val="12"/>
        </w:rPr>
        <w:t xml:space="preserve">. While Navajos and the Western railroads have a constant connection, </w:t>
      </w:r>
      <w:r w:rsidRPr="005A4F5D">
        <w:rPr>
          <w:highlight w:val="yellow"/>
          <w:u w:val="single"/>
        </w:rPr>
        <w:t xml:space="preserve">an </w:t>
      </w:r>
      <w:r w:rsidRPr="005A4F5D">
        <w:rPr>
          <w:rStyle w:val="Emphasis"/>
          <w:highlight w:val="yellow"/>
        </w:rPr>
        <w:t>upsurge</w:t>
      </w:r>
      <w:r w:rsidRPr="005A4F5D">
        <w:rPr>
          <w:highlight w:val="yellow"/>
          <w:u w:val="single"/>
        </w:rPr>
        <w:t xml:space="preserve"> in</w:t>
      </w:r>
      <w:r w:rsidRPr="005A4F5D">
        <w:rPr>
          <w:u w:val="single"/>
        </w:rPr>
        <w:t xml:space="preserve"> </w:t>
      </w:r>
      <w:r w:rsidRPr="005A4F5D">
        <w:rPr>
          <w:rStyle w:val="Emphasis"/>
        </w:rPr>
        <w:t xml:space="preserve">Navajo </w:t>
      </w:r>
      <w:r w:rsidRPr="005A4F5D">
        <w:rPr>
          <w:rStyle w:val="Emphasis"/>
          <w:highlight w:val="yellow"/>
        </w:rPr>
        <w:t>rail</w:t>
      </w:r>
      <w:r w:rsidRPr="005A4F5D">
        <w:rPr>
          <w:rStyle w:val="Emphasis"/>
        </w:rPr>
        <w:t xml:space="preserve">road </w:t>
      </w:r>
      <w:r w:rsidRPr="005A4F5D">
        <w:rPr>
          <w:rStyle w:val="Emphasis"/>
          <w:highlight w:val="yellow"/>
        </w:rPr>
        <w:t>employment</w:t>
      </w:r>
      <w:r w:rsidRPr="005A4F5D">
        <w:rPr>
          <w:u w:val="single"/>
        </w:rPr>
        <w:t xml:space="preserve"> began </w:t>
      </w:r>
      <w:r w:rsidRPr="005A4F5D">
        <w:rPr>
          <w:b/>
          <w:bCs/>
          <w:highlight w:val="yellow"/>
          <w:u w:val="single"/>
        </w:rPr>
        <w:t>after World War II</w:t>
      </w:r>
      <w:r w:rsidRPr="005A4F5D">
        <w:rPr>
          <w:highlight w:val="yellow"/>
          <w:u w:val="single"/>
        </w:rPr>
        <w:t>,</w:t>
      </w:r>
      <w:r w:rsidRPr="005A4F5D">
        <w:rPr>
          <w:sz w:val="12"/>
        </w:rPr>
        <w:t xml:space="preserve"> when companies were forced to send Mexican “bracero” workers home. </w:t>
      </w:r>
      <w:proofErr w:type="gramStart"/>
      <w:r w:rsidRPr="005A4F5D">
        <w:rPr>
          <w:sz w:val="12"/>
        </w:rPr>
        <w:t>In order to</w:t>
      </w:r>
      <w:proofErr w:type="gramEnd"/>
      <w:r w:rsidRPr="005A4F5D">
        <w:rPr>
          <w:sz w:val="12"/>
        </w:rPr>
        <w:t xml:space="preserve"> supply labor to the railroads </w:t>
      </w:r>
      <w:r w:rsidRPr="005A4F5D">
        <w:rPr>
          <w:highlight w:val="yellow"/>
          <w:u w:val="single"/>
        </w:rPr>
        <w:t>a paternalistic triangle</w:t>
      </w:r>
      <w:r w:rsidRPr="005A4F5D">
        <w:rPr>
          <w:u w:val="single"/>
        </w:rPr>
        <w:t xml:space="preserve"> was formed</w:t>
      </w:r>
      <w:r w:rsidRPr="005A4F5D">
        <w:rPr>
          <w:sz w:val="12"/>
        </w:rPr>
        <w:t xml:space="preserve">. It was </w:t>
      </w:r>
      <w:r w:rsidRPr="005A4F5D">
        <w:rPr>
          <w:u w:val="single"/>
        </w:rPr>
        <w:t xml:space="preserve">comprised </w:t>
      </w:r>
      <w:r w:rsidRPr="005A4F5D">
        <w:rPr>
          <w:highlight w:val="yellow"/>
          <w:u w:val="single"/>
        </w:rPr>
        <w:t>of</w:t>
      </w:r>
      <w:r w:rsidRPr="005A4F5D">
        <w:rPr>
          <w:u w:val="single"/>
        </w:rPr>
        <w:t xml:space="preserve"> the </w:t>
      </w:r>
      <w:r w:rsidRPr="005A4F5D">
        <w:rPr>
          <w:rStyle w:val="Emphasis"/>
          <w:highlight w:val="yellow"/>
        </w:rPr>
        <w:t>U.S. government</w:t>
      </w:r>
      <w:r w:rsidRPr="005A4F5D">
        <w:rPr>
          <w:sz w:val="12"/>
        </w:rPr>
        <w:t xml:space="preserve">, mainly represented by the Railroad Retirement Board, an obscure federal agency based in Chicago; </w:t>
      </w:r>
      <w:r w:rsidRPr="005A4F5D">
        <w:rPr>
          <w:u w:val="single"/>
        </w:rPr>
        <w:t xml:space="preserve">the </w:t>
      </w:r>
      <w:r w:rsidRPr="005A4F5D">
        <w:rPr>
          <w:rStyle w:val="Emphasis"/>
        </w:rPr>
        <w:t xml:space="preserve">Western </w:t>
      </w:r>
      <w:r w:rsidRPr="005A4F5D">
        <w:rPr>
          <w:rStyle w:val="Emphasis"/>
          <w:highlight w:val="yellow"/>
        </w:rPr>
        <w:t>railroad companies</w:t>
      </w:r>
      <w:r w:rsidRPr="005A4F5D">
        <w:rPr>
          <w:u w:val="single"/>
        </w:rPr>
        <w:t>; and the owners of the trading posts that dotted the reservation</w:t>
      </w:r>
      <w:r w:rsidRPr="005A4F5D">
        <w:rPr>
          <w:sz w:val="12"/>
        </w:rPr>
        <w:t xml:space="preserve">. </w:t>
      </w:r>
      <w:r w:rsidRPr="005A4F5D">
        <w:rPr>
          <w:rStyle w:val="Emphasis"/>
          <w:highlight w:val="yellow"/>
        </w:rPr>
        <w:t>The Navajos had no say in the arrangement</w:t>
      </w:r>
      <w:r w:rsidRPr="005A4F5D">
        <w:rPr>
          <w:sz w:val="12"/>
          <w:highlight w:val="yellow"/>
        </w:rPr>
        <w:t>.</w:t>
      </w:r>
      <w:r w:rsidRPr="005A4F5D">
        <w:rPr>
          <w:sz w:val="12"/>
        </w:rPr>
        <w:t xml:space="preserve"> </w:t>
      </w:r>
      <w:r w:rsidRPr="005A4F5D">
        <w:rPr>
          <w:u w:val="single"/>
        </w:rPr>
        <w:t>Leroy Yazzie Sr., a pleasant sixty-year-old man with a sparkling Navajo sense of humor, found work on the railroads through his trading post</w:t>
      </w:r>
      <w:r w:rsidRPr="005A4F5D">
        <w:rPr>
          <w:sz w:val="12"/>
        </w:rPr>
        <w:t xml:space="preserve">. He got his job on the Rock Island Railroad after talking to a trader at the local trading post who told him to “round up some Navajos.” </w:t>
      </w:r>
      <w:r w:rsidRPr="005A4F5D">
        <w:rPr>
          <w:u w:val="single"/>
        </w:rPr>
        <w:t>Leroy found some men willing to go work at the railroad</w:t>
      </w:r>
      <w:r w:rsidRPr="005A4F5D">
        <w:rPr>
          <w:sz w:val="12"/>
        </w:rPr>
        <w:t xml:space="preserve">. </w:t>
      </w:r>
      <w:proofErr w:type="gramStart"/>
      <w:r w:rsidRPr="005A4F5D">
        <w:rPr>
          <w:sz w:val="12"/>
        </w:rPr>
        <w:t>All of</w:t>
      </w:r>
      <w:proofErr w:type="gramEnd"/>
      <w:r w:rsidRPr="005A4F5D">
        <w:rPr>
          <w:sz w:val="12"/>
        </w:rPr>
        <w:t xml:space="preserve"> the Navajo men got in the back of a pick-up truck and the trader drove them to the embarkation site.</w:t>
      </w:r>
    </w:p>
    <w:p w14:paraId="3697F36C" w14:textId="77777777" w:rsidR="009628D2" w:rsidRPr="005A4F5D" w:rsidRDefault="009628D2" w:rsidP="009628D2">
      <w:pPr>
        <w:rPr>
          <w:sz w:val="12"/>
        </w:rPr>
      </w:pPr>
      <w:r w:rsidRPr="005A4F5D">
        <w:rPr>
          <w:sz w:val="12"/>
        </w:rPr>
        <w:t xml:space="preserve">Railroad work is generally </w:t>
      </w:r>
      <w:proofErr w:type="gramStart"/>
      <w:r w:rsidRPr="005A4F5D">
        <w:rPr>
          <w:sz w:val="12"/>
        </w:rPr>
        <w:t>dangerous</w:t>
      </w:r>
      <w:proofErr w:type="gramEnd"/>
      <w:r w:rsidRPr="005A4F5D">
        <w:rPr>
          <w:sz w:val="12"/>
        </w:rPr>
        <w:t xml:space="preserve"> and, </w:t>
      </w:r>
      <w:r w:rsidRPr="005A4F5D">
        <w:rPr>
          <w:highlight w:val="yellow"/>
          <w:u w:val="single"/>
        </w:rPr>
        <w:t>with few exceptions, Navajos are offered only the most difficult work</w:t>
      </w:r>
      <w:r w:rsidRPr="005A4F5D">
        <w:rPr>
          <w:u w:val="single"/>
        </w:rPr>
        <w:t xml:space="preserve"> on the major Western railways—track maintenance</w:t>
      </w:r>
      <w:r w:rsidRPr="005A4F5D">
        <w:rPr>
          <w:sz w:val="12"/>
        </w:rPr>
        <w:t xml:space="preserve">. </w:t>
      </w:r>
      <w:r w:rsidRPr="005A4F5D">
        <w:rPr>
          <w:b/>
          <w:bCs/>
          <w:highlight w:val="yellow"/>
          <w:u w:val="single"/>
        </w:rPr>
        <w:t>Injuries are common</w:t>
      </w:r>
      <w:r w:rsidRPr="005A4F5D">
        <w:rPr>
          <w:u w:val="single"/>
        </w:rPr>
        <w:t>place</w:t>
      </w:r>
      <w:r w:rsidRPr="005A4F5D">
        <w:rPr>
          <w:sz w:val="12"/>
        </w:rPr>
        <w:t>, as track work is still performed much as it was well over one hundred years ago. So, to this day, after the snow begins to melt in the spring, Navajo men leave their reservation and travel between the Pacific Ocean and the Mississippi River, in gangs of up to one hundred, maintaining and replacing aging railroad tracks.</w:t>
      </w:r>
    </w:p>
    <w:p w14:paraId="7E62583D" w14:textId="77777777" w:rsidR="009628D2" w:rsidRPr="005A4F5D" w:rsidRDefault="009628D2" w:rsidP="009628D2">
      <w:pPr>
        <w:rPr>
          <w:sz w:val="12"/>
        </w:rPr>
      </w:pPr>
      <w:r w:rsidRPr="005A4F5D">
        <w:rPr>
          <w:sz w:val="12"/>
        </w:rPr>
        <w:t>Jerry Sandoval, the brother of a traditional medicine man, lives in a family compound at the end of a road on a beautiful small mesa overlooking a small settlement in the “checkerboard” area of the Navajo Nation. Jerry, a pleasant stocky man in his fifties, went to work for the Missouri Pacific Railroad in 1978, travelling throughout the Southwest and the southern Midwest off and on for the next eight years, rising at one point to the position of assistant foreman. He is a family man, and his house is festooned with artwork made by his kids. One of them now serves in the U.S. military.</w:t>
      </w:r>
    </w:p>
    <w:p w14:paraId="1DE00C7B" w14:textId="77777777" w:rsidR="009628D2" w:rsidRPr="005A4F5D" w:rsidRDefault="009628D2" w:rsidP="009628D2">
      <w:pPr>
        <w:rPr>
          <w:u w:val="single"/>
        </w:rPr>
      </w:pPr>
      <w:r w:rsidRPr="005A4F5D">
        <w:rPr>
          <w:sz w:val="12"/>
        </w:rPr>
        <w:t xml:space="preserve">Jerry thought it was “pretty nice to see a lot of places” during his railroad work and to meet a lot of different people. Most of his work was as a trackman on a steel gang laying rails. He worked on some gangs that had Navajos, Anglos, blacks, and Mexicans.  </w:t>
      </w:r>
      <w:r w:rsidRPr="005A4F5D">
        <w:rPr>
          <w:u w:val="single"/>
        </w:rPr>
        <w:t xml:space="preserve">But </w:t>
      </w:r>
      <w:proofErr w:type="gramStart"/>
      <w:r w:rsidRPr="005A4F5D">
        <w:rPr>
          <w:u w:val="single"/>
        </w:rPr>
        <w:t>usually</w:t>
      </w:r>
      <w:proofErr w:type="gramEnd"/>
      <w:r w:rsidRPr="005A4F5D">
        <w:rPr>
          <w:u w:val="single"/>
        </w:rPr>
        <w:t xml:space="preserve"> he worked on steel gangs that were all Navajo, consisting of more than one hundred men, mostly from the Arizona side of the reservation, living in railroad cars and often working twenty days without a day off. </w:t>
      </w:r>
      <w:r w:rsidRPr="005A4F5D">
        <w:rPr>
          <w:rStyle w:val="Emphasis"/>
        </w:rPr>
        <w:t>He is proud of the work of the Navajos</w:t>
      </w:r>
      <w:r w:rsidRPr="005A4F5D">
        <w:rPr>
          <w:u w:val="single"/>
        </w:rPr>
        <w:t xml:space="preserve"> saying, “We Indians were the best.”</w:t>
      </w:r>
    </w:p>
    <w:p w14:paraId="374B88F3" w14:textId="77777777" w:rsidR="009628D2" w:rsidRPr="005A4F5D" w:rsidRDefault="009628D2" w:rsidP="009628D2">
      <w:pPr>
        <w:rPr>
          <w:sz w:val="12"/>
        </w:rPr>
      </w:pPr>
      <w:r w:rsidRPr="005A4F5D">
        <w:rPr>
          <w:sz w:val="12"/>
        </w:rPr>
        <w:t>Jerry stayed employed over several winters, working on curb gangs and replacing switches. However, like many workers who fall out of the world of wage labor, he suffered an accident, breaking his leg in a car wreck on his way back from work. He never recovered well enough to return to the railroad.</w:t>
      </w:r>
    </w:p>
    <w:p w14:paraId="67D1A9F1" w14:textId="77777777" w:rsidR="009628D2" w:rsidRPr="005A4F5D" w:rsidRDefault="009628D2" w:rsidP="009628D2">
      <w:pPr>
        <w:rPr>
          <w:sz w:val="12"/>
        </w:rPr>
      </w:pPr>
      <w:r w:rsidRPr="005A4F5D">
        <w:rPr>
          <w:sz w:val="12"/>
        </w:rPr>
        <w:t xml:space="preserve">Track work takes its toll on workers, physically and psychically. </w:t>
      </w:r>
      <w:r w:rsidRPr="005A4F5D">
        <w:rPr>
          <w:rStyle w:val="Emphasis"/>
          <w:highlight w:val="yellow"/>
        </w:rPr>
        <w:t>Navajos are unionized</w:t>
      </w:r>
      <w:r w:rsidRPr="005A4F5D">
        <w:rPr>
          <w:highlight w:val="yellow"/>
          <w:u w:val="single"/>
        </w:rPr>
        <w:t>, but</w:t>
      </w:r>
      <w:r w:rsidRPr="005A4F5D">
        <w:rPr>
          <w:u w:val="single"/>
        </w:rPr>
        <w:t xml:space="preserve"> their relationship with </w:t>
      </w:r>
      <w:r w:rsidRPr="005A4F5D">
        <w:rPr>
          <w:rStyle w:val="Emphasis"/>
          <w:highlight w:val="yellow"/>
        </w:rPr>
        <w:t>their union has not</w:t>
      </w:r>
      <w:r w:rsidRPr="005A4F5D">
        <w:rPr>
          <w:rStyle w:val="Emphasis"/>
        </w:rPr>
        <w:t xml:space="preserve"> </w:t>
      </w:r>
      <w:r w:rsidRPr="005A4F5D">
        <w:rPr>
          <w:rStyle w:val="Emphasis"/>
          <w:highlight w:val="yellow"/>
        </w:rPr>
        <w:t>completely satisfied them</w:t>
      </w:r>
      <w:r w:rsidRPr="005A4F5D">
        <w:rPr>
          <w:sz w:val="12"/>
        </w:rPr>
        <w:t xml:space="preserve">. While these men have the same legal rights as non-Navajo railroad workers, </w:t>
      </w:r>
      <w:r w:rsidRPr="005A4F5D">
        <w:rPr>
          <w:highlight w:val="yellow"/>
          <w:u w:val="single"/>
        </w:rPr>
        <w:t>Navajos turn to</w:t>
      </w:r>
      <w:r w:rsidRPr="005A4F5D">
        <w:rPr>
          <w:u w:val="single"/>
        </w:rPr>
        <w:t xml:space="preserve"> their </w:t>
      </w:r>
      <w:r w:rsidRPr="005A4F5D">
        <w:rPr>
          <w:highlight w:val="yellow"/>
          <w:u w:val="single"/>
        </w:rPr>
        <w:t>cultural traditions to survive</w:t>
      </w:r>
      <w:r w:rsidRPr="005A4F5D">
        <w:rPr>
          <w:u w:val="single"/>
        </w:rPr>
        <w:t xml:space="preserve"> the relentless demands of industrial capitalism</w:t>
      </w:r>
      <w:r w:rsidRPr="005A4F5D">
        <w:rPr>
          <w:sz w:val="12"/>
        </w:rPr>
        <w:t xml:space="preserve">. </w:t>
      </w:r>
      <w:r w:rsidRPr="005A4F5D">
        <w:rPr>
          <w:rStyle w:val="Emphasis"/>
          <w:highlight w:val="yellow"/>
        </w:rPr>
        <w:t>Rituals</w:t>
      </w:r>
      <w:r w:rsidRPr="005A4F5D">
        <w:rPr>
          <w:highlight w:val="yellow"/>
          <w:u w:val="single"/>
        </w:rPr>
        <w:t xml:space="preserve"> and </w:t>
      </w:r>
      <w:r w:rsidRPr="005A4F5D">
        <w:rPr>
          <w:rStyle w:val="Emphasis"/>
          <w:highlight w:val="yellow"/>
        </w:rPr>
        <w:t>ceremonies</w:t>
      </w:r>
      <w:r w:rsidRPr="005A4F5D">
        <w:rPr>
          <w:highlight w:val="yellow"/>
          <w:u w:val="single"/>
        </w:rPr>
        <w:t xml:space="preserve"> are</w:t>
      </w:r>
      <w:r w:rsidRPr="005A4F5D">
        <w:rPr>
          <w:u w:val="single"/>
        </w:rPr>
        <w:t xml:space="preserve"> employed to find personal protection at work and to maintain or restore beauty and balance, </w:t>
      </w:r>
      <w:r w:rsidRPr="005A4F5D">
        <w:rPr>
          <w:rStyle w:val="Emphasis"/>
          <w:highlight w:val="yellow"/>
        </w:rPr>
        <w:t>an integral concept of Navajo existence</w:t>
      </w:r>
      <w:r w:rsidRPr="005A4F5D">
        <w:rPr>
          <w:u w:val="single"/>
        </w:rPr>
        <w:t>, known as hózh</w:t>
      </w:r>
      <w:r w:rsidRPr="005A4F5D">
        <w:rPr>
          <w:rFonts w:ascii="Cambria" w:hAnsi="Cambria" w:cs="Cambria"/>
          <w:u w:val="single"/>
        </w:rPr>
        <w:t>ǫ</w:t>
      </w:r>
      <w:r w:rsidRPr="005A4F5D">
        <w:rPr>
          <w:u w:val="single"/>
        </w:rPr>
        <w:t>́</w:t>
      </w:r>
      <w:r w:rsidRPr="005A4F5D">
        <w:rPr>
          <w:sz w:val="12"/>
        </w:rPr>
        <w:t>. Jerry told me about a variety of his co-workers</w:t>
      </w:r>
      <w:r w:rsidRPr="005A4F5D">
        <w:rPr>
          <w:rFonts w:cs="Georgia"/>
          <w:sz w:val="12"/>
        </w:rPr>
        <w:t>’</w:t>
      </w:r>
      <w:r w:rsidRPr="005A4F5D">
        <w:rPr>
          <w:sz w:val="12"/>
        </w:rPr>
        <w:t xml:space="preserve"> rituals and ceremonies</w:t>
      </w:r>
      <w:r w:rsidRPr="005A4F5D">
        <w:rPr>
          <w:rFonts w:cs="Georgia"/>
          <w:sz w:val="12"/>
        </w:rPr>
        <w:t>—</w:t>
      </w:r>
      <w:r w:rsidRPr="005A4F5D">
        <w:rPr>
          <w:b/>
          <w:bCs/>
          <w:highlight w:val="yellow"/>
          <w:u w:val="single"/>
        </w:rPr>
        <w:t>given</w:t>
      </w:r>
      <w:r w:rsidRPr="005A4F5D">
        <w:rPr>
          <w:highlight w:val="yellow"/>
          <w:u w:val="single"/>
        </w:rPr>
        <w:t xml:space="preserve"> the </w:t>
      </w:r>
      <w:r w:rsidRPr="005A4F5D">
        <w:rPr>
          <w:rStyle w:val="Emphasis"/>
          <w:highlight w:val="yellow"/>
        </w:rPr>
        <w:t>brutal schedule</w:t>
      </w:r>
      <w:r w:rsidRPr="005A4F5D">
        <w:rPr>
          <w:u w:val="single"/>
        </w:rPr>
        <w:t xml:space="preserve"> that is life on a track gang, however, the men </w:t>
      </w:r>
      <w:r w:rsidRPr="005A4F5D">
        <w:rPr>
          <w:highlight w:val="yellow"/>
          <w:u w:val="single"/>
        </w:rPr>
        <w:t xml:space="preserve">could </w:t>
      </w:r>
      <w:r w:rsidRPr="005A4F5D">
        <w:rPr>
          <w:b/>
          <w:bCs/>
          <w:highlight w:val="yellow"/>
          <w:u w:val="single"/>
        </w:rPr>
        <w:t>only occasionally</w:t>
      </w:r>
      <w:r w:rsidRPr="005A4F5D">
        <w:rPr>
          <w:highlight w:val="yellow"/>
          <w:u w:val="single"/>
        </w:rPr>
        <w:t xml:space="preserve"> get away for these </w:t>
      </w:r>
      <w:r w:rsidRPr="005A4F5D">
        <w:rPr>
          <w:rStyle w:val="Emphasis"/>
          <w:highlight w:val="yellow"/>
        </w:rPr>
        <w:t>practices</w:t>
      </w:r>
      <w:r w:rsidRPr="005A4F5D">
        <w:rPr>
          <w:sz w:val="12"/>
        </w:rPr>
        <w:t xml:space="preserve">. Some workers used corn pollen before work, ritually applying it to their bodies. Some </w:t>
      </w:r>
      <w:r w:rsidRPr="005A4F5D">
        <w:rPr>
          <w:rFonts w:cs="Georgia"/>
          <w:sz w:val="12"/>
        </w:rPr>
        <w:t>“</w:t>
      </w:r>
      <w:r w:rsidRPr="005A4F5D">
        <w:rPr>
          <w:sz w:val="12"/>
        </w:rPr>
        <w:t>churchgoers</w:t>
      </w:r>
      <w:r w:rsidRPr="005A4F5D">
        <w:rPr>
          <w:rFonts w:cs="Georgia"/>
          <w:sz w:val="12"/>
        </w:rPr>
        <w:t>”</w:t>
      </w:r>
      <w:r w:rsidRPr="005A4F5D">
        <w:rPr>
          <w:sz w:val="12"/>
        </w:rPr>
        <w:t xml:space="preserve"> used anointing oil before work in a similar manner. Native American Church practitioners had medicine pouches, and they would often (after work) put herbs on the diesel stoves in the bunk cars, filling the cars with the aroma from their smoldering. On Sundays,</w:t>
      </w:r>
    </w:p>
    <w:p w14:paraId="71717051" w14:textId="77777777" w:rsidR="009628D2" w:rsidRPr="005A4F5D" w:rsidRDefault="009628D2" w:rsidP="009628D2">
      <w:pPr>
        <w:rPr>
          <w:sz w:val="12"/>
        </w:rPr>
      </w:pPr>
      <w:r w:rsidRPr="005A4F5D">
        <w:rPr>
          <w:sz w:val="12"/>
        </w:rPr>
        <w:t>Christian men would try to go to nearby churches. Co-workers who practiced traditional religion sometimes went into the mountains after work to “do their stuff” (i.e., traditional singing).  Some mornings Jerry could hear some of them praying.</w:t>
      </w:r>
    </w:p>
    <w:p w14:paraId="27EED79A" w14:textId="77777777" w:rsidR="009628D2" w:rsidRPr="005A4F5D" w:rsidRDefault="009628D2" w:rsidP="009628D2">
      <w:pPr>
        <w:rPr>
          <w:sz w:val="12"/>
        </w:rPr>
      </w:pPr>
      <w:r w:rsidRPr="005A4F5D">
        <w:rPr>
          <w:rStyle w:val="Emphasis"/>
          <w:highlight w:val="yellow"/>
        </w:rPr>
        <w:t>Hoskie Pinto</w:t>
      </w:r>
      <w:r w:rsidRPr="005A4F5D">
        <w:rPr>
          <w:u w:val="single"/>
        </w:rPr>
        <w:t xml:space="preserve"> started working on the Union Pacific Railroad</w:t>
      </w:r>
      <w:r w:rsidRPr="005A4F5D">
        <w:rPr>
          <w:sz w:val="12"/>
        </w:rPr>
        <w:t xml:space="preserve"> in 1957, as a laborer with a shovel and a pick. </w:t>
      </w:r>
      <w:r w:rsidRPr="005A4F5D">
        <w:rPr>
          <w:u w:val="single"/>
        </w:rPr>
        <w:t xml:space="preserve">His gangs included </w:t>
      </w:r>
      <w:r w:rsidRPr="005A4F5D">
        <w:rPr>
          <w:rStyle w:val="Emphasis"/>
        </w:rPr>
        <w:t>Navajos</w:t>
      </w:r>
      <w:r w:rsidRPr="005A4F5D">
        <w:rPr>
          <w:u w:val="single"/>
        </w:rPr>
        <w:t xml:space="preserve">, </w:t>
      </w:r>
      <w:r w:rsidRPr="005A4F5D">
        <w:rPr>
          <w:rStyle w:val="Emphasis"/>
        </w:rPr>
        <w:t>other Native Americans</w:t>
      </w:r>
      <w:r w:rsidRPr="005A4F5D">
        <w:rPr>
          <w:sz w:val="12"/>
        </w:rPr>
        <w:t xml:space="preserve">, whites, and Mexicans. </w:t>
      </w:r>
      <w:r w:rsidRPr="005A4F5D">
        <w:rPr>
          <w:u w:val="single"/>
        </w:rPr>
        <w:t>While he worked all over</w:t>
      </w:r>
      <w:r w:rsidRPr="005A4F5D">
        <w:rPr>
          <w:sz w:val="12"/>
        </w:rPr>
        <w:t xml:space="preserve"> the Union Pacific system, on and off, for more than twenty-five years, </w:t>
      </w:r>
      <w:r w:rsidRPr="005A4F5D">
        <w:rPr>
          <w:u w:val="single"/>
        </w:rPr>
        <w:t xml:space="preserve">he </w:t>
      </w:r>
      <w:r w:rsidRPr="005A4F5D">
        <w:rPr>
          <w:highlight w:val="yellow"/>
          <w:u w:val="single"/>
        </w:rPr>
        <w:t>was never able to accumulate</w:t>
      </w:r>
      <w:r w:rsidRPr="005A4F5D">
        <w:rPr>
          <w:u w:val="single"/>
        </w:rPr>
        <w:t xml:space="preserve"> the months of service required to earn </w:t>
      </w:r>
      <w:r w:rsidRPr="005A4F5D">
        <w:rPr>
          <w:highlight w:val="yellow"/>
          <w:u w:val="single"/>
        </w:rPr>
        <w:t>a pension</w:t>
      </w:r>
      <w:r w:rsidRPr="005A4F5D">
        <w:rPr>
          <w:sz w:val="12"/>
        </w:rPr>
        <w:t xml:space="preserve">. Again, as with many others, his railroad service ended when he got hurt. In the 1980s, </w:t>
      </w:r>
      <w:r w:rsidRPr="005A4F5D">
        <w:rPr>
          <w:u w:val="single"/>
        </w:rPr>
        <w:t>while he was laying ribbon rail in</w:t>
      </w:r>
    </w:p>
    <w:p w14:paraId="10D1F24F" w14:textId="77777777" w:rsidR="009628D2" w:rsidRPr="005A4F5D" w:rsidRDefault="009628D2" w:rsidP="009628D2">
      <w:pPr>
        <w:rPr>
          <w:sz w:val="12"/>
        </w:rPr>
      </w:pPr>
      <w:r w:rsidRPr="005A4F5D">
        <w:rPr>
          <w:u w:val="single"/>
        </w:rPr>
        <w:t xml:space="preserve">Cheyenne, Wyoming, </w:t>
      </w:r>
      <w:r w:rsidRPr="005A4F5D">
        <w:rPr>
          <w:highlight w:val="yellow"/>
          <w:u w:val="single"/>
        </w:rPr>
        <w:t>a piece of rail fell on his foot</w:t>
      </w:r>
      <w:r w:rsidRPr="005A4F5D">
        <w:rPr>
          <w:u w:val="single"/>
        </w:rPr>
        <w:t xml:space="preserve">. When he was taken to the hospital, </w:t>
      </w:r>
      <w:r w:rsidRPr="005A4F5D">
        <w:rPr>
          <w:highlight w:val="yellow"/>
          <w:u w:val="single"/>
        </w:rPr>
        <w:t>a company claims agent</w:t>
      </w:r>
      <w:r w:rsidRPr="005A4F5D">
        <w:rPr>
          <w:u w:val="single"/>
        </w:rPr>
        <w:t xml:space="preserve"> came to his room and </w:t>
      </w:r>
      <w:r w:rsidRPr="005A4F5D">
        <w:rPr>
          <w:highlight w:val="yellow"/>
          <w:u w:val="single"/>
        </w:rPr>
        <w:t>told him to sign</w:t>
      </w:r>
      <w:r w:rsidRPr="005A4F5D">
        <w:rPr>
          <w:u w:val="single"/>
        </w:rPr>
        <w:t xml:space="preserve"> something.</w:t>
      </w:r>
      <w:r w:rsidRPr="005A4F5D">
        <w:rPr>
          <w:sz w:val="12"/>
        </w:rPr>
        <w:t xml:space="preserve"> According to the agent, it was a good deal. </w:t>
      </w:r>
      <w:r w:rsidRPr="005A4F5D">
        <w:rPr>
          <w:u w:val="single"/>
        </w:rPr>
        <w:t xml:space="preserve">Hoskie was never given a copy of the paperwork, but it was most likely </w:t>
      </w:r>
      <w:r w:rsidRPr="005A4F5D">
        <w:rPr>
          <w:highlight w:val="yellow"/>
          <w:u w:val="single"/>
        </w:rPr>
        <w:t>a settlement</w:t>
      </w:r>
      <w:r w:rsidRPr="005A4F5D">
        <w:rPr>
          <w:u w:val="single"/>
        </w:rPr>
        <w:t xml:space="preserve"> agreement, in which Hoskie gave up all his rights to sue or collect compensation. </w:t>
      </w:r>
      <w:r w:rsidRPr="005A4F5D">
        <w:rPr>
          <w:rStyle w:val="Emphasis"/>
          <w:highlight w:val="yellow"/>
        </w:rPr>
        <w:t>The railroad made no plans for what he should do</w:t>
      </w:r>
      <w:r w:rsidRPr="005A4F5D">
        <w:rPr>
          <w:rStyle w:val="Emphasis"/>
        </w:rPr>
        <w:t xml:space="preserve"> after this</w:t>
      </w:r>
      <w:r w:rsidRPr="005A4F5D">
        <w:rPr>
          <w:sz w:val="12"/>
        </w:rPr>
        <w:t xml:space="preserve">. As soon as he was physically able to travel, the railroad put him on a plane to Denver. When he got </w:t>
      </w:r>
      <w:proofErr w:type="gramStart"/>
      <w:r w:rsidRPr="005A4F5D">
        <w:rPr>
          <w:sz w:val="12"/>
        </w:rPr>
        <w:t>there</w:t>
      </w:r>
      <w:proofErr w:type="gramEnd"/>
      <w:r w:rsidRPr="005A4F5D">
        <w:rPr>
          <w:sz w:val="12"/>
        </w:rPr>
        <w:t xml:space="preserve"> he did not know what to do, and he speaks little English. Fortunately, he met a Hispanic man from Santa Fe who recognized his plight. Hoskie followed him and they flew to Albuquerque, where Hoskie boarded a train and got off near the reservation. </w:t>
      </w:r>
      <w:r w:rsidRPr="005A4F5D">
        <w:rPr>
          <w:highlight w:val="yellow"/>
          <w:u w:val="single"/>
        </w:rPr>
        <w:t>Due to</w:t>
      </w:r>
      <w:r w:rsidRPr="005A4F5D">
        <w:rPr>
          <w:u w:val="single"/>
        </w:rPr>
        <w:t xml:space="preserve"> the </w:t>
      </w:r>
      <w:r w:rsidRPr="005A4F5D">
        <w:rPr>
          <w:highlight w:val="yellow"/>
          <w:u w:val="single"/>
        </w:rPr>
        <w:t>inadequate medical treatment</w:t>
      </w:r>
      <w:r w:rsidRPr="005A4F5D">
        <w:rPr>
          <w:u w:val="single"/>
        </w:rPr>
        <w:t xml:space="preserve"> he received, </w:t>
      </w:r>
      <w:r w:rsidRPr="005A4F5D">
        <w:rPr>
          <w:highlight w:val="yellow"/>
          <w:u w:val="single"/>
        </w:rPr>
        <w:t>his leg still hurts</w:t>
      </w:r>
      <w:r w:rsidRPr="005A4F5D">
        <w:rPr>
          <w:sz w:val="12"/>
        </w:rPr>
        <w:t>. After his accident, his grandfather taught him and his brother the craft of becoming a medicine an.</w:t>
      </w:r>
    </w:p>
    <w:p w14:paraId="61497F7D" w14:textId="77777777" w:rsidR="009628D2" w:rsidRPr="005A4F5D" w:rsidRDefault="009628D2" w:rsidP="009628D2">
      <w:pPr>
        <w:rPr>
          <w:u w:val="single"/>
        </w:rPr>
      </w:pPr>
      <w:r w:rsidRPr="005A4F5D">
        <w:rPr>
          <w:u w:val="single"/>
        </w:rPr>
        <w:t>Kee Spencer, who lives on the Arizona side of the Navajo Nation</w:t>
      </w:r>
      <w:r w:rsidRPr="005A4F5D">
        <w:rPr>
          <w:sz w:val="12"/>
        </w:rPr>
        <w:t xml:space="preserve">, is especially adept at these traditional strategies for combating the rigors of railroad work. </w:t>
      </w:r>
      <w:r w:rsidRPr="005A4F5D">
        <w:rPr>
          <w:u w:val="single"/>
        </w:rPr>
        <w:t xml:space="preserve">Kee, a medicine man in both the traditional and peyotist religions, often was asked to hold ceremonies for railroad </w:t>
      </w:r>
      <w:r w:rsidRPr="005A4F5D">
        <w:rPr>
          <w:rStyle w:val="Emphasis"/>
          <w:highlight w:val="yellow"/>
        </w:rPr>
        <w:t>workers</w:t>
      </w:r>
      <w:r w:rsidRPr="005A4F5D">
        <w:rPr>
          <w:sz w:val="12"/>
        </w:rPr>
        <w:t xml:space="preserve">. Several years </w:t>
      </w:r>
      <w:proofErr w:type="gramStart"/>
      <w:r w:rsidRPr="005A4F5D">
        <w:rPr>
          <w:sz w:val="12"/>
        </w:rPr>
        <w:t>ago</w:t>
      </w:r>
      <w:proofErr w:type="gramEnd"/>
      <w:r w:rsidRPr="005A4F5D">
        <w:rPr>
          <w:sz w:val="12"/>
        </w:rPr>
        <w:t xml:space="preserve"> he held a “meeting,” the term used in the peyotist tradition for what Christians would call services, for a worker who came to him complaining of harassment on the job. </w:t>
      </w:r>
      <w:r w:rsidRPr="005A4F5D">
        <w:rPr>
          <w:u w:val="single"/>
        </w:rPr>
        <w:t xml:space="preserve">The worker </w:t>
      </w:r>
      <w:r w:rsidRPr="005A4F5D">
        <w:rPr>
          <w:highlight w:val="yellow"/>
          <w:u w:val="single"/>
        </w:rPr>
        <w:t xml:space="preserve">expressed </w:t>
      </w:r>
      <w:proofErr w:type="gramStart"/>
      <w:r w:rsidRPr="005A4F5D">
        <w:rPr>
          <w:highlight w:val="yellow"/>
          <w:u w:val="single"/>
        </w:rPr>
        <w:t>a fear</w:t>
      </w:r>
      <w:proofErr w:type="gramEnd"/>
      <w:r w:rsidRPr="005A4F5D">
        <w:rPr>
          <w:u w:val="single"/>
        </w:rPr>
        <w:t xml:space="preserve"> to Kee </w:t>
      </w:r>
      <w:r w:rsidRPr="005A4F5D">
        <w:rPr>
          <w:highlight w:val="yellow"/>
          <w:u w:val="single"/>
        </w:rPr>
        <w:t xml:space="preserve">that the </w:t>
      </w:r>
      <w:r w:rsidRPr="005A4F5D">
        <w:rPr>
          <w:rStyle w:val="Emphasis"/>
          <w:highlight w:val="yellow"/>
        </w:rPr>
        <w:t>railroad was hurrying people to work too fast</w:t>
      </w:r>
      <w:r w:rsidRPr="005A4F5D">
        <w:rPr>
          <w:highlight w:val="yellow"/>
          <w:u w:val="single"/>
        </w:rPr>
        <w:t xml:space="preserve"> and</w:t>
      </w:r>
      <w:r w:rsidRPr="005A4F5D">
        <w:rPr>
          <w:u w:val="single"/>
        </w:rPr>
        <w:t xml:space="preserve"> that </w:t>
      </w:r>
      <w:r w:rsidRPr="005A4F5D">
        <w:rPr>
          <w:rStyle w:val="Emphasis"/>
          <w:highlight w:val="yellow"/>
        </w:rPr>
        <w:t>injuries would result</w:t>
      </w:r>
      <w:r w:rsidRPr="005A4F5D">
        <w:rPr>
          <w:sz w:val="12"/>
        </w:rPr>
        <w:t xml:space="preserve">. </w:t>
      </w:r>
      <w:r w:rsidRPr="005A4F5D">
        <w:rPr>
          <w:u w:val="single"/>
        </w:rPr>
        <w:t xml:space="preserve">The men understood from </w:t>
      </w:r>
      <w:r w:rsidRPr="005A4F5D">
        <w:rPr>
          <w:highlight w:val="yellow"/>
          <w:u w:val="single"/>
        </w:rPr>
        <w:t xml:space="preserve">their </w:t>
      </w:r>
      <w:r w:rsidRPr="005A4F5D">
        <w:rPr>
          <w:rStyle w:val="Emphasis"/>
          <w:highlight w:val="yellow"/>
        </w:rPr>
        <w:t>Anglo bosses</w:t>
      </w:r>
      <w:r w:rsidRPr="005A4F5D">
        <w:rPr>
          <w:u w:val="single"/>
        </w:rPr>
        <w:t xml:space="preserve"> that the </w:t>
      </w:r>
      <w:r w:rsidRPr="005A4F5D">
        <w:rPr>
          <w:b/>
          <w:bCs/>
          <w:u w:val="single"/>
        </w:rPr>
        <w:t>railroad</w:t>
      </w:r>
      <w:r w:rsidRPr="005A4F5D">
        <w:rPr>
          <w:u w:val="single"/>
        </w:rPr>
        <w:t xml:space="preserve"> </w:t>
      </w:r>
      <w:r w:rsidRPr="005A4F5D">
        <w:rPr>
          <w:highlight w:val="yellow"/>
          <w:u w:val="single"/>
        </w:rPr>
        <w:t>wanted</w:t>
      </w:r>
      <w:r w:rsidRPr="005A4F5D">
        <w:rPr>
          <w:u w:val="single"/>
        </w:rPr>
        <w:t xml:space="preserve"> their gang to install two thousand railroad ties each day on a section of track, resulting in </w:t>
      </w:r>
      <w:r w:rsidRPr="005A4F5D">
        <w:rPr>
          <w:highlight w:val="yellow"/>
          <w:u w:val="single"/>
        </w:rPr>
        <w:t>a speed-up that guaranteed</w:t>
      </w:r>
      <w:r w:rsidRPr="005A4F5D">
        <w:rPr>
          <w:u w:val="single"/>
        </w:rPr>
        <w:t xml:space="preserve"> </w:t>
      </w:r>
      <w:r w:rsidRPr="005A4F5D">
        <w:rPr>
          <w:rStyle w:val="Emphasis"/>
        </w:rPr>
        <w:t xml:space="preserve">serious </w:t>
      </w:r>
      <w:r w:rsidRPr="005A4F5D">
        <w:rPr>
          <w:rStyle w:val="Emphasis"/>
          <w:highlight w:val="yellow"/>
        </w:rPr>
        <w:t>safety problems</w:t>
      </w:r>
      <w:r w:rsidRPr="005A4F5D">
        <w:rPr>
          <w:u w:val="single"/>
        </w:rPr>
        <w:t>.</w:t>
      </w:r>
      <w:r w:rsidRPr="005A4F5D">
        <w:rPr>
          <w:sz w:val="12"/>
        </w:rPr>
        <w:t xml:space="preserve"> </w:t>
      </w:r>
      <w:r w:rsidRPr="005A4F5D">
        <w:rPr>
          <w:u w:val="single"/>
        </w:rPr>
        <w:t xml:space="preserve">In response, Kee performed a traditional Goodway ceremony and a peyote meeting for around twenty-five people who gathered in Burnt Corn, Arizona. As it was summer, the meeting took place in a </w:t>
      </w:r>
      <w:proofErr w:type="gramStart"/>
      <w:r w:rsidRPr="005A4F5D">
        <w:rPr>
          <w:u w:val="single"/>
        </w:rPr>
        <w:t>tepee, and</w:t>
      </w:r>
      <w:proofErr w:type="gramEnd"/>
      <w:r w:rsidRPr="005A4F5D">
        <w:rPr>
          <w:u w:val="single"/>
        </w:rPr>
        <w:t xml:space="preserve"> lasted through the night. It was important, Kee told me, that those in the ceremony “think good thoughts.”</w:t>
      </w:r>
    </w:p>
    <w:p w14:paraId="5BACC07D" w14:textId="77777777" w:rsidR="009628D2" w:rsidRPr="005A4F5D" w:rsidRDefault="009628D2" w:rsidP="009628D2">
      <w:pPr>
        <w:rPr>
          <w:sz w:val="12"/>
        </w:rPr>
      </w:pPr>
      <w:r w:rsidRPr="005A4F5D">
        <w:rPr>
          <w:sz w:val="12"/>
        </w:rPr>
        <w:t xml:space="preserve">During the ceremony, participants were able to “look into the fire and see things,” he said. Some days after the ceremony, the workers came back to Kee and told him that the railroad had changed its production quota for the men, reducing it from the requirement to lay two thousand railroad ties a day down to a manageable five hundred ties a day. There </w:t>
      </w:r>
      <w:proofErr w:type="gramStart"/>
      <w:r w:rsidRPr="005A4F5D">
        <w:rPr>
          <w:sz w:val="12"/>
        </w:rPr>
        <w:t>is</w:t>
      </w:r>
      <w:proofErr w:type="gramEnd"/>
      <w:r w:rsidRPr="005A4F5D">
        <w:rPr>
          <w:sz w:val="12"/>
        </w:rPr>
        <w:t xml:space="preserve"> now less harassment and more safety. Kee says the ceremony is responsible for the improvement. “My prayers were answered,” he said.</w:t>
      </w:r>
    </w:p>
    <w:p w14:paraId="0D6172B3" w14:textId="77777777" w:rsidR="009628D2" w:rsidRPr="005A4F5D" w:rsidRDefault="009628D2" w:rsidP="009628D2">
      <w:pPr>
        <w:rPr>
          <w:u w:val="single"/>
        </w:rPr>
      </w:pPr>
      <w:r w:rsidRPr="005A4F5D">
        <w:rPr>
          <w:sz w:val="12"/>
        </w:rPr>
        <w:t xml:space="preserve">Railroad life puts great stress on Navajo families, as well as on the workers themselves. The family of </w:t>
      </w:r>
      <w:r w:rsidRPr="005A4F5D">
        <w:rPr>
          <w:highlight w:val="yellow"/>
          <w:u w:val="single"/>
        </w:rPr>
        <w:t>Dickie</w:t>
      </w:r>
      <w:r w:rsidRPr="005A4F5D">
        <w:rPr>
          <w:sz w:val="12"/>
        </w:rPr>
        <w:t xml:space="preserve"> and Marilyn </w:t>
      </w:r>
      <w:r w:rsidRPr="005A4F5D">
        <w:rPr>
          <w:highlight w:val="yellow"/>
          <w:u w:val="single"/>
        </w:rPr>
        <w:t>Sandoval</w:t>
      </w:r>
      <w:r w:rsidRPr="005A4F5D">
        <w:rPr>
          <w:sz w:val="12"/>
        </w:rPr>
        <w:t xml:space="preserve"> is one such example. Dickie worked for Union Pacific from 1988 to 1994. In 1988, he hitched a ride with his uncle, who was working on a Union Pacific gang in Wyoming. He was hired onto this mixed gang, which included Anglos, </w:t>
      </w:r>
      <w:proofErr w:type="gramStart"/>
      <w:r w:rsidRPr="005A4F5D">
        <w:rPr>
          <w:sz w:val="12"/>
        </w:rPr>
        <w:t>Mexican-Americans</w:t>
      </w:r>
      <w:proofErr w:type="gramEnd"/>
      <w:r w:rsidRPr="005A4F5D">
        <w:rPr>
          <w:sz w:val="12"/>
        </w:rPr>
        <w:t xml:space="preserve">, and Navajos. With much difficulty, his wife Marilyn and their two children followed the gang in the summertime when the children were out of school, staying in a motel near the work site. Later, Dickie </w:t>
      </w:r>
      <w:r w:rsidRPr="005A4F5D">
        <w:rPr>
          <w:u w:val="single"/>
        </w:rPr>
        <w:t>worked on steel and tie gangs, and his railroad career took him and his family to Nebraska and Kansas</w:t>
      </w:r>
      <w:r w:rsidRPr="005A4F5D">
        <w:rPr>
          <w:sz w:val="12"/>
        </w:rPr>
        <w:t xml:space="preserve">. </w:t>
      </w:r>
      <w:r w:rsidRPr="005A4F5D">
        <w:rPr>
          <w:u w:val="single"/>
        </w:rPr>
        <w:t xml:space="preserve">However, Dickie </w:t>
      </w:r>
      <w:r w:rsidRPr="005A4F5D">
        <w:rPr>
          <w:highlight w:val="yellow"/>
          <w:u w:val="single"/>
        </w:rPr>
        <w:t>lost his job because transportation difficulties</w:t>
      </w:r>
      <w:r w:rsidRPr="005A4F5D">
        <w:rPr>
          <w:u w:val="single"/>
        </w:rPr>
        <w:t xml:space="preserve"> prevented him from consistently getting to work at the appointed hour. The Navajo Nation reservation is a sprawling piece of </w:t>
      </w:r>
      <w:proofErr w:type="gramStart"/>
      <w:r w:rsidRPr="005A4F5D">
        <w:rPr>
          <w:u w:val="single"/>
        </w:rPr>
        <w:t>land</w:t>
      </w:r>
      <w:proofErr w:type="gramEnd"/>
      <w:r w:rsidRPr="005A4F5D">
        <w:rPr>
          <w:u w:val="single"/>
        </w:rPr>
        <w:t xml:space="preserve"> and few surfaced roads cross it. At the time, Dickie did not own a car and had a hard time getting to the gangs when he was recalled after seasonal layoffs. He was eventually fired for not showing up to work, </w:t>
      </w:r>
      <w:r w:rsidRPr="005A4F5D">
        <w:rPr>
          <w:b/>
          <w:bCs/>
          <w:highlight w:val="yellow"/>
          <w:u w:val="single"/>
        </w:rPr>
        <w:t>even though</w:t>
      </w:r>
      <w:r w:rsidRPr="005A4F5D">
        <w:rPr>
          <w:u w:val="single"/>
        </w:rPr>
        <w:t xml:space="preserve"> he says </w:t>
      </w:r>
      <w:r w:rsidRPr="005A4F5D">
        <w:rPr>
          <w:rStyle w:val="Emphasis"/>
          <w:highlight w:val="yellow"/>
        </w:rPr>
        <w:t>he notified the railroad</w:t>
      </w:r>
      <w:r w:rsidRPr="005A4F5D">
        <w:rPr>
          <w:u w:val="single"/>
        </w:rPr>
        <w:t xml:space="preserve"> whenever he could not make it. </w:t>
      </w:r>
      <w:r w:rsidRPr="005A4F5D">
        <w:rPr>
          <w:highlight w:val="yellow"/>
          <w:u w:val="single"/>
        </w:rPr>
        <w:t xml:space="preserve">His </w:t>
      </w:r>
      <w:r w:rsidRPr="005A4F5D">
        <w:rPr>
          <w:b/>
          <w:bCs/>
          <w:highlight w:val="yellow"/>
          <w:u w:val="single"/>
        </w:rPr>
        <w:t>Anglo boss</w:t>
      </w:r>
      <w:r w:rsidRPr="005A4F5D">
        <w:rPr>
          <w:highlight w:val="yellow"/>
          <w:u w:val="single"/>
        </w:rPr>
        <w:t xml:space="preserve"> maintained there was no record</w:t>
      </w:r>
      <w:r w:rsidRPr="005A4F5D">
        <w:rPr>
          <w:u w:val="single"/>
        </w:rPr>
        <w:t xml:space="preserve"> of notification efforts.</w:t>
      </w:r>
    </w:p>
    <w:p w14:paraId="6E79F718" w14:textId="77777777" w:rsidR="009628D2" w:rsidRPr="005A4F5D" w:rsidRDefault="009628D2" w:rsidP="009628D2">
      <w:pPr>
        <w:rPr>
          <w:sz w:val="12"/>
        </w:rPr>
      </w:pPr>
      <w:r w:rsidRPr="005A4F5D">
        <w:rPr>
          <w:sz w:val="12"/>
        </w:rPr>
        <w:t xml:space="preserve">As is the case with many American working families, young Navajos often go into the military. Jared—the son of Marilyn’s sister, Patty—was serving in Iraq with the U.S. Army when we talked. Patty had a hogan—a small, round building like those that can be seen throughout Navajo land—built near her house in which ceremonies to protect her son were performed. Patty made sure that a Blessingway ceremony was performed for Jared when he left for Iraq and when he returned from military duty. While Jared was in Iraq, Patty acted as his “stand-in.” People sung over her while traditional ceremonies were performed to better ensure his safe return. After each of these ceremonies, she had to stay “holy” for two to three days. This meant, Marilyn told me, that she could not cut meat, chop weeds, or shake hands with people. Finally, for Jared’s protection, she had a medicine man perform a ceremony on an arrowhead that she found. When Jared returned home on leave, Marilyn gave the arrowhead to </w:t>
      </w:r>
      <w:proofErr w:type="gramStart"/>
      <w:r w:rsidRPr="005A4F5D">
        <w:rPr>
          <w:sz w:val="12"/>
        </w:rPr>
        <w:t>him</w:t>
      </w:r>
      <w:proofErr w:type="gramEnd"/>
      <w:r w:rsidRPr="005A4F5D">
        <w:rPr>
          <w:sz w:val="12"/>
        </w:rPr>
        <w:t xml:space="preserve"> and he wore it for the remainder of his military assignment. When Jared finally returned for good, he was alive but had two pieces of shrapnel lodged in his body.</w:t>
      </w:r>
    </w:p>
    <w:p w14:paraId="58094B27" w14:textId="77777777" w:rsidR="009628D2" w:rsidRPr="005A4F5D" w:rsidRDefault="009628D2" w:rsidP="009628D2">
      <w:pPr>
        <w:rPr>
          <w:sz w:val="12"/>
        </w:rPr>
      </w:pPr>
      <w:r w:rsidRPr="005A4F5D">
        <w:rPr>
          <w:rStyle w:val="Emphasis"/>
          <w:highlight w:val="yellow"/>
        </w:rPr>
        <w:t>Navajos</w:t>
      </w:r>
      <w:r w:rsidRPr="005A4F5D">
        <w:rPr>
          <w:highlight w:val="yellow"/>
          <w:u w:val="single"/>
        </w:rPr>
        <w:t xml:space="preserve"> don’t </w:t>
      </w:r>
      <w:r w:rsidRPr="005A4F5D">
        <w:rPr>
          <w:b/>
          <w:bCs/>
          <w:highlight w:val="yellow"/>
          <w:u w:val="single"/>
        </w:rPr>
        <w:t>shun</w:t>
      </w:r>
      <w:r w:rsidRPr="005A4F5D">
        <w:rPr>
          <w:highlight w:val="yellow"/>
          <w:u w:val="single"/>
        </w:rPr>
        <w:t xml:space="preserve"> </w:t>
      </w:r>
      <w:r w:rsidRPr="005A4F5D">
        <w:rPr>
          <w:rStyle w:val="Emphasis"/>
          <w:highlight w:val="yellow"/>
        </w:rPr>
        <w:t>collective labor action</w:t>
      </w:r>
      <w:r w:rsidRPr="005A4F5D">
        <w:rPr>
          <w:highlight w:val="yellow"/>
          <w:u w:val="single"/>
        </w:rPr>
        <w:t xml:space="preserve"> or </w:t>
      </w:r>
      <w:r w:rsidRPr="005A4F5D">
        <w:rPr>
          <w:rStyle w:val="Emphasis"/>
          <w:highlight w:val="yellow"/>
        </w:rPr>
        <w:t>legal rights</w:t>
      </w:r>
      <w:r w:rsidRPr="005A4F5D">
        <w:rPr>
          <w:sz w:val="12"/>
          <w:highlight w:val="yellow"/>
        </w:rPr>
        <w:t xml:space="preserve">. </w:t>
      </w:r>
      <w:r w:rsidRPr="005A4F5D">
        <w:rPr>
          <w:rStyle w:val="Emphasis"/>
          <w:highlight w:val="yellow"/>
        </w:rPr>
        <w:t>Strikes by Navajo workers</w:t>
      </w:r>
      <w:r w:rsidRPr="005A4F5D">
        <w:rPr>
          <w:sz w:val="12"/>
        </w:rPr>
        <w:t xml:space="preserve">, especially in Western coal mines, </w:t>
      </w:r>
      <w:r w:rsidRPr="005A4F5D">
        <w:rPr>
          <w:highlight w:val="yellow"/>
          <w:u w:val="single"/>
        </w:rPr>
        <w:t>are</w:t>
      </w:r>
      <w:r w:rsidRPr="005A4F5D">
        <w:rPr>
          <w:u w:val="single"/>
        </w:rPr>
        <w:t xml:space="preserve"> </w:t>
      </w:r>
      <w:r w:rsidRPr="005A4F5D">
        <w:rPr>
          <w:b/>
          <w:bCs/>
          <w:u w:val="single"/>
        </w:rPr>
        <w:t xml:space="preserve">not </w:t>
      </w:r>
      <w:r w:rsidRPr="005A4F5D">
        <w:rPr>
          <w:u w:val="single"/>
        </w:rPr>
        <w:t>un</w:t>
      </w:r>
      <w:r w:rsidRPr="005A4F5D">
        <w:rPr>
          <w:b/>
          <w:bCs/>
          <w:highlight w:val="yellow"/>
          <w:u w:val="single"/>
        </w:rPr>
        <w:t>common</w:t>
      </w:r>
      <w:r w:rsidRPr="005A4F5D">
        <w:rPr>
          <w:u w:val="single"/>
        </w:rPr>
        <w:t xml:space="preserve"> </w:t>
      </w:r>
      <w:r w:rsidRPr="005A4F5D">
        <w:rPr>
          <w:highlight w:val="yellow"/>
          <w:u w:val="single"/>
        </w:rPr>
        <w:t>and</w:t>
      </w:r>
      <w:r w:rsidRPr="005A4F5D">
        <w:rPr>
          <w:u w:val="single"/>
        </w:rPr>
        <w:t xml:space="preserve"> today </w:t>
      </w:r>
      <w:r w:rsidRPr="005A4F5D">
        <w:rPr>
          <w:rStyle w:val="Emphasis"/>
          <w:highlight w:val="yellow"/>
        </w:rPr>
        <w:t>they often seek lawyers for help</w:t>
      </w:r>
      <w:r w:rsidRPr="005A4F5D">
        <w:rPr>
          <w:u w:val="single"/>
        </w:rPr>
        <w:t xml:space="preserve"> with their workplace injuries</w:t>
      </w:r>
      <w:r w:rsidRPr="005A4F5D">
        <w:rPr>
          <w:sz w:val="12"/>
        </w:rPr>
        <w:t>. But, like all of us, Navajo people struggle—in culturally specific ways—to find methods to resist the onslaughts of the system in which we live.</w:t>
      </w:r>
    </w:p>
    <w:p w14:paraId="6E1C6B6A" w14:textId="77777777" w:rsidR="009628D2" w:rsidRPr="005A4F5D" w:rsidRDefault="009628D2" w:rsidP="009628D2"/>
    <w:p w14:paraId="5351B858" w14:textId="77777777" w:rsidR="009628D2" w:rsidRPr="005A4F5D" w:rsidRDefault="009628D2" w:rsidP="009628D2">
      <w:pPr>
        <w:pStyle w:val="Heading4"/>
      </w:pPr>
      <w:r w:rsidRPr="005A4F5D">
        <w:t xml:space="preserve">Cornum says that avoiding </w:t>
      </w:r>
      <w:r w:rsidRPr="005A4F5D">
        <w:rPr>
          <w:u w:val="single"/>
        </w:rPr>
        <w:t>US-Caused</w:t>
      </w:r>
      <w:r w:rsidRPr="005A4F5D">
        <w:t xml:space="preserve"> nuclear war is a crucial aspect of challenging colonialism</w:t>
      </w:r>
    </w:p>
    <w:p w14:paraId="0119E51C" w14:textId="77777777" w:rsidR="009628D2" w:rsidRPr="005A4F5D" w:rsidRDefault="009628D2" w:rsidP="009628D2">
      <w:pPr>
        <w:rPr>
          <w:rStyle w:val="Style13ptBold"/>
        </w:rPr>
      </w:pPr>
      <w:r w:rsidRPr="005A4F5D">
        <w:rPr>
          <w:rStyle w:val="Style13ptBold"/>
        </w:rPr>
        <w:t>Cornum 21</w:t>
      </w:r>
    </w:p>
    <w:p w14:paraId="59770E2E" w14:textId="77777777" w:rsidR="009628D2" w:rsidRPr="005A4F5D" w:rsidRDefault="009628D2" w:rsidP="009628D2">
      <w:r w:rsidRPr="005A4F5D">
        <w:t xml:space="preserve">Lou Cornum (Diné/Bilagáana)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(Crossref), </w:t>
      </w:r>
      <w:r w:rsidRPr="007050E6">
        <w:t>https://doi.org/10.5749/CES.0601.cornum</w:t>
      </w:r>
      <w:r w:rsidRPr="005A4F5D">
        <w:t>, Pg 4-8 //jazmyn</w:t>
      </w:r>
    </w:p>
    <w:p w14:paraId="4767DE97" w14:textId="77777777" w:rsidR="009628D2" w:rsidRPr="005A4F5D" w:rsidRDefault="009628D2" w:rsidP="009628D2">
      <w:pPr>
        <w:rPr>
          <w:rStyle w:val="Emphasis"/>
          <w:szCs w:val="24"/>
        </w:rPr>
      </w:pPr>
      <w:r w:rsidRPr="005A4F5D">
        <w:rPr>
          <w:rStyle w:val="StyleUnderline"/>
          <w:sz w:val="6"/>
          <w:szCs w:val="6"/>
        </w:rPr>
        <w:t>While Western narratives of the apocalypse place the catastrophic, earth-ending event in the future, Indigenous stories often cast the end of the world as something that has already happened, the effects of which continue to reverberate throughout Indigenous lives</w:t>
      </w:r>
      <w:r w:rsidRPr="005A4F5D">
        <w:rPr>
          <w:sz w:val="6"/>
          <w:szCs w:val="6"/>
        </w:rPr>
        <w:t xml:space="preserve">. </w:t>
      </w:r>
      <w:r w:rsidRPr="005A4F5D">
        <w:rPr>
          <w:rStyle w:val="Emphasis"/>
          <w:sz w:val="6"/>
          <w:szCs w:val="6"/>
          <w:highlight w:val="green"/>
        </w:rPr>
        <w:t>Current apocalyptic fears</w:t>
      </w:r>
      <w:r w:rsidRPr="005A4F5D">
        <w:rPr>
          <w:rStyle w:val="Emphasis"/>
          <w:sz w:val="6"/>
          <w:szCs w:val="6"/>
        </w:rPr>
        <w:t xml:space="preserve"> in the Global North </w:t>
      </w:r>
      <w:r w:rsidRPr="005A4F5D">
        <w:rPr>
          <w:rStyle w:val="Emphasis"/>
          <w:sz w:val="6"/>
          <w:szCs w:val="6"/>
          <w:highlight w:val="green"/>
        </w:rPr>
        <w:t>coalesce around an encroaching</w:t>
      </w:r>
      <w:r w:rsidRPr="005A4F5D">
        <w:rPr>
          <w:rStyle w:val="Emphasis"/>
          <w:sz w:val="6"/>
          <w:szCs w:val="6"/>
        </w:rPr>
        <w:t xml:space="preserve"> climate </w:t>
      </w:r>
      <w:r w:rsidRPr="005A4F5D">
        <w:rPr>
          <w:rStyle w:val="Emphasis"/>
          <w:sz w:val="6"/>
          <w:szCs w:val="6"/>
          <w:highlight w:val="green"/>
        </w:rPr>
        <w:t>crisis, this</w:t>
      </w:r>
      <w:r w:rsidRPr="005A4F5D">
        <w:rPr>
          <w:rStyle w:val="Emphasis"/>
          <w:sz w:val="6"/>
          <w:szCs w:val="6"/>
        </w:rPr>
        <w:t xml:space="preserve"> crisis </w:t>
      </w:r>
      <w:r w:rsidRPr="005A4F5D">
        <w:rPr>
          <w:rStyle w:val="Emphasis"/>
          <w:sz w:val="6"/>
          <w:szCs w:val="6"/>
          <w:highlight w:val="green"/>
        </w:rPr>
        <w:t>imaginary</w:t>
      </w:r>
      <w:r w:rsidRPr="005A4F5D">
        <w:rPr>
          <w:rStyle w:val="Emphasis"/>
          <w:sz w:val="6"/>
          <w:szCs w:val="6"/>
        </w:rPr>
        <w:t xml:space="preserve"> itself a representational form that </w:t>
      </w:r>
      <w:r w:rsidRPr="005A4F5D">
        <w:rPr>
          <w:rStyle w:val="Emphasis"/>
          <w:sz w:val="6"/>
          <w:szCs w:val="6"/>
          <w:highlight w:val="green"/>
        </w:rPr>
        <w:t>obscures</w:t>
      </w:r>
      <w:r w:rsidRPr="005A4F5D">
        <w:rPr>
          <w:rStyle w:val="Emphasis"/>
          <w:sz w:val="6"/>
          <w:szCs w:val="6"/>
        </w:rPr>
        <w:t xml:space="preserve"> how the </w:t>
      </w:r>
      <w:r w:rsidRPr="005A4F5D">
        <w:rPr>
          <w:rStyle w:val="Emphasis"/>
          <w:sz w:val="6"/>
          <w:szCs w:val="6"/>
          <w:highlight w:val="green"/>
        </w:rPr>
        <w:t>increasing collapse</w:t>
      </w:r>
      <w:r w:rsidRPr="005A4F5D">
        <w:rPr>
          <w:rStyle w:val="Emphasis"/>
          <w:sz w:val="6"/>
          <w:szCs w:val="6"/>
        </w:rPr>
        <w:t xml:space="preserve"> of ecosystems has been </w:t>
      </w:r>
      <w:r w:rsidRPr="005A4F5D">
        <w:rPr>
          <w:rStyle w:val="Emphasis"/>
          <w:sz w:val="6"/>
          <w:szCs w:val="6"/>
          <w:highlight w:val="green"/>
        </w:rPr>
        <w:t>ongoing for hundreds of years for colonized peoples both in the Americas and around the world</w:t>
      </w:r>
      <w:r w:rsidRPr="005A4F5D">
        <w:rPr>
          <w:sz w:val="6"/>
          <w:szCs w:val="6"/>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5A4F5D">
        <w:rPr>
          <w:rStyle w:val="StyleUnderline"/>
          <w:sz w:val="6"/>
          <w:szCs w:val="6"/>
        </w:rPr>
        <w:t>The atomic bomb is one striking example of a networked, and obscured, apocalypse: the uranium used in the construction of the bomb was mined from the African Congo, the Canadian Northwest Territories, and the Southwest United States, where the first bomb was detonated in testing.</w:t>
      </w:r>
      <w:r w:rsidRPr="005A4F5D">
        <w:rPr>
          <w:sz w:val="6"/>
          <w:szCs w:val="6"/>
        </w:rPr>
        <w:t xml:space="preserve"> </w:t>
      </w:r>
      <w:r w:rsidRPr="005A4F5D">
        <w:rPr>
          <w:rStyle w:val="Emphasis"/>
          <w:sz w:val="6"/>
          <w:szCs w:val="6"/>
        </w:rPr>
        <w:t xml:space="preserve">Existing alongside and </w:t>
      </w:r>
      <w:r w:rsidRPr="005A4F5D">
        <w:rPr>
          <w:rStyle w:val="Emphasis"/>
          <w:sz w:val="6"/>
          <w:szCs w:val="6"/>
          <w:highlight w:val="green"/>
        </w:rPr>
        <w:t xml:space="preserve">setting </w:t>
      </w:r>
      <w:proofErr w:type="gramStart"/>
      <w:r w:rsidRPr="005A4F5D">
        <w:rPr>
          <w:rStyle w:val="Emphasis"/>
          <w:sz w:val="6"/>
          <w:szCs w:val="6"/>
          <w:highlight w:val="green"/>
        </w:rPr>
        <w:t>the preconditions</w:t>
      </w:r>
      <w:proofErr w:type="gramEnd"/>
      <w:r w:rsidRPr="005A4F5D">
        <w:rPr>
          <w:rStyle w:val="Emphasis"/>
          <w:sz w:val="6"/>
          <w:szCs w:val="6"/>
          <w:highlight w:val="green"/>
        </w:rPr>
        <w:t xml:space="preserve"> for</w:t>
      </w:r>
      <w:r w:rsidRPr="005A4F5D">
        <w:rPr>
          <w:rStyle w:val="Emphasis"/>
          <w:sz w:val="6"/>
          <w:szCs w:val="6"/>
        </w:rPr>
        <w:t xml:space="preserve"> these </w:t>
      </w:r>
      <w:r w:rsidRPr="005A4F5D">
        <w:rPr>
          <w:rStyle w:val="Emphasis"/>
          <w:sz w:val="6"/>
          <w:szCs w:val="6"/>
          <w:highlight w:val="green"/>
        </w:rPr>
        <w:t>nuclear events are the ways</w:t>
      </w:r>
      <w:r w:rsidRPr="005A4F5D">
        <w:rPr>
          <w:rStyle w:val="Emphasis"/>
          <w:sz w:val="6"/>
          <w:szCs w:val="6"/>
        </w:rPr>
        <w:t xml:space="preserve"> in which </w:t>
      </w:r>
      <w:r w:rsidRPr="005A4F5D">
        <w:rPr>
          <w:rStyle w:val="Emphasis"/>
          <w:sz w:val="6"/>
          <w:szCs w:val="6"/>
          <w:highlight w:val="green"/>
        </w:rPr>
        <w:t>the New World was settled</w:t>
      </w:r>
      <w:r w:rsidRPr="005A4F5D">
        <w:rPr>
          <w:rStyle w:val="Emphasis"/>
          <w:sz w:val="6"/>
          <w:szCs w:val="6"/>
        </w:rPr>
        <w:t xml:space="preserve"> in the first place. </w:t>
      </w:r>
      <w:r w:rsidRPr="005A4F5D">
        <w:rPr>
          <w:rStyle w:val="Emphasis"/>
          <w:sz w:val="6"/>
          <w:szCs w:val="6"/>
          <w:highlight w:val="green"/>
        </w:rPr>
        <w:t>The Middle Passage</w:t>
      </w:r>
      <w:r w:rsidRPr="005A4F5D">
        <w:rPr>
          <w:rStyle w:val="Emphasis"/>
          <w:sz w:val="6"/>
          <w:szCs w:val="6"/>
        </w:rPr>
        <w:t xml:space="preserve"> and the experiences </w:t>
      </w:r>
      <w:r w:rsidRPr="005A4F5D">
        <w:rPr>
          <w:rStyle w:val="Emphasis"/>
          <w:sz w:val="6"/>
          <w:szCs w:val="6"/>
          <w:highlight w:val="green"/>
        </w:rPr>
        <w:t>of enslaved Africans</w:t>
      </w:r>
      <w:r w:rsidRPr="005A4F5D">
        <w:rPr>
          <w:rStyle w:val="Emphasis"/>
          <w:sz w:val="6"/>
          <w:szCs w:val="6"/>
        </w:rPr>
        <w:t xml:space="preserve"> in the Americas </w:t>
      </w:r>
      <w:r w:rsidRPr="005A4F5D">
        <w:rPr>
          <w:rStyle w:val="Emphasis"/>
          <w:sz w:val="6"/>
          <w:szCs w:val="6"/>
          <w:highlight w:val="green"/>
        </w:rPr>
        <w:t>can</w:t>
      </w:r>
      <w:r w:rsidRPr="005A4F5D">
        <w:rPr>
          <w:rStyle w:val="Emphasis"/>
          <w:sz w:val="6"/>
          <w:szCs w:val="6"/>
        </w:rPr>
        <w:t xml:space="preserve"> also </w:t>
      </w:r>
      <w:r w:rsidRPr="005A4F5D">
        <w:rPr>
          <w:rStyle w:val="Emphasis"/>
          <w:sz w:val="6"/>
          <w:szCs w:val="6"/>
          <w:highlight w:val="green"/>
        </w:rPr>
        <w:t>be described as world ending</w:t>
      </w:r>
      <w:r w:rsidRPr="005A4F5D">
        <w:rPr>
          <w:rStyle w:val="Emphasis"/>
          <w:sz w:val="6"/>
          <w:szCs w:val="6"/>
        </w:rPr>
        <w:t>.</w:t>
      </w:r>
      <w:r w:rsidRPr="005A4F5D">
        <w:rPr>
          <w:sz w:val="6"/>
          <w:szCs w:val="6"/>
        </w:rPr>
        <w:t xml:space="preserve"> Artist and writer Hannah Black sums it up: “</w:t>
      </w:r>
      <w:r w:rsidRPr="005A4F5D">
        <w:rPr>
          <w:rStyle w:val="Emphasis"/>
          <w:sz w:val="6"/>
          <w:szCs w:val="6"/>
        </w:rPr>
        <w:t>The disaster has already happened and this is all aftermath</w:t>
      </w:r>
      <w:r w:rsidRPr="005A4F5D">
        <w:rPr>
          <w:sz w:val="6"/>
          <w:szCs w:val="6"/>
        </w:rPr>
        <w:t xml:space="preserve">.”3 Indeed, to understand the apocalypse heralded in 1492 is to understand the coconstituted nature of settler colonialism, the transatlantic slave trade, and, as recently argued by Lisa Lowe and Iyko Day, the economics of “alien” (figured by these authors as Asian) labor. I use </w:t>
      </w:r>
      <w:r w:rsidRPr="005A4F5D">
        <w:rPr>
          <w:rStyle w:val="Emphasis"/>
          <w:sz w:val="6"/>
          <w:szCs w:val="6"/>
        </w:rPr>
        <w:t xml:space="preserve">apocalypse, and more precisely nuclear </w:t>
      </w:r>
      <w:r w:rsidRPr="005A4F5D">
        <w:rPr>
          <w:rStyle w:val="Emphasis"/>
          <w:sz w:val="6"/>
          <w:szCs w:val="6"/>
          <w:highlight w:val="green"/>
        </w:rPr>
        <w:t>apocalypse, to</w:t>
      </w:r>
      <w:r w:rsidRPr="005A4F5D">
        <w:rPr>
          <w:rStyle w:val="Emphasis"/>
          <w:sz w:val="6"/>
          <w:szCs w:val="6"/>
        </w:rPr>
        <w:t xml:space="preserve"> further understand and </w:t>
      </w:r>
      <w:r w:rsidRPr="005A4F5D">
        <w:rPr>
          <w:rStyle w:val="Emphasis"/>
          <w:sz w:val="6"/>
          <w:szCs w:val="6"/>
          <w:highlight w:val="green"/>
        </w:rPr>
        <w:t>complicate</w:t>
      </w:r>
      <w:r w:rsidRPr="005A4F5D">
        <w:rPr>
          <w:rStyle w:val="Emphasis"/>
          <w:sz w:val="6"/>
          <w:szCs w:val="6"/>
        </w:rPr>
        <w:t xml:space="preserve"> the triumvirate of analytics </w:t>
      </w:r>
      <w:r w:rsidRPr="005A4F5D">
        <w:rPr>
          <w:rStyle w:val="Emphasis"/>
          <w:sz w:val="6"/>
          <w:szCs w:val="6"/>
          <w:highlight w:val="green"/>
        </w:rPr>
        <w:t xml:space="preserve">(dispossession of Indigenous life </w:t>
      </w:r>
      <w:r w:rsidRPr="005A4F5D">
        <w:rPr>
          <w:rStyle w:val="Emphasis"/>
          <w:sz w:val="6"/>
          <w:szCs w:val="6"/>
        </w:rPr>
        <w:t xml:space="preserve">and land, fungibility </w:t>
      </w:r>
      <w:r w:rsidRPr="005A4F5D">
        <w:rPr>
          <w:rStyle w:val="Emphasis"/>
          <w:sz w:val="6"/>
          <w:szCs w:val="6"/>
          <w:highlight w:val="green"/>
        </w:rPr>
        <w:t>of Black flesh, and nonenslaved Asian labor)</w:t>
      </w:r>
      <w:r w:rsidRPr="005A4F5D">
        <w:rPr>
          <w:rStyle w:val="Emphasis"/>
          <w:sz w:val="6"/>
          <w:szCs w:val="6"/>
        </w:rPr>
        <w:t xml:space="preserve"> </w:t>
      </w:r>
      <w:r w:rsidRPr="005A4F5D">
        <w:rPr>
          <w:rStyle w:val="Emphasis"/>
          <w:sz w:val="6"/>
          <w:szCs w:val="6"/>
          <w:highlight w:val="green"/>
        </w:rPr>
        <w:t>that structure modernity</w:t>
      </w:r>
      <w:r w:rsidRPr="005A4F5D">
        <w:rPr>
          <w:rStyle w:val="Emphasis"/>
          <w:sz w:val="6"/>
          <w:szCs w:val="6"/>
        </w:rPr>
        <w:t xml:space="preserve"> and make possible its undoing.</w:t>
      </w:r>
      <w:r w:rsidRPr="005A4F5D">
        <w:rPr>
          <w:sz w:val="6"/>
          <w:szCs w:val="6"/>
        </w:rPr>
        <w:t xml:space="preserve">4 The narratives of Burning Vision and Ceremony, a text I discuss briefly as a resonant narrative of </w:t>
      </w:r>
      <w:r w:rsidRPr="005A4F5D">
        <w:rPr>
          <w:rStyle w:val="StyleUnderline"/>
          <w:sz w:val="6"/>
          <w:szCs w:val="6"/>
        </w:rPr>
        <w:t>nuclear colonial interconnectivity, prompt a reconsideration of the discrete difference between these categories</w:t>
      </w:r>
      <w:r w:rsidRPr="005A4F5D">
        <w:rPr>
          <w:sz w:val="6"/>
          <w:szCs w:val="6"/>
        </w:rPr>
        <w:t xml:space="preserve">. </w:t>
      </w:r>
      <w:r w:rsidRPr="005A4F5D">
        <w:rPr>
          <w:rStyle w:val="Emphasis"/>
          <w:sz w:val="6"/>
          <w:szCs w:val="6"/>
        </w:rPr>
        <w:t xml:space="preserve">The arguments that follow do not call for </w:t>
      </w:r>
      <w:proofErr w:type="gramStart"/>
      <w:r w:rsidRPr="005A4F5D">
        <w:rPr>
          <w:rStyle w:val="Emphasis"/>
          <w:sz w:val="6"/>
          <w:szCs w:val="6"/>
        </w:rPr>
        <w:t>a flattening</w:t>
      </w:r>
      <w:proofErr w:type="gramEnd"/>
      <w:r w:rsidRPr="005A4F5D">
        <w:rPr>
          <w:rStyle w:val="Emphasis"/>
          <w:sz w:val="6"/>
          <w:szCs w:val="6"/>
        </w:rPr>
        <w:t xml:space="preserve"> into sameness but a stretching and linking of analytic categories to understand how and why colonized peoples worldwide have been harmed by the atomic bomb in its many stages of production and detonation. </w:t>
      </w:r>
      <w:r w:rsidRPr="005A4F5D">
        <w:rPr>
          <w:sz w:val="6"/>
          <w:szCs w:val="6"/>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w:t>
      </w:r>
      <w:proofErr w:type="gramStart"/>
      <w:r w:rsidRPr="005A4F5D">
        <w:rPr>
          <w:sz w:val="6"/>
          <w:szCs w:val="6"/>
        </w:rPr>
        <w:t>move</w:t>
      </w:r>
      <w:proofErr w:type="gramEnd"/>
      <w:r w:rsidRPr="005A4F5D">
        <w:rPr>
          <w:sz w:val="6"/>
          <w:szCs w:val="6"/>
        </w:rPr>
        <w:t xml:space="preser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Jackpile uranium mines in New Mexico, not far from the Trinity test site where the atomic bomb was tested. In the expansive considerations of nonlinear time and space proposed and practiced in Indigenous narratives, there emerges </w:t>
      </w:r>
      <w:r w:rsidRPr="005A4F5D">
        <w:rPr>
          <w:rStyle w:val="StyleUnderline"/>
          <w:sz w:val="6"/>
          <w:szCs w:val="6"/>
        </w:rPr>
        <w:t>an analysis of settler colonialism that accounts for the global scope of capital and Western imperialism</w:t>
      </w:r>
      <w:r w:rsidRPr="005A4F5D">
        <w:rPr>
          <w:sz w:val="6"/>
          <w:szCs w:val="6"/>
        </w:rPr>
        <w:t xml:space="preserve">.8 Ceremony and Burning Vision approach the </w:t>
      </w:r>
      <w:r w:rsidRPr="005A4F5D">
        <w:rPr>
          <w:rStyle w:val="StyleUnderline"/>
          <w:sz w:val="6"/>
          <w:szCs w:val="6"/>
        </w:rPr>
        <w:t>linking violences of Indigenous genocide and imperial war-making through the global dimensions of World War II</w:t>
      </w:r>
      <w:r w:rsidRPr="005A4F5D">
        <w:rPr>
          <w:sz w:val="6"/>
          <w:szCs w:val="6"/>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5A4F5D">
        <w:rPr>
          <w:rStyle w:val="Emphasis"/>
          <w:sz w:val="6"/>
          <w:szCs w:val="6"/>
        </w:rPr>
        <w:t>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preblast stage, when the bomb is yet to be assembled from radiated ore, that the sinister network of unmarked violence might be tracked</w:t>
      </w:r>
      <w:r w:rsidRPr="005A4F5D">
        <w:rPr>
          <w:sz w:val="6"/>
          <w:szCs w:val="6"/>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5A4F5D">
        <w:rPr>
          <w:rStyle w:val="Emphasis"/>
          <w:sz w:val="6"/>
          <w:szCs w:val="6"/>
        </w:rPr>
        <w:t xml:space="preserve">Through the making and detonating of the atomic bomb, </w:t>
      </w:r>
      <w:r w:rsidRPr="005A4F5D">
        <w:rPr>
          <w:rStyle w:val="Emphasis"/>
          <w:sz w:val="6"/>
          <w:szCs w:val="6"/>
          <w:highlight w:val="green"/>
        </w:rPr>
        <w:t>lands and people are</w:t>
      </w:r>
      <w:r w:rsidRPr="005A4F5D">
        <w:rPr>
          <w:rStyle w:val="Emphasis"/>
          <w:sz w:val="6"/>
          <w:szCs w:val="6"/>
        </w:rPr>
        <w:t xml:space="preserve"> </w:t>
      </w:r>
      <w:r w:rsidRPr="005A4F5D">
        <w:rPr>
          <w:rStyle w:val="Emphasis"/>
          <w:sz w:val="6"/>
          <w:szCs w:val="6"/>
          <w:highlight w:val="green"/>
        </w:rPr>
        <w:t>laid waste. Wastelanding is the</w:t>
      </w:r>
      <w:r w:rsidRPr="005A4F5D">
        <w:rPr>
          <w:rStyle w:val="Emphasis"/>
          <w:sz w:val="6"/>
          <w:szCs w:val="6"/>
        </w:rPr>
        <w:t xml:space="preserve"> contradictory </w:t>
      </w:r>
      <w:r w:rsidRPr="005A4F5D">
        <w:rPr>
          <w:rStyle w:val="Emphasis"/>
          <w:sz w:val="6"/>
          <w:szCs w:val="6"/>
          <w:highlight w:val="green"/>
        </w:rPr>
        <w:t>process by which colonial powers deem land inherently pollutable</w:t>
      </w:r>
      <w:r w:rsidRPr="005A4F5D">
        <w:rPr>
          <w:rStyle w:val="Emphasis"/>
          <w:sz w:val="6"/>
          <w:szCs w:val="6"/>
        </w:rPr>
        <w:t xml:space="preserve"> </w:t>
      </w:r>
      <w:r w:rsidRPr="005A4F5D">
        <w:rPr>
          <w:rStyle w:val="Emphasis"/>
          <w:sz w:val="6"/>
          <w:szCs w:val="6"/>
          <w:highlight w:val="green"/>
        </w:rPr>
        <w:t>while</w:t>
      </w:r>
      <w:r w:rsidRPr="005A4F5D">
        <w:rPr>
          <w:rStyle w:val="Emphasis"/>
          <w:sz w:val="6"/>
          <w:szCs w:val="6"/>
        </w:rPr>
        <w:t xml:space="preserve"> simultaneously </w:t>
      </w:r>
      <w:r w:rsidRPr="005A4F5D">
        <w:rPr>
          <w:rStyle w:val="Emphasis"/>
          <w:sz w:val="6"/>
          <w:szCs w:val="6"/>
          <w:highlight w:val="green"/>
        </w:rPr>
        <w:t>securing the land as</w:t>
      </w:r>
      <w:r w:rsidRPr="005A4F5D">
        <w:rPr>
          <w:rStyle w:val="Emphasis"/>
          <w:sz w:val="6"/>
          <w:szCs w:val="6"/>
        </w:rPr>
        <w:t xml:space="preserve"> the righteous </w:t>
      </w:r>
      <w:r w:rsidRPr="005A4F5D">
        <w:rPr>
          <w:rStyle w:val="Emphasis"/>
          <w:sz w:val="6"/>
          <w:szCs w:val="6"/>
          <w:highlight w:val="green"/>
        </w:rPr>
        <w:t>property of the non-Native settler to render resources extractable</w:t>
      </w:r>
      <w:r w:rsidRPr="005A4F5D">
        <w:rPr>
          <w:rStyle w:val="Emphasis"/>
          <w:sz w:val="6"/>
          <w:szCs w:val="6"/>
        </w:rPr>
        <w:t>.</w:t>
      </w:r>
      <w:r w:rsidRPr="005A4F5D">
        <w:rPr>
          <w:sz w:val="6"/>
          <w:szCs w:val="6"/>
        </w:rPr>
        <w:t>9</w:t>
      </w:r>
      <w:r w:rsidRPr="005A4F5D">
        <w:rPr>
          <w:szCs w:val="24"/>
        </w:rPr>
        <w:t xml:space="preserve"> </w:t>
      </w:r>
      <w:r w:rsidRPr="005A4F5D">
        <w:rPr>
          <w:rStyle w:val="Emphasis"/>
          <w:szCs w:val="24"/>
        </w:rPr>
        <w:t>Wastelanding, a term developed to describe the American Southwest, might be seen as one particular kind of “ruination,” what Ann Stoler describes as a process contingent on “imperial formations.”</w:t>
      </w:r>
      <w:r w:rsidRPr="005A4F5D">
        <w:rPr>
          <w:szCs w:val="24"/>
        </w:rPr>
        <w:t xml:space="preserve">10 </w:t>
      </w:r>
      <w:r w:rsidRPr="005A4F5D">
        <w:rPr>
          <w:sz w:val="32"/>
          <w:szCs w:val="32"/>
          <w:highlight w:val="magenta"/>
          <w:u w:val="single"/>
        </w:rPr>
        <w:t>Nuclear war in Japan</w:t>
      </w:r>
      <w:r w:rsidRPr="005A4F5D">
        <w:rPr>
          <w:sz w:val="32"/>
          <w:szCs w:val="32"/>
          <w:u w:val="single"/>
        </w:rPr>
        <w:t>—</w:t>
      </w:r>
      <w:r w:rsidRPr="005A4F5D">
        <w:rPr>
          <w:sz w:val="32"/>
          <w:szCs w:val="32"/>
          <w:highlight w:val="magenta"/>
          <w:u w:val="single"/>
        </w:rPr>
        <w:t>and</w:t>
      </w:r>
      <w:r w:rsidRPr="005A4F5D">
        <w:rPr>
          <w:sz w:val="32"/>
          <w:szCs w:val="32"/>
          <w:u w:val="single"/>
        </w:rPr>
        <w:t xml:space="preserve">, it could be argued, in </w:t>
      </w:r>
      <w:r w:rsidRPr="005A4F5D">
        <w:rPr>
          <w:sz w:val="32"/>
          <w:szCs w:val="32"/>
          <w:highlight w:val="magenta"/>
          <w:u w:val="single"/>
        </w:rPr>
        <w:t>its threatened forms in Iran and North Korea (where the United States military has intervened</w:t>
      </w:r>
      <w:r w:rsidRPr="005A4F5D">
        <w:rPr>
          <w:sz w:val="32"/>
          <w:szCs w:val="32"/>
        </w:rPr>
        <w:t xml:space="preserve"> and caused mass death by other means)—</w:t>
      </w:r>
      <w:r w:rsidRPr="005A4F5D">
        <w:rPr>
          <w:sz w:val="32"/>
          <w:szCs w:val="32"/>
          <w:highlight w:val="magenta"/>
          <w:u w:val="single"/>
        </w:rPr>
        <w:t>is an extension of</w:t>
      </w:r>
      <w:r w:rsidRPr="005A4F5D">
        <w:rPr>
          <w:szCs w:val="24"/>
        </w:rPr>
        <w:t xml:space="preserve"> and indeed part of the ongoing and never-ending </w:t>
      </w:r>
      <w:r w:rsidRPr="005A4F5D">
        <w:rPr>
          <w:sz w:val="30"/>
          <w:szCs w:val="30"/>
          <w:highlight w:val="magenta"/>
          <w:u w:val="single"/>
        </w:rPr>
        <w:t>Indian Wars</w:t>
      </w:r>
      <w:r w:rsidRPr="005A4F5D">
        <w:rPr>
          <w:szCs w:val="24"/>
        </w:rPr>
        <w:t xml:space="preserve"> fought in both Canada and the United States.11 </w:t>
      </w:r>
      <w:r w:rsidRPr="005A4F5D">
        <w:rPr>
          <w:rStyle w:val="StyleUnderline"/>
          <w:szCs w:val="24"/>
        </w:rPr>
        <w:t>In this way the atomic bomb and the other uses of uranium by Western nation-states highlight the connected projects of settler colonialism and imperialism abroad</w:t>
      </w:r>
      <w:r w:rsidRPr="005A4F5D">
        <w:rPr>
          <w:szCs w:val="24"/>
        </w:rPr>
        <w:t xml:space="preserve">. </w:t>
      </w:r>
      <w:r w:rsidRPr="005A4F5D">
        <w:rPr>
          <w:rStyle w:val="Emphasis"/>
          <w:szCs w:val="24"/>
        </w:rPr>
        <w:t xml:space="preserve">The </w:t>
      </w:r>
      <w:r w:rsidRPr="005A4F5D">
        <w:rPr>
          <w:rStyle w:val="Emphasis"/>
          <w:szCs w:val="24"/>
          <w:highlight w:val="green"/>
        </w:rPr>
        <w:t>conquest of</w:t>
      </w:r>
      <w:r w:rsidRPr="005A4F5D">
        <w:rPr>
          <w:rStyle w:val="Emphasis"/>
          <w:szCs w:val="24"/>
        </w:rPr>
        <w:t xml:space="preserve"> </w:t>
      </w:r>
      <w:r w:rsidRPr="005A4F5D">
        <w:rPr>
          <w:rStyle w:val="Emphasis"/>
          <w:sz w:val="6"/>
          <w:szCs w:val="6"/>
        </w:rPr>
        <w:t xml:space="preserve">Indigenous </w:t>
      </w:r>
      <w:r w:rsidRPr="005A4F5D">
        <w:rPr>
          <w:rStyle w:val="Emphasis"/>
          <w:sz w:val="6"/>
          <w:szCs w:val="6"/>
          <w:highlight w:val="green"/>
        </w:rPr>
        <w:t>territories generated a</w:t>
      </w:r>
      <w:r w:rsidRPr="005A4F5D">
        <w:rPr>
          <w:rStyle w:val="Emphasis"/>
          <w:sz w:val="6"/>
          <w:szCs w:val="6"/>
        </w:rPr>
        <w:t xml:space="preserve"> durable </w:t>
      </w:r>
      <w:r w:rsidRPr="005A4F5D">
        <w:rPr>
          <w:rStyle w:val="Emphasis"/>
          <w:sz w:val="6"/>
          <w:szCs w:val="6"/>
          <w:highlight w:val="green"/>
        </w:rPr>
        <w:t>representation of a savage insurgent that the U</w:t>
      </w:r>
      <w:r w:rsidRPr="005A4F5D">
        <w:rPr>
          <w:rStyle w:val="Emphasis"/>
          <w:sz w:val="6"/>
          <w:szCs w:val="6"/>
        </w:rPr>
        <w:t>nited</w:t>
      </w:r>
      <w:r w:rsidRPr="005A4F5D">
        <w:rPr>
          <w:rStyle w:val="Emphasis"/>
          <w:sz w:val="6"/>
          <w:szCs w:val="6"/>
          <w:highlight w:val="green"/>
        </w:rPr>
        <w:t xml:space="preserve"> S</w:t>
      </w:r>
      <w:r w:rsidRPr="005A4F5D">
        <w:rPr>
          <w:rStyle w:val="Emphasis"/>
          <w:sz w:val="6"/>
          <w:szCs w:val="6"/>
        </w:rPr>
        <w:t xml:space="preserve">tates </w:t>
      </w:r>
      <w:r w:rsidRPr="005A4F5D">
        <w:rPr>
          <w:rStyle w:val="Emphasis"/>
          <w:sz w:val="6"/>
          <w:szCs w:val="6"/>
          <w:highlight w:val="green"/>
        </w:rPr>
        <w:t>projected</w:t>
      </w:r>
      <w:r w:rsidRPr="005A4F5D">
        <w:rPr>
          <w:rStyle w:val="Emphasis"/>
          <w:sz w:val="6"/>
          <w:szCs w:val="6"/>
        </w:rPr>
        <w:t xml:space="preserve"> and pursued </w:t>
      </w:r>
      <w:r w:rsidRPr="005A4F5D">
        <w:rPr>
          <w:rStyle w:val="Emphasis"/>
          <w:sz w:val="6"/>
          <w:szCs w:val="6"/>
          <w:highlight w:val="green"/>
        </w:rPr>
        <w:t>across</w:t>
      </w:r>
      <w:r w:rsidRPr="005A4F5D">
        <w:rPr>
          <w:rStyle w:val="Emphasis"/>
          <w:sz w:val="6"/>
          <w:szCs w:val="6"/>
        </w:rPr>
        <w:t xml:space="preserve"> geographies on </w:t>
      </w:r>
      <w:r w:rsidRPr="005A4F5D">
        <w:rPr>
          <w:rStyle w:val="Emphasis"/>
          <w:sz w:val="6"/>
          <w:szCs w:val="6"/>
          <w:highlight w:val="green"/>
        </w:rPr>
        <w:t xml:space="preserve">a “pathway first to continental and then </w:t>
      </w:r>
      <w:r w:rsidRPr="005A4F5D">
        <w:rPr>
          <w:rStyle w:val="Emphasis"/>
          <w:sz w:val="6"/>
          <w:szCs w:val="6"/>
        </w:rPr>
        <w:t xml:space="preserve">to </w:t>
      </w:r>
      <w:r w:rsidRPr="005A4F5D">
        <w:rPr>
          <w:rStyle w:val="Emphasis"/>
          <w:sz w:val="6"/>
          <w:szCs w:val="6"/>
          <w:highlight w:val="green"/>
        </w:rPr>
        <w:t>global empire</w:t>
      </w:r>
      <w:r w:rsidRPr="005A4F5D">
        <w:rPr>
          <w:rStyle w:val="Emphasis"/>
          <w:sz w:val="6"/>
          <w:szCs w:val="6"/>
        </w:rPr>
        <w:t>.”</w:t>
      </w:r>
      <w:r w:rsidRPr="005A4F5D">
        <w:rPr>
          <w:sz w:val="6"/>
          <w:szCs w:val="6"/>
        </w:rPr>
        <w:t>12 While Indigenous studies has generated profound concepts for understanding the particularity of tribal nationhood under settlercolonial rule, these concepts can themselves be transformed in considering how settler colonialism, reframed implicitly in Haxton’s statement as continental empire, interacts with processes of imperial expansion and war-making</w:t>
      </w:r>
      <w:r w:rsidRPr="005A4F5D">
        <w:rPr>
          <w:rStyle w:val="Emphasis"/>
          <w:sz w:val="6"/>
          <w:szCs w:val="6"/>
        </w:rPr>
        <w:t xml:space="preserve">. The construction and threatened use of the atomic bomb is a set of extractive and militarized acts that occur both on the domestic foreign lands of Indian reservations and in countries abroad also </w:t>
      </w:r>
      <w:r w:rsidRPr="005A4F5D">
        <w:rPr>
          <w:rStyle w:val="Emphasis"/>
          <w:sz w:val="6"/>
          <w:szCs w:val="6"/>
          <w:highlight w:val="green"/>
        </w:rPr>
        <w:t>figured as sacrifice zones</w:t>
      </w:r>
      <w:r w:rsidRPr="005A4F5D">
        <w:rPr>
          <w:rStyle w:val="Emphasis"/>
          <w:sz w:val="6"/>
          <w:szCs w:val="6"/>
        </w:rPr>
        <w:t xml:space="preserve">. </w:t>
      </w:r>
      <w:r w:rsidRPr="005A4F5D">
        <w:rPr>
          <w:rStyle w:val="StyleUnderline"/>
          <w:sz w:val="6"/>
          <w:szCs w:val="6"/>
        </w:rPr>
        <w:t>The sites of fast and slow violence represented in Burning Vision and Ceremony—Indian country, Hiroshima, and Nagasaki—are spaces socially constructed as expendable.</w:t>
      </w:r>
      <w:r w:rsidRPr="005A4F5D">
        <w:rPr>
          <w:sz w:val="6"/>
          <w:szCs w:val="6"/>
        </w:rPr>
        <w:t xml:space="preserve"> These are locations where the end of the world is made to happen so that it can be contained to one location. </w:t>
      </w:r>
      <w:r w:rsidRPr="005A4F5D">
        <w:rPr>
          <w:rStyle w:val="Emphasis"/>
          <w:sz w:val="6"/>
          <w:szCs w:val="6"/>
        </w:rPr>
        <w:t>The containment of cataclysm allows the Western world to thrive.</w:t>
      </w:r>
      <w:r w:rsidRPr="005A4F5D">
        <w:rPr>
          <w:sz w:val="6"/>
          <w:szCs w:val="6"/>
        </w:rPr>
        <w:t xml:space="preserve"> </w:t>
      </w:r>
      <w:r w:rsidRPr="005A4F5D">
        <w:rPr>
          <w:rStyle w:val="StyleUnderline"/>
          <w:sz w:val="6"/>
          <w:szCs w:val="6"/>
        </w:rPr>
        <w:t xml:space="preserve">The nuclear apocalypse is allowed to happen in Hiroshima and Nagasaki so America can regain strength by getting revenge for the bombing at Pearl Harbor and guaranteeing absolute surrender. </w:t>
      </w:r>
      <w:r w:rsidRPr="005A4F5D">
        <w:rPr>
          <w:rStyle w:val="Emphasis"/>
          <w:sz w:val="6"/>
          <w:szCs w:val="6"/>
        </w:rPr>
        <w:t>Within the United States’ own borders, the nuclear apocalypse is allowed to slowly leak into the bodies of Indigenous peoples so that the nation, excluding Natives, can benefit from nuclear power without the damaging side effects of radiation.</w:t>
      </w:r>
      <w:r w:rsidRPr="005A4F5D">
        <w:rPr>
          <w:sz w:val="6"/>
          <w:szCs w:val="6"/>
        </w:rPr>
        <w:t xml:space="preserve">13 These two disparate locations of different but related processes of bodily disintegration demonstrate how </w:t>
      </w:r>
      <w:r w:rsidRPr="005A4F5D">
        <w:rPr>
          <w:rStyle w:val="StyleUnderline"/>
          <w:sz w:val="6"/>
          <w:szCs w:val="6"/>
        </w:rPr>
        <w:t>settler colonialism has often worked to bolster American imperialism.</w:t>
      </w:r>
      <w:r w:rsidRPr="005A4F5D">
        <w:rPr>
          <w:sz w:val="6"/>
          <w:szCs w:val="6"/>
        </w:rPr>
        <w:t xml:space="preserve"> Fat Man, a bomb-test dummy in Burning Vision who stands in as the everyman of late-1940s America, states this plainly: </w:t>
      </w:r>
      <w:r w:rsidRPr="005A4F5D">
        <w:rPr>
          <w:rStyle w:val="Emphasis"/>
          <w:sz w:val="6"/>
          <w:szCs w:val="6"/>
        </w:rPr>
        <w:t>“If you can imagine the end of the world, you can imagine making the world end for someone else first.”</w:t>
      </w:r>
      <w:r w:rsidRPr="005A4F5D">
        <w:rPr>
          <w:sz w:val="6"/>
          <w:szCs w:val="6"/>
        </w:rPr>
        <w:t xml:space="preserve">14 </w:t>
      </w:r>
      <w:r w:rsidRPr="005A4F5D">
        <w:rPr>
          <w:rStyle w:val="Emphasis"/>
          <w:sz w:val="6"/>
          <w:szCs w:val="6"/>
        </w:rPr>
        <w:t>America was able to “imagine” the end of the world by imagining and then enacting the technology that brought it about but only for “someone else,”</w:t>
      </w:r>
      <w:r w:rsidRPr="005A4F5D">
        <w:rPr>
          <w:sz w:val="6"/>
          <w:szCs w:val="6"/>
        </w:rPr>
        <w:t xml:space="preserve"> </w:t>
      </w:r>
      <w:r w:rsidRPr="005A4F5D">
        <w:rPr>
          <w:rStyle w:val="Emphasis"/>
          <w:sz w:val="6"/>
          <w:szCs w:val="6"/>
        </w:rPr>
        <w:t xml:space="preserve">namely, the Japanese on whom they dropped the bombs and the Native peoples on whose land they built the bombs. Wastelanding also illustrates the coconstitution of war abroad and the domestication of once-foreign land. Those </w:t>
      </w:r>
      <w:r w:rsidRPr="005A4F5D">
        <w:rPr>
          <w:rStyle w:val="Emphasis"/>
          <w:sz w:val="6"/>
          <w:szCs w:val="6"/>
          <w:highlight w:val="green"/>
        </w:rPr>
        <w:t>lands</w:t>
      </w:r>
      <w:r w:rsidRPr="005A4F5D">
        <w:rPr>
          <w:rStyle w:val="Emphasis"/>
          <w:sz w:val="6"/>
          <w:szCs w:val="6"/>
        </w:rPr>
        <w:t xml:space="preserve"> conceived of as Indian are </w:t>
      </w:r>
      <w:r w:rsidRPr="005A4F5D">
        <w:rPr>
          <w:rStyle w:val="Emphasis"/>
          <w:sz w:val="6"/>
          <w:szCs w:val="6"/>
          <w:highlight w:val="green"/>
        </w:rPr>
        <w:t>used as</w:t>
      </w:r>
      <w:r w:rsidRPr="005A4F5D">
        <w:rPr>
          <w:rStyle w:val="Emphasis"/>
          <w:sz w:val="6"/>
          <w:szCs w:val="6"/>
        </w:rPr>
        <w:t xml:space="preserve"> the </w:t>
      </w:r>
      <w:r w:rsidRPr="005A4F5D">
        <w:rPr>
          <w:rStyle w:val="Emphasis"/>
          <w:sz w:val="6"/>
          <w:szCs w:val="6"/>
          <w:highlight w:val="green"/>
        </w:rPr>
        <w:t>depository of settler society’s</w:t>
      </w:r>
      <w:r w:rsidRPr="005A4F5D">
        <w:rPr>
          <w:rStyle w:val="Emphasis"/>
          <w:sz w:val="6"/>
          <w:szCs w:val="6"/>
        </w:rPr>
        <w:t xml:space="preserve"> coal </w:t>
      </w:r>
      <w:r w:rsidRPr="005A4F5D">
        <w:rPr>
          <w:rStyle w:val="Emphasis"/>
          <w:sz w:val="6"/>
          <w:szCs w:val="6"/>
          <w:highlight w:val="green"/>
        </w:rPr>
        <w:t>plants</w:t>
      </w:r>
      <w:r w:rsidRPr="005A4F5D">
        <w:rPr>
          <w:rStyle w:val="Emphasis"/>
          <w:sz w:val="6"/>
          <w:szCs w:val="6"/>
        </w:rPr>
        <w:t>, nuclear waste</w:t>
      </w:r>
      <w:r w:rsidRPr="005A4F5D">
        <w:rPr>
          <w:rStyle w:val="Emphasis"/>
          <w:sz w:val="6"/>
          <w:szCs w:val="6"/>
          <w:highlight w:val="green"/>
        </w:rPr>
        <w:t>, and</w:t>
      </w:r>
      <w:r w:rsidRPr="005A4F5D">
        <w:rPr>
          <w:rStyle w:val="Emphasis"/>
          <w:sz w:val="6"/>
          <w:szCs w:val="6"/>
        </w:rPr>
        <w:t xml:space="preserve"> other forms of </w:t>
      </w:r>
      <w:r w:rsidRPr="005A4F5D">
        <w:rPr>
          <w:rStyle w:val="Emphasis"/>
          <w:sz w:val="6"/>
          <w:szCs w:val="6"/>
          <w:highlight w:val="green"/>
        </w:rPr>
        <w:t>industrial waste produced in</w:t>
      </w:r>
      <w:r w:rsidRPr="005A4F5D">
        <w:rPr>
          <w:rStyle w:val="Emphasis"/>
          <w:sz w:val="6"/>
          <w:szCs w:val="6"/>
        </w:rPr>
        <w:t xml:space="preserve"> energy resource </w:t>
      </w:r>
      <w:r w:rsidRPr="005A4F5D">
        <w:rPr>
          <w:rStyle w:val="Emphasis"/>
          <w:sz w:val="6"/>
          <w:szCs w:val="6"/>
          <w:highlight w:val="green"/>
        </w:rPr>
        <w:t>extraction and production.</w:t>
      </w:r>
      <w:r w:rsidRPr="005A4F5D">
        <w:rPr>
          <w:rStyle w:val="Emphasis"/>
          <w:sz w:val="6"/>
          <w:szCs w:val="6"/>
        </w:rPr>
        <w:t xml:space="preserve"> Along with a wasteland, they are </w:t>
      </w:r>
      <w:r w:rsidRPr="005A4F5D">
        <w:rPr>
          <w:rStyle w:val="Emphasis"/>
          <w:sz w:val="6"/>
          <w:szCs w:val="6"/>
          <w:highlight w:val="green"/>
        </w:rPr>
        <w:t>also a sacrifice zone</w:t>
      </w:r>
      <w:r w:rsidRPr="005A4F5D">
        <w:rPr>
          <w:rStyle w:val="Emphasis"/>
          <w:sz w:val="6"/>
          <w:szCs w:val="6"/>
        </w:rPr>
        <w:t xml:space="preserve">. </w:t>
      </w:r>
      <w:r w:rsidRPr="005A4F5D">
        <w:rPr>
          <w:sz w:val="6"/>
          <w:szCs w:val="6"/>
        </w:rPr>
        <w:t xml:space="preserve">This phrase, popularized by Anishinaabe activist Winona La Duke, when read alongside the contradictory representations of wastelands, harkens to Giorgio Agamben’s space of exception and its primary resident, the homo sacer. 15 </w:t>
      </w:r>
      <w:r w:rsidRPr="005A4F5D">
        <w:rPr>
          <w:rStyle w:val="Emphasis"/>
          <w:sz w:val="6"/>
          <w:szCs w:val="6"/>
          <w:highlight w:val="green"/>
        </w:rPr>
        <w:t xml:space="preserve">Through conquest, the US </w:t>
      </w:r>
      <w:r w:rsidRPr="005A4F5D">
        <w:rPr>
          <w:rStyle w:val="Emphasis"/>
          <w:sz w:val="6"/>
          <w:szCs w:val="6"/>
        </w:rPr>
        <w:t xml:space="preserve">government </w:t>
      </w:r>
      <w:r w:rsidRPr="005A4F5D">
        <w:rPr>
          <w:rStyle w:val="Emphasis"/>
          <w:sz w:val="6"/>
          <w:szCs w:val="6"/>
          <w:highlight w:val="green"/>
        </w:rPr>
        <w:t xml:space="preserve">includes </w:t>
      </w:r>
      <w:r w:rsidRPr="005A4F5D">
        <w:rPr>
          <w:rStyle w:val="Emphasis"/>
          <w:sz w:val="6"/>
          <w:szCs w:val="6"/>
        </w:rPr>
        <w:t xml:space="preserve">Indian </w:t>
      </w:r>
      <w:r w:rsidRPr="005A4F5D">
        <w:rPr>
          <w:rStyle w:val="Emphasis"/>
          <w:sz w:val="6"/>
          <w:szCs w:val="6"/>
          <w:highlight w:val="green"/>
        </w:rPr>
        <w:t>territories within its jurisdiction yet excludes</w:t>
      </w:r>
      <w:r w:rsidRPr="005A4F5D">
        <w:rPr>
          <w:rStyle w:val="Emphasis"/>
          <w:sz w:val="6"/>
          <w:szCs w:val="6"/>
        </w:rPr>
        <w:t xml:space="preserve"> those </w:t>
      </w:r>
      <w:r w:rsidRPr="005A4F5D">
        <w:rPr>
          <w:rStyle w:val="Emphasis"/>
          <w:sz w:val="6"/>
          <w:szCs w:val="6"/>
          <w:highlight w:val="green"/>
        </w:rPr>
        <w:t>areas</w:t>
      </w:r>
      <w:r w:rsidRPr="005A4F5D">
        <w:rPr>
          <w:rStyle w:val="Emphasis"/>
          <w:sz w:val="6"/>
          <w:szCs w:val="6"/>
        </w:rPr>
        <w:t xml:space="preserve"> still </w:t>
      </w:r>
      <w:r w:rsidRPr="005A4F5D">
        <w:rPr>
          <w:rStyle w:val="Emphasis"/>
          <w:sz w:val="6"/>
          <w:szCs w:val="6"/>
          <w:highlight w:val="green"/>
        </w:rPr>
        <w:t xml:space="preserve">inhabited </w:t>
      </w:r>
      <w:r w:rsidRPr="005A4F5D">
        <w:rPr>
          <w:rStyle w:val="Emphasis"/>
          <w:sz w:val="6"/>
          <w:szCs w:val="6"/>
        </w:rPr>
        <w:t xml:space="preserve">with Indians </w:t>
      </w:r>
      <w:r w:rsidRPr="005A4F5D">
        <w:rPr>
          <w:rStyle w:val="Emphasis"/>
          <w:sz w:val="6"/>
          <w:szCs w:val="6"/>
          <w:highlight w:val="green"/>
        </w:rPr>
        <w:t>from</w:t>
      </w:r>
      <w:r w:rsidRPr="005A4F5D">
        <w:rPr>
          <w:rStyle w:val="Emphasis"/>
          <w:sz w:val="6"/>
          <w:szCs w:val="6"/>
        </w:rPr>
        <w:t xml:space="preserve"> the </w:t>
      </w:r>
      <w:r w:rsidRPr="005A4F5D">
        <w:rPr>
          <w:rStyle w:val="Emphasis"/>
          <w:sz w:val="6"/>
          <w:szCs w:val="6"/>
          <w:highlight w:val="green"/>
        </w:rPr>
        <w:t>considerations</w:t>
      </w:r>
      <w:r w:rsidRPr="005A4F5D">
        <w:rPr>
          <w:rStyle w:val="Emphasis"/>
          <w:sz w:val="6"/>
          <w:szCs w:val="6"/>
        </w:rPr>
        <w:t xml:space="preserve"> and rules of law, on a spectrum of various contingencies, applied to the rest of the country. </w:t>
      </w:r>
      <w:r w:rsidRPr="005A4F5D">
        <w:rPr>
          <w:rStyle w:val="Emphasis"/>
          <w:sz w:val="6"/>
          <w:szCs w:val="6"/>
          <w:highlight w:val="green"/>
        </w:rPr>
        <w:t>This inclusive exclusion,</w:t>
      </w:r>
      <w:r w:rsidRPr="005A4F5D">
        <w:rPr>
          <w:rStyle w:val="Emphasis"/>
          <w:sz w:val="6"/>
          <w:szCs w:val="6"/>
        </w:rPr>
        <w:t xml:space="preserve"> which </w:t>
      </w:r>
      <w:r w:rsidRPr="005A4F5D">
        <w:rPr>
          <w:rStyle w:val="Emphasis"/>
          <w:sz w:val="6"/>
          <w:szCs w:val="6"/>
          <w:highlight w:val="green"/>
        </w:rPr>
        <w:t>makes possible the expansion and accumulation by dispossession the US</w:t>
      </w:r>
      <w:r w:rsidRPr="005A4F5D">
        <w:rPr>
          <w:rStyle w:val="Emphasis"/>
          <w:sz w:val="6"/>
          <w:szCs w:val="6"/>
        </w:rPr>
        <w:t xml:space="preserve"> economy </w:t>
      </w:r>
      <w:r w:rsidRPr="005A4F5D">
        <w:rPr>
          <w:rStyle w:val="Emphasis"/>
          <w:sz w:val="6"/>
          <w:szCs w:val="6"/>
          <w:highlight w:val="green"/>
        </w:rPr>
        <w:t>relies on</w:t>
      </w:r>
      <w:r w:rsidRPr="005A4F5D">
        <w:rPr>
          <w:rStyle w:val="Emphasis"/>
          <w:sz w:val="6"/>
          <w:szCs w:val="6"/>
        </w:rPr>
        <w:t xml:space="preserve">, applies as well to the figure of the Indian, often collapsed as </w:t>
      </w:r>
      <w:r w:rsidRPr="005A4F5D">
        <w:rPr>
          <w:rStyle w:val="Emphasis"/>
          <w:sz w:val="6"/>
          <w:szCs w:val="6"/>
          <w:highlight w:val="green"/>
        </w:rPr>
        <w:t xml:space="preserve">a natural feature of </w:t>
      </w:r>
      <w:r w:rsidRPr="005A4F5D">
        <w:rPr>
          <w:rStyle w:val="Emphasis"/>
          <w:sz w:val="6"/>
          <w:szCs w:val="6"/>
        </w:rPr>
        <w:t xml:space="preserve">the landscape of </w:t>
      </w:r>
      <w:r w:rsidRPr="005A4F5D">
        <w:rPr>
          <w:rStyle w:val="Emphasis"/>
          <w:sz w:val="6"/>
          <w:szCs w:val="6"/>
          <w:highlight w:val="green"/>
        </w:rPr>
        <w:t>the sacrifice zone</w:t>
      </w:r>
      <w:r w:rsidRPr="005A4F5D">
        <w:rPr>
          <w:rStyle w:val="Emphasis"/>
          <w:sz w:val="6"/>
          <w:szCs w:val="6"/>
        </w:rPr>
        <w:t xml:space="preserve">. </w:t>
      </w:r>
      <w:r w:rsidRPr="005A4F5D">
        <w:rPr>
          <w:sz w:val="6"/>
          <w:szCs w:val="6"/>
        </w:rPr>
        <w:t xml:space="preserve">In Agamben’s formulation, a double exclusion allows the sovereign to suspend their own laws through an exclusion of the homo sacer from civil society. </w:t>
      </w:r>
      <w:r w:rsidRPr="005A4F5D">
        <w:rPr>
          <w:rStyle w:val="StyleUnderline"/>
          <w:sz w:val="6"/>
          <w:szCs w:val="6"/>
        </w:rPr>
        <w:t xml:space="preserve">The entire United States could be said to be a space of </w:t>
      </w:r>
      <w:proofErr w:type="gramStart"/>
      <w:r w:rsidRPr="005A4F5D">
        <w:rPr>
          <w:rStyle w:val="StyleUnderline"/>
          <w:sz w:val="6"/>
          <w:szCs w:val="6"/>
        </w:rPr>
        <w:t>exception,</w:t>
      </w:r>
      <w:proofErr w:type="gramEnd"/>
      <w:r w:rsidRPr="005A4F5D">
        <w:rPr>
          <w:rStyle w:val="StyleUnderline"/>
          <w:sz w:val="6"/>
          <w:szCs w:val="6"/>
        </w:rPr>
        <w:t xml:space="preserve"> its condition of possibility formed in the reservation as space of exception.</w:t>
      </w:r>
      <w:r w:rsidRPr="005A4F5D">
        <w:rPr>
          <w:sz w:val="6"/>
          <w:szCs w:val="6"/>
        </w:rPr>
        <w:t xml:space="preserve"> </w:t>
      </w:r>
      <w:r w:rsidRPr="005A4F5D">
        <w:rPr>
          <w:rStyle w:val="Emphasis"/>
          <w:sz w:val="6"/>
          <w:szCs w:val="6"/>
        </w:rPr>
        <w:t xml:space="preserve">As this relies on </w:t>
      </w:r>
      <w:r w:rsidRPr="005A4F5D">
        <w:rPr>
          <w:rStyle w:val="Emphasis"/>
          <w:sz w:val="6"/>
          <w:szCs w:val="6"/>
          <w:highlight w:val="green"/>
        </w:rPr>
        <w:t>a continuing relationship to Indigenous peoples</w:t>
      </w:r>
      <w:r w:rsidRPr="005A4F5D">
        <w:rPr>
          <w:rStyle w:val="Emphasis"/>
          <w:sz w:val="6"/>
          <w:szCs w:val="6"/>
        </w:rPr>
        <w:t xml:space="preserve">, it would seem to </w:t>
      </w:r>
      <w:r w:rsidRPr="005A4F5D">
        <w:rPr>
          <w:rStyle w:val="Emphasis"/>
          <w:sz w:val="6"/>
          <w:szCs w:val="6"/>
          <w:highlight w:val="green"/>
        </w:rPr>
        <w:t>exceed</w:t>
      </w:r>
      <w:r w:rsidRPr="005A4F5D">
        <w:rPr>
          <w:rStyle w:val="Emphasis"/>
          <w:sz w:val="6"/>
          <w:szCs w:val="6"/>
        </w:rPr>
        <w:t xml:space="preserve"> or complicate </w:t>
      </w:r>
      <w:r w:rsidRPr="005A4F5D">
        <w:rPr>
          <w:rStyle w:val="Emphasis"/>
          <w:sz w:val="6"/>
          <w:szCs w:val="6"/>
          <w:highlight w:val="green"/>
        </w:rPr>
        <w:t>a logic of total elimination</w:t>
      </w:r>
      <w:r w:rsidRPr="005A4F5D">
        <w:rPr>
          <w:rStyle w:val="Emphasis"/>
          <w:sz w:val="6"/>
          <w:szCs w:val="6"/>
        </w:rPr>
        <w:t xml:space="preserve"> often understood as </w:t>
      </w:r>
      <w:r w:rsidRPr="005A4F5D">
        <w:rPr>
          <w:rStyle w:val="Emphasis"/>
          <w:sz w:val="6"/>
          <w:szCs w:val="6"/>
          <w:highlight w:val="green"/>
        </w:rPr>
        <w:t>the settler drive to genocide</w:t>
      </w:r>
      <w:r w:rsidRPr="005A4F5D">
        <w:rPr>
          <w:rStyle w:val="Emphasis"/>
          <w:sz w:val="6"/>
          <w:szCs w:val="6"/>
        </w:rPr>
        <w:t>.</w:t>
      </w:r>
      <w:r w:rsidRPr="005A4F5D">
        <w:rPr>
          <w:sz w:val="6"/>
          <w:szCs w:val="6"/>
        </w:rPr>
        <w:t xml:space="preserve"> </w:t>
      </w:r>
      <w:r w:rsidRPr="005A4F5D">
        <w:rPr>
          <w:rStyle w:val="Emphasis"/>
          <w:sz w:val="6"/>
          <w:szCs w:val="6"/>
          <w:highlight w:val="green"/>
        </w:rPr>
        <w:t>The U</w:t>
      </w:r>
      <w:r w:rsidRPr="005A4F5D">
        <w:rPr>
          <w:rStyle w:val="Emphasis"/>
          <w:sz w:val="6"/>
          <w:szCs w:val="6"/>
        </w:rPr>
        <w:t xml:space="preserve">nited </w:t>
      </w:r>
      <w:r w:rsidRPr="005A4F5D">
        <w:rPr>
          <w:rStyle w:val="Emphasis"/>
          <w:sz w:val="6"/>
          <w:szCs w:val="6"/>
          <w:highlight w:val="green"/>
        </w:rPr>
        <w:t>S</w:t>
      </w:r>
      <w:r w:rsidRPr="005A4F5D">
        <w:rPr>
          <w:rStyle w:val="Emphasis"/>
          <w:sz w:val="6"/>
          <w:szCs w:val="6"/>
        </w:rPr>
        <w:t xml:space="preserve">tates </w:t>
      </w:r>
      <w:r w:rsidRPr="005A4F5D">
        <w:rPr>
          <w:rStyle w:val="Emphasis"/>
          <w:sz w:val="6"/>
          <w:szCs w:val="6"/>
          <w:highlight w:val="green"/>
        </w:rPr>
        <w:t xml:space="preserve">of exception extends </w:t>
      </w:r>
      <w:r w:rsidRPr="005A4F5D">
        <w:rPr>
          <w:rStyle w:val="Emphasis"/>
          <w:sz w:val="6"/>
          <w:szCs w:val="6"/>
        </w:rPr>
        <w:t xml:space="preserve">not only spatially but also temporally, constantly </w:t>
      </w:r>
      <w:r w:rsidRPr="005A4F5D">
        <w:rPr>
          <w:rStyle w:val="Emphasis"/>
          <w:sz w:val="6"/>
          <w:szCs w:val="6"/>
          <w:highlight w:val="green"/>
        </w:rPr>
        <w:t>working to</w:t>
      </w:r>
      <w:r w:rsidRPr="005A4F5D">
        <w:rPr>
          <w:rStyle w:val="Emphasis"/>
          <w:sz w:val="6"/>
          <w:szCs w:val="6"/>
        </w:rPr>
        <w:t xml:space="preserve"> preserve Indians in a historical past while also </w:t>
      </w:r>
      <w:r w:rsidRPr="005A4F5D">
        <w:rPr>
          <w:rStyle w:val="Emphasis"/>
          <w:sz w:val="6"/>
          <w:szCs w:val="6"/>
          <w:highlight w:val="green"/>
        </w:rPr>
        <w:t>constructing settler futurity through the continuation of apocalypse beyond a singular event of conquest</w:t>
      </w:r>
      <w:r w:rsidRPr="005A4F5D">
        <w:rPr>
          <w:rStyle w:val="Emphasis"/>
          <w:sz w:val="6"/>
          <w:szCs w:val="6"/>
        </w:rPr>
        <w:t>.</w:t>
      </w:r>
      <w:r w:rsidRPr="005A4F5D">
        <w:rPr>
          <w:sz w:val="6"/>
          <w:szCs w:val="6"/>
        </w:rPr>
        <w:t xml:space="preserve"> Highlighting the particularly long-term effects of this practice, LaDuke notes that the compounds created by nuclear reaction are “so dangerous to life forms that they must be isolated for 100,000 years.”16 </w:t>
      </w:r>
      <w:r w:rsidRPr="005A4F5D">
        <w:rPr>
          <w:rStyle w:val="Emphasis"/>
          <w:sz w:val="6"/>
          <w:szCs w:val="6"/>
        </w:rPr>
        <w:t xml:space="preserve">The reservations and reserves where many Indigenous people live are sacrifice zones where apocalyptic effects are contained and thus only harm the lives of those seen as expendable by the settlercolonial project. These practices constitute the kind of </w:t>
      </w:r>
      <w:r w:rsidRPr="005A4F5D">
        <w:rPr>
          <w:rStyle w:val="Emphasis"/>
          <w:sz w:val="6"/>
          <w:szCs w:val="6"/>
          <w:highlight w:val="green"/>
        </w:rPr>
        <w:t>“infrastructural warfare” that constitutes necropolitical sovereignty, “the capacity to dictate who may live and who must die.”</w:t>
      </w:r>
      <w:r w:rsidRPr="005A4F5D">
        <w:rPr>
          <w:sz w:val="6"/>
          <w:szCs w:val="6"/>
        </w:rPr>
        <w:t xml:space="preserve">17 </w:t>
      </w:r>
      <w:r w:rsidRPr="005A4F5D">
        <w:rPr>
          <w:rStyle w:val="Emphasis"/>
          <w:sz w:val="6"/>
          <w:szCs w:val="6"/>
        </w:rPr>
        <w:t xml:space="preserve">The exercise of </w:t>
      </w:r>
      <w:r w:rsidRPr="005A4F5D">
        <w:rPr>
          <w:rStyle w:val="Emphasis"/>
          <w:sz w:val="6"/>
          <w:szCs w:val="6"/>
          <w:highlight w:val="green"/>
        </w:rPr>
        <w:t>settler-colonial sovereignty</w:t>
      </w:r>
      <w:r w:rsidRPr="005A4F5D">
        <w:rPr>
          <w:rStyle w:val="Emphasis"/>
          <w:sz w:val="6"/>
          <w:szCs w:val="6"/>
        </w:rPr>
        <w:t xml:space="preserve"> in America and Canada </w:t>
      </w:r>
      <w:r w:rsidRPr="005A4F5D">
        <w:rPr>
          <w:rStyle w:val="Emphasis"/>
          <w:sz w:val="6"/>
          <w:szCs w:val="6"/>
          <w:highlight w:val="green"/>
        </w:rPr>
        <w:t>has been predicated on assigning less value to Indigenous</w:t>
      </w:r>
      <w:r w:rsidRPr="005A4F5D">
        <w:rPr>
          <w:rStyle w:val="Emphasis"/>
          <w:sz w:val="6"/>
          <w:szCs w:val="6"/>
        </w:rPr>
        <w:t xml:space="preserve"> people’s </w:t>
      </w:r>
      <w:r w:rsidRPr="005A4F5D">
        <w:rPr>
          <w:rStyle w:val="Emphasis"/>
          <w:sz w:val="6"/>
          <w:szCs w:val="6"/>
          <w:highlight w:val="green"/>
        </w:rPr>
        <w:t>lives</w:t>
      </w:r>
      <w:r w:rsidRPr="005A4F5D">
        <w:rPr>
          <w:rStyle w:val="Emphasis"/>
          <w:sz w:val="6"/>
          <w:szCs w:val="6"/>
        </w:rPr>
        <w:t xml:space="preserve"> —if not always their physical lives then their lives as Indians—</w:t>
      </w:r>
      <w:r w:rsidRPr="005A4F5D">
        <w:rPr>
          <w:rStyle w:val="Emphasis"/>
          <w:sz w:val="6"/>
          <w:szCs w:val="6"/>
          <w:highlight w:val="green"/>
        </w:rPr>
        <w:t>to dictate that</w:t>
      </w:r>
      <w:r w:rsidRPr="005A4F5D">
        <w:rPr>
          <w:rStyle w:val="Emphasis"/>
          <w:sz w:val="6"/>
          <w:szCs w:val="6"/>
        </w:rPr>
        <w:t xml:space="preserve"> Indians or </w:t>
      </w:r>
      <w:r w:rsidRPr="005A4F5D">
        <w:rPr>
          <w:rStyle w:val="Emphasis"/>
          <w:sz w:val="6"/>
          <w:szCs w:val="6"/>
          <w:highlight w:val="green"/>
        </w:rPr>
        <w:t>Indianness</w:t>
      </w:r>
      <w:r w:rsidRPr="005A4F5D">
        <w:rPr>
          <w:rStyle w:val="Emphasis"/>
          <w:sz w:val="6"/>
          <w:szCs w:val="6"/>
        </w:rPr>
        <w:t xml:space="preserve">, always indexed </w:t>
      </w:r>
      <w:r w:rsidRPr="005A4F5D">
        <w:rPr>
          <w:rStyle w:val="Emphasis"/>
          <w:sz w:val="6"/>
          <w:szCs w:val="6"/>
          <w:highlight w:val="green"/>
        </w:rPr>
        <w:t>as a radically different relationship to land</w:t>
      </w:r>
      <w:r w:rsidRPr="005A4F5D">
        <w:rPr>
          <w:rStyle w:val="Emphasis"/>
          <w:sz w:val="6"/>
          <w:szCs w:val="6"/>
        </w:rPr>
        <w:t xml:space="preserve"> outside logics of enclosure, privatization, and extraction, </w:t>
      </w:r>
      <w:r w:rsidRPr="005A4F5D">
        <w:rPr>
          <w:rStyle w:val="Emphasis"/>
          <w:sz w:val="6"/>
          <w:szCs w:val="6"/>
          <w:highlight w:val="green"/>
        </w:rPr>
        <w:t>must die for settler societies to thrive</w:t>
      </w:r>
      <w:r w:rsidRPr="005A4F5D">
        <w:rPr>
          <w:rStyle w:val="Emphasis"/>
          <w:sz w:val="6"/>
          <w:szCs w:val="6"/>
        </w:rPr>
        <w:t xml:space="preserve">. The perspective of the apocalypse as an always deferred but </w:t>
      </w:r>
      <w:r w:rsidRPr="005A4F5D">
        <w:rPr>
          <w:rStyle w:val="Emphasis"/>
          <w:sz w:val="6"/>
          <w:szCs w:val="6"/>
          <w:highlight w:val="green"/>
        </w:rPr>
        <w:t>emerging event of biological cataclysm is made possible by having already created an apocalyptic situation for Indigenous peoples</w:t>
      </w:r>
      <w:r w:rsidRPr="005A4F5D">
        <w:rPr>
          <w:rStyle w:val="Emphasis"/>
          <w:sz w:val="6"/>
          <w:szCs w:val="6"/>
        </w:rPr>
        <w:t xml:space="preserve">. </w:t>
      </w:r>
      <w:r w:rsidRPr="005A4F5D">
        <w:rPr>
          <w:sz w:val="6"/>
          <w:szCs w:val="6"/>
        </w:rPr>
        <w:t xml:space="preserve">Agamben locates the space of exception in the concentration camps of World War II. </w:t>
      </w:r>
      <w:r w:rsidRPr="005A4F5D">
        <w:rPr>
          <w:rStyle w:val="Emphasis"/>
          <w:sz w:val="6"/>
          <w:szCs w:val="6"/>
        </w:rPr>
        <w:t xml:space="preserve">What Indigenous narratives of this time illustrate is the colonial locations of these spaces in the camps that were first organized to control displaced </w:t>
      </w:r>
      <w:r w:rsidRPr="005A4F5D">
        <w:rPr>
          <w:rStyle w:val="Emphasis"/>
          <w:sz w:val="6"/>
          <w:szCs w:val="6"/>
          <w:highlight w:val="green"/>
        </w:rPr>
        <w:t>Indigenous peoples</w:t>
      </w:r>
      <w:r w:rsidRPr="005A4F5D">
        <w:rPr>
          <w:rStyle w:val="Emphasis"/>
          <w:sz w:val="6"/>
          <w:szCs w:val="6"/>
        </w:rPr>
        <w:t xml:space="preserve"> and then the reservations, which </w:t>
      </w:r>
      <w:r w:rsidRPr="005A4F5D">
        <w:rPr>
          <w:rStyle w:val="Emphasis"/>
          <w:sz w:val="6"/>
          <w:szCs w:val="6"/>
          <w:highlight w:val="green"/>
        </w:rPr>
        <w:t>exist in a legal limbo between foreign and domestic</w:t>
      </w:r>
      <w:r w:rsidRPr="005A4F5D">
        <w:rPr>
          <w:rStyle w:val="Emphasis"/>
          <w:sz w:val="6"/>
          <w:szCs w:val="6"/>
        </w:rPr>
        <w:t>. The expendable population is then extendable to all other enemies of the United States, along the transit of empire that is also the international route of the Indian signifier.</w:t>
      </w:r>
      <w:r w:rsidRPr="005A4F5D">
        <w:rPr>
          <w:sz w:val="6"/>
          <w:szCs w:val="6"/>
        </w:rPr>
        <w:t xml:space="preserve"> </w:t>
      </w:r>
      <w:r w:rsidRPr="005A4F5D">
        <w:rPr>
          <w:rStyle w:val="Emphasis"/>
          <w:sz w:val="6"/>
          <w:szCs w:val="6"/>
        </w:rPr>
        <w:t xml:space="preserve">This too connects the life cycle of the atomic bomb, made from materials mined on Indigenous lands by Native workers to be used against foreign populations figured as alien threats to the coherence of the settler borders and way of life. </w:t>
      </w:r>
      <w:r w:rsidRPr="005A4F5D">
        <w:rPr>
          <w:rStyle w:val="StyleUnderline"/>
          <w:sz w:val="6"/>
          <w:szCs w:val="6"/>
        </w:rPr>
        <w:t>The nuclear frontier, a phrase that encourages comparisons between the original violence of the frontier myth in American culture and ongoing processes of American expansion, is the boundary between the land sacrificed to the atomic bomb and its deathly effects and the land supported by that sacrifice</w:t>
      </w:r>
      <w:r w:rsidRPr="005A4F5D">
        <w:rPr>
          <w:sz w:val="6"/>
          <w:szCs w:val="6"/>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w:t>
      </w:r>
      <w:proofErr w:type="gramStart"/>
      <w:r w:rsidRPr="005A4F5D">
        <w:rPr>
          <w:sz w:val="6"/>
          <w:szCs w:val="6"/>
        </w:rPr>
        <w:t>and also</w:t>
      </w:r>
      <w:proofErr w:type="gramEnd"/>
      <w:r w:rsidRPr="005A4F5D">
        <w:rPr>
          <w:sz w:val="6"/>
          <w:szCs w:val="6"/>
        </w:rPr>
        <w:t xml:space="preserve"> described as the “personification of the darkest uranium found at the center of the earth.” </w:t>
      </w:r>
      <w:r w:rsidRPr="005A4F5D">
        <w:rPr>
          <w:rStyle w:val="Emphasis"/>
          <w:sz w:val="6"/>
          <w:szCs w:val="6"/>
        </w:rPr>
        <w:t xml:space="preserve">The frontier is the location of contact, where confrontation between settler society and Indigenous communities comes to a head in often disastrous ways. The nuclear frontier marks both where </w:t>
      </w:r>
      <w:proofErr w:type="gramStart"/>
      <w:r w:rsidRPr="005A4F5D">
        <w:rPr>
          <w:rStyle w:val="Emphasis"/>
          <w:sz w:val="6"/>
          <w:szCs w:val="6"/>
        </w:rPr>
        <w:t>lands are</w:t>
      </w:r>
      <w:proofErr w:type="gramEnd"/>
      <w:r w:rsidRPr="005A4F5D">
        <w:rPr>
          <w:rStyle w:val="Emphasis"/>
          <w:sz w:val="6"/>
          <w:szCs w:val="6"/>
        </w:rPr>
        <w:t xml:space="preserve"> laid waste and </w:t>
      </w:r>
      <w:proofErr w:type="gramStart"/>
      <w:r w:rsidRPr="005A4F5D">
        <w:rPr>
          <w:rStyle w:val="Emphasis"/>
          <w:sz w:val="6"/>
          <w:szCs w:val="6"/>
        </w:rPr>
        <w:t>lands</w:t>
      </w:r>
      <w:proofErr w:type="gramEnd"/>
      <w:r w:rsidRPr="005A4F5D">
        <w:rPr>
          <w:rStyle w:val="Emphasis"/>
          <w:sz w:val="6"/>
          <w:szCs w:val="6"/>
        </w:rPr>
        <w:t xml:space="preserve"> where waste is laid.</w:t>
      </w:r>
    </w:p>
    <w:p w14:paraId="76D33107" w14:textId="77777777" w:rsidR="009628D2" w:rsidRPr="005A4F5D" w:rsidRDefault="009628D2" w:rsidP="009628D2">
      <w:pPr>
        <w:pStyle w:val="Heading3"/>
      </w:pPr>
      <w:r w:rsidRPr="005A4F5D">
        <w:t>AT: Extinction K (Mitchell)</w:t>
      </w:r>
    </w:p>
    <w:p w14:paraId="1F0CC225" w14:textId="77777777" w:rsidR="009628D2" w:rsidRPr="005A4F5D" w:rsidRDefault="009628D2" w:rsidP="009628D2">
      <w:pPr>
        <w:pStyle w:val="Heading4"/>
      </w:pPr>
      <w:r w:rsidRPr="005A4F5D">
        <w:t xml:space="preserve">There’s a distinction between contemplating </w:t>
      </w:r>
      <w:r w:rsidRPr="005A4F5D">
        <w:rPr>
          <w:u w:val="single"/>
        </w:rPr>
        <w:t>figural extinction</w:t>
      </w:r>
      <w:r w:rsidRPr="005A4F5D">
        <w:t xml:space="preserve">—the perm—and </w:t>
      </w:r>
      <w:r w:rsidRPr="005A4F5D">
        <w:rPr>
          <w:u w:val="single"/>
        </w:rPr>
        <w:t>embracing death</w:t>
      </w:r>
      <w:r w:rsidRPr="005A4F5D">
        <w:t>—which is genocidal.</w:t>
      </w:r>
    </w:p>
    <w:p w14:paraId="4780CECC" w14:textId="77777777" w:rsidR="009628D2" w:rsidRPr="005A4F5D" w:rsidRDefault="009628D2" w:rsidP="009628D2">
      <w:r w:rsidRPr="005A4F5D">
        <w:rPr>
          <w:rStyle w:val="Style13ptBold"/>
        </w:rPr>
        <w:t>Mitchell 15</w:t>
      </w:r>
      <w:r w:rsidRPr="005A4F5D">
        <w:rPr>
          <w:sz w:val="20"/>
          <w:szCs w:val="20"/>
        </w:rPr>
        <w:t xml:space="preserve"> (Audra, holds the Canada Research Chair in Global Political Ecology at the Balsillie School of International Affairs and is </w:t>
      </w:r>
      <w:proofErr w:type="gramStart"/>
      <w:r w:rsidRPr="005A4F5D">
        <w:rPr>
          <w:sz w:val="20"/>
          <w:szCs w:val="20"/>
        </w:rPr>
        <w:t>cross-appointed</w:t>
      </w:r>
      <w:proofErr w:type="gramEnd"/>
      <w:r w:rsidRPr="005A4F5D">
        <w:rPr>
          <w:sz w:val="20"/>
          <w:szCs w:val="20"/>
        </w:rPr>
        <w:t xml:space="preserve"> to the Departments of Political Science at WLU and UW. PhD in Politics and International Studies at the Queen’s University of Belfast. “Gendering Extinction, https://worldlyir.wordpress.com/2015/08/03/gendering-extinction/ August 3, 2015)</w:t>
      </w:r>
    </w:p>
    <w:p w14:paraId="338A3B48" w14:textId="77777777" w:rsidR="009628D2" w:rsidRPr="005A4F5D" w:rsidRDefault="009628D2" w:rsidP="009628D2">
      <w:pPr>
        <w:rPr>
          <w:u w:val="single"/>
        </w:rPr>
      </w:pPr>
      <w:r w:rsidRPr="005A4F5D">
        <w:rPr>
          <w:sz w:val="16"/>
        </w:rPr>
        <w:t xml:space="preserve">Indeed, scholars of feminism and queer theory who have engaged directly with extinction argue that it can </w:t>
      </w:r>
      <w:proofErr w:type="gramStart"/>
      <w:r w:rsidRPr="005A4F5D">
        <w:rPr>
          <w:sz w:val="16"/>
        </w:rPr>
        <w:t>open up</w:t>
      </w:r>
      <w:proofErr w:type="gramEnd"/>
      <w:r w:rsidRPr="005A4F5D">
        <w:rPr>
          <w:sz w:val="16"/>
        </w:rPr>
        <w:t xml:space="preserve"> new horizons of ethico-political action. </w:t>
      </w:r>
      <w:r w:rsidRPr="005A4F5D">
        <w:rPr>
          <w:highlight w:val="yellow"/>
          <w:u w:val="single"/>
        </w:rPr>
        <w:t>The possibility of</w:t>
      </w:r>
      <w:r w:rsidRPr="005A4F5D">
        <w:rPr>
          <w:sz w:val="16"/>
        </w:rPr>
        <w:t xml:space="preserve"> mass extinction – and </w:t>
      </w:r>
      <w:r w:rsidRPr="005A4F5D">
        <w:rPr>
          <w:rStyle w:val="Emphasis"/>
        </w:rPr>
        <w:t xml:space="preserve">human </w:t>
      </w:r>
      <w:r w:rsidRPr="005A4F5D">
        <w:rPr>
          <w:rStyle w:val="Emphasis"/>
          <w:highlight w:val="yellow"/>
        </w:rPr>
        <w:t>extinction</w:t>
      </w:r>
      <w:r w:rsidRPr="005A4F5D">
        <w:rPr>
          <w:sz w:val="16"/>
        </w:rPr>
        <w:t xml:space="preserve"> in particular – </w:t>
      </w:r>
      <w:r w:rsidRPr="005A4F5D">
        <w:rPr>
          <w:highlight w:val="yellow"/>
          <w:u w:val="single"/>
        </w:rPr>
        <w:t>is often presented as</w:t>
      </w:r>
      <w:r w:rsidRPr="005A4F5D">
        <w:rPr>
          <w:u w:val="single"/>
        </w:rPr>
        <w:t xml:space="preserve"> the </w:t>
      </w:r>
      <w:r w:rsidRPr="005A4F5D">
        <w:rPr>
          <w:highlight w:val="yellow"/>
          <w:u w:val="single"/>
        </w:rPr>
        <w:t>negation</w:t>
      </w:r>
      <w:r w:rsidRPr="005A4F5D">
        <w:rPr>
          <w:u w:val="single"/>
        </w:rPr>
        <w:t xml:space="preserve"> of all political possibility. </w:t>
      </w:r>
      <w:r w:rsidRPr="005A4F5D">
        <w:rPr>
          <w:highlight w:val="yellow"/>
          <w:u w:val="single"/>
        </w:rPr>
        <w:t>However</w:t>
      </w:r>
      <w:r w:rsidRPr="005A4F5D">
        <w:rPr>
          <w:u w:val="single"/>
        </w:rPr>
        <w:t>, the ‘</w:t>
      </w:r>
      <w:r w:rsidRPr="005A4F5D">
        <w:rPr>
          <w:rStyle w:val="Emphasis"/>
          <w:highlight w:val="yellow"/>
        </w:rPr>
        <w:t>figural extinction’</w:t>
      </w:r>
      <w:r w:rsidRPr="005A4F5D">
        <w:rPr>
          <w:sz w:val="16"/>
        </w:rPr>
        <w:t xml:space="preserve"> (see Colebrook, above) </w:t>
      </w:r>
      <w:r w:rsidRPr="005A4F5D">
        <w:rPr>
          <w:rStyle w:val="Emphasis"/>
          <w:highlight w:val="yellow"/>
        </w:rPr>
        <w:t>of gendered</w:t>
      </w:r>
      <w:r w:rsidRPr="005A4F5D">
        <w:rPr>
          <w:u w:val="single"/>
        </w:rPr>
        <w:t xml:space="preserve"> and hetero-normative </w:t>
      </w:r>
      <w:r w:rsidRPr="005A4F5D">
        <w:rPr>
          <w:rStyle w:val="Emphasis"/>
          <w:highlight w:val="yellow"/>
        </w:rPr>
        <w:t>conceptions of ‘humanity’</w:t>
      </w:r>
      <w:r w:rsidRPr="005A4F5D">
        <w:rPr>
          <w:highlight w:val="yellow"/>
          <w:u w:val="single"/>
        </w:rPr>
        <w:t xml:space="preserve"> may</w:t>
      </w:r>
      <w:r w:rsidRPr="005A4F5D">
        <w:rPr>
          <w:u w:val="single"/>
        </w:rPr>
        <w:t xml:space="preserve"> also </w:t>
      </w:r>
      <w:proofErr w:type="gramStart"/>
      <w:r w:rsidRPr="005A4F5D">
        <w:rPr>
          <w:highlight w:val="yellow"/>
          <w:u w:val="single"/>
        </w:rPr>
        <w:t>open up</w:t>
      </w:r>
      <w:proofErr w:type="gramEnd"/>
      <w:r w:rsidRPr="005A4F5D">
        <w:rPr>
          <w:sz w:val="16"/>
        </w:rPr>
        <w:t xml:space="preserve"> unprecedented </w:t>
      </w:r>
      <w:r w:rsidRPr="005A4F5D">
        <w:rPr>
          <w:highlight w:val="yellow"/>
          <w:u w:val="single"/>
        </w:rPr>
        <w:t>opportunities to transform social norms</w:t>
      </w:r>
      <w:r w:rsidRPr="005A4F5D">
        <w:rPr>
          <w:u w:val="single"/>
        </w:rPr>
        <w:t xml:space="preserve"> and power structures that enforce inequalities of gender, sexuality, race and species.</w:t>
      </w:r>
      <w:r w:rsidRPr="005A4F5D">
        <w:rPr>
          <w:sz w:val="16"/>
        </w:rPr>
        <w:t xml:space="preserve"> It is important to note that </w:t>
      </w:r>
      <w:r w:rsidRPr="005A4F5D">
        <w:rPr>
          <w:rStyle w:val="Emphasis"/>
        </w:rPr>
        <w:t>‘</w:t>
      </w:r>
      <w:r w:rsidRPr="005A4F5D">
        <w:rPr>
          <w:rStyle w:val="Emphasis"/>
          <w:highlight w:val="yellow"/>
        </w:rPr>
        <w:t>figural extinction’ need not involve the biological elimination</w:t>
      </w:r>
      <w:r w:rsidRPr="005A4F5D">
        <w:rPr>
          <w:u w:val="single"/>
        </w:rPr>
        <w:t xml:space="preserve"> </w:t>
      </w:r>
      <w:r w:rsidRPr="005A4F5D">
        <w:rPr>
          <w:highlight w:val="yellow"/>
          <w:u w:val="single"/>
        </w:rPr>
        <w:t>of</w:t>
      </w:r>
      <w:r w:rsidRPr="005A4F5D">
        <w:rPr>
          <w:u w:val="single"/>
        </w:rPr>
        <w:t xml:space="preserve"> homo sapiens or </w:t>
      </w:r>
      <w:r w:rsidRPr="005A4F5D">
        <w:rPr>
          <w:rStyle w:val="Emphasis"/>
          <w:highlight w:val="yellow"/>
        </w:rPr>
        <w:t>any</w:t>
      </w:r>
      <w:r w:rsidRPr="005A4F5D">
        <w:rPr>
          <w:rStyle w:val="Emphasis"/>
        </w:rPr>
        <w:t xml:space="preserve"> other </w:t>
      </w:r>
      <w:r w:rsidRPr="005A4F5D">
        <w:rPr>
          <w:rStyle w:val="Emphasis"/>
          <w:highlight w:val="yellow"/>
        </w:rPr>
        <w:t>species</w:t>
      </w:r>
      <w:r w:rsidRPr="005A4F5D">
        <w:rPr>
          <w:u w:val="single"/>
        </w:rPr>
        <w:t xml:space="preserve">; </w:t>
      </w:r>
      <w:r w:rsidRPr="005A4F5D">
        <w:rPr>
          <w:rStyle w:val="Emphasis"/>
          <w:highlight w:val="yellow"/>
        </w:rPr>
        <w:t>contemplating it does not require harbouring an extinction-wish</w:t>
      </w:r>
      <w:r w:rsidRPr="005A4F5D">
        <w:rPr>
          <w:rStyle w:val="Emphasis"/>
        </w:rPr>
        <w:t>.</w:t>
      </w:r>
      <w:r w:rsidRPr="005A4F5D">
        <w:rPr>
          <w:sz w:val="16"/>
        </w:rPr>
        <w:t xml:space="preserve"> </w:t>
      </w:r>
      <w:r w:rsidRPr="005A4F5D">
        <w:rPr>
          <w:highlight w:val="yellow"/>
          <w:u w:val="single"/>
        </w:rPr>
        <w:t>Instead</w:t>
      </w:r>
      <w:r w:rsidRPr="005A4F5D">
        <w:rPr>
          <w:sz w:val="16"/>
        </w:rPr>
        <w:t xml:space="preserve">, </w:t>
      </w:r>
      <w:r w:rsidRPr="005A4F5D">
        <w:rPr>
          <w:highlight w:val="yellow"/>
          <w:u w:val="single"/>
        </w:rPr>
        <w:t xml:space="preserve">it points to the </w:t>
      </w:r>
      <w:r w:rsidRPr="005A4F5D">
        <w:rPr>
          <w:b/>
          <w:bCs/>
          <w:highlight w:val="yellow"/>
          <w:u w:val="single"/>
        </w:rPr>
        <w:t>dissolution</w:t>
      </w:r>
      <w:r w:rsidRPr="005A4F5D">
        <w:rPr>
          <w:highlight w:val="yellow"/>
          <w:u w:val="single"/>
        </w:rPr>
        <w:t xml:space="preserve"> of </w:t>
      </w:r>
      <w:r w:rsidRPr="005A4F5D">
        <w:rPr>
          <w:rStyle w:val="Emphasis"/>
          <w:highlight w:val="yellow"/>
        </w:rPr>
        <w:t>the idea</w:t>
      </w:r>
      <w:r w:rsidRPr="005A4F5D">
        <w:rPr>
          <w:highlight w:val="yellow"/>
          <w:u w:val="single"/>
        </w:rPr>
        <w:t xml:space="preserve"> of</w:t>
      </w:r>
      <w:r w:rsidRPr="005A4F5D">
        <w:rPr>
          <w:u w:val="single"/>
        </w:rPr>
        <w:t xml:space="preserve"> a bounded, separate, </w:t>
      </w:r>
      <w:r w:rsidRPr="005A4F5D">
        <w:rPr>
          <w:rStyle w:val="Emphasis"/>
          <w:highlight w:val="yellow"/>
        </w:rPr>
        <w:t>superior ‘humanity’</w:t>
      </w:r>
      <w:r w:rsidRPr="005A4F5D">
        <w:rPr>
          <w:highlight w:val="yellow"/>
          <w:u w:val="single"/>
        </w:rPr>
        <w:t>,</w:t>
      </w:r>
      <w:r w:rsidRPr="005A4F5D">
        <w:rPr>
          <w:u w:val="single"/>
        </w:rPr>
        <w:t xml:space="preserve"> and of the socio-cultural frameworks that sustain it.</w:t>
      </w:r>
    </w:p>
    <w:p w14:paraId="59110475" w14:textId="77777777" w:rsidR="009628D2" w:rsidRPr="005A4F5D" w:rsidRDefault="009628D2" w:rsidP="009628D2">
      <w:pPr>
        <w:pStyle w:val="Heading4"/>
      </w:pPr>
      <w:r w:rsidRPr="005A4F5D">
        <w:t xml:space="preserve">Accepting apocalypse as </w:t>
      </w:r>
      <w:r w:rsidRPr="005A4F5D">
        <w:rPr>
          <w:u w:val="single"/>
        </w:rPr>
        <w:t>transformative</w:t>
      </w:r>
      <w:r w:rsidRPr="005A4F5D">
        <w:t xml:space="preserve"> </w:t>
      </w:r>
      <w:r w:rsidRPr="005A4F5D">
        <w:rPr>
          <w:u w:val="single"/>
        </w:rPr>
        <w:t>sanctions</w:t>
      </w:r>
      <w:r w:rsidRPr="005A4F5D">
        <w:t xml:space="preserve"> racist genocide—reject it. </w:t>
      </w:r>
    </w:p>
    <w:p w14:paraId="7CE4EB65" w14:textId="77777777" w:rsidR="009628D2" w:rsidRPr="005A4F5D" w:rsidRDefault="009628D2" w:rsidP="009628D2">
      <w:r w:rsidRPr="005A4F5D">
        <w:rPr>
          <w:rStyle w:val="Style13ptBold"/>
        </w:rPr>
        <w:t>Davidson &amp; Da Silva 22</w:t>
      </w:r>
      <w:r w:rsidRPr="005A4F5D">
        <w:t xml:space="preserve"> [Joe P. L. Davidson and Filipe Carreira da Silva, * PhD student in the Department of Sociology at the University of Cambridge, ** Assistant Research Professor, with Habilitation, at the Institute of Social Sciences of the University of Lisbon, “Fear of a Black planet: Climate apocalypse, Anthropocene futures and Black social thought,” 2022, </w:t>
      </w:r>
      <w:r w:rsidRPr="005A4F5D">
        <w:rPr>
          <w:i/>
          <w:iCs/>
        </w:rPr>
        <w:t>European Journal of Social Theory</w:t>
      </w:r>
      <w:r w:rsidRPr="005A4F5D">
        <w:t>, Vol.25, Issue 4, https://journals.sagepub.com/doi/10.1177/13684310211067980]</w:t>
      </w:r>
    </w:p>
    <w:p w14:paraId="75277B4C" w14:textId="77777777" w:rsidR="009628D2" w:rsidRPr="005A4F5D" w:rsidRDefault="009628D2" w:rsidP="009628D2">
      <w:pPr>
        <w:rPr>
          <w:sz w:val="16"/>
        </w:rPr>
      </w:pPr>
      <w:r w:rsidRPr="005A4F5D">
        <w:rPr>
          <w:sz w:val="16"/>
        </w:rPr>
        <w:t xml:space="preserve">With this dialectic of hope and disappointment, </w:t>
      </w:r>
      <w:r w:rsidRPr="005A4F5D">
        <w:rPr>
          <w:u w:val="single"/>
        </w:rPr>
        <w:t>Du Bois questions the transformative potential of apocalyptic narratives</w:t>
      </w:r>
      <w:r w:rsidRPr="005A4F5D">
        <w:rPr>
          <w:sz w:val="16"/>
        </w:rPr>
        <w:t xml:space="preserve">. As Northrop Frye (1982, pp. 135–136) suggests, </w:t>
      </w:r>
      <w:r w:rsidRPr="005A4F5D">
        <w:rPr>
          <w:b/>
          <w:bCs/>
          <w:highlight w:val="yellow"/>
          <w:u w:val="single"/>
        </w:rPr>
        <w:t>in the Christian tradition</w:t>
      </w:r>
      <w:r w:rsidRPr="005A4F5D">
        <w:rPr>
          <w:u w:val="single"/>
        </w:rPr>
        <w:t xml:space="preserve">, the </w:t>
      </w:r>
      <w:r w:rsidRPr="005A4F5D">
        <w:rPr>
          <w:highlight w:val="yellow"/>
          <w:u w:val="single"/>
        </w:rPr>
        <w:t>apocalypse is double sided</w:t>
      </w:r>
      <w:r w:rsidRPr="005A4F5D">
        <w:rPr>
          <w:sz w:val="16"/>
        </w:rPr>
        <w:t xml:space="preserve">, telling a story of ‘portentous events in both social and natural orders: plagues, wars, famines, great stars falling from heaven, and an eventual transformation […] of the world into a new heaven and earth’. </w:t>
      </w:r>
      <w:r w:rsidRPr="005A4F5D">
        <w:rPr>
          <w:u w:val="single"/>
        </w:rPr>
        <w:t xml:space="preserve">The idea that the </w:t>
      </w:r>
      <w:r w:rsidRPr="005A4F5D">
        <w:rPr>
          <w:rStyle w:val="Emphasis"/>
        </w:rPr>
        <w:t>apocalypse</w:t>
      </w:r>
      <w:r w:rsidRPr="005A4F5D">
        <w:rPr>
          <w:u w:val="single"/>
        </w:rPr>
        <w:t xml:space="preserve"> has </w:t>
      </w:r>
      <w:r w:rsidRPr="005A4F5D">
        <w:rPr>
          <w:highlight w:val="yellow"/>
          <w:u w:val="single"/>
        </w:rPr>
        <w:t xml:space="preserve">the </w:t>
      </w:r>
      <w:r w:rsidRPr="005A4F5D">
        <w:rPr>
          <w:b/>
          <w:bCs/>
          <w:highlight w:val="yellow"/>
          <w:u w:val="single"/>
        </w:rPr>
        <w:t>potential to transform</w:t>
      </w:r>
      <w:r w:rsidRPr="005A4F5D">
        <w:rPr>
          <w:highlight w:val="yellow"/>
          <w:u w:val="single"/>
        </w:rPr>
        <w:t xml:space="preserve"> the </w:t>
      </w:r>
      <w:r w:rsidRPr="005A4F5D">
        <w:rPr>
          <w:rStyle w:val="Emphasis"/>
          <w:highlight w:val="yellow"/>
        </w:rPr>
        <w:t>world</w:t>
      </w:r>
      <w:r w:rsidRPr="005A4F5D">
        <w:rPr>
          <w:highlight w:val="yellow"/>
          <w:u w:val="single"/>
        </w:rPr>
        <w:t xml:space="preserve"> for the </w:t>
      </w:r>
      <w:r w:rsidRPr="005A4F5D">
        <w:rPr>
          <w:rStyle w:val="Emphasis"/>
          <w:highlight w:val="yellow"/>
        </w:rPr>
        <w:t>better</w:t>
      </w:r>
      <w:r w:rsidRPr="005A4F5D">
        <w:rPr>
          <w:u w:val="single"/>
        </w:rPr>
        <w:t xml:space="preserve"> has a latent presence in </w:t>
      </w:r>
      <w:r w:rsidRPr="005A4F5D">
        <w:rPr>
          <w:b/>
          <w:bCs/>
          <w:u w:val="single"/>
        </w:rPr>
        <w:t>discourses on the Anthropocene</w:t>
      </w:r>
      <w:r w:rsidRPr="005A4F5D">
        <w:rPr>
          <w:sz w:val="16"/>
        </w:rPr>
        <w:t xml:space="preserve"> (Skrimshire, 2019). Roy Scranton (2015, p. 22), in his otherwise bleak Learning to Die in the Anthropocene, hints at </w:t>
      </w:r>
      <w:r w:rsidRPr="005A4F5D">
        <w:rPr>
          <w:u w:val="single"/>
        </w:rPr>
        <w:t xml:space="preserve">the rejuvenating power of climate </w:t>
      </w:r>
      <w:proofErr w:type="gramStart"/>
      <w:r w:rsidRPr="005A4F5D">
        <w:rPr>
          <w:u w:val="single"/>
        </w:rPr>
        <w:t>collapse: ‘</w:t>
      </w:r>
      <w:proofErr w:type="gramEnd"/>
      <w:r w:rsidRPr="005A4F5D">
        <w:rPr>
          <w:u w:val="single"/>
        </w:rPr>
        <w:t>For humanity to survive in the Anthropocene, we need to learn to live with and through the end of our current civilization’</w:t>
      </w:r>
      <w:r w:rsidRPr="005A4F5D">
        <w:rPr>
          <w:sz w:val="16"/>
        </w:rPr>
        <w:t xml:space="preserve">. Rupert Read, a philosopher associated with Extinction Rebellion, makes this point even more explicitly, suggesting that when ‘this civilisation’ – based on endless growth and fossil-fuel consumption – inevitably breaks down, it may ‘seed something radically different from itself from within its dying body’ (Read &amp; Alexander, 2019, p. 5; emphasis in original). On this perspective, </w:t>
      </w:r>
      <w:r w:rsidRPr="005A4F5D">
        <w:rPr>
          <w:rStyle w:val="Emphasis"/>
          <w:highlight w:val="yellow"/>
        </w:rPr>
        <w:t>apocalyptic narratives</w:t>
      </w:r>
      <w:r w:rsidRPr="005A4F5D">
        <w:rPr>
          <w:highlight w:val="yellow"/>
          <w:u w:val="single"/>
        </w:rPr>
        <w:t xml:space="preserve"> involve ‘</w:t>
      </w:r>
      <w:r w:rsidRPr="005A4F5D">
        <w:rPr>
          <w:u w:val="single"/>
        </w:rPr>
        <w:t xml:space="preserve">regressive </w:t>
      </w:r>
      <w:r w:rsidRPr="005A4F5D">
        <w:rPr>
          <w:highlight w:val="yellow"/>
          <w:u w:val="single"/>
        </w:rPr>
        <w:t xml:space="preserve">redemption’, where </w:t>
      </w:r>
      <w:r w:rsidRPr="005A4F5D">
        <w:rPr>
          <w:u w:val="single"/>
        </w:rPr>
        <w:t xml:space="preserve">the </w:t>
      </w:r>
      <w:r w:rsidRPr="005A4F5D">
        <w:rPr>
          <w:b/>
          <w:bCs/>
          <w:highlight w:val="yellow"/>
          <w:u w:val="single"/>
        </w:rPr>
        <w:t>collapse</w:t>
      </w:r>
      <w:r w:rsidRPr="005A4F5D">
        <w:rPr>
          <w:highlight w:val="yellow"/>
          <w:u w:val="single"/>
        </w:rPr>
        <w:t xml:space="preserve"> </w:t>
      </w:r>
      <w:r w:rsidRPr="005A4F5D">
        <w:rPr>
          <w:u w:val="single"/>
        </w:rPr>
        <w:t xml:space="preserve">of the contemporary </w:t>
      </w:r>
      <w:r w:rsidRPr="005A4F5D">
        <w:rPr>
          <w:rStyle w:val="Emphasis"/>
        </w:rPr>
        <w:t>order</w:t>
      </w:r>
      <w:r w:rsidRPr="005A4F5D">
        <w:rPr>
          <w:u w:val="single"/>
        </w:rPr>
        <w:t xml:space="preserve"> does not spell the end of human sociality as such and, instead, </w:t>
      </w:r>
      <w:r w:rsidRPr="005A4F5D">
        <w:rPr>
          <w:highlight w:val="yellow"/>
          <w:u w:val="single"/>
        </w:rPr>
        <w:t xml:space="preserve">offers </w:t>
      </w:r>
      <w:r w:rsidRPr="005A4F5D">
        <w:rPr>
          <w:rStyle w:val="Emphasis"/>
          <w:highlight w:val="yellow"/>
        </w:rPr>
        <w:t>a blank slate</w:t>
      </w:r>
      <w:r w:rsidRPr="005A4F5D">
        <w:rPr>
          <w:highlight w:val="yellow"/>
          <w:u w:val="single"/>
        </w:rPr>
        <w:t xml:space="preserve"> on which </w:t>
      </w:r>
      <w:r w:rsidRPr="005A4F5D">
        <w:rPr>
          <w:rStyle w:val="Emphasis"/>
          <w:highlight w:val="yellow"/>
        </w:rPr>
        <w:t>a different mode of living</w:t>
      </w:r>
      <w:r w:rsidRPr="005A4F5D">
        <w:rPr>
          <w:highlight w:val="yellow"/>
          <w:u w:val="single"/>
        </w:rPr>
        <w:t xml:space="preserve"> can be established (</w:t>
      </w:r>
      <w:r w:rsidRPr="005A4F5D">
        <w:rPr>
          <w:rStyle w:val="Emphasis"/>
          <w:highlight w:val="yellow"/>
        </w:rPr>
        <w:t>Colebrook</w:t>
      </w:r>
      <w:r w:rsidRPr="005A4F5D">
        <w:rPr>
          <w:u w:val="single"/>
        </w:rPr>
        <w:t>, 2012</w:t>
      </w:r>
      <w:r w:rsidRPr="005A4F5D">
        <w:rPr>
          <w:sz w:val="16"/>
        </w:rPr>
        <w:t>, p. 204).</w:t>
      </w:r>
    </w:p>
    <w:p w14:paraId="06B20B53" w14:textId="77777777" w:rsidR="009628D2" w:rsidRPr="005A4F5D" w:rsidRDefault="009628D2" w:rsidP="009628D2">
      <w:pPr>
        <w:rPr>
          <w:sz w:val="16"/>
        </w:rPr>
      </w:pPr>
      <w:r w:rsidRPr="005A4F5D">
        <w:rPr>
          <w:rStyle w:val="Emphasis"/>
          <w:highlight w:val="yellow"/>
        </w:rPr>
        <w:t>However</w:t>
      </w:r>
      <w:r w:rsidRPr="005A4F5D">
        <w:rPr>
          <w:u w:val="single"/>
        </w:rPr>
        <w:t xml:space="preserve">, </w:t>
      </w:r>
      <w:r w:rsidRPr="005A4F5D">
        <w:rPr>
          <w:highlight w:val="yellow"/>
          <w:u w:val="single"/>
        </w:rPr>
        <w:t xml:space="preserve">from </w:t>
      </w:r>
      <w:r w:rsidRPr="005A4F5D">
        <w:rPr>
          <w:rStyle w:val="Emphasis"/>
          <w:highlight w:val="yellow"/>
        </w:rPr>
        <w:t>Du Bois’s perspective</w:t>
      </w:r>
      <w:r w:rsidRPr="005A4F5D">
        <w:rPr>
          <w:highlight w:val="yellow"/>
          <w:u w:val="single"/>
        </w:rPr>
        <w:t xml:space="preserve">, the </w:t>
      </w:r>
      <w:r w:rsidRPr="005A4F5D">
        <w:rPr>
          <w:b/>
          <w:bCs/>
          <w:highlight w:val="yellow"/>
          <w:u w:val="single"/>
        </w:rPr>
        <w:t>association</w:t>
      </w:r>
      <w:r w:rsidRPr="005A4F5D">
        <w:rPr>
          <w:highlight w:val="yellow"/>
          <w:u w:val="single"/>
        </w:rPr>
        <w:t xml:space="preserve"> between </w:t>
      </w:r>
      <w:r w:rsidRPr="005A4F5D">
        <w:rPr>
          <w:rStyle w:val="Emphasis"/>
          <w:highlight w:val="yellow"/>
        </w:rPr>
        <w:t>apocalypse</w:t>
      </w:r>
      <w:r w:rsidRPr="005A4F5D">
        <w:rPr>
          <w:highlight w:val="yellow"/>
          <w:u w:val="single"/>
        </w:rPr>
        <w:t xml:space="preserve"> and </w:t>
      </w:r>
      <w:r w:rsidRPr="005A4F5D">
        <w:rPr>
          <w:rStyle w:val="Emphasis"/>
          <w:highlight w:val="yellow"/>
        </w:rPr>
        <w:t>rebirth</w:t>
      </w:r>
      <w:r w:rsidRPr="005A4F5D">
        <w:rPr>
          <w:highlight w:val="yellow"/>
          <w:u w:val="single"/>
        </w:rPr>
        <w:t xml:space="preserve"> </w:t>
      </w:r>
      <w:r w:rsidRPr="005A4F5D">
        <w:rPr>
          <w:rStyle w:val="Emphasis"/>
          <w:highlight w:val="yellow"/>
        </w:rPr>
        <w:t>fails</w:t>
      </w:r>
      <w:r w:rsidRPr="005A4F5D">
        <w:rPr>
          <w:u w:val="single"/>
        </w:rPr>
        <w:t xml:space="preserve"> to convince</w:t>
      </w:r>
      <w:r w:rsidRPr="005A4F5D">
        <w:rPr>
          <w:sz w:val="16"/>
        </w:rPr>
        <w:t xml:space="preserve">. </w:t>
      </w:r>
      <w:r w:rsidRPr="005A4F5D">
        <w:rPr>
          <w:u w:val="single"/>
        </w:rPr>
        <w:t>Any claims to racial progress</w:t>
      </w:r>
      <w:r w:rsidRPr="005A4F5D">
        <w:rPr>
          <w:sz w:val="16"/>
        </w:rPr>
        <w:t xml:space="preserve">, rooted as they are in the Enlightenment teleology of progress, </w:t>
      </w:r>
      <w:r w:rsidRPr="005A4F5D">
        <w:rPr>
          <w:u w:val="single"/>
        </w:rPr>
        <w:t>are hopelessly unrealistic</w:t>
      </w:r>
      <w:r w:rsidRPr="005A4F5D">
        <w:rPr>
          <w:sz w:val="16"/>
        </w:rPr>
        <w:t xml:space="preserve"> (Seamster &amp; Ray, 2018). The travails of the African American experience, where even the apocalypse of the Civil War failed to dismantle the twin forces of cheap nature and cheap labour, means that the hope that accompanies the end of the world – whether that be from the deadly gasses of a comet or the wrath of Gaia – jostles against disappointment. In a subterranean fashion, ‘The Comet’ anticipates Geoff Mann and Joel Wainwright’s (2018, p. 11) warning that: ‘</w:t>
      </w:r>
      <w:r w:rsidRPr="005A4F5D">
        <w:rPr>
          <w:highlight w:val="yellow"/>
          <w:u w:val="single"/>
        </w:rPr>
        <w:t xml:space="preserve">The </w:t>
      </w:r>
      <w:r w:rsidRPr="005A4F5D">
        <w:rPr>
          <w:rStyle w:val="Emphasis"/>
          <w:highlight w:val="yellow"/>
        </w:rPr>
        <w:t>coming crisis</w:t>
      </w:r>
      <w:r w:rsidRPr="005A4F5D">
        <w:rPr>
          <w:highlight w:val="yellow"/>
          <w:u w:val="single"/>
        </w:rPr>
        <w:t xml:space="preserve"> is</w:t>
      </w:r>
      <w:r w:rsidRPr="005A4F5D">
        <w:rPr>
          <w:u w:val="single"/>
        </w:rPr>
        <w:t xml:space="preserve"> not “unmanageable”; it is </w:t>
      </w:r>
      <w:r w:rsidRPr="005A4F5D">
        <w:rPr>
          <w:rStyle w:val="Emphasis"/>
          <w:highlight w:val="yellow"/>
        </w:rPr>
        <w:t>already here</w:t>
      </w:r>
      <w:r w:rsidRPr="005A4F5D">
        <w:rPr>
          <w:u w:val="single"/>
        </w:rPr>
        <w:t xml:space="preserve">, already being managed by </w:t>
      </w:r>
      <w:r w:rsidRPr="005A4F5D">
        <w:rPr>
          <w:rStyle w:val="Emphasis"/>
        </w:rPr>
        <w:t>liberal capitalism</w:t>
      </w:r>
      <w:r w:rsidRPr="005A4F5D">
        <w:rPr>
          <w:u w:val="single"/>
        </w:rPr>
        <w:t xml:space="preserve"> </w:t>
      </w:r>
      <w:r w:rsidRPr="005A4F5D">
        <w:rPr>
          <w:sz w:val="16"/>
        </w:rPr>
        <w:t xml:space="preserve">(if rather badly)’. </w:t>
      </w:r>
      <w:r w:rsidRPr="005A4F5D">
        <w:rPr>
          <w:u w:val="single"/>
        </w:rPr>
        <w:t xml:space="preserve">In the face of the </w:t>
      </w:r>
      <w:r w:rsidRPr="005A4F5D">
        <w:rPr>
          <w:rStyle w:val="Emphasis"/>
        </w:rPr>
        <w:t>apocalypse</w:t>
      </w:r>
      <w:r w:rsidRPr="005A4F5D">
        <w:rPr>
          <w:u w:val="single"/>
        </w:rPr>
        <w:t xml:space="preserve">, </w:t>
      </w:r>
      <w:r w:rsidRPr="005A4F5D">
        <w:rPr>
          <w:b/>
          <w:bCs/>
          <w:highlight w:val="yellow"/>
          <w:u w:val="single"/>
        </w:rPr>
        <w:t>old tendencies</w:t>
      </w:r>
      <w:r w:rsidRPr="005A4F5D">
        <w:rPr>
          <w:highlight w:val="yellow"/>
          <w:u w:val="single"/>
        </w:rPr>
        <w:t xml:space="preserve"> are </w:t>
      </w:r>
      <w:r w:rsidRPr="005A4F5D">
        <w:rPr>
          <w:rStyle w:val="Emphasis"/>
          <w:highlight w:val="yellow"/>
        </w:rPr>
        <w:t>reformed</w:t>
      </w:r>
      <w:r w:rsidRPr="005A4F5D">
        <w:rPr>
          <w:u w:val="single"/>
        </w:rPr>
        <w:t xml:space="preserve">; they confront climatic challenges, turn them to their own advantage and </w:t>
      </w:r>
      <w:r w:rsidRPr="005A4F5D">
        <w:rPr>
          <w:rStyle w:val="Emphasis"/>
        </w:rPr>
        <w:t>reformulate racial capitalism</w:t>
      </w:r>
      <w:r w:rsidRPr="005A4F5D">
        <w:rPr>
          <w:u w:val="single"/>
        </w:rPr>
        <w:t xml:space="preserve"> for a new age.</w:t>
      </w:r>
      <w:r w:rsidRPr="005A4F5D">
        <w:rPr>
          <w:sz w:val="16"/>
        </w:rPr>
        <w:t xml:space="preserve"> The experience of facing the apocalypse </w:t>
      </w:r>
      <w:proofErr w:type="gramStart"/>
      <w:r w:rsidRPr="005A4F5D">
        <w:rPr>
          <w:sz w:val="16"/>
        </w:rPr>
        <w:t>again and again</w:t>
      </w:r>
      <w:proofErr w:type="gramEnd"/>
      <w:r w:rsidRPr="005A4F5D">
        <w:rPr>
          <w:sz w:val="16"/>
        </w:rPr>
        <w:t xml:space="preserve"> means that the impotence of the end of the world stretches beyond its revelatory function. It is not only the case that images of </w:t>
      </w:r>
      <w:proofErr w:type="gramStart"/>
      <w:r w:rsidRPr="005A4F5D">
        <w:rPr>
          <w:sz w:val="16"/>
        </w:rPr>
        <w:t>catastrophe</w:t>
      </w:r>
      <w:proofErr w:type="gramEnd"/>
      <w:r w:rsidRPr="005A4F5D">
        <w:rPr>
          <w:sz w:val="16"/>
        </w:rPr>
        <w:t xml:space="preserve"> fail to disclose anything hidden but they also lack the force to impel a transformation of the social order, representing hurdles for the dominant forces in society to sublate rather than a pique to a new mode of existence. Planetary multiplicity, that the fundamental atmospheric conditions of the Earth may become new, pushes but does not break the accumulated power of the plantation system, fostering new articulations of cheap labour and cheap land in a radically different climatic context. </w:t>
      </w:r>
      <w:r w:rsidRPr="005A4F5D">
        <w:rPr>
          <w:u w:val="single"/>
        </w:rPr>
        <w:t xml:space="preserve">A sober look at the history of racial violence suggests that </w:t>
      </w:r>
      <w:r w:rsidRPr="005A4F5D">
        <w:rPr>
          <w:rStyle w:val="Emphasis"/>
        </w:rPr>
        <w:t>even the apocalypse will not offer a clean break</w:t>
      </w:r>
      <w:r w:rsidRPr="005A4F5D">
        <w:rPr>
          <w:u w:val="single"/>
        </w:rPr>
        <w:t>. Aspects of the old will come to haunt the new; the altered ground under our feet is still marked by the history of the plantation</w:t>
      </w:r>
      <w:r w:rsidRPr="005A4F5D">
        <w:rPr>
          <w:sz w:val="16"/>
        </w:rPr>
        <w:t>.</w:t>
      </w:r>
    </w:p>
    <w:p w14:paraId="7769143D" w14:textId="77777777" w:rsidR="009628D2" w:rsidRPr="005A4F5D" w:rsidRDefault="009628D2" w:rsidP="009628D2">
      <w:pPr>
        <w:rPr>
          <w:sz w:val="12"/>
          <w:szCs w:val="12"/>
        </w:rPr>
      </w:pPr>
      <w:r w:rsidRPr="005A4F5D">
        <w:rPr>
          <w:sz w:val="12"/>
          <w:szCs w:val="12"/>
        </w:rPr>
        <w:t>Endurance and escape</w:t>
      </w:r>
    </w:p>
    <w:p w14:paraId="153A64FE" w14:textId="77777777" w:rsidR="009628D2" w:rsidRPr="005A4F5D" w:rsidRDefault="009628D2" w:rsidP="009628D2">
      <w:pPr>
        <w:rPr>
          <w:sz w:val="12"/>
          <w:szCs w:val="12"/>
        </w:rPr>
      </w:pPr>
      <w:r w:rsidRPr="005A4F5D">
        <w:rPr>
          <w:sz w:val="12"/>
          <w:szCs w:val="12"/>
        </w:rPr>
        <w:t>The scepticism about the apocalypse in the African American tradition might, at first glance, suggest a pessimistic disposition. It seems that the end of the world is an ineffectual figure in debates on climate change, neither disclosing anything new nor fostering fundamental societal change. Furthermore, in claiming that apocalypse is part of the normal order of things, a form of climate fatalism sneaks into the African American tradition. The cycling movement of catastrophes beginning with the Middle Passage suggests that there is nothing to be done to deflect or divert the arrival of new biophysical conditions hostile to human existence. The social death that Orlando Patterson (1982) pinpoints at the core of the condition of the existence of the enslaved, and which has provided the linchpin of Afropessimism (Sharpe, 2016), has an affinity with the relentless return of apocalypses, climatic and otherwise.</w:t>
      </w:r>
    </w:p>
    <w:p w14:paraId="7C412F6C" w14:textId="77777777" w:rsidR="009628D2" w:rsidRPr="005A4F5D" w:rsidRDefault="009628D2" w:rsidP="009628D2">
      <w:pPr>
        <w:rPr>
          <w:sz w:val="16"/>
        </w:rPr>
      </w:pPr>
      <w:r w:rsidRPr="005A4F5D">
        <w:rPr>
          <w:sz w:val="16"/>
        </w:rPr>
        <w:t xml:space="preserve">Yet, such a claim is, we argue, too hasty. </w:t>
      </w:r>
      <w:r w:rsidRPr="005A4F5D">
        <w:rPr>
          <w:u w:val="single"/>
        </w:rPr>
        <w:t xml:space="preserve">Climate </w:t>
      </w:r>
      <w:r w:rsidRPr="005A4F5D">
        <w:rPr>
          <w:rStyle w:val="Emphasis"/>
          <w:highlight w:val="yellow"/>
        </w:rPr>
        <w:t>fatalism</w:t>
      </w:r>
      <w:r w:rsidRPr="005A4F5D">
        <w:rPr>
          <w:highlight w:val="yellow"/>
          <w:u w:val="single"/>
        </w:rPr>
        <w:t xml:space="preserve"> is undercut in </w:t>
      </w:r>
      <w:r w:rsidRPr="005A4F5D">
        <w:rPr>
          <w:b/>
          <w:bCs/>
          <w:highlight w:val="yellow"/>
          <w:u w:val="single"/>
        </w:rPr>
        <w:t>Black accounts</w:t>
      </w:r>
      <w:r w:rsidRPr="005A4F5D">
        <w:rPr>
          <w:highlight w:val="yellow"/>
          <w:u w:val="single"/>
        </w:rPr>
        <w:t xml:space="preserve"> of the </w:t>
      </w:r>
      <w:r w:rsidRPr="005A4F5D">
        <w:rPr>
          <w:rStyle w:val="Emphasis"/>
          <w:highlight w:val="yellow"/>
        </w:rPr>
        <w:t>end of the world</w:t>
      </w:r>
      <w:r w:rsidRPr="005A4F5D">
        <w:rPr>
          <w:u w:val="single"/>
        </w:rPr>
        <w:t xml:space="preserve">. The African American perspective highlights the pervasiveness of apocalypse but </w:t>
      </w:r>
      <w:r w:rsidRPr="005A4F5D">
        <w:rPr>
          <w:rStyle w:val="Emphasis"/>
        </w:rPr>
        <w:t>pulls back from asserting its inescapability</w:t>
      </w:r>
      <w:r w:rsidRPr="005A4F5D">
        <w:rPr>
          <w:u w:val="single"/>
        </w:rPr>
        <w:t xml:space="preserve">; </w:t>
      </w:r>
      <w:r w:rsidRPr="005A4F5D">
        <w:rPr>
          <w:b/>
          <w:bCs/>
          <w:highlight w:val="yellow"/>
          <w:u w:val="single"/>
        </w:rPr>
        <w:t>hope vies with pessimism</w:t>
      </w:r>
      <w:r w:rsidRPr="005A4F5D">
        <w:rPr>
          <w:u w:val="single"/>
        </w:rPr>
        <w:t>. What sort of hope, however, is elaborated in Black environmental thought?</w:t>
      </w:r>
      <w:r w:rsidRPr="005A4F5D">
        <w:rPr>
          <w:sz w:val="16"/>
        </w:rPr>
        <w:t xml:space="preserve"> </w:t>
      </w:r>
      <w:r w:rsidRPr="005A4F5D">
        <w:rPr>
          <w:u w:val="single"/>
        </w:rPr>
        <w:t>One of the most common forms of hope in environmental thinking more generally is that it is possible to defer the apocalypse, doing everything in the present to push the catastrophic collapse of the current social order onto the distant horizon</w:t>
      </w:r>
      <w:r w:rsidRPr="005A4F5D">
        <w:rPr>
          <w:sz w:val="16"/>
        </w:rPr>
        <w:t>. So, Carl Cassegård and Håkan Thörn (2018, p. 562) suggest that the dominant tenor of the contemporary environmental movement is ‘</w:t>
      </w:r>
      <w:r w:rsidRPr="005A4F5D">
        <w:rPr>
          <w:rStyle w:val="Emphasis"/>
        </w:rPr>
        <w:t>future-oriented pessimism’</w:t>
      </w:r>
      <w:r w:rsidRPr="005A4F5D">
        <w:rPr>
          <w:sz w:val="16"/>
        </w:rPr>
        <w:t xml:space="preserve">. By raising fears about the coming catastrophe, it is hoped that governments and peoples will </w:t>
      </w:r>
      <w:proofErr w:type="gramStart"/>
      <w:r w:rsidRPr="005A4F5D">
        <w:rPr>
          <w:sz w:val="16"/>
        </w:rPr>
        <w:t>take action</w:t>
      </w:r>
      <w:proofErr w:type="gramEnd"/>
      <w:r w:rsidRPr="005A4F5D">
        <w:rPr>
          <w:sz w:val="16"/>
        </w:rPr>
        <w:t xml:space="preserve"> in the present to prevent future </w:t>
      </w:r>
      <w:proofErr w:type="gramStart"/>
      <w:r w:rsidRPr="005A4F5D">
        <w:rPr>
          <w:sz w:val="16"/>
        </w:rPr>
        <w:t>disaster</w:t>
      </w:r>
      <w:proofErr w:type="gramEnd"/>
      <w:r w:rsidRPr="005A4F5D">
        <w:rPr>
          <w:sz w:val="16"/>
        </w:rPr>
        <w:t xml:space="preserve"> (Arias-Maldonado, 2021).</w:t>
      </w:r>
    </w:p>
    <w:p w14:paraId="6BC5498D" w14:textId="77777777" w:rsidR="009628D2" w:rsidRPr="005A4F5D" w:rsidRDefault="009628D2" w:rsidP="009628D2">
      <w:pPr>
        <w:rPr>
          <w:u w:val="single"/>
        </w:rPr>
      </w:pPr>
      <w:r w:rsidRPr="005A4F5D">
        <w:rPr>
          <w:sz w:val="16"/>
        </w:rPr>
        <w:t xml:space="preserve">Yet, the idea of deferring the apocalypse sits uncomfortably in the African American tradition; the Benjaminian notion of halting catastrophe in its tracks runs up against a challenge. The cyclical nature of apocalypse – that the plantation system makes one wasteland after another, that the end of the world (whether in the social struggles of the past or the meteorological shifts of the future) fails to bring liberation – suggests that the emergency brakes may not be sufficient to the problem at hand. </w:t>
      </w:r>
      <w:r w:rsidRPr="005A4F5D">
        <w:rPr>
          <w:highlight w:val="yellow"/>
          <w:u w:val="single"/>
        </w:rPr>
        <w:t>While</w:t>
      </w:r>
      <w:r w:rsidRPr="005A4F5D">
        <w:rPr>
          <w:u w:val="single"/>
        </w:rPr>
        <w:t xml:space="preserve"> </w:t>
      </w:r>
      <w:r w:rsidRPr="005A4F5D">
        <w:rPr>
          <w:rStyle w:val="Emphasis"/>
          <w:highlight w:val="yellow"/>
        </w:rPr>
        <w:t>the apocalypse may not be desirable</w:t>
      </w:r>
      <w:r w:rsidRPr="005A4F5D">
        <w:rPr>
          <w:u w:val="single"/>
        </w:rPr>
        <w:t xml:space="preserve">, </w:t>
      </w:r>
      <w:r w:rsidRPr="005A4F5D">
        <w:rPr>
          <w:highlight w:val="yellow"/>
          <w:u w:val="single"/>
        </w:rPr>
        <w:t>it</w:t>
      </w:r>
      <w:r w:rsidRPr="005A4F5D">
        <w:rPr>
          <w:u w:val="single"/>
        </w:rPr>
        <w:t xml:space="preserve"> is also something that </w:t>
      </w:r>
      <w:r w:rsidRPr="005A4F5D">
        <w:rPr>
          <w:b/>
          <w:bCs/>
          <w:highlight w:val="yellow"/>
          <w:u w:val="single"/>
        </w:rPr>
        <w:t>cannot be cancelled</w:t>
      </w:r>
      <w:r w:rsidRPr="005A4F5D">
        <w:rPr>
          <w:sz w:val="16"/>
        </w:rPr>
        <w:t xml:space="preserve">. So, on the Black perspective traced here, </w:t>
      </w:r>
      <w:r w:rsidRPr="005A4F5D">
        <w:rPr>
          <w:rStyle w:val="Emphasis"/>
          <w:highlight w:val="yellow"/>
        </w:rPr>
        <w:t>the apocalypse is not to be hastened</w:t>
      </w:r>
      <w:r w:rsidRPr="005A4F5D">
        <w:rPr>
          <w:u w:val="single"/>
        </w:rPr>
        <w:t xml:space="preserve"> as a means of </w:t>
      </w:r>
      <w:r w:rsidRPr="005A4F5D">
        <w:rPr>
          <w:rStyle w:val="Emphasis"/>
        </w:rPr>
        <w:t xml:space="preserve">advancing </w:t>
      </w:r>
      <w:r w:rsidRPr="005A4F5D">
        <w:rPr>
          <w:rStyle w:val="Emphasis"/>
          <w:highlight w:val="yellow"/>
        </w:rPr>
        <w:t>to utopia</w:t>
      </w:r>
      <w:r w:rsidRPr="005A4F5D">
        <w:rPr>
          <w:highlight w:val="yellow"/>
          <w:u w:val="single"/>
        </w:rPr>
        <w:t xml:space="preserve">, </w:t>
      </w:r>
      <w:r w:rsidRPr="005A4F5D">
        <w:rPr>
          <w:rStyle w:val="Emphasis"/>
          <w:highlight w:val="yellow"/>
        </w:rPr>
        <w:t>fatalistically accepted</w:t>
      </w:r>
      <w:r w:rsidRPr="005A4F5D">
        <w:rPr>
          <w:highlight w:val="yellow"/>
          <w:u w:val="single"/>
        </w:rPr>
        <w:t xml:space="preserve"> </w:t>
      </w:r>
      <w:r w:rsidRPr="005A4F5D">
        <w:rPr>
          <w:u w:val="single"/>
        </w:rPr>
        <w:t xml:space="preserve">as unavoidable, </w:t>
      </w:r>
      <w:r w:rsidRPr="005A4F5D">
        <w:rPr>
          <w:highlight w:val="yellow"/>
          <w:u w:val="single"/>
        </w:rPr>
        <w:t>or deferred endlessly</w:t>
      </w:r>
      <w:r w:rsidRPr="005A4F5D">
        <w:rPr>
          <w:u w:val="single"/>
        </w:rPr>
        <w:t xml:space="preserve"> through action in the present</w:t>
      </w:r>
      <w:r w:rsidRPr="005A4F5D">
        <w:rPr>
          <w:sz w:val="16"/>
        </w:rPr>
        <w:t xml:space="preserve">. </w:t>
      </w:r>
      <w:r w:rsidRPr="005A4F5D">
        <w:rPr>
          <w:b/>
          <w:bCs/>
          <w:highlight w:val="yellow"/>
          <w:u w:val="single"/>
        </w:rPr>
        <w:t>These options do not</w:t>
      </w:r>
      <w:r w:rsidRPr="005A4F5D">
        <w:rPr>
          <w:sz w:val="16"/>
        </w:rPr>
        <w:t xml:space="preserve">, however, </w:t>
      </w:r>
      <w:r w:rsidRPr="005A4F5D">
        <w:rPr>
          <w:rStyle w:val="Emphasis"/>
          <w:highlight w:val="yellow"/>
        </w:rPr>
        <w:t>exhaust</w:t>
      </w:r>
      <w:r w:rsidRPr="005A4F5D">
        <w:rPr>
          <w:highlight w:val="yellow"/>
          <w:u w:val="single"/>
        </w:rPr>
        <w:t xml:space="preserve"> </w:t>
      </w:r>
      <w:r w:rsidRPr="005A4F5D">
        <w:rPr>
          <w:rStyle w:val="Emphasis"/>
          <w:highlight w:val="yellow"/>
        </w:rPr>
        <w:t>possible dispositions</w:t>
      </w:r>
      <w:r w:rsidRPr="005A4F5D">
        <w:rPr>
          <w:u w:val="single"/>
        </w:rPr>
        <w:t xml:space="preserve"> to the end of the world</w:t>
      </w:r>
      <w:r w:rsidRPr="005A4F5D">
        <w:rPr>
          <w:sz w:val="16"/>
        </w:rPr>
        <w:t xml:space="preserve">. In the African American theoretical and cultural tradition, </w:t>
      </w:r>
      <w:r w:rsidRPr="005A4F5D">
        <w:rPr>
          <w:u w:val="single"/>
        </w:rPr>
        <w:t xml:space="preserve">there are attempts to </w:t>
      </w:r>
      <w:r w:rsidRPr="005A4F5D">
        <w:rPr>
          <w:highlight w:val="yellow"/>
          <w:u w:val="single"/>
        </w:rPr>
        <w:t xml:space="preserve">approach the apocalypse in terms of </w:t>
      </w:r>
      <w:r w:rsidRPr="005A4F5D">
        <w:rPr>
          <w:rStyle w:val="Emphasis"/>
          <w:highlight w:val="yellow"/>
        </w:rPr>
        <w:t>endurance</w:t>
      </w:r>
      <w:r w:rsidRPr="005A4F5D">
        <w:rPr>
          <w:highlight w:val="yellow"/>
          <w:u w:val="single"/>
        </w:rPr>
        <w:t xml:space="preserve"> and </w:t>
      </w:r>
      <w:r w:rsidRPr="005A4F5D">
        <w:rPr>
          <w:rStyle w:val="Emphasis"/>
          <w:highlight w:val="yellow"/>
        </w:rPr>
        <w:t>escape</w:t>
      </w:r>
      <w:r w:rsidRPr="005A4F5D">
        <w:rPr>
          <w:u w:val="single"/>
        </w:rPr>
        <w:t xml:space="preserve">. There is a need </w:t>
      </w:r>
      <w:r w:rsidRPr="005A4F5D">
        <w:rPr>
          <w:highlight w:val="yellow"/>
          <w:u w:val="single"/>
        </w:rPr>
        <w:t>to</w:t>
      </w:r>
      <w:r w:rsidRPr="005A4F5D">
        <w:rPr>
          <w:u w:val="single"/>
        </w:rPr>
        <w:t>,</w:t>
      </w:r>
      <w:r w:rsidRPr="005A4F5D">
        <w:rPr>
          <w:sz w:val="16"/>
        </w:rPr>
        <w:t xml:space="preserve"> on the one hand, </w:t>
      </w:r>
      <w:proofErr w:type="gramStart"/>
      <w:r w:rsidRPr="005A4F5D">
        <w:rPr>
          <w:rStyle w:val="Emphasis"/>
          <w:highlight w:val="yellow"/>
        </w:rPr>
        <w:t>weather</w:t>
      </w:r>
      <w:proofErr w:type="gramEnd"/>
      <w:r w:rsidRPr="005A4F5D">
        <w:rPr>
          <w:u w:val="single"/>
        </w:rPr>
        <w:t xml:space="preserve"> the </w:t>
      </w:r>
      <w:r w:rsidRPr="005A4F5D">
        <w:rPr>
          <w:rStyle w:val="Emphasis"/>
          <w:highlight w:val="yellow"/>
        </w:rPr>
        <w:t>hostility</w:t>
      </w:r>
      <w:r w:rsidRPr="005A4F5D">
        <w:rPr>
          <w:highlight w:val="yellow"/>
          <w:u w:val="single"/>
        </w:rPr>
        <w:t xml:space="preserve"> of the current </w:t>
      </w:r>
      <w:r w:rsidRPr="005A4F5D">
        <w:rPr>
          <w:b/>
          <w:bCs/>
          <w:highlight w:val="yellow"/>
          <w:u w:val="single"/>
        </w:rPr>
        <w:t>social order</w:t>
      </w:r>
      <w:r w:rsidRPr="005A4F5D">
        <w:rPr>
          <w:highlight w:val="yellow"/>
          <w:u w:val="single"/>
        </w:rPr>
        <w:t xml:space="preserve"> to </w:t>
      </w:r>
      <w:r w:rsidRPr="005A4F5D">
        <w:rPr>
          <w:rStyle w:val="Emphasis"/>
          <w:highlight w:val="yellow"/>
        </w:rPr>
        <w:t>Black life</w:t>
      </w:r>
      <w:r w:rsidRPr="005A4F5D">
        <w:rPr>
          <w:highlight w:val="yellow"/>
          <w:u w:val="single"/>
        </w:rPr>
        <w:t xml:space="preserve"> and</w:t>
      </w:r>
      <w:r w:rsidRPr="005A4F5D">
        <w:rPr>
          <w:u w:val="single"/>
        </w:rPr>
        <w:t xml:space="preserve">, on the other, </w:t>
      </w:r>
      <w:r w:rsidRPr="005A4F5D">
        <w:rPr>
          <w:rStyle w:val="Emphasis"/>
          <w:highlight w:val="yellow"/>
        </w:rPr>
        <w:t>stake out a path</w:t>
      </w:r>
      <w:r w:rsidRPr="005A4F5D">
        <w:rPr>
          <w:u w:val="single"/>
        </w:rPr>
        <w:t xml:space="preserve"> of development that is partially </w:t>
      </w:r>
      <w:r w:rsidRPr="005A4F5D">
        <w:rPr>
          <w:b/>
          <w:bCs/>
          <w:highlight w:val="yellow"/>
          <w:u w:val="single"/>
        </w:rPr>
        <w:t>autonomous</w:t>
      </w:r>
      <w:r w:rsidRPr="005A4F5D">
        <w:rPr>
          <w:highlight w:val="yellow"/>
          <w:u w:val="single"/>
        </w:rPr>
        <w:t xml:space="preserve"> from</w:t>
      </w:r>
      <w:r w:rsidRPr="005A4F5D">
        <w:rPr>
          <w:u w:val="single"/>
        </w:rPr>
        <w:t xml:space="preserve"> the cycle of </w:t>
      </w:r>
      <w:r w:rsidRPr="005A4F5D">
        <w:rPr>
          <w:rStyle w:val="Emphasis"/>
          <w:highlight w:val="yellow"/>
        </w:rPr>
        <w:t>apocalyptic endings</w:t>
      </w:r>
      <w:r w:rsidRPr="005A4F5D">
        <w:rPr>
          <w:highlight w:val="yellow"/>
          <w:u w:val="single"/>
        </w:rPr>
        <w:t>.</w:t>
      </w:r>
    </w:p>
    <w:p w14:paraId="6F1447A7" w14:textId="77777777" w:rsidR="009628D2" w:rsidRDefault="009628D2" w:rsidP="009628D2"/>
    <w:p w14:paraId="780DD28B" w14:textId="77777777" w:rsidR="009628D2" w:rsidRPr="00E80E72" w:rsidRDefault="009628D2" w:rsidP="009628D2"/>
    <w:p w14:paraId="02D8CB3C" w14:textId="77777777" w:rsidR="009628D2" w:rsidRDefault="009628D2" w:rsidP="009628D2">
      <w:pPr>
        <w:pStyle w:val="Heading3"/>
      </w:pPr>
      <w:r>
        <w:t xml:space="preserve">AT: Baraka </w:t>
      </w:r>
    </w:p>
    <w:p w14:paraId="4C08102C" w14:textId="77777777" w:rsidR="009628D2" w:rsidRDefault="009628D2" w:rsidP="009628D2">
      <w:pPr>
        <w:pStyle w:val="Heading4"/>
      </w:pPr>
      <w:r>
        <w:t xml:space="preserve">Our </w:t>
      </w:r>
      <w:r w:rsidRPr="00C1333F">
        <w:rPr>
          <w:u w:val="single"/>
        </w:rPr>
        <w:t>rhetoric is good</w:t>
      </w:r>
      <w:r>
        <w:t xml:space="preserve">- it </w:t>
      </w:r>
      <w:r w:rsidRPr="00C1333F">
        <w:rPr>
          <w:u w:val="single"/>
        </w:rPr>
        <w:t>doesn’t</w:t>
      </w:r>
      <w:r>
        <w:t xml:space="preserve"> shape reality BUT </w:t>
      </w:r>
      <w:r w:rsidRPr="00C1333F">
        <w:rPr>
          <w:u w:val="single"/>
        </w:rPr>
        <w:t>accurately describes it</w:t>
      </w:r>
      <w:r>
        <w:t xml:space="preserve">- AND highlighting great power competition </w:t>
      </w:r>
      <w:r w:rsidRPr="00C1333F">
        <w:rPr>
          <w:u w:val="single"/>
        </w:rPr>
        <w:t>solves anti-Asian racism</w:t>
      </w:r>
      <w:r>
        <w:t xml:space="preserve"> </w:t>
      </w:r>
    </w:p>
    <w:p w14:paraId="6C614292" w14:textId="77777777" w:rsidR="009628D2" w:rsidRDefault="009628D2" w:rsidP="009628D2">
      <w:r w:rsidRPr="008D5F4A">
        <w:rPr>
          <w:rStyle w:val="Style13ptBold"/>
        </w:rPr>
        <w:t>Smith, 21</w:t>
      </w:r>
      <w:r>
        <w:t xml:space="preserve"> -- was an assistant professor of finance at Stony Brook University</w:t>
      </w:r>
    </w:p>
    <w:p w14:paraId="6A43CC07" w14:textId="77777777" w:rsidR="009628D2" w:rsidRDefault="009628D2" w:rsidP="009628D2">
      <w:r>
        <w:t>[Noah, "How to criticize China without abetting racism," Noahpinion, 6-3-21, https://noahpinion.substack.com/p/how-to-criticize-china-without-abetting, accessed 12-5-21]</w:t>
      </w:r>
    </w:p>
    <w:p w14:paraId="45F72573" w14:textId="77777777" w:rsidR="009628D2" w:rsidRDefault="009628D2" w:rsidP="009628D2"/>
    <w:p w14:paraId="35647EC0" w14:textId="77777777" w:rsidR="009628D2" w:rsidRPr="00C1333F" w:rsidRDefault="009628D2" w:rsidP="009628D2">
      <w:pPr>
        <w:rPr>
          <w:sz w:val="12"/>
        </w:rPr>
      </w:pPr>
      <w:r w:rsidRPr="008D5F4A">
        <w:rPr>
          <w:rStyle w:val="StyleUnderline"/>
        </w:rPr>
        <w:t>The other day, an Asian American friend</w:t>
      </w:r>
      <w:r w:rsidRPr="00C1333F">
        <w:rPr>
          <w:sz w:val="12"/>
        </w:rPr>
        <w:t xml:space="preserve"> — who politically is as centrist as they come — </w:t>
      </w:r>
      <w:r w:rsidRPr="008D5F4A">
        <w:rPr>
          <w:rStyle w:val="StyleUnderline"/>
        </w:rPr>
        <w:t>wrote me anxiously about the growing popularity of the lab leak theory. Asian Americans, he said, would be “collateral damage”; though he despises the CCP</w:t>
      </w:r>
      <w:r w:rsidRPr="00C1333F">
        <w:rPr>
          <w:sz w:val="12"/>
        </w:rPr>
        <w:t xml:space="preserve">, he worried explicitly a backlash of far-right hate should it be discovered that the coronavirus did come from a Chinese lab. He has recently bought </w:t>
      </w:r>
      <w:proofErr w:type="gramStart"/>
      <w:r w:rsidRPr="00C1333F">
        <w:rPr>
          <w:sz w:val="12"/>
        </w:rPr>
        <w:t>guns, and</w:t>
      </w:r>
      <w:proofErr w:type="gramEnd"/>
      <w:r w:rsidRPr="00C1333F">
        <w:rPr>
          <w:sz w:val="12"/>
        </w:rPr>
        <w:t xml:space="preserve"> learned how to use them.</w:t>
      </w:r>
    </w:p>
    <w:p w14:paraId="6B5F5AA6" w14:textId="77777777" w:rsidR="009628D2" w:rsidRPr="00C1333F" w:rsidRDefault="009628D2" w:rsidP="009628D2">
      <w:pPr>
        <w:rPr>
          <w:sz w:val="12"/>
        </w:rPr>
      </w:pPr>
      <w:r w:rsidRPr="00C1333F">
        <w:rPr>
          <w:sz w:val="12"/>
        </w:rPr>
        <w:t>I take these worries extremely seriously</w:t>
      </w:r>
      <w:r w:rsidRPr="001E358F">
        <w:rPr>
          <w:sz w:val="12"/>
        </w:rPr>
        <w:t xml:space="preserve">. </w:t>
      </w:r>
      <w:r w:rsidRPr="001E358F">
        <w:rPr>
          <w:rStyle w:val="StyleUnderline"/>
        </w:rPr>
        <w:t xml:space="preserve">There is </w:t>
      </w:r>
      <w:proofErr w:type="gramStart"/>
      <w:r w:rsidRPr="001E358F">
        <w:rPr>
          <w:rStyle w:val="StyleUnderline"/>
        </w:rPr>
        <w:t>definitely</w:t>
      </w:r>
      <w:r w:rsidRPr="008D5F4A">
        <w:rPr>
          <w:rStyle w:val="StyleUnderline"/>
        </w:rPr>
        <w:t xml:space="preserve"> a</w:t>
      </w:r>
      <w:proofErr w:type="gramEnd"/>
      <w:r w:rsidRPr="008D5F4A">
        <w:rPr>
          <w:rStyle w:val="StyleUnderline"/>
        </w:rPr>
        <w:t xml:space="preserve"> wave of </w:t>
      </w:r>
      <w:r w:rsidRPr="00C1333F">
        <w:rPr>
          <w:rStyle w:val="StyleUnderline"/>
          <w:highlight w:val="yellow"/>
        </w:rPr>
        <w:t>racist hate against Asian Americans</w:t>
      </w:r>
      <w:r w:rsidRPr="00C1333F">
        <w:rPr>
          <w:sz w:val="12"/>
        </w:rPr>
        <w:t xml:space="preserve">, much of it violent. </w:t>
      </w:r>
      <w:r w:rsidRPr="008D5F4A">
        <w:rPr>
          <w:rStyle w:val="StyleUnderline"/>
        </w:rPr>
        <w:t xml:space="preserve">Though </w:t>
      </w:r>
      <w:r w:rsidRPr="00C1333F">
        <w:rPr>
          <w:rStyle w:val="StyleUnderline"/>
          <w:highlight w:val="yellow"/>
        </w:rPr>
        <w:t xml:space="preserve">I </w:t>
      </w:r>
      <w:r w:rsidRPr="001E358F">
        <w:rPr>
          <w:rStyle w:val="Emphasis"/>
          <w:highlight w:val="yellow"/>
        </w:rPr>
        <w:t>don’t think</w:t>
      </w:r>
      <w:r w:rsidRPr="008D5F4A">
        <w:rPr>
          <w:rStyle w:val="StyleUnderline"/>
        </w:rPr>
        <w:t xml:space="preserve"> that </w:t>
      </w:r>
      <w:r w:rsidRPr="00C1333F">
        <w:rPr>
          <w:rStyle w:val="StyleUnderline"/>
          <w:highlight w:val="yellow"/>
        </w:rPr>
        <w:t>this</w:t>
      </w:r>
      <w:r w:rsidRPr="008D5F4A">
        <w:rPr>
          <w:rStyle w:val="StyleUnderline"/>
        </w:rPr>
        <w:t xml:space="preserve"> hate </w:t>
      </w:r>
      <w:r w:rsidRPr="00C1333F">
        <w:rPr>
          <w:rStyle w:val="StyleUnderline"/>
          <w:highlight w:val="yellow"/>
        </w:rPr>
        <w:t>is</w:t>
      </w:r>
      <w:r w:rsidRPr="008D5F4A">
        <w:rPr>
          <w:rStyle w:val="StyleUnderline"/>
        </w:rPr>
        <w:t xml:space="preserve"> primarily </w:t>
      </w:r>
      <w:r w:rsidRPr="00C1333F">
        <w:rPr>
          <w:rStyle w:val="StyleUnderline"/>
          <w:highlight w:val="yellow"/>
        </w:rPr>
        <w:t>due to</w:t>
      </w:r>
      <w:r w:rsidRPr="008D5F4A">
        <w:rPr>
          <w:rStyle w:val="StyleUnderline"/>
        </w:rPr>
        <w:t xml:space="preserve"> rising </w:t>
      </w:r>
      <w:r w:rsidRPr="00C1333F">
        <w:rPr>
          <w:rStyle w:val="StyleUnderline"/>
          <w:highlight w:val="yellow"/>
        </w:rPr>
        <w:t>geopolitical tensions</w:t>
      </w:r>
      <w:r w:rsidRPr="008D5F4A">
        <w:rPr>
          <w:rStyle w:val="StyleUnderline"/>
        </w:rPr>
        <w:t xml:space="preserve"> between the U.S. and China, I do think those tensions, and the reaction to them, have the potential to exacerbate things going forward</w:t>
      </w:r>
      <w:r w:rsidRPr="00C1333F">
        <w:rPr>
          <w:sz w:val="12"/>
        </w:rPr>
        <w:t>.</w:t>
      </w:r>
    </w:p>
    <w:p w14:paraId="44257669" w14:textId="77777777" w:rsidR="009628D2" w:rsidRPr="00C1333F" w:rsidRDefault="009628D2" w:rsidP="009628D2">
      <w:pPr>
        <w:rPr>
          <w:sz w:val="12"/>
        </w:rPr>
      </w:pPr>
      <w:r w:rsidRPr="00C1333F">
        <w:rPr>
          <w:sz w:val="12"/>
        </w:rPr>
        <w:t xml:space="preserve">On the other hand, </w:t>
      </w:r>
      <w:r w:rsidRPr="00C1333F">
        <w:rPr>
          <w:rStyle w:val="StyleUnderline"/>
          <w:highlight w:val="yellow"/>
        </w:rPr>
        <w:t xml:space="preserve">geopolitical conflict is </w:t>
      </w:r>
      <w:r w:rsidRPr="001E358F">
        <w:rPr>
          <w:rStyle w:val="Emphasis"/>
          <w:highlight w:val="yellow"/>
        </w:rPr>
        <w:t>not going to stop</w:t>
      </w:r>
      <w:r w:rsidRPr="00C1333F">
        <w:rPr>
          <w:rStyle w:val="StyleUnderline"/>
          <w:highlight w:val="yellow"/>
        </w:rPr>
        <w:t xml:space="preserve"> on account of these worries</w:t>
      </w:r>
      <w:r w:rsidRPr="00C1333F">
        <w:rPr>
          <w:sz w:val="12"/>
        </w:rPr>
        <w:t xml:space="preserve">. </w:t>
      </w:r>
      <w:r w:rsidRPr="00C1333F">
        <w:rPr>
          <w:rStyle w:val="StyleUnderline"/>
          <w:highlight w:val="yellow"/>
        </w:rPr>
        <w:t xml:space="preserve">The U.S. has </w:t>
      </w:r>
      <w:r w:rsidRPr="001E358F">
        <w:rPr>
          <w:rStyle w:val="Emphasis"/>
          <w:highlight w:val="yellow"/>
        </w:rPr>
        <w:t>real national interests</w:t>
      </w:r>
      <w:r w:rsidRPr="00C1333F">
        <w:rPr>
          <w:rStyle w:val="StyleUnderline"/>
          <w:highlight w:val="yellow"/>
        </w:rPr>
        <w:t xml:space="preserve"> that directly conflict with</w:t>
      </w:r>
      <w:r w:rsidRPr="008D5F4A">
        <w:rPr>
          <w:rStyle w:val="StyleUnderline"/>
        </w:rPr>
        <w:t xml:space="preserve"> the goals of </w:t>
      </w:r>
      <w:r w:rsidRPr="00C1333F">
        <w:rPr>
          <w:rStyle w:val="StyleUnderline"/>
          <w:highlight w:val="yellow"/>
        </w:rPr>
        <w:t>China’s</w:t>
      </w:r>
      <w:r w:rsidRPr="008D5F4A">
        <w:rPr>
          <w:rStyle w:val="StyleUnderline"/>
        </w:rPr>
        <w:t xml:space="preserve"> rulers — </w:t>
      </w:r>
      <w:r w:rsidRPr="001E358F">
        <w:rPr>
          <w:rStyle w:val="Emphasis"/>
          <w:highlight w:val="yellow"/>
        </w:rPr>
        <w:t>freedom of the seas</w:t>
      </w:r>
      <w:r w:rsidRPr="008D5F4A">
        <w:rPr>
          <w:rStyle w:val="StyleUnderline"/>
        </w:rPr>
        <w:t xml:space="preserve">, </w:t>
      </w:r>
      <w:r w:rsidRPr="00C1333F">
        <w:rPr>
          <w:rStyle w:val="StyleUnderline"/>
          <w:highlight w:val="yellow"/>
        </w:rPr>
        <w:t xml:space="preserve">protecting </w:t>
      </w:r>
      <w:r w:rsidRPr="001E358F">
        <w:rPr>
          <w:rStyle w:val="Emphasis"/>
          <w:highlight w:val="yellow"/>
        </w:rPr>
        <w:t>Taiwan</w:t>
      </w:r>
      <w:r w:rsidRPr="00C1333F">
        <w:rPr>
          <w:rStyle w:val="StyleUnderline"/>
          <w:highlight w:val="yellow"/>
        </w:rPr>
        <w:t xml:space="preserve"> and </w:t>
      </w:r>
      <w:r w:rsidRPr="001E358F">
        <w:rPr>
          <w:rStyle w:val="Emphasis"/>
          <w:highlight w:val="yellow"/>
        </w:rPr>
        <w:t>India</w:t>
      </w:r>
      <w:r w:rsidRPr="008D5F4A">
        <w:rPr>
          <w:rStyle w:val="StyleUnderline"/>
        </w:rPr>
        <w:t>, and so on.</w:t>
      </w:r>
      <w:r w:rsidRPr="00C1333F">
        <w:rPr>
          <w:sz w:val="12"/>
        </w:rPr>
        <w:t xml:space="preserve"> </w:t>
      </w:r>
      <w:r w:rsidRPr="008D5F4A">
        <w:rPr>
          <w:rStyle w:val="StyleUnderline"/>
        </w:rPr>
        <w:t xml:space="preserve">As those interests come into conflict, </w:t>
      </w:r>
      <w:r w:rsidRPr="00C1333F">
        <w:rPr>
          <w:rStyle w:val="StyleUnderline"/>
          <w:highlight w:val="yellow"/>
        </w:rPr>
        <w:t xml:space="preserve">there will </w:t>
      </w:r>
      <w:r w:rsidRPr="001E358F">
        <w:rPr>
          <w:rStyle w:val="Emphasis"/>
          <w:highlight w:val="yellow"/>
        </w:rPr>
        <w:t>inevitably be friction</w:t>
      </w:r>
      <w:r w:rsidRPr="008D5F4A">
        <w:rPr>
          <w:rStyle w:val="StyleUnderline"/>
        </w:rPr>
        <w:t xml:space="preserve"> between the two countries. </w:t>
      </w:r>
      <w:r w:rsidRPr="00C1333F">
        <w:rPr>
          <w:rStyle w:val="StyleUnderline"/>
          <w:highlight w:val="yellow"/>
        </w:rPr>
        <w:t xml:space="preserve">The folks who think they can </w:t>
      </w:r>
      <w:r w:rsidRPr="001E358F">
        <w:rPr>
          <w:rStyle w:val="Emphasis"/>
          <w:highlight w:val="yellow"/>
        </w:rPr>
        <w:t>stop a new Cold War</w:t>
      </w:r>
      <w:r w:rsidRPr="00C1333F">
        <w:rPr>
          <w:rStyle w:val="StyleUnderline"/>
          <w:highlight w:val="yellow"/>
        </w:rPr>
        <w:t xml:space="preserve"> by calling it racist </w:t>
      </w:r>
      <w:r w:rsidRPr="001E358F">
        <w:rPr>
          <w:rStyle w:val="Emphasis"/>
          <w:highlight w:val="yellow"/>
        </w:rPr>
        <w:t>are</w:t>
      </w:r>
      <w:r w:rsidRPr="001E358F">
        <w:rPr>
          <w:rStyle w:val="Emphasis"/>
        </w:rPr>
        <w:t xml:space="preserve"> simply </w:t>
      </w:r>
      <w:r w:rsidRPr="001E358F">
        <w:rPr>
          <w:rStyle w:val="Emphasis"/>
          <w:highlight w:val="yellow"/>
        </w:rPr>
        <w:t>mistaken</w:t>
      </w:r>
      <w:r w:rsidRPr="00C1333F">
        <w:rPr>
          <w:sz w:val="12"/>
        </w:rPr>
        <w:t>. For example, this kind of thing is just not going to work:</w:t>
      </w:r>
    </w:p>
    <w:p w14:paraId="6C3C6765" w14:textId="77777777" w:rsidR="009628D2" w:rsidRDefault="009628D2" w:rsidP="009628D2">
      <w:pPr>
        <w:rPr>
          <w:rStyle w:val="StyleUnderline"/>
        </w:rPr>
      </w:pPr>
      <w:r w:rsidRPr="00C1333F">
        <w:rPr>
          <w:rStyle w:val="StyleUnderline"/>
          <w:highlight w:val="yellow"/>
        </w:rPr>
        <w:t>Even if</w:t>
      </w:r>
      <w:r w:rsidRPr="008D5F4A">
        <w:rPr>
          <w:rStyle w:val="StyleUnderline"/>
        </w:rPr>
        <w:t xml:space="preserve"> U.S. </w:t>
      </w:r>
      <w:r w:rsidRPr="00C1333F">
        <w:rPr>
          <w:rStyle w:val="StyleUnderline"/>
          <w:highlight w:val="yellow"/>
        </w:rPr>
        <w:t>leaders tried to go easy on China</w:t>
      </w:r>
      <w:r w:rsidRPr="008D5F4A">
        <w:rPr>
          <w:rStyle w:val="StyleUnderline"/>
        </w:rPr>
        <w:t xml:space="preserve"> out of fear of stirring up racism at home, </w:t>
      </w:r>
      <w:r w:rsidRPr="00C1333F">
        <w:rPr>
          <w:rStyle w:val="StyleUnderline"/>
        </w:rPr>
        <w:t>U.S.</w:t>
      </w:r>
      <w:r w:rsidRPr="008D5F4A">
        <w:rPr>
          <w:rStyle w:val="StyleUnderline"/>
        </w:rPr>
        <w:t xml:space="preserve"> </w:t>
      </w:r>
      <w:r w:rsidRPr="00C1333F">
        <w:rPr>
          <w:rStyle w:val="StyleUnderline"/>
          <w:highlight w:val="yellow"/>
        </w:rPr>
        <w:t>leaders are</w:t>
      </w:r>
      <w:r w:rsidRPr="008D5F4A">
        <w:rPr>
          <w:rStyle w:val="StyleUnderline"/>
        </w:rPr>
        <w:t xml:space="preserve"> simply </w:t>
      </w:r>
      <w:r w:rsidRPr="001E358F">
        <w:rPr>
          <w:rStyle w:val="Emphasis"/>
          <w:highlight w:val="yellow"/>
        </w:rPr>
        <w:t>not in control</w:t>
      </w:r>
      <w:r w:rsidRPr="008D5F4A">
        <w:rPr>
          <w:rStyle w:val="StyleUnderline"/>
        </w:rPr>
        <w:t xml:space="preserve"> of the situation the way they were back in the days of the Iraq War</w:t>
      </w:r>
      <w:r w:rsidRPr="00C1333F">
        <w:rPr>
          <w:sz w:val="12"/>
        </w:rPr>
        <w:t xml:space="preserve">. </w:t>
      </w:r>
      <w:r w:rsidRPr="00C1333F">
        <w:rPr>
          <w:rStyle w:val="StyleUnderline"/>
          <w:highlight w:val="yellow"/>
        </w:rPr>
        <w:t xml:space="preserve">China has </w:t>
      </w:r>
      <w:r w:rsidRPr="001E358F">
        <w:rPr>
          <w:rStyle w:val="Emphasis"/>
          <w:highlight w:val="yellow"/>
        </w:rPr>
        <w:t>power</w:t>
      </w:r>
      <w:r w:rsidRPr="00C1333F">
        <w:rPr>
          <w:rStyle w:val="StyleUnderline"/>
          <w:highlight w:val="yellow"/>
        </w:rPr>
        <w:t xml:space="preserve"> and </w:t>
      </w:r>
      <w:r w:rsidRPr="001E358F">
        <w:rPr>
          <w:rStyle w:val="Emphasis"/>
          <w:highlight w:val="yellow"/>
        </w:rPr>
        <w:t>agency</w:t>
      </w:r>
      <w:r w:rsidRPr="00C1333F">
        <w:rPr>
          <w:rStyle w:val="StyleUnderline"/>
          <w:highlight w:val="yellow"/>
        </w:rPr>
        <w:t xml:space="preserve"> here</w:t>
      </w:r>
      <w:r w:rsidRPr="008D5F4A">
        <w:rPr>
          <w:rStyle w:val="StyleUnderline"/>
        </w:rPr>
        <w:t xml:space="preserve">, </w:t>
      </w:r>
      <w:r w:rsidRPr="00C1333F">
        <w:rPr>
          <w:rStyle w:val="StyleUnderline"/>
          <w:highlight w:val="yellow"/>
        </w:rPr>
        <w:t>and</w:t>
      </w:r>
      <w:r w:rsidRPr="008D5F4A">
        <w:rPr>
          <w:rStyle w:val="StyleUnderline"/>
        </w:rPr>
        <w:t xml:space="preserve"> its spokespeople are out there beating the war drums even as its neighbors — including U.S. </w:t>
      </w:r>
      <w:r w:rsidRPr="00C1333F">
        <w:rPr>
          <w:rStyle w:val="StyleUnderline"/>
          <w:highlight w:val="yellow"/>
        </w:rPr>
        <w:t>allies</w:t>
      </w:r>
      <w:r w:rsidRPr="008D5F4A">
        <w:rPr>
          <w:rStyle w:val="StyleUnderline"/>
        </w:rPr>
        <w:t xml:space="preserve"> — </w:t>
      </w:r>
      <w:r w:rsidRPr="00C1333F">
        <w:rPr>
          <w:rStyle w:val="StyleUnderline"/>
          <w:highlight w:val="yellow"/>
        </w:rPr>
        <w:t>grow</w:t>
      </w:r>
      <w:r w:rsidRPr="008D5F4A">
        <w:rPr>
          <w:rStyle w:val="StyleUnderline"/>
        </w:rPr>
        <w:t xml:space="preserve"> </w:t>
      </w:r>
      <w:proofErr w:type="gramStart"/>
      <w:r w:rsidRPr="008D5F4A">
        <w:rPr>
          <w:rStyle w:val="StyleUnderline"/>
        </w:rPr>
        <w:t>more and more</w:t>
      </w:r>
      <w:proofErr w:type="gramEnd"/>
      <w:r w:rsidRPr="008D5F4A">
        <w:rPr>
          <w:rStyle w:val="StyleUnderline"/>
        </w:rPr>
        <w:t xml:space="preserve"> </w:t>
      </w:r>
      <w:r w:rsidRPr="001E358F">
        <w:rPr>
          <w:rStyle w:val="Emphasis"/>
          <w:highlight w:val="yellow"/>
        </w:rPr>
        <w:t>alarmed</w:t>
      </w:r>
      <w:r w:rsidRPr="00C1333F">
        <w:rPr>
          <w:sz w:val="12"/>
          <w:highlight w:val="yellow"/>
        </w:rPr>
        <w:t>.</w:t>
      </w:r>
      <w:r w:rsidRPr="00C1333F">
        <w:rPr>
          <w:sz w:val="12"/>
        </w:rPr>
        <w:t xml:space="preserve"> </w:t>
      </w:r>
      <w:r w:rsidRPr="00C1333F">
        <w:rPr>
          <w:rStyle w:val="StyleUnderline"/>
          <w:highlight w:val="yellow"/>
        </w:rPr>
        <w:t>If you</w:t>
      </w:r>
      <w:r w:rsidRPr="008D5F4A">
        <w:rPr>
          <w:rStyle w:val="StyleUnderline"/>
        </w:rPr>
        <w:t xml:space="preserve"> </w:t>
      </w:r>
      <w:proofErr w:type="gramStart"/>
      <w:r w:rsidRPr="008D5F4A">
        <w:rPr>
          <w:rStyle w:val="StyleUnderline"/>
        </w:rPr>
        <w:t xml:space="preserve">actually </w:t>
      </w:r>
      <w:r w:rsidRPr="00C1333F">
        <w:rPr>
          <w:rStyle w:val="StyleUnderline"/>
          <w:highlight w:val="yellow"/>
        </w:rPr>
        <w:t>think</w:t>
      </w:r>
      <w:proofErr w:type="gramEnd"/>
      <w:r w:rsidRPr="00C1333F">
        <w:rPr>
          <w:rStyle w:val="StyleUnderline"/>
          <w:highlight w:val="yellow"/>
        </w:rPr>
        <w:t xml:space="preserve"> the U.S. is going to </w:t>
      </w:r>
      <w:r w:rsidRPr="001E358F">
        <w:rPr>
          <w:rStyle w:val="Emphasis"/>
          <w:highlight w:val="yellow"/>
        </w:rPr>
        <w:t>abandon its commitments</w:t>
      </w:r>
      <w:r w:rsidRPr="008D5F4A">
        <w:rPr>
          <w:rStyle w:val="StyleUnderline"/>
        </w:rPr>
        <w:t xml:space="preserve">, its allies, its principles, </w:t>
      </w:r>
      <w:r w:rsidRPr="00C1333F">
        <w:rPr>
          <w:rStyle w:val="StyleUnderline"/>
          <w:highlight w:val="yellow"/>
        </w:rPr>
        <w:t>and</w:t>
      </w:r>
      <w:r w:rsidRPr="008D5F4A">
        <w:rPr>
          <w:rStyle w:val="StyleUnderline"/>
        </w:rPr>
        <w:t xml:space="preserve"> its </w:t>
      </w:r>
      <w:r w:rsidRPr="00C1333F">
        <w:rPr>
          <w:rStyle w:val="StyleUnderline"/>
          <w:highlight w:val="yellow"/>
        </w:rPr>
        <w:t>interests because some guy</w:t>
      </w:r>
      <w:r w:rsidRPr="008D5F4A">
        <w:rPr>
          <w:rStyle w:val="StyleUnderline"/>
        </w:rPr>
        <w:t xml:space="preserve"> with a moustache </w:t>
      </w:r>
      <w:r w:rsidRPr="00C1333F">
        <w:rPr>
          <w:rStyle w:val="StyleUnderline"/>
          <w:highlight w:val="yellow"/>
        </w:rPr>
        <w:t xml:space="preserve">yelled that great power competition is racist, </w:t>
      </w:r>
      <w:r w:rsidRPr="001E358F">
        <w:rPr>
          <w:rStyle w:val="Emphasis"/>
          <w:highlight w:val="yellow"/>
        </w:rPr>
        <w:t>you should</w:t>
      </w:r>
      <w:r w:rsidRPr="001E358F">
        <w:rPr>
          <w:rStyle w:val="Emphasis"/>
        </w:rPr>
        <w:t xml:space="preserve"> probably </w:t>
      </w:r>
      <w:r w:rsidRPr="001E358F">
        <w:rPr>
          <w:rStyle w:val="Emphasis"/>
          <w:highlight w:val="yellow"/>
        </w:rPr>
        <w:t>think again</w:t>
      </w:r>
      <w:r w:rsidRPr="008D5F4A">
        <w:rPr>
          <w:rStyle w:val="StyleUnderline"/>
        </w:rPr>
        <w:t>.</w:t>
      </w:r>
    </w:p>
    <w:p w14:paraId="645771F2" w14:textId="77777777" w:rsidR="009628D2" w:rsidRPr="00C1333F" w:rsidRDefault="009628D2" w:rsidP="009628D2">
      <w:pPr>
        <w:rPr>
          <w:sz w:val="12"/>
        </w:rPr>
      </w:pPr>
      <w:r w:rsidRPr="00C1333F">
        <w:rPr>
          <w:sz w:val="12"/>
        </w:rPr>
        <w:t xml:space="preserve">In addition, </w:t>
      </w:r>
      <w:r w:rsidRPr="00C1333F">
        <w:rPr>
          <w:rStyle w:val="StyleUnderline"/>
          <w:highlight w:val="yellow"/>
        </w:rPr>
        <w:t>people who identify any news</w:t>
      </w:r>
      <w:r w:rsidRPr="008D5F4A">
        <w:rPr>
          <w:rStyle w:val="StyleUnderline"/>
        </w:rPr>
        <w:t xml:space="preserve"> story </w:t>
      </w:r>
      <w:r w:rsidRPr="00C1333F">
        <w:rPr>
          <w:rStyle w:val="StyleUnderline"/>
          <w:highlight w:val="yellow"/>
        </w:rPr>
        <w:t xml:space="preserve">that reflects badly on the CCP as inherently anti-Asian are </w:t>
      </w:r>
      <w:r w:rsidRPr="001E358F">
        <w:rPr>
          <w:rStyle w:val="Emphasis"/>
          <w:highlight w:val="yellow"/>
        </w:rPr>
        <w:t>not helping</w:t>
      </w:r>
      <w:r w:rsidRPr="008D5F4A">
        <w:rPr>
          <w:rStyle w:val="StyleUnderline"/>
        </w:rPr>
        <w:t xml:space="preserve"> the cause of combatting anti-Asian hate</w:t>
      </w:r>
      <w:r w:rsidRPr="00C1333F">
        <w:rPr>
          <w:sz w:val="12"/>
        </w:rPr>
        <w:t xml:space="preserve">. </w:t>
      </w:r>
      <w:r w:rsidRPr="00C1333F">
        <w:rPr>
          <w:rStyle w:val="StyleUnderline"/>
          <w:highlight w:val="yellow"/>
        </w:rPr>
        <w:t>If the</w:t>
      </w:r>
      <w:r w:rsidRPr="008D5F4A">
        <w:rPr>
          <w:rStyle w:val="StyleUnderline"/>
        </w:rPr>
        <w:t xml:space="preserve"> lab leak </w:t>
      </w:r>
      <w:r w:rsidRPr="00C1333F">
        <w:rPr>
          <w:rStyle w:val="StyleUnderline"/>
          <w:highlight w:val="yellow"/>
        </w:rPr>
        <w:t>theory turns out to be true</w:t>
      </w:r>
      <w:r w:rsidRPr="008D5F4A">
        <w:rPr>
          <w:rStyle w:val="StyleUnderline"/>
        </w:rPr>
        <w:t xml:space="preserve">, then it turns out to be true. And if that happens, the </w:t>
      </w:r>
      <w:r w:rsidRPr="00C1333F">
        <w:rPr>
          <w:rStyle w:val="StyleUnderline"/>
          <w:highlight w:val="yellow"/>
        </w:rPr>
        <w:t xml:space="preserve">people who tried to denounce it </w:t>
      </w:r>
      <w:r w:rsidRPr="001E358F">
        <w:rPr>
          <w:rStyle w:val="StyleUnderline"/>
        </w:rPr>
        <w:t xml:space="preserve">as racist </w:t>
      </w:r>
      <w:r w:rsidRPr="00C1333F">
        <w:rPr>
          <w:rStyle w:val="StyleUnderline"/>
          <w:highlight w:val="yellow"/>
        </w:rPr>
        <w:t xml:space="preserve">are going to look like they </w:t>
      </w:r>
      <w:r w:rsidRPr="001E358F">
        <w:rPr>
          <w:rStyle w:val="Emphasis"/>
          <w:highlight w:val="yellow"/>
        </w:rPr>
        <w:t>tried to cover up the truth</w:t>
      </w:r>
      <w:r w:rsidRPr="008D5F4A">
        <w:rPr>
          <w:rStyle w:val="StyleUnderline"/>
        </w:rPr>
        <w:t xml:space="preserve">. </w:t>
      </w:r>
      <w:r w:rsidRPr="00C1333F">
        <w:rPr>
          <w:rStyle w:val="StyleUnderline"/>
          <w:highlight w:val="yellow"/>
        </w:rPr>
        <w:t xml:space="preserve">And the </w:t>
      </w:r>
      <w:r w:rsidRPr="001E358F">
        <w:rPr>
          <w:rStyle w:val="Emphasis"/>
          <w:highlight w:val="yellow"/>
        </w:rPr>
        <w:t>backlash to that will be worse</w:t>
      </w:r>
      <w:r w:rsidRPr="008D5F4A">
        <w:rPr>
          <w:rStyle w:val="StyleUnderline"/>
        </w:rPr>
        <w:t xml:space="preserve"> than whatever harm those people think they prevented by denouncing the lab leak theory</w:t>
      </w:r>
      <w:r w:rsidRPr="00C1333F">
        <w:rPr>
          <w:sz w:val="12"/>
        </w:rPr>
        <w:t>.</w:t>
      </w:r>
    </w:p>
    <w:p w14:paraId="09BB2C41" w14:textId="77777777" w:rsidR="009628D2" w:rsidRPr="00C1333F" w:rsidRDefault="009628D2" w:rsidP="009628D2">
      <w:pPr>
        <w:rPr>
          <w:sz w:val="12"/>
        </w:rPr>
      </w:pPr>
      <w:r w:rsidRPr="00C1333F">
        <w:rPr>
          <w:sz w:val="12"/>
        </w:rPr>
        <w:t xml:space="preserve">And as Matt Yglesias rightly argues in a recent post, </w:t>
      </w:r>
      <w:r w:rsidRPr="00C1333F">
        <w:rPr>
          <w:rStyle w:val="StyleUnderline"/>
          <w:highlight w:val="yellow"/>
        </w:rPr>
        <w:t>criticism of countries</w:t>
      </w:r>
      <w:r w:rsidRPr="008D5F4A">
        <w:rPr>
          <w:rStyle w:val="StyleUnderline"/>
        </w:rPr>
        <w:t xml:space="preserve"> — </w:t>
      </w:r>
      <w:r w:rsidRPr="00C1333F">
        <w:rPr>
          <w:rStyle w:val="StyleUnderline"/>
          <w:highlight w:val="yellow"/>
        </w:rPr>
        <w:t xml:space="preserve">in addition to being </w:t>
      </w:r>
      <w:r w:rsidRPr="001E358F">
        <w:rPr>
          <w:rStyle w:val="Emphasis"/>
          <w:highlight w:val="yellow"/>
        </w:rPr>
        <w:t>inevitable</w:t>
      </w:r>
      <w:r w:rsidRPr="008D5F4A">
        <w:rPr>
          <w:rStyle w:val="StyleUnderline"/>
        </w:rPr>
        <w:t xml:space="preserve"> — </w:t>
      </w:r>
      <w:r w:rsidRPr="00C1333F">
        <w:rPr>
          <w:rStyle w:val="StyleUnderline"/>
          <w:highlight w:val="yellow"/>
        </w:rPr>
        <w:t xml:space="preserve">is </w:t>
      </w:r>
      <w:r w:rsidRPr="001E358F">
        <w:rPr>
          <w:rStyle w:val="Emphasis"/>
          <w:highlight w:val="yellow"/>
        </w:rPr>
        <w:t>morally legitimate</w:t>
      </w:r>
      <w:r w:rsidRPr="00C1333F">
        <w:rPr>
          <w:sz w:val="12"/>
        </w:rPr>
        <w:t xml:space="preserve">. </w:t>
      </w:r>
      <w:r w:rsidRPr="00C1333F">
        <w:rPr>
          <w:rStyle w:val="StyleUnderline"/>
          <w:highlight w:val="yellow"/>
        </w:rPr>
        <w:t xml:space="preserve">China’s government is engaged in </w:t>
      </w:r>
      <w:r w:rsidRPr="001E358F">
        <w:rPr>
          <w:rStyle w:val="Emphasis"/>
          <w:highlight w:val="yellow"/>
        </w:rPr>
        <w:t>atrocities at home</w:t>
      </w:r>
      <w:r w:rsidRPr="00C1333F">
        <w:rPr>
          <w:rStyle w:val="StyleUnderline"/>
          <w:highlight w:val="yellow"/>
        </w:rPr>
        <w:t xml:space="preserve"> and increasing </w:t>
      </w:r>
      <w:r w:rsidRPr="001E358F">
        <w:rPr>
          <w:rStyle w:val="Emphasis"/>
          <w:highlight w:val="yellow"/>
        </w:rPr>
        <w:t>aggression abroad</w:t>
      </w:r>
      <w:r w:rsidRPr="00C1333F">
        <w:rPr>
          <w:rStyle w:val="StyleUnderline"/>
          <w:highlight w:val="yellow"/>
        </w:rPr>
        <w:t>, and we have a</w:t>
      </w:r>
      <w:r w:rsidRPr="008D5F4A">
        <w:rPr>
          <w:rStyle w:val="StyleUnderline"/>
        </w:rPr>
        <w:t xml:space="preserve"> right, if not a </w:t>
      </w:r>
      <w:r w:rsidRPr="001E358F">
        <w:rPr>
          <w:rStyle w:val="Emphasis"/>
          <w:highlight w:val="yellow"/>
        </w:rPr>
        <w:t>duty</w:t>
      </w:r>
      <w:r w:rsidRPr="001E358F">
        <w:rPr>
          <w:rStyle w:val="Emphasis"/>
        </w:rPr>
        <w:t xml:space="preserve">, </w:t>
      </w:r>
      <w:r w:rsidRPr="001E358F">
        <w:rPr>
          <w:rStyle w:val="Emphasis"/>
          <w:highlight w:val="yellow"/>
        </w:rPr>
        <w:t>to call that out</w:t>
      </w:r>
      <w:r w:rsidRPr="001E358F">
        <w:rPr>
          <w:rStyle w:val="Emphasis"/>
        </w:rPr>
        <w:t>.</w:t>
      </w:r>
      <w:r w:rsidRPr="00C1333F">
        <w:rPr>
          <w:sz w:val="12"/>
        </w:rPr>
        <w:t xml:space="preserve"> </w:t>
      </w:r>
      <w:r w:rsidRPr="008D5F4A">
        <w:rPr>
          <w:rStyle w:val="StyleUnderline"/>
        </w:rPr>
        <w:t xml:space="preserve">Morally, </w:t>
      </w:r>
      <w:r w:rsidRPr="001E358F">
        <w:rPr>
          <w:rStyle w:val="Emphasis"/>
          <w:highlight w:val="yellow"/>
        </w:rPr>
        <w:t>we should not equate criticism of the CCP with anti-Asian racism</w:t>
      </w:r>
      <w:r w:rsidRPr="001E358F">
        <w:rPr>
          <w:rStyle w:val="Emphasis"/>
        </w:rPr>
        <w:t xml:space="preserve"> any more than we should equate criticism of Israel with antisemitism</w:t>
      </w:r>
      <w:r w:rsidRPr="00C1333F">
        <w:rPr>
          <w:sz w:val="12"/>
        </w:rPr>
        <w:t>.</w:t>
      </w:r>
    </w:p>
    <w:p w14:paraId="6C9D7D32" w14:textId="77777777" w:rsidR="009628D2" w:rsidRPr="00C1333F" w:rsidRDefault="009628D2" w:rsidP="009628D2">
      <w:pPr>
        <w:rPr>
          <w:sz w:val="12"/>
        </w:rPr>
      </w:pPr>
      <w:r w:rsidRPr="00C1333F">
        <w:rPr>
          <w:sz w:val="12"/>
        </w:rPr>
        <w:t>But that’s a moral argument. In a practical sense, we should work very hard to make sure that criticism of China doesn’t rebound onto Asian Americans. Though it’s probably not possible to completely suppress the backlash — this is a big country, and it has many racist and violent people who don’t listen to anything we say — I think there are some things we can do to minimize it.</w:t>
      </w:r>
    </w:p>
    <w:p w14:paraId="70D8E138" w14:textId="77777777" w:rsidR="009628D2" w:rsidRPr="00C1333F" w:rsidRDefault="009628D2" w:rsidP="009628D2">
      <w:pPr>
        <w:rPr>
          <w:sz w:val="8"/>
          <w:szCs w:val="18"/>
        </w:rPr>
      </w:pPr>
      <w:r w:rsidRPr="00C1333F">
        <w:rPr>
          <w:sz w:val="8"/>
          <w:szCs w:val="18"/>
        </w:rPr>
        <w:t>Rhetoric matters: Lessons from the War on Terror</w:t>
      </w:r>
    </w:p>
    <w:p w14:paraId="4B451D80" w14:textId="77777777" w:rsidR="009628D2" w:rsidRPr="00C1333F" w:rsidRDefault="009628D2" w:rsidP="009628D2">
      <w:pPr>
        <w:rPr>
          <w:sz w:val="8"/>
          <w:szCs w:val="18"/>
        </w:rPr>
      </w:pPr>
      <w:r w:rsidRPr="00C1333F">
        <w:rPr>
          <w:sz w:val="8"/>
          <w:szCs w:val="18"/>
        </w:rPr>
        <w:t xml:space="preserve">I think we can learn a valuable lesson by looking back to the last big outbreak of international tensions — the War on Terror. Folk history holds that the days following 9/11 were dark days of violence and hatred against Muslim Americans. But in fact, the peak </w:t>
      </w:r>
      <w:proofErr w:type="gramStart"/>
      <w:r w:rsidRPr="00C1333F">
        <w:rPr>
          <w:sz w:val="8"/>
          <w:szCs w:val="18"/>
        </w:rPr>
        <w:t>of</w:t>
      </w:r>
      <w:proofErr w:type="gramEnd"/>
      <w:r w:rsidRPr="00C1333F">
        <w:rPr>
          <w:sz w:val="8"/>
          <w:szCs w:val="18"/>
        </w:rPr>
        <w:t xml:space="preserve"> Islamophobic violence in America was not in 2001, but in 2016:</w:t>
      </w:r>
    </w:p>
    <w:p w14:paraId="35899097" w14:textId="77777777" w:rsidR="009628D2" w:rsidRPr="00C1333F" w:rsidRDefault="009628D2" w:rsidP="009628D2">
      <w:pPr>
        <w:rPr>
          <w:sz w:val="8"/>
          <w:szCs w:val="18"/>
        </w:rPr>
      </w:pPr>
      <w:r w:rsidRPr="00C1333F">
        <w:rPr>
          <w:sz w:val="8"/>
          <w:szCs w:val="18"/>
        </w:rPr>
        <w:t xml:space="preserve">There were two deadly attacks on Muslims (or South Asians mistaken for Muslims) in the five years following 9/11 — one in Arizona, one in Texas, both in late 2001. From 2014 through 2017, there were eight, plus </w:t>
      </w:r>
      <w:proofErr w:type="gramStart"/>
      <w:r w:rsidRPr="00C1333F">
        <w:rPr>
          <w:sz w:val="8"/>
          <w:szCs w:val="18"/>
        </w:rPr>
        <w:t>a number of</w:t>
      </w:r>
      <w:proofErr w:type="gramEnd"/>
      <w:r w:rsidRPr="00C1333F">
        <w:rPr>
          <w:sz w:val="8"/>
          <w:szCs w:val="18"/>
        </w:rPr>
        <w:t xml:space="preserve"> attacks that thankfully didn’t result in deaths.</w:t>
      </w:r>
    </w:p>
    <w:p w14:paraId="797CC991" w14:textId="77777777" w:rsidR="009628D2" w:rsidRPr="00C1333F" w:rsidRDefault="009628D2" w:rsidP="009628D2">
      <w:pPr>
        <w:rPr>
          <w:sz w:val="8"/>
          <w:szCs w:val="18"/>
        </w:rPr>
      </w:pPr>
      <w:r w:rsidRPr="00C1333F">
        <w:rPr>
          <w:sz w:val="8"/>
          <w:szCs w:val="18"/>
        </w:rPr>
        <w:t xml:space="preserve">At first blush, this difference makes no sense at all. 9/11 killed thousands of people and threw our nation into absolute chaos. In 2016, in contrast, not much was happening in terms of a “clash of civilizations” — we were mopping up ISIS, but it was a relatively minor and distant threat compared to al Qaeda, and our crushing of it involved very few U.S. deaths. If there was ever a </w:t>
      </w:r>
      <w:proofErr w:type="gramStart"/>
      <w:r w:rsidRPr="00C1333F">
        <w:rPr>
          <w:sz w:val="8"/>
          <w:szCs w:val="18"/>
        </w:rPr>
        <w:t>time</w:t>
      </w:r>
      <w:proofErr w:type="gramEnd"/>
      <w:r w:rsidRPr="00C1333F">
        <w:rPr>
          <w:sz w:val="8"/>
          <w:szCs w:val="18"/>
        </w:rPr>
        <w:t xml:space="preserve"> we’d expect an Islamophobic backlash, it was 2001-2002, not 2016!</w:t>
      </w:r>
    </w:p>
    <w:p w14:paraId="434DC247" w14:textId="77777777" w:rsidR="009628D2" w:rsidRPr="00C1333F" w:rsidRDefault="009628D2" w:rsidP="009628D2">
      <w:pPr>
        <w:rPr>
          <w:sz w:val="8"/>
          <w:szCs w:val="18"/>
        </w:rPr>
      </w:pPr>
      <w:r w:rsidRPr="00C1333F">
        <w:rPr>
          <w:sz w:val="8"/>
          <w:szCs w:val="18"/>
        </w:rPr>
        <w:t xml:space="preserve">The difference, it seems to me, was </w:t>
      </w:r>
      <w:proofErr w:type="gramStart"/>
      <w:r w:rsidRPr="00C1333F">
        <w:rPr>
          <w:sz w:val="8"/>
          <w:szCs w:val="18"/>
        </w:rPr>
        <w:t>rhetoric</w:t>
      </w:r>
      <w:proofErr w:type="gramEnd"/>
      <w:r w:rsidRPr="00C1333F">
        <w:rPr>
          <w:sz w:val="8"/>
          <w:szCs w:val="18"/>
        </w:rPr>
        <w:t>. For all his bad deeds, George W. Bush got up after 9/11 and told the nation this:</w:t>
      </w:r>
    </w:p>
    <w:p w14:paraId="1922E859" w14:textId="77777777" w:rsidR="009628D2" w:rsidRPr="00C1333F" w:rsidRDefault="009628D2" w:rsidP="009628D2">
      <w:pPr>
        <w:rPr>
          <w:sz w:val="8"/>
          <w:szCs w:val="18"/>
        </w:rPr>
      </w:pPr>
      <w:r w:rsidRPr="00C1333F">
        <w:rPr>
          <w:sz w:val="8"/>
          <w:szCs w:val="18"/>
        </w:rPr>
        <w:t>[T]</w:t>
      </w:r>
      <w:proofErr w:type="gramStart"/>
      <w:r w:rsidRPr="00C1333F">
        <w:rPr>
          <w:sz w:val="8"/>
          <w:szCs w:val="18"/>
        </w:rPr>
        <w:t>he</w:t>
      </w:r>
      <w:proofErr w:type="gramEnd"/>
      <w:r w:rsidRPr="00C1333F">
        <w:rPr>
          <w:sz w:val="8"/>
          <w:szCs w:val="18"/>
        </w:rPr>
        <w:t xml:space="preserve"> American people were appalled and outraged at last Tuesday's attacks, and so were Muslims </w:t>
      </w:r>
      <w:proofErr w:type="gramStart"/>
      <w:r w:rsidRPr="00C1333F">
        <w:rPr>
          <w:sz w:val="8"/>
          <w:szCs w:val="18"/>
        </w:rPr>
        <w:t>all across</w:t>
      </w:r>
      <w:proofErr w:type="gramEnd"/>
      <w:r w:rsidRPr="00C1333F">
        <w:rPr>
          <w:sz w:val="8"/>
          <w:szCs w:val="18"/>
        </w:rPr>
        <w:t xml:space="preserve"> the world.</w:t>
      </w:r>
    </w:p>
    <w:p w14:paraId="6B386DE7" w14:textId="77777777" w:rsidR="009628D2" w:rsidRPr="00C1333F" w:rsidRDefault="009628D2" w:rsidP="009628D2">
      <w:pPr>
        <w:rPr>
          <w:sz w:val="8"/>
          <w:szCs w:val="18"/>
        </w:rPr>
      </w:pPr>
      <w:r w:rsidRPr="00C1333F">
        <w:rPr>
          <w:sz w:val="8"/>
          <w:szCs w:val="18"/>
        </w:rPr>
        <w:t>Both Americans, our Muslim friends and citizens, taxpaying citizens, and Muslims in nations were just appalled and could not believe what we saw on our TV screens. These acts of violence against innocents violate the fundamental tenets of the Islamic faith, and it's important for my fellow Americans to understand that.</w:t>
      </w:r>
    </w:p>
    <w:p w14:paraId="6EDD335F" w14:textId="77777777" w:rsidR="009628D2" w:rsidRPr="00C1333F" w:rsidRDefault="009628D2" w:rsidP="009628D2">
      <w:pPr>
        <w:rPr>
          <w:sz w:val="8"/>
          <w:szCs w:val="18"/>
        </w:rPr>
      </w:pPr>
      <w:r w:rsidRPr="00C1333F">
        <w:rPr>
          <w:sz w:val="8"/>
          <w:szCs w:val="18"/>
        </w:rPr>
        <w:t xml:space="preserve">The English translation is not as eloquent as the original </w:t>
      </w:r>
      <w:proofErr w:type="gramStart"/>
      <w:r w:rsidRPr="00C1333F">
        <w:rPr>
          <w:sz w:val="8"/>
          <w:szCs w:val="18"/>
        </w:rPr>
        <w:t>Arabic, but</w:t>
      </w:r>
      <w:proofErr w:type="gramEnd"/>
      <w:r w:rsidRPr="00C1333F">
        <w:rPr>
          <w:sz w:val="8"/>
          <w:szCs w:val="18"/>
        </w:rPr>
        <w:t xml:space="preserve"> let me quote from the Koran itself. ‘In the long run, evil in the extreme will be the end of those who do evil, for that they rejected the signs of Allah and held them up to ridicule.’</w:t>
      </w:r>
    </w:p>
    <w:p w14:paraId="3708B87A" w14:textId="77777777" w:rsidR="009628D2" w:rsidRPr="00C1333F" w:rsidRDefault="009628D2" w:rsidP="009628D2">
      <w:pPr>
        <w:rPr>
          <w:sz w:val="8"/>
          <w:szCs w:val="18"/>
        </w:rPr>
      </w:pPr>
      <w:r w:rsidRPr="00C1333F">
        <w:rPr>
          <w:sz w:val="8"/>
          <w:szCs w:val="18"/>
        </w:rPr>
        <w:t xml:space="preserve">The face of terror is not the true faith of Islam. That's not what Islam is all about. Islam is peace. These terrorists don't represent </w:t>
      </w:r>
      <w:proofErr w:type="gramStart"/>
      <w:r w:rsidRPr="00C1333F">
        <w:rPr>
          <w:sz w:val="8"/>
          <w:szCs w:val="18"/>
        </w:rPr>
        <w:t>peace,</w:t>
      </w:r>
      <w:proofErr w:type="gramEnd"/>
      <w:r w:rsidRPr="00C1333F">
        <w:rPr>
          <w:sz w:val="8"/>
          <w:szCs w:val="18"/>
        </w:rPr>
        <w:t xml:space="preserve"> they represent evil and war.</w:t>
      </w:r>
    </w:p>
    <w:p w14:paraId="6499E8A0" w14:textId="77777777" w:rsidR="009628D2" w:rsidRPr="00C1333F" w:rsidRDefault="009628D2" w:rsidP="009628D2">
      <w:pPr>
        <w:rPr>
          <w:sz w:val="8"/>
          <w:szCs w:val="18"/>
        </w:rPr>
      </w:pPr>
      <w:r w:rsidRPr="00C1333F">
        <w:rPr>
          <w:sz w:val="8"/>
          <w:szCs w:val="18"/>
        </w:rPr>
        <w:t>When we think of Islam, we think of a faith that brings comfort to a billion people around the world. Billions of people find comfort and solace and peace. And that's made brothers and sisters out of every race, out of every race.</w:t>
      </w:r>
    </w:p>
    <w:p w14:paraId="7F7E26D3" w14:textId="77777777" w:rsidR="009628D2" w:rsidRPr="00C1333F" w:rsidRDefault="009628D2" w:rsidP="009628D2">
      <w:pPr>
        <w:rPr>
          <w:sz w:val="8"/>
          <w:szCs w:val="18"/>
        </w:rPr>
      </w:pPr>
      <w:r w:rsidRPr="00C1333F">
        <w:rPr>
          <w:sz w:val="8"/>
          <w:szCs w:val="18"/>
        </w:rPr>
        <w:t>America counts millions of Muslims amongst our citizens, and Muslims make an incredibly valuable contribution to our country.</w:t>
      </w:r>
    </w:p>
    <w:p w14:paraId="25A471A7" w14:textId="77777777" w:rsidR="009628D2" w:rsidRPr="00C1333F" w:rsidRDefault="009628D2" w:rsidP="009628D2">
      <w:pPr>
        <w:rPr>
          <w:sz w:val="8"/>
          <w:szCs w:val="18"/>
        </w:rPr>
      </w:pPr>
      <w:r w:rsidRPr="00C1333F">
        <w:rPr>
          <w:sz w:val="8"/>
          <w:szCs w:val="18"/>
        </w:rPr>
        <w:t>The Muslims are doctors, lawyers, law professors, members of the military, entrepreneurs, shopkeepers, moms and dads, and they need to be treated with respect.</w:t>
      </w:r>
    </w:p>
    <w:p w14:paraId="30A8D708" w14:textId="77777777" w:rsidR="009628D2" w:rsidRPr="00C1333F" w:rsidRDefault="009628D2" w:rsidP="009628D2">
      <w:pPr>
        <w:rPr>
          <w:sz w:val="8"/>
          <w:szCs w:val="18"/>
        </w:rPr>
      </w:pPr>
      <w:r w:rsidRPr="00C1333F">
        <w:rPr>
          <w:sz w:val="8"/>
          <w:szCs w:val="18"/>
        </w:rPr>
        <w:t>In our anger and emotion our fellow Americans must treat each other with respect. Women who cover their heads in this country must feel comfortable going outside their homes. Moms who wear covering must not be intimidated in America…</w:t>
      </w:r>
    </w:p>
    <w:p w14:paraId="584E0CB2" w14:textId="77777777" w:rsidR="009628D2" w:rsidRPr="00C1333F" w:rsidRDefault="009628D2" w:rsidP="009628D2">
      <w:pPr>
        <w:rPr>
          <w:sz w:val="8"/>
          <w:szCs w:val="18"/>
        </w:rPr>
      </w:pPr>
      <w:r w:rsidRPr="00C1333F">
        <w:rPr>
          <w:sz w:val="8"/>
          <w:szCs w:val="18"/>
        </w:rPr>
        <w:t xml:space="preserve">I've been told that some fear to leave; some don't want to go shopping for their families; some don't want to go about their ordinary daily routines because, by wearing </w:t>
      </w:r>
      <w:proofErr w:type="gramStart"/>
      <w:r w:rsidRPr="00C1333F">
        <w:rPr>
          <w:sz w:val="8"/>
          <w:szCs w:val="18"/>
        </w:rPr>
        <w:t>cover</w:t>
      </w:r>
      <w:proofErr w:type="gramEnd"/>
      <w:r w:rsidRPr="00C1333F">
        <w:rPr>
          <w:sz w:val="8"/>
          <w:szCs w:val="18"/>
        </w:rPr>
        <w:t>, they're afraid they'll be intimidated. That should not and that will not stand in America.</w:t>
      </w:r>
    </w:p>
    <w:p w14:paraId="4549EABF" w14:textId="77777777" w:rsidR="009628D2" w:rsidRPr="00C1333F" w:rsidRDefault="009628D2" w:rsidP="009628D2">
      <w:pPr>
        <w:rPr>
          <w:sz w:val="8"/>
          <w:szCs w:val="18"/>
        </w:rPr>
      </w:pPr>
      <w:r w:rsidRPr="00C1333F">
        <w:rPr>
          <w:sz w:val="8"/>
          <w:szCs w:val="18"/>
        </w:rPr>
        <w:t>Those who feel like they can intimidate our fellow citizens to take out their anger don't represent the best of America. They represent the worst of humankind. And they should be ashamed of that kind of behavior.</w:t>
      </w:r>
    </w:p>
    <w:p w14:paraId="3FBF724F" w14:textId="77777777" w:rsidR="009628D2" w:rsidRPr="00C1333F" w:rsidRDefault="009628D2" w:rsidP="009628D2">
      <w:pPr>
        <w:rPr>
          <w:sz w:val="8"/>
          <w:szCs w:val="18"/>
        </w:rPr>
      </w:pPr>
      <w:r w:rsidRPr="00C1333F">
        <w:rPr>
          <w:sz w:val="8"/>
          <w:szCs w:val="18"/>
        </w:rPr>
        <w:t>Some conservatives were outraged at this speech, but there was nothing they could do. This was their President.</w:t>
      </w:r>
    </w:p>
    <w:p w14:paraId="2E912122" w14:textId="77777777" w:rsidR="009628D2" w:rsidRPr="00C1333F" w:rsidRDefault="009628D2" w:rsidP="009628D2">
      <w:pPr>
        <w:rPr>
          <w:sz w:val="8"/>
          <w:szCs w:val="18"/>
        </w:rPr>
      </w:pPr>
      <w:r w:rsidRPr="00C1333F">
        <w:rPr>
          <w:sz w:val="8"/>
          <w:szCs w:val="18"/>
        </w:rPr>
        <w:t>Contrast this with Trump’s rhetoric in the years in 2015 and 2016. It was a constant drumbeat of fearmongering and collective demonization, including an accusation that Muslim Americans cheered as the twin towers came down. Trump floated the idea of creating a database of all Muslims in the U.S. He cited a specious poll claiming that a quarter of Muslims living in America supported violence against Americans in the name of jihad. He characterized Muslims as “a sick people”, declared that “Islam hates us”, and said Muslim immigrants were “not assimilating”. He stated that “The children of Muslim American parents [are] responsible for a growing number…of terrorist attacks.” And one of his signature policies was a ban on travel from many Muslim countries, popularly known as the Muslim Ban.</w:t>
      </w:r>
    </w:p>
    <w:p w14:paraId="10B0E66D" w14:textId="77777777" w:rsidR="009628D2" w:rsidRPr="00C1333F" w:rsidRDefault="009628D2" w:rsidP="009628D2">
      <w:pPr>
        <w:rPr>
          <w:sz w:val="8"/>
          <w:szCs w:val="18"/>
        </w:rPr>
      </w:pPr>
      <w:r w:rsidRPr="00C1333F">
        <w:rPr>
          <w:sz w:val="8"/>
          <w:szCs w:val="18"/>
        </w:rPr>
        <w:t>Once you see the difference in presidential rhetoric, it’s easy to understand why 2016, not 2001, was the peak of anti-Islamic violence in America.</w:t>
      </w:r>
    </w:p>
    <w:p w14:paraId="6D84AB9A" w14:textId="77777777" w:rsidR="009628D2" w:rsidRPr="00C1333F" w:rsidRDefault="009628D2" w:rsidP="009628D2">
      <w:pPr>
        <w:rPr>
          <w:sz w:val="8"/>
          <w:szCs w:val="18"/>
        </w:rPr>
      </w:pPr>
      <w:r w:rsidRPr="00C1333F">
        <w:rPr>
          <w:sz w:val="8"/>
          <w:szCs w:val="18"/>
        </w:rPr>
        <w:t xml:space="preserve">Rhetoric matters! Trump’s rhetoric about China was extremely xenophobic, while Biden is striking all the right notes. It would be nice if some Republican leaders could get up and say things </w:t>
      </w:r>
      <w:proofErr w:type="gramStart"/>
      <w:r w:rsidRPr="00C1333F">
        <w:rPr>
          <w:sz w:val="8"/>
          <w:szCs w:val="18"/>
        </w:rPr>
        <w:t>similar to</w:t>
      </w:r>
      <w:proofErr w:type="gramEnd"/>
      <w:r w:rsidRPr="00C1333F">
        <w:rPr>
          <w:sz w:val="8"/>
          <w:szCs w:val="18"/>
        </w:rPr>
        <w:t xml:space="preserve"> what Bush said after 9/11 — that Asian Americans are Americans and must be protected as such, and that racism and violence against them are utterly unacceptable. But in lieu of that, it’s basically incumbent on everyone in the country to do their part to speak up on behalf of Asian Americans and denounce hatred, violence, and discrimination against them. And the bigger your platform, the more responsibility you have.</w:t>
      </w:r>
    </w:p>
    <w:p w14:paraId="15B82224" w14:textId="77777777" w:rsidR="009628D2" w:rsidRPr="00C1333F" w:rsidRDefault="009628D2" w:rsidP="009628D2">
      <w:pPr>
        <w:rPr>
          <w:sz w:val="8"/>
          <w:szCs w:val="18"/>
        </w:rPr>
      </w:pPr>
      <w:r w:rsidRPr="00C1333F">
        <w:rPr>
          <w:sz w:val="8"/>
          <w:szCs w:val="18"/>
        </w:rPr>
        <w:t>Rhetoric of this kind can help break the link between China-U.S. conflict and anti-Asian racism.</w:t>
      </w:r>
    </w:p>
    <w:p w14:paraId="540287D5" w14:textId="77777777" w:rsidR="009628D2" w:rsidRPr="00C1333F" w:rsidRDefault="009628D2" w:rsidP="009628D2">
      <w:pPr>
        <w:rPr>
          <w:sz w:val="12"/>
        </w:rPr>
      </w:pPr>
      <w:r w:rsidRPr="00C1333F">
        <w:rPr>
          <w:sz w:val="12"/>
        </w:rPr>
        <w:t>Focus on allies and dissidents</w:t>
      </w:r>
    </w:p>
    <w:p w14:paraId="0021DE89" w14:textId="77777777" w:rsidR="009628D2" w:rsidRPr="00C1333F" w:rsidRDefault="009628D2" w:rsidP="009628D2">
      <w:pPr>
        <w:rPr>
          <w:sz w:val="12"/>
        </w:rPr>
      </w:pPr>
      <w:r w:rsidRPr="00C1333F">
        <w:rPr>
          <w:sz w:val="12"/>
        </w:rPr>
        <w:t>A 1942 poster issued by the U.S. government</w:t>
      </w:r>
    </w:p>
    <w:p w14:paraId="2E62CD51" w14:textId="77777777" w:rsidR="009628D2" w:rsidRPr="00C1333F" w:rsidRDefault="009628D2" w:rsidP="009628D2">
      <w:pPr>
        <w:rPr>
          <w:sz w:val="12"/>
        </w:rPr>
      </w:pPr>
      <w:r w:rsidRPr="00C1333F">
        <w:rPr>
          <w:sz w:val="12"/>
        </w:rPr>
        <w:t xml:space="preserve">Trump painted China as a country that’s constantly menacing America (and by implication, mostly menacing White Americans, whom Trump sees as the “real” Americans). This included his framing of COVID as a Chinese attack on the U.S., which is what made liberals react so strongly against the lab leak theory in the first place. But </w:t>
      </w:r>
      <w:r w:rsidRPr="008D5F4A">
        <w:rPr>
          <w:rStyle w:val="StyleUnderline"/>
        </w:rPr>
        <w:t xml:space="preserve">it’s important to understand that </w:t>
      </w:r>
      <w:proofErr w:type="gramStart"/>
      <w:r w:rsidRPr="00C1333F">
        <w:rPr>
          <w:rStyle w:val="StyleUnderline"/>
          <w:highlight w:val="yellow"/>
        </w:rPr>
        <w:t xml:space="preserve">the </w:t>
      </w:r>
      <w:r w:rsidRPr="001E358F">
        <w:rPr>
          <w:rStyle w:val="Emphasis"/>
          <w:highlight w:val="yellow"/>
        </w:rPr>
        <w:t>vast majority of</w:t>
      </w:r>
      <w:proofErr w:type="gramEnd"/>
      <w:r w:rsidRPr="001E358F">
        <w:rPr>
          <w:rStyle w:val="Emphasis"/>
          <w:highlight w:val="yellow"/>
        </w:rPr>
        <w:t xml:space="preserve"> people</w:t>
      </w:r>
      <w:r w:rsidRPr="00C1333F">
        <w:rPr>
          <w:rStyle w:val="StyleUnderline"/>
          <w:highlight w:val="yellow"/>
        </w:rPr>
        <w:t xml:space="preserve"> under the greatest threat from China</w:t>
      </w:r>
      <w:r w:rsidRPr="008D5F4A">
        <w:rPr>
          <w:rStyle w:val="StyleUnderline"/>
        </w:rPr>
        <w:t xml:space="preserve">’s government’s newfound aggression </w:t>
      </w:r>
      <w:r w:rsidRPr="001E358F">
        <w:rPr>
          <w:rStyle w:val="Emphasis"/>
          <w:highlight w:val="yellow"/>
        </w:rPr>
        <w:t>are Asian</w:t>
      </w:r>
      <w:r w:rsidRPr="001E358F">
        <w:rPr>
          <w:rStyle w:val="StyleUnderline"/>
        </w:rPr>
        <w:t xml:space="preserve"> people, not W</w:t>
      </w:r>
      <w:r w:rsidRPr="008D5F4A">
        <w:rPr>
          <w:rStyle w:val="StyleUnderline"/>
        </w:rPr>
        <w:t>hite people in America</w:t>
      </w:r>
      <w:r w:rsidRPr="00C1333F">
        <w:rPr>
          <w:sz w:val="12"/>
        </w:rPr>
        <w:t>.</w:t>
      </w:r>
    </w:p>
    <w:p w14:paraId="1F6B61F7" w14:textId="77777777" w:rsidR="009628D2" w:rsidRPr="00C1333F" w:rsidRDefault="009628D2" w:rsidP="009628D2">
      <w:pPr>
        <w:rPr>
          <w:sz w:val="12"/>
        </w:rPr>
      </w:pPr>
      <w:r w:rsidRPr="001E358F">
        <w:rPr>
          <w:rStyle w:val="Emphasis"/>
          <w:highlight w:val="yellow"/>
        </w:rPr>
        <w:t>Uyghurs</w:t>
      </w:r>
      <w:r w:rsidRPr="008D5F4A">
        <w:rPr>
          <w:rStyle w:val="StyleUnderline"/>
        </w:rPr>
        <w:t xml:space="preserve">, currently being put in camps and possibly mass-sterilized by the Chinese government, are Asian. </w:t>
      </w:r>
      <w:r w:rsidRPr="001E358F">
        <w:rPr>
          <w:rStyle w:val="Emphasis"/>
          <w:highlight w:val="yellow"/>
        </w:rPr>
        <w:t>Hong Kong dissidents</w:t>
      </w:r>
      <w:r w:rsidRPr="008D5F4A">
        <w:rPr>
          <w:rStyle w:val="StyleUnderline"/>
        </w:rPr>
        <w:t xml:space="preserve"> being thrown in prison are Asian. </w:t>
      </w:r>
      <w:r w:rsidRPr="001E358F">
        <w:rPr>
          <w:rStyle w:val="Emphasis"/>
          <w:highlight w:val="yellow"/>
        </w:rPr>
        <w:t>Taiwanese people</w:t>
      </w:r>
      <w:r w:rsidRPr="008D5F4A">
        <w:rPr>
          <w:rStyle w:val="StyleUnderline"/>
        </w:rPr>
        <w:t>, menaced by China’s increasing threats, are Asian.</w:t>
      </w:r>
      <w:r w:rsidRPr="00C1333F">
        <w:rPr>
          <w:sz w:val="12"/>
        </w:rPr>
        <w:t xml:space="preserve"> </w:t>
      </w:r>
      <w:r w:rsidRPr="00C1333F">
        <w:rPr>
          <w:rStyle w:val="StyleUnderline"/>
          <w:highlight w:val="yellow"/>
        </w:rPr>
        <w:t xml:space="preserve">The </w:t>
      </w:r>
      <w:r w:rsidRPr="001E358F">
        <w:rPr>
          <w:rStyle w:val="Emphasis"/>
          <w:highlight w:val="yellow"/>
        </w:rPr>
        <w:t>Philippines</w:t>
      </w:r>
      <w:r w:rsidRPr="008D5F4A">
        <w:rPr>
          <w:rStyle w:val="StyleUnderline"/>
        </w:rPr>
        <w:t xml:space="preserve">, which is seeing its maritime territory slowly sliced away by Chinese irregular forces, </w:t>
      </w:r>
      <w:r w:rsidRPr="00C1333F">
        <w:rPr>
          <w:rStyle w:val="StyleUnderline"/>
        </w:rPr>
        <w:t>is Asian</w:t>
      </w:r>
      <w:r w:rsidRPr="008D5F4A">
        <w:rPr>
          <w:rStyle w:val="StyleUnderline"/>
        </w:rPr>
        <w:t xml:space="preserve">. </w:t>
      </w:r>
      <w:r w:rsidRPr="001E358F">
        <w:rPr>
          <w:rStyle w:val="Emphasis"/>
          <w:highlight w:val="yellow"/>
        </w:rPr>
        <w:t>Vietnam</w:t>
      </w:r>
      <w:r w:rsidRPr="008D5F4A">
        <w:rPr>
          <w:rStyle w:val="StyleUnderline"/>
        </w:rPr>
        <w:t xml:space="preserve">, which rightfully fears the increasing power of a neighbor who invaded it in </w:t>
      </w:r>
      <w:r w:rsidRPr="001E358F">
        <w:rPr>
          <w:rStyle w:val="StyleUnderline"/>
        </w:rPr>
        <w:t>1979, is Asian</w:t>
      </w:r>
      <w:r w:rsidRPr="008D5F4A">
        <w:rPr>
          <w:rStyle w:val="StyleUnderline"/>
        </w:rPr>
        <w:t xml:space="preserve">. </w:t>
      </w:r>
      <w:r w:rsidRPr="001E358F">
        <w:rPr>
          <w:rStyle w:val="StyleUnderline"/>
          <w:highlight w:val="yellow"/>
        </w:rPr>
        <w:t xml:space="preserve">And the </w:t>
      </w:r>
      <w:r w:rsidRPr="001E358F">
        <w:rPr>
          <w:rStyle w:val="Emphasis"/>
          <w:highlight w:val="yellow"/>
        </w:rPr>
        <w:t>vast number</w:t>
      </w:r>
      <w:r w:rsidRPr="001E358F">
        <w:rPr>
          <w:rStyle w:val="Emphasis"/>
        </w:rPr>
        <w:t xml:space="preserve"> of</w:t>
      </w:r>
      <w:r w:rsidRPr="008D5F4A">
        <w:rPr>
          <w:rStyle w:val="StyleUnderline"/>
        </w:rPr>
        <w:t xml:space="preserve"> dissidents, reporters, thinkers, labor leaders, religious people, and activists of all kinds </w:t>
      </w:r>
      <w:r w:rsidRPr="001E358F">
        <w:rPr>
          <w:rStyle w:val="StyleUnderline"/>
        </w:rPr>
        <w:t>who are</w:t>
      </w:r>
      <w:r w:rsidRPr="008D5F4A">
        <w:rPr>
          <w:rStyle w:val="StyleUnderline"/>
        </w:rPr>
        <w:t xml:space="preserve"> regularly </w:t>
      </w:r>
      <w:r w:rsidRPr="00C1333F">
        <w:rPr>
          <w:rStyle w:val="StyleUnderline"/>
          <w:highlight w:val="yellow"/>
        </w:rPr>
        <w:t xml:space="preserve">suppressed by the </w:t>
      </w:r>
      <w:r w:rsidRPr="001E358F">
        <w:rPr>
          <w:rStyle w:val="Emphasis"/>
          <w:highlight w:val="yellow"/>
        </w:rPr>
        <w:t>authoritarian Chinese</w:t>
      </w:r>
      <w:r w:rsidRPr="008D5F4A">
        <w:rPr>
          <w:rStyle w:val="StyleUnderline"/>
        </w:rPr>
        <w:t xml:space="preserve"> state </w:t>
      </w:r>
      <w:r w:rsidRPr="00C1333F">
        <w:rPr>
          <w:rStyle w:val="StyleUnderline"/>
          <w:highlight w:val="yellow"/>
        </w:rPr>
        <w:t>are</w:t>
      </w:r>
      <w:r w:rsidRPr="008D5F4A">
        <w:rPr>
          <w:rStyle w:val="StyleUnderline"/>
        </w:rPr>
        <w:t xml:space="preserve"> pretty much </w:t>
      </w:r>
      <w:r w:rsidRPr="001E358F">
        <w:rPr>
          <w:rStyle w:val="Emphasis"/>
          <w:highlight w:val="yellow"/>
        </w:rPr>
        <w:t>all Asian</w:t>
      </w:r>
      <w:r w:rsidRPr="00C1333F">
        <w:rPr>
          <w:sz w:val="12"/>
        </w:rPr>
        <w:t>.</w:t>
      </w:r>
    </w:p>
    <w:p w14:paraId="7599F1CE" w14:textId="77777777" w:rsidR="009628D2" w:rsidRPr="001E358F" w:rsidRDefault="009628D2" w:rsidP="009628D2">
      <w:pPr>
        <w:rPr>
          <w:sz w:val="12"/>
        </w:rPr>
      </w:pPr>
      <w:r w:rsidRPr="001E358F">
        <w:rPr>
          <w:rStyle w:val="StyleUnderline"/>
          <w:highlight w:val="yellow"/>
        </w:rPr>
        <w:t>Highlighting</w:t>
      </w:r>
      <w:r w:rsidRPr="008D5F4A">
        <w:rPr>
          <w:rStyle w:val="StyleUnderline"/>
        </w:rPr>
        <w:t xml:space="preserve"> and talking about all </w:t>
      </w:r>
      <w:r w:rsidRPr="001E358F">
        <w:rPr>
          <w:rStyle w:val="StyleUnderline"/>
          <w:highlight w:val="yellow"/>
        </w:rPr>
        <w:t>these Asian people</w:t>
      </w:r>
      <w:r w:rsidRPr="008D5F4A">
        <w:rPr>
          <w:rStyle w:val="StyleUnderline"/>
        </w:rPr>
        <w:t xml:space="preserve"> who are being oppressed or </w:t>
      </w:r>
      <w:r w:rsidRPr="001E358F">
        <w:rPr>
          <w:rStyle w:val="StyleUnderline"/>
          <w:highlight w:val="yellow"/>
        </w:rPr>
        <w:t>threatened by the CCP will make it clear</w:t>
      </w:r>
      <w:r w:rsidRPr="008D5F4A">
        <w:rPr>
          <w:rStyle w:val="StyleUnderline"/>
        </w:rPr>
        <w:t xml:space="preserve"> that </w:t>
      </w:r>
      <w:r w:rsidRPr="001E358F">
        <w:rPr>
          <w:rStyle w:val="StyleUnderline"/>
          <w:highlight w:val="yellow"/>
        </w:rPr>
        <w:t>the new Cold War</w:t>
      </w:r>
      <w:r w:rsidRPr="008D5F4A">
        <w:rPr>
          <w:rStyle w:val="StyleUnderline"/>
        </w:rPr>
        <w:t xml:space="preserve">, such as it is, </w:t>
      </w:r>
      <w:r w:rsidRPr="001E358F">
        <w:rPr>
          <w:rStyle w:val="StyleUnderline"/>
          <w:highlight w:val="yellow"/>
        </w:rPr>
        <w:t xml:space="preserve">is </w:t>
      </w:r>
      <w:r w:rsidRPr="001E358F">
        <w:rPr>
          <w:rStyle w:val="Emphasis"/>
          <w:highlight w:val="yellow"/>
        </w:rPr>
        <w:t>not</w:t>
      </w:r>
      <w:r w:rsidRPr="001E358F">
        <w:rPr>
          <w:rStyle w:val="StyleUnderline"/>
          <w:highlight w:val="yellow"/>
        </w:rPr>
        <w:t xml:space="preserve"> some</w:t>
      </w:r>
      <w:r w:rsidRPr="008D5F4A">
        <w:rPr>
          <w:rStyle w:val="StyleUnderline"/>
        </w:rPr>
        <w:t xml:space="preserve"> sort </w:t>
      </w:r>
      <w:r w:rsidRPr="001E358F">
        <w:rPr>
          <w:rStyle w:val="StyleUnderline"/>
        </w:rPr>
        <w:t>of</w:t>
      </w:r>
      <w:r w:rsidRPr="008D5F4A">
        <w:rPr>
          <w:rStyle w:val="StyleUnderline"/>
        </w:rPr>
        <w:t xml:space="preserve"> “clash of civilizations” — a </w:t>
      </w:r>
      <w:r w:rsidRPr="001E358F">
        <w:rPr>
          <w:rStyle w:val="StyleUnderline"/>
          <w:highlight w:val="yellow"/>
        </w:rPr>
        <w:t>race war</w:t>
      </w:r>
      <w:r w:rsidRPr="008D5F4A">
        <w:rPr>
          <w:rStyle w:val="StyleUnderline"/>
        </w:rPr>
        <w:t xml:space="preserve"> between Asians and Whites for mastery of the planet, or any such nonsense</w:t>
      </w:r>
      <w:r w:rsidRPr="00C1333F">
        <w:rPr>
          <w:sz w:val="12"/>
        </w:rPr>
        <w:t>. Instead</w:t>
      </w:r>
      <w:r w:rsidRPr="001E358F">
        <w:rPr>
          <w:sz w:val="12"/>
        </w:rPr>
        <w:t xml:space="preserve">, </w:t>
      </w:r>
      <w:r w:rsidRPr="001E358F">
        <w:rPr>
          <w:rStyle w:val="StyleUnderline"/>
        </w:rPr>
        <w:t>it’s almost entirely a story of some Asian people in Asia trying to exert dominance and power over other Asian people in Asia</w:t>
      </w:r>
      <w:r w:rsidRPr="001E358F">
        <w:rPr>
          <w:sz w:val="12"/>
        </w:rPr>
        <w:t>.</w:t>
      </w:r>
    </w:p>
    <w:p w14:paraId="2DDE6B11" w14:textId="77777777" w:rsidR="009628D2" w:rsidRPr="00C1333F" w:rsidRDefault="009628D2" w:rsidP="009628D2">
      <w:pPr>
        <w:rPr>
          <w:sz w:val="12"/>
        </w:rPr>
      </w:pPr>
      <w:r w:rsidRPr="001E358F">
        <w:rPr>
          <w:sz w:val="12"/>
        </w:rPr>
        <w:t xml:space="preserve">If Americans hear this </w:t>
      </w:r>
      <w:proofErr w:type="gramStart"/>
      <w:r w:rsidRPr="001E358F">
        <w:rPr>
          <w:sz w:val="12"/>
        </w:rPr>
        <w:t>over and over</w:t>
      </w:r>
      <w:proofErr w:type="gramEnd"/>
      <w:r w:rsidRPr="001E358F">
        <w:rPr>
          <w:sz w:val="12"/>
        </w:rPr>
        <w:t>, I predict that their perspective will shift. Some of the people Trump taught to think</w:t>
      </w:r>
      <w:r w:rsidRPr="00C1333F">
        <w:rPr>
          <w:sz w:val="12"/>
        </w:rPr>
        <w:t xml:space="preserve"> “China is attacking us” will instead start to think “China is threatening our Asian allies”. The conflict will be reframed as a struggle between the free people of Asia — and those who want to be free — against the forces that would put them in bondage. It will reframe U.S.-China conflict as protection of Asian people rather than as protection against Asian people.</w:t>
      </w:r>
    </w:p>
    <w:p w14:paraId="48BE2F23" w14:textId="77777777" w:rsidR="009628D2" w:rsidRDefault="009628D2" w:rsidP="009628D2">
      <w:pPr>
        <w:rPr>
          <w:rStyle w:val="StyleUnderline"/>
        </w:rPr>
      </w:pPr>
      <w:proofErr w:type="gramStart"/>
      <w:r w:rsidRPr="008D5F4A">
        <w:rPr>
          <w:rStyle w:val="StyleUnderline"/>
        </w:rPr>
        <w:t>So</w:t>
      </w:r>
      <w:proofErr w:type="gramEnd"/>
      <w:r w:rsidRPr="008D5F4A">
        <w:rPr>
          <w:rStyle w:val="StyleUnderline"/>
        </w:rPr>
        <w:t xml:space="preserve"> when it comes time to criticize China’s government, </w:t>
      </w:r>
      <w:r w:rsidRPr="001E358F">
        <w:rPr>
          <w:rStyle w:val="StyleUnderline"/>
          <w:highlight w:val="yellow"/>
        </w:rPr>
        <w:t>we should</w:t>
      </w:r>
      <w:r w:rsidRPr="008D5F4A">
        <w:rPr>
          <w:rStyle w:val="StyleUnderline"/>
        </w:rPr>
        <w:t xml:space="preserve"> </w:t>
      </w:r>
      <w:r w:rsidRPr="001E358F">
        <w:rPr>
          <w:rStyle w:val="StyleUnderline"/>
        </w:rPr>
        <w:t>always</w:t>
      </w:r>
      <w:r w:rsidRPr="008D5F4A">
        <w:rPr>
          <w:rStyle w:val="StyleUnderline"/>
        </w:rPr>
        <w:t xml:space="preserve"> </w:t>
      </w:r>
      <w:r w:rsidRPr="001E358F">
        <w:rPr>
          <w:rStyle w:val="StyleUnderline"/>
          <w:highlight w:val="yellow"/>
        </w:rPr>
        <w:t xml:space="preserve">center </w:t>
      </w:r>
      <w:r w:rsidRPr="001E358F">
        <w:rPr>
          <w:rStyle w:val="Emphasis"/>
          <w:highlight w:val="yellow"/>
        </w:rPr>
        <w:t>China’s neighbors</w:t>
      </w:r>
      <w:r w:rsidRPr="001E358F">
        <w:rPr>
          <w:rStyle w:val="StyleUnderline"/>
          <w:highlight w:val="yellow"/>
        </w:rPr>
        <w:t xml:space="preserve"> and</w:t>
      </w:r>
      <w:r w:rsidRPr="008D5F4A">
        <w:rPr>
          <w:rStyle w:val="StyleUnderline"/>
        </w:rPr>
        <w:t xml:space="preserve"> China’s </w:t>
      </w:r>
      <w:r w:rsidRPr="001E358F">
        <w:rPr>
          <w:rStyle w:val="Emphasis"/>
          <w:highlight w:val="yellow"/>
        </w:rPr>
        <w:t>oppressed citizens</w:t>
      </w:r>
      <w:r w:rsidRPr="008D5F4A">
        <w:rPr>
          <w:rStyle w:val="StyleUnderline"/>
        </w:rPr>
        <w:t>.</w:t>
      </w:r>
    </w:p>
    <w:p w14:paraId="432321E3" w14:textId="77777777" w:rsidR="009628D2" w:rsidRPr="00B55AD5" w:rsidRDefault="009628D2" w:rsidP="009628D2"/>
    <w:p w14:paraId="35D7E8F1" w14:textId="77777777" w:rsidR="009628D2" w:rsidRDefault="009628D2" w:rsidP="009628D2"/>
    <w:p w14:paraId="41B93D31" w14:textId="77777777" w:rsidR="009628D2" w:rsidRDefault="009628D2" w:rsidP="009628D2"/>
    <w:p w14:paraId="7A6D67D3" w14:textId="77777777" w:rsidR="009628D2" w:rsidRDefault="009628D2" w:rsidP="009628D2">
      <w:pPr>
        <w:pStyle w:val="Heading3"/>
      </w:pPr>
      <w:r>
        <w:t>Alt</w:t>
      </w:r>
    </w:p>
    <w:p w14:paraId="5235007D" w14:textId="77777777" w:rsidR="009628D2" w:rsidRPr="00836CEC" w:rsidRDefault="009628D2" w:rsidP="009628D2">
      <w:pPr>
        <w:keepNext/>
        <w:keepLines/>
        <w:spacing w:before="40" w:after="0"/>
        <w:outlineLvl w:val="3"/>
        <w:rPr>
          <w:rFonts w:eastAsia="Times New Roman" w:cs="Times New Roman"/>
          <w:b/>
          <w:iCs/>
          <w:sz w:val="26"/>
        </w:rPr>
      </w:pPr>
      <w:r w:rsidRPr="00836CEC">
        <w:rPr>
          <w:rFonts w:eastAsia="Times New Roman" w:cs="Times New Roman"/>
          <w:b/>
          <w:iCs/>
          <w:sz w:val="26"/>
        </w:rPr>
        <w:t>Refusing government action cedes the state to settlers</w:t>
      </w:r>
    </w:p>
    <w:p w14:paraId="5660988C" w14:textId="77777777" w:rsidR="009628D2" w:rsidRPr="00836CEC" w:rsidRDefault="009628D2" w:rsidP="009628D2">
      <w:pPr>
        <w:rPr>
          <w:rFonts w:eastAsia="Calibri"/>
          <w:b/>
          <w:bCs/>
          <w:sz w:val="26"/>
        </w:rPr>
      </w:pPr>
      <w:r w:rsidRPr="00836CEC">
        <w:rPr>
          <w:rFonts w:eastAsia="Calibri"/>
          <w:b/>
          <w:bCs/>
          <w:sz w:val="26"/>
        </w:rPr>
        <w:t>Rifken 17</w:t>
      </w:r>
    </w:p>
    <w:p w14:paraId="52C9043B" w14:textId="77777777" w:rsidR="009628D2" w:rsidRPr="00836CEC" w:rsidRDefault="009628D2" w:rsidP="009628D2">
      <w:pPr>
        <w:rPr>
          <w:rFonts w:eastAsia="Calibri"/>
        </w:rPr>
      </w:pPr>
      <w:r w:rsidRPr="00836CEC">
        <w:rPr>
          <w:rFonts w:eastAsia="Calibri"/>
        </w:rPr>
        <w:t>(Mark, Director of the Women's and Gender Studies Program and Professor of English at the University of North Carolina, Greensboro, “Beyond Settler Time: Temporal Sovereignty and Indigenous Self-Determination,” Duke University Press, Snider)</w:t>
      </w:r>
    </w:p>
    <w:p w14:paraId="04B42F51" w14:textId="77777777" w:rsidR="009628D2" w:rsidRDefault="009628D2" w:rsidP="009628D2">
      <w:pPr>
        <w:rPr>
          <w:rFonts w:eastAsia="Calibri"/>
          <w:sz w:val="16"/>
        </w:rPr>
      </w:pPr>
      <w:r w:rsidRPr="00836CEC">
        <w:rPr>
          <w:rFonts w:eastAsia="Calibri"/>
          <w:u w:val="single"/>
        </w:rPr>
        <w:t>What</w:t>
      </w:r>
      <w:r w:rsidRPr="00836CEC">
        <w:rPr>
          <w:rFonts w:eastAsia="Calibri"/>
          <w:sz w:val="16"/>
        </w:rPr>
        <w:t xml:space="preserve">, though, </w:t>
      </w:r>
      <w:r w:rsidRPr="00836CEC">
        <w:rPr>
          <w:rFonts w:eastAsia="Calibri"/>
          <w:b/>
          <w:iCs/>
          <w:u w:val="single"/>
        </w:rPr>
        <w:t>are</w:t>
      </w:r>
      <w:r w:rsidRPr="00836CEC">
        <w:rPr>
          <w:rFonts w:eastAsia="Calibri"/>
          <w:u w:val="single"/>
        </w:rPr>
        <w:t xml:space="preserve"> the </w:t>
      </w:r>
      <w:r w:rsidRPr="00836CEC">
        <w:rPr>
          <w:rFonts w:eastAsia="Calibri"/>
          <w:b/>
          <w:iCs/>
          <w:u w:val="single"/>
        </w:rPr>
        <w:t>limits</w:t>
      </w:r>
      <w:r w:rsidRPr="00836CEC">
        <w:rPr>
          <w:rFonts w:eastAsia="Calibri"/>
          <w:u w:val="single"/>
        </w:rPr>
        <w:t xml:space="preserve"> of </w:t>
      </w:r>
      <w:r w:rsidRPr="00836CEC">
        <w:rPr>
          <w:rFonts w:eastAsia="Calibri"/>
          <w:b/>
          <w:iCs/>
          <w:u w:val="single"/>
        </w:rPr>
        <w:t>refusal</w:t>
      </w:r>
      <w:r w:rsidRPr="00836CEC">
        <w:rPr>
          <w:rFonts w:eastAsia="Calibri"/>
          <w:u w:val="single"/>
        </w:rPr>
        <w:t xml:space="preserve"> </w:t>
      </w:r>
      <w:r w:rsidRPr="00836CEC">
        <w:rPr>
          <w:rFonts w:eastAsia="Calibri"/>
          <w:b/>
          <w:iCs/>
          <w:u w:val="single"/>
        </w:rPr>
        <w:t>as a political strategy</w:t>
      </w:r>
      <w:r w:rsidRPr="00836CEC">
        <w:rPr>
          <w:rFonts w:eastAsia="Calibri"/>
          <w:u w:val="single"/>
        </w:rPr>
        <w:t xml:space="preserve">? Repudiating state recognition entirely can produce conditions in which Native </w:t>
      </w:r>
      <w:proofErr w:type="gramStart"/>
      <w:r w:rsidRPr="00836CEC">
        <w:rPr>
          <w:rFonts w:eastAsia="Calibri"/>
          <w:u w:val="single"/>
        </w:rPr>
        <w:t>peoples</w:t>
      </w:r>
      <w:proofErr w:type="gramEnd"/>
      <w:r w:rsidRPr="00836CEC">
        <w:rPr>
          <w:rFonts w:eastAsia="Calibri"/>
          <w:u w:val="single"/>
        </w:rPr>
        <w:t xml:space="preserve"> play no substantive role in the ways they are narrated within settler institutions</w:t>
      </w:r>
      <w:r w:rsidRPr="00836CEC">
        <w:rPr>
          <w:rFonts w:eastAsia="Calibri"/>
          <w:sz w:val="16"/>
        </w:rPr>
        <w:t>. Dale Turner suggests, “</w:t>
      </w:r>
      <w:r w:rsidRPr="00836CEC">
        <w:rPr>
          <w:rFonts w:eastAsia="Calibri"/>
          <w:u w:val="single"/>
        </w:rPr>
        <w:t>As a matter of survival, Aboriginal intellectuals must engage the non-Aboriginal intellectual landscapes from which their political rights and sovereignty are articulated and put to use in Aboriginal communities</w:t>
      </w:r>
      <w:r w:rsidRPr="00836CEC">
        <w:rPr>
          <w:rFonts w:eastAsia="Calibri"/>
          <w:sz w:val="16"/>
        </w:rPr>
        <w:t xml:space="preserve">,” and in doing so, an “asymmetry arises because indigenous peoples must use the normative language of the dominant culture to ultimately defend world views that are embedded in completely diﬀerent normative frameworks.”7 </w:t>
      </w:r>
      <w:r w:rsidRPr="00836CEC">
        <w:rPr>
          <w:rFonts w:eastAsia="Calibri"/>
          <w:u w:val="single"/>
        </w:rPr>
        <w:t>Engaging with the state may involve translating Native frameworks into nonnative terms</w:t>
      </w:r>
      <w:r w:rsidRPr="00836CEC">
        <w:rPr>
          <w:rFonts w:eastAsia="Calibri"/>
          <w:sz w:val="16"/>
        </w:rPr>
        <w:t xml:space="preserve"> (including with respect to time), </w:t>
      </w:r>
      <w:r w:rsidRPr="00836CEC">
        <w:rPr>
          <w:rFonts w:eastAsia="Calibri"/>
          <w:u w:val="single"/>
        </w:rPr>
        <w:t xml:space="preserve">but the </w:t>
      </w:r>
      <w:r w:rsidRPr="00842753">
        <w:rPr>
          <w:rFonts w:eastAsia="Calibri"/>
          <w:b/>
          <w:iCs/>
          <w:highlight w:val="yellow"/>
          <w:u w:val="single"/>
        </w:rPr>
        <w:t>absence</w:t>
      </w:r>
      <w:r w:rsidRPr="00842753">
        <w:rPr>
          <w:rFonts w:eastAsia="Calibri"/>
          <w:highlight w:val="yellow"/>
          <w:u w:val="single"/>
        </w:rPr>
        <w:t xml:space="preserve"> of </w:t>
      </w:r>
      <w:r w:rsidRPr="00842753">
        <w:rPr>
          <w:rFonts w:eastAsia="Calibri"/>
          <w:b/>
          <w:iCs/>
          <w:highlight w:val="yellow"/>
          <w:u w:val="single"/>
        </w:rPr>
        <w:t>such</w:t>
      </w:r>
      <w:r w:rsidRPr="00842753">
        <w:rPr>
          <w:rFonts w:eastAsia="Calibri"/>
          <w:highlight w:val="yellow"/>
          <w:u w:val="single"/>
        </w:rPr>
        <w:t xml:space="preserve"> an </w:t>
      </w:r>
      <w:r w:rsidRPr="00842753">
        <w:rPr>
          <w:rFonts w:eastAsia="Calibri"/>
          <w:b/>
          <w:iCs/>
          <w:highlight w:val="yellow"/>
          <w:u w:val="single"/>
        </w:rPr>
        <w:t>eﬀort</w:t>
      </w:r>
      <w:r w:rsidRPr="00836CEC">
        <w:rPr>
          <w:rFonts w:eastAsia="Calibri"/>
          <w:u w:val="single"/>
        </w:rPr>
        <w:t xml:space="preserve"> at translation </w:t>
      </w:r>
      <w:r w:rsidRPr="00842753">
        <w:rPr>
          <w:rFonts w:eastAsia="Calibri"/>
          <w:highlight w:val="yellow"/>
          <w:u w:val="single"/>
        </w:rPr>
        <w:t xml:space="preserve">leaves </w:t>
      </w:r>
      <w:r w:rsidRPr="00842753">
        <w:rPr>
          <w:rFonts w:eastAsia="Calibri"/>
          <w:b/>
          <w:iCs/>
          <w:highlight w:val="yellow"/>
          <w:u w:val="single"/>
        </w:rPr>
        <w:t>unchallenged</w:t>
      </w:r>
      <w:r w:rsidRPr="00842753">
        <w:rPr>
          <w:rFonts w:eastAsia="Calibri"/>
          <w:highlight w:val="yellow"/>
          <w:u w:val="single"/>
        </w:rPr>
        <w:t xml:space="preserve"> the </w:t>
      </w:r>
      <w:r w:rsidRPr="00842753">
        <w:rPr>
          <w:rFonts w:eastAsia="Calibri"/>
          <w:b/>
          <w:iCs/>
          <w:highlight w:val="yellow"/>
          <w:u w:val="single"/>
        </w:rPr>
        <w:t>political</w:t>
      </w:r>
      <w:r w:rsidRPr="00842753">
        <w:rPr>
          <w:rFonts w:eastAsia="Calibri"/>
          <w:highlight w:val="yellow"/>
          <w:u w:val="single"/>
        </w:rPr>
        <w:t xml:space="preserve"> and </w:t>
      </w:r>
      <w:r w:rsidRPr="00842753">
        <w:rPr>
          <w:rFonts w:eastAsia="Calibri"/>
          <w:b/>
          <w:iCs/>
          <w:highlight w:val="yellow"/>
          <w:u w:val="single"/>
        </w:rPr>
        <w:t>legal “landscapes”</w:t>
      </w:r>
      <w:r w:rsidRPr="00842753">
        <w:rPr>
          <w:rFonts w:eastAsia="Calibri"/>
          <w:highlight w:val="yellow"/>
          <w:u w:val="single"/>
        </w:rPr>
        <w:t xml:space="preserve"> that </w:t>
      </w:r>
      <w:r w:rsidRPr="00842753">
        <w:rPr>
          <w:rFonts w:eastAsia="Calibri"/>
          <w:b/>
          <w:iCs/>
          <w:highlight w:val="yellow"/>
          <w:u w:val="single"/>
        </w:rPr>
        <w:t>orient settler laws</w:t>
      </w:r>
      <w:r w:rsidRPr="00836CEC">
        <w:rPr>
          <w:rFonts w:eastAsia="Calibri"/>
          <w:u w:val="single"/>
        </w:rPr>
        <w:t xml:space="preserve"> and </w:t>
      </w:r>
      <w:r w:rsidRPr="00836CEC">
        <w:rPr>
          <w:rFonts w:eastAsia="Calibri"/>
          <w:b/>
          <w:iCs/>
          <w:u w:val="single"/>
        </w:rPr>
        <w:t>policies</w:t>
      </w:r>
      <w:r w:rsidRPr="00836CEC">
        <w:rPr>
          <w:rFonts w:eastAsia="Calibri"/>
          <w:u w:val="single"/>
        </w:rPr>
        <w:t xml:space="preserve"> </w:t>
      </w:r>
      <w:r w:rsidRPr="00842753">
        <w:rPr>
          <w:rFonts w:eastAsia="Calibri"/>
          <w:highlight w:val="yellow"/>
          <w:u w:val="single"/>
        </w:rPr>
        <w:t>and</w:t>
      </w:r>
      <w:r w:rsidRPr="00836CEC">
        <w:rPr>
          <w:rFonts w:eastAsia="Calibri"/>
          <w:u w:val="single"/>
        </w:rPr>
        <w:t xml:space="preserve"> that </w:t>
      </w:r>
      <w:r w:rsidRPr="00836CEC">
        <w:rPr>
          <w:rFonts w:eastAsia="Calibri"/>
          <w:b/>
          <w:iCs/>
          <w:u w:val="single"/>
        </w:rPr>
        <w:t>provide</w:t>
      </w:r>
      <w:r w:rsidRPr="00836CEC">
        <w:rPr>
          <w:rFonts w:eastAsia="Calibri"/>
          <w:u w:val="single"/>
        </w:rPr>
        <w:t xml:space="preserve"> the </w:t>
      </w:r>
      <w:r w:rsidRPr="00836CEC">
        <w:rPr>
          <w:rFonts w:eastAsia="Calibri"/>
          <w:b/>
          <w:iCs/>
          <w:u w:val="single"/>
        </w:rPr>
        <w:t>background</w:t>
      </w:r>
      <w:r w:rsidRPr="00836CEC">
        <w:rPr>
          <w:rFonts w:eastAsia="Calibri"/>
          <w:u w:val="single"/>
        </w:rPr>
        <w:t xml:space="preserve"> for </w:t>
      </w:r>
      <w:r w:rsidRPr="00842753">
        <w:rPr>
          <w:rFonts w:eastAsia="Calibri"/>
          <w:b/>
          <w:iCs/>
          <w:highlight w:val="yellow"/>
          <w:u w:val="single"/>
          <w:bdr w:val="single" w:sz="4" w:space="0" w:color="auto"/>
        </w:rPr>
        <w:t>materializ</w:t>
      </w:r>
      <w:r w:rsidRPr="00836CEC">
        <w:rPr>
          <w:rFonts w:eastAsia="Calibri"/>
          <w:b/>
          <w:iCs/>
          <w:u w:val="single"/>
          <w:bdr w:val="single" w:sz="4" w:space="0" w:color="auto"/>
        </w:rPr>
        <w:t xml:space="preserve">ing </w:t>
      </w:r>
      <w:r w:rsidRPr="00842753">
        <w:rPr>
          <w:rFonts w:eastAsia="Calibri"/>
          <w:b/>
          <w:iCs/>
          <w:highlight w:val="yellow"/>
          <w:u w:val="single"/>
          <w:bdr w:val="single" w:sz="4" w:space="0" w:color="auto"/>
        </w:rPr>
        <w:t>them</w:t>
      </w:r>
      <w:r w:rsidRPr="00842753">
        <w:rPr>
          <w:rFonts w:eastAsia="Calibri"/>
          <w:highlight w:val="yellow"/>
          <w:u w:val="single"/>
        </w:rPr>
        <w:t xml:space="preserve"> on </w:t>
      </w:r>
      <w:r w:rsidRPr="00842753">
        <w:rPr>
          <w:rFonts w:eastAsia="Calibri"/>
          <w:b/>
          <w:iCs/>
          <w:highlight w:val="yellow"/>
          <w:u w:val="single"/>
        </w:rPr>
        <w:t>Native</w:t>
      </w:r>
      <w:r w:rsidRPr="00842753">
        <w:rPr>
          <w:rFonts w:eastAsia="Calibri"/>
          <w:highlight w:val="yellow"/>
          <w:u w:val="single"/>
        </w:rPr>
        <w:t xml:space="preserve"> </w:t>
      </w:r>
      <w:r w:rsidRPr="00842753">
        <w:rPr>
          <w:rFonts w:eastAsia="Calibri"/>
          <w:b/>
          <w:iCs/>
          <w:highlight w:val="yellow"/>
          <w:u w:val="single"/>
        </w:rPr>
        <w:t>bodies</w:t>
      </w:r>
      <w:r w:rsidRPr="00836CEC">
        <w:rPr>
          <w:rFonts w:eastAsia="Calibri"/>
          <w:u w:val="single"/>
        </w:rPr>
        <w:t xml:space="preserve"> and </w:t>
      </w:r>
      <w:r w:rsidRPr="00836CEC">
        <w:rPr>
          <w:rFonts w:eastAsia="Calibri"/>
          <w:b/>
          <w:iCs/>
          <w:u w:val="single"/>
        </w:rPr>
        <w:t>territories</w:t>
      </w:r>
      <w:r w:rsidRPr="00836CEC">
        <w:rPr>
          <w:rFonts w:eastAsia="Calibri"/>
          <w:sz w:val="16"/>
        </w:rPr>
        <w:t xml:space="preserve">. From this perspective, </w:t>
      </w:r>
      <w:r w:rsidRPr="00836CEC">
        <w:rPr>
          <w:rFonts w:eastAsia="Calibri"/>
          <w:u w:val="single"/>
        </w:rPr>
        <w:t xml:space="preserve">some </w:t>
      </w:r>
      <w:r w:rsidRPr="00836CEC">
        <w:rPr>
          <w:rFonts w:eastAsia="Calibri"/>
          <w:b/>
          <w:iCs/>
          <w:u w:val="single"/>
        </w:rPr>
        <w:t>gambit</w:t>
      </w:r>
      <w:r w:rsidRPr="00836CEC">
        <w:rPr>
          <w:rFonts w:eastAsia="Calibri"/>
          <w:u w:val="single"/>
        </w:rPr>
        <w:t xml:space="preserve"> for </w:t>
      </w:r>
      <w:r w:rsidRPr="00842753">
        <w:rPr>
          <w:rFonts w:eastAsia="Calibri"/>
          <w:b/>
          <w:iCs/>
          <w:highlight w:val="yellow"/>
          <w:u w:val="single"/>
        </w:rPr>
        <w:t>recognition</w:t>
      </w:r>
      <w:r w:rsidRPr="00842753">
        <w:rPr>
          <w:rFonts w:eastAsia="Calibri"/>
          <w:highlight w:val="yellow"/>
          <w:u w:val="single"/>
        </w:rPr>
        <w:t xml:space="preserve"> is </w:t>
      </w:r>
      <w:r w:rsidRPr="00842753">
        <w:rPr>
          <w:rFonts w:eastAsia="Calibri"/>
          <w:b/>
          <w:iCs/>
          <w:highlight w:val="yellow"/>
          <w:u w:val="single"/>
        </w:rPr>
        <w:t>necessary</w:t>
      </w:r>
      <w:r w:rsidRPr="00842753">
        <w:rPr>
          <w:rFonts w:eastAsia="Calibri"/>
          <w:highlight w:val="yellow"/>
          <w:u w:val="single"/>
        </w:rPr>
        <w:t xml:space="preserve"> to </w:t>
      </w:r>
      <w:r w:rsidRPr="00842753">
        <w:rPr>
          <w:rFonts w:eastAsia="Calibri"/>
          <w:b/>
          <w:iCs/>
          <w:highlight w:val="yellow"/>
          <w:u w:val="single"/>
        </w:rPr>
        <w:t>shift the dynamics</w:t>
      </w:r>
      <w:r w:rsidRPr="00836CEC">
        <w:rPr>
          <w:rFonts w:eastAsia="Calibri"/>
          <w:u w:val="single"/>
        </w:rPr>
        <w:t xml:space="preserve"> of </w:t>
      </w:r>
      <w:r w:rsidRPr="00836CEC">
        <w:rPr>
          <w:rFonts w:eastAsia="Calibri"/>
          <w:b/>
          <w:iCs/>
          <w:u w:val="single"/>
        </w:rPr>
        <w:t>non-native governance</w:t>
      </w:r>
      <w:r w:rsidRPr="00836CEC">
        <w:rPr>
          <w:rFonts w:eastAsia="Calibri"/>
          <w:u w:val="single"/>
        </w:rPr>
        <w:t xml:space="preserve"> such that they can be </w:t>
      </w:r>
      <w:r w:rsidRPr="00836CEC">
        <w:rPr>
          <w:rFonts w:eastAsia="Calibri"/>
          <w:b/>
          <w:iCs/>
          <w:u w:val="single"/>
        </w:rPr>
        <w:t>made accountable</w:t>
      </w:r>
      <w:r w:rsidRPr="00836CEC">
        <w:rPr>
          <w:rFonts w:eastAsia="Calibri"/>
          <w:u w:val="single"/>
        </w:rPr>
        <w:t>, at any level</w:t>
      </w:r>
      <w:r w:rsidRPr="00836CEC">
        <w:rPr>
          <w:rFonts w:eastAsia="Calibri"/>
          <w:sz w:val="16"/>
        </w:rPr>
        <w:t>, to Native self-understandings. In this vein Turner asserts, “</w:t>
      </w:r>
      <w:r w:rsidRPr="00842753">
        <w:rPr>
          <w:rFonts w:eastAsia="Calibri"/>
          <w:highlight w:val="yellow"/>
          <w:u w:val="single"/>
        </w:rPr>
        <w:t>We need to</w:t>
      </w:r>
      <w:r w:rsidRPr="00836CEC">
        <w:rPr>
          <w:rFonts w:eastAsia="Calibri"/>
          <w:u w:val="single"/>
        </w:rPr>
        <w:t xml:space="preserve"> be able to speak and write convincingly in indigenous terms and be able to </w:t>
      </w:r>
      <w:r w:rsidRPr="00842753">
        <w:rPr>
          <w:rFonts w:eastAsia="Calibri"/>
          <w:highlight w:val="yellow"/>
          <w:u w:val="single"/>
        </w:rPr>
        <w:t>change how these arguments are used in the institutions of the state</w:t>
      </w:r>
      <w:r w:rsidRPr="00836CEC">
        <w:rPr>
          <w:rFonts w:eastAsia="Calibri"/>
          <w:sz w:val="16"/>
        </w:rPr>
        <w:t xml:space="preserve">.”8 </w:t>
      </w:r>
      <w:r w:rsidRPr="00836CEC">
        <w:rPr>
          <w:rFonts w:eastAsia="Calibri"/>
          <w:u w:val="single"/>
        </w:rPr>
        <w:t xml:space="preserve">This formulation indicates the ongoing presence of two scenes that </w:t>
      </w:r>
      <w:r w:rsidRPr="00836CEC">
        <w:rPr>
          <w:rFonts w:eastAsia="Calibri"/>
          <w:b/>
          <w:iCs/>
          <w:u w:val="single"/>
        </w:rPr>
        <w:t>aﬀect each</w:t>
      </w:r>
      <w:r w:rsidRPr="00836CEC">
        <w:rPr>
          <w:rFonts w:eastAsia="Calibri"/>
          <w:u w:val="single"/>
        </w:rPr>
        <w:t xml:space="preserve"> other </w:t>
      </w:r>
      <w:r w:rsidRPr="00836CEC">
        <w:rPr>
          <w:rFonts w:eastAsia="Calibri"/>
          <w:b/>
          <w:iCs/>
          <w:u w:val="single"/>
        </w:rPr>
        <w:t>but</w:t>
      </w:r>
      <w:r w:rsidRPr="00836CEC">
        <w:rPr>
          <w:rFonts w:eastAsia="Calibri"/>
          <w:u w:val="single"/>
        </w:rPr>
        <w:t xml:space="preserve"> </w:t>
      </w:r>
      <w:r w:rsidRPr="00836CEC">
        <w:rPr>
          <w:rFonts w:eastAsia="Calibri"/>
          <w:b/>
          <w:iCs/>
          <w:u w:val="single"/>
        </w:rPr>
        <w:t>remain</w:t>
      </w:r>
      <w:r w:rsidRPr="00836CEC">
        <w:rPr>
          <w:rFonts w:eastAsia="Calibri"/>
          <w:u w:val="single"/>
        </w:rPr>
        <w:t xml:space="preserve"> </w:t>
      </w:r>
      <w:r w:rsidRPr="00836CEC">
        <w:rPr>
          <w:rFonts w:eastAsia="Calibri"/>
          <w:b/>
          <w:iCs/>
          <w:u w:val="single"/>
        </w:rPr>
        <w:t>distinct</w:t>
      </w:r>
      <w:r w:rsidRPr="00836CEC">
        <w:rPr>
          <w:rFonts w:eastAsia="Calibri"/>
          <w:u w:val="single"/>
        </w:rPr>
        <w:t>—</w:t>
      </w:r>
      <w:r w:rsidRPr="00842753">
        <w:rPr>
          <w:rFonts w:eastAsia="Calibri"/>
          <w:b/>
          <w:iCs/>
          <w:highlight w:val="yellow"/>
          <w:u w:val="single"/>
        </w:rPr>
        <w:t>conversation</w:t>
      </w:r>
      <w:r w:rsidRPr="00842753">
        <w:rPr>
          <w:rFonts w:eastAsia="Calibri"/>
          <w:highlight w:val="yellow"/>
          <w:u w:val="single"/>
        </w:rPr>
        <w:t xml:space="preserve"> and </w:t>
      </w:r>
      <w:r w:rsidRPr="00842753">
        <w:rPr>
          <w:rFonts w:eastAsia="Calibri"/>
          <w:b/>
          <w:iCs/>
          <w:highlight w:val="yellow"/>
          <w:u w:val="single"/>
        </w:rPr>
        <w:t>confrontation</w:t>
      </w:r>
      <w:r w:rsidRPr="00842753">
        <w:rPr>
          <w:rFonts w:eastAsia="Calibri"/>
          <w:highlight w:val="yellow"/>
          <w:u w:val="single"/>
        </w:rPr>
        <w:t xml:space="preserve"> with </w:t>
      </w:r>
      <w:r w:rsidRPr="00842753">
        <w:rPr>
          <w:rFonts w:eastAsia="Calibri"/>
          <w:b/>
          <w:iCs/>
          <w:highlight w:val="yellow"/>
          <w:u w:val="single"/>
        </w:rPr>
        <w:t>non-natives within “the institutions of the state”</w:t>
      </w:r>
      <w:r w:rsidRPr="00842753">
        <w:rPr>
          <w:rFonts w:eastAsia="Calibri"/>
          <w:highlight w:val="yellow"/>
          <w:u w:val="single"/>
        </w:rPr>
        <w:t xml:space="preserve"> and </w:t>
      </w:r>
      <w:r w:rsidRPr="00842753">
        <w:rPr>
          <w:rFonts w:eastAsia="Calibri"/>
          <w:b/>
          <w:iCs/>
          <w:highlight w:val="yellow"/>
          <w:u w:val="single"/>
        </w:rPr>
        <w:t>participation within Indigenous publics</w:t>
      </w:r>
      <w:r w:rsidRPr="00842753">
        <w:rPr>
          <w:rFonts w:eastAsia="Calibri"/>
          <w:highlight w:val="yellow"/>
          <w:u w:val="single"/>
        </w:rPr>
        <w:t xml:space="preserve"> with their </w:t>
      </w:r>
      <w:r w:rsidRPr="00842753">
        <w:rPr>
          <w:rFonts w:eastAsia="Calibri"/>
          <w:b/>
          <w:iCs/>
          <w:highlight w:val="yellow"/>
          <w:u w:val="single"/>
        </w:rPr>
        <w:t>own</w:t>
      </w:r>
      <w:r w:rsidRPr="00842753">
        <w:rPr>
          <w:rFonts w:eastAsia="Calibri"/>
          <w:highlight w:val="yellow"/>
          <w:u w:val="single"/>
        </w:rPr>
        <w:t xml:space="preserve"> “</w:t>
      </w:r>
      <w:r w:rsidRPr="00842753">
        <w:rPr>
          <w:rFonts w:eastAsia="Calibri"/>
          <w:b/>
          <w:iCs/>
          <w:highlight w:val="yellow"/>
          <w:u w:val="single"/>
        </w:rPr>
        <w:t>normative frameworks</w:t>
      </w:r>
      <w:r w:rsidRPr="00842753">
        <w:rPr>
          <w:rFonts w:eastAsia="Calibri"/>
          <w:highlight w:val="yellow"/>
          <w:u w:val="single"/>
        </w:rPr>
        <w:t>.”</w:t>
      </w:r>
      <w:r w:rsidRPr="00836CEC">
        <w:rPr>
          <w:rFonts w:eastAsia="Calibri"/>
          <w:sz w:val="16"/>
        </w:rPr>
        <w:t xml:space="preserve"> These frameworks can be understood as extending beyond philosophical propositions about right conduct to include, in Dian Million’s terms, “aﬀectively informed Indigenous conceptual frames,” such as those arising from collective modes of duration, the momentum of Indigenous histories, and shared forms of backgrounding and storying.9 </w:t>
      </w:r>
      <w:r w:rsidRPr="00836CEC">
        <w:rPr>
          <w:rFonts w:eastAsia="Calibri"/>
          <w:u w:val="single"/>
        </w:rPr>
        <w:t>The state-recognized apparatus of Native governance serves as a site for both institutionalizing Indigenous terms</w:t>
      </w:r>
      <w:r w:rsidRPr="00836CEC">
        <w:rPr>
          <w:rFonts w:eastAsia="Calibri"/>
          <w:sz w:val="16"/>
        </w:rPr>
        <w:t xml:space="preserve"> (such that they can be made visible to the state as a normative basis for politics) </w:t>
      </w:r>
      <w:r w:rsidRPr="00836CEC">
        <w:rPr>
          <w:rFonts w:eastAsia="Calibri"/>
          <w:u w:val="single"/>
        </w:rPr>
        <w:t>and negotiating the impositions and imperatives of settler governance</w:t>
      </w:r>
      <w:r w:rsidRPr="00836CEC">
        <w:rPr>
          <w:rFonts w:eastAsia="Calibri"/>
          <w:sz w:val="16"/>
        </w:rPr>
        <w:t xml:space="preserve"> (which has its own normative dynamics and modes of backgrounding).10 In his critique of the pursuit of a politics of recognition, Glen Coulthard says of Turner’s analysis that it “spends little time discussing the assimilative power” of engaging with “the legal and political discourses of the state,” but Turner highlights the ongoing presence of settler colonial fields of force in which formal Native political institutions, among other sites, serve as multivalent terrains of struggle.11 </w:t>
      </w:r>
      <w:r w:rsidRPr="00836CEC">
        <w:rPr>
          <w:rFonts w:eastAsia="Calibri"/>
          <w:u w:val="single"/>
        </w:rPr>
        <w:t xml:space="preserve">A politics of </w:t>
      </w:r>
      <w:r w:rsidRPr="00842753">
        <w:rPr>
          <w:rFonts w:eastAsia="Calibri"/>
          <w:highlight w:val="yellow"/>
          <w:u w:val="single"/>
        </w:rPr>
        <w:t>refusal</w:t>
      </w:r>
      <w:r w:rsidRPr="00836CEC">
        <w:rPr>
          <w:rFonts w:eastAsia="Calibri"/>
          <w:u w:val="single"/>
        </w:rPr>
        <w:t xml:space="preserve"> opens room for acknowledging the existence of collective forms of being and becoming that give everyday shape and substance to Indigenous peoplehood but that do not mirror state frames and aims. However, </w:t>
      </w:r>
      <w:proofErr w:type="gramStart"/>
      <w:r w:rsidRPr="00836CEC">
        <w:rPr>
          <w:rFonts w:eastAsia="Calibri"/>
          <w:u w:val="single"/>
        </w:rPr>
        <w:t>such a</w:t>
      </w:r>
      <w:proofErr w:type="gramEnd"/>
      <w:r w:rsidRPr="00836CEC">
        <w:rPr>
          <w:rFonts w:eastAsia="Calibri"/>
          <w:u w:val="single"/>
        </w:rPr>
        <w:t xml:space="preserve"> politics supplements rather than </w:t>
      </w:r>
      <w:r w:rsidRPr="00842753">
        <w:rPr>
          <w:rFonts w:eastAsia="Calibri"/>
          <w:highlight w:val="yellow"/>
          <w:u w:val="single"/>
        </w:rPr>
        <w:t>substitutes</w:t>
      </w:r>
      <w:r w:rsidRPr="00836CEC">
        <w:rPr>
          <w:rFonts w:eastAsia="Calibri"/>
          <w:u w:val="single"/>
        </w:rPr>
        <w:t xml:space="preserve"> for </w:t>
      </w:r>
      <w:r w:rsidRPr="00842753">
        <w:rPr>
          <w:rFonts w:eastAsia="Calibri"/>
          <w:highlight w:val="yellow"/>
          <w:u w:val="single"/>
        </w:rPr>
        <w:t>the overdetermined role of official Native political institutions</w:t>
      </w:r>
      <w:r w:rsidRPr="00836CEC">
        <w:rPr>
          <w:rFonts w:eastAsia="Calibri"/>
          <w:u w:val="single"/>
        </w:rPr>
        <w:t xml:space="preserve"> in mediating colonial imperatives, in serving as a site of contestation over what will count as governance, and in translating alternative Native norms as policy</w:t>
      </w:r>
      <w:r w:rsidRPr="00836CEC">
        <w:rPr>
          <w:rFonts w:eastAsia="Calibri"/>
          <w:sz w:val="16"/>
        </w:rPr>
        <w:t>. Dennison suggests of Osage constitutionalism, “It is only by uniting behind Osage sovereignty that we have any hope of ensuring an Osage future.”12 Viewed from this perspective, refusal gestures toward the need for a more capacious sense of the character and contours of peoplehood than what currently is institutionalized and recognized by the state. As Million asks in Therapeutic Nations, “</w:t>
      </w:r>
      <w:r w:rsidRPr="00836CEC">
        <w:rPr>
          <w:rFonts w:eastAsia="Calibri"/>
          <w:u w:val="single"/>
        </w:rPr>
        <w:t>What would it really take to materialize an ardent desire for self-determination into governance that could actually serve the peoples?</w:t>
      </w:r>
      <w:r w:rsidRPr="00836CEC">
        <w:rPr>
          <w:rFonts w:eastAsia="Calibri"/>
          <w:sz w:val="16"/>
        </w:rPr>
        <w:t xml:space="preserve">”13 </w:t>
      </w:r>
      <w:r w:rsidRPr="00836CEC">
        <w:rPr>
          <w:rFonts w:eastAsia="Calibri"/>
          <w:u w:val="single"/>
        </w:rPr>
        <w:t>Characterizing other possibilities for experiencing and expressing peoplehood as sovereignty</w:t>
      </w:r>
      <w:r w:rsidRPr="00836CEC">
        <w:rPr>
          <w:rFonts w:eastAsia="Calibri"/>
          <w:sz w:val="16"/>
        </w:rPr>
        <w:t xml:space="preserve">, then, </w:t>
      </w:r>
      <w:r w:rsidRPr="00836CEC">
        <w:rPr>
          <w:rFonts w:eastAsia="Calibri"/>
          <w:u w:val="single"/>
        </w:rPr>
        <w:t>insists on a dynamic and ongoing relation between such experiences and the official mechanisms of governance without necessarily specifying the exact nature of that relation</w:t>
      </w:r>
      <w:r w:rsidRPr="00836CEC">
        <w:rPr>
          <w:rFonts w:eastAsia="Calibri"/>
          <w:sz w:val="16"/>
        </w:rPr>
        <w:t>.</w:t>
      </w:r>
    </w:p>
    <w:p w14:paraId="0F87EEC6" w14:textId="77777777" w:rsidR="009628D2" w:rsidRPr="00836CEC" w:rsidRDefault="009628D2" w:rsidP="009628D2"/>
    <w:p w14:paraId="6CDFEC2E" w14:textId="77777777" w:rsidR="009628D2" w:rsidRPr="00836CEC" w:rsidRDefault="009628D2" w:rsidP="009628D2">
      <w:pPr>
        <w:keepNext/>
        <w:keepLines/>
        <w:spacing w:before="40" w:after="0"/>
        <w:outlineLvl w:val="3"/>
        <w:rPr>
          <w:rFonts w:eastAsia="Times New Roman" w:cs="Times New Roman"/>
          <w:b/>
          <w:iCs/>
          <w:sz w:val="26"/>
        </w:rPr>
      </w:pPr>
      <w:r w:rsidRPr="00836CEC">
        <w:rPr>
          <w:rFonts w:eastAsia="Times New Roman" w:cs="Times New Roman"/>
          <w:b/>
          <w:iCs/>
          <w:sz w:val="26"/>
        </w:rPr>
        <w:t xml:space="preserve">Alt can’t solve the link---their affirmation of </w:t>
      </w:r>
      <w:r w:rsidRPr="00836CEC">
        <w:rPr>
          <w:rFonts w:eastAsia="Times New Roman" w:cs="Times New Roman"/>
          <w:b/>
          <w:iCs/>
          <w:sz w:val="26"/>
          <w:u w:val="single"/>
        </w:rPr>
        <w:t>pedagogical transformation</w:t>
      </w:r>
      <w:r w:rsidRPr="00836CEC">
        <w:rPr>
          <w:rFonts w:eastAsia="Times New Roman" w:cs="Times New Roman"/>
          <w:b/>
          <w:iCs/>
          <w:sz w:val="26"/>
        </w:rPr>
        <w:t xml:space="preserve"> cannot displace settler </w:t>
      </w:r>
      <w:r w:rsidRPr="00836CEC">
        <w:rPr>
          <w:rFonts w:eastAsia="Times New Roman" w:cs="Times New Roman"/>
          <w:b/>
          <w:iCs/>
          <w:sz w:val="26"/>
          <w:u w:val="single"/>
        </w:rPr>
        <w:t>institutions</w:t>
      </w:r>
      <w:r w:rsidRPr="00836CEC">
        <w:rPr>
          <w:rFonts w:eastAsia="Times New Roman" w:cs="Times New Roman"/>
          <w:b/>
          <w:iCs/>
          <w:sz w:val="26"/>
        </w:rPr>
        <w:t>.</w:t>
      </w:r>
    </w:p>
    <w:p w14:paraId="6574A123" w14:textId="77777777" w:rsidR="009628D2" w:rsidRPr="00836CEC" w:rsidRDefault="009628D2" w:rsidP="009628D2">
      <w:pPr>
        <w:rPr>
          <w:rFonts w:eastAsia="Calibri"/>
          <w:b/>
          <w:bCs/>
        </w:rPr>
      </w:pPr>
      <w:r w:rsidRPr="00836CEC">
        <w:rPr>
          <w:rFonts w:eastAsia="Calibri"/>
          <w:b/>
          <w:bCs/>
        </w:rPr>
        <w:t xml:space="preserve">Wight </w:t>
      </w:r>
      <w:r w:rsidRPr="00836CEC">
        <w:rPr>
          <w:rFonts w:eastAsia="Calibri"/>
        </w:rPr>
        <w:t>– Professor of IR @ University of Sydney –</w:t>
      </w:r>
      <w:r w:rsidRPr="00836CEC">
        <w:rPr>
          <w:rFonts w:eastAsia="Calibri"/>
          <w:b/>
          <w:bCs/>
        </w:rPr>
        <w:t xml:space="preserve"> 6</w:t>
      </w:r>
    </w:p>
    <w:p w14:paraId="4656A271" w14:textId="77777777" w:rsidR="009628D2" w:rsidRPr="00836CEC" w:rsidRDefault="009628D2" w:rsidP="009628D2">
      <w:pPr>
        <w:rPr>
          <w:rFonts w:eastAsia="Calibri"/>
        </w:rPr>
      </w:pPr>
      <w:r w:rsidRPr="00836CEC">
        <w:rPr>
          <w:rFonts w:eastAsia="Calibri"/>
        </w:rPr>
        <w:t xml:space="preserve">(Colin, </w:t>
      </w:r>
      <w:r w:rsidRPr="00836CEC">
        <w:rPr>
          <w:rFonts w:eastAsia="Calibri"/>
          <w:u w:val="single"/>
        </w:rPr>
        <w:t>Agents, Structures and International Relations: Politics as Ontology</w:t>
      </w:r>
      <w:r w:rsidRPr="00836CEC">
        <w:rPr>
          <w:rFonts w:eastAsia="Calibri"/>
        </w:rPr>
        <w:t xml:space="preserve">, pgs. 48-50 </w:t>
      </w:r>
    </w:p>
    <w:p w14:paraId="04A2A405" w14:textId="77777777" w:rsidR="009628D2" w:rsidRPr="00836CEC" w:rsidRDefault="009628D2" w:rsidP="009628D2">
      <w:pPr>
        <w:ind w:right="288"/>
        <w:rPr>
          <w:rFonts w:eastAsia="Calibri"/>
          <w:sz w:val="16"/>
        </w:rPr>
      </w:pPr>
      <w:r w:rsidRPr="00836CEC">
        <w:rPr>
          <w:rFonts w:eastAsia="Calibri"/>
          <w:sz w:val="16"/>
        </w:rPr>
        <w:t xml:space="preserve">One important aspect of this relational ontology is that these </w:t>
      </w:r>
      <w:r w:rsidRPr="00836CEC">
        <w:rPr>
          <w:rFonts w:eastAsia="Calibri"/>
          <w:b/>
          <w:u w:val="single"/>
        </w:rPr>
        <w:t>relations constitute our identity as social actors</w:t>
      </w:r>
      <w:r w:rsidRPr="00836CEC">
        <w:rPr>
          <w:rFonts w:eastAsia="Calibri"/>
          <w:sz w:val="16"/>
        </w:rPr>
        <w:t xml:space="preserve">. </w:t>
      </w:r>
      <w:r w:rsidRPr="00836CEC">
        <w:rPr>
          <w:rFonts w:eastAsia="Calibri"/>
          <w:b/>
          <w:u w:val="single"/>
        </w:rPr>
        <w:t>According to this</w:t>
      </w:r>
      <w:r w:rsidRPr="00836CEC">
        <w:rPr>
          <w:rFonts w:eastAsia="Calibri"/>
          <w:sz w:val="16"/>
        </w:rPr>
        <w:t xml:space="preserve"> relational </w:t>
      </w:r>
      <w:r w:rsidRPr="00836CEC">
        <w:rPr>
          <w:rFonts w:eastAsia="Calibri"/>
          <w:b/>
          <w:u w:val="single"/>
        </w:rPr>
        <w:t>model</w:t>
      </w:r>
      <w:r w:rsidRPr="00836CEC">
        <w:rPr>
          <w:rFonts w:eastAsia="Calibri"/>
          <w:sz w:val="16"/>
        </w:rPr>
        <w:t xml:space="preserve"> of societies, </w:t>
      </w:r>
      <w:r w:rsidRPr="00836CEC">
        <w:rPr>
          <w:rFonts w:eastAsia="Calibri"/>
          <w:b/>
          <w:u w:val="single"/>
        </w:rPr>
        <w:t>one is what one is, by virtue of the relations within which one is embedded</w:t>
      </w:r>
      <w:r w:rsidRPr="00836CEC">
        <w:rPr>
          <w:rFonts w:eastAsia="Calibri"/>
          <w:sz w:val="16"/>
        </w:rPr>
        <w:t xml:space="preserve">. A worker is only a worker by virtue of his/her relationship to his/her employer and vice versa. ‘Our social being is constituted by relations and our social acts presuppose them.’ </w:t>
      </w:r>
      <w:r w:rsidRPr="00836CEC">
        <w:rPr>
          <w:rFonts w:eastAsia="Calibri"/>
          <w:b/>
          <w:u w:val="single"/>
        </w:rPr>
        <w:t xml:space="preserve">At any </w:t>
      </w:r>
      <w:proofErr w:type="gramStart"/>
      <w:r w:rsidRPr="00836CEC">
        <w:rPr>
          <w:rFonts w:eastAsia="Calibri"/>
          <w:b/>
          <w:u w:val="single"/>
        </w:rPr>
        <w:t>particular moment</w:t>
      </w:r>
      <w:proofErr w:type="gramEnd"/>
      <w:r w:rsidRPr="00836CEC">
        <w:rPr>
          <w:rFonts w:eastAsia="Calibri"/>
          <w:b/>
          <w:u w:val="single"/>
        </w:rPr>
        <w:t xml:space="preserve"> in time an individual may be implicated in all </w:t>
      </w:r>
      <w:proofErr w:type="gramStart"/>
      <w:r w:rsidRPr="00836CEC">
        <w:rPr>
          <w:rFonts w:eastAsia="Calibri"/>
          <w:b/>
          <w:u w:val="single"/>
        </w:rPr>
        <w:t>manner</w:t>
      </w:r>
      <w:proofErr w:type="gramEnd"/>
      <w:r w:rsidRPr="00836CEC">
        <w:rPr>
          <w:rFonts w:eastAsia="Calibri"/>
          <w:b/>
          <w:u w:val="single"/>
        </w:rPr>
        <w:t xml:space="preserve"> of relations, each exerting its own peculiar causal effects</w:t>
      </w:r>
      <w:r w:rsidRPr="00836CEC">
        <w:rPr>
          <w:rFonts w:eastAsia="Calibri"/>
          <w:sz w:val="16"/>
        </w:rPr>
        <w:t xml:space="preserve">. </w:t>
      </w:r>
      <w:r w:rsidRPr="00836CEC">
        <w:rPr>
          <w:rFonts w:eastAsia="Calibri"/>
          <w:b/>
          <w:u w:val="single"/>
        </w:rPr>
        <w:t>This ‘</w:t>
      </w:r>
      <w:proofErr w:type="gramStart"/>
      <w:r w:rsidRPr="00836CEC">
        <w:rPr>
          <w:rFonts w:eastAsia="Calibri"/>
          <w:b/>
          <w:u w:val="single"/>
        </w:rPr>
        <w:t>lattice-work</w:t>
      </w:r>
      <w:proofErr w:type="gramEnd"/>
      <w:r w:rsidRPr="00836CEC">
        <w:rPr>
          <w:rFonts w:eastAsia="Calibri"/>
          <w:b/>
          <w:u w:val="single"/>
        </w:rPr>
        <w:t>’</w:t>
      </w:r>
      <w:r w:rsidRPr="00836CEC">
        <w:rPr>
          <w:rFonts w:eastAsia="Calibri"/>
          <w:sz w:val="16"/>
        </w:rPr>
        <w:t xml:space="preserve"> of relations </w:t>
      </w:r>
      <w:r w:rsidRPr="00836CEC">
        <w:rPr>
          <w:rFonts w:eastAsia="Calibri"/>
          <w:b/>
          <w:u w:val="single"/>
        </w:rPr>
        <w:t xml:space="preserve">constitutes </w:t>
      </w:r>
      <w:r w:rsidRPr="00842753">
        <w:rPr>
          <w:rFonts w:eastAsia="Calibri"/>
          <w:b/>
          <w:highlight w:val="yellow"/>
          <w:u w:val="single"/>
        </w:rPr>
        <w:t xml:space="preserve">the structure of </w:t>
      </w:r>
      <w:proofErr w:type="gramStart"/>
      <w:r w:rsidRPr="00842753">
        <w:rPr>
          <w:rFonts w:eastAsia="Calibri"/>
          <w:b/>
          <w:highlight w:val="yellow"/>
          <w:u w:val="single"/>
        </w:rPr>
        <w:t>particular societies</w:t>
      </w:r>
      <w:proofErr w:type="gramEnd"/>
      <w:r w:rsidRPr="00836CEC">
        <w:rPr>
          <w:rFonts w:eastAsia="Calibri"/>
          <w:b/>
          <w:u w:val="single"/>
        </w:rPr>
        <w:t xml:space="preserve"> and </w:t>
      </w:r>
      <w:r w:rsidRPr="00842753">
        <w:rPr>
          <w:rFonts w:eastAsia="Calibri"/>
          <w:b/>
          <w:highlight w:val="yellow"/>
          <w:u w:val="single"/>
        </w:rPr>
        <w:t xml:space="preserve">endures </w:t>
      </w:r>
      <w:r w:rsidRPr="00842753">
        <w:rPr>
          <w:rFonts w:eastAsia="Calibri"/>
          <w:b/>
          <w:iCs/>
          <w:highlight w:val="yellow"/>
          <w:u w:val="single"/>
          <w:bdr w:val="single" w:sz="12" w:space="0" w:color="auto"/>
        </w:rPr>
        <w:t>despite changes in</w:t>
      </w:r>
      <w:r w:rsidRPr="00836CEC">
        <w:rPr>
          <w:rFonts w:eastAsia="Calibri"/>
          <w:b/>
          <w:iCs/>
          <w:u w:val="single"/>
          <w:bdr w:val="single" w:sz="12" w:space="0" w:color="auto"/>
        </w:rPr>
        <w:t xml:space="preserve"> the </w:t>
      </w:r>
      <w:r w:rsidRPr="00842753">
        <w:rPr>
          <w:rFonts w:eastAsia="Calibri"/>
          <w:b/>
          <w:iCs/>
          <w:highlight w:val="yellow"/>
          <w:u w:val="single"/>
          <w:bdr w:val="single" w:sz="12" w:space="0" w:color="auto"/>
        </w:rPr>
        <w:t>individuals occupying them</w:t>
      </w:r>
      <w:r w:rsidRPr="00836CEC">
        <w:rPr>
          <w:rFonts w:eastAsia="Calibri"/>
          <w:sz w:val="16"/>
        </w:rPr>
        <w:t xml:space="preserve">. Thus, the </w:t>
      </w:r>
      <w:r w:rsidRPr="00836CEC">
        <w:rPr>
          <w:rFonts w:eastAsia="Calibri"/>
          <w:b/>
          <w:u w:val="single"/>
        </w:rPr>
        <w:t>relations</w:t>
      </w:r>
      <w:r w:rsidRPr="00836CEC">
        <w:rPr>
          <w:rFonts w:eastAsia="Calibri"/>
          <w:sz w:val="16"/>
        </w:rPr>
        <w:t xml:space="preserve">, the structures, </w:t>
      </w:r>
      <w:r w:rsidRPr="00836CEC">
        <w:rPr>
          <w:rFonts w:eastAsia="Calibri"/>
          <w:b/>
          <w:u w:val="single"/>
        </w:rPr>
        <w:t xml:space="preserve">are ontologically distinct from the individuals who </w:t>
      </w:r>
      <w:proofErr w:type="gramStart"/>
      <w:r w:rsidRPr="00836CEC">
        <w:rPr>
          <w:rFonts w:eastAsia="Calibri"/>
          <w:b/>
          <w:u w:val="single"/>
        </w:rPr>
        <w:t>enter into</w:t>
      </w:r>
      <w:proofErr w:type="gramEnd"/>
      <w:r w:rsidRPr="00836CEC">
        <w:rPr>
          <w:rFonts w:eastAsia="Calibri"/>
          <w:b/>
          <w:u w:val="single"/>
        </w:rPr>
        <w:t xml:space="preserve"> them</w:t>
      </w:r>
      <w:r w:rsidRPr="00836CEC">
        <w:rPr>
          <w:rFonts w:eastAsia="Calibri"/>
          <w:sz w:val="16"/>
        </w:rPr>
        <w:t xml:space="preserve">. At a minimum, the social sciences are concerned with two distinct, although mutually interdependent, strata. There is an ontological difference between people and </w:t>
      </w:r>
      <w:proofErr w:type="gramStart"/>
      <w:r w:rsidRPr="00836CEC">
        <w:rPr>
          <w:rFonts w:eastAsia="Calibri"/>
          <w:sz w:val="16"/>
        </w:rPr>
        <w:t>structures: ‘</w:t>
      </w:r>
      <w:proofErr w:type="gramEnd"/>
      <w:r w:rsidRPr="00836CEC">
        <w:rPr>
          <w:rFonts w:eastAsia="Calibri"/>
          <w:b/>
          <w:u w:val="single"/>
        </w:rPr>
        <w:t xml:space="preserve">people are not relations, societies are not conscious </w:t>
      </w:r>
      <w:proofErr w:type="gramStart"/>
      <w:r w:rsidRPr="00836CEC">
        <w:rPr>
          <w:rFonts w:eastAsia="Calibri"/>
          <w:b/>
          <w:u w:val="single"/>
        </w:rPr>
        <w:t>agents</w:t>
      </w:r>
      <w:r w:rsidRPr="00836CEC">
        <w:rPr>
          <w:rFonts w:eastAsia="Calibri"/>
          <w:sz w:val="16"/>
        </w:rPr>
        <w:t>’</w:t>
      </w:r>
      <w:proofErr w:type="gramEnd"/>
      <w:r w:rsidRPr="00836CEC">
        <w:rPr>
          <w:rFonts w:eastAsia="Calibri"/>
          <w:sz w:val="16"/>
        </w:rPr>
        <w:t xml:space="preserve">. Any attempt to explain one in terms of the other should be rejected. </w:t>
      </w:r>
      <w:r w:rsidRPr="00836CEC">
        <w:rPr>
          <w:rFonts w:eastAsia="Calibri"/>
          <w:b/>
          <w:u w:val="single"/>
        </w:rPr>
        <w:t>If there is an ontological difference between society and people</w:t>
      </w:r>
      <w:r w:rsidRPr="00836CEC">
        <w:rPr>
          <w:rFonts w:eastAsia="Calibri"/>
          <w:sz w:val="16"/>
        </w:rPr>
        <w:t xml:space="preserve">, however, we need to elaborate on the relationship between them. Bhaskar argues that </w:t>
      </w:r>
      <w:r w:rsidRPr="00836CEC">
        <w:rPr>
          <w:rFonts w:eastAsia="Calibri"/>
          <w:b/>
          <w:u w:val="single"/>
        </w:rPr>
        <w:t>we need</w:t>
      </w:r>
      <w:r w:rsidRPr="00836CEC">
        <w:rPr>
          <w:rFonts w:eastAsia="Calibri"/>
          <w:sz w:val="16"/>
        </w:rPr>
        <w:t xml:space="preserve"> a system of mediating concepts, encompassing both aspects of the duality of praxis into which active subjects must fit </w:t>
      </w:r>
      <w:proofErr w:type="gramStart"/>
      <w:r w:rsidRPr="00836CEC">
        <w:rPr>
          <w:rFonts w:eastAsia="Calibri"/>
          <w:sz w:val="16"/>
        </w:rPr>
        <w:t>in order to</w:t>
      </w:r>
      <w:proofErr w:type="gramEnd"/>
      <w:r w:rsidRPr="00836CEC">
        <w:rPr>
          <w:rFonts w:eastAsia="Calibri"/>
          <w:sz w:val="16"/>
        </w:rPr>
        <w:t xml:space="preserve"> reproduce it: that is, </w:t>
      </w:r>
      <w:r w:rsidRPr="00836CEC">
        <w:rPr>
          <w:rFonts w:eastAsia="Calibri"/>
          <w:b/>
          <w:u w:val="single"/>
        </w:rPr>
        <w:t xml:space="preserve">a system of concepts designating </w:t>
      </w:r>
      <w:r w:rsidRPr="00842753">
        <w:rPr>
          <w:rFonts w:eastAsia="Calibri"/>
          <w:b/>
          <w:highlight w:val="yellow"/>
          <w:u w:val="single"/>
        </w:rPr>
        <w:t>the ‘point of contact’ between human agency and social structures</w:t>
      </w:r>
      <w:r w:rsidRPr="00836CEC">
        <w:rPr>
          <w:rFonts w:eastAsia="Calibri"/>
          <w:sz w:val="16"/>
        </w:rPr>
        <w:t xml:space="preserve">. </w:t>
      </w:r>
      <w:r w:rsidRPr="00836CEC">
        <w:rPr>
          <w:rFonts w:eastAsia="Calibri"/>
          <w:b/>
          <w:u w:val="single"/>
        </w:rPr>
        <w:t xml:space="preserve">This </w:t>
      </w:r>
      <w:r w:rsidRPr="00842753">
        <w:rPr>
          <w:rFonts w:eastAsia="Calibri"/>
          <w:b/>
          <w:highlight w:val="yellow"/>
          <w:u w:val="single"/>
        </w:rPr>
        <w:t>is</w:t>
      </w:r>
      <w:r w:rsidRPr="00836CEC">
        <w:rPr>
          <w:rFonts w:eastAsia="Calibri"/>
          <w:b/>
          <w:u w:val="single"/>
        </w:rPr>
        <w:t xml:space="preserve"> known as a </w:t>
      </w:r>
      <w:r w:rsidRPr="00842753">
        <w:rPr>
          <w:rFonts w:eastAsia="Calibri"/>
          <w:b/>
          <w:highlight w:val="yellow"/>
          <w:u w:val="single"/>
        </w:rPr>
        <w:t>‘positioned practice’</w:t>
      </w:r>
      <w:r w:rsidRPr="00836CEC">
        <w:rPr>
          <w:rFonts w:eastAsia="Calibri"/>
          <w:b/>
          <w:u w:val="single"/>
        </w:rPr>
        <w:t xml:space="preserve"> system</w:t>
      </w:r>
      <w:r w:rsidRPr="00836CEC">
        <w:rPr>
          <w:rFonts w:eastAsia="Calibri"/>
          <w:sz w:val="16"/>
        </w:rPr>
        <w:t xml:space="preserve">. In many respects, the idea of ‘positioned practice’ is very similar to Pierre Bourdieu’s notion of </w:t>
      </w:r>
      <w:proofErr w:type="gramStart"/>
      <w:r w:rsidRPr="00836CEC">
        <w:rPr>
          <w:rFonts w:eastAsia="Calibri"/>
          <w:i/>
          <w:sz w:val="16"/>
        </w:rPr>
        <w:t>habitus</w:t>
      </w:r>
      <w:proofErr w:type="gramEnd"/>
      <w:r w:rsidRPr="00836CEC">
        <w:rPr>
          <w:rFonts w:eastAsia="Calibri"/>
          <w:sz w:val="16"/>
        </w:rPr>
        <w:t xml:space="preserve">. </w:t>
      </w:r>
      <w:r w:rsidRPr="00836CEC">
        <w:rPr>
          <w:rFonts w:eastAsia="Calibri"/>
          <w:b/>
          <w:u w:val="single"/>
        </w:rPr>
        <w:t>Bourdieu</w:t>
      </w:r>
      <w:r w:rsidRPr="00836CEC">
        <w:rPr>
          <w:rFonts w:eastAsia="Calibri"/>
          <w:sz w:val="16"/>
        </w:rPr>
        <w:t xml:space="preserve"> is primarily concerned with what individuals do in their daily lives. He </w:t>
      </w:r>
      <w:r w:rsidRPr="00836CEC">
        <w:rPr>
          <w:rFonts w:eastAsia="Calibri"/>
          <w:b/>
          <w:u w:val="single"/>
        </w:rPr>
        <w:t xml:space="preserve">is keen to refute the idea that social activity can be understood </w:t>
      </w:r>
      <w:r w:rsidRPr="00836CEC">
        <w:rPr>
          <w:rFonts w:eastAsia="Calibri"/>
          <w:b/>
          <w:iCs/>
          <w:u w:val="single"/>
          <w:bdr w:val="single" w:sz="12" w:space="0" w:color="auto"/>
        </w:rPr>
        <w:t xml:space="preserve">solely in terms of individual </w:t>
      </w:r>
      <w:proofErr w:type="gramStart"/>
      <w:r w:rsidRPr="00836CEC">
        <w:rPr>
          <w:rFonts w:eastAsia="Calibri"/>
          <w:b/>
          <w:iCs/>
          <w:u w:val="single"/>
          <w:bdr w:val="single" w:sz="12" w:space="0" w:color="auto"/>
        </w:rPr>
        <w:t>decision-making</w:t>
      </w:r>
      <w:proofErr w:type="gramEnd"/>
      <w:r w:rsidRPr="00836CEC">
        <w:rPr>
          <w:rFonts w:eastAsia="Calibri"/>
          <w:sz w:val="16"/>
        </w:rPr>
        <w:t xml:space="preserve">, or as determined by surpa-individual objective structures. Bourdieu’s notion of the </w:t>
      </w:r>
      <w:proofErr w:type="gramStart"/>
      <w:r w:rsidRPr="00836CEC">
        <w:rPr>
          <w:rFonts w:eastAsia="Calibri"/>
          <w:i/>
          <w:sz w:val="16"/>
        </w:rPr>
        <w:t>habitus</w:t>
      </w:r>
      <w:proofErr w:type="gramEnd"/>
      <w:r w:rsidRPr="00836CEC">
        <w:rPr>
          <w:rFonts w:eastAsia="Calibri"/>
          <w:sz w:val="16"/>
        </w:rPr>
        <w:t xml:space="preserve"> can be viewed as a bridge-building exercise across the explanatory gap between two extremes. Importantly, </w:t>
      </w:r>
      <w:r w:rsidRPr="00836CEC">
        <w:rPr>
          <w:rFonts w:eastAsia="Calibri"/>
          <w:b/>
          <w:u w:val="single"/>
        </w:rPr>
        <w:t>the notion of a habitus can only be understood in relation to</w:t>
      </w:r>
      <w:r w:rsidRPr="00836CEC">
        <w:rPr>
          <w:rFonts w:eastAsia="Calibri"/>
          <w:sz w:val="16"/>
        </w:rPr>
        <w:t xml:space="preserve"> the concept of </w:t>
      </w:r>
      <w:r w:rsidRPr="00836CEC">
        <w:rPr>
          <w:rFonts w:eastAsia="Calibri"/>
          <w:b/>
          <w:u w:val="single"/>
        </w:rPr>
        <w:t>a ‘social field’</w:t>
      </w:r>
      <w:r w:rsidRPr="00836CEC">
        <w:rPr>
          <w:rFonts w:eastAsia="Calibri"/>
          <w:sz w:val="16"/>
        </w:rPr>
        <w:t xml:space="preserve">. According to Bourdieu, </w:t>
      </w:r>
      <w:r w:rsidRPr="00836CEC">
        <w:rPr>
          <w:rFonts w:eastAsia="Calibri"/>
          <w:b/>
          <w:u w:val="single"/>
        </w:rPr>
        <w:t>a social field is ‘a network</w:t>
      </w:r>
      <w:r w:rsidRPr="00836CEC">
        <w:rPr>
          <w:rFonts w:eastAsia="Calibri"/>
          <w:sz w:val="16"/>
        </w:rPr>
        <w:t xml:space="preserve">, or a configuration, </w:t>
      </w:r>
      <w:r w:rsidRPr="00836CEC">
        <w:rPr>
          <w:rFonts w:eastAsia="Calibri"/>
          <w:b/>
          <w:u w:val="single"/>
        </w:rPr>
        <w:t>of objective relations between positions objectively defined’</w:t>
      </w:r>
      <w:r w:rsidRPr="00836CEC">
        <w:rPr>
          <w:rFonts w:eastAsia="Calibri"/>
          <w:sz w:val="16"/>
        </w:rPr>
        <w:t xml:space="preserve">. </w:t>
      </w:r>
      <w:r w:rsidRPr="00836CEC">
        <w:rPr>
          <w:rFonts w:eastAsia="Calibri"/>
          <w:b/>
          <w:u w:val="single"/>
        </w:rPr>
        <w:t>A social field</w:t>
      </w:r>
      <w:r w:rsidRPr="00836CEC">
        <w:rPr>
          <w:rFonts w:eastAsia="Calibri"/>
          <w:sz w:val="16"/>
        </w:rPr>
        <w:t xml:space="preserve">, then, </w:t>
      </w:r>
      <w:r w:rsidRPr="00836CEC">
        <w:rPr>
          <w:rFonts w:eastAsia="Calibri"/>
          <w:b/>
          <w:u w:val="single"/>
        </w:rPr>
        <w:t>refers to a structured system of social positions occupied by individuals and/or institutions – the nature of which defines the situation for their occupants</w:t>
      </w:r>
      <w:r w:rsidRPr="00836CEC">
        <w:rPr>
          <w:rFonts w:eastAsia="Calibri"/>
          <w:sz w:val="16"/>
        </w:rPr>
        <w:t xml:space="preserve">. This is a social field whose form is constituted in terms of the relations which define it as a field of a certain type. A </w:t>
      </w:r>
      <w:r w:rsidRPr="00836CEC">
        <w:rPr>
          <w:rFonts w:eastAsia="Calibri"/>
          <w:i/>
          <w:sz w:val="16"/>
        </w:rPr>
        <w:t>habitus</w:t>
      </w:r>
      <w:r w:rsidRPr="00836CEC">
        <w:rPr>
          <w:rFonts w:eastAsia="Calibri"/>
          <w:sz w:val="16"/>
        </w:rPr>
        <w:t xml:space="preserve"> (positioned practices) is a mediating link between individuals’ subjective worlds and the socio-cultural world into which they are born and which they share with others. </w:t>
      </w:r>
      <w:r w:rsidRPr="00836CEC">
        <w:rPr>
          <w:rFonts w:eastAsia="Calibri"/>
          <w:b/>
          <w:u w:val="single"/>
        </w:rPr>
        <w:t xml:space="preserve">The power of the </w:t>
      </w:r>
      <w:proofErr w:type="gramStart"/>
      <w:r w:rsidRPr="00836CEC">
        <w:rPr>
          <w:rFonts w:eastAsia="Calibri"/>
          <w:b/>
          <w:u w:val="single"/>
        </w:rPr>
        <w:t>habitus</w:t>
      </w:r>
      <w:proofErr w:type="gramEnd"/>
      <w:r w:rsidRPr="00836CEC">
        <w:rPr>
          <w:rFonts w:eastAsia="Calibri"/>
          <w:b/>
          <w:u w:val="single"/>
        </w:rPr>
        <w:t xml:space="preserve"> derives from the thoughtlessness of habit</w:t>
      </w:r>
      <w:r w:rsidRPr="00836CEC">
        <w:rPr>
          <w:rFonts w:eastAsia="Calibri"/>
          <w:sz w:val="16"/>
        </w:rPr>
        <w:t xml:space="preserve"> and habituation, </w:t>
      </w:r>
      <w:r w:rsidRPr="00836CEC">
        <w:rPr>
          <w:rFonts w:eastAsia="Calibri"/>
          <w:b/>
          <w:u w:val="single"/>
        </w:rPr>
        <w:t>rather than consciously learned rules</w:t>
      </w:r>
      <w:r w:rsidRPr="00836CEC">
        <w:rPr>
          <w:rFonts w:eastAsia="Calibri"/>
          <w:sz w:val="16"/>
        </w:rPr>
        <w:t xml:space="preserve">. </w:t>
      </w:r>
      <w:r w:rsidRPr="00836CEC">
        <w:rPr>
          <w:rFonts w:eastAsia="Calibri"/>
          <w:b/>
          <w:u w:val="single"/>
        </w:rPr>
        <w:t>The habitus is imprinted</w:t>
      </w:r>
      <w:r w:rsidRPr="00836CEC">
        <w:rPr>
          <w:rFonts w:eastAsia="Calibri"/>
          <w:sz w:val="16"/>
        </w:rPr>
        <w:t xml:space="preserve"> and encoded </w:t>
      </w:r>
      <w:r w:rsidRPr="00836CEC">
        <w:rPr>
          <w:rFonts w:eastAsia="Calibri"/>
          <w:b/>
          <w:u w:val="single"/>
        </w:rPr>
        <w:t>in a socializing process that commences during early childhood</w:t>
      </w:r>
      <w:r w:rsidRPr="00836CEC">
        <w:rPr>
          <w:rFonts w:eastAsia="Calibri"/>
          <w:sz w:val="16"/>
        </w:rPr>
        <w:t xml:space="preserve">. </w:t>
      </w:r>
      <w:r w:rsidRPr="00836CEC">
        <w:rPr>
          <w:rFonts w:eastAsia="Calibri"/>
          <w:b/>
          <w:u w:val="single"/>
        </w:rPr>
        <w:t>It is inculcated more by experience than by explicit teaching</w:t>
      </w:r>
      <w:r w:rsidRPr="00836CEC">
        <w:rPr>
          <w:rFonts w:eastAsia="Calibri"/>
          <w:sz w:val="16"/>
        </w:rPr>
        <w:t xml:space="preserve">. </w:t>
      </w:r>
      <w:r w:rsidRPr="00836CEC">
        <w:rPr>
          <w:rFonts w:eastAsia="Calibri"/>
          <w:b/>
          <w:u w:val="single"/>
        </w:rPr>
        <w:t>Socially competent performances are produced as a matter of routine, without explicit reference to a body of codified knowledge</w:t>
      </w:r>
      <w:r w:rsidRPr="00836CEC">
        <w:rPr>
          <w:rFonts w:eastAsia="Calibri"/>
          <w:sz w:val="16"/>
        </w:rPr>
        <w:t xml:space="preserve">, and without the actors necessarily knowing what they are doing (in the sense of being able adequately to explain what they are doing). As such, the </w:t>
      </w:r>
      <w:proofErr w:type="gramStart"/>
      <w:r w:rsidRPr="00836CEC">
        <w:rPr>
          <w:rFonts w:eastAsia="Calibri"/>
          <w:i/>
          <w:sz w:val="16"/>
        </w:rPr>
        <w:t>habitus</w:t>
      </w:r>
      <w:proofErr w:type="gramEnd"/>
      <w:r w:rsidRPr="00836CEC">
        <w:rPr>
          <w:rFonts w:eastAsia="Calibri"/>
          <w:sz w:val="16"/>
        </w:rPr>
        <w:t xml:space="preserve"> can be seen as the site of ‘internalization of reality and the externalization of internality.’ </w:t>
      </w:r>
      <w:proofErr w:type="gramStart"/>
      <w:r w:rsidRPr="00836CEC">
        <w:rPr>
          <w:rFonts w:eastAsia="Calibri"/>
          <w:b/>
          <w:u w:val="single"/>
        </w:rPr>
        <w:t>Thus</w:t>
      </w:r>
      <w:proofErr w:type="gramEnd"/>
      <w:r w:rsidRPr="00836CEC">
        <w:rPr>
          <w:rFonts w:eastAsia="Calibri"/>
          <w:b/>
          <w:u w:val="single"/>
        </w:rPr>
        <w:t xml:space="preserve"> social practices are produced</w:t>
      </w:r>
      <w:r w:rsidRPr="00836CEC">
        <w:rPr>
          <w:rFonts w:eastAsia="Calibri"/>
          <w:sz w:val="16"/>
        </w:rPr>
        <w:t xml:space="preserve"> in, and </w:t>
      </w:r>
      <w:r w:rsidRPr="00836CEC">
        <w:rPr>
          <w:rFonts w:eastAsia="Calibri"/>
          <w:b/>
          <w:u w:val="single"/>
        </w:rPr>
        <w:t>by, the encounter between</w:t>
      </w:r>
      <w:r w:rsidRPr="00836CEC">
        <w:rPr>
          <w:rFonts w:eastAsia="Calibri"/>
          <w:sz w:val="16"/>
        </w:rPr>
        <w:t xml:space="preserve">: (1) the </w:t>
      </w:r>
      <w:r w:rsidRPr="00836CEC">
        <w:rPr>
          <w:rFonts w:eastAsia="Calibri"/>
          <w:i/>
          <w:sz w:val="16"/>
        </w:rPr>
        <w:t xml:space="preserve">habitus </w:t>
      </w:r>
      <w:r w:rsidRPr="00836CEC">
        <w:rPr>
          <w:rFonts w:eastAsia="Calibri"/>
          <w:sz w:val="16"/>
        </w:rPr>
        <w:t xml:space="preserve">and its dispositions; (2) </w:t>
      </w:r>
      <w:r w:rsidRPr="00836CEC">
        <w:rPr>
          <w:rFonts w:eastAsia="Calibri"/>
          <w:b/>
          <w:u w:val="single"/>
        </w:rPr>
        <w:t>the constraints and demands of the socio-cultural field to which the habitus is appropriate or within</w:t>
      </w:r>
      <w:r w:rsidRPr="00836CEC">
        <w:rPr>
          <w:rFonts w:eastAsia="Calibri"/>
          <w:sz w:val="16"/>
        </w:rPr>
        <w:t xml:space="preserve">; and (3) the dispositions of the individual agents located within both the socio-cultural field and the </w:t>
      </w:r>
      <w:r w:rsidRPr="00836CEC">
        <w:rPr>
          <w:rFonts w:eastAsia="Calibri"/>
          <w:i/>
          <w:sz w:val="16"/>
        </w:rPr>
        <w:t>habitus</w:t>
      </w:r>
      <w:r w:rsidRPr="00836CEC">
        <w:rPr>
          <w:rFonts w:eastAsia="Calibri"/>
          <w:sz w:val="16"/>
        </w:rPr>
        <w:t xml:space="preserve">. When placed within Bhaskar’s stratified complex social ontology the model we have is as depicted in Figure 1. The explanation of practices will require all three levels. </w:t>
      </w:r>
      <w:r w:rsidRPr="00842753">
        <w:rPr>
          <w:rFonts w:eastAsia="Calibri"/>
          <w:b/>
          <w:highlight w:val="yellow"/>
          <w:u w:val="single"/>
        </w:rPr>
        <w:t>Society</w:t>
      </w:r>
      <w:r w:rsidRPr="00836CEC">
        <w:rPr>
          <w:rFonts w:eastAsia="Calibri"/>
          <w:sz w:val="16"/>
        </w:rPr>
        <w:t xml:space="preserve">, as field of relations, </w:t>
      </w:r>
      <w:r w:rsidRPr="00842753">
        <w:rPr>
          <w:rFonts w:eastAsia="Calibri"/>
          <w:b/>
          <w:highlight w:val="yellow"/>
          <w:u w:val="single"/>
        </w:rPr>
        <w:t>exists</w:t>
      </w:r>
      <w:r w:rsidRPr="00836CEC">
        <w:rPr>
          <w:rFonts w:eastAsia="Calibri"/>
          <w:b/>
          <w:u w:val="single"/>
        </w:rPr>
        <w:t xml:space="preserve"> prior to, and is </w:t>
      </w:r>
      <w:r w:rsidRPr="00842753">
        <w:rPr>
          <w:rFonts w:eastAsia="Calibri"/>
          <w:b/>
          <w:highlight w:val="yellow"/>
          <w:u w:val="single"/>
        </w:rPr>
        <w:t>independent of, individual</w:t>
      </w:r>
      <w:r w:rsidRPr="00836CEC">
        <w:rPr>
          <w:rFonts w:eastAsia="Calibri"/>
          <w:b/>
          <w:u w:val="single"/>
        </w:rPr>
        <w:t xml:space="preserve"> and collective </w:t>
      </w:r>
      <w:r w:rsidRPr="00842753">
        <w:rPr>
          <w:rFonts w:eastAsia="Calibri"/>
          <w:b/>
          <w:highlight w:val="yellow"/>
          <w:u w:val="single"/>
        </w:rPr>
        <w:t xml:space="preserve">understandings at any </w:t>
      </w:r>
      <w:proofErr w:type="gramStart"/>
      <w:r w:rsidRPr="00842753">
        <w:rPr>
          <w:rFonts w:eastAsia="Calibri"/>
          <w:b/>
          <w:highlight w:val="yellow"/>
          <w:u w:val="single"/>
        </w:rPr>
        <w:t>particular moment</w:t>
      </w:r>
      <w:proofErr w:type="gramEnd"/>
      <w:r w:rsidRPr="00842753">
        <w:rPr>
          <w:rFonts w:eastAsia="Calibri"/>
          <w:b/>
          <w:highlight w:val="yellow"/>
          <w:u w:val="single"/>
        </w:rPr>
        <w:t xml:space="preserve"> in time</w:t>
      </w:r>
      <w:r w:rsidRPr="00836CEC">
        <w:rPr>
          <w:rFonts w:eastAsia="Calibri"/>
          <w:sz w:val="16"/>
        </w:rPr>
        <w:t xml:space="preserve">; that is, social action requires the conditions for action. Likewise, </w:t>
      </w:r>
      <w:r w:rsidRPr="00842753">
        <w:rPr>
          <w:rFonts w:eastAsia="Calibri"/>
          <w:b/>
          <w:highlight w:val="yellow"/>
          <w:u w:val="single"/>
        </w:rPr>
        <w:t>given that behavior is</w:t>
      </w:r>
      <w:r w:rsidRPr="00836CEC">
        <w:rPr>
          <w:rFonts w:eastAsia="Calibri"/>
          <w:b/>
          <w:u w:val="single"/>
        </w:rPr>
        <w:t xml:space="preserve"> seemingly</w:t>
      </w:r>
      <w:r w:rsidRPr="00836CEC">
        <w:rPr>
          <w:rFonts w:eastAsia="Calibri"/>
          <w:sz w:val="16"/>
        </w:rPr>
        <w:t xml:space="preserve"> recurrent, patterned, ordered, </w:t>
      </w:r>
      <w:r w:rsidRPr="00842753">
        <w:rPr>
          <w:rFonts w:eastAsia="Calibri"/>
          <w:b/>
          <w:highlight w:val="yellow"/>
          <w:u w:val="single"/>
        </w:rPr>
        <w:t>institutionalised</w:t>
      </w:r>
      <w:r w:rsidRPr="00836CEC">
        <w:rPr>
          <w:rFonts w:eastAsia="Calibri"/>
          <w:b/>
          <w:u w:val="single"/>
        </w:rPr>
        <w:t xml:space="preserve">, and displays a degree of stability over time, </w:t>
      </w:r>
      <w:r w:rsidRPr="00842753">
        <w:rPr>
          <w:rFonts w:eastAsia="Calibri"/>
          <w:b/>
          <w:highlight w:val="yellow"/>
          <w:u w:val="single"/>
        </w:rPr>
        <w:t>there must be sets of relations</w:t>
      </w:r>
      <w:r w:rsidRPr="00836CEC">
        <w:rPr>
          <w:rFonts w:eastAsia="Calibri"/>
          <w:sz w:val="16"/>
        </w:rPr>
        <w:t xml:space="preserve"> and rules </w:t>
      </w:r>
      <w:r w:rsidRPr="00842753">
        <w:rPr>
          <w:rFonts w:eastAsia="Calibri"/>
          <w:b/>
          <w:highlight w:val="yellow"/>
          <w:u w:val="single"/>
        </w:rPr>
        <w:t>that govern it</w:t>
      </w:r>
      <w:r w:rsidRPr="00836CEC">
        <w:rPr>
          <w:rFonts w:eastAsia="Calibri"/>
          <w:sz w:val="16"/>
        </w:rPr>
        <w:t xml:space="preserve">. </w:t>
      </w:r>
      <w:r w:rsidRPr="00836CEC">
        <w:rPr>
          <w:rFonts w:eastAsia="Calibri"/>
          <w:b/>
          <w:u w:val="single"/>
        </w:rPr>
        <w:t>Contrary to individualist theory, these relations</w:t>
      </w:r>
      <w:r w:rsidRPr="00836CEC">
        <w:rPr>
          <w:rFonts w:eastAsia="Calibri"/>
          <w:sz w:val="16"/>
        </w:rPr>
        <w:t xml:space="preserve">, rules and roles </w:t>
      </w:r>
      <w:r w:rsidRPr="00836CEC">
        <w:rPr>
          <w:rFonts w:eastAsia="Calibri"/>
          <w:b/>
          <w:u w:val="single"/>
        </w:rPr>
        <w:t xml:space="preserve">are not dependent upon either knowledge of them by </w:t>
      </w:r>
      <w:proofErr w:type="gramStart"/>
      <w:r w:rsidRPr="00836CEC">
        <w:rPr>
          <w:rFonts w:eastAsia="Calibri"/>
          <w:b/>
          <w:u w:val="single"/>
        </w:rPr>
        <w:t>particular individuals</w:t>
      </w:r>
      <w:proofErr w:type="gramEnd"/>
      <w:r w:rsidRPr="00836CEC">
        <w:rPr>
          <w:rFonts w:eastAsia="Calibri"/>
          <w:b/>
          <w:u w:val="single"/>
        </w:rPr>
        <w:t xml:space="preserve">, or the existence of actions by </w:t>
      </w:r>
      <w:proofErr w:type="gramStart"/>
      <w:r w:rsidRPr="00836CEC">
        <w:rPr>
          <w:rFonts w:eastAsia="Calibri"/>
          <w:b/>
          <w:u w:val="single"/>
        </w:rPr>
        <w:t>particular individuals</w:t>
      </w:r>
      <w:proofErr w:type="gramEnd"/>
      <w:r w:rsidRPr="00836CEC">
        <w:rPr>
          <w:rFonts w:eastAsia="Calibri"/>
          <w:sz w:val="16"/>
        </w:rPr>
        <w:t xml:space="preserve">; that is, </w:t>
      </w:r>
      <w:r w:rsidRPr="00842753">
        <w:rPr>
          <w:rFonts w:eastAsia="Calibri"/>
          <w:b/>
          <w:iCs/>
          <w:highlight w:val="yellow"/>
          <w:u w:val="single"/>
          <w:bdr w:val="single" w:sz="12" w:space="0" w:color="auto"/>
        </w:rPr>
        <w:t>their explanation cannot be reduced to consciousness</w:t>
      </w:r>
      <w:r w:rsidRPr="00836CEC">
        <w:rPr>
          <w:rFonts w:eastAsia="Calibri"/>
          <w:sz w:val="16"/>
        </w:rPr>
        <w:t xml:space="preserve"> or to the attributes </w:t>
      </w:r>
      <w:r w:rsidRPr="00842753">
        <w:rPr>
          <w:rFonts w:eastAsia="Calibri"/>
          <w:b/>
          <w:iCs/>
          <w:highlight w:val="yellow"/>
          <w:u w:val="single"/>
          <w:bdr w:val="single" w:sz="12" w:space="0" w:color="auto"/>
        </w:rPr>
        <w:t>of individuals</w:t>
      </w:r>
      <w:r w:rsidRPr="00836CEC">
        <w:rPr>
          <w:rFonts w:eastAsia="Calibri"/>
          <w:sz w:val="16"/>
        </w:rPr>
        <w:t xml:space="preserve">. These </w:t>
      </w:r>
      <w:proofErr w:type="gramStart"/>
      <w:r w:rsidRPr="00836CEC">
        <w:rPr>
          <w:rFonts w:eastAsia="Calibri"/>
          <w:sz w:val="16"/>
        </w:rPr>
        <w:t>emergent social forms</w:t>
      </w:r>
      <w:proofErr w:type="gramEnd"/>
      <w:r w:rsidRPr="00836CEC">
        <w:rPr>
          <w:rFonts w:eastAsia="Calibri"/>
          <w:sz w:val="16"/>
        </w:rPr>
        <w:t xml:space="preserve"> must possess emergent powers. This </w:t>
      </w:r>
      <w:proofErr w:type="gramStart"/>
      <w:r w:rsidRPr="00836CEC">
        <w:rPr>
          <w:rFonts w:eastAsia="Calibri"/>
          <w:sz w:val="16"/>
        </w:rPr>
        <w:t>leads on</w:t>
      </w:r>
      <w:proofErr w:type="gramEnd"/>
      <w:r w:rsidRPr="00836CEC">
        <w:rPr>
          <w:rFonts w:eastAsia="Calibri"/>
          <w:sz w:val="16"/>
        </w:rPr>
        <w:t xml:space="preserve"> to arguments for the reality of society based on a causal criterion. </w:t>
      </w:r>
      <w:r w:rsidRPr="00836CEC">
        <w:rPr>
          <w:rFonts w:eastAsia="Calibri"/>
          <w:b/>
          <w:u w:val="single"/>
        </w:rPr>
        <w:t>Society, as opposed to the individuals that constitute it, is</w:t>
      </w:r>
      <w:r w:rsidRPr="00836CEC">
        <w:rPr>
          <w:rFonts w:eastAsia="Calibri"/>
          <w:sz w:val="16"/>
        </w:rPr>
        <w:t xml:space="preserve">, as Foucault has put </w:t>
      </w:r>
      <w:proofErr w:type="gramStart"/>
      <w:r w:rsidRPr="00836CEC">
        <w:rPr>
          <w:rFonts w:eastAsia="Calibri"/>
          <w:sz w:val="16"/>
        </w:rPr>
        <w:t xml:space="preserve">it, </w:t>
      </w:r>
      <w:r w:rsidRPr="00836CEC">
        <w:rPr>
          <w:rFonts w:eastAsia="Calibri"/>
          <w:b/>
          <w:u w:val="single"/>
        </w:rPr>
        <w:t>‘</w:t>
      </w:r>
      <w:proofErr w:type="gramEnd"/>
      <w:r w:rsidRPr="00836CEC">
        <w:rPr>
          <w:rFonts w:eastAsia="Calibri"/>
          <w:b/>
          <w:u w:val="single"/>
        </w:rPr>
        <w:t>a complex</w:t>
      </w:r>
      <w:r w:rsidRPr="00836CEC">
        <w:rPr>
          <w:rFonts w:eastAsia="Calibri"/>
          <w:sz w:val="16"/>
        </w:rPr>
        <w:t xml:space="preserve"> and independent </w:t>
      </w:r>
      <w:r w:rsidRPr="00836CEC">
        <w:rPr>
          <w:rFonts w:eastAsia="Calibri"/>
          <w:b/>
          <w:u w:val="single"/>
        </w:rPr>
        <w:t>reality that has its own laws</w:t>
      </w:r>
      <w:r w:rsidRPr="00836CEC">
        <w:rPr>
          <w:rFonts w:eastAsia="Calibri"/>
          <w:sz w:val="16"/>
        </w:rPr>
        <w:t xml:space="preserve"> and mechanisms of reaction, </w:t>
      </w:r>
      <w:r w:rsidRPr="00836CEC">
        <w:rPr>
          <w:rFonts w:eastAsia="Calibri"/>
          <w:b/>
          <w:u w:val="single"/>
        </w:rPr>
        <w:t>its regulations as well as its possibility of disturbance</w:t>
      </w:r>
      <w:r w:rsidRPr="00836CEC">
        <w:rPr>
          <w:rFonts w:eastAsia="Calibri"/>
          <w:sz w:val="16"/>
        </w:rPr>
        <w:t xml:space="preserve">. This new reality is society…It becomes necessary to reflect upon it, upon its specific characteristics, its constants and its variables’.78The role of the ballot is to determine </w:t>
      </w:r>
      <w:proofErr w:type="gramStart"/>
      <w:r w:rsidRPr="00836CEC">
        <w:rPr>
          <w:rFonts w:eastAsia="Calibri"/>
          <w:sz w:val="16"/>
        </w:rPr>
        <w:t>whether or not</w:t>
      </w:r>
      <w:proofErr w:type="gramEnd"/>
      <w:r w:rsidRPr="00836CEC">
        <w:rPr>
          <w:rFonts w:eastAsia="Calibri"/>
          <w:sz w:val="16"/>
        </w:rPr>
        <w:t xml:space="preserve"> the actualization of the affirmative is a good idea versus </w:t>
      </w:r>
      <w:proofErr w:type="gramStart"/>
      <w:r w:rsidRPr="00836CEC">
        <w:rPr>
          <w:rFonts w:eastAsia="Calibri"/>
          <w:sz w:val="16"/>
        </w:rPr>
        <w:t>a</w:t>
      </w:r>
      <w:proofErr w:type="gramEnd"/>
      <w:r w:rsidRPr="00836CEC">
        <w:rPr>
          <w:rFonts w:eastAsia="Calibri"/>
          <w:sz w:val="16"/>
        </w:rPr>
        <w:t xml:space="preserve"> actualization of a competitive method as applied in the broader institutional system.</w:t>
      </w:r>
    </w:p>
    <w:p w14:paraId="6E7AF48F" w14:textId="77777777" w:rsidR="009628D2" w:rsidRDefault="009628D2" w:rsidP="009628D2"/>
    <w:p w14:paraId="7E04FA3F" w14:textId="77777777" w:rsidR="009628D2" w:rsidRPr="00D3178F" w:rsidRDefault="009628D2" w:rsidP="009628D2"/>
    <w:p w14:paraId="1DC4736B" w14:textId="2D2C516C" w:rsidR="009628D2" w:rsidRDefault="00DF7526" w:rsidP="00DF7526">
      <w:pPr>
        <w:pStyle w:val="Heading1"/>
      </w:pPr>
      <w:r>
        <w:t>1AR</w:t>
      </w:r>
    </w:p>
    <w:p w14:paraId="2B6DD5F2" w14:textId="77777777" w:rsidR="00DF7526" w:rsidRDefault="00DF7526" w:rsidP="00DF7526">
      <w:pPr>
        <w:keepNext/>
        <w:keepLines/>
        <w:pageBreakBefore/>
        <w:spacing w:before="40"/>
        <w:jc w:val="center"/>
        <w:outlineLvl w:val="2"/>
        <w:rPr>
          <w:rFonts w:eastAsia="Times New Roman"/>
          <w:b/>
          <w:sz w:val="32"/>
          <w:szCs w:val="24"/>
          <w:u w:val="single"/>
        </w:rPr>
      </w:pPr>
      <w:r>
        <w:rPr>
          <w:rFonts w:eastAsia="Times New Roman"/>
          <w:b/>
          <w:sz w:val="32"/>
          <w:szCs w:val="24"/>
          <w:u w:val="single"/>
        </w:rPr>
        <w:t xml:space="preserve">AT: China Link </w:t>
      </w:r>
    </w:p>
    <w:p w14:paraId="2FB5619B" w14:textId="77777777" w:rsidR="00DF7526" w:rsidRDefault="00DF7526" w:rsidP="00DF7526">
      <w:pPr>
        <w:pStyle w:val="Heading4"/>
        <w:numPr>
          <w:ilvl w:val="0"/>
          <w:numId w:val="66"/>
        </w:numPr>
        <w:tabs>
          <w:tab w:val="num" w:pos="360"/>
        </w:tabs>
        <w:ind w:left="0" w:firstLine="0"/>
      </w:pPr>
      <w:r>
        <w:t xml:space="preserve">No Link: Specific to certain types of actions in response to Chinese actions, that’s not the Aff </w:t>
      </w:r>
    </w:p>
    <w:p w14:paraId="5C6E5617" w14:textId="77777777" w:rsidR="00DF7526" w:rsidRDefault="00DF7526" w:rsidP="00DF7526">
      <w:pPr>
        <w:pStyle w:val="Heading4"/>
      </w:pPr>
      <w:r>
        <w:t xml:space="preserve">Our </w:t>
      </w:r>
      <w:r w:rsidRPr="00C1333F">
        <w:rPr>
          <w:u w:val="single"/>
        </w:rPr>
        <w:t>rhetoric is good</w:t>
      </w:r>
      <w:r>
        <w:t xml:space="preserve">- it </w:t>
      </w:r>
      <w:r w:rsidRPr="00C1333F">
        <w:rPr>
          <w:u w:val="single"/>
        </w:rPr>
        <w:t>doesn’t</w:t>
      </w:r>
      <w:r>
        <w:t xml:space="preserve"> shape reality BUT </w:t>
      </w:r>
      <w:r w:rsidRPr="00C1333F">
        <w:rPr>
          <w:u w:val="single"/>
        </w:rPr>
        <w:t>accurately describes it</w:t>
      </w:r>
      <w:r>
        <w:t xml:space="preserve">- AND highlighting great power competition </w:t>
      </w:r>
      <w:r w:rsidRPr="00C1333F">
        <w:rPr>
          <w:u w:val="single"/>
        </w:rPr>
        <w:t>solves anti-Asian racism</w:t>
      </w:r>
      <w:r>
        <w:t xml:space="preserve"> </w:t>
      </w:r>
    </w:p>
    <w:p w14:paraId="0FE9A7F2" w14:textId="77777777" w:rsidR="00DF7526" w:rsidRDefault="00DF7526" w:rsidP="00DF7526">
      <w:r w:rsidRPr="008D5F4A">
        <w:rPr>
          <w:rStyle w:val="Style13ptBold"/>
        </w:rPr>
        <w:t>Smith, 21</w:t>
      </w:r>
      <w:r>
        <w:t xml:space="preserve"> -- was an assistant professor of finance at Stony Brook University</w:t>
      </w:r>
    </w:p>
    <w:p w14:paraId="11DC9E7F" w14:textId="77777777" w:rsidR="00DF7526" w:rsidRDefault="00DF7526" w:rsidP="00DF7526">
      <w:r>
        <w:t>[Noah, "How to criticize China without abetting racism," Noahpinion, 6-3-21, https://noahpinion.substack.com/p/how-to-criticize-china-without-abetting, accessed 12-5-21]</w:t>
      </w:r>
    </w:p>
    <w:p w14:paraId="57B92EB9" w14:textId="77777777" w:rsidR="00DF7526" w:rsidRDefault="00DF7526" w:rsidP="00DF7526"/>
    <w:p w14:paraId="76425F12" w14:textId="77777777" w:rsidR="00DF7526" w:rsidRPr="00C1333F" w:rsidRDefault="00DF7526" w:rsidP="00DF7526">
      <w:pPr>
        <w:rPr>
          <w:sz w:val="12"/>
        </w:rPr>
      </w:pPr>
      <w:r w:rsidRPr="008D5F4A">
        <w:rPr>
          <w:rStyle w:val="StyleUnderline"/>
        </w:rPr>
        <w:t>The other day, an Asian American friend</w:t>
      </w:r>
      <w:r w:rsidRPr="00C1333F">
        <w:rPr>
          <w:sz w:val="12"/>
        </w:rPr>
        <w:t xml:space="preserve"> — who politically is as centrist as they come — </w:t>
      </w:r>
      <w:r w:rsidRPr="008D5F4A">
        <w:rPr>
          <w:rStyle w:val="StyleUnderline"/>
        </w:rPr>
        <w:t>wrote me anxiously about the growing popularity of the lab leak theory. Asian Americans, he said, would be “collateral damage”; though he despises the CCP</w:t>
      </w:r>
      <w:r w:rsidRPr="00C1333F">
        <w:rPr>
          <w:sz w:val="12"/>
        </w:rPr>
        <w:t xml:space="preserve">, he worried explicitly a backlash of far-right hate should it be discovered that the coronavirus did come from a Chinese lab. He has recently bought </w:t>
      </w:r>
      <w:proofErr w:type="gramStart"/>
      <w:r w:rsidRPr="00C1333F">
        <w:rPr>
          <w:sz w:val="12"/>
        </w:rPr>
        <w:t>guns, and</w:t>
      </w:r>
      <w:proofErr w:type="gramEnd"/>
      <w:r w:rsidRPr="00C1333F">
        <w:rPr>
          <w:sz w:val="12"/>
        </w:rPr>
        <w:t xml:space="preserve"> learned how to use them.</w:t>
      </w:r>
    </w:p>
    <w:p w14:paraId="6B463D02" w14:textId="77777777" w:rsidR="00DF7526" w:rsidRPr="00C1333F" w:rsidRDefault="00DF7526" w:rsidP="00DF7526">
      <w:pPr>
        <w:rPr>
          <w:sz w:val="12"/>
        </w:rPr>
      </w:pPr>
      <w:r w:rsidRPr="00C1333F">
        <w:rPr>
          <w:sz w:val="12"/>
        </w:rPr>
        <w:t>I take these worries extremely seriously</w:t>
      </w:r>
      <w:r w:rsidRPr="001E358F">
        <w:rPr>
          <w:sz w:val="12"/>
        </w:rPr>
        <w:t xml:space="preserve">. </w:t>
      </w:r>
      <w:r w:rsidRPr="001E358F">
        <w:rPr>
          <w:rStyle w:val="StyleUnderline"/>
        </w:rPr>
        <w:t xml:space="preserve">There is </w:t>
      </w:r>
      <w:proofErr w:type="gramStart"/>
      <w:r w:rsidRPr="001E358F">
        <w:rPr>
          <w:rStyle w:val="StyleUnderline"/>
        </w:rPr>
        <w:t>definitely</w:t>
      </w:r>
      <w:r w:rsidRPr="008D5F4A">
        <w:rPr>
          <w:rStyle w:val="StyleUnderline"/>
        </w:rPr>
        <w:t xml:space="preserve"> a</w:t>
      </w:r>
      <w:proofErr w:type="gramEnd"/>
      <w:r w:rsidRPr="008D5F4A">
        <w:rPr>
          <w:rStyle w:val="StyleUnderline"/>
        </w:rPr>
        <w:t xml:space="preserve"> wave of </w:t>
      </w:r>
      <w:r w:rsidRPr="00C1333F">
        <w:rPr>
          <w:rStyle w:val="StyleUnderline"/>
          <w:highlight w:val="yellow"/>
        </w:rPr>
        <w:t>racist hate against Asian Americans</w:t>
      </w:r>
      <w:r w:rsidRPr="00C1333F">
        <w:rPr>
          <w:sz w:val="12"/>
        </w:rPr>
        <w:t xml:space="preserve">, much of it violent. </w:t>
      </w:r>
      <w:r w:rsidRPr="008D5F4A">
        <w:rPr>
          <w:rStyle w:val="StyleUnderline"/>
        </w:rPr>
        <w:t xml:space="preserve">Though </w:t>
      </w:r>
      <w:r w:rsidRPr="00C1333F">
        <w:rPr>
          <w:rStyle w:val="StyleUnderline"/>
          <w:highlight w:val="yellow"/>
        </w:rPr>
        <w:t xml:space="preserve">I </w:t>
      </w:r>
      <w:r w:rsidRPr="001E358F">
        <w:rPr>
          <w:rStyle w:val="Emphasis"/>
          <w:highlight w:val="yellow"/>
        </w:rPr>
        <w:t>don’t think</w:t>
      </w:r>
      <w:r w:rsidRPr="008D5F4A">
        <w:rPr>
          <w:rStyle w:val="StyleUnderline"/>
        </w:rPr>
        <w:t xml:space="preserve"> that </w:t>
      </w:r>
      <w:r w:rsidRPr="00C1333F">
        <w:rPr>
          <w:rStyle w:val="StyleUnderline"/>
          <w:highlight w:val="yellow"/>
        </w:rPr>
        <w:t>this</w:t>
      </w:r>
      <w:r w:rsidRPr="008D5F4A">
        <w:rPr>
          <w:rStyle w:val="StyleUnderline"/>
        </w:rPr>
        <w:t xml:space="preserve"> hate </w:t>
      </w:r>
      <w:r w:rsidRPr="00C1333F">
        <w:rPr>
          <w:rStyle w:val="StyleUnderline"/>
          <w:highlight w:val="yellow"/>
        </w:rPr>
        <w:t>is</w:t>
      </w:r>
      <w:r w:rsidRPr="008D5F4A">
        <w:rPr>
          <w:rStyle w:val="StyleUnderline"/>
        </w:rPr>
        <w:t xml:space="preserve"> primarily </w:t>
      </w:r>
      <w:r w:rsidRPr="00C1333F">
        <w:rPr>
          <w:rStyle w:val="StyleUnderline"/>
          <w:highlight w:val="yellow"/>
        </w:rPr>
        <w:t>due to</w:t>
      </w:r>
      <w:r w:rsidRPr="008D5F4A">
        <w:rPr>
          <w:rStyle w:val="StyleUnderline"/>
        </w:rPr>
        <w:t xml:space="preserve"> rising </w:t>
      </w:r>
      <w:r w:rsidRPr="00C1333F">
        <w:rPr>
          <w:rStyle w:val="StyleUnderline"/>
          <w:highlight w:val="yellow"/>
        </w:rPr>
        <w:t>geopolitical tensions</w:t>
      </w:r>
      <w:r w:rsidRPr="008D5F4A">
        <w:rPr>
          <w:rStyle w:val="StyleUnderline"/>
        </w:rPr>
        <w:t xml:space="preserve"> between the U.S. and China, I do think those tensions, and the reaction to them, have the potential to exacerbate things going forward</w:t>
      </w:r>
      <w:r w:rsidRPr="00C1333F">
        <w:rPr>
          <w:sz w:val="12"/>
        </w:rPr>
        <w:t>.</w:t>
      </w:r>
    </w:p>
    <w:p w14:paraId="009F5F28" w14:textId="77777777" w:rsidR="00DF7526" w:rsidRPr="00C1333F" w:rsidRDefault="00DF7526" w:rsidP="00DF7526">
      <w:pPr>
        <w:rPr>
          <w:sz w:val="12"/>
        </w:rPr>
      </w:pPr>
      <w:r w:rsidRPr="00C1333F">
        <w:rPr>
          <w:sz w:val="12"/>
        </w:rPr>
        <w:t xml:space="preserve">On the other hand, </w:t>
      </w:r>
      <w:r w:rsidRPr="00C1333F">
        <w:rPr>
          <w:rStyle w:val="StyleUnderline"/>
          <w:highlight w:val="yellow"/>
        </w:rPr>
        <w:t xml:space="preserve">geopolitical conflict is </w:t>
      </w:r>
      <w:r w:rsidRPr="001E358F">
        <w:rPr>
          <w:rStyle w:val="Emphasis"/>
          <w:highlight w:val="yellow"/>
        </w:rPr>
        <w:t>not going to stop</w:t>
      </w:r>
      <w:r w:rsidRPr="00C1333F">
        <w:rPr>
          <w:rStyle w:val="StyleUnderline"/>
          <w:highlight w:val="yellow"/>
        </w:rPr>
        <w:t xml:space="preserve"> on account of these worries</w:t>
      </w:r>
      <w:r w:rsidRPr="00C1333F">
        <w:rPr>
          <w:sz w:val="12"/>
        </w:rPr>
        <w:t xml:space="preserve">. </w:t>
      </w:r>
      <w:r w:rsidRPr="00C1333F">
        <w:rPr>
          <w:rStyle w:val="StyleUnderline"/>
          <w:highlight w:val="yellow"/>
        </w:rPr>
        <w:t xml:space="preserve">The U.S. has </w:t>
      </w:r>
      <w:r w:rsidRPr="001E358F">
        <w:rPr>
          <w:rStyle w:val="Emphasis"/>
          <w:highlight w:val="yellow"/>
        </w:rPr>
        <w:t>real national interests</w:t>
      </w:r>
      <w:r w:rsidRPr="00C1333F">
        <w:rPr>
          <w:rStyle w:val="StyleUnderline"/>
          <w:highlight w:val="yellow"/>
        </w:rPr>
        <w:t xml:space="preserve"> that directly conflict with</w:t>
      </w:r>
      <w:r w:rsidRPr="008D5F4A">
        <w:rPr>
          <w:rStyle w:val="StyleUnderline"/>
        </w:rPr>
        <w:t xml:space="preserve"> the goals of </w:t>
      </w:r>
      <w:r w:rsidRPr="00C1333F">
        <w:rPr>
          <w:rStyle w:val="StyleUnderline"/>
          <w:highlight w:val="yellow"/>
        </w:rPr>
        <w:t>China’s</w:t>
      </w:r>
      <w:r w:rsidRPr="008D5F4A">
        <w:rPr>
          <w:rStyle w:val="StyleUnderline"/>
        </w:rPr>
        <w:t xml:space="preserve"> rulers — </w:t>
      </w:r>
      <w:r w:rsidRPr="001E358F">
        <w:rPr>
          <w:rStyle w:val="Emphasis"/>
          <w:highlight w:val="yellow"/>
        </w:rPr>
        <w:t>freedom of the seas</w:t>
      </w:r>
      <w:r w:rsidRPr="008D5F4A">
        <w:rPr>
          <w:rStyle w:val="StyleUnderline"/>
        </w:rPr>
        <w:t xml:space="preserve">, </w:t>
      </w:r>
      <w:r w:rsidRPr="00C1333F">
        <w:rPr>
          <w:rStyle w:val="StyleUnderline"/>
          <w:highlight w:val="yellow"/>
        </w:rPr>
        <w:t xml:space="preserve">protecting </w:t>
      </w:r>
      <w:r w:rsidRPr="001E358F">
        <w:rPr>
          <w:rStyle w:val="Emphasis"/>
          <w:highlight w:val="yellow"/>
        </w:rPr>
        <w:t>Taiwan</w:t>
      </w:r>
      <w:r w:rsidRPr="00C1333F">
        <w:rPr>
          <w:rStyle w:val="StyleUnderline"/>
          <w:highlight w:val="yellow"/>
        </w:rPr>
        <w:t xml:space="preserve"> and </w:t>
      </w:r>
      <w:r w:rsidRPr="001E358F">
        <w:rPr>
          <w:rStyle w:val="Emphasis"/>
          <w:highlight w:val="yellow"/>
        </w:rPr>
        <w:t>India</w:t>
      </w:r>
      <w:r w:rsidRPr="008D5F4A">
        <w:rPr>
          <w:rStyle w:val="StyleUnderline"/>
        </w:rPr>
        <w:t>, and so on.</w:t>
      </w:r>
      <w:r w:rsidRPr="00C1333F">
        <w:rPr>
          <w:sz w:val="12"/>
        </w:rPr>
        <w:t xml:space="preserve"> </w:t>
      </w:r>
      <w:r w:rsidRPr="008D5F4A">
        <w:rPr>
          <w:rStyle w:val="StyleUnderline"/>
        </w:rPr>
        <w:t xml:space="preserve">As those interests come into conflict, </w:t>
      </w:r>
      <w:r w:rsidRPr="00C1333F">
        <w:rPr>
          <w:rStyle w:val="StyleUnderline"/>
          <w:highlight w:val="yellow"/>
        </w:rPr>
        <w:t xml:space="preserve">there will </w:t>
      </w:r>
      <w:r w:rsidRPr="001E358F">
        <w:rPr>
          <w:rStyle w:val="Emphasis"/>
          <w:highlight w:val="yellow"/>
        </w:rPr>
        <w:t>inevitably be friction</w:t>
      </w:r>
      <w:r w:rsidRPr="008D5F4A">
        <w:rPr>
          <w:rStyle w:val="StyleUnderline"/>
        </w:rPr>
        <w:t xml:space="preserve"> between the two countries. </w:t>
      </w:r>
      <w:r w:rsidRPr="00C1333F">
        <w:rPr>
          <w:rStyle w:val="StyleUnderline"/>
          <w:highlight w:val="yellow"/>
        </w:rPr>
        <w:t xml:space="preserve">The folks who think they can </w:t>
      </w:r>
      <w:r w:rsidRPr="001E358F">
        <w:rPr>
          <w:rStyle w:val="Emphasis"/>
          <w:highlight w:val="yellow"/>
        </w:rPr>
        <w:t>stop a new Cold War</w:t>
      </w:r>
      <w:r w:rsidRPr="00C1333F">
        <w:rPr>
          <w:rStyle w:val="StyleUnderline"/>
          <w:highlight w:val="yellow"/>
        </w:rPr>
        <w:t xml:space="preserve"> by calling it racist </w:t>
      </w:r>
      <w:r w:rsidRPr="001E358F">
        <w:rPr>
          <w:rStyle w:val="Emphasis"/>
          <w:highlight w:val="yellow"/>
        </w:rPr>
        <w:t>are</w:t>
      </w:r>
      <w:r w:rsidRPr="001E358F">
        <w:rPr>
          <w:rStyle w:val="Emphasis"/>
        </w:rPr>
        <w:t xml:space="preserve"> simply </w:t>
      </w:r>
      <w:r w:rsidRPr="001E358F">
        <w:rPr>
          <w:rStyle w:val="Emphasis"/>
          <w:highlight w:val="yellow"/>
        </w:rPr>
        <w:t>mistaken</w:t>
      </w:r>
      <w:r w:rsidRPr="00C1333F">
        <w:rPr>
          <w:sz w:val="12"/>
        </w:rPr>
        <w:t>. For example, this kind of thing is just not going to work:</w:t>
      </w:r>
    </w:p>
    <w:p w14:paraId="7D122485" w14:textId="77777777" w:rsidR="00DF7526" w:rsidRDefault="00DF7526" w:rsidP="00DF7526">
      <w:pPr>
        <w:rPr>
          <w:rStyle w:val="StyleUnderline"/>
        </w:rPr>
      </w:pPr>
      <w:r w:rsidRPr="00C1333F">
        <w:rPr>
          <w:rStyle w:val="StyleUnderline"/>
          <w:highlight w:val="yellow"/>
        </w:rPr>
        <w:t>Even if</w:t>
      </w:r>
      <w:r w:rsidRPr="008D5F4A">
        <w:rPr>
          <w:rStyle w:val="StyleUnderline"/>
        </w:rPr>
        <w:t xml:space="preserve"> U.S. </w:t>
      </w:r>
      <w:r w:rsidRPr="00C1333F">
        <w:rPr>
          <w:rStyle w:val="StyleUnderline"/>
          <w:highlight w:val="yellow"/>
        </w:rPr>
        <w:t>leaders tried to go easy on China</w:t>
      </w:r>
      <w:r w:rsidRPr="008D5F4A">
        <w:rPr>
          <w:rStyle w:val="StyleUnderline"/>
        </w:rPr>
        <w:t xml:space="preserve"> out of fear of stirring up racism at home, </w:t>
      </w:r>
      <w:r w:rsidRPr="00C1333F">
        <w:rPr>
          <w:rStyle w:val="StyleUnderline"/>
        </w:rPr>
        <w:t>U.S.</w:t>
      </w:r>
      <w:r w:rsidRPr="008D5F4A">
        <w:rPr>
          <w:rStyle w:val="StyleUnderline"/>
        </w:rPr>
        <w:t xml:space="preserve"> </w:t>
      </w:r>
      <w:r w:rsidRPr="00C1333F">
        <w:rPr>
          <w:rStyle w:val="StyleUnderline"/>
          <w:highlight w:val="yellow"/>
        </w:rPr>
        <w:t>leaders are</w:t>
      </w:r>
      <w:r w:rsidRPr="008D5F4A">
        <w:rPr>
          <w:rStyle w:val="StyleUnderline"/>
        </w:rPr>
        <w:t xml:space="preserve"> simply </w:t>
      </w:r>
      <w:r w:rsidRPr="001E358F">
        <w:rPr>
          <w:rStyle w:val="Emphasis"/>
          <w:highlight w:val="yellow"/>
        </w:rPr>
        <w:t>not in control</w:t>
      </w:r>
      <w:r w:rsidRPr="008D5F4A">
        <w:rPr>
          <w:rStyle w:val="StyleUnderline"/>
        </w:rPr>
        <w:t xml:space="preserve"> of the situation the way they were back in the days of the Iraq War</w:t>
      </w:r>
      <w:r w:rsidRPr="00C1333F">
        <w:rPr>
          <w:sz w:val="12"/>
        </w:rPr>
        <w:t xml:space="preserve">. </w:t>
      </w:r>
      <w:r w:rsidRPr="00C1333F">
        <w:rPr>
          <w:rStyle w:val="StyleUnderline"/>
          <w:highlight w:val="yellow"/>
        </w:rPr>
        <w:t xml:space="preserve">China has </w:t>
      </w:r>
      <w:r w:rsidRPr="001E358F">
        <w:rPr>
          <w:rStyle w:val="Emphasis"/>
          <w:highlight w:val="yellow"/>
        </w:rPr>
        <w:t>power</w:t>
      </w:r>
      <w:r w:rsidRPr="00C1333F">
        <w:rPr>
          <w:rStyle w:val="StyleUnderline"/>
          <w:highlight w:val="yellow"/>
        </w:rPr>
        <w:t xml:space="preserve"> and </w:t>
      </w:r>
      <w:r w:rsidRPr="001E358F">
        <w:rPr>
          <w:rStyle w:val="Emphasis"/>
          <w:highlight w:val="yellow"/>
        </w:rPr>
        <w:t>agency</w:t>
      </w:r>
      <w:r w:rsidRPr="00C1333F">
        <w:rPr>
          <w:rStyle w:val="StyleUnderline"/>
          <w:highlight w:val="yellow"/>
        </w:rPr>
        <w:t xml:space="preserve"> here</w:t>
      </w:r>
      <w:r w:rsidRPr="008D5F4A">
        <w:rPr>
          <w:rStyle w:val="StyleUnderline"/>
        </w:rPr>
        <w:t xml:space="preserve">, </w:t>
      </w:r>
      <w:r w:rsidRPr="00C1333F">
        <w:rPr>
          <w:rStyle w:val="StyleUnderline"/>
          <w:highlight w:val="yellow"/>
        </w:rPr>
        <w:t>and</w:t>
      </w:r>
      <w:r w:rsidRPr="008D5F4A">
        <w:rPr>
          <w:rStyle w:val="StyleUnderline"/>
        </w:rPr>
        <w:t xml:space="preserve"> its spokespeople are out there beating the war drums even as its neighbors — including U.S. </w:t>
      </w:r>
      <w:r w:rsidRPr="00C1333F">
        <w:rPr>
          <w:rStyle w:val="StyleUnderline"/>
          <w:highlight w:val="yellow"/>
        </w:rPr>
        <w:t>allies</w:t>
      </w:r>
      <w:r w:rsidRPr="008D5F4A">
        <w:rPr>
          <w:rStyle w:val="StyleUnderline"/>
        </w:rPr>
        <w:t xml:space="preserve"> — </w:t>
      </w:r>
      <w:r w:rsidRPr="00C1333F">
        <w:rPr>
          <w:rStyle w:val="StyleUnderline"/>
          <w:highlight w:val="yellow"/>
        </w:rPr>
        <w:t>grow</w:t>
      </w:r>
      <w:r w:rsidRPr="008D5F4A">
        <w:rPr>
          <w:rStyle w:val="StyleUnderline"/>
        </w:rPr>
        <w:t xml:space="preserve"> </w:t>
      </w:r>
      <w:proofErr w:type="gramStart"/>
      <w:r w:rsidRPr="008D5F4A">
        <w:rPr>
          <w:rStyle w:val="StyleUnderline"/>
        </w:rPr>
        <w:t>more and more</w:t>
      </w:r>
      <w:proofErr w:type="gramEnd"/>
      <w:r w:rsidRPr="008D5F4A">
        <w:rPr>
          <w:rStyle w:val="StyleUnderline"/>
        </w:rPr>
        <w:t xml:space="preserve"> </w:t>
      </w:r>
      <w:r w:rsidRPr="001E358F">
        <w:rPr>
          <w:rStyle w:val="Emphasis"/>
          <w:highlight w:val="yellow"/>
        </w:rPr>
        <w:t>alarmed</w:t>
      </w:r>
      <w:r w:rsidRPr="00C1333F">
        <w:rPr>
          <w:sz w:val="12"/>
          <w:highlight w:val="yellow"/>
        </w:rPr>
        <w:t>.</w:t>
      </w:r>
      <w:r w:rsidRPr="00C1333F">
        <w:rPr>
          <w:sz w:val="12"/>
        </w:rPr>
        <w:t xml:space="preserve"> </w:t>
      </w:r>
      <w:r w:rsidRPr="00C1333F">
        <w:rPr>
          <w:rStyle w:val="StyleUnderline"/>
          <w:highlight w:val="yellow"/>
        </w:rPr>
        <w:t>If you</w:t>
      </w:r>
      <w:r w:rsidRPr="008D5F4A">
        <w:rPr>
          <w:rStyle w:val="StyleUnderline"/>
        </w:rPr>
        <w:t xml:space="preserve"> </w:t>
      </w:r>
      <w:proofErr w:type="gramStart"/>
      <w:r w:rsidRPr="008D5F4A">
        <w:rPr>
          <w:rStyle w:val="StyleUnderline"/>
        </w:rPr>
        <w:t xml:space="preserve">actually </w:t>
      </w:r>
      <w:r w:rsidRPr="00C1333F">
        <w:rPr>
          <w:rStyle w:val="StyleUnderline"/>
          <w:highlight w:val="yellow"/>
        </w:rPr>
        <w:t>think</w:t>
      </w:r>
      <w:proofErr w:type="gramEnd"/>
      <w:r w:rsidRPr="00C1333F">
        <w:rPr>
          <w:rStyle w:val="StyleUnderline"/>
          <w:highlight w:val="yellow"/>
        </w:rPr>
        <w:t xml:space="preserve"> the U.S. is going to </w:t>
      </w:r>
      <w:r w:rsidRPr="001E358F">
        <w:rPr>
          <w:rStyle w:val="Emphasis"/>
          <w:highlight w:val="yellow"/>
        </w:rPr>
        <w:t>abandon its commitments</w:t>
      </w:r>
      <w:r w:rsidRPr="008D5F4A">
        <w:rPr>
          <w:rStyle w:val="StyleUnderline"/>
        </w:rPr>
        <w:t xml:space="preserve">, its allies, its principles, </w:t>
      </w:r>
      <w:r w:rsidRPr="00C1333F">
        <w:rPr>
          <w:rStyle w:val="StyleUnderline"/>
          <w:highlight w:val="yellow"/>
        </w:rPr>
        <w:t>and</w:t>
      </w:r>
      <w:r w:rsidRPr="008D5F4A">
        <w:rPr>
          <w:rStyle w:val="StyleUnderline"/>
        </w:rPr>
        <w:t xml:space="preserve"> its </w:t>
      </w:r>
      <w:r w:rsidRPr="00C1333F">
        <w:rPr>
          <w:rStyle w:val="StyleUnderline"/>
          <w:highlight w:val="yellow"/>
        </w:rPr>
        <w:t>interests because some guy</w:t>
      </w:r>
      <w:r w:rsidRPr="008D5F4A">
        <w:rPr>
          <w:rStyle w:val="StyleUnderline"/>
        </w:rPr>
        <w:t xml:space="preserve"> with a moustache </w:t>
      </w:r>
      <w:r w:rsidRPr="00C1333F">
        <w:rPr>
          <w:rStyle w:val="StyleUnderline"/>
          <w:highlight w:val="yellow"/>
        </w:rPr>
        <w:t xml:space="preserve">yelled that great power competition is racist, </w:t>
      </w:r>
      <w:r w:rsidRPr="001E358F">
        <w:rPr>
          <w:rStyle w:val="Emphasis"/>
          <w:highlight w:val="yellow"/>
        </w:rPr>
        <w:t>you should</w:t>
      </w:r>
      <w:r w:rsidRPr="001E358F">
        <w:rPr>
          <w:rStyle w:val="Emphasis"/>
        </w:rPr>
        <w:t xml:space="preserve"> probably </w:t>
      </w:r>
      <w:r w:rsidRPr="001E358F">
        <w:rPr>
          <w:rStyle w:val="Emphasis"/>
          <w:highlight w:val="yellow"/>
        </w:rPr>
        <w:t>think again</w:t>
      </w:r>
      <w:r w:rsidRPr="008D5F4A">
        <w:rPr>
          <w:rStyle w:val="StyleUnderline"/>
        </w:rPr>
        <w:t>.</w:t>
      </w:r>
    </w:p>
    <w:p w14:paraId="3C0FFBDA" w14:textId="77777777" w:rsidR="00DF7526" w:rsidRPr="00C1333F" w:rsidRDefault="00DF7526" w:rsidP="00DF7526">
      <w:pPr>
        <w:rPr>
          <w:sz w:val="12"/>
        </w:rPr>
      </w:pPr>
      <w:r w:rsidRPr="00C1333F">
        <w:rPr>
          <w:sz w:val="12"/>
        </w:rPr>
        <w:t xml:space="preserve">In addition, </w:t>
      </w:r>
      <w:r w:rsidRPr="00C1333F">
        <w:rPr>
          <w:rStyle w:val="StyleUnderline"/>
          <w:highlight w:val="yellow"/>
        </w:rPr>
        <w:t>people who identify any news</w:t>
      </w:r>
      <w:r w:rsidRPr="008D5F4A">
        <w:rPr>
          <w:rStyle w:val="StyleUnderline"/>
        </w:rPr>
        <w:t xml:space="preserve"> story </w:t>
      </w:r>
      <w:r w:rsidRPr="00C1333F">
        <w:rPr>
          <w:rStyle w:val="StyleUnderline"/>
          <w:highlight w:val="yellow"/>
        </w:rPr>
        <w:t xml:space="preserve">that reflects badly on the CCP as inherently anti-Asian are </w:t>
      </w:r>
      <w:r w:rsidRPr="001E358F">
        <w:rPr>
          <w:rStyle w:val="Emphasis"/>
          <w:highlight w:val="yellow"/>
        </w:rPr>
        <w:t>not helping</w:t>
      </w:r>
      <w:r w:rsidRPr="008D5F4A">
        <w:rPr>
          <w:rStyle w:val="StyleUnderline"/>
        </w:rPr>
        <w:t xml:space="preserve"> the cause of combatting anti-Asian hate</w:t>
      </w:r>
      <w:r w:rsidRPr="00C1333F">
        <w:rPr>
          <w:sz w:val="12"/>
        </w:rPr>
        <w:t xml:space="preserve">. </w:t>
      </w:r>
      <w:r w:rsidRPr="00C1333F">
        <w:rPr>
          <w:rStyle w:val="StyleUnderline"/>
          <w:highlight w:val="yellow"/>
        </w:rPr>
        <w:t>If the</w:t>
      </w:r>
      <w:r w:rsidRPr="008D5F4A">
        <w:rPr>
          <w:rStyle w:val="StyleUnderline"/>
        </w:rPr>
        <w:t xml:space="preserve"> lab leak </w:t>
      </w:r>
      <w:r w:rsidRPr="00C1333F">
        <w:rPr>
          <w:rStyle w:val="StyleUnderline"/>
          <w:highlight w:val="yellow"/>
        </w:rPr>
        <w:t>theory turns out to be true</w:t>
      </w:r>
      <w:r w:rsidRPr="008D5F4A">
        <w:rPr>
          <w:rStyle w:val="StyleUnderline"/>
        </w:rPr>
        <w:t xml:space="preserve">, then it turns out to be true. And if that happens, the </w:t>
      </w:r>
      <w:r w:rsidRPr="00C1333F">
        <w:rPr>
          <w:rStyle w:val="StyleUnderline"/>
          <w:highlight w:val="yellow"/>
        </w:rPr>
        <w:t xml:space="preserve">people who tried to denounce it </w:t>
      </w:r>
      <w:r w:rsidRPr="001E358F">
        <w:rPr>
          <w:rStyle w:val="StyleUnderline"/>
        </w:rPr>
        <w:t xml:space="preserve">as racist </w:t>
      </w:r>
      <w:r w:rsidRPr="00C1333F">
        <w:rPr>
          <w:rStyle w:val="StyleUnderline"/>
          <w:highlight w:val="yellow"/>
        </w:rPr>
        <w:t xml:space="preserve">are going to look like they </w:t>
      </w:r>
      <w:r w:rsidRPr="001E358F">
        <w:rPr>
          <w:rStyle w:val="Emphasis"/>
          <w:highlight w:val="yellow"/>
        </w:rPr>
        <w:t>tried to cover up the truth</w:t>
      </w:r>
      <w:r w:rsidRPr="008D5F4A">
        <w:rPr>
          <w:rStyle w:val="StyleUnderline"/>
        </w:rPr>
        <w:t xml:space="preserve">. </w:t>
      </w:r>
      <w:r w:rsidRPr="00C1333F">
        <w:rPr>
          <w:rStyle w:val="StyleUnderline"/>
          <w:highlight w:val="yellow"/>
        </w:rPr>
        <w:t xml:space="preserve">And the </w:t>
      </w:r>
      <w:r w:rsidRPr="001E358F">
        <w:rPr>
          <w:rStyle w:val="Emphasis"/>
          <w:highlight w:val="yellow"/>
        </w:rPr>
        <w:t>backlash to that will be worse</w:t>
      </w:r>
      <w:r w:rsidRPr="008D5F4A">
        <w:rPr>
          <w:rStyle w:val="StyleUnderline"/>
        </w:rPr>
        <w:t xml:space="preserve"> than whatever harm those people think they prevented by denouncing the lab leak theory</w:t>
      </w:r>
      <w:r w:rsidRPr="00C1333F">
        <w:rPr>
          <w:sz w:val="12"/>
        </w:rPr>
        <w:t>.</w:t>
      </w:r>
    </w:p>
    <w:p w14:paraId="4C3DB109" w14:textId="77777777" w:rsidR="00DF7526" w:rsidRPr="00C1333F" w:rsidRDefault="00DF7526" w:rsidP="00DF7526">
      <w:pPr>
        <w:rPr>
          <w:sz w:val="12"/>
        </w:rPr>
      </w:pPr>
      <w:r w:rsidRPr="00C1333F">
        <w:rPr>
          <w:sz w:val="12"/>
        </w:rPr>
        <w:t xml:space="preserve">And as Matt Yglesias rightly argues in a recent post, </w:t>
      </w:r>
      <w:r w:rsidRPr="00C1333F">
        <w:rPr>
          <w:rStyle w:val="StyleUnderline"/>
          <w:highlight w:val="yellow"/>
        </w:rPr>
        <w:t>criticism of countries</w:t>
      </w:r>
      <w:r w:rsidRPr="008D5F4A">
        <w:rPr>
          <w:rStyle w:val="StyleUnderline"/>
        </w:rPr>
        <w:t xml:space="preserve"> — </w:t>
      </w:r>
      <w:r w:rsidRPr="00C1333F">
        <w:rPr>
          <w:rStyle w:val="StyleUnderline"/>
          <w:highlight w:val="yellow"/>
        </w:rPr>
        <w:t xml:space="preserve">in addition to being </w:t>
      </w:r>
      <w:r w:rsidRPr="001E358F">
        <w:rPr>
          <w:rStyle w:val="Emphasis"/>
          <w:highlight w:val="yellow"/>
        </w:rPr>
        <w:t>inevitable</w:t>
      </w:r>
      <w:r w:rsidRPr="008D5F4A">
        <w:rPr>
          <w:rStyle w:val="StyleUnderline"/>
        </w:rPr>
        <w:t xml:space="preserve"> — </w:t>
      </w:r>
      <w:r w:rsidRPr="00C1333F">
        <w:rPr>
          <w:rStyle w:val="StyleUnderline"/>
          <w:highlight w:val="yellow"/>
        </w:rPr>
        <w:t xml:space="preserve">is </w:t>
      </w:r>
      <w:r w:rsidRPr="001E358F">
        <w:rPr>
          <w:rStyle w:val="Emphasis"/>
          <w:highlight w:val="yellow"/>
        </w:rPr>
        <w:t>morally legitimate</w:t>
      </w:r>
      <w:r w:rsidRPr="00C1333F">
        <w:rPr>
          <w:sz w:val="12"/>
        </w:rPr>
        <w:t xml:space="preserve">. </w:t>
      </w:r>
      <w:r w:rsidRPr="00C1333F">
        <w:rPr>
          <w:rStyle w:val="StyleUnderline"/>
          <w:highlight w:val="yellow"/>
        </w:rPr>
        <w:t xml:space="preserve">China’s government is engaged in </w:t>
      </w:r>
      <w:r w:rsidRPr="001E358F">
        <w:rPr>
          <w:rStyle w:val="Emphasis"/>
          <w:highlight w:val="yellow"/>
        </w:rPr>
        <w:t>atrocities at home</w:t>
      </w:r>
      <w:r w:rsidRPr="00C1333F">
        <w:rPr>
          <w:rStyle w:val="StyleUnderline"/>
          <w:highlight w:val="yellow"/>
        </w:rPr>
        <w:t xml:space="preserve"> and increasing </w:t>
      </w:r>
      <w:r w:rsidRPr="001E358F">
        <w:rPr>
          <w:rStyle w:val="Emphasis"/>
          <w:highlight w:val="yellow"/>
        </w:rPr>
        <w:t>aggression abroad</w:t>
      </w:r>
      <w:r w:rsidRPr="00C1333F">
        <w:rPr>
          <w:rStyle w:val="StyleUnderline"/>
          <w:highlight w:val="yellow"/>
        </w:rPr>
        <w:t>, and we have a</w:t>
      </w:r>
      <w:r w:rsidRPr="008D5F4A">
        <w:rPr>
          <w:rStyle w:val="StyleUnderline"/>
        </w:rPr>
        <w:t xml:space="preserve"> right, if not a </w:t>
      </w:r>
      <w:r w:rsidRPr="001E358F">
        <w:rPr>
          <w:rStyle w:val="Emphasis"/>
          <w:highlight w:val="yellow"/>
        </w:rPr>
        <w:t>duty</w:t>
      </w:r>
      <w:r w:rsidRPr="001E358F">
        <w:rPr>
          <w:rStyle w:val="Emphasis"/>
        </w:rPr>
        <w:t xml:space="preserve">, </w:t>
      </w:r>
      <w:r w:rsidRPr="001E358F">
        <w:rPr>
          <w:rStyle w:val="Emphasis"/>
          <w:highlight w:val="yellow"/>
        </w:rPr>
        <w:t>to call that out</w:t>
      </w:r>
      <w:r w:rsidRPr="001E358F">
        <w:rPr>
          <w:rStyle w:val="Emphasis"/>
        </w:rPr>
        <w:t>.</w:t>
      </w:r>
      <w:r w:rsidRPr="00C1333F">
        <w:rPr>
          <w:sz w:val="12"/>
        </w:rPr>
        <w:t xml:space="preserve"> </w:t>
      </w:r>
      <w:r w:rsidRPr="008D5F4A">
        <w:rPr>
          <w:rStyle w:val="StyleUnderline"/>
        </w:rPr>
        <w:t xml:space="preserve">Morally, </w:t>
      </w:r>
      <w:r w:rsidRPr="001E358F">
        <w:rPr>
          <w:rStyle w:val="Emphasis"/>
          <w:highlight w:val="yellow"/>
        </w:rPr>
        <w:t>we should not equate criticism of the CCP with anti-Asian racism</w:t>
      </w:r>
      <w:r w:rsidRPr="001E358F">
        <w:rPr>
          <w:rStyle w:val="Emphasis"/>
        </w:rPr>
        <w:t xml:space="preserve"> any more than we should equate criticism of Israel with antisemitism</w:t>
      </w:r>
      <w:r w:rsidRPr="00C1333F">
        <w:rPr>
          <w:sz w:val="12"/>
        </w:rPr>
        <w:t>.</w:t>
      </w:r>
    </w:p>
    <w:p w14:paraId="75BD941D" w14:textId="77777777" w:rsidR="00DF7526" w:rsidRPr="00C1333F" w:rsidRDefault="00DF7526" w:rsidP="00DF7526">
      <w:pPr>
        <w:rPr>
          <w:sz w:val="12"/>
        </w:rPr>
      </w:pPr>
      <w:r w:rsidRPr="00C1333F">
        <w:rPr>
          <w:sz w:val="12"/>
        </w:rPr>
        <w:t>But that’s a moral argument. In a practical sense, we should work very hard to make sure that criticism of China doesn’t rebound onto Asian Americans. Though it’s probably not possible to completely suppress the backlash — this is a big country, and it has many racist and violent people who don’t listen to anything we say — I think there are some things we can do to minimize it.</w:t>
      </w:r>
    </w:p>
    <w:p w14:paraId="04E80151" w14:textId="77777777" w:rsidR="00DF7526" w:rsidRPr="00C1333F" w:rsidRDefault="00DF7526" w:rsidP="00DF7526">
      <w:pPr>
        <w:rPr>
          <w:sz w:val="8"/>
          <w:szCs w:val="18"/>
        </w:rPr>
      </w:pPr>
      <w:r w:rsidRPr="00C1333F">
        <w:rPr>
          <w:sz w:val="8"/>
          <w:szCs w:val="18"/>
        </w:rPr>
        <w:t>Rhetoric matters: Lessons from the War on Terror</w:t>
      </w:r>
    </w:p>
    <w:p w14:paraId="53873FBD" w14:textId="77777777" w:rsidR="00DF7526" w:rsidRPr="00C1333F" w:rsidRDefault="00DF7526" w:rsidP="00DF7526">
      <w:pPr>
        <w:rPr>
          <w:sz w:val="8"/>
          <w:szCs w:val="18"/>
        </w:rPr>
      </w:pPr>
      <w:r w:rsidRPr="00C1333F">
        <w:rPr>
          <w:sz w:val="8"/>
          <w:szCs w:val="18"/>
        </w:rPr>
        <w:t xml:space="preserve">I think we can learn a valuable lesson by looking back to the last big outbreak of international tensions — the War on Terror. Folk history holds that the days following 9/11 were dark days of violence and hatred against Muslim Americans. But in fact, the peak </w:t>
      </w:r>
      <w:proofErr w:type="gramStart"/>
      <w:r w:rsidRPr="00C1333F">
        <w:rPr>
          <w:sz w:val="8"/>
          <w:szCs w:val="18"/>
        </w:rPr>
        <w:t>of</w:t>
      </w:r>
      <w:proofErr w:type="gramEnd"/>
      <w:r w:rsidRPr="00C1333F">
        <w:rPr>
          <w:sz w:val="8"/>
          <w:szCs w:val="18"/>
        </w:rPr>
        <w:t xml:space="preserve"> Islamophobic violence in America was not in 2001, but in 2016:</w:t>
      </w:r>
    </w:p>
    <w:p w14:paraId="06A52229" w14:textId="77777777" w:rsidR="00DF7526" w:rsidRPr="00C1333F" w:rsidRDefault="00DF7526" w:rsidP="00DF7526">
      <w:pPr>
        <w:rPr>
          <w:sz w:val="8"/>
          <w:szCs w:val="18"/>
        </w:rPr>
      </w:pPr>
      <w:r w:rsidRPr="00C1333F">
        <w:rPr>
          <w:sz w:val="8"/>
          <w:szCs w:val="18"/>
        </w:rPr>
        <w:t xml:space="preserve">There were two deadly attacks on Muslims (or South Asians mistaken for Muslims) in the five years following 9/11 — one in Arizona, one in Texas, both in late 2001. From 2014 through 2017, there were eight, plus </w:t>
      </w:r>
      <w:proofErr w:type="gramStart"/>
      <w:r w:rsidRPr="00C1333F">
        <w:rPr>
          <w:sz w:val="8"/>
          <w:szCs w:val="18"/>
        </w:rPr>
        <w:t>a number of</w:t>
      </w:r>
      <w:proofErr w:type="gramEnd"/>
      <w:r w:rsidRPr="00C1333F">
        <w:rPr>
          <w:sz w:val="8"/>
          <w:szCs w:val="18"/>
        </w:rPr>
        <w:t xml:space="preserve"> attacks that thankfully didn’t result in deaths.</w:t>
      </w:r>
    </w:p>
    <w:p w14:paraId="081C32F9" w14:textId="77777777" w:rsidR="00DF7526" w:rsidRPr="00C1333F" w:rsidRDefault="00DF7526" w:rsidP="00DF7526">
      <w:pPr>
        <w:rPr>
          <w:sz w:val="8"/>
          <w:szCs w:val="18"/>
        </w:rPr>
      </w:pPr>
      <w:r w:rsidRPr="00C1333F">
        <w:rPr>
          <w:sz w:val="8"/>
          <w:szCs w:val="18"/>
        </w:rPr>
        <w:t xml:space="preserve">At first blush, this difference makes no sense at all. 9/11 killed thousands of people and threw our nation into absolute chaos. In 2016, in contrast, not much was happening in terms of a “clash of civilizations” — we were mopping up ISIS, but it was a relatively minor and distant threat compared to al Qaeda, and our crushing of it involved very few U.S. deaths. If there was ever a </w:t>
      </w:r>
      <w:proofErr w:type="gramStart"/>
      <w:r w:rsidRPr="00C1333F">
        <w:rPr>
          <w:sz w:val="8"/>
          <w:szCs w:val="18"/>
        </w:rPr>
        <w:t>time</w:t>
      </w:r>
      <w:proofErr w:type="gramEnd"/>
      <w:r w:rsidRPr="00C1333F">
        <w:rPr>
          <w:sz w:val="8"/>
          <w:szCs w:val="18"/>
        </w:rPr>
        <w:t xml:space="preserve"> we’d expect an Islamophobic backlash, it was 2001-2002, not 2016!</w:t>
      </w:r>
    </w:p>
    <w:p w14:paraId="3CDC3726" w14:textId="77777777" w:rsidR="00DF7526" w:rsidRPr="00C1333F" w:rsidRDefault="00DF7526" w:rsidP="00DF7526">
      <w:pPr>
        <w:rPr>
          <w:sz w:val="8"/>
          <w:szCs w:val="18"/>
        </w:rPr>
      </w:pPr>
      <w:r w:rsidRPr="00C1333F">
        <w:rPr>
          <w:sz w:val="8"/>
          <w:szCs w:val="18"/>
        </w:rPr>
        <w:t xml:space="preserve">The difference, it seems to me, was </w:t>
      </w:r>
      <w:proofErr w:type="gramStart"/>
      <w:r w:rsidRPr="00C1333F">
        <w:rPr>
          <w:sz w:val="8"/>
          <w:szCs w:val="18"/>
        </w:rPr>
        <w:t>rhetoric</w:t>
      </w:r>
      <w:proofErr w:type="gramEnd"/>
      <w:r w:rsidRPr="00C1333F">
        <w:rPr>
          <w:sz w:val="8"/>
          <w:szCs w:val="18"/>
        </w:rPr>
        <w:t>. For all his bad deeds, George W. Bush got up after 9/11 and told the nation this:</w:t>
      </w:r>
    </w:p>
    <w:p w14:paraId="673C8B96" w14:textId="77777777" w:rsidR="00DF7526" w:rsidRPr="00C1333F" w:rsidRDefault="00DF7526" w:rsidP="00DF7526">
      <w:pPr>
        <w:rPr>
          <w:sz w:val="8"/>
          <w:szCs w:val="18"/>
        </w:rPr>
      </w:pPr>
      <w:r w:rsidRPr="00C1333F">
        <w:rPr>
          <w:sz w:val="8"/>
          <w:szCs w:val="18"/>
        </w:rPr>
        <w:t>[T]</w:t>
      </w:r>
      <w:proofErr w:type="gramStart"/>
      <w:r w:rsidRPr="00C1333F">
        <w:rPr>
          <w:sz w:val="8"/>
          <w:szCs w:val="18"/>
        </w:rPr>
        <w:t>he</w:t>
      </w:r>
      <w:proofErr w:type="gramEnd"/>
      <w:r w:rsidRPr="00C1333F">
        <w:rPr>
          <w:sz w:val="8"/>
          <w:szCs w:val="18"/>
        </w:rPr>
        <w:t xml:space="preserve"> American people were appalled and outraged at last Tuesday's attacks, and so were Muslims </w:t>
      </w:r>
      <w:proofErr w:type="gramStart"/>
      <w:r w:rsidRPr="00C1333F">
        <w:rPr>
          <w:sz w:val="8"/>
          <w:szCs w:val="18"/>
        </w:rPr>
        <w:t>all across</w:t>
      </w:r>
      <w:proofErr w:type="gramEnd"/>
      <w:r w:rsidRPr="00C1333F">
        <w:rPr>
          <w:sz w:val="8"/>
          <w:szCs w:val="18"/>
        </w:rPr>
        <w:t xml:space="preserve"> the world.</w:t>
      </w:r>
    </w:p>
    <w:p w14:paraId="18C3F115" w14:textId="77777777" w:rsidR="00DF7526" w:rsidRPr="00C1333F" w:rsidRDefault="00DF7526" w:rsidP="00DF7526">
      <w:pPr>
        <w:rPr>
          <w:sz w:val="8"/>
          <w:szCs w:val="18"/>
        </w:rPr>
      </w:pPr>
      <w:r w:rsidRPr="00C1333F">
        <w:rPr>
          <w:sz w:val="8"/>
          <w:szCs w:val="18"/>
        </w:rPr>
        <w:t>Both Americans, our Muslim friends and citizens, taxpaying citizens, and Muslims in nations were just appalled and could not believe what we saw on our TV screens. These acts of violence against innocents violate the fundamental tenets of the Islamic faith, and it's important for my fellow Americans to understand that.</w:t>
      </w:r>
    </w:p>
    <w:p w14:paraId="30046236" w14:textId="77777777" w:rsidR="00DF7526" w:rsidRPr="00C1333F" w:rsidRDefault="00DF7526" w:rsidP="00DF7526">
      <w:pPr>
        <w:rPr>
          <w:sz w:val="8"/>
          <w:szCs w:val="18"/>
        </w:rPr>
      </w:pPr>
      <w:r w:rsidRPr="00C1333F">
        <w:rPr>
          <w:sz w:val="8"/>
          <w:szCs w:val="18"/>
        </w:rPr>
        <w:t xml:space="preserve">The English translation is not as eloquent as the original </w:t>
      </w:r>
      <w:proofErr w:type="gramStart"/>
      <w:r w:rsidRPr="00C1333F">
        <w:rPr>
          <w:sz w:val="8"/>
          <w:szCs w:val="18"/>
        </w:rPr>
        <w:t>Arabic, but</w:t>
      </w:r>
      <w:proofErr w:type="gramEnd"/>
      <w:r w:rsidRPr="00C1333F">
        <w:rPr>
          <w:sz w:val="8"/>
          <w:szCs w:val="18"/>
        </w:rPr>
        <w:t xml:space="preserve"> let me quote from the Koran itself. ‘In the long run, evil in the extreme will be the end of those who do evil, for that they rejected the signs of Allah and held them up to ridicule.’</w:t>
      </w:r>
    </w:p>
    <w:p w14:paraId="33387235" w14:textId="77777777" w:rsidR="00DF7526" w:rsidRPr="00C1333F" w:rsidRDefault="00DF7526" w:rsidP="00DF7526">
      <w:pPr>
        <w:rPr>
          <w:sz w:val="8"/>
          <w:szCs w:val="18"/>
        </w:rPr>
      </w:pPr>
      <w:r w:rsidRPr="00C1333F">
        <w:rPr>
          <w:sz w:val="8"/>
          <w:szCs w:val="18"/>
        </w:rPr>
        <w:t xml:space="preserve">The face of terror is not the true faith of Islam. That's not what Islam is all about. Islam is peace. These terrorists don't represent </w:t>
      </w:r>
      <w:proofErr w:type="gramStart"/>
      <w:r w:rsidRPr="00C1333F">
        <w:rPr>
          <w:sz w:val="8"/>
          <w:szCs w:val="18"/>
        </w:rPr>
        <w:t>peace,</w:t>
      </w:r>
      <w:proofErr w:type="gramEnd"/>
      <w:r w:rsidRPr="00C1333F">
        <w:rPr>
          <w:sz w:val="8"/>
          <w:szCs w:val="18"/>
        </w:rPr>
        <w:t xml:space="preserve"> they represent evil and war.</w:t>
      </w:r>
    </w:p>
    <w:p w14:paraId="178224C3" w14:textId="77777777" w:rsidR="00DF7526" w:rsidRPr="00C1333F" w:rsidRDefault="00DF7526" w:rsidP="00DF7526">
      <w:pPr>
        <w:rPr>
          <w:sz w:val="8"/>
          <w:szCs w:val="18"/>
        </w:rPr>
      </w:pPr>
      <w:r w:rsidRPr="00C1333F">
        <w:rPr>
          <w:sz w:val="8"/>
          <w:szCs w:val="18"/>
        </w:rPr>
        <w:t>When we think of Islam, we think of a faith that brings comfort to a billion people around the world. Billions of people find comfort and solace and peace. And that's made brothers and sisters out of every race, out of every race.</w:t>
      </w:r>
    </w:p>
    <w:p w14:paraId="76C90795" w14:textId="77777777" w:rsidR="00DF7526" w:rsidRPr="00C1333F" w:rsidRDefault="00DF7526" w:rsidP="00DF7526">
      <w:pPr>
        <w:rPr>
          <w:sz w:val="8"/>
          <w:szCs w:val="18"/>
        </w:rPr>
      </w:pPr>
      <w:r w:rsidRPr="00C1333F">
        <w:rPr>
          <w:sz w:val="8"/>
          <w:szCs w:val="18"/>
        </w:rPr>
        <w:t>America counts millions of Muslims amongst our citizens, and Muslims make an incredibly valuable contribution to our country.</w:t>
      </w:r>
    </w:p>
    <w:p w14:paraId="1934C88E" w14:textId="77777777" w:rsidR="00DF7526" w:rsidRPr="00C1333F" w:rsidRDefault="00DF7526" w:rsidP="00DF7526">
      <w:pPr>
        <w:rPr>
          <w:sz w:val="8"/>
          <w:szCs w:val="18"/>
        </w:rPr>
      </w:pPr>
      <w:r w:rsidRPr="00C1333F">
        <w:rPr>
          <w:sz w:val="8"/>
          <w:szCs w:val="18"/>
        </w:rPr>
        <w:t>The Muslims are doctors, lawyers, law professors, members of the military, entrepreneurs, shopkeepers, moms and dads, and they need to be treated with respect.</w:t>
      </w:r>
    </w:p>
    <w:p w14:paraId="18FEB8F2" w14:textId="77777777" w:rsidR="00DF7526" w:rsidRPr="00C1333F" w:rsidRDefault="00DF7526" w:rsidP="00DF7526">
      <w:pPr>
        <w:rPr>
          <w:sz w:val="8"/>
          <w:szCs w:val="18"/>
        </w:rPr>
      </w:pPr>
      <w:r w:rsidRPr="00C1333F">
        <w:rPr>
          <w:sz w:val="8"/>
          <w:szCs w:val="18"/>
        </w:rPr>
        <w:t>In our anger and emotion our fellow Americans must treat each other with respect. Women who cover their heads in this country must feel comfortable going outside their homes. Moms who wear covering must not be intimidated in America…</w:t>
      </w:r>
    </w:p>
    <w:p w14:paraId="7F09C8B8" w14:textId="77777777" w:rsidR="00DF7526" w:rsidRPr="00C1333F" w:rsidRDefault="00DF7526" w:rsidP="00DF7526">
      <w:pPr>
        <w:rPr>
          <w:sz w:val="8"/>
          <w:szCs w:val="18"/>
        </w:rPr>
      </w:pPr>
      <w:r w:rsidRPr="00C1333F">
        <w:rPr>
          <w:sz w:val="8"/>
          <w:szCs w:val="18"/>
        </w:rPr>
        <w:t xml:space="preserve">I've been told that some fear to leave; some don't want to go shopping for their families; some don't want to go about their ordinary daily routines because, by wearing </w:t>
      </w:r>
      <w:proofErr w:type="gramStart"/>
      <w:r w:rsidRPr="00C1333F">
        <w:rPr>
          <w:sz w:val="8"/>
          <w:szCs w:val="18"/>
        </w:rPr>
        <w:t>cover</w:t>
      </w:r>
      <w:proofErr w:type="gramEnd"/>
      <w:r w:rsidRPr="00C1333F">
        <w:rPr>
          <w:sz w:val="8"/>
          <w:szCs w:val="18"/>
        </w:rPr>
        <w:t>, they're afraid they'll be intimidated. That should not and that will not stand in America.</w:t>
      </w:r>
    </w:p>
    <w:p w14:paraId="35662C83" w14:textId="77777777" w:rsidR="00DF7526" w:rsidRPr="00C1333F" w:rsidRDefault="00DF7526" w:rsidP="00DF7526">
      <w:pPr>
        <w:rPr>
          <w:sz w:val="8"/>
          <w:szCs w:val="18"/>
        </w:rPr>
      </w:pPr>
      <w:r w:rsidRPr="00C1333F">
        <w:rPr>
          <w:sz w:val="8"/>
          <w:szCs w:val="18"/>
        </w:rPr>
        <w:t>Those who feel like they can intimidate our fellow citizens to take out their anger don't represent the best of America. They represent the worst of humankind. And they should be ashamed of that kind of behavior.</w:t>
      </w:r>
    </w:p>
    <w:p w14:paraId="2BC66632" w14:textId="77777777" w:rsidR="00DF7526" w:rsidRPr="00C1333F" w:rsidRDefault="00DF7526" w:rsidP="00DF7526">
      <w:pPr>
        <w:rPr>
          <w:sz w:val="8"/>
          <w:szCs w:val="18"/>
        </w:rPr>
      </w:pPr>
      <w:r w:rsidRPr="00C1333F">
        <w:rPr>
          <w:sz w:val="8"/>
          <w:szCs w:val="18"/>
        </w:rPr>
        <w:t>Some conservatives were outraged at this speech, but there was nothing they could do. This was their President.</w:t>
      </w:r>
    </w:p>
    <w:p w14:paraId="754B6660" w14:textId="77777777" w:rsidR="00DF7526" w:rsidRPr="00C1333F" w:rsidRDefault="00DF7526" w:rsidP="00DF7526">
      <w:pPr>
        <w:rPr>
          <w:sz w:val="8"/>
          <w:szCs w:val="18"/>
        </w:rPr>
      </w:pPr>
      <w:r w:rsidRPr="00C1333F">
        <w:rPr>
          <w:sz w:val="8"/>
          <w:szCs w:val="18"/>
        </w:rPr>
        <w:t>Contrast this with Trump’s rhetoric in the years in 2015 and 2016. It was a constant drumbeat of fearmongering and collective demonization, including an accusation that Muslim Americans cheered as the twin towers came down. Trump floated the idea of creating a database of all Muslims in the U.S. He cited a specious poll claiming that a quarter of Muslims living in America supported violence against Americans in the name of jihad. He characterized Muslims as “a sick people”, declared that “Islam hates us”, and said Muslim immigrants were “not assimilating”. He stated that “The children of Muslim American parents [are] responsible for a growing number…of terrorist attacks.” And one of his signature policies was a ban on travel from many Muslim countries, popularly known as the Muslim Ban.</w:t>
      </w:r>
    </w:p>
    <w:p w14:paraId="68A36563" w14:textId="77777777" w:rsidR="00DF7526" w:rsidRPr="00C1333F" w:rsidRDefault="00DF7526" w:rsidP="00DF7526">
      <w:pPr>
        <w:rPr>
          <w:sz w:val="8"/>
          <w:szCs w:val="18"/>
        </w:rPr>
      </w:pPr>
      <w:r w:rsidRPr="00C1333F">
        <w:rPr>
          <w:sz w:val="8"/>
          <w:szCs w:val="18"/>
        </w:rPr>
        <w:t>Once you see the difference in presidential rhetoric, it’s easy to understand why 2016, not 2001, was the peak of anti-Islamic violence in America.</w:t>
      </w:r>
    </w:p>
    <w:p w14:paraId="5F757230" w14:textId="77777777" w:rsidR="00DF7526" w:rsidRPr="00C1333F" w:rsidRDefault="00DF7526" w:rsidP="00DF7526">
      <w:pPr>
        <w:rPr>
          <w:sz w:val="8"/>
          <w:szCs w:val="18"/>
        </w:rPr>
      </w:pPr>
      <w:r w:rsidRPr="00C1333F">
        <w:rPr>
          <w:sz w:val="8"/>
          <w:szCs w:val="18"/>
        </w:rPr>
        <w:t xml:space="preserve">Rhetoric matters! Trump’s rhetoric about China was extremely xenophobic, while Biden is striking all the right notes. It would be nice if some Republican leaders could get up and say things </w:t>
      </w:r>
      <w:proofErr w:type="gramStart"/>
      <w:r w:rsidRPr="00C1333F">
        <w:rPr>
          <w:sz w:val="8"/>
          <w:szCs w:val="18"/>
        </w:rPr>
        <w:t>similar to</w:t>
      </w:r>
      <w:proofErr w:type="gramEnd"/>
      <w:r w:rsidRPr="00C1333F">
        <w:rPr>
          <w:sz w:val="8"/>
          <w:szCs w:val="18"/>
        </w:rPr>
        <w:t xml:space="preserve"> what Bush said after 9/11 — that Asian Americans are Americans and must be protected as such, and that racism and violence against them are utterly unacceptable. But in lieu of that, it’s basically incumbent on everyone in the country to do their part to speak up on behalf of Asian Americans and denounce hatred, violence, and discrimination against them. And the bigger your platform, the more responsibility you have.</w:t>
      </w:r>
    </w:p>
    <w:p w14:paraId="37AA7281" w14:textId="77777777" w:rsidR="00DF7526" w:rsidRPr="00C1333F" w:rsidRDefault="00DF7526" w:rsidP="00DF7526">
      <w:pPr>
        <w:rPr>
          <w:sz w:val="8"/>
          <w:szCs w:val="18"/>
        </w:rPr>
      </w:pPr>
      <w:r w:rsidRPr="00C1333F">
        <w:rPr>
          <w:sz w:val="8"/>
          <w:szCs w:val="18"/>
        </w:rPr>
        <w:t>Rhetoric of this kind can help break the link between China-U.S. conflict and anti-Asian racism.</w:t>
      </w:r>
    </w:p>
    <w:p w14:paraId="20F79B41" w14:textId="77777777" w:rsidR="00DF7526" w:rsidRPr="00C1333F" w:rsidRDefault="00DF7526" w:rsidP="00DF7526">
      <w:pPr>
        <w:rPr>
          <w:sz w:val="12"/>
        </w:rPr>
      </w:pPr>
      <w:r w:rsidRPr="00C1333F">
        <w:rPr>
          <w:sz w:val="12"/>
        </w:rPr>
        <w:t>Focus on allies and dissidents</w:t>
      </w:r>
    </w:p>
    <w:p w14:paraId="560BBEAA" w14:textId="77777777" w:rsidR="00DF7526" w:rsidRPr="00C1333F" w:rsidRDefault="00DF7526" w:rsidP="00DF7526">
      <w:pPr>
        <w:rPr>
          <w:sz w:val="12"/>
        </w:rPr>
      </w:pPr>
      <w:r w:rsidRPr="00C1333F">
        <w:rPr>
          <w:sz w:val="12"/>
        </w:rPr>
        <w:t>A 1942 poster issued by the U.S. government</w:t>
      </w:r>
    </w:p>
    <w:p w14:paraId="1B9E667D" w14:textId="77777777" w:rsidR="00DF7526" w:rsidRPr="00C1333F" w:rsidRDefault="00DF7526" w:rsidP="00DF7526">
      <w:pPr>
        <w:rPr>
          <w:sz w:val="12"/>
        </w:rPr>
      </w:pPr>
      <w:r w:rsidRPr="00C1333F">
        <w:rPr>
          <w:sz w:val="12"/>
        </w:rPr>
        <w:t xml:space="preserve">Trump painted China as a country that’s constantly menacing America (and by implication, mostly menacing White Americans, whom Trump sees as the “real” Americans). This included his framing of COVID as a Chinese attack on the U.S., which is what made liberals react so strongly against the lab leak theory in the first place. But </w:t>
      </w:r>
      <w:r w:rsidRPr="008D5F4A">
        <w:rPr>
          <w:rStyle w:val="StyleUnderline"/>
        </w:rPr>
        <w:t xml:space="preserve">it’s important to understand that </w:t>
      </w:r>
      <w:proofErr w:type="gramStart"/>
      <w:r w:rsidRPr="00C1333F">
        <w:rPr>
          <w:rStyle w:val="StyleUnderline"/>
          <w:highlight w:val="yellow"/>
        </w:rPr>
        <w:t xml:space="preserve">the </w:t>
      </w:r>
      <w:r w:rsidRPr="001E358F">
        <w:rPr>
          <w:rStyle w:val="Emphasis"/>
          <w:highlight w:val="yellow"/>
        </w:rPr>
        <w:t>vast majority of</w:t>
      </w:r>
      <w:proofErr w:type="gramEnd"/>
      <w:r w:rsidRPr="001E358F">
        <w:rPr>
          <w:rStyle w:val="Emphasis"/>
          <w:highlight w:val="yellow"/>
        </w:rPr>
        <w:t xml:space="preserve"> people</w:t>
      </w:r>
      <w:r w:rsidRPr="00C1333F">
        <w:rPr>
          <w:rStyle w:val="StyleUnderline"/>
          <w:highlight w:val="yellow"/>
        </w:rPr>
        <w:t xml:space="preserve"> under the greatest threat from China</w:t>
      </w:r>
      <w:r w:rsidRPr="008D5F4A">
        <w:rPr>
          <w:rStyle w:val="StyleUnderline"/>
        </w:rPr>
        <w:t xml:space="preserve">’s government’s newfound aggression </w:t>
      </w:r>
      <w:r w:rsidRPr="001E358F">
        <w:rPr>
          <w:rStyle w:val="Emphasis"/>
          <w:highlight w:val="yellow"/>
        </w:rPr>
        <w:t>are Asian</w:t>
      </w:r>
      <w:r w:rsidRPr="001E358F">
        <w:rPr>
          <w:rStyle w:val="StyleUnderline"/>
        </w:rPr>
        <w:t xml:space="preserve"> people, not W</w:t>
      </w:r>
      <w:r w:rsidRPr="008D5F4A">
        <w:rPr>
          <w:rStyle w:val="StyleUnderline"/>
        </w:rPr>
        <w:t>hite people in America</w:t>
      </w:r>
      <w:r w:rsidRPr="00C1333F">
        <w:rPr>
          <w:sz w:val="12"/>
        </w:rPr>
        <w:t>.</w:t>
      </w:r>
    </w:p>
    <w:p w14:paraId="26CE7E03" w14:textId="77777777" w:rsidR="00DF7526" w:rsidRPr="00C1333F" w:rsidRDefault="00DF7526" w:rsidP="00DF7526">
      <w:pPr>
        <w:rPr>
          <w:sz w:val="12"/>
        </w:rPr>
      </w:pPr>
      <w:r w:rsidRPr="001E358F">
        <w:rPr>
          <w:rStyle w:val="Emphasis"/>
          <w:highlight w:val="yellow"/>
        </w:rPr>
        <w:t>Uyghurs</w:t>
      </w:r>
      <w:r w:rsidRPr="008D5F4A">
        <w:rPr>
          <w:rStyle w:val="StyleUnderline"/>
        </w:rPr>
        <w:t xml:space="preserve">, currently being put in camps and possibly mass-sterilized by the Chinese government, are Asian. </w:t>
      </w:r>
      <w:r w:rsidRPr="001E358F">
        <w:rPr>
          <w:rStyle w:val="Emphasis"/>
          <w:highlight w:val="yellow"/>
        </w:rPr>
        <w:t>Hong Kong dissidents</w:t>
      </w:r>
      <w:r w:rsidRPr="008D5F4A">
        <w:rPr>
          <w:rStyle w:val="StyleUnderline"/>
        </w:rPr>
        <w:t xml:space="preserve"> being thrown in prison are Asian. </w:t>
      </w:r>
      <w:r w:rsidRPr="001E358F">
        <w:rPr>
          <w:rStyle w:val="Emphasis"/>
          <w:highlight w:val="yellow"/>
        </w:rPr>
        <w:t>Taiwanese people</w:t>
      </w:r>
      <w:r w:rsidRPr="008D5F4A">
        <w:rPr>
          <w:rStyle w:val="StyleUnderline"/>
        </w:rPr>
        <w:t>, menaced by China’s increasing threats, are Asian.</w:t>
      </w:r>
      <w:r w:rsidRPr="00C1333F">
        <w:rPr>
          <w:sz w:val="12"/>
        </w:rPr>
        <w:t xml:space="preserve"> </w:t>
      </w:r>
      <w:r w:rsidRPr="00C1333F">
        <w:rPr>
          <w:rStyle w:val="StyleUnderline"/>
          <w:highlight w:val="yellow"/>
        </w:rPr>
        <w:t xml:space="preserve">The </w:t>
      </w:r>
      <w:r w:rsidRPr="001E358F">
        <w:rPr>
          <w:rStyle w:val="Emphasis"/>
          <w:highlight w:val="yellow"/>
        </w:rPr>
        <w:t>Philippines</w:t>
      </w:r>
      <w:r w:rsidRPr="008D5F4A">
        <w:rPr>
          <w:rStyle w:val="StyleUnderline"/>
        </w:rPr>
        <w:t xml:space="preserve">, which is seeing its maritime territory slowly sliced away by Chinese irregular forces, </w:t>
      </w:r>
      <w:r w:rsidRPr="00C1333F">
        <w:rPr>
          <w:rStyle w:val="StyleUnderline"/>
        </w:rPr>
        <w:t>is Asian</w:t>
      </w:r>
      <w:r w:rsidRPr="008D5F4A">
        <w:rPr>
          <w:rStyle w:val="StyleUnderline"/>
        </w:rPr>
        <w:t xml:space="preserve">. </w:t>
      </w:r>
      <w:r w:rsidRPr="001E358F">
        <w:rPr>
          <w:rStyle w:val="Emphasis"/>
          <w:highlight w:val="yellow"/>
        </w:rPr>
        <w:t>Vietnam</w:t>
      </w:r>
      <w:r w:rsidRPr="008D5F4A">
        <w:rPr>
          <w:rStyle w:val="StyleUnderline"/>
        </w:rPr>
        <w:t xml:space="preserve">, which rightfully fears the increasing power of a neighbor who invaded it in </w:t>
      </w:r>
      <w:r w:rsidRPr="001E358F">
        <w:rPr>
          <w:rStyle w:val="StyleUnderline"/>
        </w:rPr>
        <w:t>1979, is Asian</w:t>
      </w:r>
      <w:r w:rsidRPr="008D5F4A">
        <w:rPr>
          <w:rStyle w:val="StyleUnderline"/>
        </w:rPr>
        <w:t xml:space="preserve">. </w:t>
      </w:r>
      <w:r w:rsidRPr="001E358F">
        <w:rPr>
          <w:rStyle w:val="StyleUnderline"/>
          <w:highlight w:val="yellow"/>
        </w:rPr>
        <w:t xml:space="preserve">And the </w:t>
      </w:r>
      <w:r w:rsidRPr="001E358F">
        <w:rPr>
          <w:rStyle w:val="Emphasis"/>
          <w:highlight w:val="yellow"/>
        </w:rPr>
        <w:t>vast number</w:t>
      </w:r>
      <w:r w:rsidRPr="001E358F">
        <w:rPr>
          <w:rStyle w:val="Emphasis"/>
        </w:rPr>
        <w:t xml:space="preserve"> of</w:t>
      </w:r>
      <w:r w:rsidRPr="008D5F4A">
        <w:rPr>
          <w:rStyle w:val="StyleUnderline"/>
        </w:rPr>
        <w:t xml:space="preserve"> dissidents, reporters, thinkers, labor leaders, religious people, and activists of all kinds </w:t>
      </w:r>
      <w:r w:rsidRPr="001E358F">
        <w:rPr>
          <w:rStyle w:val="StyleUnderline"/>
        </w:rPr>
        <w:t>who are</w:t>
      </w:r>
      <w:r w:rsidRPr="008D5F4A">
        <w:rPr>
          <w:rStyle w:val="StyleUnderline"/>
        </w:rPr>
        <w:t xml:space="preserve"> regularly </w:t>
      </w:r>
      <w:r w:rsidRPr="00C1333F">
        <w:rPr>
          <w:rStyle w:val="StyleUnderline"/>
          <w:highlight w:val="yellow"/>
        </w:rPr>
        <w:t xml:space="preserve">suppressed by the </w:t>
      </w:r>
      <w:r w:rsidRPr="001E358F">
        <w:rPr>
          <w:rStyle w:val="Emphasis"/>
          <w:highlight w:val="yellow"/>
        </w:rPr>
        <w:t>authoritarian Chinese</w:t>
      </w:r>
      <w:r w:rsidRPr="008D5F4A">
        <w:rPr>
          <w:rStyle w:val="StyleUnderline"/>
        </w:rPr>
        <w:t xml:space="preserve"> state </w:t>
      </w:r>
      <w:r w:rsidRPr="00C1333F">
        <w:rPr>
          <w:rStyle w:val="StyleUnderline"/>
          <w:highlight w:val="yellow"/>
        </w:rPr>
        <w:t>are</w:t>
      </w:r>
      <w:r w:rsidRPr="008D5F4A">
        <w:rPr>
          <w:rStyle w:val="StyleUnderline"/>
        </w:rPr>
        <w:t xml:space="preserve"> pretty much </w:t>
      </w:r>
      <w:r w:rsidRPr="001E358F">
        <w:rPr>
          <w:rStyle w:val="Emphasis"/>
          <w:highlight w:val="yellow"/>
        </w:rPr>
        <w:t>all Asian</w:t>
      </w:r>
      <w:r w:rsidRPr="00C1333F">
        <w:rPr>
          <w:sz w:val="12"/>
        </w:rPr>
        <w:t>.</w:t>
      </w:r>
    </w:p>
    <w:p w14:paraId="5AC50032" w14:textId="77777777" w:rsidR="00DF7526" w:rsidRPr="001E358F" w:rsidRDefault="00DF7526" w:rsidP="00DF7526">
      <w:pPr>
        <w:rPr>
          <w:sz w:val="12"/>
        </w:rPr>
      </w:pPr>
      <w:r w:rsidRPr="001E358F">
        <w:rPr>
          <w:rStyle w:val="StyleUnderline"/>
          <w:highlight w:val="yellow"/>
        </w:rPr>
        <w:t>Highlighting</w:t>
      </w:r>
      <w:r w:rsidRPr="008D5F4A">
        <w:rPr>
          <w:rStyle w:val="StyleUnderline"/>
        </w:rPr>
        <w:t xml:space="preserve"> and talking about all </w:t>
      </w:r>
      <w:r w:rsidRPr="001E358F">
        <w:rPr>
          <w:rStyle w:val="StyleUnderline"/>
          <w:highlight w:val="yellow"/>
        </w:rPr>
        <w:t>these Asian people</w:t>
      </w:r>
      <w:r w:rsidRPr="008D5F4A">
        <w:rPr>
          <w:rStyle w:val="StyleUnderline"/>
        </w:rPr>
        <w:t xml:space="preserve"> who are being oppressed or </w:t>
      </w:r>
      <w:r w:rsidRPr="001E358F">
        <w:rPr>
          <w:rStyle w:val="StyleUnderline"/>
          <w:highlight w:val="yellow"/>
        </w:rPr>
        <w:t>threatened by the CCP will make it clear</w:t>
      </w:r>
      <w:r w:rsidRPr="008D5F4A">
        <w:rPr>
          <w:rStyle w:val="StyleUnderline"/>
        </w:rPr>
        <w:t xml:space="preserve"> that </w:t>
      </w:r>
      <w:r w:rsidRPr="001E358F">
        <w:rPr>
          <w:rStyle w:val="StyleUnderline"/>
          <w:highlight w:val="yellow"/>
        </w:rPr>
        <w:t>the new Cold War</w:t>
      </w:r>
      <w:r w:rsidRPr="008D5F4A">
        <w:rPr>
          <w:rStyle w:val="StyleUnderline"/>
        </w:rPr>
        <w:t xml:space="preserve">, such as it is, </w:t>
      </w:r>
      <w:r w:rsidRPr="001E358F">
        <w:rPr>
          <w:rStyle w:val="StyleUnderline"/>
          <w:highlight w:val="yellow"/>
        </w:rPr>
        <w:t xml:space="preserve">is </w:t>
      </w:r>
      <w:r w:rsidRPr="001E358F">
        <w:rPr>
          <w:rStyle w:val="Emphasis"/>
          <w:highlight w:val="yellow"/>
        </w:rPr>
        <w:t>not</w:t>
      </w:r>
      <w:r w:rsidRPr="001E358F">
        <w:rPr>
          <w:rStyle w:val="StyleUnderline"/>
          <w:highlight w:val="yellow"/>
        </w:rPr>
        <w:t xml:space="preserve"> some</w:t>
      </w:r>
      <w:r w:rsidRPr="008D5F4A">
        <w:rPr>
          <w:rStyle w:val="StyleUnderline"/>
        </w:rPr>
        <w:t xml:space="preserve"> sort </w:t>
      </w:r>
      <w:r w:rsidRPr="001E358F">
        <w:rPr>
          <w:rStyle w:val="StyleUnderline"/>
        </w:rPr>
        <w:t>of</w:t>
      </w:r>
      <w:r w:rsidRPr="008D5F4A">
        <w:rPr>
          <w:rStyle w:val="StyleUnderline"/>
        </w:rPr>
        <w:t xml:space="preserve"> “clash of civilizations” — a </w:t>
      </w:r>
      <w:r w:rsidRPr="001E358F">
        <w:rPr>
          <w:rStyle w:val="StyleUnderline"/>
          <w:highlight w:val="yellow"/>
        </w:rPr>
        <w:t>race war</w:t>
      </w:r>
      <w:r w:rsidRPr="008D5F4A">
        <w:rPr>
          <w:rStyle w:val="StyleUnderline"/>
        </w:rPr>
        <w:t xml:space="preserve"> between Asians and Whites for mastery of the planet, or any such nonsense</w:t>
      </w:r>
      <w:r w:rsidRPr="00C1333F">
        <w:rPr>
          <w:sz w:val="12"/>
        </w:rPr>
        <w:t>. Instead</w:t>
      </w:r>
      <w:r w:rsidRPr="001E358F">
        <w:rPr>
          <w:sz w:val="12"/>
        </w:rPr>
        <w:t xml:space="preserve">, </w:t>
      </w:r>
      <w:r w:rsidRPr="001E358F">
        <w:rPr>
          <w:rStyle w:val="StyleUnderline"/>
        </w:rPr>
        <w:t>it’s almost entirely a story of some Asian people in Asia trying to exert dominance and power over other Asian people in Asia</w:t>
      </w:r>
      <w:r w:rsidRPr="001E358F">
        <w:rPr>
          <w:sz w:val="12"/>
        </w:rPr>
        <w:t>.</w:t>
      </w:r>
    </w:p>
    <w:p w14:paraId="52A56677" w14:textId="77777777" w:rsidR="00DF7526" w:rsidRPr="00C1333F" w:rsidRDefault="00DF7526" w:rsidP="00DF7526">
      <w:pPr>
        <w:rPr>
          <w:sz w:val="12"/>
        </w:rPr>
      </w:pPr>
      <w:r w:rsidRPr="001E358F">
        <w:rPr>
          <w:sz w:val="12"/>
        </w:rPr>
        <w:t xml:space="preserve">If Americans hear this </w:t>
      </w:r>
      <w:proofErr w:type="gramStart"/>
      <w:r w:rsidRPr="001E358F">
        <w:rPr>
          <w:sz w:val="12"/>
        </w:rPr>
        <w:t>over and over</w:t>
      </w:r>
      <w:proofErr w:type="gramEnd"/>
      <w:r w:rsidRPr="001E358F">
        <w:rPr>
          <w:sz w:val="12"/>
        </w:rPr>
        <w:t>, I predict that their perspective will shift. Some of the people Trump taught to think</w:t>
      </w:r>
      <w:r w:rsidRPr="00C1333F">
        <w:rPr>
          <w:sz w:val="12"/>
        </w:rPr>
        <w:t xml:space="preserve"> “China is attacking us” will instead start to think “China is threatening our Asian allies”. The conflict will be reframed as a struggle between the free people of Asia — and those who want to be free — against the forces that would put them in bondage. It will reframe U.S.-China conflict as protection of Asian people rather than as protection against Asian people.</w:t>
      </w:r>
    </w:p>
    <w:p w14:paraId="2E58B714" w14:textId="77777777" w:rsidR="00DF7526" w:rsidRDefault="00DF7526" w:rsidP="00DF7526">
      <w:pPr>
        <w:rPr>
          <w:rStyle w:val="StyleUnderline"/>
        </w:rPr>
      </w:pPr>
      <w:proofErr w:type="gramStart"/>
      <w:r w:rsidRPr="008D5F4A">
        <w:rPr>
          <w:rStyle w:val="StyleUnderline"/>
        </w:rPr>
        <w:t>So</w:t>
      </w:r>
      <w:proofErr w:type="gramEnd"/>
      <w:r w:rsidRPr="008D5F4A">
        <w:rPr>
          <w:rStyle w:val="StyleUnderline"/>
        </w:rPr>
        <w:t xml:space="preserve"> when it comes time to criticize China’s government, </w:t>
      </w:r>
      <w:r w:rsidRPr="001E358F">
        <w:rPr>
          <w:rStyle w:val="StyleUnderline"/>
          <w:highlight w:val="yellow"/>
        </w:rPr>
        <w:t>we should</w:t>
      </w:r>
      <w:r w:rsidRPr="008D5F4A">
        <w:rPr>
          <w:rStyle w:val="StyleUnderline"/>
        </w:rPr>
        <w:t xml:space="preserve"> </w:t>
      </w:r>
      <w:r w:rsidRPr="001E358F">
        <w:rPr>
          <w:rStyle w:val="StyleUnderline"/>
        </w:rPr>
        <w:t>always</w:t>
      </w:r>
      <w:r w:rsidRPr="008D5F4A">
        <w:rPr>
          <w:rStyle w:val="StyleUnderline"/>
        </w:rPr>
        <w:t xml:space="preserve"> </w:t>
      </w:r>
      <w:r w:rsidRPr="001E358F">
        <w:rPr>
          <w:rStyle w:val="StyleUnderline"/>
          <w:highlight w:val="yellow"/>
        </w:rPr>
        <w:t xml:space="preserve">center </w:t>
      </w:r>
      <w:r w:rsidRPr="001E358F">
        <w:rPr>
          <w:rStyle w:val="Emphasis"/>
          <w:highlight w:val="yellow"/>
        </w:rPr>
        <w:t>China’s neighbors</w:t>
      </w:r>
      <w:r w:rsidRPr="001E358F">
        <w:rPr>
          <w:rStyle w:val="StyleUnderline"/>
          <w:highlight w:val="yellow"/>
        </w:rPr>
        <w:t xml:space="preserve"> and</w:t>
      </w:r>
      <w:r w:rsidRPr="008D5F4A">
        <w:rPr>
          <w:rStyle w:val="StyleUnderline"/>
        </w:rPr>
        <w:t xml:space="preserve"> China’s </w:t>
      </w:r>
      <w:r w:rsidRPr="001E358F">
        <w:rPr>
          <w:rStyle w:val="Emphasis"/>
          <w:highlight w:val="yellow"/>
        </w:rPr>
        <w:t>oppressed citizens</w:t>
      </w:r>
      <w:r w:rsidRPr="008D5F4A">
        <w:rPr>
          <w:rStyle w:val="StyleUnderline"/>
        </w:rPr>
        <w:t>.</w:t>
      </w:r>
    </w:p>
    <w:p w14:paraId="1C74378F" w14:textId="77777777" w:rsidR="00DF7526" w:rsidRPr="000A1333" w:rsidRDefault="00DF7526" w:rsidP="00DF7526"/>
    <w:p w14:paraId="318432C1" w14:textId="77777777" w:rsidR="00DF7526" w:rsidRPr="00D3178F" w:rsidRDefault="00DF7526" w:rsidP="00DF7526">
      <w:pPr>
        <w:keepNext/>
        <w:keepLines/>
        <w:pageBreakBefore/>
        <w:spacing w:before="40"/>
        <w:jc w:val="center"/>
        <w:outlineLvl w:val="2"/>
        <w:rPr>
          <w:rFonts w:eastAsia="Times New Roman"/>
          <w:b/>
          <w:iCs/>
          <w:sz w:val="26"/>
        </w:rPr>
      </w:pPr>
    </w:p>
    <w:p w14:paraId="379BECBB" w14:textId="77777777" w:rsidR="00DF7526" w:rsidRDefault="00DF7526" w:rsidP="00DF7526"/>
    <w:p w14:paraId="73D59ADF" w14:textId="77777777" w:rsidR="00DF7526" w:rsidRDefault="00DF7526" w:rsidP="00DF7526">
      <w:pPr>
        <w:pStyle w:val="Heading2"/>
      </w:pPr>
      <w:bookmarkStart w:id="20" w:name="_Hlk187160523"/>
      <w:r>
        <w:t xml:space="preserve">Set COL </w:t>
      </w:r>
    </w:p>
    <w:p w14:paraId="4C65038D" w14:textId="77777777" w:rsidR="00DF7526" w:rsidRPr="000E282F" w:rsidRDefault="00DF7526" w:rsidP="00DF7526">
      <w:r w:rsidRPr="000E282F">
        <w:rPr>
          <w:noProof/>
        </w:rPr>
        <w:drawing>
          <wp:inline distT="0" distB="0" distL="0" distR="0" wp14:anchorId="6038FA7E" wp14:editId="28285C89">
            <wp:extent cx="6853255" cy="1324128"/>
            <wp:effectExtent l="0" t="0" r="5080" b="9525"/>
            <wp:docPr id="1711103725"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03725" name="Picture 3" descr="A white background with black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62495" cy="1345234"/>
                    </a:xfrm>
                    <a:prstGeom prst="rect">
                      <a:avLst/>
                    </a:prstGeom>
                    <a:noFill/>
                    <a:ln>
                      <a:noFill/>
                    </a:ln>
                  </pic:spPr>
                </pic:pic>
              </a:graphicData>
            </a:graphic>
          </wp:inline>
        </w:drawing>
      </w:r>
    </w:p>
    <w:p w14:paraId="5A461223" w14:textId="77777777" w:rsidR="00DF7526" w:rsidRPr="000E282F" w:rsidRDefault="00DF7526" w:rsidP="00DF7526"/>
    <w:bookmarkEnd w:id="20"/>
    <w:p w14:paraId="4D32A15B" w14:textId="77777777" w:rsidR="00DF7526" w:rsidRDefault="00DF7526" w:rsidP="00DF7526">
      <w:pPr>
        <w:pStyle w:val="Analytic"/>
      </w:pPr>
    </w:p>
    <w:p w14:paraId="4DF8D82C" w14:textId="77777777" w:rsidR="00DF7526" w:rsidRPr="00694BA2" w:rsidRDefault="00DF7526" w:rsidP="00DF7526">
      <w:pPr>
        <w:pStyle w:val="Heading4"/>
      </w:pPr>
      <w:r>
        <w:t>C</w:t>
      </w:r>
      <w:r w:rsidRPr="00694BA2">
        <w:t>.</w:t>
      </w:r>
      <w:r>
        <w:t xml:space="preserve"> </w:t>
      </w:r>
      <w:r w:rsidRPr="00694BA2">
        <w:t>Debate must center existential risks – it’s key to civic engagement and academic research to develop risk mitigation strategies, but any alternative impact calc ensures complacency – we can win on this alone</w:t>
      </w:r>
    </w:p>
    <w:p w14:paraId="5E89EFF7" w14:textId="77777777" w:rsidR="00DF7526" w:rsidRDefault="00DF7526" w:rsidP="00DF7526">
      <w:pPr>
        <w:shd w:val="clear" w:color="auto" w:fill="FFFFFF"/>
        <w:rPr>
          <w:rStyle w:val="Style13ptBold"/>
        </w:rPr>
      </w:pPr>
      <w:r>
        <w:rPr>
          <w:rStyle w:val="Style13ptBold"/>
        </w:rPr>
        <w:t>Javorsky 18 [Emilia Javorsky is a Boston-based physician-scientist focused on the invention, development and commercialization of new medical therapies. She also leads an Artificial Intelligence in Medicine initiative with The Future Society at the Harvard Kennedy School of Government. Why Human Extinction Needs a Marketing Department. January 15, 2018. </w:t>
      </w:r>
      <w:hyperlink r:id="rId6" w:tgtFrame="_blank" w:history="1">
        <w:r>
          <w:rPr>
            <w:rStyle w:val="Style13ptBold"/>
            <w:color w:val="000000"/>
          </w:rPr>
          <w:t>https://www.xconomy.com/boston/2018/01/15/why-human-extinction-needs-a-marketing-department/</w:t>
        </w:r>
      </w:hyperlink>
      <w:r>
        <w:rPr>
          <w:rStyle w:val="Style13ptBold"/>
        </w:rPr>
        <w:t>]</w:t>
      </w:r>
    </w:p>
    <w:p w14:paraId="6CC7CAB8" w14:textId="77777777" w:rsidR="00DF7526" w:rsidRDefault="00DF7526" w:rsidP="00DF7526">
      <w:pPr>
        <w:shd w:val="clear" w:color="auto" w:fill="FFFFFF"/>
        <w:rPr>
          <w:rFonts w:eastAsia="Times New Roman"/>
          <w:color w:val="000000"/>
          <w:spacing w:val="-10"/>
          <w:u w:val="single"/>
          <w:shd w:val="clear" w:color="auto" w:fill="00FFFF"/>
        </w:rPr>
      </w:pPr>
    </w:p>
    <w:p w14:paraId="47B8D593" w14:textId="77777777" w:rsidR="00DF7526" w:rsidRDefault="00DF7526" w:rsidP="00DF7526">
      <w:pPr>
        <w:shd w:val="clear" w:color="auto" w:fill="FFFFFF"/>
        <w:rPr>
          <w:rFonts w:eastAsia="Times New Roman"/>
          <w:color w:val="000000"/>
          <w:spacing w:val="-10"/>
        </w:rPr>
      </w:pPr>
      <w:r>
        <w:rPr>
          <w:rFonts w:eastAsia="Times New Roman"/>
          <w:color w:val="000000"/>
          <w:spacing w:val="-10"/>
          <w:highlight w:val="yellow"/>
          <w:u w:val="single"/>
          <w:shd w:val="clear" w:color="auto" w:fill="00FFFF"/>
        </w:rPr>
        <w:t>Experts at Oxford</w:t>
      </w:r>
      <w:r>
        <w:rPr>
          <w:rFonts w:eastAsia="Times New Roman"/>
          <w:color w:val="000000"/>
          <w:spacing w:val="-10"/>
        </w:rPr>
        <w:t> University </w:t>
      </w:r>
      <w:r>
        <w:rPr>
          <w:rFonts w:eastAsia="Times New Roman"/>
          <w:color w:val="000000"/>
          <w:spacing w:val="-10"/>
          <w:u w:val="single"/>
        </w:rPr>
        <w:t>and elsewhere have </w:t>
      </w:r>
      <w:r>
        <w:rPr>
          <w:rFonts w:eastAsia="Times New Roman"/>
          <w:color w:val="000000"/>
          <w:spacing w:val="-10"/>
          <w:highlight w:val="yellow"/>
          <w:u w:val="single"/>
          <w:shd w:val="clear" w:color="auto" w:fill="00FFFF"/>
        </w:rPr>
        <w:t>estimated</w:t>
      </w:r>
      <w:r>
        <w:rPr>
          <w:rFonts w:eastAsia="Times New Roman"/>
          <w:color w:val="000000"/>
          <w:spacing w:val="-10"/>
          <w:u w:val="single"/>
        </w:rPr>
        <w:t> that </w:t>
      </w:r>
      <w:r>
        <w:rPr>
          <w:rFonts w:eastAsia="Times New Roman"/>
          <w:color w:val="000000"/>
          <w:spacing w:val="-10"/>
          <w:highlight w:val="yellow"/>
          <w:u w:val="single"/>
          <w:shd w:val="clear" w:color="auto" w:fill="00FFFF"/>
        </w:rPr>
        <w:t>the risk of</w:t>
      </w:r>
      <w:r>
        <w:rPr>
          <w:rFonts w:eastAsia="Times New Roman"/>
          <w:color w:val="000000"/>
          <w:spacing w:val="-10"/>
          <w:u w:val="single"/>
        </w:rPr>
        <w:t> </w:t>
      </w:r>
      <w:proofErr w:type="gramStart"/>
      <w:r>
        <w:rPr>
          <w:rFonts w:eastAsia="Times New Roman"/>
          <w:color w:val="000000"/>
          <w:spacing w:val="-10"/>
          <w:u w:val="single"/>
        </w:rPr>
        <w:t>a global</w:t>
      </w:r>
      <w:proofErr w:type="gramEnd"/>
      <w:r>
        <w:rPr>
          <w:rFonts w:eastAsia="Times New Roman"/>
          <w:color w:val="000000"/>
          <w:spacing w:val="-10"/>
          <w:u w:val="single"/>
        </w:rPr>
        <w:t xml:space="preserve"> human </w:t>
      </w:r>
      <w:r>
        <w:rPr>
          <w:rFonts w:eastAsia="Times New Roman"/>
          <w:color w:val="000000"/>
          <w:spacing w:val="-10"/>
          <w:highlight w:val="yellow"/>
          <w:u w:val="single"/>
          <w:shd w:val="clear" w:color="auto" w:fill="00FFFF"/>
        </w:rPr>
        <w:t>extinction</w:t>
      </w:r>
      <w:r>
        <w:rPr>
          <w:rFonts w:eastAsia="Times New Roman"/>
          <w:color w:val="000000"/>
          <w:spacing w:val="-10"/>
          <w:u w:val="single"/>
        </w:rPr>
        <w:t> event</w:t>
      </w:r>
      <w:r>
        <w:rPr>
          <w:rFonts w:eastAsia="Times New Roman"/>
          <w:color w:val="000000"/>
          <w:spacing w:val="-10"/>
        </w:rPr>
        <w:t> this century—or at least of an event that wipes out 10 percent or more of the world’s population— </w:t>
      </w:r>
      <w:r>
        <w:rPr>
          <w:rFonts w:eastAsia="Times New Roman"/>
          <w:color w:val="000000"/>
          <w:spacing w:val="-10"/>
          <w:highlight w:val="yellow"/>
          <w:u w:val="single"/>
          <w:shd w:val="clear" w:color="auto" w:fill="00FFFF"/>
        </w:rPr>
        <w:t>is</w:t>
      </w:r>
      <w:r>
        <w:rPr>
          <w:rFonts w:eastAsia="Times New Roman"/>
          <w:color w:val="000000"/>
          <w:spacing w:val="-10"/>
          <w:u w:val="single"/>
        </w:rPr>
        <w:t> around </w:t>
      </w:r>
      <w:r>
        <w:rPr>
          <w:rFonts w:eastAsia="Times New Roman"/>
          <w:b/>
          <w:bCs/>
          <w:color w:val="000000"/>
          <w:spacing w:val="-10"/>
          <w:highlight w:val="yellow"/>
          <w:bdr w:val="single" w:sz="12" w:space="0" w:color="auto" w:frame="1"/>
          <w:shd w:val="clear" w:color="auto" w:fill="00FFFF"/>
        </w:rPr>
        <w:t>1 in 10</w:t>
      </w:r>
      <w:r>
        <w:rPr>
          <w:rFonts w:eastAsia="Times New Roman"/>
          <w:color w:val="000000"/>
          <w:spacing w:val="-10"/>
          <w:highlight w:val="yellow"/>
          <w:shd w:val="clear" w:color="auto" w:fill="00FFFF"/>
        </w:rPr>
        <w:t>. </w:t>
      </w:r>
      <w:r>
        <w:rPr>
          <w:rFonts w:eastAsia="Times New Roman"/>
          <w:color w:val="000000"/>
          <w:spacing w:val="-10"/>
          <w:highlight w:val="yellow"/>
          <w:u w:val="single"/>
          <w:shd w:val="clear" w:color="auto" w:fill="00FFFF"/>
        </w:rPr>
        <w:t>The most probable culprit</w:t>
      </w:r>
      <w:r>
        <w:rPr>
          <w:rFonts w:eastAsia="Times New Roman"/>
          <w:color w:val="000000"/>
          <w:spacing w:val="-10"/>
          <w:highlight w:val="yellow"/>
          <w:u w:val="single"/>
        </w:rPr>
        <w:t>s</w:t>
      </w:r>
      <w:r>
        <w:rPr>
          <w:rFonts w:eastAsia="Times New Roman"/>
          <w:color w:val="000000"/>
          <w:spacing w:val="-10"/>
        </w:rPr>
        <w:t> sending us the way of the dinosaur </w:t>
      </w:r>
      <w:r>
        <w:rPr>
          <w:rFonts w:eastAsia="Times New Roman"/>
          <w:color w:val="000000"/>
          <w:spacing w:val="-10"/>
          <w:highlight w:val="yellow"/>
          <w:u w:val="single"/>
        </w:rPr>
        <w:t>are</w:t>
      </w:r>
      <w:r>
        <w:rPr>
          <w:rFonts w:eastAsia="Times New Roman"/>
          <w:color w:val="000000"/>
          <w:spacing w:val="-10"/>
        </w:rPr>
        <w:t> mostly </w:t>
      </w:r>
      <w:r>
        <w:rPr>
          <w:rFonts w:eastAsia="Times New Roman"/>
          <w:b/>
          <w:bCs/>
          <w:color w:val="000000"/>
          <w:spacing w:val="-10"/>
          <w:bdr w:val="single" w:sz="12" w:space="0" w:color="auto" w:frame="1"/>
        </w:rPr>
        <w:t>anthropogenic risks</w:t>
      </w:r>
      <w:r>
        <w:rPr>
          <w:rFonts w:eastAsia="Times New Roman"/>
          <w:color w:val="000000"/>
          <w:spacing w:val="-10"/>
        </w:rPr>
        <w:t>, meaning those created by humans. </w:t>
      </w:r>
      <w:r>
        <w:rPr>
          <w:rFonts w:eastAsia="Times New Roman"/>
          <w:color w:val="000000"/>
          <w:spacing w:val="-10"/>
          <w:u w:val="single"/>
        </w:rPr>
        <w:t>These include</w:t>
      </w:r>
      <w:r>
        <w:rPr>
          <w:rFonts w:eastAsia="Times New Roman"/>
          <w:color w:val="000000"/>
          <w:spacing w:val="-10"/>
        </w:rPr>
        <w:t> climate change, </w:t>
      </w:r>
      <w:r>
        <w:rPr>
          <w:rFonts w:eastAsia="Times New Roman"/>
          <w:b/>
          <w:bCs/>
          <w:color w:val="000000"/>
          <w:spacing w:val="-10"/>
          <w:highlight w:val="yellow"/>
          <w:bdr w:val="single" w:sz="12" w:space="0" w:color="auto" w:frame="1"/>
          <w:shd w:val="clear" w:color="auto" w:fill="00FFFF"/>
        </w:rPr>
        <w:t>nuclear disaster</w:t>
      </w:r>
      <w:r>
        <w:rPr>
          <w:rFonts w:eastAsia="Times New Roman"/>
          <w:color w:val="000000"/>
          <w:spacing w:val="-10"/>
        </w:rPr>
        <w:t xml:space="preserve">, and more emerging risks such as artificial intelligence gone wrong (by accident or nefarious intent) and bioterrorism. A recent search of the scientific literature through ScienceDirect for “human extinction” returned a demoralizing 157 results, compared to the 1,627 for “dung beetle.” I don’t know about you, but this concerns me. Why </w:t>
      </w:r>
      <w:proofErr w:type="gramStart"/>
      <w:r>
        <w:rPr>
          <w:rFonts w:eastAsia="Times New Roman"/>
          <w:color w:val="000000"/>
          <w:spacing w:val="-10"/>
        </w:rPr>
        <w:t>is</w:t>
      </w:r>
      <w:proofErr w:type="gramEnd"/>
      <w:r>
        <w:rPr>
          <w:rFonts w:eastAsia="Times New Roman"/>
          <w:color w:val="000000"/>
          <w:spacing w:val="-10"/>
        </w:rPr>
        <w:t xml:space="preserve"> there so little research and action on existential risks (risks capable of rendering humanity extinct)?</w:t>
      </w:r>
      <w:r>
        <w:rPr>
          <w:rFonts w:eastAsia="Times New Roman"/>
          <w:color w:val="000000"/>
          <w:spacing w:val="-10"/>
          <w:highlight w:val="yellow"/>
        </w:rPr>
        <w:t xml:space="preserve"> </w:t>
      </w:r>
      <w:r>
        <w:rPr>
          <w:rFonts w:eastAsia="Times New Roman"/>
          <w:color w:val="000000"/>
          <w:spacing w:val="-10"/>
          <w:highlight w:val="yellow"/>
          <w:u w:val="single"/>
          <w:shd w:val="clear" w:color="auto" w:fill="00FFFF"/>
        </w:rPr>
        <w:t>A big</w:t>
      </w:r>
      <w:r>
        <w:rPr>
          <w:rFonts w:eastAsia="Times New Roman"/>
          <w:color w:val="000000"/>
          <w:spacing w:val="-10"/>
          <w:u w:val="single"/>
        </w:rPr>
        <w:t> part of the </w:t>
      </w:r>
      <w:r>
        <w:rPr>
          <w:rFonts w:eastAsia="Times New Roman"/>
          <w:color w:val="000000"/>
          <w:spacing w:val="-10"/>
          <w:highlight w:val="yellow"/>
          <w:u w:val="single"/>
          <w:shd w:val="clear" w:color="auto" w:fill="00FFFF"/>
        </w:rPr>
        <w:t>problem is</w:t>
      </w:r>
      <w:r>
        <w:rPr>
          <w:rFonts w:eastAsia="Times New Roman"/>
          <w:color w:val="000000"/>
          <w:spacing w:val="-10"/>
          <w:highlight w:val="yellow"/>
          <w:u w:val="single"/>
        </w:rPr>
        <w:t> a </w:t>
      </w:r>
      <w:r>
        <w:rPr>
          <w:rFonts w:eastAsia="Times New Roman"/>
          <w:b/>
          <w:bCs/>
          <w:color w:val="000000"/>
          <w:spacing w:val="-10"/>
          <w:highlight w:val="yellow"/>
          <w:bdr w:val="single" w:sz="12" w:space="0" w:color="auto" w:frame="1"/>
          <w:shd w:val="clear" w:color="auto" w:fill="00FFFF"/>
        </w:rPr>
        <w:t>lack of awareness</w:t>
      </w:r>
      <w:r>
        <w:rPr>
          <w:rFonts w:eastAsia="Times New Roman"/>
          <w:color w:val="000000"/>
          <w:spacing w:val="-10"/>
          <w:highlight w:val="yellow"/>
          <w:u w:val="single"/>
          <w:shd w:val="clear" w:color="auto" w:fill="00FFFF"/>
        </w:rPr>
        <w:t> about </w:t>
      </w:r>
      <w:r>
        <w:rPr>
          <w:rFonts w:eastAsia="Times New Roman"/>
          <w:color w:val="000000"/>
          <w:spacing w:val="-10"/>
          <w:highlight w:val="yellow"/>
          <w:u w:val="single"/>
        </w:rPr>
        <w:t>the </w:t>
      </w:r>
      <w:r>
        <w:rPr>
          <w:rFonts w:eastAsia="Times New Roman"/>
          <w:b/>
          <w:bCs/>
          <w:color w:val="000000"/>
          <w:spacing w:val="-10"/>
          <w:highlight w:val="yellow"/>
          <w:bdr w:val="single" w:sz="12" w:space="0" w:color="auto" w:frame="1"/>
          <w:shd w:val="clear" w:color="auto" w:fill="00FFFF"/>
        </w:rPr>
        <w:t>real threats</w:t>
      </w:r>
      <w:r>
        <w:rPr>
          <w:rFonts w:eastAsia="Times New Roman"/>
          <w:color w:val="000000"/>
          <w:spacing w:val="-10"/>
          <w:highlight w:val="yellow"/>
          <w:u w:val="single"/>
          <w:shd w:val="clear" w:color="auto" w:fill="00FFFF"/>
        </w:rPr>
        <w:t> we face</w:t>
      </w:r>
      <w:r>
        <w:rPr>
          <w:rFonts w:eastAsia="Times New Roman"/>
          <w:color w:val="000000"/>
          <w:spacing w:val="-10"/>
        </w:rPr>
        <w:t> and what can be done about them. </w:t>
      </w:r>
      <w:r>
        <w:rPr>
          <w:rFonts w:eastAsia="Times New Roman"/>
          <w:color w:val="000000"/>
          <w:spacing w:val="-10"/>
          <w:highlight w:val="yellow"/>
          <w:u w:val="single"/>
          <w:shd w:val="clear" w:color="auto" w:fill="00FFFF"/>
        </w:rPr>
        <w:t>When asked to estimate the chance of</w:t>
      </w:r>
      <w:r>
        <w:rPr>
          <w:rFonts w:eastAsia="Times New Roman"/>
          <w:color w:val="000000"/>
          <w:spacing w:val="-10"/>
          <w:highlight w:val="yellow"/>
          <w:u w:val="single"/>
        </w:rPr>
        <w:t> an </w:t>
      </w:r>
      <w:r>
        <w:rPr>
          <w:rFonts w:eastAsia="Times New Roman"/>
          <w:color w:val="000000"/>
          <w:spacing w:val="-10"/>
          <w:highlight w:val="yellow"/>
          <w:u w:val="single"/>
          <w:shd w:val="clear" w:color="auto" w:fill="00FFFF"/>
        </w:rPr>
        <w:t>extinction</w:t>
      </w:r>
      <w:r>
        <w:rPr>
          <w:rFonts w:eastAsia="Times New Roman"/>
          <w:color w:val="000000"/>
          <w:spacing w:val="-10"/>
          <w:u w:val="single"/>
        </w:rPr>
        <w:t> event in the next 50 years, U.S. </w:t>
      </w:r>
      <w:r>
        <w:rPr>
          <w:rFonts w:eastAsia="Times New Roman"/>
          <w:color w:val="000000"/>
          <w:spacing w:val="-10"/>
          <w:highlight w:val="yellow"/>
          <w:u w:val="single"/>
          <w:shd w:val="clear" w:color="auto" w:fill="00FFFF"/>
        </w:rPr>
        <w:t>adults</w:t>
      </w:r>
      <w:r>
        <w:rPr>
          <w:rFonts w:eastAsia="Times New Roman"/>
          <w:color w:val="000000"/>
          <w:spacing w:val="-10"/>
          <w:u w:val="single"/>
        </w:rPr>
        <w:t> in surveys </w:t>
      </w:r>
      <w:r>
        <w:rPr>
          <w:rFonts w:eastAsia="Times New Roman"/>
          <w:color w:val="000000"/>
          <w:spacing w:val="-10"/>
          <w:highlight w:val="yellow"/>
          <w:u w:val="single"/>
          <w:shd w:val="clear" w:color="auto" w:fill="00FFFF"/>
        </w:rPr>
        <w:t>reported</w:t>
      </w:r>
      <w:r>
        <w:rPr>
          <w:rFonts w:eastAsia="Times New Roman"/>
          <w:color w:val="000000"/>
          <w:spacing w:val="-10"/>
        </w:rPr>
        <w:t> chances ranging from </w:t>
      </w:r>
      <w:r>
        <w:rPr>
          <w:rFonts w:eastAsia="Times New Roman"/>
          <w:b/>
          <w:bCs/>
          <w:color w:val="000000"/>
          <w:spacing w:val="-10"/>
          <w:highlight w:val="yellow"/>
          <w:bdr w:val="single" w:sz="12" w:space="0" w:color="auto" w:frame="1"/>
          <w:shd w:val="clear" w:color="auto" w:fill="00FFFF"/>
        </w:rPr>
        <w:t>1 in 10 million</w:t>
      </w:r>
      <w:r>
        <w:rPr>
          <w:rFonts w:eastAsia="Times New Roman"/>
          <w:color w:val="000000"/>
          <w:spacing w:val="-10"/>
        </w:rPr>
        <w:t> to 1 in 100, certainly not 10 percent. </w:t>
      </w:r>
      <w:r>
        <w:rPr>
          <w:rFonts w:eastAsia="Times New Roman"/>
          <w:color w:val="000000"/>
          <w:spacing w:val="-10"/>
          <w:u w:val="single"/>
        </w:rPr>
        <w:t>The </w:t>
      </w:r>
      <w:r>
        <w:rPr>
          <w:rFonts w:eastAsia="Times New Roman"/>
          <w:b/>
          <w:bCs/>
          <w:color w:val="000000"/>
          <w:spacing w:val="-10"/>
          <w:highlight w:val="yellow"/>
          <w:bdr w:val="single" w:sz="12" w:space="0" w:color="auto" w:frame="1"/>
          <w:shd w:val="clear" w:color="auto" w:fill="00FFFF"/>
        </w:rPr>
        <w:t>awareness</w:t>
      </w:r>
      <w:r>
        <w:rPr>
          <w:rFonts w:eastAsia="Times New Roman"/>
          <w:color w:val="000000"/>
          <w:spacing w:val="-10"/>
          <w:highlight w:val="yellow"/>
          <w:u w:val="single"/>
          <w:shd w:val="clear" w:color="auto" w:fill="00FFFF"/>
        </w:rPr>
        <w:t> and </w:t>
      </w:r>
      <w:r>
        <w:rPr>
          <w:rFonts w:eastAsia="Times New Roman"/>
          <w:b/>
          <w:bCs/>
          <w:color w:val="000000"/>
          <w:spacing w:val="-10"/>
          <w:highlight w:val="yellow"/>
          <w:bdr w:val="single" w:sz="12" w:space="0" w:color="auto" w:frame="1"/>
          <w:shd w:val="clear" w:color="auto" w:fill="00FFFF"/>
        </w:rPr>
        <w:t>engagement issues</w:t>
      </w:r>
      <w:r>
        <w:rPr>
          <w:rFonts w:eastAsia="Times New Roman"/>
          <w:color w:val="000000"/>
          <w:spacing w:val="-10"/>
          <w:highlight w:val="yellow"/>
          <w:u w:val="single"/>
        </w:rPr>
        <w:t> </w:t>
      </w:r>
      <w:r>
        <w:rPr>
          <w:rFonts w:eastAsia="Times New Roman"/>
          <w:color w:val="000000"/>
          <w:spacing w:val="-10"/>
          <w:highlight w:val="yellow"/>
          <w:u w:val="single"/>
          <w:shd w:val="clear" w:color="auto" w:fill="00FFFF"/>
        </w:rPr>
        <w:t>extend to the </w:t>
      </w:r>
      <w:r>
        <w:rPr>
          <w:rFonts w:eastAsia="Times New Roman"/>
          <w:b/>
          <w:bCs/>
          <w:color w:val="000000"/>
          <w:spacing w:val="-10"/>
          <w:highlight w:val="yellow"/>
          <w:bdr w:val="single" w:sz="12" w:space="0" w:color="auto" w:frame="1"/>
          <w:shd w:val="clear" w:color="auto" w:fill="00FFFF"/>
        </w:rPr>
        <w:t>academic community</w:t>
      </w:r>
      <w:r>
        <w:rPr>
          <w:rFonts w:eastAsia="Times New Roman"/>
          <w:color w:val="000000"/>
          <w:spacing w:val="-10"/>
          <w:u w:val="single"/>
        </w:rPr>
        <w:t> as well, </w:t>
      </w:r>
      <w:r>
        <w:rPr>
          <w:rFonts w:eastAsia="Times New Roman"/>
          <w:color w:val="000000"/>
          <w:spacing w:val="-10"/>
          <w:highlight w:val="yellow"/>
          <w:u w:val="single"/>
          <w:shd w:val="clear" w:color="auto" w:fill="00FFFF"/>
        </w:rPr>
        <w:t>where </w:t>
      </w:r>
      <w:r>
        <w:rPr>
          <w:rFonts w:eastAsia="Times New Roman"/>
          <w:b/>
          <w:bCs/>
          <w:color w:val="000000"/>
          <w:spacing w:val="-10"/>
          <w:highlight w:val="yellow"/>
          <w:bdr w:val="single" w:sz="12" w:space="0" w:color="auto" w:frame="1"/>
          <w:shd w:val="clear" w:color="auto" w:fill="00FFFF"/>
        </w:rPr>
        <w:t>a key bottleneck</w:t>
      </w:r>
      <w:r>
        <w:rPr>
          <w:rFonts w:eastAsia="Times New Roman"/>
          <w:color w:val="000000"/>
          <w:spacing w:val="-10"/>
          <w:highlight w:val="yellow"/>
          <w:u w:val="single"/>
          <w:shd w:val="clear" w:color="auto" w:fill="00FFFF"/>
        </w:rPr>
        <w:t> is a lack of talented people </w:t>
      </w:r>
      <w:r>
        <w:rPr>
          <w:rFonts w:eastAsia="Times New Roman"/>
          <w:b/>
          <w:bCs/>
          <w:color w:val="000000"/>
          <w:spacing w:val="-10"/>
          <w:highlight w:val="yellow"/>
          <w:bdr w:val="single" w:sz="12" w:space="0" w:color="auto" w:frame="1"/>
          <w:shd w:val="clear" w:color="auto" w:fill="00FFFF"/>
        </w:rPr>
        <w:t>studying existential risks</w:t>
      </w:r>
      <w:r>
        <w:rPr>
          <w:rFonts w:eastAsia="Times New Roman"/>
          <w:color w:val="000000"/>
          <w:spacing w:val="-10"/>
          <w:highlight w:val="yellow"/>
          <w:shd w:val="clear" w:color="auto" w:fill="00FFFF"/>
        </w:rPr>
        <w:t>. </w:t>
      </w:r>
      <w:r>
        <w:rPr>
          <w:rFonts w:eastAsia="Times New Roman"/>
          <w:color w:val="000000"/>
          <w:spacing w:val="-10"/>
          <w:highlight w:val="yellow"/>
          <w:u w:val="single"/>
          <w:shd w:val="clear" w:color="auto" w:fill="00FFFF"/>
        </w:rPr>
        <w:t>Developing</w:t>
      </w:r>
      <w:r>
        <w:rPr>
          <w:rFonts w:eastAsia="Times New Roman"/>
          <w:color w:val="000000"/>
          <w:spacing w:val="-10"/>
          <w:u w:val="single"/>
        </w:rPr>
        <w:t> viable </w:t>
      </w:r>
      <w:r>
        <w:rPr>
          <w:rFonts w:eastAsia="Times New Roman"/>
          <w:b/>
          <w:bCs/>
          <w:color w:val="000000"/>
          <w:spacing w:val="-10"/>
          <w:highlight w:val="yellow"/>
          <w:bdr w:val="single" w:sz="12" w:space="0" w:color="auto" w:frame="1"/>
          <w:shd w:val="clear" w:color="auto" w:fill="00FFFF"/>
        </w:rPr>
        <w:t>risk</w:t>
      </w:r>
      <w:r>
        <w:rPr>
          <w:rFonts w:eastAsia="Times New Roman"/>
          <w:b/>
          <w:bCs/>
          <w:color w:val="000000"/>
          <w:spacing w:val="-10"/>
          <w:highlight w:val="yellow"/>
          <w:bdr w:val="single" w:sz="12" w:space="0" w:color="auto" w:frame="1"/>
        </w:rPr>
        <w:t> </w:t>
      </w:r>
      <w:r>
        <w:rPr>
          <w:rFonts w:eastAsia="Times New Roman"/>
          <w:b/>
          <w:bCs/>
          <w:color w:val="000000"/>
          <w:spacing w:val="-10"/>
          <w:highlight w:val="yellow"/>
          <w:bdr w:val="single" w:sz="12" w:space="0" w:color="auto" w:frame="1"/>
          <w:shd w:val="clear" w:color="auto" w:fill="00FFFF"/>
        </w:rPr>
        <w:t>mitigation strategies</w:t>
      </w:r>
      <w:r>
        <w:rPr>
          <w:rFonts w:eastAsia="Times New Roman"/>
          <w:color w:val="000000"/>
          <w:spacing w:val="-10"/>
          <w:highlight w:val="yellow"/>
          <w:u w:val="single"/>
          <w:shd w:val="clear" w:color="auto" w:fill="00FFFF"/>
        </w:rPr>
        <w:t> will require</w:t>
      </w:r>
      <w:r>
        <w:rPr>
          <w:rFonts w:eastAsia="Times New Roman"/>
          <w:color w:val="000000"/>
          <w:spacing w:val="-10"/>
          <w:u w:val="single"/>
        </w:rPr>
        <w:t> widespread </w:t>
      </w:r>
      <w:r>
        <w:rPr>
          <w:rFonts w:eastAsia="Times New Roman"/>
          <w:b/>
          <w:bCs/>
          <w:color w:val="000000"/>
          <w:spacing w:val="-10"/>
          <w:highlight w:val="yellow"/>
          <w:bdr w:val="single" w:sz="12" w:space="0" w:color="auto" w:frame="1"/>
          <w:shd w:val="clear" w:color="auto" w:fill="00FFFF"/>
        </w:rPr>
        <w:t>civic</w:t>
      </w:r>
      <w:r>
        <w:rPr>
          <w:rFonts w:eastAsia="Times New Roman"/>
          <w:b/>
          <w:bCs/>
          <w:color w:val="000000"/>
          <w:spacing w:val="-10"/>
          <w:bdr w:val="single" w:sz="12" w:space="0" w:color="auto" w:frame="1"/>
          <w:shd w:val="clear" w:color="auto" w:fill="00FFFF"/>
        </w:rPr>
        <w:t xml:space="preserve"> </w:t>
      </w:r>
      <w:r>
        <w:rPr>
          <w:rFonts w:eastAsia="Times New Roman"/>
          <w:b/>
          <w:bCs/>
          <w:color w:val="000000"/>
          <w:spacing w:val="-10"/>
          <w:highlight w:val="yellow"/>
          <w:bdr w:val="single" w:sz="12" w:space="0" w:color="auto" w:frame="1"/>
          <w:shd w:val="clear" w:color="auto" w:fill="00FFFF"/>
        </w:rPr>
        <w:t>engagement</w:t>
      </w:r>
      <w:r>
        <w:rPr>
          <w:rFonts w:eastAsia="Times New Roman"/>
          <w:color w:val="000000"/>
          <w:spacing w:val="-10"/>
          <w:highlight w:val="yellow"/>
          <w:u w:val="single"/>
          <w:shd w:val="clear" w:color="auto" w:fill="00FFFF"/>
        </w:rPr>
        <w:t> and </w:t>
      </w:r>
      <w:r>
        <w:rPr>
          <w:rFonts w:eastAsia="Times New Roman"/>
          <w:b/>
          <w:bCs/>
          <w:color w:val="000000"/>
          <w:spacing w:val="-10"/>
          <w:highlight w:val="yellow"/>
          <w:bdr w:val="single" w:sz="12" w:space="0" w:color="auto" w:frame="1"/>
          <w:shd w:val="clear" w:color="auto" w:fill="00FFFF"/>
        </w:rPr>
        <w:t>concerted research</w:t>
      </w:r>
      <w:r>
        <w:rPr>
          <w:rFonts w:eastAsia="Times New Roman"/>
          <w:color w:val="000000"/>
          <w:spacing w:val="-10"/>
          <w:u w:val="single"/>
        </w:rPr>
        <w:t> efforts</w:t>
      </w:r>
      <w:r>
        <w:rPr>
          <w:rFonts w:eastAsia="Times New Roman"/>
          <w:color w:val="000000"/>
          <w:spacing w:val="-10"/>
        </w:rPr>
        <w:t>. Consequently, </w:t>
      </w:r>
      <w:r>
        <w:rPr>
          <w:rFonts w:eastAsia="Times New Roman"/>
          <w:color w:val="000000"/>
          <w:spacing w:val="-10"/>
          <w:highlight w:val="yellow"/>
          <w:u w:val="single"/>
          <w:shd w:val="clear" w:color="auto" w:fill="00FFFF"/>
        </w:rPr>
        <w:t>there is an </w:t>
      </w:r>
      <w:r>
        <w:rPr>
          <w:rFonts w:eastAsia="Times New Roman"/>
          <w:b/>
          <w:bCs/>
          <w:color w:val="000000"/>
          <w:spacing w:val="-10"/>
          <w:highlight w:val="yellow"/>
          <w:bdr w:val="single" w:sz="12" w:space="0" w:color="auto" w:frame="1"/>
          <w:shd w:val="clear" w:color="auto" w:fill="00FFFF"/>
        </w:rPr>
        <w:t>urgent need</w:t>
      </w:r>
      <w:r>
        <w:rPr>
          <w:rFonts w:eastAsia="Times New Roman"/>
          <w:color w:val="000000"/>
          <w:spacing w:val="-10"/>
          <w:highlight w:val="yellow"/>
          <w:u w:val="single"/>
          <w:shd w:val="clear" w:color="auto" w:fill="00FFFF"/>
        </w:rPr>
        <w:t> to improve</w:t>
      </w:r>
      <w:r>
        <w:rPr>
          <w:rFonts w:eastAsia="Times New Roman"/>
          <w:color w:val="000000"/>
          <w:spacing w:val="-10"/>
          <w:highlight w:val="yellow"/>
          <w:u w:val="single"/>
        </w:rPr>
        <w:t> </w:t>
      </w:r>
      <w:proofErr w:type="gramStart"/>
      <w:r>
        <w:rPr>
          <w:rFonts w:eastAsia="Times New Roman"/>
          <w:color w:val="000000"/>
          <w:spacing w:val="-10"/>
          <w:highlight w:val="yellow"/>
          <w:u w:val="single"/>
        </w:rPr>
        <w:t>the </w:t>
      </w:r>
      <w:r>
        <w:rPr>
          <w:rFonts w:eastAsia="Times New Roman"/>
          <w:b/>
          <w:bCs/>
          <w:color w:val="000000"/>
          <w:spacing w:val="-10"/>
          <w:highlight w:val="yellow"/>
          <w:bdr w:val="single" w:sz="12" w:space="0" w:color="auto" w:frame="1"/>
          <w:shd w:val="clear" w:color="auto" w:fill="00FFFF"/>
        </w:rPr>
        <w:t>communication</w:t>
      </w:r>
      <w:proofErr w:type="gramEnd"/>
      <w:r>
        <w:rPr>
          <w:rFonts w:eastAsia="Times New Roman"/>
          <w:color w:val="000000"/>
          <w:spacing w:val="-10"/>
          <w:highlight w:val="yellow"/>
          <w:u w:val="single"/>
          <w:shd w:val="clear" w:color="auto" w:fill="00FFFF"/>
        </w:rPr>
        <w:t> of the </w:t>
      </w:r>
      <w:r>
        <w:rPr>
          <w:rFonts w:eastAsia="Times New Roman"/>
          <w:b/>
          <w:bCs/>
          <w:color w:val="000000"/>
          <w:spacing w:val="-10"/>
          <w:highlight w:val="yellow"/>
          <w:bdr w:val="single" w:sz="12" w:space="0" w:color="auto" w:frame="1"/>
          <w:shd w:val="clear" w:color="auto" w:fill="00FFFF"/>
        </w:rPr>
        <w:t>magnitude</w:t>
      </w:r>
      <w:r>
        <w:rPr>
          <w:rFonts w:eastAsia="Times New Roman"/>
          <w:color w:val="000000"/>
          <w:spacing w:val="-10"/>
          <w:u w:val="single"/>
        </w:rPr>
        <w:t> and importance </w:t>
      </w:r>
      <w:r>
        <w:rPr>
          <w:rFonts w:eastAsia="Times New Roman"/>
          <w:color w:val="000000"/>
          <w:spacing w:val="-10"/>
          <w:highlight w:val="yellow"/>
          <w:u w:val="single"/>
          <w:shd w:val="clear" w:color="auto" w:fill="00FFFF"/>
        </w:rPr>
        <w:t>of </w:t>
      </w:r>
      <w:r>
        <w:rPr>
          <w:rFonts w:eastAsia="Times New Roman"/>
          <w:b/>
          <w:bCs/>
          <w:color w:val="000000"/>
          <w:spacing w:val="-10"/>
          <w:highlight w:val="yellow"/>
          <w:bdr w:val="single" w:sz="12" w:space="0" w:color="auto" w:frame="1"/>
          <w:shd w:val="clear" w:color="auto" w:fill="00FFFF"/>
        </w:rPr>
        <w:t>existential risks</w:t>
      </w:r>
      <w:r>
        <w:rPr>
          <w:rFonts w:eastAsia="Times New Roman"/>
          <w:color w:val="000000"/>
          <w:spacing w:val="-10"/>
        </w:rPr>
        <w:t>. The first step is getting an audience to pay attention to this issue.</w:t>
      </w:r>
    </w:p>
    <w:p w14:paraId="18E6556D" w14:textId="77777777" w:rsidR="00DF7526" w:rsidRPr="005A4F5D" w:rsidRDefault="00DF7526" w:rsidP="00DF7526">
      <w:pPr>
        <w:pStyle w:val="Analytic"/>
      </w:pPr>
    </w:p>
    <w:p w14:paraId="6073E0A1" w14:textId="77777777" w:rsidR="00DF7526" w:rsidRDefault="00DF7526" w:rsidP="00DF7526"/>
    <w:p w14:paraId="47603F68" w14:textId="5C481494" w:rsidR="000B5325" w:rsidRDefault="000B5325" w:rsidP="000B5325">
      <w:pPr>
        <w:pStyle w:val="Heading1"/>
      </w:pPr>
      <w:r>
        <w:t>2AR</w:t>
      </w:r>
    </w:p>
    <w:p w14:paraId="458A79B5" w14:textId="77777777" w:rsidR="000B5325" w:rsidRPr="000B5325" w:rsidRDefault="000B5325" w:rsidP="000B5325"/>
    <w:sectPr w:rsidR="000B5325" w:rsidRPr="000B5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B1798D"/>
    <w:multiLevelType w:val="hybridMultilevel"/>
    <w:tmpl w:val="188C099C"/>
    <w:lvl w:ilvl="0" w:tplc="670A4F36">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52C3C"/>
    <w:multiLevelType w:val="hybridMultilevel"/>
    <w:tmpl w:val="84D6A8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1B6F9A"/>
    <w:multiLevelType w:val="hybridMultilevel"/>
    <w:tmpl w:val="69A8B87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162F82"/>
    <w:multiLevelType w:val="hybridMultilevel"/>
    <w:tmpl w:val="F0D26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371501F"/>
    <w:multiLevelType w:val="hybridMultilevel"/>
    <w:tmpl w:val="FE6E90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4659C2"/>
    <w:multiLevelType w:val="hybridMultilevel"/>
    <w:tmpl w:val="9F5029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BA7315D"/>
    <w:multiLevelType w:val="hybridMultilevel"/>
    <w:tmpl w:val="2B386B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7AF3C3E"/>
    <w:multiLevelType w:val="hybridMultilevel"/>
    <w:tmpl w:val="F60003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3"/>
  </w:num>
  <w:num w:numId="13" w16cid:durableId="1695883432">
    <w:abstractNumId w:val="29"/>
  </w:num>
  <w:num w:numId="14" w16cid:durableId="720713117">
    <w:abstractNumId w:val="25"/>
  </w:num>
  <w:num w:numId="15" w16cid:durableId="16154584">
    <w:abstractNumId w:val="50"/>
  </w:num>
  <w:num w:numId="16" w16cid:durableId="287708630">
    <w:abstractNumId w:val="54"/>
  </w:num>
  <w:num w:numId="17" w16cid:durableId="1511138995">
    <w:abstractNumId w:val="48"/>
  </w:num>
  <w:num w:numId="18" w16cid:durableId="621882731">
    <w:abstractNumId w:val="31"/>
  </w:num>
  <w:num w:numId="19" w16cid:durableId="1028069999">
    <w:abstractNumId w:val="41"/>
  </w:num>
  <w:num w:numId="20" w16cid:durableId="1214804204">
    <w:abstractNumId w:val="62"/>
  </w:num>
  <w:num w:numId="21" w16cid:durableId="973634096">
    <w:abstractNumId w:val="46"/>
  </w:num>
  <w:num w:numId="22" w16cid:durableId="1036464512">
    <w:abstractNumId w:val="59"/>
  </w:num>
  <w:num w:numId="23" w16cid:durableId="1109471503">
    <w:abstractNumId w:val="17"/>
  </w:num>
  <w:num w:numId="24" w16cid:durableId="1700277892">
    <w:abstractNumId w:val="47"/>
  </w:num>
  <w:num w:numId="25" w16cid:durableId="355274822">
    <w:abstractNumId w:val="63"/>
  </w:num>
  <w:num w:numId="26" w16cid:durableId="579949078">
    <w:abstractNumId w:val="61"/>
  </w:num>
  <w:num w:numId="27" w16cid:durableId="843857420">
    <w:abstractNumId w:val="10"/>
  </w:num>
  <w:num w:numId="28" w16cid:durableId="1195340106">
    <w:abstractNumId w:val="56"/>
  </w:num>
  <w:num w:numId="29" w16cid:durableId="1409810513">
    <w:abstractNumId w:val="65"/>
  </w:num>
  <w:num w:numId="30" w16cid:durableId="519784729">
    <w:abstractNumId w:val="24"/>
  </w:num>
  <w:num w:numId="31" w16cid:durableId="1085878998">
    <w:abstractNumId w:val="58"/>
  </w:num>
  <w:num w:numId="32" w16cid:durableId="656885623">
    <w:abstractNumId w:val="39"/>
  </w:num>
  <w:num w:numId="33" w16cid:durableId="534273536">
    <w:abstractNumId w:val="30"/>
  </w:num>
  <w:num w:numId="34" w16cid:durableId="1895002358">
    <w:abstractNumId w:val="51"/>
  </w:num>
  <w:num w:numId="35" w16cid:durableId="149752286">
    <w:abstractNumId w:val="15"/>
  </w:num>
  <w:num w:numId="36" w16cid:durableId="1316030911">
    <w:abstractNumId w:val="28"/>
  </w:num>
  <w:num w:numId="37" w16cid:durableId="5834227">
    <w:abstractNumId w:val="13"/>
  </w:num>
  <w:num w:numId="38" w16cid:durableId="1271402366">
    <w:abstractNumId w:val="57"/>
  </w:num>
  <w:num w:numId="39" w16cid:durableId="27799628">
    <w:abstractNumId w:val="21"/>
  </w:num>
  <w:num w:numId="40" w16cid:durableId="695077013">
    <w:abstractNumId w:val="40"/>
  </w:num>
  <w:num w:numId="41" w16cid:durableId="835876303">
    <w:abstractNumId w:val="36"/>
  </w:num>
  <w:num w:numId="42" w16cid:durableId="290482280">
    <w:abstractNumId w:val="19"/>
  </w:num>
  <w:num w:numId="43" w16cid:durableId="1649046585">
    <w:abstractNumId w:val="43"/>
  </w:num>
  <w:num w:numId="44" w16cid:durableId="1012955361">
    <w:abstractNumId w:val="45"/>
  </w:num>
  <w:num w:numId="45" w16cid:durableId="1324579080">
    <w:abstractNumId w:val="22"/>
  </w:num>
  <w:num w:numId="46" w16cid:durableId="1728649521">
    <w:abstractNumId w:val="35"/>
  </w:num>
  <w:num w:numId="47" w16cid:durableId="1122386743">
    <w:abstractNumId w:val="55"/>
  </w:num>
  <w:num w:numId="48" w16cid:durableId="300112006">
    <w:abstractNumId w:val="18"/>
  </w:num>
  <w:num w:numId="49" w16cid:durableId="1414014572">
    <w:abstractNumId w:val="12"/>
  </w:num>
  <w:num w:numId="50" w16cid:durableId="1122383980">
    <w:abstractNumId w:val="20"/>
  </w:num>
  <w:num w:numId="51" w16cid:durableId="204296579">
    <w:abstractNumId w:val="37"/>
  </w:num>
  <w:num w:numId="52" w16cid:durableId="1046300475">
    <w:abstractNumId w:val="38"/>
  </w:num>
  <w:num w:numId="53" w16cid:durableId="1218934845">
    <w:abstractNumId w:val="53"/>
  </w:num>
  <w:num w:numId="54" w16cid:durableId="132791786">
    <w:abstractNumId w:val="27"/>
  </w:num>
  <w:num w:numId="55" w16cid:durableId="378287237">
    <w:abstractNumId w:val="52"/>
  </w:num>
  <w:num w:numId="56" w16cid:durableId="1454910017">
    <w:abstractNumId w:val="66"/>
  </w:num>
  <w:num w:numId="57" w16cid:durableId="227153356">
    <w:abstractNumId w:val="34"/>
  </w:num>
  <w:num w:numId="58" w16cid:durableId="2017607346">
    <w:abstractNumId w:val="23"/>
  </w:num>
  <w:num w:numId="59" w16cid:durableId="1733843658">
    <w:abstractNumId w:val="49"/>
  </w:num>
  <w:num w:numId="60" w16cid:durableId="1754666428">
    <w:abstractNumId w:val="64"/>
  </w:num>
  <w:num w:numId="61" w16cid:durableId="1356418482">
    <w:abstractNumId w:val="26"/>
  </w:num>
  <w:num w:numId="62" w16cid:durableId="2024162153">
    <w:abstractNumId w:val="32"/>
  </w:num>
  <w:num w:numId="63" w16cid:durableId="773986226">
    <w:abstractNumId w:val="14"/>
  </w:num>
  <w:num w:numId="64" w16cid:durableId="1071776008">
    <w:abstractNumId w:val="11"/>
  </w:num>
  <w:num w:numId="65" w16cid:durableId="1063213337">
    <w:abstractNumId w:val="44"/>
  </w:num>
  <w:num w:numId="66" w16cid:durableId="407843770">
    <w:abstractNumId w:val="60"/>
  </w:num>
  <w:num w:numId="67" w16cid:durableId="769742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174"/>
    <w:rsid w:val="000B5325"/>
    <w:rsid w:val="00400B9A"/>
    <w:rsid w:val="00484F48"/>
    <w:rsid w:val="004F33D8"/>
    <w:rsid w:val="007F0174"/>
    <w:rsid w:val="008F79F1"/>
    <w:rsid w:val="009628D2"/>
    <w:rsid w:val="00D71823"/>
    <w:rsid w:val="00DF7526"/>
    <w:rsid w:val="00E12AE9"/>
    <w:rsid w:val="00EA3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61F99"/>
  <w15:chartTrackingRefBased/>
  <w15:docId w15:val="{5016D14A-7B4E-470E-B523-D61AA307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628D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628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628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9628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Ta"/>
    <w:basedOn w:val="Normal"/>
    <w:next w:val="Normal"/>
    <w:link w:val="Heading4Char"/>
    <w:uiPriority w:val="3"/>
    <w:qFormat/>
    <w:rsid w:val="009628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628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F0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628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28D2"/>
  </w:style>
  <w:style w:type="character" w:customStyle="1" w:styleId="Heading1Char">
    <w:name w:val="Heading 1 Char"/>
    <w:aliases w:val="Pocket Char"/>
    <w:basedOn w:val="DefaultParagraphFont"/>
    <w:link w:val="Heading1"/>
    <w:rsid w:val="009628D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628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628D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628D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628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F0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174"/>
    <w:rPr>
      <w:rFonts w:eastAsiaTheme="majorEastAsia" w:cstheme="majorBidi"/>
      <w:color w:val="272727" w:themeColor="text1" w:themeTint="D8"/>
    </w:rPr>
  </w:style>
  <w:style w:type="paragraph" w:styleId="Title">
    <w:name w:val="Title"/>
    <w:basedOn w:val="Normal"/>
    <w:next w:val="Normal"/>
    <w:link w:val="TitleChar"/>
    <w:uiPriority w:val="10"/>
    <w:qFormat/>
    <w:rsid w:val="007F0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174"/>
    <w:pPr>
      <w:spacing w:before="160"/>
      <w:jc w:val="center"/>
    </w:pPr>
    <w:rPr>
      <w:i/>
      <w:iCs/>
      <w:color w:val="404040" w:themeColor="text1" w:themeTint="BF"/>
    </w:rPr>
  </w:style>
  <w:style w:type="character" w:customStyle="1" w:styleId="QuoteChar">
    <w:name w:val="Quote Char"/>
    <w:basedOn w:val="DefaultParagraphFont"/>
    <w:link w:val="Quote"/>
    <w:uiPriority w:val="29"/>
    <w:rsid w:val="007F0174"/>
    <w:rPr>
      <w:i/>
      <w:iCs/>
      <w:color w:val="404040" w:themeColor="text1" w:themeTint="BF"/>
    </w:rPr>
  </w:style>
  <w:style w:type="paragraph" w:styleId="ListParagraph">
    <w:name w:val="List Paragraph"/>
    <w:basedOn w:val="Normal"/>
    <w:uiPriority w:val="99"/>
    <w:qFormat/>
    <w:rsid w:val="007F0174"/>
    <w:pPr>
      <w:ind w:left="720"/>
      <w:contextualSpacing/>
    </w:pPr>
  </w:style>
  <w:style w:type="character" w:styleId="IntenseEmphasis">
    <w:name w:val="Intense Emphasis"/>
    <w:basedOn w:val="DefaultParagraphFont"/>
    <w:uiPriority w:val="21"/>
    <w:qFormat/>
    <w:rsid w:val="007F0174"/>
    <w:rPr>
      <w:i/>
      <w:iCs/>
      <w:color w:val="0F4761" w:themeColor="accent1" w:themeShade="BF"/>
    </w:rPr>
  </w:style>
  <w:style w:type="paragraph" w:styleId="IntenseQuote">
    <w:name w:val="Intense Quote"/>
    <w:basedOn w:val="Normal"/>
    <w:next w:val="Normal"/>
    <w:link w:val="IntenseQuoteChar"/>
    <w:uiPriority w:val="30"/>
    <w:qFormat/>
    <w:rsid w:val="007F01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174"/>
    <w:rPr>
      <w:i/>
      <w:iCs/>
      <w:color w:val="0F4761" w:themeColor="accent1" w:themeShade="BF"/>
    </w:rPr>
  </w:style>
  <w:style w:type="character" w:styleId="IntenseReference">
    <w:name w:val="Intense Reference"/>
    <w:basedOn w:val="DefaultParagraphFont"/>
    <w:uiPriority w:val="32"/>
    <w:qFormat/>
    <w:rsid w:val="007F0174"/>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9628D2"/>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9628D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628D2"/>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9628D2"/>
    <w:rPr>
      <w:b w:val="0"/>
      <w:sz w:val="22"/>
      <w:u w:val="single"/>
    </w:rPr>
  </w:style>
  <w:style w:type="character" w:styleId="Strong">
    <w:name w:val="Strong"/>
    <w:basedOn w:val="DefaultParagraphFont"/>
    <w:uiPriority w:val="22"/>
    <w:qFormat/>
    <w:rsid w:val="009628D2"/>
    <w:rPr>
      <w:b/>
      <w:bCs/>
    </w:rPr>
  </w:style>
  <w:style w:type="character" w:styleId="BookTitle">
    <w:name w:val="Book Title"/>
    <w:basedOn w:val="DefaultParagraphFont"/>
    <w:uiPriority w:val="33"/>
    <w:qFormat/>
    <w:rsid w:val="009628D2"/>
    <w:rPr>
      <w:b/>
      <w:bCs/>
      <w:i/>
      <w:iCs/>
      <w:spacing w:val="5"/>
    </w:rPr>
  </w:style>
  <w:style w:type="numbering" w:styleId="111111">
    <w:name w:val="Outline List 2"/>
    <w:basedOn w:val="NoList"/>
    <w:uiPriority w:val="99"/>
    <w:semiHidden/>
    <w:unhideWhenUsed/>
    <w:rsid w:val="009628D2"/>
  </w:style>
  <w:style w:type="paragraph" w:styleId="Header">
    <w:name w:val="header"/>
    <w:basedOn w:val="Normal"/>
    <w:link w:val="HeaderChar"/>
    <w:uiPriority w:val="99"/>
    <w:semiHidden/>
    <w:rsid w:val="009628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628D2"/>
    <w:rPr>
      <w:rFonts w:ascii="Calibri" w:hAnsi="Calibri" w:cs="Calibri"/>
      <w:kern w:val="0"/>
      <w:sz w:val="22"/>
      <w:szCs w:val="22"/>
      <w14:ligatures w14:val="none"/>
    </w:rPr>
  </w:style>
  <w:style w:type="paragraph" w:styleId="Footer">
    <w:name w:val="footer"/>
    <w:basedOn w:val="Normal"/>
    <w:link w:val="FooterChar"/>
    <w:uiPriority w:val="99"/>
    <w:semiHidden/>
    <w:rsid w:val="009628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628D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628D2"/>
    <w:pPr>
      <w:spacing w:after="120"/>
    </w:pPr>
  </w:style>
  <w:style w:type="character" w:customStyle="1" w:styleId="BodyTextChar">
    <w:name w:val="Body Text Char"/>
    <w:basedOn w:val="DefaultParagraphFont"/>
    <w:link w:val="BodyText"/>
    <w:uiPriority w:val="99"/>
    <w:semiHidden/>
    <w:rsid w:val="009628D2"/>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9628D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9628D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uiPriority w:val="99"/>
    <w:unhideWhenUsed/>
    <w:rsid w:val="009628D2"/>
    <w:rPr>
      <w:color w:val="467886" w:themeColor="hyperlink"/>
      <w:u w:val="single"/>
    </w:rPr>
  </w:style>
  <w:style w:type="character" w:styleId="UnresolvedMention">
    <w:name w:val="Unresolved Mention"/>
    <w:basedOn w:val="DefaultParagraphFont"/>
    <w:uiPriority w:val="99"/>
    <w:semiHidden/>
    <w:unhideWhenUsed/>
    <w:rsid w:val="009628D2"/>
    <w:rPr>
      <w:color w:val="605E5C"/>
      <w:shd w:val="clear" w:color="auto" w:fill="E1DFDD"/>
    </w:rPr>
  </w:style>
  <w:style w:type="paragraph" w:customStyle="1" w:styleId="textbold">
    <w:name w:val="text bold"/>
    <w:basedOn w:val="Normal"/>
    <w:link w:val="Emphasis"/>
    <w:uiPriority w:val="8"/>
    <w:qFormat/>
    <w:rsid w:val="009628D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6"/>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9628D2"/>
    <w:rPr>
      <w:b w:val="0"/>
      <w:sz w:val="22"/>
      <w:u w:val="single"/>
    </w:rPr>
  </w:style>
  <w:style w:type="paragraph" w:customStyle="1" w:styleId="Emphasis1">
    <w:name w:val="Emphasis1"/>
    <w:basedOn w:val="Normal"/>
    <w:uiPriority w:val="8"/>
    <w:qFormat/>
    <w:rsid w:val="009628D2"/>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9628D2"/>
    <w:rPr>
      <w:rFonts w:ascii="Menlo" w:hAnsi="Menlo"/>
      <w:color w:val="C00000"/>
      <w:sz w:val="18"/>
    </w:rPr>
  </w:style>
  <w:style w:type="paragraph" w:customStyle="1" w:styleId="Analytic">
    <w:name w:val="Analytic"/>
    <w:basedOn w:val="Heading4"/>
    <w:link w:val="AnalyticChar"/>
    <w:uiPriority w:val="4"/>
    <w:qFormat/>
    <w:rsid w:val="009628D2"/>
    <w:rPr>
      <w:rFonts w:ascii="Georgia" w:hAnsi="Georgia"/>
      <w:color w:val="002060"/>
    </w:rPr>
  </w:style>
  <w:style w:type="paragraph" w:customStyle="1" w:styleId="analytics">
    <w:name w:val="analytics"/>
    <w:basedOn w:val="Heading4"/>
    <w:link w:val="analyticsChar"/>
    <w:autoRedefine/>
    <w:uiPriority w:val="4"/>
    <w:qFormat/>
    <w:rsid w:val="009628D2"/>
    <w:pPr>
      <w:numPr>
        <w:numId w:val="22"/>
      </w:numPr>
      <w:ind w:left="0" w:firstLine="0"/>
    </w:pPr>
    <w:rPr>
      <w:rFonts w:ascii="Georgia" w:hAnsi="Georgia"/>
      <w:szCs w:val="20"/>
    </w:rPr>
  </w:style>
  <w:style w:type="character" w:customStyle="1" w:styleId="analyticsChar">
    <w:name w:val="analytics Char"/>
    <w:basedOn w:val="DefaultParagraphFont"/>
    <w:link w:val="analytics"/>
    <w:uiPriority w:val="4"/>
    <w:rsid w:val="009628D2"/>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4"/>
    <w:rsid w:val="009628D2"/>
    <w:rPr>
      <w:rFonts w:ascii="Georgia" w:eastAsiaTheme="majorEastAsia" w:hAnsi="Georgia" w:cstheme="majorBidi"/>
      <w:i/>
      <w:iCs/>
      <w:color w:val="002060"/>
      <w:kern w:val="0"/>
      <w:sz w:val="26"/>
      <w:szCs w:val="22"/>
      <w14:ligatures w14:val="none"/>
    </w:rPr>
  </w:style>
  <w:style w:type="paragraph" w:customStyle="1" w:styleId="UnderlinePara">
    <w:name w:val="Underline Para"/>
    <w:basedOn w:val="Normal"/>
    <w:autoRedefine/>
    <w:uiPriority w:val="7"/>
    <w:qFormat/>
    <w:rsid w:val="009628D2"/>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9628D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28D2"/>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9628D2"/>
    <w:rPr>
      <w:rFonts w:ascii="Calibri" w:hAnsi="Calibri" w:cs="Calibri"/>
    </w:rPr>
  </w:style>
  <w:style w:type="paragraph" w:customStyle="1" w:styleId="cardtext">
    <w:name w:val="card text"/>
    <w:basedOn w:val="Normal"/>
    <w:link w:val="cardtextChar"/>
    <w:qFormat/>
    <w:rsid w:val="009628D2"/>
    <w:pPr>
      <w:ind w:left="288" w:right="288"/>
    </w:pPr>
    <w:rPr>
      <w:kern w:val="2"/>
      <w:sz w:val="24"/>
      <w:szCs w:val="24"/>
      <w14:ligatures w14:val="standardContextual"/>
    </w:rPr>
  </w:style>
  <w:style w:type="character" w:customStyle="1" w:styleId="Boxes">
    <w:name w:val="Boxes"/>
    <w:basedOn w:val="Emphasis"/>
    <w:qFormat/>
    <w:rsid w:val="009628D2"/>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628D2"/>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xconomy.com/boston/2018/01/15/why-human-extinction-needs-a-marketing-department/"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77197</Words>
  <Characters>392165</Characters>
  <Application>Microsoft Office Word</Application>
  <DocSecurity>0</DocSecurity>
  <Lines>5853</Lines>
  <Paragraphs>2496</Paragraphs>
  <ScaleCrop>false</ScaleCrop>
  <Company/>
  <LinksUpToDate>false</LinksUpToDate>
  <CharactersWithSpaces>466866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16</cp:revision>
  <dcterms:created xsi:type="dcterms:W3CDTF">2025-11-03T01:20:00Z</dcterms:created>
  <dcterms:modified xsi:type="dcterms:W3CDTF">2025-11-03T01:23:00Z</dcterms:modified>
</cp:coreProperties>
</file>